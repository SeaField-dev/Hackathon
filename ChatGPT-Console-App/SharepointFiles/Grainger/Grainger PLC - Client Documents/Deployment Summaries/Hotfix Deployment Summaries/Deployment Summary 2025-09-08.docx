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2D6DC77A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14:paraId="27BB59B3" w14:textId="77777777" w:rsidTr="7853CC7E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7853CC7E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2C3DC9A2" w:rsidR="3F06DE44" w:rsidRDefault="00824419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8</w:t>
            </w:r>
            <w:r w:rsidRPr="00824419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>
              <w:rPr>
                <w:rFonts w:eastAsia="Verdana" w:cs="Verdana"/>
                <w:color w:val="000000" w:themeColor="text1"/>
                <w:lang w:val="en-US"/>
              </w:rPr>
              <w:t xml:space="preserve"> September</w:t>
            </w:r>
            <w:r w:rsidR="038E908D" w:rsidRPr="7853CC7E">
              <w:rPr>
                <w:rFonts w:eastAsia="Verdana" w:cs="Verdana"/>
                <w:color w:val="000000" w:themeColor="text1"/>
                <w:lang w:val="en-US"/>
              </w:rPr>
              <w:t xml:space="preserve"> 2025</w:t>
            </w:r>
          </w:p>
        </w:tc>
      </w:tr>
      <w:tr w:rsidR="3F06DE44" w14:paraId="655568D6" w14:textId="77777777" w:rsidTr="7853CC7E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7853CC7E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4942C0" w14:textId="77777777" w:rsidR="00A17711" w:rsidRDefault="00824419" w:rsidP="35837410">
            <w:pPr>
              <w:ind w:right="-168"/>
            </w:pPr>
            <w:hyperlink r:id="rId11">
              <w:r w:rsidRPr="744E849E">
                <w:rPr>
                  <w:rStyle w:val="Hyperlink"/>
                </w:rPr>
                <w:t>BAU Sprint 14 – SFDC-908: New VT Confirmation Email Template</w:t>
              </w:r>
            </w:hyperlink>
          </w:p>
          <w:p w14:paraId="4A3FB241" w14:textId="77777777" w:rsidR="00824419" w:rsidRDefault="00824419" w:rsidP="35837410">
            <w:pPr>
              <w:ind w:right="-168"/>
            </w:pPr>
            <w:hyperlink r:id="rId12">
              <w:r w:rsidRPr="414BC1BB">
                <w:rPr>
                  <w:rStyle w:val="Hyperlink"/>
                </w:rPr>
                <w:t>BAU Sprint 14 – SFDC-832: Additional two agreement types to be added</w:t>
              </w:r>
            </w:hyperlink>
          </w:p>
          <w:p w14:paraId="18041B6E" w14:textId="77777777" w:rsidR="00824419" w:rsidRDefault="00824419" w:rsidP="35837410">
            <w:pPr>
              <w:ind w:right="-168"/>
            </w:pPr>
            <w:hyperlink r:id="rId13">
              <w:r w:rsidRPr="2EB6A92A">
                <w:rPr>
                  <w:rStyle w:val="Hyperlink"/>
                </w:rPr>
                <w:t>BAU Sprint 14 – SFDC-877: Opportunity Page Layout - iPad Accessible</w:t>
              </w:r>
            </w:hyperlink>
          </w:p>
          <w:p w14:paraId="014B89C6" w14:textId="77777777" w:rsidR="00824419" w:rsidRDefault="00824419" w:rsidP="35837410">
            <w:pPr>
              <w:ind w:right="-168"/>
            </w:pPr>
            <w:hyperlink r:id="rId14">
              <w:r w:rsidRPr="6A8FD86A">
                <w:rPr>
                  <w:rStyle w:val="Hyperlink"/>
                </w:rPr>
                <w:t>BAU Sprint 14 – SFDC-879: Add Viewing Meeting Location to Estate</w:t>
              </w:r>
            </w:hyperlink>
          </w:p>
          <w:p w14:paraId="707CAF23" w14:textId="49F10FE0" w:rsidR="00824419" w:rsidRPr="00A86865" w:rsidRDefault="00824419" w:rsidP="35837410">
            <w:pPr>
              <w:ind w:right="-168"/>
            </w:pPr>
            <w:hyperlink r:id="rId15">
              <w:r w:rsidRPr="453B17F2">
                <w:rPr>
                  <w:rStyle w:val="Hyperlink"/>
                </w:rPr>
                <w:t>BAU Sprint 14 – SFDC-945: Update Date Calculation</w:t>
              </w:r>
            </w:hyperlink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6947374E" w:rsidR="002C5FA7" w:rsidRPr="002C5FA7" w:rsidRDefault="00824419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18</w:t>
            </w:r>
            <w:r w:rsidRPr="00824419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="06506A84" w:rsidRPr="3BC6E7C3">
              <w:rPr>
                <w:rFonts w:eastAsia="Verdana" w:cs="Verdana"/>
                <w:color w:val="000000" w:themeColor="text1"/>
                <w:lang w:val="en-ZA"/>
              </w:rPr>
              <w:t>August 2025</w:t>
            </w:r>
          </w:p>
        </w:tc>
      </w:tr>
      <w:tr w:rsidR="009833C3" w14:paraId="66E2709E" w14:textId="77777777" w:rsidTr="7853CC7E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9833C3" w:rsidRDefault="009833C3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833C3" w14:paraId="27F92679" w14:textId="77777777" w:rsidTr="7853CC7E">
        <w:trPr>
          <w:trHeight w:val="300"/>
        </w:trPr>
        <w:tc>
          <w:tcPr>
            <w:tcW w:w="2250" w:type="dxa"/>
            <w:vMerge/>
            <w:vAlign w:val="center"/>
          </w:tcPr>
          <w:p w14:paraId="48039966" w14:textId="77777777" w:rsidR="009833C3" w:rsidRDefault="009833C3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3CC926BD" w:rsidR="009833C3" w:rsidRDefault="000140A3" w:rsidP="4475A18F">
            <w:pPr>
              <w:ind w:right="-168"/>
            </w:pPr>
            <w:hyperlink r:id="rId16" w:history="1">
              <w:r w:rsidRPr="0057330B">
                <w:rPr>
                  <w:rStyle w:val="Hyperlink"/>
                </w:rPr>
                <w:t xml:space="preserve">Project Hotfix </w:t>
              </w:r>
              <w:r w:rsidR="00C9637E" w:rsidRPr="0057330B">
                <w:rPr>
                  <w:rStyle w:val="Hyperlink"/>
                </w:rPr>
                <w:t>–</w:t>
              </w:r>
              <w:r w:rsidRPr="0057330B">
                <w:rPr>
                  <w:rStyle w:val="Hyperlink"/>
                </w:rPr>
                <w:t xml:space="preserve"> CJR</w:t>
              </w:r>
              <w:r w:rsidR="00C9637E" w:rsidRPr="0057330B">
                <w:rPr>
                  <w:rStyle w:val="Hyperlink"/>
                </w:rPr>
                <w:t>-1232:</w:t>
              </w:r>
              <w:r w:rsidR="0057330B" w:rsidRPr="0057330B">
                <w:rPr>
                  <w:rStyle w:val="Hyperlink"/>
                </w:rPr>
                <w:t xml:space="preserve"> Unable to create </w:t>
              </w:r>
              <w:proofErr w:type="spellStart"/>
              <w:r w:rsidR="0057330B" w:rsidRPr="0057330B">
                <w:rPr>
                  <w:rStyle w:val="Hyperlink"/>
                </w:rPr>
                <w:t>EoT</w:t>
              </w:r>
              <w:proofErr w:type="spellEnd"/>
              <w:r w:rsidR="0057330B" w:rsidRPr="0057330B">
                <w:rPr>
                  <w:rStyle w:val="Hyperlink"/>
                </w:rPr>
                <w:t xml:space="preserve"> if there is an open renewal opportunity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6DF1F430" w:rsidR="009833C3" w:rsidRPr="11F7BBE5" w:rsidRDefault="0057330B" w:rsidP="410775FB">
            <w:pPr>
              <w:ind w:right="-168"/>
            </w:pPr>
            <w:r>
              <w:t>4</w:t>
            </w:r>
            <w:r w:rsidRPr="0057330B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724172EC" w:rsidR="009833C3" w:rsidRPr="3D998EE7" w:rsidRDefault="0057330B" w:rsidP="3F403696">
            <w:pPr>
              <w:ind w:right="-168"/>
            </w:pPr>
            <w:proofErr w:type="spellStart"/>
            <w:r>
              <w:rPr>
                <w:rFonts w:eastAsia="Verdana" w:cs="Verdana"/>
                <w:color w:val="000000" w:themeColor="text1"/>
              </w:rPr>
              <w:t>Jaic</w:t>
            </w:r>
            <w:proofErr w:type="spellEnd"/>
            <w:r>
              <w:rPr>
                <w:rFonts w:eastAsia="Verdana" w:cs="Verdana"/>
                <w:color w:val="000000" w:themeColor="text1"/>
              </w:rPr>
              <w:t xml:space="preserve"> George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7C9FAAA8" w:rsidR="009833C3" w:rsidRDefault="76DD1C4D" w:rsidP="745C2226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688FEEE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3650D991" w14:textId="77777777" w:rsidTr="7853CC7E">
        <w:trPr>
          <w:trHeight w:val="1035"/>
        </w:trPr>
        <w:tc>
          <w:tcPr>
            <w:tcW w:w="2250" w:type="dxa"/>
            <w:vMerge/>
            <w:tcMar>
              <w:left w:w="105" w:type="dxa"/>
              <w:right w:w="105" w:type="dxa"/>
            </w:tcMar>
            <w:vAlign w:val="center"/>
          </w:tcPr>
          <w:p w14:paraId="7FF89020" w14:textId="3F3903ED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7379F4" w14:textId="543A6CD5" w:rsidR="009833C3" w:rsidRDefault="00C9637E" w:rsidP="00A356D8">
            <w:hyperlink r:id="rId17" w:history="1">
              <w:r w:rsidRPr="00451769">
                <w:rPr>
                  <w:rStyle w:val="Hyperlink"/>
                </w:rPr>
                <w:t>Project Hotfix – CJR-1234:</w:t>
              </w:r>
              <w:r w:rsidR="00BC4C73" w:rsidRPr="00451769">
                <w:rPr>
                  <w:rStyle w:val="Hyperlink"/>
                </w:rPr>
                <w:t xml:space="preserve"> </w:t>
              </w:r>
              <w:r w:rsidR="00451769" w:rsidRPr="00451769">
                <w:rPr>
                  <w:rStyle w:val="Hyperlink"/>
                </w:rPr>
                <w:t>Reviews in Progress Filter - COS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2ED02A" w14:textId="20B7712D" w:rsidR="009833C3" w:rsidRDefault="00451769" w:rsidP="5956FD20">
            <w:pPr>
              <w:ind w:right="-168"/>
            </w:pPr>
            <w:r>
              <w:t>4</w:t>
            </w:r>
            <w:r w:rsidRPr="00451769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3E9F5C" w14:textId="179B7F9F" w:rsidR="009833C3" w:rsidRDefault="00C9637E" w:rsidP="1A205847">
            <w:pPr>
              <w:ind w:right="-168"/>
            </w:pPr>
            <w:proofErr w:type="spellStart"/>
            <w:r>
              <w:rPr>
                <w:rFonts w:eastAsia="Verdana" w:cs="Verdana"/>
                <w:color w:val="000000" w:themeColor="text1"/>
              </w:rPr>
              <w:t>Jaic</w:t>
            </w:r>
            <w:proofErr w:type="spellEnd"/>
            <w:r>
              <w:rPr>
                <w:rFonts w:eastAsia="Verdana" w:cs="Verdana"/>
                <w:color w:val="000000" w:themeColor="text1"/>
              </w:rPr>
              <w:t xml:space="preserve"> </w:t>
            </w:r>
            <w:r w:rsidR="0012483A">
              <w:rPr>
                <w:rFonts w:eastAsia="Verdana" w:cs="Verdana"/>
                <w:color w:val="000000" w:themeColor="text1"/>
              </w:rPr>
              <w:t>George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389F13" w14:textId="20C4B75E" w:rsidR="009833C3" w:rsidRDefault="0012483A" w:rsidP="5956FD20">
            <w:pPr>
              <w:ind w:right="-168"/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</w:tr>
      <w:tr w:rsidR="009833C3" w14:paraId="7980FCAB" w14:textId="77777777" w:rsidTr="7853CC7E">
        <w:trPr>
          <w:trHeight w:val="300"/>
        </w:trPr>
        <w:tc>
          <w:tcPr>
            <w:tcW w:w="2250" w:type="dxa"/>
            <w:vMerge/>
            <w:tcMar>
              <w:left w:w="105" w:type="dxa"/>
              <w:right w:w="105" w:type="dxa"/>
            </w:tcMar>
            <w:vAlign w:val="center"/>
          </w:tcPr>
          <w:p w14:paraId="558E9DC4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474EA1" w14:textId="11176BE4" w:rsidR="009833C3" w:rsidRDefault="00C9637E" w:rsidP="3CCBDE76">
            <w:pPr>
              <w:ind w:right="-168"/>
            </w:pPr>
            <w:hyperlink r:id="rId18" w:history="1">
              <w:r w:rsidRPr="008D23C2">
                <w:rPr>
                  <w:rStyle w:val="Hyperlink"/>
                </w:rPr>
                <w:t xml:space="preserve">RBAC – SFDC-955: </w:t>
              </w:r>
              <w:r w:rsidR="008D23C2" w:rsidRPr="008D23C2">
                <w:rPr>
                  <w:rStyle w:val="Hyperlink"/>
                </w:rPr>
                <w:t xml:space="preserve">Update </w:t>
              </w:r>
              <w:proofErr w:type="spellStart"/>
              <w:r w:rsidR="008D23C2" w:rsidRPr="008D23C2">
                <w:rPr>
                  <w:rStyle w:val="Hyperlink"/>
                </w:rPr>
                <w:t>GEN_Property_Read</w:t>
              </w:r>
              <w:proofErr w:type="spellEnd"/>
              <w:r w:rsidR="008D23C2" w:rsidRPr="008D23C2">
                <w:rPr>
                  <w:rStyle w:val="Hyperlink"/>
                </w:rPr>
                <w:t xml:space="preserve"> PS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05BF1" w14:textId="1354040B" w:rsidR="009833C3" w:rsidRDefault="00BC4C73" w:rsidP="5956FD20">
            <w:pPr>
              <w:ind w:right="-168"/>
            </w:pPr>
            <w:r>
              <w:t>5</w:t>
            </w:r>
            <w:r w:rsidRPr="00BC4C73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F40424" w14:textId="67B2E366" w:rsidR="009833C3" w:rsidRDefault="00C9637E" w:rsidP="2EB6A92A">
            <w:pPr>
              <w:ind w:right="-168"/>
            </w:pPr>
            <w:r>
              <w:rPr>
                <w:rFonts w:eastAsia="Verdana" w:cs="Verdana"/>
                <w:color w:val="000000" w:themeColor="text1"/>
              </w:rPr>
              <w:t>Jessica Howe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4FBFE1" w14:textId="4E870150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E15C00" w14:paraId="3F2F9882" w14:textId="77777777" w:rsidTr="7853CC7E">
        <w:trPr>
          <w:trHeight w:val="435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6EECF854" w:rsidR="00E15C00" w:rsidRDefault="0737C58C" w:rsidP="3F06DE44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14:paraId="63E4F79B" w14:textId="689A61B5" w:rsidR="004D69F9" w:rsidRPr="004D69F9" w:rsidRDefault="004D69F9" w:rsidP="35837410">
      <w:pPr>
        <w:rPr>
          <w:lang w:val="en-US"/>
        </w:rPr>
      </w:pPr>
    </w:p>
    <w:sectPr w:rsidR="004D69F9" w:rsidRPr="004D69F9" w:rsidSect="008809B9">
      <w:headerReference w:type="default" r:id="rId19"/>
      <w:footerReference w:type="default" r:id="rId20"/>
      <w:headerReference w:type="first" r:id="rId21"/>
      <w:footerReference w:type="first" r:id="rId22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5E69C" w14:textId="77777777" w:rsidR="00643294" w:rsidRDefault="00643294">
      <w:r>
        <w:separator/>
      </w:r>
    </w:p>
  </w:endnote>
  <w:endnote w:type="continuationSeparator" w:id="0">
    <w:p w14:paraId="66DC7765" w14:textId="77777777" w:rsidR="00643294" w:rsidRDefault="00643294">
      <w:r>
        <w:continuationSeparator/>
      </w:r>
    </w:p>
  </w:endnote>
  <w:endnote w:type="continuationNotice" w:id="1">
    <w:p w14:paraId="710ECFDF" w14:textId="77777777" w:rsidR="00643294" w:rsidRDefault="006432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1908" w14:textId="77777777" w:rsidR="00643294" w:rsidRDefault="00643294">
      <w:r>
        <w:separator/>
      </w:r>
    </w:p>
  </w:footnote>
  <w:footnote w:type="continuationSeparator" w:id="0">
    <w:p w14:paraId="4EFBFC32" w14:textId="77777777" w:rsidR="00643294" w:rsidRDefault="00643294">
      <w:r>
        <w:continuationSeparator/>
      </w:r>
    </w:p>
  </w:footnote>
  <w:footnote w:type="continuationNotice" w:id="1">
    <w:p w14:paraId="07576CAF" w14:textId="77777777" w:rsidR="00643294" w:rsidRDefault="006432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40A3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44E89"/>
    <w:rsid w:val="000507E7"/>
    <w:rsid w:val="000515F4"/>
    <w:rsid w:val="00053356"/>
    <w:rsid w:val="00054A4A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483A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86FAE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846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4530C"/>
    <w:rsid w:val="00263799"/>
    <w:rsid w:val="00263D14"/>
    <w:rsid w:val="00263FC3"/>
    <w:rsid w:val="00270019"/>
    <w:rsid w:val="0027043A"/>
    <w:rsid w:val="002709F7"/>
    <w:rsid w:val="00271886"/>
    <w:rsid w:val="0027478F"/>
    <w:rsid w:val="002757CA"/>
    <w:rsid w:val="0027664A"/>
    <w:rsid w:val="0027742D"/>
    <w:rsid w:val="00277B25"/>
    <w:rsid w:val="00282406"/>
    <w:rsid w:val="0029071A"/>
    <w:rsid w:val="002913B3"/>
    <w:rsid w:val="002A0779"/>
    <w:rsid w:val="002A0B4D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682"/>
    <w:rsid w:val="00366744"/>
    <w:rsid w:val="003667B6"/>
    <w:rsid w:val="00366D98"/>
    <w:rsid w:val="00370AA6"/>
    <w:rsid w:val="00373C1C"/>
    <w:rsid w:val="00375B97"/>
    <w:rsid w:val="003762AD"/>
    <w:rsid w:val="0037650C"/>
    <w:rsid w:val="00376824"/>
    <w:rsid w:val="003776D6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1B53"/>
    <w:rsid w:val="003D2B0B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4364"/>
    <w:rsid w:val="00435898"/>
    <w:rsid w:val="00436A45"/>
    <w:rsid w:val="004406EC"/>
    <w:rsid w:val="0044670A"/>
    <w:rsid w:val="00451296"/>
    <w:rsid w:val="00451769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1D8B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2520"/>
    <w:rsid w:val="005438BE"/>
    <w:rsid w:val="00545078"/>
    <w:rsid w:val="00547BDC"/>
    <w:rsid w:val="005533BA"/>
    <w:rsid w:val="00555102"/>
    <w:rsid w:val="00556CA4"/>
    <w:rsid w:val="00562374"/>
    <w:rsid w:val="00563742"/>
    <w:rsid w:val="00565120"/>
    <w:rsid w:val="00566617"/>
    <w:rsid w:val="00566852"/>
    <w:rsid w:val="005669E8"/>
    <w:rsid w:val="00570878"/>
    <w:rsid w:val="00571841"/>
    <w:rsid w:val="0057330B"/>
    <w:rsid w:val="00576DFD"/>
    <w:rsid w:val="00580264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5F74FD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1948"/>
    <w:rsid w:val="00632FB1"/>
    <w:rsid w:val="00635E3F"/>
    <w:rsid w:val="00641E58"/>
    <w:rsid w:val="006427EF"/>
    <w:rsid w:val="00643294"/>
    <w:rsid w:val="00643B24"/>
    <w:rsid w:val="00644AC7"/>
    <w:rsid w:val="00644C01"/>
    <w:rsid w:val="0064757B"/>
    <w:rsid w:val="0064E06A"/>
    <w:rsid w:val="006502A4"/>
    <w:rsid w:val="00650F79"/>
    <w:rsid w:val="00651586"/>
    <w:rsid w:val="0065372A"/>
    <w:rsid w:val="00654A7C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678"/>
    <w:rsid w:val="006E4C2C"/>
    <w:rsid w:val="006E649F"/>
    <w:rsid w:val="006E6C80"/>
    <w:rsid w:val="006F1F05"/>
    <w:rsid w:val="006F4D3B"/>
    <w:rsid w:val="006F782B"/>
    <w:rsid w:val="006F7BF6"/>
    <w:rsid w:val="00700AC2"/>
    <w:rsid w:val="007021DE"/>
    <w:rsid w:val="0070234A"/>
    <w:rsid w:val="0070361D"/>
    <w:rsid w:val="00703E47"/>
    <w:rsid w:val="00705A4B"/>
    <w:rsid w:val="007106D7"/>
    <w:rsid w:val="00710E9B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1148"/>
    <w:rsid w:val="00742655"/>
    <w:rsid w:val="00743932"/>
    <w:rsid w:val="00743A64"/>
    <w:rsid w:val="00743DB2"/>
    <w:rsid w:val="007453F0"/>
    <w:rsid w:val="00745795"/>
    <w:rsid w:val="00745BDA"/>
    <w:rsid w:val="007461E6"/>
    <w:rsid w:val="0074672C"/>
    <w:rsid w:val="00750D6F"/>
    <w:rsid w:val="007522AD"/>
    <w:rsid w:val="007551CF"/>
    <w:rsid w:val="00755C4E"/>
    <w:rsid w:val="00755F2C"/>
    <w:rsid w:val="00757F15"/>
    <w:rsid w:val="00760B5C"/>
    <w:rsid w:val="0076531E"/>
    <w:rsid w:val="00766873"/>
    <w:rsid w:val="00774890"/>
    <w:rsid w:val="0078039D"/>
    <w:rsid w:val="00782259"/>
    <w:rsid w:val="00786BA2"/>
    <w:rsid w:val="00790187"/>
    <w:rsid w:val="00790639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0A8E"/>
    <w:rsid w:val="007E1DAF"/>
    <w:rsid w:val="007E2A07"/>
    <w:rsid w:val="007E3761"/>
    <w:rsid w:val="007E56E0"/>
    <w:rsid w:val="007E5B0E"/>
    <w:rsid w:val="007F34EC"/>
    <w:rsid w:val="007F57CD"/>
    <w:rsid w:val="00803F95"/>
    <w:rsid w:val="00805D80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4419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6134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6AFE"/>
    <w:rsid w:val="00887BE0"/>
    <w:rsid w:val="00890DFC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5202"/>
    <w:rsid w:val="008C5D33"/>
    <w:rsid w:val="008C5E24"/>
    <w:rsid w:val="008D23C2"/>
    <w:rsid w:val="008D25DC"/>
    <w:rsid w:val="008D35C5"/>
    <w:rsid w:val="008D3986"/>
    <w:rsid w:val="008D68AC"/>
    <w:rsid w:val="008D7BA7"/>
    <w:rsid w:val="008E693D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1229"/>
    <w:rsid w:val="0092298D"/>
    <w:rsid w:val="009240CD"/>
    <w:rsid w:val="00926585"/>
    <w:rsid w:val="00926E17"/>
    <w:rsid w:val="00927218"/>
    <w:rsid w:val="0093244E"/>
    <w:rsid w:val="009430D3"/>
    <w:rsid w:val="00943DE5"/>
    <w:rsid w:val="009455CD"/>
    <w:rsid w:val="009537CE"/>
    <w:rsid w:val="00954882"/>
    <w:rsid w:val="009550E9"/>
    <w:rsid w:val="0095654E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33C3"/>
    <w:rsid w:val="009840B9"/>
    <w:rsid w:val="00984344"/>
    <w:rsid w:val="009873F8"/>
    <w:rsid w:val="0099095B"/>
    <w:rsid w:val="009A09B4"/>
    <w:rsid w:val="009A1012"/>
    <w:rsid w:val="009A225B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A0118B"/>
    <w:rsid w:val="00A03849"/>
    <w:rsid w:val="00A052D7"/>
    <w:rsid w:val="00A0669A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279A6"/>
    <w:rsid w:val="00A30398"/>
    <w:rsid w:val="00A3124D"/>
    <w:rsid w:val="00A31607"/>
    <w:rsid w:val="00A32755"/>
    <w:rsid w:val="00A32B53"/>
    <w:rsid w:val="00A356D8"/>
    <w:rsid w:val="00A35A99"/>
    <w:rsid w:val="00A36F79"/>
    <w:rsid w:val="00A40518"/>
    <w:rsid w:val="00A4193A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563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35B72"/>
    <w:rsid w:val="00B411D1"/>
    <w:rsid w:val="00B41B41"/>
    <w:rsid w:val="00B43204"/>
    <w:rsid w:val="00B43ABB"/>
    <w:rsid w:val="00B4429F"/>
    <w:rsid w:val="00B44E7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0D92"/>
    <w:rsid w:val="00BA34B2"/>
    <w:rsid w:val="00BA4286"/>
    <w:rsid w:val="00BA4BF9"/>
    <w:rsid w:val="00BA585D"/>
    <w:rsid w:val="00BA6888"/>
    <w:rsid w:val="00BB1092"/>
    <w:rsid w:val="00BB4352"/>
    <w:rsid w:val="00BB7C96"/>
    <w:rsid w:val="00BC23C4"/>
    <w:rsid w:val="00BC4C73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0437"/>
    <w:rsid w:val="00BF2752"/>
    <w:rsid w:val="00BF6E37"/>
    <w:rsid w:val="00C000A8"/>
    <w:rsid w:val="00C01B34"/>
    <w:rsid w:val="00C0404D"/>
    <w:rsid w:val="00C0648E"/>
    <w:rsid w:val="00C07211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37E"/>
    <w:rsid w:val="00C96964"/>
    <w:rsid w:val="00C97C25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D7C8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DDF"/>
    <w:rsid w:val="00D37F51"/>
    <w:rsid w:val="00D414D5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46AD"/>
    <w:rsid w:val="00DE744F"/>
    <w:rsid w:val="00DE78BD"/>
    <w:rsid w:val="00DF37ED"/>
    <w:rsid w:val="00DF5B54"/>
    <w:rsid w:val="00E004EB"/>
    <w:rsid w:val="00E00E1C"/>
    <w:rsid w:val="00E058FA"/>
    <w:rsid w:val="00E0636E"/>
    <w:rsid w:val="00E0789A"/>
    <w:rsid w:val="00E07BFF"/>
    <w:rsid w:val="00E1062E"/>
    <w:rsid w:val="00E10DCE"/>
    <w:rsid w:val="00E114D2"/>
    <w:rsid w:val="00E11C4C"/>
    <w:rsid w:val="00E157EA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5F8E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5BF5"/>
    <w:rsid w:val="00E8685E"/>
    <w:rsid w:val="00E8748A"/>
    <w:rsid w:val="00E8C1DB"/>
    <w:rsid w:val="00E921E7"/>
    <w:rsid w:val="00E94094"/>
    <w:rsid w:val="00E95121"/>
    <w:rsid w:val="00EA0533"/>
    <w:rsid w:val="00EA150B"/>
    <w:rsid w:val="00EA28D5"/>
    <w:rsid w:val="00EA5371"/>
    <w:rsid w:val="00EA5725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1CB0"/>
    <w:rsid w:val="00FC466E"/>
    <w:rsid w:val="00FC4848"/>
    <w:rsid w:val="00FD282E"/>
    <w:rsid w:val="00FD3B37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3D6922"/>
    <w:rsid w:val="0292AE63"/>
    <w:rsid w:val="02CB139B"/>
    <w:rsid w:val="031C7A0C"/>
    <w:rsid w:val="038E908D"/>
    <w:rsid w:val="03B61053"/>
    <w:rsid w:val="043422BC"/>
    <w:rsid w:val="0474754A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6506A84"/>
    <w:rsid w:val="0717B006"/>
    <w:rsid w:val="07278775"/>
    <w:rsid w:val="0737C58C"/>
    <w:rsid w:val="077A1E45"/>
    <w:rsid w:val="07943AE8"/>
    <w:rsid w:val="07DD3451"/>
    <w:rsid w:val="08039569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B39A26"/>
    <w:rsid w:val="0ADD539A"/>
    <w:rsid w:val="0B0CB293"/>
    <w:rsid w:val="0B46D94B"/>
    <w:rsid w:val="0B827578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DC2E557"/>
    <w:rsid w:val="0E35116D"/>
    <w:rsid w:val="0E818050"/>
    <w:rsid w:val="0F40D297"/>
    <w:rsid w:val="0F40DD7E"/>
    <w:rsid w:val="0F5BE7C6"/>
    <w:rsid w:val="0F6BE058"/>
    <w:rsid w:val="0F7D138D"/>
    <w:rsid w:val="0FE088CD"/>
    <w:rsid w:val="10154A57"/>
    <w:rsid w:val="103D9B69"/>
    <w:rsid w:val="107B5C47"/>
    <w:rsid w:val="10942852"/>
    <w:rsid w:val="10B4027F"/>
    <w:rsid w:val="1101BE69"/>
    <w:rsid w:val="11279286"/>
    <w:rsid w:val="11C52743"/>
    <w:rsid w:val="11F77636"/>
    <w:rsid w:val="11F7BBE5"/>
    <w:rsid w:val="1202C3F3"/>
    <w:rsid w:val="12469CB5"/>
    <w:rsid w:val="1266B592"/>
    <w:rsid w:val="1276EA59"/>
    <w:rsid w:val="12817A3A"/>
    <w:rsid w:val="135911BF"/>
    <w:rsid w:val="13B134E0"/>
    <w:rsid w:val="13F5FDEF"/>
    <w:rsid w:val="14004299"/>
    <w:rsid w:val="144A1DD9"/>
    <w:rsid w:val="146EE41E"/>
    <w:rsid w:val="14915278"/>
    <w:rsid w:val="14A8072E"/>
    <w:rsid w:val="15AE3D1C"/>
    <w:rsid w:val="15E9B994"/>
    <w:rsid w:val="1688FEEE"/>
    <w:rsid w:val="17243EBE"/>
    <w:rsid w:val="1755E4C6"/>
    <w:rsid w:val="17836256"/>
    <w:rsid w:val="1790F2BB"/>
    <w:rsid w:val="179CFCDF"/>
    <w:rsid w:val="1824A16B"/>
    <w:rsid w:val="1832DD63"/>
    <w:rsid w:val="186906BD"/>
    <w:rsid w:val="1880C6B6"/>
    <w:rsid w:val="18988397"/>
    <w:rsid w:val="18AA0040"/>
    <w:rsid w:val="1A15985F"/>
    <w:rsid w:val="1A18830B"/>
    <w:rsid w:val="1A205847"/>
    <w:rsid w:val="1A42BBCC"/>
    <w:rsid w:val="1AACC733"/>
    <w:rsid w:val="1AD57543"/>
    <w:rsid w:val="1B2438BF"/>
    <w:rsid w:val="1B3B7BF3"/>
    <w:rsid w:val="1B45B4F3"/>
    <w:rsid w:val="1B4843DC"/>
    <w:rsid w:val="1B6713A4"/>
    <w:rsid w:val="1B7C8EFA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88128C"/>
    <w:rsid w:val="1EA4A1AC"/>
    <w:rsid w:val="1F24F1EC"/>
    <w:rsid w:val="1F6D37CD"/>
    <w:rsid w:val="1FE182AF"/>
    <w:rsid w:val="1FE4C89B"/>
    <w:rsid w:val="20AE9DE2"/>
    <w:rsid w:val="2162C498"/>
    <w:rsid w:val="216D856A"/>
    <w:rsid w:val="216ED319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6E1C01"/>
    <w:rsid w:val="26F21F78"/>
    <w:rsid w:val="2702C555"/>
    <w:rsid w:val="27277642"/>
    <w:rsid w:val="27791AAD"/>
    <w:rsid w:val="27934D3C"/>
    <w:rsid w:val="2795C9AC"/>
    <w:rsid w:val="27DFA67D"/>
    <w:rsid w:val="286E2637"/>
    <w:rsid w:val="28B8D3BE"/>
    <w:rsid w:val="28B8FD77"/>
    <w:rsid w:val="293E6479"/>
    <w:rsid w:val="2997B3AA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CA28256"/>
    <w:rsid w:val="2CF28AAE"/>
    <w:rsid w:val="2D6ED74B"/>
    <w:rsid w:val="2DAD2EBE"/>
    <w:rsid w:val="2DB21CF1"/>
    <w:rsid w:val="2DB8FFC0"/>
    <w:rsid w:val="2DD70921"/>
    <w:rsid w:val="2E054C40"/>
    <w:rsid w:val="2E099854"/>
    <w:rsid w:val="2E143DAE"/>
    <w:rsid w:val="2E9F236E"/>
    <w:rsid w:val="2EB6A92A"/>
    <w:rsid w:val="2EC5C7F3"/>
    <w:rsid w:val="2EF26A93"/>
    <w:rsid w:val="2F272260"/>
    <w:rsid w:val="2F8B7994"/>
    <w:rsid w:val="2FDCF15C"/>
    <w:rsid w:val="2FDD7659"/>
    <w:rsid w:val="3035DA8C"/>
    <w:rsid w:val="30BEB9FF"/>
    <w:rsid w:val="30EE7BA2"/>
    <w:rsid w:val="30FCD50D"/>
    <w:rsid w:val="31238320"/>
    <w:rsid w:val="3150DC5F"/>
    <w:rsid w:val="31570E32"/>
    <w:rsid w:val="3168D2D7"/>
    <w:rsid w:val="31B9EB96"/>
    <w:rsid w:val="31F1F92D"/>
    <w:rsid w:val="31F9AE78"/>
    <w:rsid w:val="3243E56A"/>
    <w:rsid w:val="32DE4993"/>
    <w:rsid w:val="3300D208"/>
    <w:rsid w:val="336294FE"/>
    <w:rsid w:val="339359AC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996863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BE7D70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BC6E7C3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CB9A8C"/>
    <w:rsid w:val="3DFD1F01"/>
    <w:rsid w:val="3E1CF12B"/>
    <w:rsid w:val="3E1F3FB2"/>
    <w:rsid w:val="3EE8015F"/>
    <w:rsid w:val="3EF193C2"/>
    <w:rsid w:val="3F06DE44"/>
    <w:rsid w:val="3F0D7EDA"/>
    <w:rsid w:val="3F1F875D"/>
    <w:rsid w:val="3F258668"/>
    <w:rsid w:val="3F372D66"/>
    <w:rsid w:val="3F403696"/>
    <w:rsid w:val="3F45C900"/>
    <w:rsid w:val="3FBAF48B"/>
    <w:rsid w:val="4010E451"/>
    <w:rsid w:val="404C3700"/>
    <w:rsid w:val="40623C3F"/>
    <w:rsid w:val="40AD081A"/>
    <w:rsid w:val="40CE373C"/>
    <w:rsid w:val="40DF402B"/>
    <w:rsid w:val="410775FB"/>
    <w:rsid w:val="4112D2FB"/>
    <w:rsid w:val="414BC1BB"/>
    <w:rsid w:val="41595097"/>
    <w:rsid w:val="419DA365"/>
    <w:rsid w:val="41A6BD0B"/>
    <w:rsid w:val="41D4D2C2"/>
    <w:rsid w:val="420E81C8"/>
    <w:rsid w:val="421A8DC2"/>
    <w:rsid w:val="4260D83C"/>
    <w:rsid w:val="42CB1E61"/>
    <w:rsid w:val="42E4B7FF"/>
    <w:rsid w:val="434F8420"/>
    <w:rsid w:val="43596DAA"/>
    <w:rsid w:val="436192BD"/>
    <w:rsid w:val="43BF0932"/>
    <w:rsid w:val="43EA1306"/>
    <w:rsid w:val="43EA5673"/>
    <w:rsid w:val="44245557"/>
    <w:rsid w:val="44593C80"/>
    <w:rsid w:val="4470420F"/>
    <w:rsid w:val="4475A18F"/>
    <w:rsid w:val="44C77526"/>
    <w:rsid w:val="44D4AFCD"/>
    <w:rsid w:val="450CE5B3"/>
    <w:rsid w:val="45142F8B"/>
    <w:rsid w:val="4521B6BB"/>
    <w:rsid w:val="45337D7C"/>
    <w:rsid w:val="453B17F2"/>
    <w:rsid w:val="463841C2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193646"/>
    <w:rsid w:val="492B75E1"/>
    <w:rsid w:val="492E2ABD"/>
    <w:rsid w:val="496CA528"/>
    <w:rsid w:val="497D443B"/>
    <w:rsid w:val="498A5EF2"/>
    <w:rsid w:val="4A192C66"/>
    <w:rsid w:val="4A803DA5"/>
    <w:rsid w:val="4A82A795"/>
    <w:rsid w:val="4AEFF5D0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68A5FE"/>
    <w:rsid w:val="5096681E"/>
    <w:rsid w:val="50B3FFD3"/>
    <w:rsid w:val="517A267E"/>
    <w:rsid w:val="5195F47A"/>
    <w:rsid w:val="52562720"/>
    <w:rsid w:val="5261F8B6"/>
    <w:rsid w:val="5264B5AE"/>
    <w:rsid w:val="528E6F95"/>
    <w:rsid w:val="52E3F61A"/>
    <w:rsid w:val="52F2FD2B"/>
    <w:rsid w:val="53290D9C"/>
    <w:rsid w:val="53318E84"/>
    <w:rsid w:val="5369CD2E"/>
    <w:rsid w:val="53743DBB"/>
    <w:rsid w:val="54762FC6"/>
    <w:rsid w:val="547B9542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94C937"/>
    <w:rsid w:val="5ABA62ED"/>
    <w:rsid w:val="5ADAF9FD"/>
    <w:rsid w:val="5AF430BE"/>
    <w:rsid w:val="5B066796"/>
    <w:rsid w:val="5B2309C1"/>
    <w:rsid w:val="5BB89EB6"/>
    <w:rsid w:val="5BBCDC56"/>
    <w:rsid w:val="5C0D1395"/>
    <w:rsid w:val="5C126D6D"/>
    <w:rsid w:val="5C3ABEF8"/>
    <w:rsid w:val="5C413BEC"/>
    <w:rsid w:val="5C59000E"/>
    <w:rsid w:val="5CEE8B92"/>
    <w:rsid w:val="5CFF6444"/>
    <w:rsid w:val="5D0483CC"/>
    <w:rsid w:val="5D8B8C46"/>
    <w:rsid w:val="5D95A1E3"/>
    <w:rsid w:val="5DA22E57"/>
    <w:rsid w:val="5E041862"/>
    <w:rsid w:val="5E5FC416"/>
    <w:rsid w:val="5E78DD2B"/>
    <w:rsid w:val="5E8AFAE7"/>
    <w:rsid w:val="5F0FA74F"/>
    <w:rsid w:val="5F47DDC6"/>
    <w:rsid w:val="5F900C9E"/>
    <w:rsid w:val="5FB3747D"/>
    <w:rsid w:val="5FC17784"/>
    <w:rsid w:val="5FC8D9E1"/>
    <w:rsid w:val="5FD56695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4F337F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8FD86A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3629E5"/>
    <w:rsid w:val="6C92E509"/>
    <w:rsid w:val="6CB7C4F8"/>
    <w:rsid w:val="6CF57EE5"/>
    <w:rsid w:val="6D0B2C13"/>
    <w:rsid w:val="6D8278DB"/>
    <w:rsid w:val="6DA34AF0"/>
    <w:rsid w:val="6DA3C0A5"/>
    <w:rsid w:val="6E407E3C"/>
    <w:rsid w:val="6E747536"/>
    <w:rsid w:val="6EC60079"/>
    <w:rsid w:val="6ECC2CCA"/>
    <w:rsid w:val="6F78E5DC"/>
    <w:rsid w:val="6FA5761A"/>
    <w:rsid w:val="6FC9F197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1CD2C38"/>
    <w:rsid w:val="71F552AE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4E849E"/>
    <w:rsid w:val="745C2226"/>
    <w:rsid w:val="7492407E"/>
    <w:rsid w:val="7496785F"/>
    <w:rsid w:val="74D4670D"/>
    <w:rsid w:val="75140AC1"/>
    <w:rsid w:val="7531BE8E"/>
    <w:rsid w:val="7548F630"/>
    <w:rsid w:val="754D6999"/>
    <w:rsid w:val="755A7268"/>
    <w:rsid w:val="758209A5"/>
    <w:rsid w:val="75E76EC8"/>
    <w:rsid w:val="765B162A"/>
    <w:rsid w:val="7675194B"/>
    <w:rsid w:val="76830BF3"/>
    <w:rsid w:val="76B43EE6"/>
    <w:rsid w:val="76D7007E"/>
    <w:rsid w:val="76DD1C4D"/>
    <w:rsid w:val="77055CF0"/>
    <w:rsid w:val="773A8218"/>
    <w:rsid w:val="77424A3A"/>
    <w:rsid w:val="77634670"/>
    <w:rsid w:val="77CB0511"/>
    <w:rsid w:val="78439E28"/>
    <w:rsid w:val="7853CC7E"/>
    <w:rsid w:val="78551CA0"/>
    <w:rsid w:val="7893CEFA"/>
    <w:rsid w:val="791A9910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1485A9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32F4F9"/>
    <w:rsid w:val="7D9D52CF"/>
    <w:rsid w:val="7DE9FA8D"/>
    <w:rsid w:val="7DEBE27B"/>
    <w:rsid w:val="7E64C0AE"/>
    <w:rsid w:val="7E675185"/>
    <w:rsid w:val="7F74EAF2"/>
    <w:rsid w:val="7F94F7CE"/>
    <w:rsid w:val="7F994416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00FDF3F9-B2D1-4AD7-88E9-1F0B0C1B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877" TargetMode="External"/><Relationship Id="rId18" Type="http://schemas.openxmlformats.org/officeDocument/2006/relationships/hyperlink" Target="https://graingerplc.atlassian.net/browse/SFDC-955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SFDC-832" TargetMode="External"/><Relationship Id="rId17" Type="http://schemas.openxmlformats.org/officeDocument/2006/relationships/hyperlink" Target="https://graingerplc.atlassian.net/browse/CJR-123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CJR-1232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SFDC-908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945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879" TargetMode="Externa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OpenBox_Blank%20Document%20Short%20Form%20UK.dotx</Template>
  <TotalTime>13</TotalTime>
  <Pages>1</Pages>
  <Words>219</Words>
  <Characters>1254</Characters>
  <Application>Microsoft Office Word</Application>
  <DocSecurity>4</DocSecurity>
  <Lines>10</Lines>
  <Paragraphs>2</Paragraphs>
  <ScaleCrop>false</ScaleCrop>
  <Manager>Version 1.0</Manager>
  <Company>Open Box Software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300</cp:revision>
  <cp:lastPrinted>2024-07-26T07:12:00Z</cp:lastPrinted>
  <dcterms:created xsi:type="dcterms:W3CDTF">2025-03-14T06:26:00Z</dcterms:created>
  <dcterms:modified xsi:type="dcterms:W3CDTF">2025-09-05T14:57:00Z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