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1887" w:rsidR="008A1887" w:rsidP="00426172" w:rsidRDefault="00326672" w14:paraId="16F9496A" w14:textId="7F1A60C6">
      <w:pPr>
        <w:pStyle w:val="Heading1"/>
        <w:numPr>
          <w:ilvl w:val="0"/>
          <w:numId w:val="0"/>
        </w:numPr>
      </w:pPr>
      <w:r w:rsidR="6103B06A">
        <w:rPr/>
        <w:t xml:space="preserve">hotfix </w:t>
      </w:r>
      <w:r w:rsidR="00326672">
        <w:rPr/>
        <w:t>Deployment</w:t>
      </w:r>
      <w:r w:rsidR="008A1887">
        <w:rPr/>
        <w:t xml:space="preserve"> S</w:t>
      </w:r>
      <w:r w:rsidR="09494E33">
        <w:rPr/>
        <w:t>UMMARY</w:t>
      </w:r>
      <w:r w:rsidR="008A1887">
        <w:rPr/>
        <w:t xml:space="preserve"> –</w:t>
      </w:r>
      <w:r w:rsidR="09494E33">
        <w:rPr/>
        <w:t xml:space="preserve"> Grainger Plc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190"/>
        <w:gridCol w:w="2175"/>
        <w:gridCol w:w="1875"/>
        <w:gridCol w:w="2395"/>
      </w:tblGrid>
      <w:tr w:rsidR="3F06DE44" w:rsidTr="6EF0336F" w14:paraId="27BB59B3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0AA71DC7" w14:textId="79D1A9A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090C2F2" w14:textId="653D4FC6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:rsidTr="6EF0336F" w14:paraId="29B6945B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220CCD49" w14:textId="77EB5978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C9E33E8" w:rsidRDefault="007F57CD" w14:paraId="192A5F72" w14:textId="52FF4D91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3C9E33E8" w:rsidR="7CE3D634">
              <w:rPr>
                <w:rFonts w:eastAsia="Verdana" w:cs="Verdana"/>
                <w:color w:val="000000" w:themeColor="text1" w:themeTint="FF" w:themeShade="FF"/>
                <w:lang w:val="en-US"/>
              </w:rPr>
              <w:t>4</w:t>
            </w:r>
            <w:r w:rsidRPr="3C9E33E8" w:rsidR="7CE3D634">
              <w:rPr>
                <w:rFonts w:eastAsia="Verdana" w:cs="Verdana"/>
                <w:color w:val="000000" w:themeColor="text1" w:themeTint="FF" w:themeShade="FF"/>
                <w:vertAlign w:val="superscript"/>
                <w:lang w:val="en-US"/>
              </w:rPr>
              <w:t>th</w:t>
            </w:r>
            <w:r w:rsidRPr="3C9E33E8" w:rsidR="7CE3D634">
              <w:rPr>
                <w:rFonts w:eastAsia="Verdana" w:cs="Verdana"/>
                <w:color w:val="000000" w:themeColor="text1" w:themeTint="FF" w:themeShade="FF"/>
                <w:lang w:val="en-US"/>
              </w:rPr>
              <w:t xml:space="preserve"> F</w:t>
            </w:r>
            <w:r w:rsidRPr="3C9E33E8" w:rsidR="007F57CD">
              <w:rPr>
                <w:rFonts w:eastAsia="Verdana" w:cs="Verdana"/>
                <w:color w:val="000000" w:themeColor="text1" w:themeTint="FF" w:themeShade="FF"/>
                <w:lang w:val="en-US"/>
              </w:rPr>
              <w:t>ebruary 2025</w:t>
            </w:r>
          </w:p>
        </w:tc>
      </w:tr>
      <w:tr w:rsidR="3F06DE44" w:rsidTr="6EF0336F" w14:paraId="655568D6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F00B43A" w14:textId="35CFDC5D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2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FC3BCAD" w14:textId="7C8360B9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77FBEDC" w14:textId="13245CAA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:rsidTr="6EF0336F" w14:paraId="4C99E501" w14:textId="77777777">
        <w:trPr>
          <w:trHeight w:val="915"/>
        </w:trPr>
        <w:tc>
          <w:tcPr>
            <w:tcW w:w="2250" w:type="dxa"/>
            <w:vMerge/>
            <w:tcBorders/>
            <w:tcMar/>
            <w:vAlign w:val="center"/>
          </w:tcPr>
          <w:p w:rsidR="007404FD" w:rsidRDefault="007404FD" w14:paraId="459C3147" w14:textId="77777777"/>
        </w:tc>
        <w:tc>
          <w:tcPr>
            <w:tcW w:w="92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D33069" w:rsidP="006E0011" w:rsidRDefault="006E0011" w14:paraId="7A9605A1" w14:textId="4FCE4206">
            <w:pPr>
              <w:ind w:right="-168"/>
            </w:pPr>
            <w:hyperlink r:id="Rfca350a584d340c3">
              <w:r w:rsidRPr="7CB91AE8" w:rsidR="006E0011">
                <w:rPr>
                  <w:rStyle w:val="Hyperlink"/>
                </w:rPr>
                <w:t>BSS-65: Add fault path to "</w:t>
              </w:r>
              <w:r w:rsidRPr="7CB91AE8" w:rsidR="006E0011">
                <w:rPr>
                  <w:rStyle w:val="Hyperlink"/>
                </w:rPr>
                <w:t>EoT</w:t>
              </w:r>
              <w:r w:rsidRPr="7CB91AE8" w:rsidR="006E0011">
                <w:rPr>
                  <w:rStyle w:val="Hyperlink"/>
                </w:rPr>
                <w:t xml:space="preserve"> - Clean Unit (Task </w:t>
              </w:r>
              <w:r w:rsidRPr="7CB91AE8" w:rsidR="006E0011">
                <w:rPr>
                  <w:rStyle w:val="Hyperlink"/>
                </w:rPr>
                <w:t>Subflow</w:t>
              </w:r>
              <w:r w:rsidRPr="7CB91AE8" w:rsidR="006E0011">
                <w:rPr>
                  <w:rStyle w:val="Hyperlink"/>
                </w:rPr>
                <w:t>)" Flow</w:t>
              </w:r>
            </w:hyperlink>
          </w:p>
          <w:p w:rsidR="006E0011" w:rsidP="006E0011" w:rsidRDefault="006E0011" w14:paraId="72EC8035" w14:textId="24ACFEA2">
            <w:pPr>
              <w:ind w:right="-168"/>
            </w:pPr>
            <w:hyperlink r:id="R11664e9b1c68454e">
              <w:r w:rsidRPr="25BE32F8" w:rsidR="006E0011">
                <w:rPr>
                  <w:rStyle w:val="Hyperlink"/>
                  <w:rFonts w:eastAsia="Verdana" w:cs="Verdana"/>
                </w:rPr>
                <w:t>BSS-66: Add fault path to "</w:t>
              </w:r>
              <w:r w:rsidRPr="25BE32F8" w:rsidR="006E0011">
                <w:rPr>
                  <w:rStyle w:val="Hyperlink"/>
                  <w:rFonts w:eastAsia="Verdana" w:cs="Verdana"/>
                </w:rPr>
                <w:t>EoT</w:t>
              </w:r>
              <w:r w:rsidRPr="25BE32F8" w:rsidR="006E0011">
                <w:rPr>
                  <w:rStyle w:val="Hyperlink"/>
                  <w:rFonts w:eastAsia="Verdana" w:cs="Verdana"/>
                </w:rPr>
                <w:t xml:space="preserve">- Deposit Release (Task </w:t>
              </w:r>
              <w:r w:rsidRPr="25BE32F8" w:rsidR="006E0011">
                <w:rPr>
                  <w:rStyle w:val="Hyperlink"/>
                  <w:rFonts w:eastAsia="Verdana" w:cs="Verdana"/>
                </w:rPr>
                <w:t>Subflow</w:t>
              </w:r>
              <w:r w:rsidRPr="25BE32F8" w:rsidR="006E0011">
                <w:rPr>
                  <w:rStyle w:val="Hyperlink"/>
                  <w:rFonts w:eastAsia="Verdana" w:cs="Verdana"/>
                </w:rPr>
                <w:t>)" Flow</w:t>
              </w:r>
            </w:hyperlink>
          </w:p>
          <w:p w:rsidR="006E0011" w:rsidP="006E0011" w:rsidRDefault="006E0011" w14:paraId="11ABACD4" w14:textId="70A73C66">
            <w:pPr>
              <w:ind w:right="-168"/>
            </w:pPr>
            <w:hyperlink r:id="R0f28c7589a284bc8">
              <w:r w:rsidRPr="25BE32F8" w:rsidR="006E0011">
                <w:rPr>
                  <w:rStyle w:val="Hyperlink"/>
                  <w:rFonts w:eastAsia="Verdana"/>
                </w:rPr>
                <w:t>BSS-69: Add fault path to "An Error Occurred with Your "</w:t>
              </w:r>
              <w:r w:rsidRPr="25BE32F8" w:rsidR="006E0011">
                <w:rPr>
                  <w:rStyle w:val="Hyperlink"/>
                  <w:rFonts w:eastAsia="Verdana"/>
                </w:rPr>
                <w:t>EoT</w:t>
              </w:r>
              <w:r w:rsidRPr="25BE32F8" w:rsidR="006E0011">
                <w:rPr>
                  <w:rStyle w:val="Hyperlink"/>
                  <w:rFonts w:eastAsia="Verdana"/>
                </w:rPr>
                <w:t xml:space="preserve">- Check Out (Task </w:t>
              </w:r>
              <w:r w:rsidRPr="25BE32F8" w:rsidR="006E0011">
                <w:rPr>
                  <w:rStyle w:val="Hyperlink"/>
                  <w:rFonts w:eastAsia="Verdana"/>
                </w:rPr>
                <w:t>Subflow</w:t>
              </w:r>
              <w:r w:rsidRPr="25BE32F8" w:rsidR="006E0011">
                <w:rPr>
                  <w:rStyle w:val="Hyperlink"/>
                  <w:rFonts w:eastAsia="Verdana"/>
                </w:rPr>
                <w:t>)" Flow "</w:t>
              </w:r>
            </w:hyperlink>
          </w:p>
          <w:p w:rsidRPr="00A86865" w:rsidR="006E0011" w:rsidP="006E0011" w:rsidRDefault="006E0011" w14:paraId="707CAF23" w14:textId="36AF2180">
            <w:pPr>
              <w:ind w:right="-168"/>
              <w:rPr>
                <w:rFonts w:eastAsia="Verdana" w:cs="Verdana"/>
                <w:b w:val="1"/>
                <w:bCs w:val="1"/>
                <w:color w:val="000000" w:themeColor="text1"/>
              </w:rPr>
            </w:pP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2C5FA7" w:rsidR="002C5FA7" w:rsidP="002C5FA7" w:rsidRDefault="00D33069" w14:paraId="6BC4252E" w14:textId="051C43ED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25BE32F8" w:rsidR="7006E453">
              <w:rPr>
                <w:rFonts w:eastAsia="Verdana" w:cs="Verdana"/>
                <w:color w:val="000000" w:themeColor="text1" w:themeTint="FF" w:themeShade="FF"/>
                <w:lang w:val="en-ZA"/>
              </w:rPr>
              <w:t>3</w:t>
            </w:r>
            <w:r w:rsidRPr="25BE32F8" w:rsidR="7006E453">
              <w:rPr>
                <w:rFonts w:eastAsia="Verdana" w:cs="Verdana"/>
                <w:color w:val="000000" w:themeColor="text1" w:themeTint="FF" w:themeShade="FF"/>
                <w:vertAlign w:val="superscript"/>
                <w:lang w:val="en-ZA"/>
              </w:rPr>
              <w:t>rd</w:t>
            </w:r>
            <w:r w:rsidRPr="25BE32F8" w:rsidR="7006E453">
              <w:rPr>
                <w:rFonts w:eastAsia="Verdana" w:cs="Verdana"/>
                <w:color w:val="000000" w:themeColor="text1" w:themeTint="FF" w:themeShade="FF"/>
                <w:lang w:val="en-ZA"/>
              </w:rPr>
              <w:t xml:space="preserve"> Febr</w:t>
            </w:r>
            <w:r w:rsidRPr="25BE32F8" w:rsidR="00AD7C6F">
              <w:rPr>
                <w:rFonts w:eastAsia="Verdana" w:cs="Verdana"/>
                <w:color w:val="000000" w:themeColor="text1" w:themeTint="FF" w:themeShade="FF"/>
                <w:lang w:val="en-ZA"/>
              </w:rPr>
              <w:t>uary 2025</w:t>
            </w:r>
          </w:p>
        </w:tc>
      </w:tr>
      <w:tr w:rsidR="006E0011" w:rsidTr="6EF0336F" w14:paraId="66E2709E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6E0011" w:rsidP="3F06DE44" w:rsidRDefault="006E0011" w14:paraId="4C9F9F53" w14:textId="0150102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19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6E0011" w:rsidP="3F06DE44" w:rsidRDefault="006E0011" w14:paraId="0C07305E" w14:textId="008D9B0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6E0011" w:rsidP="3F06DE44" w:rsidRDefault="006E0011" w14:paraId="1841F851" w14:textId="4C87EEC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6E0011" w:rsidP="3F06DE44" w:rsidRDefault="006E0011" w14:paraId="7E0AAEF7" w14:textId="5AB626A8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:rsidR="006E0011" w:rsidP="3F06DE44" w:rsidRDefault="006E0011" w14:paraId="6BCC734E" w14:textId="270A46D0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6E0011" w:rsidTr="6EF0336F" w14:paraId="0831D645" w14:textId="77777777">
        <w:trPr>
          <w:trHeight w:val="390"/>
        </w:trPr>
        <w:tc>
          <w:tcPr>
            <w:tcW w:w="2250" w:type="dxa"/>
            <w:vMerge/>
            <w:tcBorders/>
            <w:tcMar/>
            <w:vAlign w:val="center"/>
          </w:tcPr>
          <w:p w:rsidR="006E0011" w:rsidRDefault="006E0011" w14:paraId="48FA0B9B" w14:textId="77777777"/>
        </w:tc>
        <w:tc>
          <w:tcPr>
            <w:tcW w:w="519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6E0011" w:rsidP="25BE32F8" w:rsidRDefault="006E0011" w14:paraId="5AF772D4" w14:textId="3CB3CD43">
            <w:pPr>
              <w:ind w:right="-168"/>
              <w:rPr>
                <w:rFonts w:eastAsia="Verdana" w:cs="Verdana"/>
              </w:rPr>
            </w:pPr>
            <w:hyperlink r:id="R57a5d72047474a7f">
              <w:r w:rsidRPr="2F272260" w:rsidR="68F7F922">
                <w:rPr>
                  <w:rStyle w:val="Hyperlink"/>
                  <w:rFonts w:eastAsia="Verdana" w:cs="Verdana"/>
                </w:rPr>
                <w:t>RTR-9</w:t>
              </w:r>
              <w:r w:rsidRPr="2F272260" w:rsidR="1276EA59">
                <w:rPr>
                  <w:rStyle w:val="Hyperlink"/>
                  <w:rFonts w:eastAsia="Verdana" w:cs="Verdana"/>
                </w:rPr>
                <w:t>3</w:t>
              </w:r>
              <w:r w:rsidRPr="2F272260" w:rsidR="68F7F922">
                <w:rPr>
                  <w:rStyle w:val="Hyperlink"/>
                  <w:rFonts w:eastAsia="Verdana" w:cs="Verdana"/>
                </w:rPr>
                <w:t>: Remove RTR 28day Check Validation</w:t>
              </w:r>
            </w:hyperlink>
          </w:p>
        </w:tc>
        <w:tc>
          <w:tcPr>
            <w:tcW w:w="2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6E0011" w:rsidP="002C5FA7" w:rsidRDefault="006E0011" w14:paraId="44D32731" w14:textId="1BFEE7AA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3C9E33E8" w:rsidR="082DBD8A">
              <w:rPr>
                <w:rFonts w:eastAsia="Verdana" w:cs="Verdana"/>
                <w:color w:val="000000" w:themeColor="text1" w:themeTint="FF" w:themeShade="FF"/>
              </w:rPr>
              <w:t>4 February 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6E0011" w:rsidP="3C9E33E8" w:rsidRDefault="006E0011" w14:paraId="27BF89C2" w14:textId="013BE694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3C9E33E8" w:rsidR="082DBD8A">
              <w:rPr>
                <w:rFonts w:eastAsia="Verdana" w:cs="Verdana"/>
                <w:color w:val="000000" w:themeColor="text1" w:themeTint="FF" w:themeShade="FF"/>
              </w:rPr>
              <w:t>Helen D-T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6E0011" w:rsidP="002C5FA7" w:rsidRDefault="006E0011" w14:paraId="69466902" w14:textId="6F8ACC09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743932" w:rsidTr="6EF0336F" w14:paraId="3F2F9882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743932" w:rsidP="3F06DE44" w:rsidRDefault="00743932" w14:paraId="6E1346FF" w14:textId="6A9D7853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743932" w:rsidP="3F06DE44" w:rsidRDefault="00743932" w14:paraId="4574B17D" w14:textId="46E45B9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:rsidRPr="004D69F9" w:rsidR="004D69F9" w:rsidP="30FCD50D" w:rsidRDefault="004D69F9" w14:paraId="3F7300CF" w14:textId="44CEA807">
      <w:pPr>
        <w:rPr>
          <w:lang w:val="en-US"/>
        </w:rPr>
      </w:pPr>
    </w:p>
    <w:p w:rsidRPr="004D69F9" w:rsidR="004D69F9" w:rsidP="30FCD50D" w:rsidRDefault="004D69F9" w14:paraId="478C0439" w14:textId="753432C7">
      <w:pPr>
        <w:rPr>
          <w:lang w:val="en-US"/>
        </w:rPr>
      </w:pPr>
    </w:p>
    <w:p w:rsidRPr="004D69F9" w:rsidR="004D69F9" w:rsidP="2FDCF15C" w:rsidRDefault="004D69F9" w14:paraId="63E4F79B" w14:textId="5F4BCB78">
      <w:pPr>
        <w:rPr>
          <w:lang w:val="en-US"/>
        </w:rPr>
      </w:pPr>
    </w:p>
    <w:sectPr w:rsidRPr="004D69F9" w:rsidR="004D69F9" w:rsidSect="008809B9">
      <w:headerReference w:type="default" r:id="rId18"/>
      <w:footerReference w:type="default" r:id="rId19"/>
      <w:headerReference w:type="first" r:id="rId20"/>
      <w:footerReference w:type="first" r:id="rId21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0713" w:rsidRDefault="00C90713" w14:paraId="6A25E86E" w14:textId="77777777">
      <w:r>
        <w:separator/>
      </w:r>
    </w:p>
  </w:endnote>
  <w:endnote w:type="continuationSeparator" w:id="0">
    <w:p w:rsidR="00C90713" w:rsidRDefault="00C90713" w14:paraId="3E1A5503" w14:textId="77777777">
      <w:r>
        <w:continuationSeparator/>
      </w:r>
    </w:p>
  </w:endnote>
  <w:endnote w:type="continuationNotice" w:id="1">
    <w:p w:rsidR="00C90713" w:rsidRDefault="00C90713" w14:paraId="067E77DA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14B75" w:rsidP="0C986226" w:rsidRDefault="00D87B1B" w14:paraId="38A63391" w14:textId="772E25E1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Pr="0C986226" w:rsidR="0C986226">
      <w:rPr>
        <w:rFonts w:eastAsia="Proxima Nova Light" w:cs="Proxima Nova Light"/>
        <w:i/>
        <w:iCs/>
        <w:color w:val="999999"/>
      </w:rPr>
      <w:t xml:space="preserve"> Summary</w:t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:rsidRPr="00614B75" w:rsidR="00CB609A" w:rsidP="009E6452" w:rsidRDefault="00CB609A" w14:paraId="5B150290" w14:textId="77777777">
    <w:pPr>
      <w:pStyle w:val="Footer"/>
      <w:pBdr>
        <w:top w:val="none" w:color="auto" w:sz="0" w:space="0"/>
        <w:between w:val="none" w:color="auto" w:sz="0" w:space="0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0E6779" w:rsidRDefault="004A5343" w14:paraId="6DE9BB96" w14:textId="77777777">
    <w:pPr>
      <w:pStyle w:val="Footer"/>
      <w:pBdr>
        <w:top w:val="none" w:color="auto" w:sz="0" w:space="0"/>
        <w:between w:val="none" w:color="auto" w:sz="0" w:space="0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0713" w:rsidRDefault="00C90713" w14:paraId="1DDF4EC0" w14:textId="77777777">
      <w:r>
        <w:separator/>
      </w:r>
    </w:p>
  </w:footnote>
  <w:footnote w:type="continuationSeparator" w:id="0">
    <w:p w:rsidR="00C90713" w:rsidRDefault="00C90713" w14:paraId="24C74D14" w14:textId="77777777">
      <w:r>
        <w:continuationSeparator/>
      </w:r>
    </w:p>
  </w:footnote>
  <w:footnote w:type="continuationNotice" w:id="1">
    <w:p w:rsidR="00C90713" w:rsidRDefault="00C90713" w14:paraId="40299552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14B75" w:rsidR="00CB609A" w:rsidP="00614B75" w:rsidRDefault="00D87B1B" w14:paraId="0A849974" w14:textId="77777777">
    <w:pPr>
      <w:pStyle w:val="Header"/>
      <w:pBdr>
        <w:bottom w:val="none" w:color="auto" w:sz="0" w:space="0"/>
        <w:between w:val="none" w:color="auto" w:sz="0" w:space="0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7227A4" w:rsidRDefault="004A5343" w14:paraId="189BDDED" w14:textId="77777777">
    <w:pPr>
      <w:pStyle w:val="Header"/>
      <w:pBdr>
        <w:bottom w:val="none" w:color="auto" w:sz="0" w:space="0"/>
        <w:between w:val="none" w:color="auto" w:sz="0" w:space="0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hint="default" w:ascii="Wingdings" w:hAnsi="Wingdings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5766"/>
    <w:rsid w:val="00012326"/>
    <w:rsid w:val="00012DA5"/>
    <w:rsid w:val="000133FF"/>
    <w:rsid w:val="00026060"/>
    <w:rsid w:val="00034352"/>
    <w:rsid w:val="00043D50"/>
    <w:rsid w:val="00053356"/>
    <w:rsid w:val="000651B2"/>
    <w:rsid w:val="000679D6"/>
    <w:rsid w:val="0008404D"/>
    <w:rsid w:val="000855D7"/>
    <w:rsid w:val="000910F0"/>
    <w:rsid w:val="000A04C0"/>
    <w:rsid w:val="000A7342"/>
    <w:rsid w:val="000C496A"/>
    <w:rsid w:val="000C5BBC"/>
    <w:rsid w:val="000D629D"/>
    <w:rsid w:val="000E6779"/>
    <w:rsid w:val="000F5167"/>
    <w:rsid w:val="000F7CBE"/>
    <w:rsid w:val="001115F5"/>
    <w:rsid w:val="001121F2"/>
    <w:rsid w:val="00117287"/>
    <w:rsid w:val="0012557B"/>
    <w:rsid w:val="001258B8"/>
    <w:rsid w:val="00131145"/>
    <w:rsid w:val="0013613F"/>
    <w:rsid w:val="00141D5E"/>
    <w:rsid w:val="00145F27"/>
    <w:rsid w:val="00152B48"/>
    <w:rsid w:val="0017347D"/>
    <w:rsid w:val="001758ED"/>
    <w:rsid w:val="00175C14"/>
    <w:rsid w:val="00177F94"/>
    <w:rsid w:val="0018147E"/>
    <w:rsid w:val="00183134"/>
    <w:rsid w:val="00184AA7"/>
    <w:rsid w:val="00186965"/>
    <w:rsid w:val="00190F4C"/>
    <w:rsid w:val="00192C79"/>
    <w:rsid w:val="001A6989"/>
    <w:rsid w:val="001A7F7E"/>
    <w:rsid w:val="001B0925"/>
    <w:rsid w:val="001B41A9"/>
    <w:rsid w:val="001B58FB"/>
    <w:rsid w:val="001B590E"/>
    <w:rsid w:val="001D2E14"/>
    <w:rsid w:val="001E140A"/>
    <w:rsid w:val="001E2921"/>
    <w:rsid w:val="001E4A69"/>
    <w:rsid w:val="001E7F1B"/>
    <w:rsid w:val="001F30EB"/>
    <w:rsid w:val="001F3407"/>
    <w:rsid w:val="001F40B5"/>
    <w:rsid w:val="001F4FBA"/>
    <w:rsid w:val="002093B0"/>
    <w:rsid w:val="002240D6"/>
    <w:rsid w:val="00227DF3"/>
    <w:rsid w:val="00230549"/>
    <w:rsid w:val="00233170"/>
    <w:rsid w:val="00244874"/>
    <w:rsid w:val="00263FC3"/>
    <w:rsid w:val="002709F7"/>
    <w:rsid w:val="00282406"/>
    <w:rsid w:val="002A0779"/>
    <w:rsid w:val="002A0B4D"/>
    <w:rsid w:val="002A300E"/>
    <w:rsid w:val="002A38CE"/>
    <w:rsid w:val="002A60D4"/>
    <w:rsid w:val="002B1CC0"/>
    <w:rsid w:val="002B69D5"/>
    <w:rsid w:val="002C0606"/>
    <w:rsid w:val="002C2EC9"/>
    <w:rsid w:val="002C3E33"/>
    <w:rsid w:val="002C5FA7"/>
    <w:rsid w:val="002C6FBF"/>
    <w:rsid w:val="002D63B2"/>
    <w:rsid w:val="002E1D65"/>
    <w:rsid w:val="002E7112"/>
    <w:rsid w:val="002E7BB0"/>
    <w:rsid w:val="002F4526"/>
    <w:rsid w:val="002F4D00"/>
    <w:rsid w:val="003241EB"/>
    <w:rsid w:val="00325ABC"/>
    <w:rsid w:val="00326672"/>
    <w:rsid w:val="00342F3F"/>
    <w:rsid w:val="00345616"/>
    <w:rsid w:val="00376824"/>
    <w:rsid w:val="00381339"/>
    <w:rsid w:val="003825E3"/>
    <w:rsid w:val="003864BA"/>
    <w:rsid w:val="003A64C7"/>
    <w:rsid w:val="003B0907"/>
    <w:rsid w:val="003B4142"/>
    <w:rsid w:val="003D19C3"/>
    <w:rsid w:val="003D2D8C"/>
    <w:rsid w:val="003D78D3"/>
    <w:rsid w:val="003E1B18"/>
    <w:rsid w:val="003E341F"/>
    <w:rsid w:val="003E4CE3"/>
    <w:rsid w:val="003E50BF"/>
    <w:rsid w:val="003E5146"/>
    <w:rsid w:val="003F535A"/>
    <w:rsid w:val="00401B4E"/>
    <w:rsid w:val="00402641"/>
    <w:rsid w:val="004219AA"/>
    <w:rsid w:val="00422A85"/>
    <w:rsid w:val="00426172"/>
    <w:rsid w:val="0042CAA9"/>
    <w:rsid w:val="00431339"/>
    <w:rsid w:val="00435898"/>
    <w:rsid w:val="004406EC"/>
    <w:rsid w:val="00451C66"/>
    <w:rsid w:val="0045247C"/>
    <w:rsid w:val="00452D70"/>
    <w:rsid w:val="004564CF"/>
    <w:rsid w:val="004632A1"/>
    <w:rsid w:val="00463D22"/>
    <w:rsid w:val="00472F43"/>
    <w:rsid w:val="00474E9B"/>
    <w:rsid w:val="00481A10"/>
    <w:rsid w:val="00481B6E"/>
    <w:rsid w:val="00484E31"/>
    <w:rsid w:val="004948FD"/>
    <w:rsid w:val="004A085C"/>
    <w:rsid w:val="004A5343"/>
    <w:rsid w:val="004B636A"/>
    <w:rsid w:val="004C0C93"/>
    <w:rsid w:val="004D13D6"/>
    <w:rsid w:val="004D330B"/>
    <w:rsid w:val="004D69F9"/>
    <w:rsid w:val="004E0CAE"/>
    <w:rsid w:val="004E2275"/>
    <w:rsid w:val="004E6B1E"/>
    <w:rsid w:val="005136C0"/>
    <w:rsid w:val="00513BBE"/>
    <w:rsid w:val="005140A6"/>
    <w:rsid w:val="00520699"/>
    <w:rsid w:val="00521F11"/>
    <w:rsid w:val="00523A3A"/>
    <w:rsid w:val="00530310"/>
    <w:rsid w:val="0053076E"/>
    <w:rsid w:val="005438BE"/>
    <w:rsid w:val="00562374"/>
    <w:rsid w:val="00566617"/>
    <w:rsid w:val="00571841"/>
    <w:rsid w:val="00576DFD"/>
    <w:rsid w:val="005A0502"/>
    <w:rsid w:val="005A526D"/>
    <w:rsid w:val="005A79C5"/>
    <w:rsid w:val="005A7D72"/>
    <w:rsid w:val="005B57B9"/>
    <w:rsid w:val="005C7301"/>
    <w:rsid w:val="005D41CF"/>
    <w:rsid w:val="005D69FE"/>
    <w:rsid w:val="005E3200"/>
    <w:rsid w:val="005F0DF7"/>
    <w:rsid w:val="005F32EE"/>
    <w:rsid w:val="005F35B3"/>
    <w:rsid w:val="005F4C55"/>
    <w:rsid w:val="005F4E73"/>
    <w:rsid w:val="00601738"/>
    <w:rsid w:val="006040E4"/>
    <w:rsid w:val="00614B75"/>
    <w:rsid w:val="0062302B"/>
    <w:rsid w:val="00624E4F"/>
    <w:rsid w:val="00627097"/>
    <w:rsid w:val="0063029F"/>
    <w:rsid w:val="00631771"/>
    <w:rsid w:val="00635E3F"/>
    <w:rsid w:val="006427EF"/>
    <w:rsid w:val="00644C01"/>
    <w:rsid w:val="006502A4"/>
    <w:rsid w:val="00651586"/>
    <w:rsid w:val="006566C1"/>
    <w:rsid w:val="0065748E"/>
    <w:rsid w:val="00661EA4"/>
    <w:rsid w:val="0066655A"/>
    <w:rsid w:val="00666F49"/>
    <w:rsid w:val="0067118B"/>
    <w:rsid w:val="00672D08"/>
    <w:rsid w:val="00683769"/>
    <w:rsid w:val="00685704"/>
    <w:rsid w:val="00685A87"/>
    <w:rsid w:val="006A1301"/>
    <w:rsid w:val="006A4B75"/>
    <w:rsid w:val="006B2194"/>
    <w:rsid w:val="006B2A76"/>
    <w:rsid w:val="006B3805"/>
    <w:rsid w:val="006C57B8"/>
    <w:rsid w:val="006D0105"/>
    <w:rsid w:val="006D0950"/>
    <w:rsid w:val="006E0011"/>
    <w:rsid w:val="006E0DAD"/>
    <w:rsid w:val="006F4D3B"/>
    <w:rsid w:val="007021DE"/>
    <w:rsid w:val="0070361D"/>
    <w:rsid w:val="00703E47"/>
    <w:rsid w:val="007145AB"/>
    <w:rsid w:val="007227A4"/>
    <w:rsid w:val="00731D65"/>
    <w:rsid w:val="00735A80"/>
    <w:rsid w:val="007404FD"/>
    <w:rsid w:val="00742655"/>
    <w:rsid w:val="00743932"/>
    <w:rsid w:val="00745795"/>
    <w:rsid w:val="00745BDA"/>
    <w:rsid w:val="0074672C"/>
    <w:rsid w:val="007522AD"/>
    <w:rsid w:val="007551CF"/>
    <w:rsid w:val="00755C4E"/>
    <w:rsid w:val="00760B5C"/>
    <w:rsid w:val="00766873"/>
    <w:rsid w:val="00786BA2"/>
    <w:rsid w:val="007A36E7"/>
    <w:rsid w:val="007A59A0"/>
    <w:rsid w:val="007D3CF9"/>
    <w:rsid w:val="007E3761"/>
    <w:rsid w:val="007E56E0"/>
    <w:rsid w:val="007E5B0E"/>
    <w:rsid w:val="007F57CD"/>
    <w:rsid w:val="00803F95"/>
    <w:rsid w:val="0081494C"/>
    <w:rsid w:val="008200A7"/>
    <w:rsid w:val="0082262E"/>
    <w:rsid w:val="00822C78"/>
    <w:rsid w:val="008259BC"/>
    <w:rsid w:val="00834140"/>
    <w:rsid w:val="008353D9"/>
    <w:rsid w:val="00835D71"/>
    <w:rsid w:val="00836BD3"/>
    <w:rsid w:val="00837C0C"/>
    <w:rsid w:val="008434DF"/>
    <w:rsid w:val="00845E71"/>
    <w:rsid w:val="008529F0"/>
    <w:rsid w:val="00853CFA"/>
    <w:rsid w:val="0086209D"/>
    <w:rsid w:val="00864B3B"/>
    <w:rsid w:val="00875439"/>
    <w:rsid w:val="008809B9"/>
    <w:rsid w:val="008813AB"/>
    <w:rsid w:val="00884A53"/>
    <w:rsid w:val="00887BE0"/>
    <w:rsid w:val="00890DFC"/>
    <w:rsid w:val="00893C48"/>
    <w:rsid w:val="00895BF8"/>
    <w:rsid w:val="008A1887"/>
    <w:rsid w:val="008A41EC"/>
    <w:rsid w:val="008B668E"/>
    <w:rsid w:val="008B7C88"/>
    <w:rsid w:val="008C33F6"/>
    <w:rsid w:val="008C5D33"/>
    <w:rsid w:val="008C5E24"/>
    <w:rsid w:val="008D25DC"/>
    <w:rsid w:val="008D3986"/>
    <w:rsid w:val="008D7BA7"/>
    <w:rsid w:val="008F254D"/>
    <w:rsid w:val="008F50B6"/>
    <w:rsid w:val="009027D6"/>
    <w:rsid w:val="00903D36"/>
    <w:rsid w:val="00906FED"/>
    <w:rsid w:val="00907222"/>
    <w:rsid w:val="00910C26"/>
    <w:rsid w:val="009154E3"/>
    <w:rsid w:val="00915E86"/>
    <w:rsid w:val="0092298D"/>
    <w:rsid w:val="00926585"/>
    <w:rsid w:val="00926E17"/>
    <w:rsid w:val="009537CE"/>
    <w:rsid w:val="0096072A"/>
    <w:rsid w:val="00963398"/>
    <w:rsid w:val="00974008"/>
    <w:rsid w:val="00975394"/>
    <w:rsid w:val="009770C3"/>
    <w:rsid w:val="00981A90"/>
    <w:rsid w:val="00984344"/>
    <w:rsid w:val="009B1752"/>
    <w:rsid w:val="009B741D"/>
    <w:rsid w:val="009B780B"/>
    <w:rsid w:val="009C3BF9"/>
    <w:rsid w:val="009C5BD7"/>
    <w:rsid w:val="009D103D"/>
    <w:rsid w:val="009D55AE"/>
    <w:rsid w:val="009E0290"/>
    <w:rsid w:val="009E1247"/>
    <w:rsid w:val="009E204E"/>
    <w:rsid w:val="009E6452"/>
    <w:rsid w:val="009E7907"/>
    <w:rsid w:val="009F0D10"/>
    <w:rsid w:val="009F43FD"/>
    <w:rsid w:val="00A052D7"/>
    <w:rsid w:val="00A16D60"/>
    <w:rsid w:val="00A17886"/>
    <w:rsid w:val="00A2005D"/>
    <w:rsid w:val="00A200D2"/>
    <w:rsid w:val="00A31607"/>
    <w:rsid w:val="00A32B53"/>
    <w:rsid w:val="00A35A99"/>
    <w:rsid w:val="00A36F79"/>
    <w:rsid w:val="00A43175"/>
    <w:rsid w:val="00A50FD6"/>
    <w:rsid w:val="00A55990"/>
    <w:rsid w:val="00A565C3"/>
    <w:rsid w:val="00A61F53"/>
    <w:rsid w:val="00A64F95"/>
    <w:rsid w:val="00A70716"/>
    <w:rsid w:val="00A7566D"/>
    <w:rsid w:val="00A81254"/>
    <w:rsid w:val="00A849D1"/>
    <w:rsid w:val="00A86865"/>
    <w:rsid w:val="00A87EFB"/>
    <w:rsid w:val="00A9280C"/>
    <w:rsid w:val="00A92AC6"/>
    <w:rsid w:val="00AA0C16"/>
    <w:rsid w:val="00AC3CF9"/>
    <w:rsid w:val="00AC5EBA"/>
    <w:rsid w:val="00AD7C6F"/>
    <w:rsid w:val="00AE1005"/>
    <w:rsid w:val="00AE24EC"/>
    <w:rsid w:val="00AF4757"/>
    <w:rsid w:val="00AF731F"/>
    <w:rsid w:val="00B00E78"/>
    <w:rsid w:val="00B027D5"/>
    <w:rsid w:val="00B2549A"/>
    <w:rsid w:val="00B316C0"/>
    <w:rsid w:val="00B43ABB"/>
    <w:rsid w:val="00B4429F"/>
    <w:rsid w:val="00B5139F"/>
    <w:rsid w:val="00B516BB"/>
    <w:rsid w:val="00B52001"/>
    <w:rsid w:val="00B55A0F"/>
    <w:rsid w:val="00B616FA"/>
    <w:rsid w:val="00B669CA"/>
    <w:rsid w:val="00B66F05"/>
    <w:rsid w:val="00B70E14"/>
    <w:rsid w:val="00B747DB"/>
    <w:rsid w:val="00B76E3A"/>
    <w:rsid w:val="00B800D8"/>
    <w:rsid w:val="00B80367"/>
    <w:rsid w:val="00B81FDF"/>
    <w:rsid w:val="00B82261"/>
    <w:rsid w:val="00B82CC4"/>
    <w:rsid w:val="00B91F6D"/>
    <w:rsid w:val="00B92DED"/>
    <w:rsid w:val="00B97D17"/>
    <w:rsid w:val="00BA0603"/>
    <w:rsid w:val="00BB1092"/>
    <w:rsid w:val="00BD25B3"/>
    <w:rsid w:val="00BD2C8B"/>
    <w:rsid w:val="00BE2DEB"/>
    <w:rsid w:val="00BE2F20"/>
    <w:rsid w:val="00BE3D10"/>
    <w:rsid w:val="00BF2752"/>
    <w:rsid w:val="00BF6E37"/>
    <w:rsid w:val="00C2180A"/>
    <w:rsid w:val="00C26226"/>
    <w:rsid w:val="00C37328"/>
    <w:rsid w:val="00C467DB"/>
    <w:rsid w:val="00C50851"/>
    <w:rsid w:val="00C514F6"/>
    <w:rsid w:val="00C52BC0"/>
    <w:rsid w:val="00C52C2E"/>
    <w:rsid w:val="00C83E99"/>
    <w:rsid w:val="00C90713"/>
    <w:rsid w:val="00C9376B"/>
    <w:rsid w:val="00C96964"/>
    <w:rsid w:val="00CB1043"/>
    <w:rsid w:val="00CB11CC"/>
    <w:rsid w:val="00CB609A"/>
    <w:rsid w:val="00CC61A1"/>
    <w:rsid w:val="00CC67E7"/>
    <w:rsid w:val="00CD001F"/>
    <w:rsid w:val="00CD09DD"/>
    <w:rsid w:val="00CD267B"/>
    <w:rsid w:val="00CD53F0"/>
    <w:rsid w:val="00CD6E41"/>
    <w:rsid w:val="00CE5264"/>
    <w:rsid w:val="00D0028E"/>
    <w:rsid w:val="00D1239C"/>
    <w:rsid w:val="00D12FF2"/>
    <w:rsid w:val="00D1455C"/>
    <w:rsid w:val="00D14B34"/>
    <w:rsid w:val="00D17D89"/>
    <w:rsid w:val="00D20743"/>
    <w:rsid w:val="00D3166A"/>
    <w:rsid w:val="00D33069"/>
    <w:rsid w:val="00D33ED6"/>
    <w:rsid w:val="00D444FF"/>
    <w:rsid w:val="00D4743D"/>
    <w:rsid w:val="00D5102B"/>
    <w:rsid w:val="00D55B99"/>
    <w:rsid w:val="00D66CE3"/>
    <w:rsid w:val="00D751EE"/>
    <w:rsid w:val="00D77D34"/>
    <w:rsid w:val="00D77DE1"/>
    <w:rsid w:val="00D84B9E"/>
    <w:rsid w:val="00D87570"/>
    <w:rsid w:val="00D87B1B"/>
    <w:rsid w:val="00D94088"/>
    <w:rsid w:val="00D9756A"/>
    <w:rsid w:val="00DA2086"/>
    <w:rsid w:val="00DA41B0"/>
    <w:rsid w:val="00DB27B0"/>
    <w:rsid w:val="00DB5E23"/>
    <w:rsid w:val="00DB5E42"/>
    <w:rsid w:val="00DD5479"/>
    <w:rsid w:val="00DE3234"/>
    <w:rsid w:val="00DE744F"/>
    <w:rsid w:val="00DF5B54"/>
    <w:rsid w:val="00E004EB"/>
    <w:rsid w:val="00E0636E"/>
    <w:rsid w:val="00E07BFF"/>
    <w:rsid w:val="00E114D2"/>
    <w:rsid w:val="00E21858"/>
    <w:rsid w:val="00E22DEB"/>
    <w:rsid w:val="00E3284D"/>
    <w:rsid w:val="00E51FE1"/>
    <w:rsid w:val="00E54C2D"/>
    <w:rsid w:val="00E71715"/>
    <w:rsid w:val="00E73DF3"/>
    <w:rsid w:val="00E76507"/>
    <w:rsid w:val="00E84190"/>
    <w:rsid w:val="00E8685E"/>
    <w:rsid w:val="00E921E7"/>
    <w:rsid w:val="00E94094"/>
    <w:rsid w:val="00EA0533"/>
    <w:rsid w:val="00EA150B"/>
    <w:rsid w:val="00EA28D5"/>
    <w:rsid w:val="00EB1D38"/>
    <w:rsid w:val="00EB5013"/>
    <w:rsid w:val="00EB5E5E"/>
    <w:rsid w:val="00ED0B5D"/>
    <w:rsid w:val="00ED17C0"/>
    <w:rsid w:val="00ED7FCE"/>
    <w:rsid w:val="00EF7714"/>
    <w:rsid w:val="00F05384"/>
    <w:rsid w:val="00F130E3"/>
    <w:rsid w:val="00F1343E"/>
    <w:rsid w:val="00F1680C"/>
    <w:rsid w:val="00F17398"/>
    <w:rsid w:val="00F236FB"/>
    <w:rsid w:val="00F27EF0"/>
    <w:rsid w:val="00F43898"/>
    <w:rsid w:val="00F46528"/>
    <w:rsid w:val="00F5575D"/>
    <w:rsid w:val="00F61E99"/>
    <w:rsid w:val="00F6248A"/>
    <w:rsid w:val="00F642EA"/>
    <w:rsid w:val="00F83F6E"/>
    <w:rsid w:val="00F846D5"/>
    <w:rsid w:val="00F854DA"/>
    <w:rsid w:val="00F85A16"/>
    <w:rsid w:val="00F85D8F"/>
    <w:rsid w:val="00F91E1D"/>
    <w:rsid w:val="00F92A93"/>
    <w:rsid w:val="00F97138"/>
    <w:rsid w:val="00FA0D4D"/>
    <w:rsid w:val="00FA2671"/>
    <w:rsid w:val="00FA32DC"/>
    <w:rsid w:val="00FA5F03"/>
    <w:rsid w:val="00FB1D3C"/>
    <w:rsid w:val="00FB40C5"/>
    <w:rsid w:val="00FB79E8"/>
    <w:rsid w:val="00FC466E"/>
    <w:rsid w:val="00FC4848"/>
    <w:rsid w:val="00FD3B37"/>
    <w:rsid w:val="00FE1CF7"/>
    <w:rsid w:val="00FE5AC9"/>
    <w:rsid w:val="00FE7E9C"/>
    <w:rsid w:val="00FF3CC6"/>
    <w:rsid w:val="00FF5068"/>
    <w:rsid w:val="00FF5271"/>
    <w:rsid w:val="00FF7530"/>
    <w:rsid w:val="0292AE63"/>
    <w:rsid w:val="02CB139B"/>
    <w:rsid w:val="05221D8C"/>
    <w:rsid w:val="05298B73"/>
    <w:rsid w:val="053FCA63"/>
    <w:rsid w:val="054D0BE4"/>
    <w:rsid w:val="061E202A"/>
    <w:rsid w:val="082DBD8A"/>
    <w:rsid w:val="0839C695"/>
    <w:rsid w:val="09494E33"/>
    <w:rsid w:val="096BA013"/>
    <w:rsid w:val="0A78CCD2"/>
    <w:rsid w:val="0C2FAA37"/>
    <w:rsid w:val="0C986226"/>
    <w:rsid w:val="0D63DDCE"/>
    <w:rsid w:val="0E35116D"/>
    <w:rsid w:val="0F40DD7E"/>
    <w:rsid w:val="0F5BE7C6"/>
    <w:rsid w:val="0F6BE058"/>
    <w:rsid w:val="0F7D138D"/>
    <w:rsid w:val="10154A57"/>
    <w:rsid w:val="107B5C47"/>
    <w:rsid w:val="1101BE69"/>
    <w:rsid w:val="11279286"/>
    <w:rsid w:val="1202C3F3"/>
    <w:rsid w:val="12469CB5"/>
    <w:rsid w:val="1276EA59"/>
    <w:rsid w:val="13F5FDEF"/>
    <w:rsid w:val="14004299"/>
    <w:rsid w:val="146EE41E"/>
    <w:rsid w:val="15E9B994"/>
    <w:rsid w:val="1880C6B6"/>
    <w:rsid w:val="1A18830B"/>
    <w:rsid w:val="1A42BBCC"/>
    <w:rsid w:val="1B2438BF"/>
    <w:rsid w:val="1B45B4F3"/>
    <w:rsid w:val="1B4843DC"/>
    <w:rsid w:val="1BC2C166"/>
    <w:rsid w:val="1C3FCAC4"/>
    <w:rsid w:val="1CC973D7"/>
    <w:rsid w:val="1D0D8D7E"/>
    <w:rsid w:val="1D21415A"/>
    <w:rsid w:val="1EA4A1AC"/>
    <w:rsid w:val="1F24F1EC"/>
    <w:rsid w:val="1FE4C89B"/>
    <w:rsid w:val="216D856A"/>
    <w:rsid w:val="21DD4427"/>
    <w:rsid w:val="228ED976"/>
    <w:rsid w:val="235FA686"/>
    <w:rsid w:val="23CBCEC2"/>
    <w:rsid w:val="24135EA5"/>
    <w:rsid w:val="24AA2B48"/>
    <w:rsid w:val="25761072"/>
    <w:rsid w:val="25ABAF8A"/>
    <w:rsid w:val="25BE32F8"/>
    <w:rsid w:val="25FBEE22"/>
    <w:rsid w:val="26021376"/>
    <w:rsid w:val="27791AAD"/>
    <w:rsid w:val="286E2637"/>
    <w:rsid w:val="28B8D3BE"/>
    <w:rsid w:val="28B8FD77"/>
    <w:rsid w:val="2A05982A"/>
    <w:rsid w:val="2A8D2948"/>
    <w:rsid w:val="2AA2D75A"/>
    <w:rsid w:val="2C1CADE6"/>
    <w:rsid w:val="2C49632C"/>
    <w:rsid w:val="2DB21CF1"/>
    <w:rsid w:val="2E9F236E"/>
    <w:rsid w:val="2F272260"/>
    <w:rsid w:val="2FDCF15C"/>
    <w:rsid w:val="30FCD50D"/>
    <w:rsid w:val="31238320"/>
    <w:rsid w:val="3150DC5F"/>
    <w:rsid w:val="31F1F92D"/>
    <w:rsid w:val="336294FE"/>
    <w:rsid w:val="34D3087C"/>
    <w:rsid w:val="350A241E"/>
    <w:rsid w:val="3531600B"/>
    <w:rsid w:val="3571BC34"/>
    <w:rsid w:val="35F2C33B"/>
    <w:rsid w:val="36F760FB"/>
    <w:rsid w:val="370E7FA4"/>
    <w:rsid w:val="38408E2B"/>
    <w:rsid w:val="3964A14A"/>
    <w:rsid w:val="3AB8906E"/>
    <w:rsid w:val="3AD02F26"/>
    <w:rsid w:val="3C1ED5EF"/>
    <w:rsid w:val="3C7EB7C3"/>
    <w:rsid w:val="3C9E33E8"/>
    <w:rsid w:val="3D06EA3D"/>
    <w:rsid w:val="3D161E10"/>
    <w:rsid w:val="3E1CF12B"/>
    <w:rsid w:val="3F06DE44"/>
    <w:rsid w:val="3F45C900"/>
    <w:rsid w:val="4010E451"/>
    <w:rsid w:val="41D4D2C2"/>
    <w:rsid w:val="421A8DC2"/>
    <w:rsid w:val="43BF0932"/>
    <w:rsid w:val="43EA1306"/>
    <w:rsid w:val="44245557"/>
    <w:rsid w:val="4521B6BB"/>
    <w:rsid w:val="4667BA54"/>
    <w:rsid w:val="484A9649"/>
    <w:rsid w:val="48A9D7F7"/>
    <w:rsid w:val="48C33950"/>
    <w:rsid w:val="4B1F994A"/>
    <w:rsid w:val="4B46308D"/>
    <w:rsid w:val="4CE3777F"/>
    <w:rsid w:val="4DBFE5C8"/>
    <w:rsid w:val="4DC3B6BA"/>
    <w:rsid w:val="4DCE28FA"/>
    <w:rsid w:val="4E46A1C6"/>
    <w:rsid w:val="50B3FFD3"/>
    <w:rsid w:val="5261F8B6"/>
    <w:rsid w:val="53290D9C"/>
    <w:rsid w:val="53318E84"/>
    <w:rsid w:val="56D32BCF"/>
    <w:rsid w:val="582EA9B2"/>
    <w:rsid w:val="589FE800"/>
    <w:rsid w:val="5ADAF9FD"/>
    <w:rsid w:val="5B066796"/>
    <w:rsid w:val="5BBCDC56"/>
    <w:rsid w:val="5C59000E"/>
    <w:rsid w:val="5CFF6444"/>
    <w:rsid w:val="5D0483CC"/>
    <w:rsid w:val="5D8B8C46"/>
    <w:rsid w:val="5E8AFAE7"/>
    <w:rsid w:val="5FB3747D"/>
    <w:rsid w:val="5FE3C88B"/>
    <w:rsid w:val="5FF46B6D"/>
    <w:rsid w:val="600A9287"/>
    <w:rsid w:val="6103B06A"/>
    <w:rsid w:val="622692BA"/>
    <w:rsid w:val="623BCDB4"/>
    <w:rsid w:val="62EAF3DF"/>
    <w:rsid w:val="6310DE27"/>
    <w:rsid w:val="65B112FE"/>
    <w:rsid w:val="681DC570"/>
    <w:rsid w:val="68E13A07"/>
    <w:rsid w:val="68E98931"/>
    <w:rsid w:val="68F7F922"/>
    <w:rsid w:val="68FB121F"/>
    <w:rsid w:val="6ACBF188"/>
    <w:rsid w:val="6B884147"/>
    <w:rsid w:val="6B9AEBF2"/>
    <w:rsid w:val="6BA0E2AE"/>
    <w:rsid w:val="6BC9D2E1"/>
    <w:rsid w:val="6D0B2C13"/>
    <w:rsid w:val="6D8278DB"/>
    <w:rsid w:val="6EF0336F"/>
    <w:rsid w:val="7006E453"/>
    <w:rsid w:val="70243C0A"/>
    <w:rsid w:val="7199C0A4"/>
    <w:rsid w:val="726336B3"/>
    <w:rsid w:val="72F0593F"/>
    <w:rsid w:val="7386B21C"/>
    <w:rsid w:val="7390319F"/>
    <w:rsid w:val="73A95DAA"/>
    <w:rsid w:val="73AF12C7"/>
    <w:rsid w:val="740F54A9"/>
    <w:rsid w:val="7492407E"/>
    <w:rsid w:val="7548F630"/>
    <w:rsid w:val="754D6999"/>
    <w:rsid w:val="755A7268"/>
    <w:rsid w:val="75E76EC8"/>
    <w:rsid w:val="7675194B"/>
    <w:rsid w:val="76B43EE6"/>
    <w:rsid w:val="77424A3A"/>
    <w:rsid w:val="77634670"/>
    <w:rsid w:val="7980FDCA"/>
    <w:rsid w:val="79867119"/>
    <w:rsid w:val="79A6E782"/>
    <w:rsid w:val="79BBE05E"/>
    <w:rsid w:val="7C4C9C89"/>
    <w:rsid w:val="7CB91AE8"/>
    <w:rsid w:val="7CC98A3C"/>
    <w:rsid w:val="7CE3D634"/>
    <w:rsid w:val="7DE9FA8D"/>
    <w:rsid w:val="7E64C0AE"/>
    <w:rsid w:val="7E675185"/>
    <w:rsid w:val="7F94F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F9B72475-5FDF-41E8-AA1F-4A7797C0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hAnsi="CG Times (W1)" w:eastAsia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styleId="IndentOne" w:customStyle="1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color="auto" w:sz="6" w:space="1"/>
        <w:between w:val="single" w:color="auto" w:sz="6" w:space="1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color="auto" w:sz="6" w:space="1"/>
        <w:between w:val="single" w:color="auto" w:sz="6" w:space="1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styleId="TableSingle" w:customStyle="1">
    <w:name w:val="Table Single"/>
    <w:basedOn w:val="Normal"/>
    <w:pPr>
      <w:pBdr>
        <w:bottom w:val="single" w:color="auto" w:sz="6" w:space="1"/>
        <w:between w:val="single" w:color="auto" w:sz="6" w:space="1"/>
      </w:pBdr>
      <w:spacing w:after="120" w:line="120" w:lineRule="exact"/>
    </w:pPr>
    <w:rPr>
      <w:rFonts w:ascii="Arial" w:hAnsi="Arial"/>
    </w:rPr>
  </w:style>
  <w:style w:type="paragraph" w:styleId="TableDouble" w:customStyle="1">
    <w:name w:val="Table Double"/>
    <w:basedOn w:val="Normal"/>
    <w:pPr>
      <w:pBdr>
        <w:bottom w:val="double" w:color="auto" w:sz="6" w:space="1"/>
        <w:between w:val="double" w:color="auto" w:sz="6" w:space="1"/>
      </w:pBdr>
      <w:spacing w:after="120" w:line="120" w:lineRule="exact"/>
    </w:pPr>
  </w:style>
  <w:style w:type="paragraph" w:styleId="ReduceSingle" w:customStyle="1">
    <w:name w:val="Reduce Single"/>
    <w:basedOn w:val="Normal"/>
    <w:pPr>
      <w:pBdr>
        <w:bottom w:val="single" w:color="auto" w:sz="6" w:space="1"/>
        <w:between w:val="single" w:color="auto" w:sz="6" w:space="1"/>
      </w:pBdr>
      <w:spacing w:after="60" w:line="60" w:lineRule="exact"/>
    </w:pPr>
  </w:style>
  <w:style w:type="paragraph" w:styleId="ReduceDouble" w:customStyle="1">
    <w:name w:val="Reduce Double"/>
    <w:basedOn w:val="Normal"/>
    <w:pPr>
      <w:pBdr>
        <w:bottom w:val="double" w:color="auto" w:sz="6" w:space="1"/>
        <w:between w:val="double" w:color="auto" w:sz="6" w:space="1"/>
      </w:pBdr>
      <w:spacing w:after="60" w:line="60" w:lineRule="exact"/>
    </w:pPr>
  </w:style>
  <w:style w:type="paragraph" w:styleId="ReduceLine" w:customStyle="1">
    <w:name w:val="Reduce Line"/>
    <w:basedOn w:val="Normal"/>
    <w:pPr>
      <w:spacing w:after="60" w:line="60" w:lineRule="exact"/>
    </w:pPr>
  </w:style>
  <w:style w:type="paragraph" w:styleId="Address" w:customStyle="1">
    <w:name w:val="Address"/>
    <w:basedOn w:val="Normal"/>
  </w:style>
  <w:style w:type="paragraph" w:styleId="Reference" w:customStyle="1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styleId="ResponseText" w:customStyle="1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styleId="ListBulletChar" w:customStyle="1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hAnsi="Courier New" w:eastAsia="Times New Roman" w:cs="Courier New"/>
      <w:sz w:val="20"/>
      <w:szCs w:val="20"/>
    </w:rPr>
  </w:style>
  <w:style w:type="numbering" w:styleId="StyleBulleted" w:customStyle="1">
    <w:name w:val="Style Bulleted"/>
    <w:basedOn w:val="NoList"/>
    <w:rsid w:val="00381339"/>
    <w:pPr>
      <w:numPr>
        <w:numId w:val="3"/>
      </w:numPr>
    </w:pPr>
  </w:style>
  <w:style w:type="character" w:styleId="Heading3Char" w:customStyle="1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styleId="Heading4Char" w:customStyle="1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styleId="Heading1Char1" w:customStyle="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styleId="NormalIndentChar" w:customStyle="1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styleId="StyleOutlinenumbered" w:customStyle="1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styleId="CommentSubjectChar" w:customStyle="1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openxmlformats.org/officeDocument/2006/relationships/footer" Target="footer2.xml" Id="rId21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eader" Target="header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22" /><Relationship Type="http://schemas.openxmlformats.org/officeDocument/2006/relationships/hyperlink" Target="https://graingerplc.atlassian.net/browse/BSS-66" TargetMode="External" Id="R11664e9b1c68454e" /><Relationship Type="http://schemas.openxmlformats.org/officeDocument/2006/relationships/hyperlink" Target="https://graingerplc.atlassian.net/browse/BSS-69" TargetMode="External" Id="R0f28c7589a284bc8" /><Relationship Type="http://schemas.openxmlformats.org/officeDocument/2006/relationships/hyperlink" Target="https://graingerplc.atlassian.net/browse/RTR-93" TargetMode="External" Id="R57a5d72047474a7f" /><Relationship Type="http://schemas.openxmlformats.org/officeDocument/2006/relationships/hyperlink" Target="https://graingerplc.atlassian.net/browse/BSS-65" TargetMode="External" Id="Rfca350a584d340c3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OpenBox_Blank Document Short Form UK.dotx</ap:Template>
  <ap:Application>Microsoft Word for the web</ap:Application>
  <ap:DocSecurity>0</ap:DocSecurity>
  <ap:ScaleCrop>false</ap:ScaleCrop>
  <ap:Manager>Version 1.0</ap:Manager>
  <ap:Company>Open Box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9</cp:revision>
  <cp:lastPrinted>2024-07-25T15:12:00Z</cp:lastPrinted>
  <dcterms:created xsi:type="dcterms:W3CDTF">2025-01-30T16:27:00Z</dcterms:created>
  <dcterms:modified xsi:type="dcterms:W3CDTF">2025-02-07T09:09:46Z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