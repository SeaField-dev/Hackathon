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473BB915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473BB915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7C864AD7" w14:paraId="192A5F72" w14:textId="3618D62F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473BB915" w:rsidR="02010A54">
              <w:rPr>
                <w:rFonts w:eastAsia="Verdana" w:cs="Verdana"/>
                <w:color w:val="000000" w:themeColor="text1" w:themeTint="FF" w:themeShade="FF"/>
                <w:lang w:val="en-US"/>
              </w:rPr>
              <w:t>27</w:t>
            </w:r>
            <w:r w:rsidRPr="473BB915" w:rsidR="5E5FC416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473BB915" w:rsidR="5E5FC416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473BB915" w:rsidR="00A4743F">
              <w:rPr>
                <w:rFonts w:eastAsia="Verdana" w:cs="Verdana"/>
                <w:color w:val="000000" w:themeColor="text1" w:themeTint="FF" w:themeShade="FF"/>
                <w:lang w:val="en-US"/>
              </w:rPr>
              <w:t>May 2025</w:t>
            </w:r>
          </w:p>
        </w:tc>
      </w:tr>
      <w:tr w:rsidR="3F06DE44" w:rsidTr="473BB915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473BB915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193E6A" w:rsidP="41A6BD0B" w:rsidRDefault="4696A4EC" w14:noSpellErr="1" w14:paraId="253C910B" w14:textId="575ACB49">
            <w:pPr>
              <w:ind w:right="-168"/>
            </w:pPr>
            <w:hyperlink r:id="R33411d797d954154">
              <w:r w:rsidRPr="5554FAE8" w:rsidR="016FD24C">
                <w:rPr>
                  <w:rStyle w:val="Hyperlink"/>
                </w:rPr>
                <w:t>BAU Sprint 11 - SFDC-284: Opportunity Page Layout Update</w:t>
              </w:r>
            </w:hyperlink>
          </w:p>
          <w:p w:rsidRPr="00A86865" w:rsidR="00193E6A" w:rsidP="5554FAE8" w:rsidRDefault="4696A4EC" w14:noSpellErr="1" w14:paraId="7EDE3FA4" w14:textId="7CC38A32">
            <w:pPr>
              <w:ind/>
            </w:pPr>
            <w:hyperlink r:id="R58d987a987b24b3b">
              <w:r w:rsidRPr="5554FAE8" w:rsidR="18988397">
                <w:rPr>
                  <w:rStyle w:val="Hyperlink"/>
                </w:rPr>
                <w:t>BAU Sprint 11 - SFDC-640: Retrospectively remove excess COM - Object Permissions from Commercial Lettings Team PermSetGroup</w:t>
              </w:r>
            </w:hyperlink>
          </w:p>
          <w:p w:rsidRPr="00A86865" w:rsidR="00193E6A" w:rsidP="5554FAE8" w:rsidRDefault="4696A4EC" w14:noSpellErr="1" w14:paraId="1073EE9E" w14:textId="4681B804">
            <w:pPr>
              <w:ind/>
            </w:pPr>
            <w:hyperlink r:id="R27f3efbf8b6c4d7a">
              <w:r w:rsidRPr="5554FAE8" w:rsidR="18988397">
                <w:rPr>
                  <w:rStyle w:val="Hyperlink"/>
                </w:rPr>
                <w:t>BAU Sprint 11 - SFDC-645: System Support Perm Set</w:t>
              </w:r>
            </w:hyperlink>
          </w:p>
          <w:p w:rsidRPr="00A86865" w:rsidR="00193E6A" w:rsidP="5554FAE8" w:rsidRDefault="4696A4EC" w14:noSpellErr="1" w14:paraId="096FA11A" w14:textId="02AB2C24">
            <w:pPr>
              <w:ind/>
            </w:pPr>
            <w:hyperlink r:id="R619fe443fc774483">
              <w:r w:rsidRPr="5554FAE8" w:rsidR="18988397">
                <w:rPr>
                  <w:rStyle w:val="Hyperlink"/>
                </w:rPr>
                <w:t>BAU Sprint 11 - SFDC-654: Create System Admin Permission Sets and Group</w:t>
              </w:r>
            </w:hyperlink>
          </w:p>
          <w:p w:rsidRPr="00A86865" w:rsidR="00193E6A" w:rsidP="5554FAE8" w:rsidRDefault="4696A4EC" w14:noSpellErr="1" w14:paraId="208277B5" w14:textId="68DDC236">
            <w:pPr>
              <w:ind/>
            </w:pPr>
            <w:hyperlink r:id="R415a716976a642bb">
              <w:r w:rsidRPr="5554FAE8" w:rsidR="18988397">
                <w:rPr>
                  <w:rStyle w:val="Hyperlink"/>
                </w:rPr>
                <w:t>BAU Sprint 11 - SFDC-678: Delete Commercial Leasing User and Commercial Lettings Team Permissions permission sets</w:t>
              </w:r>
            </w:hyperlink>
          </w:p>
          <w:p w:rsidRPr="00A86865" w:rsidR="00193E6A" w:rsidP="5554FAE8" w:rsidRDefault="4696A4EC" w14:paraId="15CDF89D" w14:noSpellErr="1" w14:textId="26B6D625">
            <w:pPr>
              <w:ind/>
            </w:pPr>
            <w:hyperlink r:id="R7bf6a5b5dafd4fb6">
              <w:r w:rsidRPr="7C88CE1E" w:rsidR="18988397">
                <w:rPr>
                  <w:rStyle w:val="Hyperlink"/>
                </w:rPr>
                <w:t>BAU Sprint 11 - SFDC-682: System Support Permission Set Group</w:t>
              </w:r>
            </w:hyperlink>
          </w:p>
          <w:p w:rsidRPr="00A86865" w:rsidR="00193E6A" w:rsidP="41A6BD0B" w:rsidRDefault="4696A4EC" w14:noSpellErr="1" w14:paraId="3E563576" w14:textId="0DBA46C0">
            <w:pPr>
              <w:ind w:right="-168"/>
            </w:pPr>
            <w:hyperlink r:id="Rc9efa27882c6416f">
              <w:r w:rsidRPr="7C88CE1E" w:rsidR="18988397">
                <w:rPr>
                  <w:rStyle w:val="Hyperlink"/>
                </w:rPr>
                <w:t>BAU Sprint 11 - SFDC-737: Create PS_SYS_View_All_Fields permission set</w:t>
              </w:r>
            </w:hyperlink>
          </w:p>
          <w:p w:rsidRPr="00A86865" w:rsidR="00193E6A" w:rsidP="41A6BD0B" w:rsidRDefault="4696A4EC" w14:noSpellErr="1" w14:paraId="434CF434" w14:textId="08F3E0C5">
            <w:pPr>
              <w:ind w:right="-168"/>
            </w:pPr>
            <w:hyperlink r:id="Rafa60eee47fa493a">
              <w:r w:rsidRPr="7C88CE1E" w:rsidR="18988397">
                <w:rPr>
                  <w:rStyle w:val="Hyperlink"/>
                </w:rPr>
                <w:t>BAU Sprint 11 - SFDC-738: Create PS_SYS_Edit_All_Fields permission Set</w:t>
              </w:r>
            </w:hyperlink>
          </w:p>
          <w:p w:rsidRPr="00A86865" w:rsidR="00193E6A" w:rsidP="41A6BD0B" w:rsidRDefault="4696A4EC" w14:noSpellErr="1" w14:paraId="3E79868A" w14:textId="527E9355">
            <w:pPr>
              <w:ind w:right="-168"/>
            </w:pPr>
            <w:hyperlink r:id="Ra9a0b2c4b075462e">
              <w:r w:rsidRPr="7C88CE1E" w:rsidR="18988397">
                <w:rPr>
                  <w:rStyle w:val="Hyperlink"/>
                </w:rPr>
                <w:t>BAU Sprint 11 - SFDC-753: Lead Tenant OCR Validation Rule</w:t>
              </w:r>
            </w:hyperlink>
          </w:p>
          <w:p w:rsidRPr="00A86865" w:rsidR="00193E6A" w:rsidP="41A6BD0B" w:rsidRDefault="4696A4EC" w14:noSpellErr="1" w14:paraId="30DCA517" w14:textId="112294D6">
            <w:pPr>
              <w:ind w:right="-168"/>
            </w:pPr>
            <w:hyperlink r:id="R239ad30831ac4ad5">
              <w:r w:rsidRPr="7C88CE1E" w:rsidR="18988397">
                <w:rPr>
                  <w:rStyle w:val="Hyperlink"/>
                </w:rPr>
                <w:t>BAU Sprint 11 - SFDC-754: Add Referencing Callout Permisisons to PermSetGroups</w:t>
              </w:r>
            </w:hyperlink>
          </w:p>
          <w:p w:rsidRPr="00A86865" w:rsidR="00193E6A" w:rsidP="41A6BD0B" w:rsidRDefault="4696A4EC" w14:noSpellErr="1" w14:paraId="3AA702A7" w14:textId="0B412901">
            <w:pPr>
              <w:ind w:right="-168"/>
            </w:pPr>
            <w:hyperlink r:id="R0e47a8bc79234e94">
              <w:r w:rsidRPr="7C88CE1E" w:rsidR="18988397">
                <w:rPr>
                  <w:rStyle w:val="Hyperlink"/>
                </w:rPr>
                <w:t>BAU Sprint 11 - SFDC-762: Allow NHA for Welsh Properties</w:t>
              </w:r>
            </w:hyperlink>
          </w:p>
          <w:p w:rsidRPr="00A86865" w:rsidR="00193E6A" w:rsidP="41A6BD0B" w:rsidRDefault="4696A4EC" w14:noSpellErr="1" w14:paraId="3010A9CB" w14:textId="4A0B368B">
            <w:pPr>
              <w:ind w:right="-168"/>
            </w:pPr>
            <w:hyperlink r:id="R91d096e97aaa4e4f">
              <w:r w:rsidRPr="7C88CE1E" w:rsidR="18988397">
                <w:rPr>
                  <w:rStyle w:val="Hyperlink"/>
                </w:rPr>
                <w:t>BAU Sprint 11 - SFDC-763: Update Residential Opportunity Lightning Record Page</w:t>
              </w:r>
            </w:hyperlink>
          </w:p>
          <w:p w:rsidRPr="00A86865" w:rsidR="00193E6A" w:rsidP="41A6BD0B" w:rsidRDefault="4696A4EC" w14:noSpellErr="1" w14:paraId="081719A6" w14:textId="0A59BC14">
            <w:pPr>
              <w:ind w:right="-168"/>
            </w:pPr>
            <w:hyperlink r:id="Rc0dfec6be3844ccd">
              <w:r w:rsidRPr="7C88CE1E" w:rsidR="18988397">
                <w:rPr>
                  <w:rStyle w:val="Hyperlink"/>
                </w:rPr>
                <w:t>BAU Sprint 11 - SFDC-764: Update 'Closed Won Monthly Price' Opportunity Validation Rule</w:t>
              </w:r>
            </w:hyperlink>
          </w:p>
          <w:p w:rsidRPr="00A86865" w:rsidR="00193E6A" w:rsidP="41A6BD0B" w:rsidRDefault="4696A4EC" w14:paraId="69191539" w14:noSpellErr="1" w14:textId="586D4C1E">
            <w:pPr>
              <w:ind w:right="-168"/>
            </w:pPr>
            <w:hyperlink r:id="R77a25f554fff47b8">
              <w:r w:rsidRPr="03B61053" w:rsidR="18988397">
                <w:rPr>
                  <w:rStyle w:val="Hyperlink"/>
                </w:rPr>
                <w:t>BAU Sprint 11 - SFDC-770: Add Create Reports and Dashboards PS to Lettings Manager PSG</w:t>
              </w:r>
            </w:hyperlink>
          </w:p>
          <w:p w:rsidRPr="00A86865" w:rsidR="00193E6A" w:rsidP="41A6BD0B" w:rsidRDefault="4696A4EC" w14:paraId="707CAF23" w14:noSpellErr="1" w14:textId="1AB83E84">
            <w:pPr>
              <w:ind w:right="-168"/>
            </w:pPr>
            <w:hyperlink r:id="R75ae65f94a0e4ba8">
              <w:r w:rsidRPr="03B61053" w:rsidR="18988397">
                <w:rPr>
                  <w:rStyle w:val="Hyperlink"/>
                </w:rPr>
                <w:t>BAU Sprint 11 - SFDC-795: Update PS_GEN_Contracts_Read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4696A4EC" w14:paraId="6BC4252E" w14:textId="316A7FF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5554FAE8" w:rsidR="4696A4EC">
              <w:rPr>
                <w:rFonts w:eastAsia="Verdana" w:cs="Verdana"/>
                <w:color w:val="000000" w:themeColor="text1" w:themeTint="FF" w:themeShade="FF"/>
                <w:lang w:val="en-ZA"/>
              </w:rPr>
              <w:t>1</w:t>
            </w:r>
            <w:r w:rsidRPr="5554FAE8" w:rsidR="492E2ABD">
              <w:rPr>
                <w:rFonts w:eastAsia="Verdana" w:cs="Verdana"/>
                <w:color w:val="000000" w:themeColor="text1" w:themeTint="FF" w:themeShade="FF"/>
                <w:lang w:val="en-ZA"/>
              </w:rPr>
              <w:t>9</w:t>
            </w:r>
            <w:r w:rsidRPr="5554FAE8" w:rsidR="4696A4EC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5554FAE8" w:rsidR="4696A4EC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</w:t>
            </w:r>
            <w:r w:rsidRPr="5554FAE8" w:rsidR="5565EDFA">
              <w:rPr>
                <w:rFonts w:eastAsia="Verdana" w:cs="Verdana"/>
                <w:color w:val="000000" w:themeColor="text1" w:themeTint="FF" w:themeShade="FF"/>
                <w:lang w:val="en-ZA"/>
              </w:rPr>
              <w:t>May 2025</w:t>
            </w:r>
          </w:p>
        </w:tc>
      </w:tr>
      <w:tr w:rsidR="005F1B54" w:rsidTr="473BB915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5F1B54" w:rsidP="3F06DE44" w:rsidRDefault="005F1B54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5F1B54" w:rsidTr="473BB915" w14:paraId="27F92679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5F1B54" w:rsidRDefault="005F1B54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7A52F8A0" w:rsidRDefault="005F1B54" w14:paraId="4D20C202" w14:textId="4ABDC1C8">
            <w:pPr>
              <w:ind w:right="-168"/>
              <w:rPr>
                <w:rStyle w:val="Hyperlink"/>
              </w:rPr>
            </w:pPr>
            <w:hyperlink r:id="R4d5198d9e1ad4f31">
              <w:r w:rsidRPr="7A52F8A0" w:rsidR="5E78DD2B">
                <w:rPr>
                  <w:rStyle w:val="Hyperlink"/>
                </w:rPr>
                <w:t xml:space="preserve">Support BSS-110: </w:t>
              </w:r>
              <w:r w:rsidRPr="7A52F8A0" w:rsidR="5E78DD2B">
                <w:rPr>
                  <w:rStyle w:val="Hyperlink"/>
                </w:rPr>
                <w:t>Homelet</w:t>
              </w:r>
              <w:r w:rsidRPr="7A52F8A0" w:rsidR="5E78DD2B">
                <w:rPr>
                  <w:rStyle w:val="Hyperlink"/>
                </w:rPr>
                <w:t xml:space="preserve"> Referencing errors to show in Error Log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5F1B54" w:rsidP="410775FB" w:rsidRDefault="00566852" w14:paraId="7CBFAC67" w14:textId="2F0998AD">
            <w:pPr>
              <w:ind w:right="-168"/>
            </w:pPr>
            <w:r w:rsidR="00566852">
              <w:rPr/>
              <w:t>1</w:t>
            </w:r>
            <w:r w:rsidR="61372E0B">
              <w:rPr/>
              <w:t>3</w:t>
            </w:r>
            <w:r w:rsidRPr="61B834EA" w:rsidR="00566852">
              <w:rPr>
                <w:vertAlign w:val="superscript"/>
              </w:rPr>
              <w:t>th</w:t>
            </w:r>
            <w:r w:rsidR="00566852">
              <w:rPr/>
              <w:t xml:space="preserve"> May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5F1B54" w:rsidRDefault="005F1B54" w14:paraId="6045D7EA" w14:textId="7CACC5C2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1B834EA" w:rsidR="6CF57EE5">
              <w:rPr>
                <w:rFonts w:eastAsia="Verdana" w:cs="Verdana"/>
                <w:color w:val="000000" w:themeColor="text1" w:themeTint="FF" w:themeShade="FF"/>
              </w:rPr>
              <w:t>Saji G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709CBCDA" w:rsidRDefault="005F1B54" w14:paraId="72790672" w14:textId="1573C5C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:rsidTr="473BB915" w14:paraId="6CFB8E1E" w14:textId="77777777">
        <w:trPr>
          <w:trHeight w:val="39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5F1B54" w:rsidP="18AA0040" w:rsidRDefault="005F1B54" w14:paraId="78A2E20E" w14:textId="6D7CADF2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18AA0040" w:rsidRDefault="005F1B54" w14:paraId="2CB45861" w14:textId="41E6377E">
            <w:hyperlink r:id="Rc4042a2c51b94fea">
              <w:r w:rsidRPr="7A52F8A0" w:rsidR="395E84F7">
                <w:rPr>
                  <w:rStyle w:val="Hyperlink"/>
                </w:rPr>
                <w:t>Support BSS-117: Allow Credit Control Users to edit 'Unit' on Opportunities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18AA0040" w:rsidRDefault="00566852" w14:paraId="65406D81" w14:textId="21812504">
            <w:r w:rsidR="00566852">
              <w:rPr/>
              <w:t>1</w:t>
            </w:r>
            <w:r w:rsidR="3B2AC48C">
              <w:rPr/>
              <w:t>6</w:t>
            </w:r>
            <w:r w:rsidRPr="473BB915" w:rsidR="00566852">
              <w:rPr>
                <w:vertAlign w:val="superscript"/>
              </w:rPr>
              <w:t>th</w:t>
            </w:r>
            <w:r w:rsidR="00566852">
              <w:rPr/>
              <w:t xml:space="preserve"> May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18AA0040" w:rsidRDefault="005F1B54" w14:paraId="05E8578B" w14:textId="0A4F6C1D">
            <w:pPr>
              <w:rPr>
                <w:rFonts w:eastAsia="Verdana" w:cs="Verdana"/>
                <w:color w:val="000000" w:themeColor="text1"/>
              </w:rPr>
            </w:pPr>
            <w:r w:rsidRPr="473BB915" w:rsidR="73E0D5C2">
              <w:rPr>
                <w:rFonts w:eastAsia="Verdana" w:cs="Verdana"/>
                <w:color w:val="000000" w:themeColor="text1" w:themeTint="FF" w:themeShade="FF"/>
              </w:rPr>
              <w:t>Helen Bell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18AA0040" w:rsidRDefault="005F1B54" w14:paraId="63187C35" w14:textId="46D2C3F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8AA0040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E15C00" w:rsidTr="473BB915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27"/>
      <w:footerReference w:type="default" r:id="rId28"/>
      <w:headerReference w:type="first" r:id="rId29"/>
      <w:footerReference w:type="first" r:id="rId3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6D98" w:rsidRDefault="00366D98" w14:paraId="00F83A9F" w14:textId="77777777">
      <w:r>
        <w:separator/>
      </w:r>
    </w:p>
  </w:endnote>
  <w:endnote w:type="continuationSeparator" w:id="0">
    <w:p w:rsidR="00366D98" w:rsidRDefault="00366D98" w14:paraId="2FBAA3B9" w14:textId="77777777">
      <w:r>
        <w:continuationSeparator/>
      </w:r>
    </w:p>
  </w:endnote>
  <w:endnote w:type="continuationNotice" w:id="1">
    <w:p w:rsidR="00366D98" w:rsidRDefault="00366D98" w14:paraId="5BECE92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6D98" w:rsidRDefault="00366D98" w14:paraId="240C9935" w14:textId="77777777">
      <w:r>
        <w:separator/>
      </w:r>
    </w:p>
  </w:footnote>
  <w:footnote w:type="continuationSeparator" w:id="0">
    <w:p w:rsidR="00366D98" w:rsidRDefault="00366D98" w14:paraId="4651F027" w14:textId="77777777">
      <w:r>
        <w:continuationSeparator/>
      </w:r>
    </w:p>
  </w:footnote>
  <w:footnote w:type="continuationNotice" w:id="1">
    <w:p w:rsidR="00366D98" w:rsidRDefault="00366D98" w14:paraId="7DD460D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3175"/>
    <w:rsid w:val="00A4417F"/>
    <w:rsid w:val="00A45C41"/>
    <w:rsid w:val="00A4743F"/>
    <w:rsid w:val="00A50FD6"/>
    <w:rsid w:val="00A55990"/>
    <w:rsid w:val="00A55B11"/>
    <w:rsid w:val="00A565C3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92AE63"/>
    <w:rsid w:val="02CB139B"/>
    <w:rsid w:val="031C7A0C"/>
    <w:rsid w:val="03B61053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A8C3790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8988397"/>
    <w:rsid w:val="18AA0040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5025F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2D7A10"/>
    <w:rsid w:val="38408E2B"/>
    <w:rsid w:val="38A3E385"/>
    <w:rsid w:val="38EC47E5"/>
    <w:rsid w:val="38F54B27"/>
    <w:rsid w:val="391CE1DB"/>
    <w:rsid w:val="395E84F7"/>
    <w:rsid w:val="3964A14A"/>
    <w:rsid w:val="397769EB"/>
    <w:rsid w:val="39A71D36"/>
    <w:rsid w:val="3A3E6DC4"/>
    <w:rsid w:val="3A625CDF"/>
    <w:rsid w:val="3AB8906E"/>
    <w:rsid w:val="3AD02F26"/>
    <w:rsid w:val="3AD379C5"/>
    <w:rsid w:val="3B2AC48C"/>
    <w:rsid w:val="3BC29E1C"/>
    <w:rsid w:val="3C1ED5EF"/>
    <w:rsid w:val="3C7EB7C3"/>
    <w:rsid w:val="3C9E33E8"/>
    <w:rsid w:val="3D06EA3D"/>
    <w:rsid w:val="3D161E10"/>
    <w:rsid w:val="3D65AAE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50CE5B3"/>
    <w:rsid w:val="45142F8B"/>
    <w:rsid w:val="4521B6BB"/>
    <w:rsid w:val="4667BA54"/>
    <w:rsid w:val="4696A4EC"/>
    <w:rsid w:val="470CA3CC"/>
    <w:rsid w:val="473BB915"/>
    <w:rsid w:val="479E1B13"/>
    <w:rsid w:val="47DA48FB"/>
    <w:rsid w:val="484A9649"/>
    <w:rsid w:val="485229DA"/>
    <w:rsid w:val="48A9D7F7"/>
    <w:rsid w:val="48C33950"/>
    <w:rsid w:val="492B75E1"/>
    <w:rsid w:val="492E2ABD"/>
    <w:rsid w:val="496CA528"/>
    <w:rsid w:val="498A5EF2"/>
    <w:rsid w:val="4A192C66"/>
    <w:rsid w:val="4A82A795"/>
    <w:rsid w:val="4B1F994A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5FC416"/>
    <w:rsid w:val="5E78DD2B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372E0B"/>
    <w:rsid w:val="61B834EA"/>
    <w:rsid w:val="61E2CF3F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B884147"/>
    <w:rsid w:val="6B9AEBF2"/>
    <w:rsid w:val="6BA0E2AE"/>
    <w:rsid w:val="6BC9D2E1"/>
    <w:rsid w:val="6BF53C94"/>
    <w:rsid w:val="6C92E509"/>
    <w:rsid w:val="6CF57EE5"/>
    <w:rsid w:val="6D0B2C13"/>
    <w:rsid w:val="6D8278DB"/>
    <w:rsid w:val="6DA34AF0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3E0D5C2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52F8A0"/>
    <w:rsid w:val="7AA95F2A"/>
    <w:rsid w:val="7B65ECD1"/>
    <w:rsid w:val="7C4C9C89"/>
    <w:rsid w:val="7C864AD7"/>
    <w:rsid w:val="7C88CE1E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footer" Target="footer1.xml" Id="rId28" /><Relationship Type="http://schemas.openxmlformats.org/officeDocument/2006/relationships/endnotes" Target="endnotes.xml" Id="rId10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27" /><Relationship Type="http://schemas.openxmlformats.org/officeDocument/2006/relationships/footer" Target="footer2.xml" Id="rId30" /><Relationship Type="http://schemas.openxmlformats.org/officeDocument/2006/relationships/hyperlink" Target="https://graingerplc.atlassian.net/browse/SFDC-284" TargetMode="External" Id="R33411d797d954154" /><Relationship Type="http://schemas.openxmlformats.org/officeDocument/2006/relationships/hyperlink" Target="https://graingerplc.atlassian.net/browse/SFDC-640" TargetMode="External" Id="R58d987a987b24b3b" /><Relationship Type="http://schemas.openxmlformats.org/officeDocument/2006/relationships/hyperlink" Target="https://graingerplc.atlassian.net/browse/SFDC-645" TargetMode="External" Id="R27f3efbf8b6c4d7a" /><Relationship Type="http://schemas.openxmlformats.org/officeDocument/2006/relationships/hyperlink" Target="https://graingerplc.atlassian.net/browse/SFDC-654" TargetMode="External" Id="R619fe443fc774483" /><Relationship Type="http://schemas.openxmlformats.org/officeDocument/2006/relationships/hyperlink" Target="https://graingerplc.atlassian.net/browse/SFDC-678" TargetMode="External" Id="R415a716976a642bb" /><Relationship Type="http://schemas.openxmlformats.org/officeDocument/2006/relationships/hyperlink" Target="https://graingerplc.atlassian.net/browse/SFDC-682" TargetMode="External" Id="R7bf6a5b5dafd4fb6" /><Relationship Type="http://schemas.openxmlformats.org/officeDocument/2006/relationships/hyperlink" Target="https://graingerplc.atlassian.net/browse/SFDC-737" TargetMode="External" Id="Rc9efa27882c6416f" /><Relationship Type="http://schemas.openxmlformats.org/officeDocument/2006/relationships/hyperlink" Target="https://graingerplc.atlassian.net/browse/SFDC-738" TargetMode="External" Id="Rafa60eee47fa493a" /><Relationship Type="http://schemas.openxmlformats.org/officeDocument/2006/relationships/hyperlink" Target="https://graingerplc.atlassian.net/browse/SFDC-753" TargetMode="External" Id="Ra9a0b2c4b075462e" /><Relationship Type="http://schemas.openxmlformats.org/officeDocument/2006/relationships/hyperlink" Target="https://graingerplc.atlassian.net/browse/SFDC-754" TargetMode="External" Id="R239ad30831ac4ad5" /><Relationship Type="http://schemas.openxmlformats.org/officeDocument/2006/relationships/hyperlink" Target="https://graingerplc.atlassian.net/browse/SFDC-762" TargetMode="External" Id="R0e47a8bc79234e94" /><Relationship Type="http://schemas.openxmlformats.org/officeDocument/2006/relationships/hyperlink" Target="https://graingerplc.atlassian.net/browse/SFDC-763" TargetMode="External" Id="R91d096e97aaa4e4f" /><Relationship Type="http://schemas.openxmlformats.org/officeDocument/2006/relationships/hyperlink" Target="https://graingerplc.atlassian.net/browse/SFDC-764" TargetMode="External" Id="Rc0dfec6be3844ccd" /><Relationship Type="http://schemas.openxmlformats.org/officeDocument/2006/relationships/hyperlink" Target="https://graingerplc.atlassian.net/browse/SFDC-770" TargetMode="External" Id="R77a25f554fff47b8" /><Relationship Type="http://schemas.openxmlformats.org/officeDocument/2006/relationships/hyperlink" Target="https://graingerplc.atlassian.net/browse/SFDC-795" TargetMode="External" Id="R75ae65f94a0e4ba8" /><Relationship Type="http://schemas.openxmlformats.org/officeDocument/2006/relationships/hyperlink" Target="https://graingerplc.atlassian.net/browse/BSS-110" TargetMode="External" Id="R4d5198d9e1ad4f31" /><Relationship Type="http://schemas.openxmlformats.org/officeDocument/2006/relationships/hyperlink" Target="https://graingerplc.atlassian.net/browse/BSS-117" TargetMode="External" Id="Rc4042a2c51b94fea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172</cp:revision>
  <cp:lastPrinted>2024-07-25T23:12:00Z</cp:lastPrinted>
  <dcterms:created xsi:type="dcterms:W3CDTF">2025-03-13T23:26:00Z</dcterms:created>
  <dcterms:modified xsi:type="dcterms:W3CDTF">2025-05-23T15:59:04Z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