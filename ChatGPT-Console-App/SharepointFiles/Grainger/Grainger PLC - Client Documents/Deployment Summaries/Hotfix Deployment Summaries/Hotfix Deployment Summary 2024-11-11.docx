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13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1875"/>
        <w:gridCol w:w="2193"/>
      </w:tblGrid>
      <w:tr w:rsidRPr="008A1887" w:rsidR="007522AD" w:rsidTr="1A42BBCC" w14:paraId="11079EF4" w14:textId="73FD6761">
        <w:tc>
          <w:tcPr>
            <w:tcW w:w="2263" w:type="dxa"/>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11687" w:type="dxa"/>
            <w:gridSpan w:val="4"/>
            <w:tcMar/>
            <w:vAlign w:val="center"/>
            <w:hideMark/>
          </w:tcPr>
          <w:p w:rsidR="007522AD" w:rsidP="3D06EA3D" w:rsidRDefault="26021376" w14:paraId="5B73FCE8" w14:textId="54DBE29F">
            <w:r w:rsidRPr="65B112FE">
              <w:rPr>
                <w:lang w:val="en-US"/>
              </w:rPr>
              <w:t>Salesforce</w:t>
            </w:r>
          </w:p>
        </w:tc>
      </w:tr>
      <w:tr w:rsidRPr="008A1887" w:rsidR="007522AD" w:rsidTr="1A42BBCC" w14:paraId="01037D71" w14:textId="533A6112">
        <w:tc>
          <w:tcPr>
            <w:tcW w:w="2263" w:type="dxa"/>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11687" w:type="dxa"/>
            <w:gridSpan w:val="4"/>
            <w:tcMar/>
            <w:vAlign w:val="center"/>
          </w:tcPr>
          <w:p w:rsidRPr="008A1887" w:rsidR="007522AD" w:rsidP="00326672" w:rsidRDefault="00E114D2" w14:paraId="01AAE2DC" w14:textId="6411866C">
            <w:pPr>
              <w:rPr>
                <w:lang w:val="en-US"/>
              </w:rPr>
            </w:pPr>
            <w:r w:rsidRPr="5FF46B6D" w:rsidR="1880C6B6">
              <w:rPr>
                <w:lang w:val="en-US"/>
              </w:rPr>
              <w:t>11</w:t>
            </w:r>
            <w:r w:rsidRPr="5FF46B6D" w:rsidR="1880C6B6">
              <w:rPr>
                <w:vertAlign w:val="superscript"/>
                <w:lang w:val="en-US"/>
              </w:rPr>
              <w:t>th</w:t>
            </w:r>
            <w:r w:rsidRPr="5FF46B6D" w:rsidR="1880C6B6">
              <w:rPr>
                <w:lang w:val="en-US"/>
              </w:rPr>
              <w:t xml:space="preserve"> </w:t>
            </w:r>
            <w:r w:rsidRPr="5FF46B6D" w:rsidR="4010E451">
              <w:rPr>
                <w:lang w:val="en-US"/>
              </w:rPr>
              <w:t>November</w:t>
            </w:r>
            <w:r w:rsidRPr="5FF46B6D" w:rsidR="3C1ED5EF">
              <w:rPr>
                <w:lang w:val="en-US"/>
              </w:rPr>
              <w:t xml:space="preserve"> </w:t>
            </w:r>
            <w:r w:rsidRPr="5FF46B6D" w:rsidR="5FE3C88B">
              <w:rPr>
                <w:lang w:val="en-US"/>
              </w:rPr>
              <w:t>2024</w:t>
            </w:r>
          </w:p>
        </w:tc>
      </w:tr>
      <w:tr w:rsidRPr="008A1887" w:rsidR="007522AD" w:rsidTr="1A42BBCC" w14:paraId="55DFC32F" w14:textId="34248E70">
        <w:trPr>
          <w:trHeight w:val="180"/>
        </w:trPr>
        <w:tc>
          <w:tcPr>
            <w:tcW w:w="2263" w:type="dxa"/>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9494" w:type="dxa"/>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2193" w:type="dxa"/>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1A42BBCC" w14:paraId="44A1AB5F" w14:textId="0E4E7160">
        <w:trPr>
          <w:trHeight w:val="920"/>
        </w:trPr>
        <w:tc>
          <w:tcPr>
            <w:tcW w:w="2263" w:type="dxa"/>
            <w:vMerge/>
            <w:tcMar/>
            <w:vAlign w:val="center"/>
            <w:hideMark/>
          </w:tcPr>
          <w:p w:rsidRPr="008A1887" w:rsidR="004D69F9" w:rsidP="007522AD" w:rsidRDefault="004D69F9" w14:paraId="044FD7DE" w14:textId="77777777">
            <w:pPr>
              <w:rPr>
                <w:bCs/>
                <w:color w:val="FFFFFF" w:themeColor="background1"/>
              </w:rPr>
            </w:pPr>
          </w:p>
        </w:tc>
        <w:tc>
          <w:tcPr>
            <w:tcW w:w="9494" w:type="dxa"/>
            <w:gridSpan w:val="3"/>
            <w:tcMar/>
            <w:vAlign w:val="center"/>
          </w:tcPr>
          <w:p w:rsidRPr="008A1887" w:rsidR="00E114D2" w:rsidP="5FF46B6D" w:rsidRDefault="00E114D2" w14:noSpellErr="1" w14:paraId="1048E812" w14:textId="1565EA57">
            <w:pPr>
              <w:ind w:right="-168"/>
              <w:rPr>
                <w:lang w:val="en-ZA"/>
              </w:rPr>
            </w:pPr>
            <w:hyperlink r:id="Rd7e381d03e1946d2">
              <w:r w:rsidRPr="5FF46B6D" w:rsidR="7980FDCA">
                <w:rPr>
                  <w:rStyle w:val="Hyperlink"/>
                </w:rPr>
                <w:t>BSS-29: Event PB Handler Error: Missing required: whoId</w:t>
              </w:r>
            </w:hyperlink>
          </w:p>
          <w:p w:rsidRPr="008A1887" w:rsidR="00E114D2" w:rsidP="001758ED" w:rsidRDefault="00E114D2" w14:paraId="085922D2" w14:textId="125028A2">
            <w:pPr>
              <w:rPr>
                <w:lang w:val="en-ZA"/>
              </w:rPr>
            </w:pPr>
          </w:p>
        </w:tc>
        <w:tc>
          <w:tcPr>
            <w:tcW w:w="2193" w:type="dxa"/>
            <w:tcMar/>
            <w:vAlign w:val="center"/>
          </w:tcPr>
          <w:p w:rsidRPr="008A1887" w:rsidR="004D69F9" w:rsidP="007522AD" w:rsidRDefault="001758ED" w14:paraId="72601BDB" w14:textId="030176DD">
            <w:pPr>
              <w:ind w:right="-168"/>
              <w:rPr>
                <w:lang w:val="en-ZA"/>
              </w:rPr>
            </w:pPr>
            <w:r w:rsidRPr="5FF46B6D" w:rsidR="7980FDCA">
              <w:rPr>
                <w:lang w:val="en-ZA"/>
              </w:rPr>
              <w:t>4</w:t>
            </w:r>
            <w:r w:rsidRPr="5FF46B6D" w:rsidR="7980FDCA">
              <w:rPr>
                <w:vertAlign w:val="superscript"/>
                <w:lang w:val="en-ZA"/>
              </w:rPr>
              <w:t>th</w:t>
            </w:r>
            <w:r w:rsidRPr="5FF46B6D" w:rsidR="1A18830B">
              <w:rPr>
                <w:lang w:val="en-ZA"/>
              </w:rPr>
              <w:t xml:space="preserve"> </w:t>
            </w:r>
            <w:r w:rsidRPr="5FF46B6D" w:rsidR="1EA4A1AC">
              <w:rPr>
                <w:lang w:val="en-ZA"/>
              </w:rPr>
              <w:t xml:space="preserve">November </w:t>
            </w:r>
            <w:r w:rsidRPr="5FF46B6D" w:rsidR="68FB121F">
              <w:rPr>
                <w:lang w:val="en-ZA"/>
              </w:rPr>
              <w:t>2024</w:t>
            </w:r>
          </w:p>
        </w:tc>
      </w:tr>
      <w:tr w:rsidRPr="008A1887" w:rsidR="007522AD" w:rsidTr="1A42BBCC" w14:paraId="7054EAB9" w14:textId="7A4BFB49">
        <w:trPr>
          <w:trHeight w:val="180"/>
        </w:trPr>
        <w:tc>
          <w:tcPr>
            <w:tcW w:w="2263" w:type="dxa"/>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5354" w:type="dxa"/>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2265" w:type="dxa"/>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1875" w:type="dxa"/>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2193" w:type="dxa"/>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1A42BBCC" w14:paraId="590DE070" w14:textId="73DC8E76">
        <w:trPr>
          <w:trHeight w:val="390"/>
        </w:trPr>
        <w:tc>
          <w:tcPr>
            <w:tcW w:w="2263" w:type="dxa"/>
            <w:vMerge/>
            <w:tcMar/>
            <w:vAlign w:val="center"/>
          </w:tcPr>
          <w:p w:rsidRPr="008A1887" w:rsidR="004D69F9" w:rsidP="007522AD" w:rsidRDefault="004D69F9" w14:paraId="04BD9B92" w14:textId="77777777">
            <w:pPr>
              <w:rPr>
                <w:bCs/>
                <w:color w:val="FFFFFF" w:themeColor="background1"/>
              </w:rPr>
            </w:pPr>
          </w:p>
        </w:tc>
        <w:tc>
          <w:tcPr>
            <w:tcW w:w="5354" w:type="dxa"/>
            <w:tcMar/>
            <w:vAlign w:val="center"/>
          </w:tcPr>
          <w:p w:rsidRPr="008A1887" w:rsidR="004D69F9" w:rsidP="14004299" w:rsidRDefault="00E114D2" w14:paraId="7905D3ED" w14:noSpellErr="1" w14:textId="20A34381">
            <w:pPr>
              <w:ind w:right="-168"/>
              <w:rPr>
                <w:rStyle w:val="Hyperlink"/>
                <w:lang w:val="en-ZA"/>
              </w:rPr>
            </w:pPr>
            <w:hyperlink r:id="R901d616b9b434fd8">
              <w:r w:rsidRPr="14004299" w:rsidR="70243C0A">
                <w:rPr>
                  <w:rStyle w:val="Hyperlink"/>
                </w:rPr>
                <w:t xml:space="preserve">BSS-61: An Error Occurred with Your "Payment PB Handler" Flow - Missing </w:t>
              </w:r>
              <w:r w:rsidRPr="14004299" w:rsidR="70243C0A">
                <w:rPr>
                  <w:rStyle w:val="Hyperlink"/>
                </w:rPr>
                <w:t>required</w:t>
              </w:r>
              <w:r w:rsidRPr="14004299" w:rsidR="70243C0A">
                <w:rPr>
                  <w:rStyle w:val="Hyperlink"/>
                </w:rPr>
                <w:t xml:space="preserve"> input parameter: </w:t>
              </w:r>
              <w:r w:rsidRPr="14004299" w:rsidR="70243C0A">
                <w:rPr>
                  <w:rStyle w:val="Hyperlink"/>
                </w:rPr>
                <w:t>whoId</w:t>
              </w:r>
            </w:hyperlink>
          </w:p>
        </w:tc>
        <w:tc>
          <w:tcPr>
            <w:tcW w:w="2265" w:type="dxa"/>
            <w:tcMar/>
            <w:vAlign w:val="center"/>
          </w:tcPr>
          <w:p w:rsidRPr="008A1887" w:rsidR="004D69F9" w:rsidP="00E114D2" w:rsidRDefault="00E114D2" w14:paraId="6FA02B86" w14:textId="238A6BA6">
            <w:pPr>
              <w:ind w:right="-168"/>
              <w:jc w:val="center"/>
              <w:rPr>
                <w:lang w:val="en-ZA"/>
              </w:rPr>
            </w:pPr>
            <w:r w:rsidRPr="1A42BBCC" w:rsidR="73A95DAA">
              <w:rPr>
                <w:lang w:val="en-ZA"/>
              </w:rPr>
              <w:t>1</w:t>
            </w:r>
            <w:r w:rsidRPr="1A42BBCC" w:rsidR="31F1F92D">
              <w:rPr>
                <w:lang w:val="en-ZA"/>
              </w:rPr>
              <w:t>5</w:t>
            </w:r>
            <w:r w:rsidRPr="1A42BBCC" w:rsidR="73A95DAA">
              <w:rPr>
                <w:vertAlign w:val="superscript"/>
                <w:lang w:val="en-ZA"/>
              </w:rPr>
              <w:t>th</w:t>
            </w:r>
            <w:r w:rsidRPr="1A42BBCC" w:rsidR="73A95DAA">
              <w:rPr>
                <w:lang w:val="en-ZA"/>
              </w:rPr>
              <w:t xml:space="preserve"> Oct</w:t>
            </w:r>
            <w:r w:rsidRPr="1A42BBCC" w:rsidR="00E114D2">
              <w:rPr>
                <w:lang w:val="en-ZA"/>
              </w:rPr>
              <w:t xml:space="preserve"> 2024</w:t>
            </w:r>
          </w:p>
        </w:tc>
        <w:tc>
          <w:tcPr>
            <w:tcW w:w="1875" w:type="dxa"/>
            <w:tcMar/>
            <w:vAlign w:val="center"/>
          </w:tcPr>
          <w:p w:rsidRPr="008A1887" w:rsidR="004D69F9" w:rsidP="00E114D2" w:rsidRDefault="00E114D2" w14:paraId="6EB29A67" w14:textId="46F79B0C">
            <w:pPr>
              <w:ind w:right="-168"/>
              <w:jc w:val="center"/>
              <w:rPr>
                <w:lang w:val="en-ZA"/>
              </w:rPr>
            </w:pPr>
            <w:r>
              <w:rPr>
                <w:lang w:val="en-ZA"/>
              </w:rPr>
              <w:t>Saji G</w:t>
            </w:r>
          </w:p>
        </w:tc>
        <w:tc>
          <w:tcPr>
            <w:tcW w:w="2193" w:type="dxa"/>
            <w:tcMar/>
            <w:vAlign w:val="center"/>
          </w:tcPr>
          <w:p w:rsidRPr="008A1887" w:rsidR="004D69F9" w:rsidP="00E114D2" w:rsidRDefault="00E114D2" w14:paraId="6F5233C2" w14:textId="62095AC0">
            <w:pPr>
              <w:ind w:right="-168"/>
              <w:jc w:val="center"/>
              <w:rPr>
                <w:lang w:val="en-ZA"/>
              </w:rPr>
            </w:pPr>
            <w:r>
              <w:rPr>
                <w:lang w:val="en-ZA"/>
              </w:rPr>
              <w:t>UAT Complete</w:t>
            </w:r>
          </w:p>
        </w:tc>
      </w:tr>
      <w:tr w:rsidRPr="008A1887" w:rsidR="007522AD" w:rsidTr="1A42BBCC" w14:paraId="09DFD5F7" w14:textId="550EBAE0">
        <w:tc>
          <w:tcPr>
            <w:tcW w:w="2263" w:type="dxa"/>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11687" w:type="dxa"/>
            <w:gridSpan w:val="4"/>
            <w:tcMar/>
            <w:vAlign w:val="center"/>
          </w:tcPr>
          <w:p w:rsidR="007522AD" w:rsidP="3AB8906E" w:rsidRDefault="007522AD" w14:paraId="3124095B" w14:textId="0F4AF026">
            <w:pPr>
              <w:rPr>
                <w:lang w:val="en-ZA"/>
              </w:rPr>
            </w:pPr>
          </w:p>
        </w:tc>
      </w:tr>
    </w:tbl>
    <w:p w:rsidRPr="004D69F9" w:rsidR="004D69F9" w:rsidP="30FCD50D" w:rsidRDefault="004D69F9" w14:paraId="3F7300CF" w14:textId="14565DB0">
      <w:pPr>
        <w:rPr>
          <w:lang w:val="en-US"/>
        </w:rPr>
      </w:pPr>
    </w:p>
    <w:p w:rsidRPr="004D69F9" w:rsidR="004D69F9" w:rsidP="30FCD50D" w:rsidRDefault="004D69F9" w14:paraId="478C0439" w14:textId="753432C7">
      <w:pPr>
        <w:rPr>
          <w:lang w:val="en-US"/>
        </w:rPr>
      </w:pPr>
    </w:p>
    <w:p w:rsidRPr="004D69F9" w:rsidR="004D69F9" w:rsidP="2FDCF15C" w:rsidRDefault="004D69F9" w14:paraId="63E4F79B" w14:textId="5F4BCB78">
      <w:pPr>
        <w:rPr>
          <w:lang w:val="en-US"/>
        </w:rPr>
      </w:pPr>
    </w:p>
    <w:sectPr w:rsidRPr="004D69F9" w:rsidR="004D69F9" w:rsidSect="008809B9">
      <w:headerReference w:type="default" r:id="rId22"/>
      <w:footerReference w:type="default" r:id="rId23"/>
      <w:headerReference w:type="first" r:id="rId24"/>
      <w:footerReference w:type="first" r:id="rId25"/>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0F7CBE"/>
    <w:rsid w:val="001115F5"/>
    <w:rsid w:val="00117287"/>
    <w:rsid w:val="0012557B"/>
    <w:rsid w:val="001258B8"/>
    <w:rsid w:val="00131145"/>
    <w:rsid w:val="0013613F"/>
    <w:rsid w:val="00141D5E"/>
    <w:rsid w:val="00145F27"/>
    <w:rsid w:val="001758ED"/>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6FED"/>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66CE3"/>
    <w:rsid w:val="00D751EE"/>
    <w:rsid w:val="00D77D34"/>
    <w:rsid w:val="00D87570"/>
    <w:rsid w:val="00D87B1B"/>
    <w:rsid w:val="00D94088"/>
    <w:rsid w:val="00D9756A"/>
    <w:rsid w:val="00DA41B0"/>
    <w:rsid w:val="00DB27B0"/>
    <w:rsid w:val="00DB5E23"/>
    <w:rsid w:val="00DB5E42"/>
    <w:rsid w:val="00DF5B54"/>
    <w:rsid w:val="00E004EB"/>
    <w:rsid w:val="00E07BFF"/>
    <w:rsid w:val="00E114D2"/>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21D8C"/>
    <w:rsid w:val="05298B73"/>
    <w:rsid w:val="053FCA63"/>
    <w:rsid w:val="054D0BE4"/>
    <w:rsid w:val="061E202A"/>
    <w:rsid w:val="0839C695"/>
    <w:rsid w:val="09494E33"/>
    <w:rsid w:val="096BA013"/>
    <w:rsid w:val="0A78CCD2"/>
    <w:rsid w:val="0C2FAA37"/>
    <w:rsid w:val="0C986226"/>
    <w:rsid w:val="0D63DDCE"/>
    <w:rsid w:val="0E35116D"/>
    <w:rsid w:val="0F40DD7E"/>
    <w:rsid w:val="0F5BE7C6"/>
    <w:rsid w:val="0F6BE058"/>
    <w:rsid w:val="0F7D138D"/>
    <w:rsid w:val="10154A57"/>
    <w:rsid w:val="1101BE69"/>
    <w:rsid w:val="11279286"/>
    <w:rsid w:val="1202C3F3"/>
    <w:rsid w:val="12469CB5"/>
    <w:rsid w:val="13F5FDEF"/>
    <w:rsid w:val="14004299"/>
    <w:rsid w:val="146EE41E"/>
    <w:rsid w:val="15E9B994"/>
    <w:rsid w:val="1880C6B6"/>
    <w:rsid w:val="1A18830B"/>
    <w:rsid w:val="1A42BBCC"/>
    <w:rsid w:val="1B2438BF"/>
    <w:rsid w:val="1BC2C166"/>
    <w:rsid w:val="1C3FCAC4"/>
    <w:rsid w:val="1CC973D7"/>
    <w:rsid w:val="1D0D8D7E"/>
    <w:rsid w:val="1D21415A"/>
    <w:rsid w:val="1EA4A1AC"/>
    <w:rsid w:val="1F24F1EC"/>
    <w:rsid w:val="1FE4C89B"/>
    <w:rsid w:val="216D856A"/>
    <w:rsid w:val="21DD4427"/>
    <w:rsid w:val="228ED976"/>
    <w:rsid w:val="235FA686"/>
    <w:rsid w:val="24135EA5"/>
    <w:rsid w:val="24AA2B48"/>
    <w:rsid w:val="25ABAF8A"/>
    <w:rsid w:val="26021376"/>
    <w:rsid w:val="27791AAD"/>
    <w:rsid w:val="286E2637"/>
    <w:rsid w:val="28B8D3BE"/>
    <w:rsid w:val="28B8FD77"/>
    <w:rsid w:val="2A05982A"/>
    <w:rsid w:val="2A8D2948"/>
    <w:rsid w:val="2AA2D75A"/>
    <w:rsid w:val="2C1CADE6"/>
    <w:rsid w:val="2C49632C"/>
    <w:rsid w:val="2DB21CF1"/>
    <w:rsid w:val="2E9F236E"/>
    <w:rsid w:val="2FDCF15C"/>
    <w:rsid w:val="30FCD50D"/>
    <w:rsid w:val="31238320"/>
    <w:rsid w:val="3150DC5F"/>
    <w:rsid w:val="31F1F92D"/>
    <w:rsid w:val="336294FE"/>
    <w:rsid w:val="34D3087C"/>
    <w:rsid w:val="350A241E"/>
    <w:rsid w:val="3531600B"/>
    <w:rsid w:val="3571BC34"/>
    <w:rsid w:val="35F2C33B"/>
    <w:rsid w:val="36F760FB"/>
    <w:rsid w:val="370E7FA4"/>
    <w:rsid w:val="38408E2B"/>
    <w:rsid w:val="3964A14A"/>
    <w:rsid w:val="3AB8906E"/>
    <w:rsid w:val="3AD02F26"/>
    <w:rsid w:val="3C1ED5EF"/>
    <w:rsid w:val="3C7EB7C3"/>
    <w:rsid w:val="3D06EA3D"/>
    <w:rsid w:val="3D161E10"/>
    <w:rsid w:val="3E1CF12B"/>
    <w:rsid w:val="3F45C900"/>
    <w:rsid w:val="4010E451"/>
    <w:rsid w:val="41D4D2C2"/>
    <w:rsid w:val="421A8DC2"/>
    <w:rsid w:val="43BF0932"/>
    <w:rsid w:val="43EA1306"/>
    <w:rsid w:val="4667BA54"/>
    <w:rsid w:val="484A9649"/>
    <w:rsid w:val="48A9D7F7"/>
    <w:rsid w:val="48C33950"/>
    <w:rsid w:val="4B1F994A"/>
    <w:rsid w:val="4B46308D"/>
    <w:rsid w:val="4CE3777F"/>
    <w:rsid w:val="4DBFE5C8"/>
    <w:rsid w:val="4DC3B6BA"/>
    <w:rsid w:val="4DCE28FA"/>
    <w:rsid w:val="4E46A1C6"/>
    <w:rsid w:val="50B3FFD3"/>
    <w:rsid w:val="5261F8B6"/>
    <w:rsid w:val="53290D9C"/>
    <w:rsid w:val="53318E84"/>
    <w:rsid w:val="56D32BCF"/>
    <w:rsid w:val="582EA9B2"/>
    <w:rsid w:val="589FE800"/>
    <w:rsid w:val="5ADAF9FD"/>
    <w:rsid w:val="5B066796"/>
    <w:rsid w:val="5BBCDC56"/>
    <w:rsid w:val="5C59000E"/>
    <w:rsid w:val="5CFF6444"/>
    <w:rsid w:val="5D0483CC"/>
    <w:rsid w:val="5E8AFAE7"/>
    <w:rsid w:val="5FB3747D"/>
    <w:rsid w:val="5FE3C88B"/>
    <w:rsid w:val="5FF46B6D"/>
    <w:rsid w:val="600A9287"/>
    <w:rsid w:val="6103B06A"/>
    <w:rsid w:val="622692BA"/>
    <w:rsid w:val="623BCDB4"/>
    <w:rsid w:val="65B112FE"/>
    <w:rsid w:val="681DC570"/>
    <w:rsid w:val="68E13A07"/>
    <w:rsid w:val="68E98931"/>
    <w:rsid w:val="68FB121F"/>
    <w:rsid w:val="6ACBF188"/>
    <w:rsid w:val="6B884147"/>
    <w:rsid w:val="6B9AEBF2"/>
    <w:rsid w:val="6BA0E2AE"/>
    <w:rsid w:val="6BC9D2E1"/>
    <w:rsid w:val="6D0B2C13"/>
    <w:rsid w:val="6D8278DB"/>
    <w:rsid w:val="70243C0A"/>
    <w:rsid w:val="7199C0A4"/>
    <w:rsid w:val="726336B3"/>
    <w:rsid w:val="72F0593F"/>
    <w:rsid w:val="7386B21C"/>
    <w:rsid w:val="7390319F"/>
    <w:rsid w:val="73A95DAA"/>
    <w:rsid w:val="73AF12C7"/>
    <w:rsid w:val="740F54A9"/>
    <w:rsid w:val="7492407E"/>
    <w:rsid w:val="7548F630"/>
    <w:rsid w:val="754D6999"/>
    <w:rsid w:val="755A7268"/>
    <w:rsid w:val="75E76EC8"/>
    <w:rsid w:val="7675194B"/>
    <w:rsid w:val="76B43EE6"/>
    <w:rsid w:val="77424A3A"/>
    <w:rsid w:val="77634670"/>
    <w:rsid w:val="7980FDCA"/>
    <w:rsid w:val="79867119"/>
    <w:rsid w:val="79A6E782"/>
    <w:rsid w:val="79BBE05E"/>
    <w:rsid w:val="7C4C9C89"/>
    <w:rsid w:val="7CC98A3C"/>
    <w:rsid w:val="7DE9FA8D"/>
    <w:rsid w:val="7E675185"/>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 w:type="character" w:styleId="UnresolvedMention">
    <w:name w:val="Unresolved Mention"/>
    <w:basedOn w:val="DefaultParagraphFont"/>
    <w:uiPriority w:val="99"/>
    <w:semiHidden/>
    <w:unhideWhenUsed/>
    <w:rsid w:val="00E1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1.xml" Id="rId22" /><Relationship Type="http://schemas.microsoft.com/office/2011/relationships/people" Target="people.xml" Id="rId27" /><Relationship Type="http://schemas.openxmlformats.org/officeDocument/2006/relationships/hyperlink" Target="https://graingerplc.atlassian.net/browse/BSS-29" TargetMode="External" Id="Rd7e381d03e1946d2" /><Relationship Type="http://schemas.openxmlformats.org/officeDocument/2006/relationships/hyperlink" Target="https://graingerplc.atlassian.net/browse/BSS-61" TargetMode="External" Id="R901d616b9b434fd8"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1" PreviousValue="false"/>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2.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540050-F999-48E9-8A5D-9A3C129D9492}">
  <ds:schemaRefs>
    <ds:schemaRef ds:uri="Microsoft.SharePoint.Taxonomy.ContentTypeSync"/>
  </ds:schemaRefs>
</ds:datastoreItem>
</file>

<file path=customXml/itemProps4.xml><?xml version="1.0" encoding="utf-8"?>
<ds:datastoreItem xmlns:ds="http://schemas.openxmlformats.org/officeDocument/2006/customXml" ds:itemID="{B0D11E46-B400-4E0F-A6B9-C7749727F6A2}">
  <ds:schemaRefs>
    <ds:schemaRef ds:uri="http://www.w3.org/XML/1998/namespace"/>
    <ds:schemaRef ds:uri="http://schemas.openxmlformats.org/package/2006/metadata/core-properties"/>
    <ds:schemaRef ds:uri="http://purl.org/dc/elements/1.1/"/>
    <ds:schemaRef ds:uri="http://purl.org/dc/terms/"/>
    <ds:schemaRef ds:uri="http://schemas.microsoft.com/office/2006/documentManagement/types"/>
    <ds:schemaRef ds:uri="http://purl.org/dc/dcmitype/"/>
    <ds:schemaRef ds:uri="http://schemas.microsoft.com/office/infopath/2007/PartnerControls"/>
    <ds:schemaRef ds:uri="1ffbd5dc-7a64-4097-8396-87f6c90b212f"/>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 Document Short Form UK.dotx</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9</cp:revision>
  <cp:lastPrinted>2024-07-25T15:12:00Z</cp:lastPrinted>
  <dcterms:created xsi:type="dcterms:W3CDTF">2024-10-24T09:32:00Z</dcterms:created>
  <dcterms:modified xsi:type="dcterms:W3CDTF">2024-11-07T08:48:11Z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