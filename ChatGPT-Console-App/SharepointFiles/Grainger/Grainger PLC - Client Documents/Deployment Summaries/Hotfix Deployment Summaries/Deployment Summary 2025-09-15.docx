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2D6DC77A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14:paraId="27BB59B3" w14:textId="77777777" w:rsidTr="19A43C38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19A43C38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749F4094" w:rsidR="3F06DE44" w:rsidRDefault="52C781CF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765B3797">
              <w:rPr>
                <w:rFonts w:eastAsia="Verdana" w:cs="Verdana"/>
                <w:color w:val="000000" w:themeColor="text1"/>
                <w:lang w:val="en-US"/>
              </w:rPr>
              <w:t>15</w:t>
            </w:r>
            <w:r w:rsidRPr="765B3797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 w:rsidRPr="765B3797">
              <w:rPr>
                <w:rFonts w:eastAsia="Verdana" w:cs="Verdana"/>
                <w:color w:val="000000" w:themeColor="text1"/>
                <w:lang w:val="en-US"/>
              </w:rPr>
              <w:t xml:space="preserve"> </w:t>
            </w:r>
            <w:r w:rsidR="00824419" w:rsidRPr="765B3797">
              <w:rPr>
                <w:rFonts w:eastAsia="Verdana" w:cs="Verdana"/>
                <w:color w:val="000000" w:themeColor="text1"/>
                <w:lang w:val="en-US"/>
              </w:rPr>
              <w:t>September</w:t>
            </w:r>
            <w:r w:rsidR="038E908D" w:rsidRPr="765B3797">
              <w:rPr>
                <w:rFonts w:eastAsia="Verdana" w:cs="Verdana"/>
                <w:color w:val="000000" w:themeColor="text1"/>
                <w:lang w:val="en-US"/>
              </w:rPr>
              <w:t xml:space="preserve"> 2025</w:t>
            </w:r>
          </w:p>
        </w:tc>
      </w:tr>
      <w:tr w:rsidR="3F06DE44" w14:paraId="655568D6" w14:textId="77777777" w:rsidTr="19A43C38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19A43C38">
        <w:trPr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865224" w14:textId="1141ABCA" w:rsidR="00824419" w:rsidRPr="00A86865" w:rsidRDefault="6601B366" w:rsidP="35837410">
            <w:pPr>
              <w:ind w:right="-168"/>
            </w:pPr>
            <w:hyperlink r:id="rId11">
              <w:r w:rsidRPr="765B3797">
                <w:rPr>
                  <w:rStyle w:val="Hyperlink"/>
                </w:rPr>
                <w:t xml:space="preserve">Project Hotfix – CJR-1232: Unable to create </w:t>
              </w:r>
              <w:proofErr w:type="spellStart"/>
              <w:r w:rsidRPr="765B3797">
                <w:rPr>
                  <w:rStyle w:val="Hyperlink"/>
                </w:rPr>
                <w:t>EoT</w:t>
              </w:r>
              <w:proofErr w:type="spellEnd"/>
              <w:r w:rsidRPr="765B3797">
                <w:rPr>
                  <w:rStyle w:val="Hyperlink"/>
                </w:rPr>
                <w:t xml:space="preserve"> if there is an open renewal opportunity</w:t>
              </w:r>
            </w:hyperlink>
          </w:p>
          <w:p w14:paraId="19553628" w14:textId="687CADA3" w:rsidR="00824419" w:rsidRPr="00A86865" w:rsidRDefault="6601B366" w:rsidP="765B3797">
            <w:hyperlink r:id="rId12">
              <w:r w:rsidRPr="765B3797">
                <w:rPr>
                  <w:rStyle w:val="Hyperlink"/>
                </w:rPr>
                <w:t>Project Hotfix – CJR-1234: Reviews in Progress Filter - COS</w:t>
              </w:r>
            </w:hyperlink>
          </w:p>
          <w:p w14:paraId="707CAF23" w14:textId="39DD1510" w:rsidR="00824419" w:rsidRPr="00A86865" w:rsidRDefault="6601B366" w:rsidP="35837410">
            <w:pPr>
              <w:ind w:right="-168"/>
            </w:pPr>
            <w:hyperlink r:id="rId13">
              <w:r w:rsidRPr="765B3797">
                <w:rPr>
                  <w:rStyle w:val="Hyperlink"/>
                </w:rPr>
                <w:t xml:space="preserve">RBAC – SFDC-955: Update </w:t>
              </w:r>
              <w:proofErr w:type="spellStart"/>
              <w:r w:rsidRPr="765B3797">
                <w:rPr>
                  <w:rStyle w:val="Hyperlink"/>
                </w:rPr>
                <w:t>GEN_Property_Read</w:t>
              </w:r>
              <w:proofErr w:type="spellEnd"/>
              <w:r w:rsidRPr="765B3797">
                <w:rPr>
                  <w:rStyle w:val="Hyperlink"/>
                </w:rPr>
                <w:t xml:space="preserve"> PS</w:t>
              </w:r>
            </w:hyperlink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20029FF7" w:rsidR="002C5FA7" w:rsidRPr="002C5FA7" w:rsidRDefault="6601B366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765B3797">
              <w:rPr>
                <w:rFonts w:eastAsia="Verdana" w:cs="Verdana"/>
                <w:color w:val="000000" w:themeColor="text1"/>
                <w:lang w:val="en-ZA"/>
              </w:rPr>
              <w:t>8</w:t>
            </w:r>
            <w:r w:rsidRPr="765B3797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 w:rsidRPr="765B3797">
              <w:rPr>
                <w:rFonts w:eastAsia="Verdana" w:cs="Verdana"/>
                <w:color w:val="000000" w:themeColor="text1"/>
                <w:lang w:val="en-ZA"/>
              </w:rPr>
              <w:t xml:space="preserve"> September </w:t>
            </w:r>
            <w:r w:rsidR="06506A84" w:rsidRPr="765B3797">
              <w:rPr>
                <w:rFonts w:eastAsia="Verdana" w:cs="Verdana"/>
                <w:color w:val="000000" w:themeColor="text1"/>
                <w:lang w:val="en-ZA"/>
              </w:rPr>
              <w:t>2025</w:t>
            </w:r>
          </w:p>
        </w:tc>
      </w:tr>
      <w:tr w:rsidR="009833C3" w14:paraId="66E2709E" w14:textId="77777777" w:rsidTr="19A43C38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9833C3" w:rsidRDefault="009833C3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9833C3" w14:paraId="27F92679" w14:textId="77777777" w:rsidTr="19A43C38">
        <w:trPr>
          <w:trHeight w:val="300"/>
        </w:trPr>
        <w:tc>
          <w:tcPr>
            <w:tcW w:w="2250" w:type="dxa"/>
            <w:vMerge/>
            <w:vAlign w:val="center"/>
          </w:tcPr>
          <w:p w14:paraId="48039966" w14:textId="77777777" w:rsidR="009833C3" w:rsidRDefault="009833C3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20C202" w14:textId="0A506189" w:rsidR="009833C3" w:rsidRDefault="005815F9" w:rsidP="4475A18F">
            <w:pPr>
              <w:ind w:right="-168"/>
            </w:pPr>
            <w:hyperlink r:id="rId14" w:history="1">
              <w:r w:rsidR="00554150" w:rsidRPr="005815F9">
                <w:rPr>
                  <w:rStyle w:val="Hyperlink"/>
                </w:rPr>
                <w:t xml:space="preserve">BAU Sprint 15 </w:t>
              </w:r>
              <w:r w:rsidR="002A0D76" w:rsidRPr="005815F9">
                <w:rPr>
                  <w:rStyle w:val="Hyperlink"/>
                </w:rPr>
                <w:t>–</w:t>
              </w:r>
              <w:r w:rsidR="00554150" w:rsidRPr="005815F9">
                <w:rPr>
                  <w:rStyle w:val="Hyperlink"/>
                </w:rPr>
                <w:t xml:space="preserve"> SF</w:t>
              </w:r>
              <w:r w:rsidR="002A0D76" w:rsidRPr="005815F9">
                <w:rPr>
                  <w:rStyle w:val="Hyperlink"/>
                </w:rPr>
                <w:t>DC:906</w:t>
              </w:r>
              <w:r w:rsidR="00CA40F7" w:rsidRPr="005815F9">
                <w:rPr>
                  <w:rStyle w:val="Hyperlink"/>
                </w:rPr>
                <w:t>: Prevent VT Completion/Closure when Op is past ‘Post Viewing’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BFAC67" w14:textId="51753D79" w:rsidR="009833C3" w:rsidRPr="11F7BBE5" w:rsidRDefault="00930CC9" w:rsidP="410775FB">
            <w:pPr>
              <w:ind w:right="-168"/>
            </w:pPr>
            <w:r>
              <w:t>8</w:t>
            </w:r>
            <w:r w:rsidRPr="00930CC9">
              <w:rPr>
                <w:vertAlign w:val="superscript"/>
              </w:rPr>
              <w:t>th</w:t>
            </w:r>
            <w:r>
              <w:t xml:space="preserve"> Sept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45D7EA" w14:textId="700086D1" w:rsidR="009833C3" w:rsidRPr="3D998EE7" w:rsidRDefault="000A3D10" w:rsidP="3F403696">
            <w:pPr>
              <w:ind w:right="-168"/>
            </w:pPr>
            <w:r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790672" w14:textId="2A3A49E8" w:rsidR="009833C3" w:rsidRDefault="76DD1C4D" w:rsidP="745C2226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1688FEEE">
              <w:rPr>
                <w:rFonts w:eastAsia="Verdana" w:cs="Verdana"/>
                <w:color w:val="000000" w:themeColor="text1"/>
                <w:lang w:val="en-ZA"/>
              </w:rPr>
              <w:t>Prod</w:t>
            </w:r>
            <w:r w:rsidR="009A711B">
              <w:rPr>
                <w:rFonts w:eastAsia="Verdana" w:cs="Verdana"/>
                <w:color w:val="000000" w:themeColor="text1"/>
                <w:lang w:val="en-ZA"/>
              </w:rPr>
              <w:t xml:space="preserve"> </w:t>
            </w:r>
            <w:r w:rsidRPr="1688FEEE"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009833C3" w14:paraId="7980FCAB" w14:textId="77777777" w:rsidTr="19A43C38">
        <w:trPr>
          <w:trHeight w:val="300"/>
        </w:trPr>
        <w:tc>
          <w:tcPr>
            <w:tcW w:w="2250" w:type="dxa"/>
            <w:vMerge/>
            <w:tcMar>
              <w:left w:w="105" w:type="dxa"/>
              <w:right w:w="105" w:type="dxa"/>
            </w:tcMar>
            <w:vAlign w:val="center"/>
          </w:tcPr>
          <w:p w14:paraId="558E9DC4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474EA1" w14:textId="65D1763D" w:rsidR="009833C3" w:rsidRDefault="009A711B" w:rsidP="3CCBDE76">
            <w:pPr>
              <w:ind w:right="-168"/>
            </w:pPr>
            <w:hyperlink r:id="rId15" w:history="1">
              <w:r w:rsidR="002A0D76" w:rsidRPr="009A711B">
                <w:rPr>
                  <w:rStyle w:val="Hyperlink"/>
                </w:rPr>
                <w:t>BAU Sprin</w:t>
              </w:r>
              <w:r w:rsidR="001D3FB9" w:rsidRPr="009A711B">
                <w:rPr>
                  <w:rStyle w:val="Hyperlink"/>
                </w:rPr>
                <w:t>t</w:t>
              </w:r>
              <w:r w:rsidR="002A0D76" w:rsidRPr="009A711B">
                <w:rPr>
                  <w:rStyle w:val="Hyperlink"/>
                </w:rPr>
                <w:t xml:space="preserve"> 15 – SFDC-861:</w:t>
              </w:r>
              <w:r w:rsidRPr="009A711B">
                <w:rPr>
                  <w:rStyle w:val="Hyperlink"/>
                </w:rPr>
                <w:t xml:space="preserve"> </w:t>
              </w:r>
              <w:r w:rsidRPr="009A711B">
                <w:rPr>
                  <w:rStyle w:val="Hyperlink"/>
                </w:rPr>
                <w:t>Resi Ops - RTR status easily visible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A05BF1" w14:textId="3A0CE3FE" w:rsidR="009833C3" w:rsidRDefault="00930CC9" w:rsidP="5956FD20">
            <w:pPr>
              <w:ind w:right="-168"/>
            </w:pPr>
            <w:r>
              <w:t>8</w:t>
            </w:r>
            <w:r w:rsidRPr="00930CC9">
              <w:rPr>
                <w:vertAlign w:val="superscript"/>
              </w:rPr>
              <w:t>th</w:t>
            </w:r>
            <w:r>
              <w:t xml:space="preserve"> Sept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F40424" w14:textId="2FBA9CE8" w:rsidR="009833C3" w:rsidRDefault="009A711B" w:rsidP="2EB6A92A">
            <w:pPr>
              <w:ind w:right="-168"/>
            </w:pPr>
            <w:r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4FBFE1" w14:textId="34CDC777" w:rsidR="009833C3" w:rsidRDefault="009A711B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Pending Approval</w:t>
            </w:r>
          </w:p>
        </w:tc>
      </w:tr>
      <w:tr w:rsidR="19A43C38" w14:paraId="07C5160D" w14:textId="77777777" w:rsidTr="19A43C38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3DB07A28" w14:textId="77777777" w:rsidR="005405EA" w:rsidRDefault="005405EA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410CA5" w14:textId="794374E3" w:rsidR="19A43C38" w:rsidRDefault="00375D77" w:rsidP="19A43C38">
            <w:hyperlink r:id="rId16" w:history="1">
              <w:r w:rsidR="002A0D76" w:rsidRPr="00375D77">
                <w:rPr>
                  <w:rStyle w:val="Hyperlink"/>
                </w:rPr>
                <w:t>BAU Sprint 15 – SFDC-</w:t>
              </w:r>
              <w:r w:rsidR="001D3FB9" w:rsidRPr="00375D77">
                <w:rPr>
                  <w:rStyle w:val="Hyperlink"/>
                </w:rPr>
                <w:t>953:</w:t>
              </w:r>
              <w:r w:rsidRPr="00375D77">
                <w:rPr>
                  <w:rStyle w:val="Hyperlink"/>
                </w:rPr>
                <w:t xml:space="preserve"> </w:t>
              </w:r>
              <w:r w:rsidRPr="00375D77">
                <w:rPr>
                  <w:rStyle w:val="Hyperlink"/>
                </w:rPr>
                <w:t>Ensure that Start Time is required on a Viewing Tour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188739" w14:textId="19C42386" w:rsidR="19A43C38" w:rsidRDefault="00930CC9" w:rsidP="19A43C38">
            <w:r>
              <w:t>8</w:t>
            </w:r>
            <w:r w:rsidRPr="00930CC9">
              <w:rPr>
                <w:vertAlign w:val="superscript"/>
              </w:rPr>
              <w:t>th</w:t>
            </w:r>
            <w:r>
              <w:t xml:space="preserve"> Sept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F0019D" w14:textId="0032CED3" w:rsidR="19A43C38" w:rsidRDefault="00375D77" w:rsidP="19A43C38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ED2126" w14:textId="581C61B8" w:rsidR="19A43C38" w:rsidRDefault="009A711B" w:rsidP="19A43C38">
            <w:pPr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 Approved</w:t>
            </w:r>
          </w:p>
        </w:tc>
      </w:tr>
      <w:tr w:rsidR="000A3D10" w14:paraId="602BFBDB" w14:textId="77777777" w:rsidTr="19A43C38">
        <w:trPr>
          <w:trHeight w:val="300"/>
        </w:trPr>
        <w:tc>
          <w:tcPr>
            <w:tcW w:w="2250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220F120" w14:textId="77777777" w:rsidR="000A3D10" w:rsidRDefault="000A3D10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CF1DCA" w14:textId="5C0A4B50" w:rsidR="000A3D10" w:rsidRDefault="000117AD" w:rsidP="19A43C38">
            <w:hyperlink r:id="rId17" w:history="1">
              <w:r w:rsidR="001D3FB9" w:rsidRPr="000117AD">
                <w:rPr>
                  <w:rStyle w:val="Hyperlink"/>
                </w:rPr>
                <w:t>BAU Sprint 15 – SFDC-958:</w:t>
              </w:r>
              <w:r w:rsidR="00375D77" w:rsidRPr="000117AD">
                <w:rPr>
                  <w:rStyle w:val="Hyperlink"/>
                </w:rPr>
                <w:t xml:space="preserve"> </w:t>
              </w:r>
              <w:r w:rsidRPr="000117AD">
                <w:rPr>
                  <w:rStyle w:val="Hyperlink"/>
                </w:rPr>
                <w:t>Create Personal Reporting PS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B682F6" w14:textId="149399FC" w:rsidR="000A3D10" w:rsidRDefault="00930CC9" w:rsidP="19A43C38">
            <w:r>
              <w:t>8</w:t>
            </w:r>
            <w:r w:rsidRPr="00930CC9">
              <w:rPr>
                <w:vertAlign w:val="superscript"/>
              </w:rPr>
              <w:t>th</w:t>
            </w:r>
            <w:r>
              <w:t xml:space="preserve"> Sept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CB0CB0" w14:textId="6DCD2688" w:rsidR="000A3D10" w:rsidRDefault="00930CC9" w:rsidP="19A43C38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Ruben Cancio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B28883" w14:textId="67B36169" w:rsidR="000A3D10" w:rsidRDefault="00930CC9" w:rsidP="19A43C38">
            <w:pPr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Pending Approval</w:t>
            </w:r>
          </w:p>
        </w:tc>
      </w:tr>
      <w:tr w:rsidR="00E15C00" w14:paraId="3F2F9882" w14:textId="77777777" w:rsidTr="19A43C38">
        <w:trPr>
          <w:trHeight w:val="435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E15C00" w:rsidRDefault="00E15C00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6EECF854" w:rsidR="00E15C00" w:rsidRDefault="0737C58C" w:rsidP="3F06DE44">
            <w:pPr>
              <w:rPr>
                <w:rFonts w:eastAsia="Verdana" w:cs="Verdana"/>
                <w:color w:val="000000" w:themeColor="text1"/>
              </w:rPr>
            </w:pPr>
            <w:r w:rsidRPr="44D4AFCD">
              <w:rPr>
                <w:rFonts w:eastAsia="Verdana" w:cs="Verdana"/>
                <w:color w:val="000000" w:themeColor="text1"/>
              </w:rPr>
              <w:t xml:space="preserve"> </w:t>
            </w:r>
          </w:p>
        </w:tc>
      </w:tr>
    </w:tbl>
    <w:p w14:paraId="63E4F79B" w14:textId="689A61B5" w:rsidR="004D69F9" w:rsidRPr="004D69F9" w:rsidRDefault="004D69F9" w:rsidP="35837410">
      <w:pPr>
        <w:rPr>
          <w:lang w:val="en-US"/>
        </w:rPr>
      </w:pPr>
    </w:p>
    <w:sectPr w:rsidR="004D69F9" w:rsidRPr="004D69F9" w:rsidSect="008809B9">
      <w:headerReference w:type="default" r:id="rId18"/>
      <w:footerReference w:type="default" r:id="rId19"/>
      <w:headerReference w:type="first" r:id="rId20"/>
      <w:footerReference w:type="first" r:id="rId21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937BF" w14:textId="77777777" w:rsidR="00B0251D" w:rsidRDefault="00B0251D">
      <w:r>
        <w:separator/>
      </w:r>
    </w:p>
  </w:endnote>
  <w:endnote w:type="continuationSeparator" w:id="0">
    <w:p w14:paraId="32A1A06C" w14:textId="77777777" w:rsidR="00B0251D" w:rsidRDefault="00B0251D">
      <w:r>
        <w:continuationSeparator/>
      </w:r>
    </w:p>
  </w:endnote>
  <w:endnote w:type="continuationNotice" w:id="1">
    <w:p w14:paraId="3763164D" w14:textId="77777777" w:rsidR="00B0251D" w:rsidRDefault="00B0251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8F530" w14:textId="77777777" w:rsidR="00B0251D" w:rsidRDefault="00B0251D">
      <w:r>
        <w:separator/>
      </w:r>
    </w:p>
  </w:footnote>
  <w:footnote w:type="continuationSeparator" w:id="0">
    <w:p w14:paraId="7349A8F1" w14:textId="77777777" w:rsidR="00B0251D" w:rsidRDefault="00B0251D">
      <w:r>
        <w:continuationSeparator/>
      </w:r>
    </w:p>
  </w:footnote>
  <w:footnote w:type="continuationNotice" w:id="1">
    <w:p w14:paraId="04968A01" w14:textId="77777777" w:rsidR="00B0251D" w:rsidRDefault="00B0251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17AD"/>
    <w:rsid w:val="00012326"/>
    <w:rsid w:val="00012DA5"/>
    <w:rsid w:val="000133FF"/>
    <w:rsid w:val="000140A3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44E89"/>
    <w:rsid w:val="000507E7"/>
    <w:rsid w:val="000515F4"/>
    <w:rsid w:val="00053356"/>
    <w:rsid w:val="00054A4A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3D10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D7BA5"/>
    <w:rsid w:val="000E2D2E"/>
    <w:rsid w:val="000E6779"/>
    <w:rsid w:val="000E76F6"/>
    <w:rsid w:val="000F30FF"/>
    <w:rsid w:val="000F5167"/>
    <w:rsid w:val="000F7CBE"/>
    <w:rsid w:val="001022EE"/>
    <w:rsid w:val="001115F5"/>
    <w:rsid w:val="001121F2"/>
    <w:rsid w:val="00116932"/>
    <w:rsid w:val="00117287"/>
    <w:rsid w:val="0012483A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1C38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0C00"/>
    <w:rsid w:val="0018147E"/>
    <w:rsid w:val="00183134"/>
    <w:rsid w:val="00184AA7"/>
    <w:rsid w:val="00186965"/>
    <w:rsid w:val="00186FAE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1B54"/>
    <w:rsid w:val="001B271E"/>
    <w:rsid w:val="001B41A9"/>
    <w:rsid w:val="001B56B9"/>
    <w:rsid w:val="001B57A7"/>
    <w:rsid w:val="001B58FB"/>
    <w:rsid w:val="001B590E"/>
    <w:rsid w:val="001C02DF"/>
    <w:rsid w:val="001C734C"/>
    <w:rsid w:val="001D2846"/>
    <w:rsid w:val="001D2E14"/>
    <w:rsid w:val="001D385F"/>
    <w:rsid w:val="001D3FB9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4530C"/>
    <w:rsid w:val="00263799"/>
    <w:rsid w:val="00263D14"/>
    <w:rsid w:val="00263FC3"/>
    <w:rsid w:val="00270019"/>
    <w:rsid w:val="0027043A"/>
    <w:rsid w:val="002709F7"/>
    <w:rsid w:val="00271886"/>
    <w:rsid w:val="0027478F"/>
    <w:rsid w:val="002757CA"/>
    <w:rsid w:val="0027664A"/>
    <w:rsid w:val="0027742D"/>
    <w:rsid w:val="00277B25"/>
    <w:rsid w:val="00282406"/>
    <w:rsid w:val="0029071A"/>
    <w:rsid w:val="002913B3"/>
    <w:rsid w:val="002A0779"/>
    <w:rsid w:val="002A0B4D"/>
    <w:rsid w:val="002A0D76"/>
    <w:rsid w:val="002A300E"/>
    <w:rsid w:val="002A31A2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B7613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849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6052A"/>
    <w:rsid w:val="00366682"/>
    <w:rsid w:val="00366744"/>
    <w:rsid w:val="003667B6"/>
    <w:rsid w:val="00366D98"/>
    <w:rsid w:val="00370AA6"/>
    <w:rsid w:val="00373C1C"/>
    <w:rsid w:val="00375B97"/>
    <w:rsid w:val="00375D77"/>
    <w:rsid w:val="003762AD"/>
    <w:rsid w:val="0037650C"/>
    <w:rsid w:val="00376824"/>
    <w:rsid w:val="003776D6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1B53"/>
    <w:rsid w:val="003D2B0B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4364"/>
    <w:rsid w:val="00435898"/>
    <w:rsid w:val="00436A45"/>
    <w:rsid w:val="004406EC"/>
    <w:rsid w:val="0044670A"/>
    <w:rsid w:val="00451296"/>
    <w:rsid w:val="00451769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75DB2"/>
    <w:rsid w:val="00475E72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1D8B"/>
    <w:rsid w:val="004E2275"/>
    <w:rsid w:val="004E4FE5"/>
    <w:rsid w:val="004E6B1E"/>
    <w:rsid w:val="004E749D"/>
    <w:rsid w:val="004E778A"/>
    <w:rsid w:val="004F0451"/>
    <w:rsid w:val="004F1D88"/>
    <w:rsid w:val="004F2B21"/>
    <w:rsid w:val="005109FB"/>
    <w:rsid w:val="00511118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05EA"/>
    <w:rsid w:val="00542520"/>
    <w:rsid w:val="005438BE"/>
    <w:rsid w:val="00545078"/>
    <w:rsid w:val="00547BDC"/>
    <w:rsid w:val="005533BA"/>
    <w:rsid w:val="00554150"/>
    <w:rsid w:val="00555102"/>
    <w:rsid w:val="00556CA4"/>
    <w:rsid w:val="00562374"/>
    <w:rsid w:val="00563742"/>
    <w:rsid w:val="00565120"/>
    <w:rsid w:val="00566617"/>
    <w:rsid w:val="00566852"/>
    <w:rsid w:val="005669E8"/>
    <w:rsid w:val="00570878"/>
    <w:rsid w:val="00571841"/>
    <w:rsid w:val="0057330B"/>
    <w:rsid w:val="00576DFD"/>
    <w:rsid w:val="00580264"/>
    <w:rsid w:val="005815F9"/>
    <w:rsid w:val="00591FCD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5F74FD"/>
    <w:rsid w:val="00601738"/>
    <w:rsid w:val="006040E4"/>
    <w:rsid w:val="00606707"/>
    <w:rsid w:val="00613BD0"/>
    <w:rsid w:val="00613D36"/>
    <w:rsid w:val="00614B75"/>
    <w:rsid w:val="00621E95"/>
    <w:rsid w:val="00621F9B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1948"/>
    <w:rsid w:val="00632FB1"/>
    <w:rsid w:val="00635E3F"/>
    <w:rsid w:val="00641E58"/>
    <w:rsid w:val="006427EF"/>
    <w:rsid w:val="00643294"/>
    <w:rsid w:val="00643B24"/>
    <w:rsid w:val="00644AC7"/>
    <w:rsid w:val="00644C01"/>
    <w:rsid w:val="0064757B"/>
    <w:rsid w:val="0064E06A"/>
    <w:rsid w:val="006502A4"/>
    <w:rsid w:val="00650F79"/>
    <w:rsid w:val="00651586"/>
    <w:rsid w:val="0065372A"/>
    <w:rsid w:val="00654A7C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86D64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D748A"/>
    <w:rsid w:val="006E0011"/>
    <w:rsid w:val="006E0DAD"/>
    <w:rsid w:val="006E4678"/>
    <w:rsid w:val="006E4C2C"/>
    <w:rsid w:val="006E649F"/>
    <w:rsid w:val="006E6C80"/>
    <w:rsid w:val="006F1F05"/>
    <w:rsid w:val="006F4D3B"/>
    <w:rsid w:val="006F782B"/>
    <w:rsid w:val="006F7BF6"/>
    <w:rsid w:val="00700AC2"/>
    <w:rsid w:val="007021DE"/>
    <w:rsid w:val="0070234A"/>
    <w:rsid w:val="0070361D"/>
    <w:rsid w:val="00703E47"/>
    <w:rsid w:val="00705A4B"/>
    <w:rsid w:val="007106D7"/>
    <w:rsid w:val="00710E9B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1148"/>
    <w:rsid w:val="00742655"/>
    <w:rsid w:val="00743932"/>
    <w:rsid w:val="00743A64"/>
    <w:rsid w:val="00743DB2"/>
    <w:rsid w:val="007453F0"/>
    <w:rsid w:val="00745795"/>
    <w:rsid w:val="00745BDA"/>
    <w:rsid w:val="007461E6"/>
    <w:rsid w:val="0074672C"/>
    <w:rsid w:val="00750D6F"/>
    <w:rsid w:val="007522AD"/>
    <w:rsid w:val="007551CF"/>
    <w:rsid w:val="00755C4E"/>
    <w:rsid w:val="00755F2C"/>
    <w:rsid w:val="00757F15"/>
    <w:rsid w:val="00760B5C"/>
    <w:rsid w:val="0076531E"/>
    <w:rsid w:val="00766873"/>
    <w:rsid w:val="00774890"/>
    <w:rsid w:val="0078039D"/>
    <w:rsid w:val="00782259"/>
    <w:rsid w:val="00786BA2"/>
    <w:rsid w:val="00790187"/>
    <w:rsid w:val="00790639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0A8E"/>
    <w:rsid w:val="007E1DAF"/>
    <w:rsid w:val="007E2A07"/>
    <w:rsid w:val="007E3761"/>
    <w:rsid w:val="007E56E0"/>
    <w:rsid w:val="007E5B0E"/>
    <w:rsid w:val="007F34EC"/>
    <w:rsid w:val="007F57CD"/>
    <w:rsid w:val="00803F95"/>
    <w:rsid w:val="00805D80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0B0"/>
    <w:rsid w:val="00823A05"/>
    <w:rsid w:val="00824419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6134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6AFE"/>
    <w:rsid w:val="00887BE0"/>
    <w:rsid w:val="00890DFC"/>
    <w:rsid w:val="00893C48"/>
    <w:rsid w:val="00895BF8"/>
    <w:rsid w:val="008969CE"/>
    <w:rsid w:val="008A1887"/>
    <w:rsid w:val="008A265A"/>
    <w:rsid w:val="008A2DF4"/>
    <w:rsid w:val="008A41EC"/>
    <w:rsid w:val="008A42D7"/>
    <w:rsid w:val="008B5F6D"/>
    <w:rsid w:val="008B668E"/>
    <w:rsid w:val="008B7C88"/>
    <w:rsid w:val="008C1860"/>
    <w:rsid w:val="008C33F6"/>
    <w:rsid w:val="008C5202"/>
    <w:rsid w:val="008C5D33"/>
    <w:rsid w:val="008C5E24"/>
    <w:rsid w:val="008D23C2"/>
    <w:rsid w:val="008D25DC"/>
    <w:rsid w:val="008D35C5"/>
    <w:rsid w:val="008D3986"/>
    <w:rsid w:val="008D68AC"/>
    <w:rsid w:val="008D7BA7"/>
    <w:rsid w:val="008E693D"/>
    <w:rsid w:val="008E7259"/>
    <w:rsid w:val="008F0B41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1229"/>
    <w:rsid w:val="0092298D"/>
    <w:rsid w:val="009240CD"/>
    <w:rsid w:val="00926585"/>
    <w:rsid w:val="00926E17"/>
    <w:rsid w:val="00927218"/>
    <w:rsid w:val="00930CC9"/>
    <w:rsid w:val="0093244E"/>
    <w:rsid w:val="009430D3"/>
    <w:rsid w:val="00943DE5"/>
    <w:rsid w:val="009455CD"/>
    <w:rsid w:val="009537CE"/>
    <w:rsid w:val="00954882"/>
    <w:rsid w:val="009550E9"/>
    <w:rsid w:val="0095654E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33C3"/>
    <w:rsid w:val="009840B9"/>
    <w:rsid w:val="00984344"/>
    <w:rsid w:val="009873F8"/>
    <w:rsid w:val="0099095B"/>
    <w:rsid w:val="009A09B4"/>
    <w:rsid w:val="009A1012"/>
    <w:rsid w:val="009A225B"/>
    <w:rsid w:val="009A711B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C5D"/>
    <w:rsid w:val="009F0D10"/>
    <w:rsid w:val="009F43FD"/>
    <w:rsid w:val="009F7D88"/>
    <w:rsid w:val="00A0118B"/>
    <w:rsid w:val="00A03849"/>
    <w:rsid w:val="00A052D7"/>
    <w:rsid w:val="00A0669A"/>
    <w:rsid w:val="00A16D60"/>
    <w:rsid w:val="00A17711"/>
    <w:rsid w:val="00A17886"/>
    <w:rsid w:val="00A2005D"/>
    <w:rsid w:val="00A200D2"/>
    <w:rsid w:val="00A21858"/>
    <w:rsid w:val="00A2404B"/>
    <w:rsid w:val="00A24D54"/>
    <w:rsid w:val="00A26116"/>
    <w:rsid w:val="00A279A6"/>
    <w:rsid w:val="00A30398"/>
    <w:rsid w:val="00A3124D"/>
    <w:rsid w:val="00A31607"/>
    <w:rsid w:val="00A32755"/>
    <w:rsid w:val="00A32B53"/>
    <w:rsid w:val="00A356D8"/>
    <w:rsid w:val="00A35A99"/>
    <w:rsid w:val="00A36F79"/>
    <w:rsid w:val="00A40518"/>
    <w:rsid w:val="00A4193A"/>
    <w:rsid w:val="00A43175"/>
    <w:rsid w:val="00A4417F"/>
    <w:rsid w:val="00A45C41"/>
    <w:rsid w:val="00A4743F"/>
    <w:rsid w:val="00A50FD6"/>
    <w:rsid w:val="00A55990"/>
    <w:rsid w:val="00A55B11"/>
    <w:rsid w:val="00A565C3"/>
    <w:rsid w:val="00A60662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2159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5637"/>
    <w:rsid w:val="00AF731F"/>
    <w:rsid w:val="00B00E78"/>
    <w:rsid w:val="00B0251D"/>
    <w:rsid w:val="00B027D5"/>
    <w:rsid w:val="00B152BA"/>
    <w:rsid w:val="00B203DF"/>
    <w:rsid w:val="00B22AF3"/>
    <w:rsid w:val="00B23B3B"/>
    <w:rsid w:val="00B2549A"/>
    <w:rsid w:val="00B25AB3"/>
    <w:rsid w:val="00B2748B"/>
    <w:rsid w:val="00B30446"/>
    <w:rsid w:val="00B316C0"/>
    <w:rsid w:val="00B31902"/>
    <w:rsid w:val="00B340C3"/>
    <w:rsid w:val="00B35B72"/>
    <w:rsid w:val="00B411D1"/>
    <w:rsid w:val="00B41B41"/>
    <w:rsid w:val="00B43204"/>
    <w:rsid w:val="00B43ABB"/>
    <w:rsid w:val="00B4429F"/>
    <w:rsid w:val="00B44E7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5F58"/>
    <w:rsid w:val="00B97D17"/>
    <w:rsid w:val="00BA0603"/>
    <w:rsid w:val="00BA0D92"/>
    <w:rsid w:val="00BA34B2"/>
    <w:rsid w:val="00BA4286"/>
    <w:rsid w:val="00BA4BF9"/>
    <w:rsid w:val="00BA585D"/>
    <w:rsid w:val="00BA6888"/>
    <w:rsid w:val="00BB1092"/>
    <w:rsid w:val="00BB4352"/>
    <w:rsid w:val="00BB7C96"/>
    <w:rsid w:val="00BC23C4"/>
    <w:rsid w:val="00BC4C73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0437"/>
    <w:rsid w:val="00BF2752"/>
    <w:rsid w:val="00BF6E37"/>
    <w:rsid w:val="00C000A8"/>
    <w:rsid w:val="00C01B34"/>
    <w:rsid w:val="00C0404D"/>
    <w:rsid w:val="00C0648E"/>
    <w:rsid w:val="00C07211"/>
    <w:rsid w:val="00C13EB3"/>
    <w:rsid w:val="00C17F71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3F0"/>
    <w:rsid w:val="00C65FCB"/>
    <w:rsid w:val="00C718D4"/>
    <w:rsid w:val="00C7657E"/>
    <w:rsid w:val="00C7675E"/>
    <w:rsid w:val="00C82E3F"/>
    <w:rsid w:val="00C83E99"/>
    <w:rsid w:val="00C878E6"/>
    <w:rsid w:val="00C90713"/>
    <w:rsid w:val="00C91897"/>
    <w:rsid w:val="00C9376B"/>
    <w:rsid w:val="00C9637E"/>
    <w:rsid w:val="00C96964"/>
    <w:rsid w:val="00C97C25"/>
    <w:rsid w:val="00CA40F7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D7C8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176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DDF"/>
    <w:rsid w:val="00D37F51"/>
    <w:rsid w:val="00D414D5"/>
    <w:rsid w:val="00D42BA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5A59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C4E3D"/>
    <w:rsid w:val="00DD343D"/>
    <w:rsid w:val="00DD5479"/>
    <w:rsid w:val="00DD7DC6"/>
    <w:rsid w:val="00DE080C"/>
    <w:rsid w:val="00DE0AF1"/>
    <w:rsid w:val="00DE3234"/>
    <w:rsid w:val="00DE3C59"/>
    <w:rsid w:val="00DE46AD"/>
    <w:rsid w:val="00DE744F"/>
    <w:rsid w:val="00DE78BD"/>
    <w:rsid w:val="00DF37ED"/>
    <w:rsid w:val="00DF5B54"/>
    <w:rsid w:val="00E004EB"/>
    <w:rsid w:val="00E00E1C"/>
    <w:rsid w:val="00E058FA"/>
    <w:rsid w:val="00E0636E"/>
    <w:rsid w:val="00E0789A"/>
    <w:rsid w:val="00E07BFF"/>
    <w:rsid w:val="00E1062E"/>
    <w:rsid w:val="00E10DCE"/>
    <w:rsid w:val="00E114D2"/>
    <w:rsid w:val="00E11C4C"/>
    <w:rsid w:val="00E157EA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3C15"/>
    <w:rsid w:val="00E544F8"/>
    <w:rsid w:val="00E54C2D"/>
    <w:rsid w:val="00E56D17"/>
    <w:rsid w:val="00E626E3"/>
    <w:rsid w:val="00E65F14"/>
    <w:rsid w:val="00E65F8E"/>
    <w:rsid w:val="00E668C8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5BF5"/>
    <w:rsid w:val="00E8685E"/>
    <w:rsid w:val="00E8748A"/>
    <w:rsid w:val="00E8C1DB"/>
    <w:rsid w:val="00E921E7"/>
    <w:rsid w:val="00E94094"/>
    <w:rsid w:val="00E95121"/>
    <w:rsid w:val="00EA0533"/>
    <w:rsid w:val="00EA150B"/>
    <w:rsid w:val="00EA28D5"/>
    <w:rsid w:val="00EA5371"/>
    <w:rsid w:val="00EA5725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6BA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23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A638C"/>
    <w:rsid w:val="00FB1D3C"/>
    <w:rsid w:val="00FB3281"/>
    <w:rsid w:val="00FB39CD"/>
    <w:rsid w:val="00FB40C5"/>
    <w:rsid w:val="00FB79E8"/>
    <w:rsid w:val="00FC1CB0"/>
    <w:rsid w:val="00FC466E"/>
    <w:rsid w:val="00FC4848"/>
    <w:rsid w:val="00FD282E"/>
    <w:rsid w:val="00FD3B37"/>
    <w:rsid w:val="00FE0D0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FD24C"/>
    <w:rsid w:val="02010A54"/>
    <w:rsid w:val="02376724"/>
    <w:rsid w:val="023D6922"/>
    <w:rsid w:val="0292AE63"/>
    <w:rsid w:val="02CB139B"/>
    <w:rsid w:val="031C7A0C"/>
    <w:rsid w:val="038E908D"/>
    <w:rsid w:val="03B61053"/>
    <w:rsid w:val="043422BC"/>
    <w:rsid w:val="0474754A"/>
    <w:rsid w:val="048F8672"/>
    <w:rsid w:val="04C10B50"/>
    <w:rsid w:val="05221D8C"/>
    <w:rsid w:val="05298B73"/>
    <w:rsid w:val="052FDA11"/>
    <w:rsid w:val="053FCA63"/>
    <w:rsid w:val="054D0BE4"/>
    <w:rsid w:val="054D71E0"/>
    <w:rsid w:val="05F8F5C6"/>
    <w:rsid w:val="061E202A"/>
    <w:rsid w:val="06506A84"/>
    <w:rsid w:val="0717B006"/>
    <w:rsid w:val="07278775"/>
    <w:rsid w:val="0737C58C"/>
    <w:rsid w:val="077A1E45"/>
    <w:rsid w:val="07943AE8"/>
    <w:rsid w:val="07DD3451"/>
    <w:rsid w:val="08039569"/>
    <w:rsid w:val="08092D77"/>
    <w:rsid w:val="082DBD8A"/>
    <w:rsid w:val="0839C695"/>
    <w:rsid w:val="083A381D"/>
    <w:rsid w:val="0870ADE5"/>
    <w:rsid w:val="090A7DB7"/>
    <w:rsid w:val="09494E33"/>
    <w:rsid w:val="096BA013"/>
    <w:rsid w:val="09C505D9"/>
    <w:rsid w:val="0A372885"/>
    <w:rsid w:val="0A78CCD2"/>
    <w:rsid w:val="0A8C3790"/>
    <w:rsid w:val="0AB39A26"/>
    <w:rsid w:val="0ADD539A"/>
    <w:rsid w:val="0B0CB293"/>
    <w:rsid w:val="0B46D94B"/>
    <w:rsid w:val="0B827578"/>
    <w:rsid w:val="0BB4E5D6"/>
    <w:rsid w:val="0BD198A5"/>
    <w:rsid w:val="0BD61167"/>
    <w:rsid w:val="0C0A3FE8"/>
    <w:rsid w:val="0C2FAA37"/>
    <w:rsid w:val="0C986226"/>
    <w:rsid w:val="0D63DDCE"/>
    <w:rsid w:val="0D783272"/>
    <w:rsid w:val="0D7E0D75"/>
    <w:rsid w:val="0DC2E557"/>
    <w:rsid w:val="0E35116D"/>
    <w:rsid w:val="0E818050"/>
    <w:rsid w:val="0F40D297"/>
    <w:rsid w:val="0F40DD7E"/>
    <w:rsid w:val="0F5BE7C6"/>
    <w:rsid w:val="0F6BE058"/>
    <w:rsid w:val="0F7D138D"/>
    <w:rsid w:val="0FE088CD"/>
    <w:rsid w:val="10154A57"/>
    <w:rsid w:val="103D9B69"/>
    <w:rsid w:val="107B5C47"/>
    <w:rsid w:val="10942852"/>
    <w:rsid w:val="10B4027F"/>
    <w:rsid w:val="1101BE69"/>
    <w:rsid w:val="11279286"/>
    <w:rsid w:val="11C52743"/>
    <w:rsid w:val="11F77636"/>
    <w:rsid w:val="11F7BBE5"/>
    <w:rsid w:val="1202C3F3"/>
    <w:rsid w:val="12469CB5"/>
    <w:rsid w:val="1266B592"/>
    <w:rsid w:val="1276EA59"/>
    <w:rsid w:val="12817A3A"/>
    <w:rsid w:val="135911BF"/>
    <w:rsid w:val="13B134E0"/>
    <w:rsid w:val="13F5FDEF"/>
    <w:rsid w:val="14004299"/>
    <w:rsid w:val="144A1DD9"/>
    <w:rsid w:val="146EE41E"/>
    <w:rsid w:val="14915278"/>
    <w:rsid w:val="14A8072E"/>
    <w:rsid w:val="15AE3D1C"/>
    <w:rsid w:val="15E9B994"/>
    <w:rsid w:val="1688FEEE"/>
    <w:rsid w:val="17243EBE"/>
    <w:rsid w:val="1755E4C6"/>
    <w:rsid w:val="17836256"/>
    <w:rsid w:val="1790F2BB"/>
    <w:rsid w:val="179CFCDF"/>
    <w:rsid w:val="1824A16B"/>
    <w:rsid w:val="1832DD63"/>
    <w:rsid w:val="186906BD"/>
    <w:rsid w:val="1880C6B6"/>
    <w:rsid w:val="18988397"/>
    <w:rsid w:val="18AA0040"/>
    <w:rsid w:val="19A43C38"/>
    <w:rsid w:val="1A15985F"/>
    <w:rsid w:val="1A18830B"/>
    <w:rsid w:val="1A205847"/>
    <w:rsid w:val="1A42BBCC"/>
    <w:rsid w:val="1AACC733"/>
    <w:rsid w:val="1AD57543"/>
    <w:rsid w:val="1B2438BF"/>
    <w:rsid w:val="1B3B7BF3"/>
    <w:rsid w:val="1B45B4F3"/>
    <w:rsid w:val="1B4843DC"/>
    <w:rsid w:val="1B6713A4"/>
    <w:rsid w:val="1B7C8EFA"/>
    <w:rsid w:val="1BA25484"/>
    <w:rsid w:val="1BC2C166"/>
    <w:rsid w:val="1BD5B537"/>
    <w:rsid w:val="1C1BE8C0"/>
    <w:rsid w:val="1C35025F"/>
    <w:rsid w:val="1C3FCAC4"/>
    <w:rsid w:val="1C582FAA"/>
    <w:rsid w:val="1C76B293"/>
    <w:rsid w:val="1CC973D7"/>
    <w:rsid w:val="1D0D8D7E"/>
    <w:rsid w:val="1D21415A"/>
    <w:rsid w:val="1D425A71"/>
    <w:rsid w:val="1D8F7DCD"/>
    <w:rsid w:val="1E1B280F"/>
    <w:rsid w:val="1E88128C"/>
    <w:rsid w:val="1EA4A1AC"/>
    <w:rsid w:val="1F24F1EC"/>
    <w:rsid w:val="1F6D37CD"/>
    <w:rsid w:val="1FE182AF"/>
    <w:rsid w:val="1FE4C89B"/>
    <w:rsid w:val="20AE9DE2"/>
    <w:rsid w:val="2162C498"/>
    <w:rsid w:val="216D856A"/>
    <w:rsid w:val="216ED319"/>
    <w:rsid w:val="21C99321"/>
    <w:rsid w:val="21DD4427"/>
    <w:rsid w:val="22163915"/>
    <w:rsid w:val="228ED976"/>
    <w:rsid w:val="22ACDE12"/>
    <w:rsid w:val="2309C9AB"/>
    <w:rsid w:val="230D8DC8"/>
    <w:rsid w:val="2343E7E8"/>
    <w:rsid w:val="235FA686"/>
    <w:rsid w:val="23CBCEC2"/>
    <w:rsid w:val="24135EA5"/>
    <w:rsid w:val="2453C3E6"/>
    <w:rsid w:val="24AA2B48"/>
    <w:rsid w:val="24B2D889"/>
    <w:rsid w:val="251012D4"/>
    <w:rsid w:val="25448D29"/>
    <w:rsid w:val="2564D1AB"/>
    <w:rsid w:val="25761072"/>
    <w:rsid w:val="258F7977"/>
    <w:rsid w:val="25ABAF8A"/>
    <w:rsid w:val="25BE32F8"/>
    <w:rsid w:val="25C9B7DF"/>
    <w:rsid w:val="25FBEE22"/>
    <w:rsid w:val="260164B6"/>
    <w:rsid w:val="26021376"/>
    <w:rsid w:val="266E1C01"/>
    <w:rsid w:val="26F21F78"/>
    <w:rsid w:val="2702C555"/>
    <w:rsid w:val="27277642"/>
    <w:rsid w:val="27791AAD"/>
    <w:rsid w:val="27934D3C"/>
    <w:rsid w:val="2795C9AC"/>
    <w:rsid w:val="27DFA67D"/>
    <w:rsid w:val="286E2637"/>
    <w:rsid w:val="28B8D3BE"/>
    <w:rsid w:val="28B8FD77"/>
    <w:rsid w:val="293E6479"/>
    <w:rsid w:val="2997B3AA"/>
    <w:rsid w:val="2A05982A"/>
    <w:rsid w:val="2A7C0565"/>
    <w:rsid w:val="2A8D2948"/>
    <w:rsid w:val="2AA2D75A"/>
    <w:rsid w:val="2AFB252B"/>
    <w:rsid w:val="2B45366C"/>
    <w:rsid w:val="2B546854"/>
    <w:rsid w:val="2C1CADE6"/>
    <w:rsid w:val="2C302FF4"/>
    <w:rsid w:val="2C49632C"/>
    <w:rsid w:val="2C6E5DCB"/>
    <w:rsid w:val="2CA28256"/>
    <w:rsid w:val="2CF28AAE"/>
    <w:rsid w:val="2D6ED74B"/>
    <w:rsid w:val="2DAD2EBE"/>
    <w:rsid w:val="2DB21CF1"/>
    <w:rsid w:val="2DB8FFC0"/>
    <w:rsid w:val="2DD70921"/>
    <w:rsid w:val="2E054C40"/>
    <w:rsid w:val="2E099854"/>
    <w:rsid w:val="2E143DAE"/>
    <w:rsid w:val="2E9F236E"/>
    <w:rsid w:val="2EB6A92A"/>
    <w:rsid w:val="2EC5C7F3"/>
    <w:rsid w:val="2EF26A93"/>
    <w:rsid w:val="2F272260"/>
    <w:rsid w:val="2F8B7994"/>
    <w:rsid w:val="2FDCF15C"/>
    <w:rsid w:val="2FDD7659"/>
    <w:rsid w:val="3035DA8C"/>
    <w:rsid w:val="30BEB9FF"/>
    <w:rsid w:val="30EE7BA2"/>
    <w:rsid w:val="30FCD50D"/>
    <w:rsid w:val="31238320"/>
    <w:rsid w:val="3150DC5F"/>
    <w:rsid w:val="31570E32"/>
    <w:rsid w:val="3168D2D7"/>
    <w:rsid w:val="31B9EB96"/>
    <w:rsid w:val="31F1F92D"/>
    <w:rsid w:val="31F9AE78"/>
    <w:rsid w:val="3243E56A"/>
    <w:rsid w:val="32DE4993"/>
    <w:rsid w:val="3300D208"/>
    <w:rsid w:val="336294FE"/>
    <w:rsid w:val="339359AC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837410"/>
    <w:rsid w:val="35F2C33B"/>
    <w:rsid w:val="35FF8B1C"/>
    <w:rsid w:val="3617F8A6"/>
    <w:rsid w:val="3622A801"/>
    <w:rsid w:val="36996863"/>
    <w:rsid w:val="36CCAFDA"/>
    <w:rsid w:val="36CE2BF0"/>
    <w:rsid w:val="36F760FB"/>
    <w:rsid w:val="370E7FA4"/>
    <w:rsid w:val="379654B1"/>
    <w:rsid w:val="38042A36"/>
    <w:rsid w:val="382D7A10"/>
    <w:rsid w:val="38408E2B"/>
    <w:rsid w:val="38A3E385"/>
    <w:rsid w:val="38BA44BD"/>
    <w:rsid w:val="38BE7D70"/>
    <w:rsid w:val="38E42F3B"/>
    <w:rsid w:val="38EC47E5"/>
    <w:rsid w:val="38F54B27"/>
    <w:rsid w:val="391CE1DB"/>
    <w:rsid w:val="395E84F7"/>
    <w:rsid w:val="3964A14A"/>
    <w:rsid w:val="397769EB"/>
    <w:rsid w:val="39A71D36"/>
    <w:rsid w:val="3A30FA4F"/>
    <w:rsid w:val="3A3E6DC4"/>
    <w:rsid w:val="3A625CDF"/>
    <w:rsid w:val="3AAA4A42"/>
    <w:rsid w:val="3AB8906E"/>
    <w:rsid w:val="3AD02F26"/>
    <w:rsid w:val="3AD379C5"/>
    <w:rsid w:val="3B2AC48C"/>
    <w:rsid w:val="3BC29E1C"/>
    <w:rsid w:val="3BC6E7C3"/>
    <w:rsid w:val="3C12D442"/>
    <w:rsid w:val="3C1ED5EF"/>
    <w:rsid w:val="3C7EB7C3"/>
    <w:rsid w:val="3C9E33E8"/>
    <w:rsid w:val="3CB59C2B"/>
    <w:rsid w:val="3CCBDE76"/>
    <w:rsid w:val="3D06EA3D"/>
    <w:rsid w:val="3D161E10"/>
    <w:rsid w:val="3D65AAE0"/>
    <w:rsid w:val="3D7A4F3E"/>
    <w:rsid w:val="3D998EE7"/>
    <w:rsid w:val="3DCB9A8C"/>
    <w:rsid w:val="3DFD1F01"/>
    <w:rsid w:val="3E1CF12B"/>
    <w:rsid w:val="3E1F3FB2"/>
    <w:rsid w:val="3EE8015F"/>
    <w:rsid w:val="3EF193C2"/>
    <w:rsid w:val="3F06DE44"/>
    <w:rsid w:val="3F0D7EDA"/>
    <w:rsid w:val="3F1F875D"/>
    <w:rsid w:val="3F258668"/>
    <w:rsid w:val="3F372D66"/>
    <w:rsid w:val="3F403696"/>
    <w:rsid w:val="3F45C900"/>
    <w:rsid w:val="3FBAF48B"/>
    <w:rsid w:val="4010E451"/>
    <w:rsid w:val="404C3700"/>
    <w:rsid w:val="40623C3F"/>
    <w:rsid w:val="40AD081A"/>
    <w:rsid w:val="40CE373C"/>
    <w:rsid w:val="40DF402B"/>
    <w:rsid w:val="410775FB"/>
    <w:rsid w:val="4112D2FB"/>
    <w:rsid w:val="414BC1BB"/>
    <w:rsid w:val="41595097"/>
    <w:rsid w:val="419DA365"/>
    <w:rsid w:val="41A6BD0B"/>
    <w:rsid w:val="41D4D2C2"/>
    <w:rsid w:val="420E81C8"/>
    <w:rsid w:val="421A8DC2"/>
    <w:rsid w:val="4260D83C"/>
    <w:rsid w:val="42CB1E61"/>
    <w:rsid w:val="42E4B7FF"/>
    <w:rsid w:val="434F8420"/>
    <w:rsid w:val="43596DAA"/>
    <w:rsid w:val="436192BD"/>
    <w:rsid w:val="43BF0932"/>
    <w:rsid w:val="43EA1306"/>
    <w:rsid w:val="43EA5673"/>
    <w:rsid w:val="44245557"/>
    <w:rsid w:val="44593C80"/>
    <w:rsid w:val="4470420F"/>
    <w:rsid w:val="4475A18F"/>
    <w:rsid w:val="44C77526"/>
    <w:rsid w:val="44D4AFCD"/>
    <w:rsid w:val="450CE5B3"/>
    <w:rsid w:val="45142F8B"/>
    <w:rsid w:val="4521B6BB"/>
    <w:rsid w:val="45337D7C"/>
    <w:rsid w:val="453B17F2"/>
    <w:rsid w:val="463841C2"/>
    <w:rsid w:val="4667BA54"/>
    <w:rsid w:val="4696A4EC"/>
    <w:rsid w:val="46FDB539"/>
    <w:rsid w:val="470CA3CC"/>
    <w:rsid w:val="473BB915"/>
    <w:rsid w:val="479E1B13"/>
    <w:rsid w:val="47DA48FB"/>
    <w:rsid w:val="484A9649"/>
    <w:rsid w:val="485229DA"/>
    <w:rsid w:val="48A9D7F7"/>
    <w:rsid w:val="48C33950"/>
    <w:rsid w:val="49193646"/>
    <w:rsid w:val="492B75E1"/>
    <w:rsid w:val="492E2ABD"/>
    <w:rsid w:val="496CA528"/>
    <w:rsid w:val="497D443B"/>
    <w:rsid w:val="498A5EF2"/>
    <w:rsid w:val="4A192C66"/>
    <w:rsid w:val="4A803DA5"/>
    <w:rsid w:val="4A82A795"/>
    <w:rsid w:val="4AEFF5D0"/>
    <w:rsid w:val="4B1F994A"/>
    <w:rsid w:val="4B3C8979"/>
    <w:rsid w:val="4B46308D"/>
    <w:rsid w:val="4C228D28"/>
    <w:rsid w:val="4C43B6EC"/>
    <w:rsid w:val="4CAEEAA3"/>
    <w:rsid w:val="4CE3777F"/>
    <w:rsid w:val="4D0FEFB0"/>
    <w:rsid w:val="4D515DA4"/>
    <w:rsid w:val="4D590508"/>
    <w:rsid w:val="4DBFE5C8"/>
    <w:rsid w:val="4DC3B6BA"/>
    <w:rsid w:val="4DCE28FA"/>
    <w:rsid w:val="4E38B0BC"/>
    <w:rsid w:val="4E42EACA"/>
    <w:rsid w:val="4E46A1C6"/>
    <w:rsid w:val="4EDF0042"/>
    <w:rsid w:val="4EF3F277"/>
    <w:rsid w:val="4F497FA8"/>
    <w:rsid w:val="4F6D66BA"/>
    <w:rsid w:val="4F7153BA"/>
    <w:rsid w:val="4FFC0AF1"/>
    <w:rsid w:val="5007FF28"/>
    <w:rsid w:val="5015954C"/>
    <w:rsid w:val="5068A5FE"/>
    <w:rsid w:val="5096681E"/>
    <w:rsid w:val="50B3FFD3"/>
    <w:rsid w:val="517A267E"/>
    <w:rsid w:val="5195F47A"/>
    <w:rsid w:val="52562720"/>
    <w:rsid w:val="5261F8B6"/>
    <w:rsid w:val="5264B5AE"/>
    <w:rsid w:val="528E6F95"/>
    <w:rsid w:val="52C781CF"/>
    <w:rsid w:val="52E3F61A"/>
    <w:rsid w:val="52F2FD2B"/>
    <w:rsid w:val="53290D9C"/>
    <w:rsid w:val="53318E84"/>
    <w:rsid w:val="5369CD2E"/>
    <w:rsid w:val="53743DBB"/>
    <w:rsid w:val="54762FC6"/>
    <w:rsid w:val="547B9542"/>
    <w:rsid w:val="548C6191"/>
    <w:rsid w:val="54A0DF5D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1D36F9"/>
    <w:rsid w:val="582EA9B2"/>
    <w:rsid w:val="5888754C"/>
    <w:rsid w:val="589FE800"/>
    <w:rsid w:val="58B2D53A"/>
    <w:rsid w:val="58D54931"/>
    <w:rsid w:val="591F6942"/>
    <w:rsid w:val="5956FD20"/>
    <w:rsid w:val="5A5E9E69"/>
    <w:rsid w:val="5A94C937"/>
    <w:rsid w:val="5ABA62ED"/>
    <w:rsid w:val="5ADAF9FD"/>
    <w:rsid w:val="5AF430BE"/>
    <w:rsid w:val="5B066796"/>
    <w:rsid w:val="5B2309C1"/>
    <w:rsid w:val="5BB89EB6"/>
    <w:rsid w:val="5BBCDC56"/>
    <w:rsid w:val="5C0D1395"/>
    <w:rsid w:val="5C126D6D"/>
    <w:rsid w:val="5C3ABEF8"/>
    <w:rsid w:val="5C413BEC"/>
    <w:rsid w:val="5C59000E"/>
    <w:rsid w:val="5CEE8B92"/>
    <w:rsid w:val="5CFF6444"/>
    <w:rsid w:val="5D0483CC"/>
    <w:rsid w:val="5D8B8C46"/>
    <w:rsid w:val="5D95A1E3"/>
    <w:rsid w:val="5DA22E57"/>
    <w:rsid w:val="5E041862"/>
    <w:rsid w:val="5E5FC416"/>
    <w:rsid w:val="5E78DD2B"/>
    <w:rsid w:val="5E8AFAE7"/>
    <w:rsid w:val="5F0FA74F"/>
    <w:rsid w:val="5F47DDC6"/>
    <w:rsid w:val="5F900C9E"/>
    <w:rsid w:val="5FB3747D"/>
    <w:rsid w:val="5FC17784"/>
    <w:rsid w:val="5FC8D9E1"/>
    <w:rsid w:val="5FD56695"/>
    <w:rsid w:val="5FE3C88B"/>
    <w:rsid w:val="5FF46B6D"/>
    <w:rsid w:val="600A9287"/>
    <w:rsid w:val="6060EE17"/>
    <w:rsid w:val="6065D102"/>
    <w:rsid w:val="60A84F97"/>
    <w:rsid w:val="60E879BE"/>
    <w:rsid w:val="6103B06A"/>
    <w:rsid w:val="61372E0B"/>
    <w:rsid w:val="61B834EA"/>
    <w:rsid w:val="61C8CC04"/>
    <w:rsid w:val="61E2CF3F"/>
    <w:rsid w:val="61E353A1"/>
    <w:rsid w:val="622692BA"/>
    <w:rsid w:val="62308F9E"/>
    <w:rsid w:val="623BCDB4"/>
    <w:rsid w:val="625B7F7A"/>
    <w:rsid w:val="6286F5BC"/>
    <w:rsid w:val="62929AF9"/>
    <w:rsid w:val="62EAF3DF"/>
    <w:rsid w:val="6310DE27"/>
    <w:rsid w:val="63239FEF"/>
    <w:rsid w:val="63561265"/>
    <w:rsid w:val="64BA90C2"/>
    <w:rsid w:val="6522B930"/>
    <w:rsid w:val="65B112FE"/>
    <w:rsid w:val="65BDE9B0"/>
    <w:rsid w:val="65DC5EFB"/>
    <w:rsid w:val="6601B366"/>
    <w:rsid w:val="664F337F"/>
    <w:rsid w:val="66D0D6F0"/>
    <w:rsid w:val="67629000"/>
    <w:rsid w:val="67913B18"/>
    <w:rsid w:val="67AE9F15"/>
    <w:rsid w:val="67E75F0D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8FD86A"/>
    <w:rsid w:val="6AC12AF9"/>
    <w:rsid w:val="6ACBF188"/>
    <w:rsid w:val="6AD75390"/>
    <w:rsid w:val="6B3ACE92"/>
    <w:rsid w:val="6B884147"/>
    <w:rsid w:val="6B9AEBF2"/>
    <w:rsid w:val="6BA0E2AE"/>
    <w:rsid w:val="6BC9D2E1"/>
    <w:rsid w:val="6BF53C94"/>
    <w:rsid w:val="6C3629E5"/>
    <w:rsid w:val="6C92E509"/>
    <w:rsid w:val="6CB7C4F8"/>
    <w:rsid w:val="6CF57EE5"/>
    <w:rsid w:val="6D0B2C13"/>
    <w:rsid w:val="6D8278DB"/>
    <w:rsid w:val="6DA34AF0"/>
    <w:rsid w:val="6DA3C0A5"/>
    <w:rsid w:val="6E2F12EB"/>
    <w:rsid w:val="6E407E3C"/>
    <w:rsid w:val="6E747536"/>
    <w:rsid w:val="6EC60079"/>
    <w:rsid w:val="6ECC2CCA"/>
    <w:rsid w:val="6F78E5DC"/>
    <w:rsid w:val="6FA5761A"/>
    <w:rsid w:val="6FC9F197"/>
    <w:rsid w:val="6FCF1989"/>
    <w:rsid w:val="6FE97924"/>
    <w:rsid w:val="6FEA85CB"/>
    <w:rsid w:val="7006E453"/>
    <w:rsid w:val="70243C0A"/>
    <w:rsid w:val="70859421"/>
    <w:rsid w:val="70957C4B"/>
    <w:rsid w:val="709CBCDA"/>
    <w:rsid w:val="71070E9E"/>
    <w:rsid w:val="71111CE2"/>
    <w:rsid w:val="7173748B"/>
    <w:rsid w:val="7199C0A4"/>
    <w:rsid w:val="71AC8340"/>
    <w:rsid w:val="71CD2C38"/>
    <w:rsid w:val="71F552AE"/>
    <w:rsid w:val="721C9169"/>
    <w:rsid w:val="726336B3"/>
    <w:rsid w:val="7295F12E"/>
    <w:rsid w:val="72F0593F"/>
    <w:rsid w:val="73447112"/>
    <w:rsid w:val="7386B21C"/>
    <w:rsid w:val="7390319F"/>
    <w:rsid w:val="73A95DAA"/>
    <w:rsid w:val="73AF12C7"/>
    <w:rsid w:val="73E0D5C2"/>
    <w:rsid w:val="740F54A9"/>
    <w:rsid w:val="744E849E"/>
    <w:rsid w:val="745C2226"/>
    <w:rsid w:val="7492407E"/>
    <w:rsid w:val="7496785F"/>
    <w:rsid w:val="74D4670D"/>
    <w:rsid w:val="75140AC1"/>
    <w:rsid w:val="7531BE8E"/>
    <w:rsid w:val="7548F630"/>
    <w:rsid w:val="754D6999"/>
    <w:rsid w:val="755A7268"/>
    <w:rsid w:val="758209A5"/>
    <w:rsid w:val="75E76EC8"/>
    <w:rsid w:val="765B162A"/>
    <w:rsid w:val="765B3797"/>
    <w:rsid w:val="7675194B"/>
    <w:rsid w:val="76830BF3"/>
    <w:rsid w:val="76B43EE6"/>
    <w:rsid w:val="76D7007E"/>
    <w:rsid w:val="76DD1C4D"/>
    <w:rsid w:val="77055CF0"/>
    <w:rsid w:val="773A8218"/>
    <w:rsid w:val="77424A3A"/>
    <w:rsid w:val="77634670"/>
    <w:rsid w:val="77CB0511"/>
    <w:rsid w:val="78439E28"/>
    <w:rsid w:val="7853CC7E"/>
    <w:rsid w:val="78551CA0"/>
    <w:rsid w:val="7893CEFA"/>
    <w:rsid w:val="791A9910"/>
    <w:rsid w:val="7980FDCA"/>
    <w:rsid w:val="79867119"/>
    <w:rsid w:val="79A6E782"/>
    <w:rsid w:val="79BBE05E"/>
    <w:rsid w:val="7A16865C"/>
    <w:rsid w:val="7A46B28E"/>
    <w:rsid w:val="7A52F8A0"/>
    <w:rsid w:val="7AA95F2A"/>
    <w:rsid w:val="7AE9CF6E"/>
    <w:rsid w:val="7B1485A9"/>
    <w:rsid w:val="7B65ECD1"/>
    <w:rsid w:val="7C181D29"/>
    <w:rsid w:val="7C4C9C89"/>
    <w:rsid w:val="7C864AD7"/>
    <w:rsid w:val="7C88CE1E"/>
    <w:rsid w:val="7CA7DBE1"/>
    <w:rsid w:val="7CB91AE8"/>
    <w:rsid w:val="7CC98A3C"/>
    <w:rsid w:val="7CE3D634"/>
    <w:rsid w:val="7CE3F275"/>
    <w:rsid w:val="7D2C4667"/>
    <w:rsid w:val="7D32F4F9"/>
    <w:rsid w:val="7D9D52CF"/>
    <w:rsid w:val="7DE9FA8D"/>
    <w:rsid w:val="7DEBE27B"/>
    <w:rsid w:val="7E64C0AE"/>
    <w:rsid w:val="7E675185"/>
    <w:rsid w:val="7F74EAF2"/>
    <w:rsid w:val="7F94F7CE"/>
    <w:rsid w:val="7F994416"/>
    <w:rsid w:val="7FA1D8C4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00FDF3F9-B2D1-4AD7-88E9-1F0B0C1B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ingerplc.atlassian.net/browse/SFDC-955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CJR-1234" TargetMode="External"/><Relationship Id="rId17" Type="http://schemas.openxmlformats.org/officeDocument/2006/relationships/hyperlink" Target="https://graingerplc.atlassian.net/browse/SFDC-958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SFDC-953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CJR-1232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SFDC-861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906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17</TotalTime>
  <Pages>1</Pages>
  <Words>211</Words>
  <Characters>1206</Characters>
  <Application>Microsoft Office Word</Application>
  <DocSecurity>0</DocSecurity>
  <Lines>10</Lines>
  <Paragraphs>2</Paragraphs>
  <ScaleCrop>false</ScaleCrop>
  <Manager>Version 1.0</Manager>
  <Company>Open Box Software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314</cp:revision>
  <cp:lastPrinted>2024-07-26T07:12:00Z</cp:lastPrinted>
  <dcterms:created xsi:type="dcterms:W3CDTF">2025-03-14T06:26:00Z</dcterms:created>
  <dcterms:modified xsi:type="dcterms:W3CDTF">2025-09-12T12:25:00Z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