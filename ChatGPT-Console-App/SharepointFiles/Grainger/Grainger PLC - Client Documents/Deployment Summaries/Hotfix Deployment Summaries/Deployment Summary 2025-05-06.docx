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496A" w14:textId="7F1A60C6" w:rsidR="008A1887" w:rsidRPr="008A1887" w:rsidRDefault="6103B06A" w:rsidP="00426172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80"/>
        <w:gridCol w:w="1843"/>
        <w:gridCol w:w="1843"/>
        <w:gridCol w:w="2269"/>
      </w:tblGrid>
      <w:tr w:rsidR="3F06DE44" w14:paraId="27BB59B3" w14:textId="77777777" w:rsidTr="2702C555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AA71DC7" w14:textId="79D1A9AB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90C2F2" w14:textId="653D4FC6" w:rsidR="3F06DE44" w:rsidRDefault="3F06DE44" w:rsidP="3F06DE44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14:paraId="29B6945B" w14:textId="77777777" w:rsidTr="2702C555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220CCD49" w14:textId="77EB5978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2A5F72" w14:textId="707ECA62" w:rsidR="3F06DE44" w:rsidRDefault="00A4743F" w:rsidP="3C9E33E8">
            <w:pPr>
              <w:rPr>
                <w:rFonts w:eastAsia="Verdana" w:cs="Verdana"/>
                <w:color w:val="000000" w:themeColor="text1"/>
                <w:lang w:val="en-US"/>
              </w:rPr>
            </w:pPr>
            <w:r>
              <w:rPr>
                <w:rFonts w:eastAsia="Verdana" w:cs="Verdana"/>
                <w:color w:val="000000" w:themeColor="text1"/>
                <w:lang w:val="en-US"/>
              </w:rPr>
              <w:t>6</w:t>
            </w:r>
            <w:r w:rsidRPr="00A4743F">
              <w:rPr>
                <w:rFonts w:eastAsia="Verdana" w:cs="Verdana"/>
                <w:color w:val="000000" w:themeColor="text1"/>
                <w:vertAlign w:val="superscript"/>
                <w:lang w:val="en-US"/>
              </w:rPr>
              <w:t>th</w:t>
            </w:r>
            <w:r>
              <w:rPr>
                <w:rFonts w:eastAsia="Verdana" w:cs="Verdana"/>
                <w:color w:val="000000" w:themeColor="text1"/>
                <w:lang w:val="en-US"/>
              </w:rPr>
              <w:t xml:space="preserve"> May 2025</w:t>
            </w:r>
          </w:p>
        </w:tc>
      </w:tr>
      <w:tr w:rsidR="3F06DE44" w14:paraId="655568D6" w14:textId="77777777" w:rsidTr="2702C555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F00B43A" w14:textId="35CFDC5D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FC3BCAD" w14:textId="7C8360B9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77FBEDC" w14:textId="13245CAA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14:paraId="4C99E501" w14:textId="77777777" w:rsidTr="2702C555">
        <w:trPr>
          <w:trHeight w:val="915"/>
        </w:trPr>
        <w:tc>
          <w:tcPr>
            <w:tcW w:w="2250" w:type="dxa"/>
            <w:vMerge/>
            <w:vAlign w:val="center"/>
          </w:tcPr>
          <w:p w14:paraId="459C3147" w14:textId="77777777" w:rsidR="007404FD" w:rsidRDefault="007404FD"/>
        </w:tc>
        <w:tc>
          <w:tcPr>
            <w:tcW w:w="9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07CAF23" w14:textId="4F7C8AFD" w:rsidR="00193E6A" w:rsidRPr="00A86865" w:rsidRDefault="001F539A" w:rsidP="00193E6A">
            <w:pPr>
              <w:ind w:right="-168"/>
            </w:pPr>
            <w:hyperlink r:id="rId11" w:history="1">
              <w:r w:rsidRPr="00382E91">
                <w:rPr>
                  <w:rStyle w:val="Hyperlink"/>
                </w:rPr>
                <w:t xml:space="preserve">BSS-105: Identify Change of </w:t>
              </w:r>
              <w:proofErr w:type="gramStart"/>
              <w:r w:rsidRPr="00382E91">
                <w:rPr>
                  <w:rStyle w:val="Hyperlink"/>
                </w:rPr>
                <w:t>Sharer  Opportunities</w:t>
              </w:r>
              <w:proofErr w:type="gramEnd"/>
            </w:hyperlink>
            <w:r>
              <w:br/>
            </w:r>
            <w:hyperlink r:id="rId12" w:history="1">
              <w:r w:rsidRPr="00141179">
                <w:rPr>
                  <w:rStyle w:val="Hyperlink"/>
                </w:rPr>
                <w:t xml:space="preserve">SFDC-749: Update </w:t>
              </w:r>
              <w:proofErr w:type="spellStart"/>
              <w:r w:rsidRPr="00141179">
                <w:rPr>
                  <w:rStyle w:val="Hyperlink"/>
                </w:rPr>
                <w:t>PS_Renewals_CRUD</w:t>
              </w:r>
              <w:proofErr w:type="spellEnd"/>
              <w:r w:rsidRPr="00141179">
                <w:rPr>
                  <w:rStyle w:val="Hyperlink"/>
                </w:rPr>
                <w:t xml:space="preserve"> Perm Set</w:t>
              </w:r>
            </w:hyperlink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C4252E" w14:textId="6DA27A18" w:rsidR="002C5FA7" w:rsidRPr="002C5FA7" w:rsidRDefault="1FE182AF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2702C555">
              <w:rPr>
                <w:rFonts w:eastAsia="Verdana" w:cs="Verdana"/>
                <w:color w:val="000000" w:themeColor="text1"/>
                <w:lang w:val="en-ZA"/>
              </w:rPr>
              <w:t>14</w:t>
            </w:r>
            <w:r w:rsidRPr="2702C555">
              <w:rPr>
                <w:rFonts w:eastAsia="Verdana" w:cs="Verdana"/>
                <w:color w:val="000000" w:themeColor="text1"/>
                <w:vertAlign w:val="superscript"/>
                <w:lang w:val="en-ZA"/>
              </w:rPr>
              <w:t>th</w:t>
            </w:r>
            <w:r w:rsidRPr="2702C555">
              <w:rPr>
                <w:rFonts w:eastAsia="Verdana" w:cs="Verdana"/>
                <w:color w:val="000000" w:themeColor="text1"/>
                <w:lang w:val="en-ZA"/>
              </w:rPr>
              <w:t xml:space="preserve"> </w:t>
            </w:r>
            <w:r w:rsidR="00193E6A" w:rsidRPr="2702C555">
              <w:rPr>
                <w:rFonts w:eastAsia="Verdana" w:cs="Verdana"/>
                <w:color w:val="000000" w:themeColor="text1"/>
                <w:lang w:val="en-ZA"/>
              </w:rPr>
              <w:t xml:space="preserve">April </w:t>
            </w:r>
            <w:r w:rsidR="00B85B3C" w:rsidRPr="2702C555">
              <w:rPr>
                <w:rFonts w:eastAsia="Verdana" w:cs="Verdana"/>
                <w:color w:val="000000" w:themeColor="text1"/>
                <w:lang w:val="en-ZA"/>
              </w:rPr>
              <w:t>2025</w:t>
            </w:r>
          </w:p>
        </w:tc>
      </w:tr>
      <w:tr w:rsidR="001022EE" w14:paraId="66E2709E" w14:textId="77777777" w:rsidTr="2702C555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C9F9F53" w14:textId="0150102B" w:rsidR="001022EE" w:rsidRDefault="001022EE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C07305E" w14:textId="008D9B02" w:rsidR="001022EE" w:rsidRDefault="001022EE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841F851" w14:textId="4C87EEC2" w:rsidR="001022EE" w:rsidRDefault="001022EE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E0AAEF7" w14:textId="5AB626A8" w:rsidR="001022EE" w:rsidRDefault="001022EE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14:paraId="6BCC734E" w14:textId="270A46D0" w:rsidR="001022EE" w:rsidRDefault="001022EE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1022EE" w14:paraId="692449E3" w14:textId="77777777" w:rsidTr="00A817BE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C5D55DF" w14:textId="77777777" w:rsidR="001022EE" w:rsidRDefault="001022EE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3B43450" w14:textId="3E8078FE" w:rsidR="001022EE" w:rsidRDefault="001022EE" w:rsidP="6286F5BC">
            <w:pPr>
              <w:ind w:right="-168"/>
              <w:rPr>
                <w:rStyle w:val="Hyperlink"/>
              </w:rPr>
            </w:pPr>
            <w:r>
              <w:t xml:space="preserve">RBAC – </w:t>
            </w:r>
            <w:hyperlink r:id="rId13" w:history="1">
              <w:r w:rsidRPr="00FB39CD">
                <w:rPr>
                  <w:rStyle w:val="Hyperlink"/>
                </w:rPr>
                <w:t xml:space="preserve">SFDC-702: </w:t>
              </w:r>
              <w:r w:rsidRPr="00FB39CD">
                <w:rPr>
                  <w:rStyle w:val="Hyperlink"/>
                </w:rPr>
                <w:t>Property Sales User Permission Set Group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47B4E9" w14:textId="638E69C7" w:rsidR="001022EE" w:rsidRPr="11F7BBE5" w:rsidRDefault="001022EE" w:rsidP="773A8218">
            <w:pPr>
              <w:ind w:right="-168"/>
            </w:pPr>
            <w:r>
              <w:t>14</w:t>
            </w:r>
            <w:r w:rsidRPr="003070EE">
              <w:rPr>
                <w:vertAlign w:val="superscript"/>
              </w:rPr>
              <w:t>th</w:t>
            </w:r>
            <w:r>
              <w:t xml:space="preserve"> April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F40BF0" w14:textId="4BD88E9F" w:rsidR="001022EE" w:rsidRPr="3D998EE7" w:rsidRDefault="001022EE" w:rsidP="773A8218">
            <w:pPr>
              <w:ind w:right="-168"/>
            </w:pPr>
            <w:r>
              <w:t xml:space="preserve">Andrea </w:t>
            </w:r>
            <w:proofErr w:type="spellStart"/>
            <w:r>
              <w:t>Cockbain</w:t>
            </w:r>
            <w:proofErr w:type="spellEnd"/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D7ABFFD" w14:textId="37DDC3FF" w:rsidR="001022EE" w:rsidRDefault="001022EE" w:rsidP="709CBCDA">
            <w:pPr>
              <w:ind w:right="-168"/>
            </w:pPr>
            <w:r>
              <w:rPr>
                <w:rFonts w:eastAsia="Verdana" w:cs="Verdana"/>
                <w:color w:val="000000" w:themeColor="text1"/>
                <w:lang w:val="en-ZA"/>
              </w:rPr>
              <w:t>Approved</w:t>
            </w:r>
          </w:p>
        </w:tc>
      </w:tr>
      <w:tr w:rsidR="001022EE" w14:paraId="6E9AD96F" w14:textId="77777777" w:rsidTr="00A817BE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03388C5" w14:textId="77777777" w:rsidR="001022EE" w:rsidRDefault="001022EE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12B858" w14:textId="34DAB9D9" w:rsidR="001022EE" w:rsidRDefault="001022EE">
            <w:pPr>
              <w:ind w:right="-168"/>
            </w:pPr>
            <w:r>
              <w:t xml:space="preserve">RBAC – </w:t>
            </w:r>
            <w:hyperlink r:id="rId14" w:history="1">
              <w:r w:rsidRPr="000019A8">
                <w:rPr>
                  <w:rStyle w:val="Hyperlink"/>
                </w:rPr>
                <w:t xml:space="preserve">SFDC-705: </w:t>
              </w:r>
              <w:r w:rsidRPr="000019A8">
                <w:rPr>
                  <w:rStyle w:val="Hyperlink"/>
                </w:rPr>
                <w:t>Create Property Sales Permissions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36EC73" w14:textId="509411C1" w:rsidR="001022EE" w:rsidRPr="11F7BBE5" w:rsidRDefault="001022EE" w:rsidP="6FEA85CB">
            <w:pPr>
              <w:ind w:right="-168"/>
            </w:pPr>
            <w:r>
              <w:t>14</w:t>
            </w:r>
            <w:r w:rsidRPr="003070EE">
              <w:rPr>
                <w:vertAlign w:val="superscript"/>
              </w:rPr>
              <w:t>th</w:t>
            </w:r>
            <w:r>
              <w:t xml:space="preserve"> April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F19C181" w14:textId="6B2BA14F" w:rsidR="001022EE" w:rsidRPr="3D998EE7" w:rsidRDefault="001022EE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 xml:space="preserve">Andrea </w:t>
            </w:r>
            <w:proofErr w:type="spellStart"/>
            <w:r>
              <w:rPr>
                <w:rFonts w:eastAsia="Verdana" w:cs="Verdana"/>
                <w:color w:val="000000" w:themeColor="text1"/>
              </w:rPr>
              <w:t>Cockbain</w:t>
            </w:r>
            <w:proofErr w:type="spellEnd"/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2167DF" w14:textId="6E6FC2DA" w:rsidR="001022EE" w:rsidRDefault="001022EE" w:rsidP="709CBCDA">
            <w:pPr>
              <w:ind w:right="-168"/>
            </w:pPr>
            <w:r>
              <w:rPr>
                <w:rFonts w:eastAsia="Verdana" w:cs="Verdana"/>
                <w:color w:val="000000" w:themeColor="text1"/>
                <w:lang w:val="en-ZA"/>
              </w:rPr>
              <w:t>Approved</w:t>
            </w:r>
          </w:p>
        </w:tc>
      </w:tr>
      <w:tr w:rsidR="001022EE" w14:paraId="27F92679" w14:textId="77777777" w:rsidTr="00A817BE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8039966" w14:textId="77777777" w:rsidR="001022EE" w:rsidRDefault="001022EE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20C202" w14:textId="04D0C651" w:rsidR="001022EE" w:rsidRDefault="001022EE">
            <w:pPr>
              <w:ind w:right="-168"/>
            </w:pPr>
            <w:r>
              <w:t>Support Hotfix –</w:t>
            </w:r>
            <w:r>
              <w:t xml:space="preserve"> </w:t>
            </w:r>
            <w:hyperlink r:id="rId15" w:history="1">
              <w:r w:rsidRPr="00A75A05">
                <w:rPr>
                  <w:rStyle w:val="Hyperlink"/>
                </w:rPr>
                <w:t xml:space="preserve">BSS-103: </w:t>
              </w:r>
              <w:r w:rsidRPr="00A75A05">
                <w:rPr>
                  <w:rStyle w:val="Hyperlink"/>
                </w:rPr>
                <w:t>Pass the area field and values to Rightmove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BFAC67" w14:textId="2D685DE4" w:rsidR="001022EE" w:rsidRPr="11F7BBE5" w:rsidRDefault="001022EE" w:rsidP="6FEA85CB">
            <w:pPr>
              <w:ind w:right="-168"/>
            </w:pPr>
            <w:r>
              <w:t>15</w:t>
            </w:r>
            <w:r w:rsidRPr="001022EE">
              <w:rPr>
                <w:vertAlign w:val="superscript"/>
              </w:rPr>
              <w:t>th</w:t>
            </w:r>
            <w:r>
              <w:t xml:space="preserve"> April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45D7EA" w14:textId="6E3C87C1" w:rsidR="001022EE" w:rsidRPr="3D998EE7" w:rsidRDefault="001022EE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Gemma Gavin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790672" w14:textId="2ED5A00C" w:rsidR="001022EE" w:rsidRDefault="001022EE" w:rsidP="709CBCDA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Approved</w:t>
            </w:r>
          </w:p>
        </w:tc>
      </w:tr>
      <w:tr w:rsidR="00E15C00" w14:paraId="3F2F9882" w14:textId="77777777" w:rsidTr="2702C555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E1346FF" w14:textId="6A9D7853" w:rsidR="00E15C00" w:rsidRDefault="00E15C00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74B17D" w14:textId="46E45B94" w:rsidR="00E15C00" w:rsidRDefault="00E15C00" w:rsidP="3F06DE44">
            <w:pPr>
              <w:rPr>
                <w:rFonts w:eastAsia="Verdana" w:cs="Verdana"/>
                <w:color w:val="000000" w:themeColor="text1"/>
              </w:rPr>
            </w:pPr>
          </w:p>
        </w:tc>
      </w:tr>
    </w:tbl>
    <w:p w14:paraId="3F7300CF" w14:textId="44CEA807" w:rsidR="004D69F9" w:rsidRPr="004D69F9" w:rsidRDefault="004D69F9" w:rsidP="30FCD50D">
      <w:pPr>
        <w:rPr>
          <w:lang w:val="en-US"/>
        </w:rPr>
      </w:pPr>
    </w:p>
    <w:p w14:paraId="478C0439" w14:textId="753432C7" w:rsidR="004D69F9" w:rsidRPr="004D69F9" w:rsidRDefault="004D69F9" w:rsidP="30FCD50D">
      <w:pPr>
        <w:rPr>
          <w:lang w:val="en-US"/>
        </w:rPr>
      </w:pPr>
    </w:p>
    <w:p w14:paraId="63E4F79B" w14:textId="5F4BCB78" w:rsidR="004D69F9" w:rsidRPr="004D69F9" w:rsidRDefault="004D69F9" w:rsidP="2FDCF15C">
      <w:pPr>
        <w:rPr>
          <w:lang w:val="en-US"/>
        </w:rPr>
      </w:pPr>
    </w:p>
    <w:sectPr w:rsidR="004D69F9" w:rsidRPr="004D69F9" w:rsidSect="008809B9">
      <w:headerReference w:type="default" r:id="rId16"/>
      <w:footerReference w:type="default" r:id="rId17"/>
      <w:headerReference w:type="first" r:id="rId18"/>
      <w:footerReference w:type="first" r:id="rId19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B9A5C" w14:textId="77777777" w:rsidR="00CF6D51" w:rsidRDefault="00CF6D51">
      <w:r>
        <w:separator/>
      </w:r>
    </w:p>
  </w:endnote>
  <w:endnote w:type="continuationSeparator" w:id="0">
    <w:p w14:paraId="7ABC350C" w14:textId="77777777" w:rsidR="00CF6D51" w:rsidRDefault="00CF6D51">
      <w:r>
        <w:continuationSeparator/>
      </w:r>
    </w:p>
  </w:endnote>
  <w:endnote w:type="continuationNotice" w:id="1">
    <w:p w14:paraId="7C834CB6" w14:textId="77777777" w:rsidR="00CF6D51" w:rsidRDefault="00CF6D5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3391" w14:textId="772E25E1" w:rsidR="00614B75" w:rsidRDefault="00D87B1B" w:rsidP="0C986226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="0C986226" w:rsidRPr="0C986226">
      <w:rPr>
        <w:rFonts w:eastAsia="Proxima Nova Light" w:cs="Proxima Nova Light"/>
        <w:i/>
        <w:iCs/>
        <w:color w:val="999999"/>
      </w:rPr>
      <w:t xml:space="preserve"> Summary</w:t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14:paraId="5B150290" w14:textId="77777777" w:rsidR="00CB609A" w:rsidRPr="00614B75" w:rsidRDefault="00CB609A" w:rsidP="009E6452">
    <w:pPr>
      <w:pStyle w:val="Footer"/>
      <w:pBdr>
        <w:top w:val="none" w:sz="0" w:space="0" w:color="auto"/>
        <w:between w:val="none" w:sz="0" w:space="0" w:color="auto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BB96" w14:textId="77777777" w:rsidR="00CB609A" w:rsidRDefault="004A5343" w:rsidP="000E6779">
    <w:pPr>
      <w:pStyle w:val="Footer"/>
      <w:pBdr>
        <w:top w:val="none" w:sz="0" w:space="0" w:color="auto"/>
        <w:between w:val="none" w:sz="0" w:space="0" w:color="auto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53DE2" w14:textId="77777777" w:rsidR="00CF6D51" w:rsidRDefault="00CF6D51">
      <w:r>
        <w:separator/>
      </w:r>
    </w:p>
  </w:footnote>
  <w:footnote w:type="continuationSeparator" w:id="0">
    <w:p w14:paraId="387B27AF" w14:textId="77777777" w:rsidR="00CF6D51" w:rsidRDefault="00CF6D51">
      <w:r>
        <w:continuationSeparator/>
      </w:r>
    </w:p>
  </w:footnote>
  <w:footnote w:type="continuationNotice" w:id="1">
    <w:p w14:paraId="22FC15EA" w14:textId="77777777" w:rsidR="00CF6D51" w:rsidRDefault="00CF6D5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9974" w14:textId="77777777" w:rsidR="00CB609A" w:rsidRPr="00614B75" w:rsidRDefault="00D87B1B" w:rsidP="00614B75">
    <w:pPr>
      <w:pStyle w:val="Header"/>
      <w:pBdr>
        <w:bottom w:val="none" w:sz="0" w:space="0" w:color="auto"/>
        <w:between w:val="none" w:sz="0" w:space="0" w:color="auto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DDED" w14:textId="77777777" w:rsidR="00CB609A" w:rsidRDefault="004A5343" w:rsidP="007227A4">
    <w:pPr>
      <w:pStyle w:val="Header"/>
      <w:pBdr>
        <w:bottom w:val="none" w:sz="0" w:space="0" w:color="auto"/>
        <w:between w:val="none" w:sz="0" w:space="0" w:color="auto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19A8"/>
    <w:rsid w:val="00002E79"/>
    <w:rsid w:val="000038BB"/>
    <w:rsid w:val="00004924"/>
    <w:rsid w:val="00005766"/>
    <w:rsid w:val="000069C8"/>
    <w:rsid w:val="00006C50"/>
    <w:rsid w:val="00006C81"/>
    <w:rsid w:val="00007233"/>
    <w:rsid w:val="00012326"/>
    <w:rsid w:val="00012DA5"/>
    <w:rsid w:val="000133FF"/>
    <w:rsid w:val="00015B0F"/>
    <w:rsid w:val="000163CC"/>
    <w:rsid w:val="00020D30"/>
    <w:rsid w:val="00022324"/>
    <w:rsid w:val="00022FC2"/>
    <w:rsid w:val="00026060"/>
    <w:rsid w:val="00034352"/>
    <w:rsid w:val="00034AAD"/>
    <w:rsid w:val="0003640B"/>
    <w:rsid w:val="000376B2"/>
    <w:rsid w:val="0004168E"/>
    <w:rsid w:val="0004235E"/>
    <w:rsid w:val="000423D4"/>
    <w:rsid w:val="00042DCC"/>
    <w:rsid w:val="00043D50"/>
    <w:rsid w:val="000515F4"/>
    <w:rsid w:val="00053356"/>
    <w:rsid w:val="00062EF3"/>
    <w:rsid w:val="0006340E"/>
    <w:rsid w:val="000651B2"/>
    <w:rsid w:val="000659CF"/>
    <w:rsid w:val="00065EE5"/>
    <w:rsid w:val="000679D6"/>
    <w:rsid w:val="000710FB"/>
    <w:rsid w:val="000802B1"/>
    <w:rsid w:val="0008404D"/>
    <w:rsid w:val="000855D7"/>
    <w:rsid w:val="00087E84"/>
    <w:rsid w:val="000910F0"/>
    <w:rsid w:val="00093CA0"/>
    <w:rsid w:val="00096E71"/>
    <w:rsid w:val="000A04C0"/>
    <w:rsid w:val="000A0F01"/>
    <w:rsid w:val="000A2929"/>
    <w:rsid w:val="000A4688"/>
    <w:rsid w:val="000A509A"/>
    <w:rsid w:val="000A7342"/>
    <w:rsid w:val="000B2053"/>
    <w:rsid w:val="000C2465"/>
    <w:rsid w:val="000C496A"/>
    <w:rsid w:val="000C5BBC"/>
    <w:rsid w:val="000D0139"/>
    <w:rsid w:val="000D0641"/>
    <w:rsid w:val="000D2003"/>
    <w:rsid w:val="000D514F"/>
    <w:rsid w:val="000D629D"/>
    <w:rsid w:val="000D6C04"/>
    <w:rsid w:val="000E2D2E"/>
    <w:rsid w:val="000E6779"/>
    <w:rsid w:val="000E76F6"/>
    <w:rsid w:val="000F30FF"/>
    <w:rsid w:val="000F5167"/>
    <w:rsid w:val="000F7CBE"/>
    <w:rsid w:val="001022EE"/>
    <w:rsid w:val="001115F5"/>
    <w:rsid w:val="001121F2"/>
    <w:rsid w:val="00116932"/>
    <w:rsid w:val="00117287"/>
    <w:rsid w:val="0012557B"/>
    <w:rsid w:val="001258B8"/>
    <w:rsid w:val="00126B0D"/>
    <w:rsid w:val="00130E47"/>
    <w:rsid w:val="00131145"/>
    <w:rsid w:val="001331AF"/>
    <w:rsid w:val="0013613F"/>
    <w:rsid w:val="00141179"/>
    <w:rsid w:val="00141D5E"/>
    <w:rsid w:val="00145F27"/>
    <w:rsid w:val="00152B48"/>
    <w:rsid w:val="00157163"/>
    <w:rsid w:val="00157F58"/>
    <w:rsid w:val="00160246"/>
    <w:rsid w:val="00163986"/>
    <w:rsid w:val="0017347D"/>
    <w:rsid w:val="001758ED"/>
    <w:rsid w:val="00175C14"/>
    <w:rsid w:val="00177C43"/>
    <w:rsid w:val="00177F94"/>
    <w:rsid w:val="00177FFA"/>
    <w:rsid w:val="0018147E"/>
    <w:rsid w:val="00183134"/>
    <w:rsid w:val="00184AA7"/>
    <w:rsid w:val="00186965"/>
    <w:rsid w:val="00190F4C"/>
    <w:rsid w:val="00191ABB"/>
    <w:rsid w:val="00192B3C"/>
    <w:rsid w:val="00192C79"/>
    <w:rsid w:val="00192DF9"/>
    <w:rsid w:val="001930D3"/>
    <w:rsid w:val="00193E6A"/>
    <w:rsid w:val="00194347"/>
    <w:rsid w:val="001A1C7D"/>
    <w:rsid w:val="001A256E"/>
    <w:rsid w:val="001A6989"/>
    <w:rsid w:val="001A7EA3"/>
    <w:rsid w:val="001A7F7E"/>
    <w:rsid w:val="001B0925"/>
    <w:rsid w:val="001B0DD3"/>
    <w:rsid w:val="001B271E"/>
    <w:rsid w:val="001B41A9"/>
    <w:rsid w:val="001B56B9"/>
    <w:rsid w:val="001B57A7"/>
    <w:rsid w:val="001B58FB"/>
    <w:rsid w:val="001B590E"/>
    <w:rsid w:val="001D2E14"/>
    <w:rsid w:val="001D385F"/>
    <w:rsid w:val="001D4767"/>
    <w:rsid w:val="001D67BA"/>
    <w:rsid w:val="001E140A"/>
    <w:rsid w:val="001E2921"/>
    <w:rsid w:val="001E4A69"/>
    <w:rsid w:val="001E66BB"/>
    <w:rsid w:val="001E7F1B"/>
    <w:rsid w:val="001F30EB"/>
    <w:rsid w:val="001F3407"/>
    <w:rsid w:val="001F40B5"/>
    <w:rsid w:val="001F4FBA"/>
    <w:rsid w:val="001F539A"/>
    <w:rsid w:val="001F5939"/>
    <w:rsid w:val="001F59F7"/>
    <w:rsid w:val="0020024C"/>
    <w:rsid w:val="00200958"/>
    <w:rsid w:val="002093B0"/>
    <w:rsid w:val="00216317"/>
    <w:rsid w:val="002240D6"/>
    <w:rsid w:val="00224A29"/>
    <w:rsid w:val="00227DF3"/>
    <w:rsid w:val="00230549"/>
    <w:rsid w:val="0023135F"/>
    <w:rsid w:val="00233170"/>
    <w:rsid w:val="002339EE"/>
    <w:rsid w:val="0023710E"/>
    <w:rsid w:val="00243FBD"/>
    <w:rsid w:val="00244874"/>
    <w:rsid w:val="00263799"/>
    <w:rsid w:val="00263D14"/>
    <w:rsid w:val="00263FC3"/>
    <w:rsid w:val="00270019"/>
    <w:rsid w:val="002709F7"/>
    <w:rsid w:val="00271886"/>
    <w:rsid w:val="0027478F"/>
    <w:rsid w:val="002757CA"/>
    <w:rsid w:val="0027664A"/>
    <w:rsid w:val="00277B25"/>
    <w:rsid w:val="00282406"/>
    <w:rsid w:val="0029071A"/>
    <w:rsid w:val="002913B3"/>
    <w:rsid w:val="002A0779"/>
    <w:rsid w:val="002A0B4D"/>
    <w:rsid w:val="002A300E"/>
    <w:rsid w:val="002A38CE"/>
    <w:rsid w:val="002A5CEE"/>
    <w:rsid w:val="002A60D4"/>
    <w:rsid w:val="002A623E"/>
    <w:rsid w:val="002B1CC0"/>
    <w:rsid w:val="002B514E"/>
    <w:rsid w:val="002B57C2"/>
    <w:rsid w:val="002B598A"/>
    <w:rsid w:val="002B69D5"/>
    <w:rsid w:val="002C0606"/>
    <w:rsid w:val="002C131C"/>
    <w:rsid w:val="002C1D2E"/>
    <w:rsid w:val="002C2EC9"/>
    <w:rsid w:val="002C3E33"/>
    <w:rsid w:val="002C5FA7"/>
    <w:rsid w:val="002C6FBF"/>
    <w:rsid w:val="002D2AE1"/>
    <w:rsid w:val="002D63B2"/>
    <w:rsid w:val="002D782D"/>
    <w:rsid w:val="002E0639"/>
    <w:rsid w:val="002E1D65"/>
    <w:rsid w:val="002E4230"/>
    <w:rsid w:val="002E5BDE"/>
    <w:rsid w:val="002E7112"/>
    <w:rsid w:val="002E7BB0"/>
    <w:rsid w:val="002F1CA7"/>
    <w:rsid w:val="002F3BE7"/>
    <w:rsid w:val="002F4526"/>
    <w:rsid w:val="002F4D00"/>
    <w:rsid w:val="002F63B6"/>
    <w:rsid w:val="003012A6"/>
    <w:rsid w:val="00306260"/>
    <w:rsid w:val="003070EE"/>
    <w:rsid w:val="00307A49"/>
    <w:rsid w:val="00312E3E"/>
    <w:rsid w:val="00313DC7"/>
    <w:rsid w:val="00317A99"/>
    <w:rsid w:val="00322982"/>
    <w:rsid w:val="003231CD"/>
    <w:rsid w:val="003241EB"/>
    <w:rsid w:val="00325ABC"/>
    <w:rsid w:val="00326672"/>
    <w:rsid w:val="00342F3F"/>
    <w:rsid w:val="00345616"/>
    <w:rsid w:val="00353344"/>
    <w:rsid w:val="0035450C"/>
    <w:rsid w:val="003549F1"/>
    <w:rsid w:val="00370AA6"/>
    <w:rsid w:val="00373C1C"/>
    <w:rsid w:val="00375B97"/>
    <w:rsid w:val="003762AD"/>
    <w:rsid w:val="0037650C"/>
    <w:rsid w:val="00376824"/>
    <w:rsid w:val="00381339"/>
    <w:rsid w:val="003825E3"/>
    <w:rsid w:val="00382E91"/>
    <w:rsid w:val="00385D97"/>
    <w:rsid w:val="00386380"/>
    <w:rsid w:val="003864BA"/>
    <w:rsid w:val="00390934"/>
    <w:rsid w:val="00391839"/>
    <w:rsid w:val="00393220"/>
    <w:rsid w:val="00393FD1"/>
    <w:rsid w:val="003A64C7"/>
    <w:rsid w:val="003B007B"/>
    <w:rsid w:val="003B0907"/>
    <w:rsid w:val="003B4142"/>
    <w:rsid w:val="003B5F0B"/>
    <w:rsid w:val="003D09B1"/>
    <w:rsid w:val="003D19C3"/>
    <w:rsid w:val="003D2CD1"/>
    <w:rsid w:val="003D2D8C"/>
    <w:rsid w:val="003D657F"/>
    <w:rsid w:val="003D6F2B"/>
    <w:rsid w:val="003D78D3"/>
    <w:rsid w:val="003E1B18"/>
    <w:rsid w:val="003E341F"/>
    <w:rsid w:val="003E4CE3"/>
    <w:rsid w:val="003E50BF"/>
    <w:rsid w:val="003E5146"/>
    <w:rsid w:val="003E6C83"/>
    <w:rsid w:val="003E753B"/>
    <w:rsid w:val="003E7E94"/>
    <w:rsid w:val="003F535A"/>
    <w:rsid w:val="003F5DBC"/>
    <w:rsid w:val="00401B4E"/>
    <w:rsid w:val="00402641"/>
    <w:rsid w:val="00407380"/>
    <w:rsid w:val="004116C1"/>
    <w:rsid w:val="00413B4E"/>
    <w:rsid w:val="004140B7"/>
    <w:rsid w:val="00414EF0"/>
    <w:rsid w:val="00420FF1"/>
    <w:rsid w:val="004219AA"/>
    <w:rsid w:val="00421B23"/>
    <w:rsid w:val="00422A85"/>
    <w:rsid w:val="004235B9"/>
    <w:rsid w:val="00424704"/>
    <w:rsid w:val="00426172"/>
    <w:rsid w:val="00426B8B"/>
    <w:rsid w:val="00427C48"/>
    <w:rsid w:val="0042CAA9"/>
    <w:rsid w:val="00431339"/>
    <w:rsid w:val="00435898"/>
    <w:rsid w:val="00436A45"/>
    <w:rsid w:val="004406EC"/>
    <w:rsid w:val="0044670A"/>
    <w:rsid w:val="00451296"/>
    <w:rsid w:val="00451C66"/>
    <w:rsid w:val="0045247C"/>
    <w:rsid w:val="00452D70"/>
    <w:rsid w:val="00453D33"/>
    <w:rsid w:val="0045559D"/>
    <w:rsid w:val="00455A40"/>
    <w:rsid w:val="004564CF"/>
    <w:rsid w:val="004632A1"/>
    <w:rsid w:val="00463D22"/>
    <w:rsid w:val="00472F43"/>
    <w:rsid w:val="00474E9B"/>
    <w:rsid w:val="004805B8"/>
    <w:rsid w:val="00481A10"/>
    <w:rsid w:val="00481B6E"/>
    <w:rsid w:val="00484E31"/>
    <w:rsid w:val="00491619"/>
    <w:rsid w:val="004948FD"/>
    <w:rsid w:val="00494C75"/>
    <w:rsid w:val="00495760"/>
    <w:rsid w:val="004A085C"/>
    <w:rsid w:val="004A0B01"/>
    <w:rsid w:val="004A1772"/>
    <w:rsid w:val="004A2FF2"/>
    <w:rsid w:val="004A48CA"/>
    <w:rsid w:val="004A5343"/>
    <w:rsid w:val="004A7A35"/>
    <w:rsid w:val="004B1D62"/>
    <w:rsid w:val="004B636A"/>
    <w:rsid w:val="004C0C93"/>
    <w:rsid w:val="004C14C8"/>
    <w:rsid w:val="004C2674"/>
    <w:rsid w:val="004D13D6"/>
    <w:rsid w:val="004D330B"/>
    <w:rsid w:val="004D69F9"/>
    <w:rsid w:val="004E0CAE"/>
    <w:rsid w:val="004E2275"/>
    <w:rsid w:val="004E6B1E"/>
    <w:rsid w:val="004E749D"/>
    <w:rsid w:val="004E778A"/>
    <w:rsid w:val="004F0451"/>
    <w:rsid w:val="004F1D88"/>
    <w:rsid w:val="004F2B21"/>
    <w:rsid w:val="005109FB"/>
    <w:rsid w:val="005136C0"/>
    <w:rsid w:val="00513BBE"/>
    <w:rsid w:val="005140A6"/>
    <w:rsid w:val="00520699"/>
    <w:rsid w:val="00521F11"/>
    <w:rsid w:val="00523A3A"/>
    <w:rsid w:val="00527068"/>
    <w:rsid w:val="00530310"/>
    <w:rsid w:val="0053076E"/>
    <w:rsid w:val="00530FAA"/>
    <w:rsid w:val="00532F6D"/>
    <w:rsid w:val="00534968"/>
    <w:rsid w:val="00535324"/>
    <w:rsid w:val="005353CC"/>
    <w:rsid w:val="005438BE"/>
    <w:rsid w:val="00545078"/>
    <w:rsid w:val="00547BDC"/>
    <w:rsid w:val="005533BA"/>
    <w:rsid w:val="00555102"/>
    <w:rsid w:val="00562374"/>
    <w:rsid w:val="00563742"/>
    <w:rsid w:val="00566617"/>
    <w:rsid w:val="005669E8"/>
    <w:rsid w:val="00570878"/>
    <w:rsid w:val="00571841"/>
    <w:rsid w:val="00576DFD"/>
    <w:rsid w:val="00580264"/>
    <w:rsid w:val="005A0502"/>
    <w:rsid w:val="005A526D"/>
    <w:rsid w:val="005A64E9"/>
    <w:rsid w:val="005A79C5"/>
    <w:rsid w:val="005A7D72"/>
    <w:rsid w:val="005B16D1"/>
    <w:rsid w:val="005B1CC9"/>
    <w:rsid w:val="005B57B9"/>
    <w:rsid w:val="005B5D6A"/>
    <w:rsid w:val="005C7301"/>
    <w:rsid w:val="005D41CF"/>
    <w:rsid w:val="005D69FE"/>
    <w:rsid w:val="005D7D37"/>
    <w:rsid w:val="005E3200"/>
    <w:rsid w:val="005E57AF"/>
    <w:rsid w:val="005F0DF7"/>
    <w:rsid w:val="005F32EE"/>
    <w:rsid w:val="005F35B3"/>
    <w:rsid w:val="005F4C55"/>
    <w:rsid w:val="005F4E73"/>
    <w:rsid w:val="00601738"/>
    <w:rsid w:val="006040E4"/>
    <w:rsid w:val="00606707"/>
    <w:rsid w:val="00613BD0"/>
    <w:rsid w:val="00614B75"/>
    <w:rsid w:val="0062302B"/>
    <w:rsid w:val="0062320B"/>
    <w:rsid w:val="00623CCF"/>
    <w:rsid w:val="00624585"/>
    <w:rsid w:val="006247A7"/>
    <w:rsid w:val="00624E4F"/>
    <w:rsid w:val="00627097"/>
    <w:rsid w:val="0063029F"/>
    <w:rsid w:val="00631771"/>
    <w:rsid w:val="00632FB1"/>
    <w:rsid w:val="00635E3F"/>
    <w:rsid w:val="006427EF"/>
    <w:rsid w:val="00643B24"/>
    <w:rsid w:val="00644C01"/>
    <w:rsid w:val="0064757B"/>
    <w:rsid w:val="006502A4"/>
    <w:rsid w:val="00651586"/>
    <w:rsid w:val="0065372A"/>
    <w:rsid w:val="006566C1"/>
    <w:rsid w:val="0065748E"/>
    <w:rsid w:val="0066010F"/>
    <w:rsid w:val="00661EA4"/>
    <w:rsid w:val="00664A0E"/>
    <w:rsid w:val="0066655A"/>
    <w:rsid w:val="00666AB1"/>
    <w:rsid w:val="00666F49"/>
    <w:rsid w:val="0067118B"/>
    <w:rsid w:val="00672D08"/>
    <w:rsid w:val="00683769"/>
    <w:rsid w:val="00685704"/>
    <w:rsid w:val="00685A87"/>
    <w:rsid w:val="006943FD"/>
    <w:rsid w:val="00694774"/>
    <w:rsid w:val="00695F7D"/>
    <w:rsid w:val="006A0CFA"/>
    <w:rsid w:val="006A1301"/>
    <w:rsid w:val="006A2DC4"/>
    <w:rsid w:val="006A3C41"/>
    <w:rsid w:val="006A45BA"/>
    <w:rsid w:val="006A4B75"/>
    <w:rsid w:val="006B2194"/>
    <w:rsid w:val="006B2A76"/>
    <w:rsid w:val="006B3805"/>
    <w:rsid w:val="006B513F"/>
    <w:rsid w:val="006B5CE6"/>
    <w:rsid w:val="006C06DC"/>
    <w:rsid w:val="006C57B8"/>
    <w:rsid w:val="006C74FE"/>
    <w:rsid w:val="006D0105"/>
    <w:rsid w:val="006D0950"/>
    <w:rsid w:val="006D5A6D"/>
    <w:rsid w:val="006D6EA3"/>
    <w:rsid w:val="006E0011"/>
    <w:rsid w:val="006E0DAD"/>
    <w:rsid w:val="006E4C2C"/>
    <w:rsid w:val="006E649F"/>
    <w:rsid w:val="006E6C80"/>
    <w:rsid w:val="006F4D3B"/>
    <w:rsid w:val="006F782B"/>
    <w:rsid w:val="006F7BF6"/>
    <w:rsid w:val="00700AC2"/>
    <w:rsid w:val="007021DE"/>
    <w:rsid w:val="0070234A"/>
    <w:rsid w:val="0070361D"/>
    <w:rsid w:val="00703E47"/>
    <w:rsid w:val="007106D7"/>
    <w:rsid w:val="007145AB"/>
    <w:rsid w:val="007215DD"/>
    <w:rsid w:val="007227A4"/>
    <w:rsid w:val="00724541"/>
    <w:rsid w:val="00725377"/>
    <w:rsid w:val="00731D65"/>
    <w:rsid w:val="00731DCC"/>
    <w:rsid w:val="00735A80"/>
    <w:rsid w:val="007404FD"/>
    <w:rsid w:val="00742655"/>
    <w:rsid w:val="00743932"/>
    <w:rsid w:val="00743A64"/>
    <w:rsid w:val="00743DB2"/>
    <w:rsid w:val="007453F0"/>
    <w:rsid w:val="00745795"/>
    <w:rsid w:val="00745BDA"/>
    <w:rsid w:val="0074672C"/>
    <w:rsid w:val="00750D6F"/>
    <w:rsid w:val="007522AD"/>
    <w:rsid w:val="007551CF"/>
    <w:rsid w:val="00755C4E"/>
    <w:rsid w:val="00755F2C"/>
    <w:rsid w:val="00760B5C"/>
    <w:rsid w:val="0076531E"/>
    <w:rsid w:val="00766873"/>
    <w:rsid w:val="0078039D"/>
    <w:rsid w:val="00782259"/>
    <w:rsid w:val="00786BA2"/>
    <w:rsid w:val="00793EB6"/>
    <w:rsid w:val="00793F98"/>
    <w:rsid w:val="007954BE"/>
    <w:rsid w:val="007A0913"/>
    <w:rsid w:val="007A36E7"/>
    <w:rsid w:val="007A59A0"/>
    <w:rsid w:val="007B27B5"/>
    <w:rsid w:val="007B2DF9"/>
    <w:rsid w:val="007B508C"/>
    <w:rsid w:val="007B65C9"/>
    <w:rsid w:val="007C45A6"/>
    <w:rsid w:val="007C492D"/>
    <w:rsid w:val="007C4950"/>
    <w:rsid w:val="007C4AC2"/>
    <w:rsid w:val="007D3CF9"/>
    <w:rsid w:val="007D77E1"/>
    <w:rsid w:val="007E1DAF"/>
    <w:rsid w:val="007E2A07"/>
    <w:rsid w:val="007E3761"/>
    <w:rsid w:val="007E56E0"/>
    <w:rsid w:val="007E5B0E"/>
    <w:rsid w:val="007F34EC"/>
    <w:rsid w:val="007F57CD"/>
    <w:rsid w:val="00803F95"/>
    <w:rsid w:val="00806B76"/>
    <w:rsid w:val="0081494C"/>
    <w:rsid w:val="00814BB4"/>
    <w:rsid w:val="00816141"/>
    <w:rsid w:val="00817157"/>
    <w:rsid w:val="00817A8B"/>
    <w:rsid w:val="008200A7"/>
    <w:rsid w:val="0082262E"/>
    <w:rsid w:val="00822C78"/>
    <w:rsid w:val="00823A05"/>
    <w:rsid w:val="008259BC"/>
    <w:rsid w:val="00826AAD"/>
    <w:rsid w:val="008335E8"/>
    <w:rsid w:val="00834140"/>
    <w:rsid w:val="008342AA"/>
    <w:rsid w:val="008353D9"/>
    <w:rsid w:val="008355E0"/>
    <w:rsid w:val="00835D71"/>
    <w:rsid w:val="00836BD3"/>
    <w:rsid w:val="00837584"/>
    <w:rsid w:val="00837B00"/>
    <w:rsid w:val="00837C0C"/>
    <w:rsid w:val="008434DF"/>
    <w:rsid w:val="00845E71"/>
    <w:rsid w:val="00847655"/>
    <w:rsid w:val="00847C8B"/>
    <w:rsid w:val="008529F0"/>
    <w:rsid w:val="00853CFA"/>
    <w:rsid w:val="0086209D"/>
    <w:rsid w:val="008633AA"/>
    <w:rsid w:val="00864B3B"/>
    <w:rsid w:val="008706BB"/>
    <w:rsid w:val="00875439"/>
    <w:rsid w:val="00875EF4"/>
    <w:rsid w:val="008809B9"/>
    <w:rsid w:val="008813AB"/>
    <w:rsid w:val="00881CEF"/>
    <w:rsid w:val="00884A53"/>
    <w:rsid w:val="00887BE0"/>
    <w:rsid w:val="00890DFC"/>
    <w:rsid w:val="00893C48"/>
    <w:rsid w:val="00895BF8"/>
    <w:rsid w:val="008969CE"/>
    <w:rsid w:val="008A1887"/>
    <w:rsid w:val="008A265A"/>
    <w:rsid w:val="008A41EC"/>
    <w:rsid w:val="008A42D7"/>
    <w:rsid w:val="008B668E"/>
    <w:rsid w:val="008B7C88"/>
    <w:rsid w:val="008C33F6"/>
    <w:rsid w:val="008C5202"/>
    <w:rsid w:val="008C5D33"/>
    <w:rsid w:val="008C5E24"/>
    <w:rsid w:val="008D25DC"/>
    <w:rsid w:val="008D35C5"/>
    <w:rsid w:val="008D3986"/>
    <w:rsid w:val="008D68AC"/>
    <w:rsid w:val="008D7BA7"/>
    <w:rsid w:val="008E7259"/>
    <w:rsid w:val="008F254D"/>
    <w:rsid w:val="008F50B6"/>
    <w:rsid w:val="008F7EBD"/>
    <w:rsid w:val="009027D6"/>
    <w:rsid w:val="00903D36"/>
    <w:rsid w:val="00905464"/>
    <w:rsid w:val="00906FED"/>
    <w:rsid w:val="00907222"/>
    <w:rsid w:val="00910C26"/>
    <w:rsid w:val="00912BCE"/>
    <w:rsid w:val="009154E3"/>
    <w:rsid w:val="00915E86"/>
    <w:rsid w:val="00920D53"/>
    <w:rsid w:val="0092298D"/>
    <w:rsid w:val="009240CD"/>
    <w:rsid w:val="00926585"/>
    <w:rsid w:val="00926E17"/>
    <w:rsid w:val="00927218"/>
    <w:rsid w:val="0093244E"/>
    <w:rsid w:val="009430D3"/>
    <w:rsid w:val="00943DE5"/>
    <w:rsid w:val="009537CE"/>
    <w:rsid w:val="00954882"/>
    <w:rsid w:val="009550E9"/>
    <w:rsid w:val="0096072A"/>
    <w:rsid w:val="00961F42"/>
    <w:rsid w:val="00963398"/>
    <w:rsid w:val="00974008"/>
    <w:rsid w:val="00974F4C"/>
    <w:rsid w:val="00975394"/>
    <w:rsid w:val="00975EB7"/>
    <w:rsid w:val="009770C3"/>
    <w:rsid w:val="00981A90"/>
    <w:rsid w:val="00981BE8"/>
    <w:rsid w:val="00984344"/>
    <w:rsid w:val="009873F8"/>
    <w:rsid w:val="009A09B4"/>
    <w:rsid w:val="009A1012"/>
    <w:rsid w:val="009B004A"/>
    <w:rsid w:val="009B1752"/>
    <w:rsid w:val="009B53D0"/>
    <w:rsid w:val="009B741D"/>
    <w:rsid w:val="009B780B"/>
    <w:rsid w:val="009B79CE"/>
    <w:rsid w:val="009C2AD4"/>
    <w:rsid w:val="009C3BF9"/>
    <w:rsid w:val="009C4C99"/>
    <w:rsid w:val="009C4F2B"/>
    <w:rsid w:val="009C5BD7"/>
    <w:rsid w:val="009D103D"/>
    <w:rsid w:val="009D459F"/>
    <w:rsid w:val="009D55AE"/>
    <w:rsid w:val="009E0290"/>
    <w:rsid w:val="009E1247"/>
    <w:rsid w:val="009E204E"/>
    <w:rsid w:val="009E3365"/>
    <w:rsid w:val="009E6452"/>
    <w:rsid w:val="009E7907"/>
    <w:rsid w:val="009F0D10"/>
    <w:rsid w:val="009F43FD"/>
    <w:rsid w:val="009F7D88"/>
    <w:rsid w:val="00A0118B"/>
    <w:rsid w:val="00A052D7"/>
    <w:rsid w:val="00A0669A"/>
    <w:rsid w:val="00A16D60"/>
    <w:rsid w:val="00A17886"/>
    <w:rsid w:val="00A2005D"/>
    <w:rsid w:val="00A200D2"/>
    <w:rsid w:val="00A21858"/>
    <w:rsid w:val="00A2404B"/>
    <w:rsid w:val="00A24D54"/>
    <w:rsid w:val="00A26116"/>
    <w:rsid w:val="00A30398"/>
    <w:rsid w:val="00A31607"/>
    <w:rsid w:val="00A32755"/>
    <w:rsid w:val="00A32B53"/>
    <w:rsid w:val="00A35A99"/>
    <w:rsid w:val="00A36F79"/>
    <w:rsid w:val="00A43175"/>
    <w:rsid w:val="00A4417F"/>
    <w:rsid w:val="00A45C41"/>
    <w:rsid w:val="00A4743F"/>
    <w:rsid w:val="00A50FD6"/>
    <w:rsid w:val="00A55990"/>
    <w:rsid w:val="00A55B11"/>
    <w:rsid w:val="00A565C3"/>
    <w:rsid w:val="00A61F53"/>
    <w:rsid w:val="00A64F95"/>
    <w:rsid w:val="00A66AEA"/>
    <w:rsid w:val="00A70716"/>
    <w:rsid w:val="00A73947"/>
    <w:rsid w:val="00A7566D"/>
    <w:rsid w:val="00A75A05"/>
    <w:rsid w:val="00A80E11"/>
    <w:rsid w:val="00A81254"/>
    <w:rsid w:val="00A820AA"/>
    <w:rsid w:val="00A8345D"/>
    <w:rsid w:val="00A838C5"/>
    <w:rsid w:val="00A849D1"/>
    <w:rsid w:val="00A86865"/>
    <w:rsid w:val="00A86E53"/>
    <w:rsid w:val="00A87BA7"/>
    <w:rsid w:val="00A87EFB"/>
    <w:rsid w:val="00A9280C"/>
    <w:rsid w:val="00A92825"/>
    <w:rsid w:val="00A92AC6"/>
    <w:rsid w:val="00AA0C16"/>
    <w:rsid w:val="00AA48FD"/>
    <w:rsid w:val="00AB5D02"/>
    <w:rsid w:val="00AB7352"/>
    <w:rsid w:val="00AC3CF9"/>
    <w:rsid w:val="00AC43D3"/>
    <w:rsid w:val="00AC5EBA"/>
    <w:rsid w:val="00AC5F0C"/>
    <w:rsid w:val="00AD0858"/>
    <w:rsid w:val="00AD21F8"/>
    <w:rsid w:val="00AD347D"/>
    <w:rsid w:val="00AD4543"/>
    <w:rsid w:val="00AD5BA6"/>
    <w:rsid w:val="00AD6595"/>
    <w:rsid w:val="00AD7C6F"/>
    <w:rsid w:val="00AE0762"/>
    <w:rsid w:val="00AE1005"/>
    <w:rsid w:val="00AE24EC"/>
    <w:rsid w:val="00AE2837"/>
    <w:rsid w:val="00AE39F8"/>
    <w:rsid w:val="00AF2623"/>
    <w:rsid w:val="00AF4757"/>
    <w:rsid w:val="00AF731F"/>
    <w:rsid w:val="00B00E78"/>
    <w:rsid w:val="00B027D5"/>
    <w:rsid w:val="00B152BA"/>
    <w:rsid w:val="00B203DF"/>
    <w:rsid w:val="00B22AF3"/>
    <w:rsid w:val="00B2549A"/>
    <w:rsid w:val="00B25AB3"/>
    <w:rsid w:val="00B2748B"/>
    <w:rsid w:val="00B30446"/>
    <w:rsid w:val="00B316C0"/>
    <w:rsid w:val="00B31902"/>
    <w:rsid w:val="00B340C3"/>
    <w:rsid w:val="00B43204"/>
    <w:rsid w:val="00B43ABB"/>
    <w:rsid w:val="00B4429F"/>
    <w:rsid w:val="00B5139F"/>
    <w:rsid w:val="00B516BB"/>
    <w:rsid w:val="00B52001"/>
    <w:rsid w:val="00B55A0F"/>
    <w:rsid w:val="00B561E2"/>
    <w:rsid w:val="00B6166F"/>
    <w:rsid w:val="00B616FA"/>
    <w:rsid w:val="00B64976"/>
    <w:rsid w:val="00B64BFE"/>
    <w:rsid w:val="00B669CA"/>
    <w:rsid w:val="00B66F05"/>
    <w:rsid w:val="00B70E14"/>
    <w:rsid w:val="00B747DB"/>
    <w:rsid w:val="00B74F0D"/>
    <w:rsid w:val="00B76B6E"/>
    <w:rsid w:val="00B76E3A"/>
    <w:rsid w:val="00B800D8"/>
    <w:rsid w:val="00B80367"/>
    <w:rsid w:val="00B80896"/>
    <w:rsid w:val="00B81FDF"/>
    <w:rsid w:val="00B82261"/>
    <w:rsid w:val="00B82CC4"/>
    <w:rsid w:val="00B853C0"/>
    <w:rsid w:val="00B85B3C"/>
    <w:rsid w:val="00B86252"/>
    <w:rsid w:val="00B91F6D"/>
    <w:rsid w:val="00B92503"/>
    <w:rsid w:val="00B92DED"/>
    <w:rsid w:val="00B95189"/>
    <w:rsid w:val="00B97D17"/>
    <w:rsid w:val="00BA0603"/>
    <w:rsid w:val="00BA4286"/>
    <w:rsid w:val="00BA4BF9"/>
    <w:rsid w:val="00BA585D"/>
    <w:rsid w:val="00BA6888"/>
    <w:rsid w:val="00BB1092"/>
    <w:rsid w:val="00BB4352"/>
    <w:rsid w:val="00BC23C4"/>
    <w:rsid w:val="00BC7DDC"/>
    <w:rsid w:val="00BD25B3"/>
    <w:rsid w:val="00BD2C8B"/>
    <w:rsid w:val="00BE2DEB"/>
    <w:rsid w:val="00BE2F20"/>
    <w:rsid w:val="00BE3D10"/>
    <w:rsid w:val="00BE4517"/>
    <w:rsid w:val="00BF2752"/>
    <w:rsid w:val="00BF6E37"/>
    <w:rsid w:val="00C000A8"/>
    <w:rsid w:val="00C01B34"/>
    <w:rsid w:val="00C0404D"/>
    <w:rsid w:val="00C0648E"/>
    <w:rsid w:val="00C13EB3"/>
    <w:rsid w:val="00C20971"/>
    <w:rsid w:val="00C216A6"/>
    <w:rsid w:val="00C2180A"/>
    <w:rsid w:val="00C22A46"/>
    <w:rsid w:val="00C26151"/>
    <w:rsid w:val="00C26226"/>
    <w:rsid w:val="00C30333"/>
    <w:rsid w:val="00C333E3"/>
    <w:rsid w:val="00C3340A"/>
    <w:rsid w:val="00C34FB8"/>
    <w:rsid w:val="00C37328"/>
    <w:rsid w:val="00C43402"/>
    <w:rsid w:val="00C467DB"/>
    <w:rsid w:val="00C50851"/>
    <w:rsid w:val="00C514F6"/>
    <w:rsid w:val="00C52BC0"/>
    <w:rsid w:val="00C52C2E"/>
    <w:rsid w:val="00C6457B"/>
    <w:rsid w:val="00C65FCB"/>
    <w:rsid w:val="00C718D4"/>
    <w:rsid w:val="00C7657E"/>
    <w:rsid w:val="00C7675E"/>
    <w:rsid w:val="00C82E3F"/>
    <w:rsid w:val="00C83E99"/>
    <w:rsid w:val="00C878E6"/>
    <w:rsid w:val="00C90713"/>
    <w:rsid w:val="00C9376B"/>
    <w:rsid w:val="00C96964"/>
    <w:rsid w:val="00CA6331"/>
    <w:rsid w:val="00CB1043"/>
    <w:rsid w:val="00CB11CC"/>
    <w:rsid w:val="00CB609A"/>
    <w:rsid w:val="00CC5490"/>
    <w:rsid w:val="00CC61A1"/>
    <w:rsid w:val="00CC67E7"/>
    <w:rsid w:val="00CD001F"/>
    <w:rsid w:val="00CD0165"/>
    <w:rsid w:val="00CD07F9"/>
    <w:rsid w:val="00CD09DD"/>
    <w:rsid w:val="00CD267B"/>
    <w:rsid w:val="00CD51E8"/>
    <w:rsid w:val="00CD53F0"/>
    <w:rsid w:val="00CD6E41"/>
    <w:rsid w:val="00CE5264"/>
    <w:rsid w:val="00CE6F34"/>
    <w:rsid w:val="00CF3EE1"/>
    <w:rsid w:val="00CF456F"/>
    <w:rsid w:val="00CF6D51"/>
    <w:rsid w:val="00CF79E7"/>
    <w:rsid w:val="00D0028E"/>
    <w:rsid w:val="00D1239C"/>
    <w:rsid w:val="00D123D0"/>
    <w:rsid w:val="00D12FF2"/>
    <w:rsid w:val="00D1455C"/>
    <w:rsid w:val="00D14B34"/>
    <w:rsid w:val="00D17D89"/>
    <w:rsid w:val="00D20743"/>
    <w:rsid w:val="00D24E18"/>
    <w:rsid w:val="00D3015F"/>
    <w:rsid w:val="00D3166A"/>
    <w:rsid w:val="00D33069"/>
    <w:rsid w:val="00D33ED6"/>
    <w:rsid w:val="00D35EDB"/>
    <w:rsid w:val="00D37F51"/>
    <w:rsid w:val="00D4384F"/>
    <w:rsid w:val="00D444FF"/>
    <w:rsid w:val="00D451A1"/>
    <w:rsid w:val="00D4590E"/>
    <w:rsid w:val="00D4743D"/>
    <w:rsid w:val="00D5102B"/>
    <w:rsid w:val="00D55B99"/>
    <w:rsid w:val="00D604BD"/>
    <w:rsid w:val="00D62041"/>
    <w:rsid w:val="00D66CE3"/>
    <w:rsid w:val="00D751EE"/>
    <w:rsid w:val="00D77D34"/>
    <w:rsid w:val="00D77DE1"/>
    <w:rsid w:val="00D83389"/>
    <w:rsid w:val="00D84B9E"/>
    <w:rsid w:val="00D87570"/>
    <w:rsid w:val="00D87B1B"/>
    <w:rsid w:val="00D94088"/>
    <w:rsid w:val="00D94A9D"/>
    <w:rsid w:val="00D9756A"/>
    <w:rsid w:val="00DA2086"/>
    <w:rsid w:val="00DA41B0"/>
    <w:rsid w:val="00DA759B"/>
    <w:rsid w:val="00DB27B0"/>
    <w:rsid w:val="00DB3693"/>
    <w:rsid w:val="00DB4E78"/>
    <w:rsid w:val="00DB5E23"/>
    <w:rsid w:val="00DB5E42"/>
    <w:rsid w:val="00DC29A0"/>
    <w:rsid w:val="00DD343D"/>
    <w:rsid w:val="00DD5479"/>
    <w:rsid w:val="00DD7DC6"/>
    <w:rsid w:val="00DE080C"/>
    <w:rsid w:val="00DE0AF1"/>
    <w:rsid w:val="00DE3234"/>
    <w:rsid w:val="00DE3C59"/>
    <w:rsid w:val="00DE744F"/>
    <w:rsid w:val="00DE78BD"/>
    <w:rsid w:val="00DF37ED"/>
    <w:rsid w:val="00DF5B54"/>
    <w:rsid w:val="00E004EB"/>
    <w:rsid w:val="00E00E1C"/>
    <w:rsid w:val="00E058FA"/>
    <w:rsid w:val="00E0636E"/>
    <w:rsid w:val="00E07BFF"/>
    <w:rsid w:val="00E10DCE"/>
    <w:rsid w:val="00E114D2"/>
    <w:rsid w:val="00E11C4C"/>
    <w:rsid w:val="00E15C00"/>
    <w:rsid w:val="00E21858"/>
    <w:rsid w:val="00E22DEB"/>
    <w:rsid w:val="00E2433D"/>
    <w:rsid w:val="00E2481F"/>
    <w:rsid w:val="00E30E4C"/>
    <w:rsid w:val="00E3284D"/>
    <w:rsid w:val="00E33EF0"/>
    <w:rsid w:val="00E43031"/>
    <w:rsid w:val="00E462E6"/>
    <w:rsid w:val="00E466D8"/>
    <w:rsid w:val="00E51FE1"/>
    <w:rsid w:val="00E544F8"/>
    <w:rsid w:val="00E54C2D"/>
    <w:rsid w:val="00E56D17"/>
    <w:rsid w:val="00E626E3"/>
    <w:rsid w:val="00E65F14"/>
    <w:rsid w:val="00E70ECA"/>
    <w:rsid w:val="00E71715"/>
    <w:rsid w:val="00E73DF3"/>
    <w:rsid w:val="00E76507"/>
    <w:rsid w:val="00E802C8"/>
    <w:rsid w:val="00E80C80"/>
    <w:rsid w:val="00E81090"/>
    <w:rsid w:val="00E8198D"/>
    <w:rsid w:val="00E84190"/>
    <w:rsid w:val="00E8685E"/>
    <w:rsid w:val="00E8748A"/>
    <w:rsid w:val="00E921E7"/>
    <w:rsid w:val="00E94094"/>
    <w:rsid w:val="00EA0533"/>
    <w:rsid w:val="00EA150B"/>
    <w:rsid w:val="00EA28D5"/>
    <w:rsid w:val="00EA5371"/>
    <w:rsid w:val="00EB1385"/>
    <w:rsid w:val="00EB1D38"/>
    <w:rsid w:val="00EB5013"/>
    <w:rsid w:val="00EB5E5E"/>
    <w:rsid w:val="00EC55CF"/>
    <w:rsid w:val="00ED0B5D"/>
    <w:rsid w:val="00ED17C0"/>
    <w:rsid w:val="00ED251B"/>
    <w:rsid w:val="00ED3679"/>
    <w:rsid w:val="00ED37B7"/>
    <w:rsid w:val="00ED4958"/>
    <w:rsid w:val="00ED7FCE"/>
    <w:rsid w:val="00EF4454"/>
    <w:rsid w:val="00EF6E1C"/>
    <w:rsid w:val="00EF7714"/>
    <w:rsid w:val="00F05384"/>
    <w:rsid w:val="00F11CDA"/>
    <w:rsid w:val="00F130E3"/>
    <w:rsid w:val="00F1343E"/>
    <w:rsid w:val="00F13642"/>
    <w:rsid w:val="00F13C18"/>
    <w:rsid w:val="00F14A3F"/>
    <w:rsid w:val="00F1680C"/>
    <w:rsid w:val="00F17398"/>
    <w:rsid w:val="00F1791F"/>
    <w:rsid w:val="00F236FB"/>
    <w:rsid w:val="00F24501"/>
    <w:rsid w:val="00F27EF0"/>
    <w:rsid w:val="00F30170"/>
    <w:rsid w:val="00F328BC"/>
    <w:rsid w:val="00F35BA2"/>
    <w:rsid w:val="00F361C5"/>
    <w:rsid w:val="00F36628"/>
    <w:rsid w:val="00F4277A"/>
    <w:rsid w:val="00F43898"/>
    <w:rsid w:val="00F456EB"/>
    <w:rsid w:val="00F46528"/>
    <w:rsid w:val="00F509DB"/>
    <w:rsid w:val="00F5575D"/>
    <w:rsid w:val="00F578B0"/>
    <w:rsid w:val="00F61E99"/>
    <w:rsid w:val="00F6248A"/>
    <w:rsid w:val="00F642EA"/>
    <w:rsid w:val="00F64BC4"/>
    <w:rsid w:val="00F83F6E"/>
    <w:rsid w:val="00F846D5"/>
    <w:rsid w:val="00F854DA"/>
    <w:rsid w:val="00F85A16"/>
    <w:rsid w:val="00F85B25"/>
    <w:rsid w:val="00F85D8F"/>
    <w:rsid w:val="00F91E1D"/>
    <w:rsid w:val="00F922B0"/>
    <w:rsid w:val="00F92A93"/>
    <w:rsid w:val="00F92ED5"/>
    <w:rsid w:val="00F97138"/>
    <w:rsid w:val="00FA0AC5"/>
    <w:rsid w:val="00FA0D4D"/>
    <w:rsid w:val="00FA2671"/>
    <w:rsid w:val="00FA32DC"/>
    <w:rsid w:val="00FA5F03"/>
    <w:rsid w:val="00FB1D3C"/>
    <w:rsid w:val="00FB3281"/>
    <w:rsid w:val="00FB39CD"/>
    <w:rsid w:val="00FB40C5"/>
    <w:rsid w:val="00FB79E8"/>
    <w:rsid w:val="00FC466E"/>
    <w:rsid w:val="00FC4848"/>
    <w:rsid w:val="00FD282E"/>
    <w:rsid w:val="00FD3B37"/>
    <w:rsid w:val="00FE1CF7"/>
    <w:rsid w:val="00FE5AC9"/>
    <w:rsid w:val="00FE65F5"/>
    <w:rsid w:val="00FE7E9C"/>
    <w:rsid w:val="00FF3CC6"/>
    <w:rsid w:val="00FF5068"/>
    <w:rsid w:val="00FF5271"/>
    <w:rsid w:val="00FF7368"/>
    <w:rsid w:val="00FF7530"/>
    <w:rsid w:val="02376724"/>
    <w:rsid w:val="0292AE63"/>
    <w:rsid w:val="02CB139B"/>
    <w:rsid w:val="031C7A0C"/>
    <w:rsid w:val="043422BC"/>
    <w:rsid w:val="048F8672"/>
    <w:rsid w:val="04C10B50"/>
    <w:rsid w:val="05221D8C"/>
    <w:rsid w:val="05298B73"/>
    <w:rsid w:val="053FCA63"/>
    <w:rsid w:val="054D0BE4"/>
    <w:rsid w:val="054D71E0"/>
    <w:rsid w:val="061E202A"/>
    <w:rsid w:val="077A1E45"/>
    <w:rsid w:val="07943AE8"/>
    <w:rsid w:val="07DD3451"/>
    <w:rsid w:val="08092D77"/>
    <w:rsid w:val="082DBD8A"/>
    <w:rsid w:val="0839C695"/>
    <w:rsid w:val="083A381D"/>
    <w:rsid w:val="0870ADE5"/>
    <w:rsid w:val="090A7DB7"/>
    <w:rsid w:val="09494E33"/>
    <w:rsid w:val="096BA013"/>
    <w:rsid w:val="0A372885"/>
    <w:rsid w:val="0A78CCD2"/>
    <w:rsid w:val="0BD61167"/>
    <w:rsid w:val="0C0A3FE8"/>
    <w:rsid w:val="0C2FAA37"/>
    <w:rsid w:val="0C986226"/>
    <w:rsid w:val="0D63DDCE"/>
    <w:rsid w:val="0D783272"/>
    <w:rsid w:val="0D7E0D75"/>
    <w:rsid w:val="0E35116D"/>
    <w:rsid w:val="0E818050"/>
    <w:rsid w:val="0F40DD7E"/>
    <w:rsid w:val="0F5BE7C6"/>
    <w:rsid w:val="0F6BE058"/>
    <w:rsid w:val="0F7D138D"/>
    <w:rsid w:val="10154A57"/>
    <w:rsid w:val="103D9B69"/>
    <w:rsid w:val="107B5C47"/>
    <w:rsid w:val="10B4027F"/>
    <w:rsid w:val="1101BE69"/>
    <w:rsid w:val="11279286"/>
    <w:rsid w:val="11F77636"/>
    <w:rsid w:val="11F7BBE5"/>
    <w:rsid w:val="1202C3F3"/>
    <w:rsid w:val="12469CB5"/>
    <w:rsid w:val="1276EA59"/>
    <w:rsid w:val="12817A3A"/>
    <w:rsid w:val="135911BF"/>
    <w:rsid w:val="13F5FDEF"/>
    <w:rsid w:val="14004299"/>
    <w:rsid w:val="144A1DD9"/>
    <w:rsid w:val="146EE41E"/>
    <w:rsid w:val="14915278"/>
    <w:rsid w:val="15E9B994"/>
    <w:rsid w:val="17836256"/>
    <w:rsid w:val="179CFCDF"/>
    <w:rsid w:val="1880C6B6"/>
    <w:rsid w:val="1A18830B"/>
    <w:rsid w:val="1A42BBCC"/>
    <w:rsid w:val="1B2438BF"/>
    <w:rsid w:val="1B45B4F3"/>
    <w:rsid w:val="1B4843DC"/>
    <w:rsid w:val="1B6713A4"/>
    <w:rsid w:val="1BA25484"/>
    <w:rsid w:val="1BC2C166"/>
    <w:rsid w:val="1C1BE8C0"/>
    <w:rsid w:val="1C3FCAC4"/>
    <w:rsid w:val="1C582FAA"/>
    <w:rsid w:val="1CC973D7"/>
    <w:rsid w:val="1D0D8D7E"/>
    <w:rsid w:val="1D21415A"/>
    <w:rsid w:val="1D425A71"/>
    <w:rsid w:val="1EA4A1AC"/>
    <w:rsid w:val="1F24F1EC"/>
    <w:rsid w:val="1FE182AF"/>
    <w:rsid w:val="1FE4C89B"/>
    <w:rsid w:val="20AE9DE2"/>
    <w:rsid w:val="216D856A"/>
    <w:rsid w:val="21C99321"/>
    <w:rsid w:val="21DD4427"/>
    <w:rsid w:val="22163915"/>
    <w:rsid w:val="228ED976"/>
    <w:rsid w:val="2309C9AB"/>
    <w:rsid w:val="230D8DC8"/>
    <w:rsid w:val="235FA686"/>
    <w:rsid w:val="23CBCEC2"/>
    <w:rsid w:val="24135EA5"/>
    <w:rsid w:val="24AA2B48"/>
    <w:rsid w:val="251012D4"/>
    <w:rsid w:val="25448D29"/>
    <w:rsid w:val="25761072"/>
    <w:rsid w:val="25ABAF8A"/>
    <w:rsid w:val="25BE32F8"/>
    <w:rsid w:val="25FBEE22"/>
    <w:rsid w:val="260164B6"/>
    <w:rsid w:val="26021376"/>
    <w:rsid w:val="26F21F78"/>
    <w:rsid w:val="2702C555"/>
    <w:rsid w:val="27277642"/>
    <w:rsid w:val="27791AAD"/>
    <w:rsid w:val="27934D3C"/>
    <w:rsid w:val="27DFA67D"/>
    <w:rsid w:val="286E2637"/>
    <w:rsid w:val="28B8D3BE"/>
    <w:rsid w:val="28B8FD77"/>
    <w:rsid w:val="293E6479"/>
    <w:rsid w:val="2A05982A"/>
    <w:rsid w:val="2A8D2948"/>
    <w:rsid w:val="2AA2D75A"/>
    <w:rsid w:val="2AFB252B"/>
    <w:rsid w:val="2B45366C"/>
    <w:rsid w:val="2B546854"/>
    <w:rsid w:val="2C1CADE6"/>
    <w:rsid w:val="2C49632C"/>
    <w:rsid w:val="2C6E5DCB"/>
    <w:rsid w:val="2D6ED74B"/>
    <w:rsid w:val="2DAD2EBE"/>
    <w:rsid w:val="2DB21CF1"/>
    <w:rsid w:val="2E054C40"/>
    <w:rsid w:val="2E9F236E"/>
    <w:rsid w:val="2EF26A93"/>
    <w:rsid w:val="2F272260"/>
    <w:rsid w:val="2FDCF15C"/>
    <w:rsid w:val="3035DA8C"/>
    <w:rsid w:val="30FCD50D"/>
    <w:rsid w:val="31238320"/>
    <w:rsid w:val="3150DC5F"/>
    <w:rsid w:val="31B9EB96"/>
    <w:rsid w:val="31F1F92D"/>
    <w:rsid w:val="3243E56A"/>
    <w:rsid w:val="3300D208"/>
    <w:rsid w:val="336294FE"/>
    <w:rsid w:val="34056304"/>
    <w:rsid w:val="3445E1B5"/>
    <w:rsid w:val="345B8E8B"/>
    <w:rsid w:val="346AA6DB"/>
    <w:rsid w:val="34B838DC"/>
    <w:rsid w:val="34C6C5CD"/>
    <w:rsid w:val="34D3087C"/>
    <w:rsid w:val="350A241E"/>
    <w:rsid w:val="3531600B"/>
    <w:rsid w:val="3571BC34"/>
    <w:rsid w:val="35F2C33B"/>
    <w:rsid w:val="3617F8A6"/>
    <w:rsid w:val="3622A801"/>
    <w:rsid w:val="36CCAFDA"/>
    <w:rsid w:val="36CE2BF0"/>
    <w:rsid w:val="36F760FB"/>
    <w:rsid w:val="370E7FA4"/>
    <w:rsid w:val="382D7A10"/>
    <w:rsid w:val="38408E2B"/>
    <w:rsid w:val="38A3E385"/>
    <w:rsid w:val="38EC47E5"/>
    <w:rsid w:val="38F54B27"/>
    <w:rsid w:val="391CE1DB"/>
    <w:rsid w:val="3964A14A"/>
    <w:rsid w:val="39A71D36"/>
    <w:rsid w:val="3A3E6DC4"/>
    <w:rsid w:val="3A625CDF"/>
    <w:rsid w:val="3AB8906E"/>
    <w:rsid w:val="3AD02F26"/>
    <w:rsid w:val="3AD379C5"/>
    <w:rsid w:val="3BC29E1C"/>
    <w:rsid w:val="3C1ED5EF"/>
    <w:rsid w:val="3C7EB7C3"/>
    <w:rsid w:val="3C9E33E8"/>
    <w:rsid w:val="3D06EA3D"/>
    <w:rsid w:val="3D161E10"/>
    <w:rsid w:val="3D998EE7"/>
    <w:rsid w:val="3DFD1F01"/>
    <w:rsid w:val="3E1CF12B"/>
    <w:rsid w:val="3E1F3FB2"/>
    <w:rsid w:val="3F06DE44"/>
    <w:rsid w:val="3F0D7EDA"/>
    <w:rsid w:val="3F258668"/>
    <w:rsid w:val="3F45C900"/>
    <w:rsid w:val="4010E451"/>
    <w:rsid w:val="404C3700"/>
    <w:rsid w:val="40AD081A"/>
    <w:rsid w:val="40DF402B"/>
    <w:rsid w:val="41595097"/>
    <w:rsid w:val="419DA365"/>
    <w:rsid w:val="41D4D2C2"/>
    <w:rsid w:val="420E81C8"/>
    <w:rsid w:val="421A8DC2"/>
    <w:rsid w:val="42E4B7FF"/>
    <w:rsid w:val="434F8420"/>
    <w:rsid w:val="43596DAA"/>
    <w:rsid w:val="43BF0932"/>
    <w:rsid w:val="43EA1306"/>
    <w:rsid w:val="44245557"/>
    <w:rsid w:val="44593C80"/>
    <w:rsid w:val="450CE5B3"/>
    <w:rsid w:val="45142F8B"/>
    <w:rsid w:val="4521B6BB"/>
    <w:rsid w:val="4667BA54"/>
    <w:rsid w:val="470CA3CC"/>
    <w:rsid w:val="479E1B13"/>
    <w:rsid w:val="47DA48FB"/>
    <w:rsid w:val="484A9649"/>
    <w:rsid w:val="485229DA"/>
    <w:rsid w:val="48A9D7F7"/>
    <w:rsid w:val="48C33950"/>
    <w:rsid w:val="492B75E1"/>
    <w:rsid w:val="496CA528"/>
    <w:rsid w:val="498A5EF2"/>
    <w:rsid w:val="4A192C66"/>
    <w:rsid w:val="4A82A795"/>
    <w:rsid w:val="4B1F994A"/>
    <w:rsid w:val="4B46308D"/>
    <w:rsid w:val="4CE3777F"/>
    <w:rsid w:val="4D590508"/>
    <w:rsid w:val="4DBFE5C8"/>
    <w:rsid w:val="4DC3B6BA"/>
    <w:rsid w:val="4DCE28FA"/>
    <w:rsid w:val="4E38B0BC"/>
    <w:rsid w:val="4E46A1C6"/>
    <w:rsid w:val="4EDF0042"/>
    <w:rsid w:val="4EF3F277"/>
    <w:rsid w:val="4F6D66BA"/>
    <w:rsid w:val="4F7153BA"/>
    <w:rsid w:val="4FFC0AF1"/>
    <w:rsid w:val="5007FF28"/>
    <w:rsid w:val="5015954C"/>
    <w:rsid w:val="50B3FFD3"/>
    <w:rsid w:val="5261F8B6"/>
    <w:rsid w:val="528E6F95"/>
    <w:rsid w:val="52E3F61A"/>
    <w:rsid w:val="52F2FD2B"/>
    <w:rsid w:val="53290D9C"/>
    <w:rsid w:val="53318E84"/>
    <w:rsid w:val="5369CD2E"/>
    <w:rsid w:val="548C6191"/>
    <w:rsid w:val="54E7B872"/>
    <w:rsid w:val="559732CD"/>
    <w:rsid w:val="559BCF75"/>
    <w:rsid w:val="55BDFAC7"/>
    <w:rsid w:val="560A4F04"/>
    <w:rsid w:val="56D32BCF"/>
    <w:rsid w:val="570461A1"/>
    <w:rsid w:val="579E29B5"/>
    <w:rsid w:val="57AE4BCA"/>
    <w:rsid w:val="57CF3D14"/>
    <w:rsid w:val="57E18B04"/>
    <w:rsid w:val="582EA9B2"/>
    <w:rsid w:val="589FE800"/>
    <w:rsid w:val="58B2D53A"/>
    <w:rsid w:val="591F6942"/>
    <w:rsid w:val="5A5E9E69"/>
    <w:rsid w:val="5ADAF9FD"/>
    <w:rsid w:val="5B066796"/>
    <w:rsid w:val="5B2309C1"/>
    <w:rsid w:val="5BBCDC56"/>
    <w:rsid w:val="5C413BEC"/>
    <w:rsid w:val="5C59000E"/>
    <w:rsid w:val="5CFF6444"/>
    <w:rsid w:val="5D0483CC"/>
    <w:rsid w:val="5D8B8C46"/>
    <w:rsid w:val="5DA22E57"/>
    <w:rsid w:val="5E041862"/>
    <w:rsid w:val="5E8AFAE7"/>
    <w:rsid w:val="5F0FA74F"/>
    <w:rsid w:val="5FB3747D"/>
    <w:rsid w:val="5FC17784"/>
    <w:rsid w:val="5FE3C88B"/>
    <w:rsid w:val="5FF46B6D"/>
    <w:rsid w:val="600A9287"/>
    <w:rsid w:val="60A84F97"/>
    <w:rsid w:val="6103B06A"/>
    <w:rsid w:val="61E2CF3F"/>
    <w:rsid w:val="622692BA"/>
    <w:rsid w:val="623BCDB4"/>
    <w:rsid w:val="625B7F7A"/>
    <w:rsid w:val="6286F5BC"/>
    <w:rsid w:val="62929AF9"/>
    <w:rsid w:val="62EAF3DF"/>
    <w:rsid w:val="6310DE27"/>
    <w:rsid w:val="63239FEF"/>
    <w:rsid w:val="65B112FE"/>
    <w:rsid w:val="65DC5EFB"/>
    <w:rsid w:val="66D0D6F0"/>
    <w:rsid w:val="67629000"/>
    <w:rsid w:val="67AE9F15"/>
    <w:rsid w:val="681DC570"/>
    <w:rsid w:val="68E13A07"/>
    <w:rsid w:val="68E98931"/>
    <w:rsid w:val="68F7F922"/>
    <w:rsid w:val="68FB121F"/>
    <w:rsid w:val="697BE35F"/>
    <w:rsid w:val="69AA15CF"/>
    <w:rsid w:val="69B37A3A"/>
    <w:rsid w:val="6A4A0BB4"/>
    <w:rsid w:val="6A577F56"/>
    <w:rsid w:val="6AC12AF9"/>
    <w:rsid w:val="6ACBF188"/>
    <w:rsid w:val="6B884147"/>
    <w:rsid w:val="6B9AEBF2"/>
    <w:rsid w:val="6BA0E2AE"/>
    <w:rsid w:val="6BC9D2E1"/>
    <w:rsid w:val="6BF53C94"/>
    <w:rsid w:val="6C92E509"/>
    <w:rsid w:val="6D0B2C13"/>
    <w:rsid w:val="6D8278DB"/>
    <w:rsid w:val="6DA34AF0"/>
    <w:rsid w:val="6E407E3C"/>
    <w:rsid w:val="6E747536"/>
    <w:rsid w:val="6EC60079"/>
    <w:rsid w:val="6F78E5DC"/>
    <w:rsid w:val="6FA5761A"/>
    <w:rsid w:val="6FCF1989"/>
    <w:rsid w:val="6FE97924"/>
    <w:rsid w:val="6FEA85CB"/>
    <w:rsid w:val="7006E453"/>
    <w:rsid w:val="70243C0A"/>
    <w:rsid w:val="70859421"/>
    <w:rsid w:val="709CBCDA"/>
    <w:rsid w:val="71070E9E"/>
    <w:rsid w:val="71111CE2"/>
    <w:rsid w:val="7173748B"/>
    <w:rsid w:val="7199C0A4"/>
    <w:rsid w:val="71AC8340"/>
    <w:rsid w:val="726336B3"/>
    <w:rsid w:val="72F0593F"/>
    <w:rsid w:val="73447112"/>
    <w:rsid w:val="7386B21C"/>
    <w:rsid w:val="7390319F"/>
    <w:rsid w:val="73A95DAA"/>
    <w:rsid w:val="73AF12C7"/>
    <w:rsid w:val="740F54A9"/>
    <w:rsid w:val="7492407E"/>
    <w:rsid w:val="74D4670D"/>
    <w:rsid w:val="7548F630"/>
    <w:rsid w:val="754D6999"/>
    <w:rsid w:val="755A7268"/>
    <w:rsid w:val="758209A5"/>
    <w:rsid w:val="75E76EC8"/>
    <w:rsid w:val="765B162A"/>
    <w:rsid w:val="7675194B"/>
    <w:rsid w:val="76B43EE6"/>
    <w:rsid w:val="773A8218"/>
    <w:rsid w:val="77424A3A"/>
    <w:rsid w:val="77634670"/>
    <w:rsid w:val="78439E28"/>
    <w:rsid w:val="78551CA0"/>
    <w:rsid w:val="7893CEFA"/>
    <w:rsid w:val="7980FDCA"/>
    <w:rsid w:val="79867119"/>
    <w:rsid w:val="79A6E782"/>
    <w:rsid w:val="79BBE05E"/>
    <w:rsid w:val="7A16865C"/>
    <w:rsid w:val="7A46B28E"/>
    <w:rsid w:val="7AA95F2A"/>
    <w:rsid w:val="7B65ECD1"/>
    <w:rsid w:val="7C4C9C89"/>
    <w:rsid w:val="7CB91AE8"/>
    <w:rsid w:val="7CC98A3C"/>
    <w:rsid w:val="7CE3D634"/>
    <w:rsid w:val="7D2C4667"/>
    <w:rsid w:val="7D9D52CF"/>
    <w:rsid w:val="7DE9FA8D"/>
    <w:rsid w:val="7DEBE27B"/>
    <w:rsid w:val="7E64C0AE"/>
    <w:rsid w:val="7E675185"/>
    <w:rsid w:val="7F74EAF2"/>
    <w:rsid w:val="7F94F7CE"/>
    <w:rsid w:val="7FAD34DE"/>
    <w:rsid w:val="7FF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32EFFE82-EE2E-423B-B81C-AD490E70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raingerplc.atlassian.net/browse/SFDC-702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graingerplc.atlassian.net/browse/SFDC-749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raingerplc.atlassian.net/browse/BSS-105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graingerplc.atlassian.net/browse/BSS-103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raingerplc.atlassian.net/browse/SFDC-705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3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OpenBox_Blank Document Short Form UK.dotx</Template>
  <TotalTime>38</TotalTime>
  <Pages>1</Pages>
  <Words>149</Words>
  <Characters>855</Characters>
  <Application>Microsoft Office Word</Application>
  <DocSecurity>0</DocSecurity>
  <Lines>7</Lines>
  <Paragraphs>2</Paragraphs>
  <ScaleCrop>false</ScaleCrop>
  <Manager>Version 1.0</Manager>
  <Company>Open Box Software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141</cp:revision>
  <cp:lastPrinted>2024-07-25T23:12:00Z</cp:lastPrinted>
  <dcterms:created xsi:type="dcterms:W3CDTF">2025-03-13T23:26:00Z</dcterms:created>
  <dcterms:modified xsi:type="dcterms:W3CDTF">2025-05-02T08:31:00Z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