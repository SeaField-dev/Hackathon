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7F1A60C6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430"/>
        <w:gridCol w:w="1935"/>
        <w:gridCol w:w="1875"/>
        <w:gridCol w:w="2395"/>
      </w:tblGrid>
      <w:tr w:rsidR="3F06DE44" w:rsidTr="6286F5BC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6286F5BC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D3015F" w14:paraId="192A5F72" w14:textId="253F5C6E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6286F5BC" w:rsidR="4A82A795">
              <w:rPr>
                <w:rFonts w:eastAsia="Verdana" w:cs="Verdana"/>
                <w:color w:val="000000" w:themeColor="text1" w:themeTint="FF" w:themeShade="FF"/>
                <w:lang w:val="en-US"/>
              </w:rPr>
              <w:t>31</w:t>
            </w:r>
            <w:r w:rsidRPr="6286F5BC" w:rsidR="4A82A795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st</w:t>
            </w:r>
            <w:r w:rsidRPr="6286F5BC" w:rsidR="4A82A795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6286F5BC" w:rsidR="00D3015F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March </w:t>
            </w:r>
            <w:r w:rsidRPr="6286F5BC" w:rsidR="007F57CD">
              <w:rPr>
                <w:rFonts w:eastAsia="Verdana" w:cs="Verdana"/>
                <w:color w:val="000000" w:themeColor="text1" w:themeTint="FF" w:themeShade="FF"/>
                <w:lang w:val="en-US"/>
              </w:rPr>
              <w:t>2025</w:t>
            </w:r>
          </w:p>
        </w:tc>
      </w:tr>
      <w:tr w:rsidR="3F06DE44" w:rsidTr="6286F5BC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6286F5BC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E15C00" w:rsidP="27277642" w:rsidRDefault="00E15C00" w14:paraId="6C90D510" w14:textId="2B6EBA6B">
            <w:pPr>
              <w:ind w:right="-168"/>
            </w:pPr>
            <w:hyperlink r:id="R01dc9bf08e994615">
              <w:r w:rsidRPr="27277642" w:rsidR="2B45366C">
                <w:rPr>
                  <w:rStyle w:val="Hyperlink"/>
                </w:rPr>
                <w:t>CLTL-398: Opportunities created by GREP have blank record type</w:t>
              </w:r>
            </w:hyperlink>
          </w:p>
          <w:p w:rsidRPr="00A86865" w:rsidR="00E15C00" w:rsidP="27277642" w:rsidRDefault="00E15C00" w14:paraId="4083740B" w14:textId="7B42D103">
            <w:pPr>
              <w:ind w:right="-168"/>
            </w:pPr>
            <w:hyperlink r:id="R6fc338a3e69246a1">
              <w:r w:rsidRPr="6AC12AF9" w:rsidR="2B45366C">
                <w:rPr>
                  <w:rStyle w:val="Hyperlink"/>
                </w:rPr>
                <w:t>CLTL-396: Tenancy End Date Is Removed When Move To Audit Stage</w:t>
              </w:r>
            </w:hyperlink>
          </w:p>
          <w:p w:rsidRPr="00A86865" w:rsidR="00E15C00" w:rsidP="6AC12AF9" w:rsidRDefault="00E15C00" w14:paraId="73474661" w14:textId="7503A8CC">
            <w:pPr>
              <w:ind w:right="-168"/>
              <w:rPr>
                <w:rStyle w:val="Hyperlink"/>
              </w:rPr>
            </w:pPr>
            <w:hyperlink r:id="R02f0caf9578c4d86">
              <w:r w:rsidRPr="6AC12AF9" w:rsidR="2B45366C">
                <w:rPr>
                  <w:rStyle w:val="Hyperlink"/>
                </w:rPr>
                <w:t>BSS-101: Update Flow for Notice Recieved Date on Unit</w:t>
              </w:r>
            </w:hyperlink>
          </w:p>
          <w:p w:rsidRPr="00A86865" w:rsidR="00E15C00" w:rsidP="27277642" w:rsidRDefault="00E15C00" w14:paraId="31003B29" w14:textId="4B65C998">
            <w:pPr>
              <w:ind w:right="-168"/>
            </w:pPr>
            <w:hyperlink r:id="R663f0c4d01ac4a97">
              <w:r w:rsidRPr="17836256" w:rsidR="2B45366C">
                <w:rPr>
                  <w:rStyle w:val="Hyperlink"/>
                </w:rPr>
                <w:t>SFDC-458: Credit Control Team Permission Set Group</w:t>
              </w:r>
            </w:hyperlink>
          </w:p>
          <w:p w:rsidRPr="00A86865" w:rsidR="00E15C00" w:rsidP="27277642" w:rsidRDefault="00E15C00" w14:paraId="6A1B2EF4" w14:textId="443DB06D">
            <w:pPr>
              <w:ind w:right="-168"/>
            </w:pPr>
            <w:hyperlink r:id="Rc7875965a0cc41f6">
              <w:r w:rsidRPr="17836256" w:rsidR="2B45366C">
                <w:rPr>
                  <w:rStyle w:val="Hyperlink"/>
                </w:rPr>
                <w:t>SFDC-689: Identify 'Under Other Contract' Blocks</w:t>
              </w:r>
            </w:hyperlink>
          </w:p>
          <w:p w:rsidRPr="00A86865" w:rsidR="00E15C00" w:rsidP="27277642" w:rsidRDefault="00E15C00" w14:paraId="32E1431A" w14:textId="161C6AFC">
            <w:pPr>
              <w:ind w:right="-168"/>
            </w:pPr>
            <w:hyperlink r:id="Rb4d44d640bdb4a25">
              <w:r w:rsidRPr="17836256" w:rsidR="2B45366C">
                <w:rPr>
                  <w:rStyle w:val="Hyperlink"/>
                </w:rPr>
                <w:t xml:space="preserve">SFDC-693: </w:t>
              </w:r>
              <w:r w:rsidRPr="17836256" w:rsidR="2B45366C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>Create PS_Credit_Control_CRUD permission Set</w:t>
              </w:r>
            </w:hyperlink>
          </w:p>
          <w:p w:rsidR="2B45366C" w:rsidP="17836256" w:rsidRDefault="2B45366C" w14:paraId="4BE01D3E" w14:textId="5D289FF8">
            <w:pPr>
              <w:ind w:right="-168"/>
            </w:pPr>
            <w:hyperlink r:id="R6f3f6cc16102484b">
              <w:r w:rsidRPr="17836256" w:rsidR="2B45366C">
                <w:rPr>
                  <w:rStyle w:val="Hyperlink"/>
                </w:rPr>
                <w:t>SFDC-699: Add Touchpoint Survey Read PS to Ops PSGs</w:t>
              </w:r>
            </w:hyperlink>
          </w:p>
          <w:p w:rsidR="2B45366C" w:rsidP="17836256" w:rsidRDefault="2B45366C" w14:paraId="0DDEF7E9" w14:textId="10627033">
            <w:pPr>
              <w:ind w:right="-168"/>
            </w:pPr>
            <w:hyperlink r:id="Re8bc45b0c0d74235">
              <w:r w:rsidRPr="62929AF9" w:rsidR="2B45366C">
                <w:rPr>
                  <w:rStyle w:val="Hyperlink"/>
                </w:rPr>
                <w:t>SFDC-701: Update Residential Leasing User PS</w:t>
              </w:r>
            </w:hyperlink>
          </w:p>
          <w:p w:rsidR="2B45366C" w:rsidP="62929AF9" w:rsidRDefault="2B45366C" w14:paraId="5C2B15F9" w14:textId="55372E17">
            <w:pPr>
              <w:ind w:right="-168"/>
            </w:pPr>
            <w:hyperlink r:id="R8e2211e677494476">
              <w:r w:rsidRPr="62929AF9" w:rsidR="2B45366C">
                <w:rPr>
                  <w:rStyle w:val="Hyperlink"/>
                </w:rPr>
                <w:t>SFDC-712: Update All Resi Lettings CRUD perm sets</w:t>
              </w:r>
            </w:hyperlink>
          </w:p>
          <w:p w:rsidRPr="00A86865" w:rsidR="00E15C00" w:rsidP="27277642" w:rsidRDefault="00E15C00" w14:paraId="707CAF23" w14:textId="0ABBF54C">
            <w:pPr>
              <w:ind w:right="-168"/>
            </w:pP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00B85B3C" w14:paraId="6BC4252E" w14:textId="6A04D19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346AA6DB" w:rsidR="2B45366C">
              <w:rPr>
                <w:rFonts w:eastAsia="Verdana" w:cs="Verdana"/>
                <w:color w:val="000000" w:themeColor="text1" w:themeTint="FF" w:themeShade="FF"/>
                <w:lang w:val="en-ZA"/>
              </w:rPr>
              <w:t>24</w:t>
            </w:r>
            <w:r w:rsidRPr="346AA6DB" w:rsidR="2B45366C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346AA6DB" w:rsidR="2B45366C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</w:t>
            </w:r>
            <w:r w:rsidRPr="346AA6DB" w:rsidR="00B85B3C">
              <w:rPr>
                <w:rFonts w:eastAsia="Verdana" w:cs="Verdana"/>
                <w:color w:val="000000" w:themeColor="text1" w:themeTint="FF" w:themeShade="FF"/>
                <w:lang w:val="en-ZA"/>
              </w:rPr>
              <w:t>March 2025</w:t>
            </w:r>
          </w:p>
        </w:tc>
      </w:tr>
      <w:tr w:rsidR="00495760" w:rsidTr="6286F5BC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495760" w:rsidP="3F06DE44" w:rsidRDefault="00495760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495760" w:rsidTr="6286F5BC" w14:paraId="692449E3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4C5D55DF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6286F5BC" w:rsidRDefault="00495760" w14:paraId="33B43450" w14:textId="666BF211">
            <w:pPr>
              <w:ind w:right="-168"/>
              <w:rPr>
                <w:rStyle w:val="Hyperlink"/>
              </w:rPr>
            </w:pPr>
            <w:r w:rsidR="6FCF1989">
              <w:rPr/>
              <w:t xml:space="preserve">RBAC – </w:t>
            </w:r>
            <w:hyperlink r:id="R3e66830edece4076">
              <w:r w:rsidRPr="6286F5BC" w:rsidR="6FCF1989">
                <w:rPr>
                  <w:rStyle w:val="Hyperlink"/>
                </w:rPr>
                <w:t xml:space="preserve">SFDC-723: </w:t>
              </w:r>
              <w:r w:rsidRPr="6286F5BC" w:rsidR="6FCF1989">
                <w:rPr>
                  <w:rStyle w:val="Hyperlink"/>
                </w:rPr>
                <w:t>PS_Payment_Creat</w:t>
              </w:r>
              <w:r w:rsidRPr="6286F5BC" w:rsidR="6FCF1989">
                <w:rPr>
                  <w:rStyle w:val="Hyperlink"/>
                </w:rPr>
                <w:t>i</w:t>
              </w:r>
              <w:r w:rsidRPr="6286F5BC" w:rsidR="6FCF1989">
                <w:rPr>
                  <w:rStyle w:val="Hyperlink"/>
                </w:rPr>
                <w:t>o</w:t>
              </w:r>
              <w:r w:rsidRPr="6286F5BC" w:rsidR="6FCF1989">
                <w:rPr>
                  <w:rStyle w:val="Hyperlink"/>
                </w:rPr>
                <w:t>n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773A8218" w:rsidRDefault="00495760" w14:paraId="2347B4E9" w14:textId="719D85A9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773A8218" w:rsidR="6FCF1989">
              <w:rPr>
                <w:rFonts w:eastAsia="Verdana" w:cs="Verdana"/>
                <w:color w:val="000000" w:themeColor="text1" w:themeTint="FF" w:themeShade="FF"/>
              </w:rPr>
              <w:t>27</w:t>
            </w:r>
            <w:r w:rsidRPr="773A8218" w:rsidR="6FCF1989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773A8218" w:rsidR="6FCF1989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773A8218" w:rsidRDefault="00495760" w14:paraId="10F40BF0" w14:textId="341F6F15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773A8218" w:rsidR="6FCF1989">
              <w:rPr>
                <w:rFonts w:eastAsia="Verdana" w:cs="Verdana"/>
                <w:color w:val="000000" w:themeColor="text1" w:themeTint="FF" w:themeShade="FF"/>
              </w:rPr>
              <w:t>Lesley Richardson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773A8218" w:rsidRDefault="00495760" w14:paraId="7D7ABFFD" w14:textId="5E9E12C1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773A8218" w:rsidR="6FCF1989">
              <w:rPr>
                <w:rFonts w:eastAsia="Verdana" w:cs="Verdana"/>
                <w:color w:val="000000" w:themeColor="text1" w:themeTint="FF" w:themeShade="FF"/>
                <w:lang w:val="en-ZA"/>
              </w:rPr>
              <w:t>Pending</w:t>
            </w:r>
          </w:p>
        </w:tc>
      </w:tr>
      <w:tr w:rsidR="00495760" w:rsidTr="6286F5BC" w14:paraId="6E9AD96F" w14:textId="77777777">
        <w:trPr>
          <w:trHeight w:val="390"/>
        </w:trPr>
        <w:tc>
          <w:tcPr>
            <w:tcW w:w="2250" w:type="dxa"/>
            <w:vMerge/>
            <w:tcBorders/>
            <w:tcMar/>
            <w:vAlign w:val="center"/>
          </w:tcPr>
          <w:p w:rsidR="00495760" w:rsidP="007F39B4" w:rsidRDefault="00495760" w14:paraId="303388C5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007F39B4" w:rsidRDefault="00495760" w14:paraId="4412B858" w14:textId="7FB71588">
            <w:pPr>
              <w:ind w:right="-168"/>
            </w:pPr>
            <w:r w:rsidR="6FCF1989">
              <w:rPr/>
              <w:t xml:space="preserve">Support Hotfix – </w:t>
            </w:r>
            <w:hyperlink r:id="Rf8eefecba2ed41ea">
              <w:r w:rsidRPr="2AFB252B" w:rsidR="6FCF1989">
                <w:rPr>
                  <w:rStyle w:val="Hyperlink"/>
                </w:rPr>
                <w:t>BSS-102: Lead tenant opportunity contact role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6FEA85CB" w:rsidRDefault="00495760" w14:paraId="1D36EC73" w14:textId="671A079C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6FEA85CB" w:rsidR="6FCF1989">
              <w:rPr>
                <w:rFonts w:eastAsia="Verdana" w:cs="Verdana"/>
                <w:color w:val="000000" w:themeColor="text1" w:themeTint="FF" w:themeShade="FF"/>
              </w:rPr>
              <w:t>27</w:t>
            </w:r>
            <w:r w:rsidRPr="6FEA85CB" w:rsidR="6FCF1989">
              <w:rPr>
                <w:rFonts w:eastAsia="Verdana" w:cs="Verdana"/>
                <w:color w:val="000000" w:themeColor="text1" w:themeTint="FF" w:themeShade="FF"/>
                <w:vertAlign w:val="superscript"/>
              </w:rPr>
              <w:t>th</w:t>
            </w:r>
            <w:r w:rsidRPr="6FEA85CB" w:rsidR="6FCF1989">
              <w:rPr>
                <w:rFonts w:eastAsia="Verdana" w:cs="Verdana"/>
                <w:color w:val="000000" w:themeColor="text1" w:themeTint="FF" w:themeShade="FF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007F39B4" w:rsidRDefault="00495760" w14:paraId="5F19C181" w14:textId="39C25A4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FEA85CB" w:rsidR="6FCF1989">
              <w:rPr>
                <w:rFonts w:eastAsia="Verdana" w:cs="Verdana"/>
                <w:color w:val="000000" w:themeColor="text1" w:themeTint="FF" w:themeShade="FF"/>
              </w:rPr>
              <w:t>Jaic George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6FEA85CB" w:rsidRDefault="00495760" w14:paraId="7A2167DF" w14:textId="0FD7073A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</w:pPr>
            <w:r w:rsidRPr="6FEA85CB" w:rsidR="6FCF1989">
              <w:rPr>
                <w:rFonts w:eastAsia="Verdana" w:cs="Verdana"/>
                <w:color w:val="000000" w:themeColor="text1" w:themeTint="FF" w:themeShade="FF"/>
                <w:lang w:val="en-ZA"/>
              </w:rPr>
              <w:t>Pending</w:t>
            </w:r>
          </w:p>
        </w:tc>
      </w:tr>
      <w:tr w:rsidR="00E15C00" w:rsidTr="6286F5BC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37"/>
      <w:footerReference w:type="default" r:id="rId38"/>
      <w:headerReference w:type="first" r:id="rId39"/>
      <w:footerReference w:type="first" r:id="rId4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5102" w:rsidRDefault="00555102" w14:paraId="78E9065A" w14:textId="77777777">
      <w:r>
        <w:separator/>
      </w:r>
    </w:p>
  </w:endnote>
  <w:endnote w:type="continuationSeparator" w:id="0">
    <w:p w:rsidR="00555102" w:rsidRDefault="00555102" w14:paraId="556901FD" w14:textId="77777777">
      <w:r>
        <w:continuationSeparator/>
      </w:r>
    </w:p>
  </w:endnote>
  <w:endnote w:type="continuationNotice" w:id="1">
    <w:p w:rsidR="00555102" w:rsidRDefault="00555102" w14:paraId="5C3C3A9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5102" w:rsidRDefault="00555102" w14:paraId="0B5197A2" w14:textId="77777777">
      <w:r>
        <w:separator/>
      </w:r>
    </w:p>
  </w:footnote>
  <w:footnote w:type="continuationSeparator" w:id="0">
    <w:p w:rsidR="00555102" w:rsidRDefault="00555102" w14:paraId="3E8D7969" w14:textId="77777777">
      <w:r>
        <w:continuationSeparator/>
      </w:r>
    </w:p>
  </w:footnote>
  <w:footnote w:type="continuationNotice" w:id="1">
    <w:p w:rsidR="00555102" w:rsidRDefault="00555102" w14:paraId="086F3EF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15B0F"/>
    <w:rsid w:val="00020D30"/>
    <w:rsid w:val="00022324"/>
    <w:rsid w:val="00026060"/>
    <w:rsid w:val="00034352"/>
    <w:rsid w:val="00034AAD"/>
    <w:rsid w:val="00043D50"/>
    <w:rsid w:val="00053356"/>
    <w:rsid w:val="00062EF3"/>
    <w:rsid w:val="000651B2"/>
    <w:rsid w:val="000679D6"/>
    <w:rsid w:val="000802B1"/>
    <w:rsid w:val="0008404D"/>
    <w:rsid w:val="000855D7"/>
    <w:rsid w:val="000910F0"/>
    <w:rsid w:val="00093CA0"/>
    <w:rsid w:val="000A04C0"/>
    <w:rsid w:val="000A509A"/>
    <w:rsid w:val="000A7342"/>
    <w:rsid w:val="000C496A"/>
    <w:rsid w:val="000C5BBC"/>
    <w:rsid w:val="000D629D"/>
    <w:rsid w:val="000E2D2E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31AF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930D3"/>
    <w:rsid w:val="00194347"/>
    <w:rsid w:val="001A256E"/>
    <w:rsid w:val="001A6989"/>
    <w:rsid w:val="001A7F7E"/>
    <w:rsid w:val="001B0925"/>
    <w:rsid w:val="001B41A9"/>
    <w:rsid w:val="001B58FB"/>
    <w:rsid w:val="001B590E"/>
    <w:rsid w:val="001D2E14"/>
    <w:rsid w:val="001D385F"/>
    <w:rsid w:val="001E140A"/>
    <w:rsid w:val="001E2921"/>
    <w:rsid w:val="001E4A69"/>
    <w:rsid w:val="001E7F1B"/>
    <w:rsid w:val="001F30EB"/>
    <w:rsid w:val="001F3407"/>
    <w:rsid w:val="001F40B5"/>
    <w:rsid w:val="001F4FBA"/>
    <w:rsid w:val="0020024C"/>
    <w:rsid w:val="002093B0"/>
    <w:rsid w:val="002240D6"/>
    <w:rsid w:val="00227DF3"/>
    <w:rsid w:val="00230549"/>
    <w:rsid w:val="00233170"/>
    <w:rsid w:val="0023710E"/>
    <w:rsid w:val="00244874"/>
    <w:rsid w:val="00263D14"/>
    <w:rsid w:val="00263FC3"/>
    <w:rsid w:val="002709F7"/>
    <w:rsid w:val="0027478F"/>
    <w:rsid w:val="0027664A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0639"/>
    <w:rsid w:val="002E1D65"/>
    <w:rsid w:val="002E5BDE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3C1C"/>
    <w:rsid w:val="00375B97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35B9"/>
    <w:rsid w:val="00426172"/>
    <w:rsid w:val="0042CAA9"/>
    <w:rsid w:val="00431339"/>
    <w:rsid w:val="00435898"/>
    <w:rsid w:val="004406EC"/>
    <w:rsid w:val="00451C66"/>
    <w:rsid w:val="0045247C"/>
    <w:rsid w:val="00452D70"/>
    <w:rsid w:val="0045559D"/>
    <w:rsid w:val="00455A4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94C75"/>
    <w:rsid w:val="00495760"/>
    <w:rsid w:val="004A085C"/>
    <w:rsid w:val="004A0B01"/>
    <w:rsid w:val="004A5343"/>
    <w:rsid w:val="004A7A35"/>
    <w:rsid w:val="004B1D62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32F6D"/>
    <w:rsid w:val="005438BE"/>
    <w:rsid w:val="005533BA"/>
    <w:rsid w:val="00555102"/>
    <w:rsid w:val="00562374"/>
    <w:rsid w:val="00566617"/>
    <w:rsid w:val="00571841"/>
    <w:rsid w:val="00576DFD"/>
    <w:rsid w:val="005A0502"/>
    <w:rsid w:val="005A526D"/>
    <w:rsid w:val="005A79C5"/>
    <w:rsid w:val="005A7D72"/>
    <w:rsid w:val="005B1CC9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4A0E"/>
    <w:rsid w:val="0066655A"/>
    <w:rsid w:val="00666F49"/>
    <w:rsid w:val="0067118B"/>
    <w:rsid w:val="00672D08"/>
    <w:rsid w:val="00683769"/>
    <w:rsid w:val="00685704"/>
    <w:rsid w:val="00685A87"/>
    <w:rsid w:val="00695F7D"/>
    <w:rsid w:val="006A1301"/>
    <w:rsid w:val="006A2DC4"/>
    <w:rsid w:val="006A45BA"/>
    <w:rsid w:val="006A4B75"/>
    <w:rsid w:val="006B2194"/>
    <w:rsid w:val="006B2A76"/>
    <w:rsid w:val="006B3805"/>
    <w:rsid w:val="006B5CE6"/>
    <w:rsid w:val="006C57B8"/>
    <w:rsid w:val="006D0105"/>
    <w:rsid w:val="006D0950"/>
    <w:rsid w:val="006D5A6D"/>
    <w:rsid w:val="006E0011"/>
    <w:rsid w:val="006E0DAD"/>
    <w:rsid w:val="006E6C80"/>
    <w:rsid w:val="006F4D3B"/>
    <w:rsid w:val="007021DE"/>
    <w:rsid w:val="0070361D"/>
    <w:rsid w:val="00703E47"/>
    <w:rsid w:val="007106D7"/>
    <w:rsid w:val="007145AB"/>
    <w:rsid w:val="007227A4"/>
    <w:rsid w:val="00725377"/>
    <w:rsid w:val="00731D65"/>
    <w:rsid w:val="00731DCC"/>
    <w:rsid w:val="00735A80"/>
    <w:rsid w:val="007404FD"/>
    <w:rsid w:val="00742655"/>
    <w:rsid w:val="00743932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60B5C"/>
    <w:rsid w:val="00766873"/>
    <w:rsid w:val="00786BA2"/>
    <w:rsid w:val="007A36E7"/>
    <w:rsid w:val="007A59A0"/>
    <w:rsid w:val="007C492D"/>
    <w:rsid w:val="007D3CF9"/>
    <w:rsid w:val="007E3761"/>
    <w:rsid w:val="007E56E0"/>
    <w:rsid w:val="007E5B0E"/>
    <w:rsid w:val="007F57CD"/>
    <w:rsid w:val="00803F95"/>
    <w:rsid w:val="0081494C"/>
    <w:rsid w:val="00814BB4"/>
    <w:rsid w:val="00817A8B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75EF4"/>
    <w:rsid w:val="008809B9"/>
    <w:rsid w:val="008813AB"/>
    <w:rsid w:val="00884A53"/>
    <w:rsid w:val="00887BE0"/>
    <w:rsid w:val="00890DFC"/>
    <w:rsid w:val="00893C48"/>
    <w:rsid w:val="00895BF8"/>
    <w:rsid w:val="008A1887"/>
    <w:rsid w:val="008A265A"/>
    <w:rsid w:val="008A41EC"/>
    <w:rsid w:val="008B668E"/>
    <w:rsid w:val="008B7C88"/>
    <w:rsid w:val="008C33F6"/>
    <w:rsid w:val="008C5D33"/>
    <w:rsid w:val="008C5E24"/>
    <w:rsid w:val="008D25DC"/>
    <w:rsid w:val="008D35C5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3244E"/>
    <w:rsid w:val="009430D3"/>
    <w:rsid w:val="00943DE5"/>
    <w:rsid w:val="009537CE"/>
    <w:rsid w:val="0096072A"/>
    <w:rsid w:val="00963398"/>
    <w:rsid w:val="00974008"/>
    <w:rsid w:val="00975394"/>
    <w:rsid w:val="009770C3"/>
    <w:rsid w:val="00981A90"/>
    <w:rsid w:val="00984344"/>
    <w:rsid w:val="009A1012"/>
    <w:rsid w:val="009B1752"/>
    <w:rsid w:val="009B741D"/>
    <w:rsid w:val="009B780B"/>
    <w:rsid w:val="009C2AD4"/>
    <w:rsid w:val="009C3BF9"/>
    <w:rsid w:val="009C4C9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26116"/>
    <w:rsid w:val="00A31607"/>
    <w:rsid w:val="00A32B53"/>
    <w:rsid w:val="00A35A99"/>
    <w:rsid w:val="00A36F79"/>
    <w:rsid w:val="00A43175"/>
    <w:rsid w:val="00A50FD6"/>
    <w:rsid w:val="00A55990"/>
    <w:rsid w:val="00A55B11"/>
    <w:rsid w:val="00A565C3"/>
    <w:rsid w:val="00A61F53"/>
    <w:rsid w:val="00A64F95"/>
    <w:rsid w:val="00A70716"/>
    <w:rsid w:val="00A7566D"/>
    <w:rsid w:val="00A81254"/>
    <w:rsid w:val="00A849D1"/>
    <w:rsid w:val="00A86865"/>
    <w:rsid w:val="00A86E53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5EBA"/>
    <w:rsid w:val="00AC5F0C"/>
    <w:rsid w:val="00AD21F8"/>
    <w:rsid w:val="00AD5BA6"/>
    <w:rsid w:val="00AD7C6F"/>
    <w:rsid w:val="00AE0762"/>
    <w:rsid w:val="00AE1005"/>
    <w:rsid w:val="00AE24EC"/>
    <w:rsid w:val="00AF4757"/>
    <w:rsid w:val="00AF731F"/>
    <w:rsid w:val="00B00E78"/>
    <w:rsid w:val="00B027D5"/>
    <w:rsid w:val="00B2549A"/>
    <w:rsid w:val="00B2748B"/>
    <w:rsid w:val="00B316C0"/>
    <w:rsid w:val="00B31902"/>
    <w:rsid w:val="00B340C3"/>
    <w:rsid w:val="00B43ABB"/>
    <w:rsid w:val="00B4429F"/>
    <w:rsid w:val="00B5139F"/>
    <w:rsid w:val="00B516BB"/>
    <w:rsid w:val="00B52001"/>
    <w:rsid w:val="00B55A0F"/>
    <w:rsid w:val="00B6166F"/>
    <w:rsid w:val="00B616FA"/>
    <w:rsid w:val="00B669CA"/>
    <w:rsid w:val="00B66F05"/>
    <w:rsid w:val="00B70E14"/>
    <w:rsid w:val="00B747DB"/>
    <w:rsid w:val="00B74F0D"/>
    <w:rsid w:val="00B76E3A"/>
    <w:rsid w:val="00B800D8"/>
    <w:rsid w:val="00B80367"/>
    <w:rsid w:val="00B81FDF"/>
    <w:rsid w:val="00B82261"/>
    <w:rsid w:val="00B82CC4"/>
    <w:rsid w:val="00B85B3C"/>
    <w:rsid w:val="00B91F6D"/>
    <w:rsid w:val="00B92DED"/>
    <w:rsid w:val="00B97D17"/>
    <w:rsid w:val="00BA0603"/>
    <w:rsid w:val="00BA4BF9"/>
    <w:rsid w:val="00BB1092"/>
    <w:rsid w:val="00BB4352"/>
    <w:rsid w:val="00BD25B3"/>
    <w:rsid w:val="00BD2C8B"/>
    <w:rsid w:val="00BE2DEB"/>
    <w:rsid w:val="00BE2F20"/>
    <w:rsid w:val="00BE3D10"/>
    <w:rsid w:val="00BF2752"/>
    <w:rsid w:val="00BF6E37"/>
    <w:rsid w:val="00C2180A"/>
    <w:rsid w:val="00C26151"/>
    <w:rsid w:val="00C26226"/>
    <w:rsid w:val="00C333E3"/>
    <w:rsid w:val="00C37328"/>
    <w:rsid w:val="00C467DB"/>
    <w:rsid w:val="00C50851"/>
    <w:rsid w:val="00C514F6"/>
    <w:rsid w:val="00C52BC0"/>
    <w:rsid w:val="00C52C2E"/>
    <w:rsid w:val="00C7675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CF456F"/>
    <w:rsid w:val="00D0028E"/>
    <w:rsid w:val="00D1239C"/>
    <w:rsid w:val="00D12FF2"/>
    <w:rsid w:val="00D1455C"/>
    <w:rsid w:val="00D14B34"/>
    <w:rsid w:val="00D17D89"/>
    <w:rsid w:val="00D20743"/>
    <w:rsid w:val="00D3015F"/>
    <w:rsid w:val="00D3166A"/>
    <w:rsid w:val="00D33069"/>
    <w:rsid w:val="00D33ED6"/>
    <w:rsid w:val="00D37F51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0AF1"/>
    <w:rsid w:val="00DE3234"/>
    <w:rsid w:val="00DE744F"/>
    <w:rsid w:val="00DF5B54"/>
    <w:rsid w:val="00E004EB"/>
    <w:rsid w:val="00E0636E"/>
    <w:rsid w:val="00E07BFF"/>
    <w:rsid w:val="00E114D2"/>
    <w:rsid w:val="00E11C4C"/>
    <w:rsid w:val="00E15C00"/>
    <w:rsid w:val="00E21858"/>
    <w:rsid w:val="00E22DEB"/>
    <w:rsid w:val="00E3284D"/>
    <w:rsid w:val="00E51FE1"/>
    <w:rsid w:val="00E54C2D"/>
    <w:rsid w:val="00E56D17"/>
    <w:rsid w:val="00E626E3"/>
    <w:rsid w:val="00E71715"/>
    <w:rsid w:val="00E73DF3"/>
    <w:rsid w:val="00E76507"/>
    <w:rsid w:val="00E80C80"/>
    <w:rsid w:val="00E84190"/>
    <w:rsid w:val="00E8685E"/>
    <w:rsid w:val="00E921E7"/>
    <w:rsid w:val="00E94094"/>
    <w:rsid w:val="00EA0533"/>
    <w:rsid w:val="00EA150B"/>
    <w:rsid w:val="00EA28D5"/>
    <w:rsid w:val="00EA5371"/>
    <w:rsid w:val="00EB1385"/>
    <w:rsid w:val="00EB1D38"/>
    <w:rsid w:val="00EB5013"/>
    <w:rsid w:val="00EB5E5E"/>
    <w:rsid w:val="00ED0B5D"/>
    <w:rsid w:val="00ED17C0"/>
    <w:rsid w:val="00ED4958"/>
    <w:rsid w:val="00ED7FCE"/>
    <w:rsid w:val="00EF4454"/>
    <w:rsid w:val="00EF7714"/>
    <w:rsid w:val="00F05384"/>
    <w:rsid w:val="00F130E3"/>
    <w:rsid w:val="00F1343E"/>
    <w:rsid w:val="00F1680C"/>
    <w:rsid w:val="00F17398"/>
    <w:rsid w:val="00F236FB"/>
    <w:rsid w:val="00F27EF0"/>
    <w:rsid w:val="00F35BA2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B25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3281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376724"/>
    <w:rsid w:val="0292AE63"/>
    <w:rsid w:val="02CB139B"/>
    <w:rsid w:val="031C7A0C"/>
    <w:rsid w:val="043422BC"/>
    <w:rsid w:val="048F8672"/>
    <w:rsid w:val="05221D8C"/>
    <w:rsid w:val="05298B73"/>
    <w:rsid w:val="053FCA63"/>
    <w:rsid w:val="054D0BE4"/>
    <w:rsid w:val="054D71E0"/>
    <w:rsid w:val="061E202A"/>
    <w:rsid w:val="07DD3451"/>
    <w:rsid w:val="082DBD8A"/>
    <w:rsid w:val="0839C695"/>
    <w:rsid w:val="083A381D"/>
    <w:rsid w:val="09494E33"/>
    <w:rsid w:val="096BA013"/>
    <w:rsid w:val="0A78CCD2"/>
    <w:rsid w:val="0BD61167"/>
    <w:rsid w:val="0C2FAA37"/>
    <w:rsid w:val="0C986226"/>
    <w:rsid w:val="0D63DDCE"/>
    <w:rsid w:val="0D783272"/>
    <w:rsid w:val="0E35116D"/>
    <w:rsid w:val="0F40DD7E"/>
    <w:rsid w:val="0F5BE7C6"/>
    <w:rsid w:val="0F6BE058"/>
    <w:rsid w:val="0F7D138D"/>
    <w:rsid w:val="10154A57"/>
    <w:rsid w:val="103D9B69"/>
    <w:rsid w:val="107B5C47"/>
    <w:rsid w:val="1101BE69"/>
    <w:rsid w:val="1127928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880C6B6"/>
    <w:rsid w:val="1A18830B"/>
    <w:rsid w:val="1A42BBCC"/>
    <w:rsid w:val="1B2438BF"/>
    <w:rsid w:val="1B45B4F3"/>
    <w:rsid w:val="1B4843DC"/>
    <w:rsid w:val="1BC2C166"/>
    <w:rsid w:val="1C1BE8C0"/>
    <w:rsid w:val="1C3FCAC4"/>
    <w:rsid w:val="1C582FAA"/>
    <w:rsid w:val="1CC973D7"/>
    <w:rsid w:val="1D0D8D7E"/>
    <w:rsid w:val="1D21415A"/>
    <w:rsid w:val="1D425A71"/>
    <w:rsid w:val="1EA4A1AC"/>
    <w:rsid w:val="1F24F1EC"/>
    <w:rsid w:val="1FE4C89B"/>
    <w:rsid w:val="20AE9DE2"/>
    <w:rsid w:val="216D856A"/>
    <w:rsid w:val="21DD4427"/>
    <w:rsid w:val="228ED976"/>
    <w:rsid w:val="2309C9AB"/>
    <w:rsid w:val="230D8DC8"/>
    <w:rsid w:val="235FA686"/>
    <w:rsid w:val="23CBCEC2"/>
    <w:rsid w:val="24135EA5"/>
    <w:rsid w:val="24AA2B48"/>
    <w:rsid w:val="25448D29"/>
    <w:rsid w:val="25761072"/>
    <w:rsid w:val="25ABAF8A"/>
    <w:rsid w:val="25BE32F8"/>
    <w:rsid w:val="25FBEE22"/>
    <w:rsid w:val="26021376"/>
    <w:rsid w:val="26F21F78"/>
    <w:rsid w:val="27277642"/>
    <w:rsid w:val="27791AAD"/>
    <w:rsid w:val="27DFA67D"/>
    <w:rsid w:val="286E2637"/>
    <w:rsid w:val="28B8D3BE"/>
    <w:rsid w:val="28B8FD77"/>
    <w:rsid w:val="2A05982A"/>
    <w:rsid w:val="2A8D2948"/>
    <w:rsid w:val="2AA2D75A"/>
    <w:rsid w:val="2AFB252B"/>
    <w:rsid w:val="2B45366C"/>
    <w:rsid w:val="2B546854"/>
    <w:rsid w:val="2C1CADE6"/>
    <w:rsid w:val="2C49632C"/>
    <w:rsid w:val="2DB21CF1"/>
    <w:rsid w:val="2E054C40"/>
    <w:rsid w:val="2E9F236E"/>
    <w:rsid w:val="2F272260"/>
    <w:rsid w:val="2FDCF15C"/>
    <w:rsid w:val="30FCD50D"/>
    <w:rsid w:val="31238320"/>
    <w:rsid w:val="3150DC5F"/>
    <w:rsid w:val="31B9EB96"/>
    <w:rsid w:val="31F1F92D"/>
    <w:rsid w:val="3300D208"/>
    <w:rsid w:val="336294FE"/>
    <w:rsid w:val="3445E1B5"/>
    <w:rsid w:val="346AA6DB"/>
    <w:rsid w:val="34D3087C"/>
    <w:rsid w:val="350A241E"/>
    <w:rsid w:val="3531600B"/>
    <w:rsid w:val="3571BC34"/>
    <w:rsid w:val="35F2C33B"/>
    <w:rsid w:val="3617F8A6"/>
    <w:rsid w:val="36CCAFDA"/>
    <w:rsid w:val="36CE2BF0"/>
    <w:rsid w:val="36F760FB"/>
    <w:rsid w:val="370E7FA4"/>
    <w:rsid w:val="382D7A10"/>
    <w:rsid w:val="38408E2B"/>
    <w:rsid w:val="38EC47E5"/>
    <w:rsid w:val="38F54B27"/>
    <w:rsid w:val="391CE1DB"/>
    <w:rsid w:val="3964A14A"/>
    <w:rsid w:val="3A3E6DC4"/>
    <w:rsid w:val="3AB8906E"/>
    <w:rsid w:val="3AD02F26"/>
    <w:rsid w:val="3BC29E1C"/>
    <w:rsid w:val="3C1ED5EF"/>
    <w:rsid w:val="3C7EB7C3"/>
    <w:rsid w:val="3C9E33E8"/>
    <w:rsid w:val="3D06EA3D"/>
    <w:rsid w:val="3D161E10"/>
    <w:rsid w:val="3D998EE7"/>
    <w:rsid w:val="3E1CF12B"/>
    <w:rsid w:val="3E1F3FB2"/>
    <w:rsid w:val="3F06DE44"/>
    <w:rsid w:val="3F0D7EDA"/>
    <w:rsid w:val="3F258668"/>
    <w:rsid w:val="3F45C900"/>
    <w:rsid w:val="4010E451"/>
    <w:rsid w:val="40AD081A"/>
    <w:rsid w:val="40DF402B"/>
    <w:rsid w:val="41D4D2C2"/>
    <w:rsid w:val="421A8DC2"/>
    <w:rsid w:val="42E4B7FF"/>
    <w:rsid w:val="434F8420"/>
    <w:rsid w:val="43596DAA"/>
    <w:rsid w:val="43BF0932"/>
    <w:rsid w:val="43EA1306"/>
    <w:rsid w:val="44245557"/>
    <w:rsid w:val="45142F8B"/>
    <w:rsid w:val="4521B6BB"/>
    <w:rsid w:val="4667BA54"/>
    <w:rsid w:val="470CA3CC"/>
    <w:rsid w:val="479E1B13"/>
    <w:rsid w:val="484A9649"/>
    <w:rsid w:val="485229DA"/>
    <w:rsid w:val="48A9D7F7"/>
    <w:rsid w:val="48C33950"/>
    <w:rsid w:val="496CA528"/>
    <w:rsid w:val="498A5EF2"/>
    <w:rsid w:val="4A82A795"/>
    <w:rsid w:val="4B1F994A"/>
    <w:rsid w:val="4B46308D"/>
    <w:rsid w:val="4CE3777F"/>
    <w:rsid w:val="4D590508"/>
    <w:rsid w:val="4DBFE5C8"/>
    <w:rsid w:val="4DC3B6BA"/>
    <w:rsid w:val="4DCE28FA"/>
    <w:rsid w:val="4E46A1C6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3290D9C"/>
    <w:rsid w:val="53318E84"/>
    <w:rsid w:val="548C6191"/>
    <w:rsid w:val="54E7B872"/>
    <w:rsid w:val="559732CD"/>
    <w:rsid w:val="559BCF75"/>
    <w:rsid w:val="560A4F04"/>
    <w:rsid w:val="56D32BCF"/>
    <w:rsid w:val="570461A1"/>
    <w:rsid w:val="57AE4BCA"/>
    <w:rsid w:val="57CF3D1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8AFAE7"/>
    <w:rsid w:val="5F0FA74F"/>
    <w:rsid w:val="5FB3747D"/>
    <w:rsid w:val="5FC17784"/>
    <w:rsid w:val="5FE3C88B"/>
    <w:rsid w:val="5FF46B6D"/>
    <w:rsid w:val="600A9287"/>
    <w:rsid w:val="6103B06A"/>
    <w:rsid w:val="622692BA"/>
    <w:rsid w:val="623BCDB4"/>
    <w:rsid w:val="625B7F7A"/>
    <w:rsid w:val="6286F5BC"/>
    <w:rsid w:val="62929AF9"/>
    <w:rsid w:val="62EAF3DF"/>
    <w:rsid w:val="6310DE27"/>
    <w:rsid w:val="63239FEF"/>
    <w:rsid w:val="65B112FE"/>
    <w:rsid w:val="65DC5EFB"/>
    <w:rsid w:val="66D0D6F0"/>
    <w:rsid w:val="67629000"/>
    <w:rsid w:val="681DC570"/>
    <w:rsid w:val="68E13A07"/>
    <w:rsid w:val="68E98931"/>
    <w:rsid w:val="68F7F922"/>
    <w:rsid w:val="68FB121F"/>
    <w:rsid w:val="697BE35F"/>
    <w:rsid w:val="69AA15CF"/>
    <w:rsid w:val="69B37A3A"/>
    <w:rsid w:val="6AC12AF9"/>
    <w:rsid w:val="6ACBF188"/>
    <w:rsid w:val="6B884147"/>
    <w:rsid w:val="6B9AEBF2"/>
    <w:rsid w:val="6BA0E2AE"/>
    <w:rsid w:val="6BC9D2E1"/>
    <w:rsid w:val="6D0B2C13"/>
    <w:rsid w:val="6D8278DB"/>
    <w:rsid w:val="6DA34AF0"/>
    <w:rsid w:val="6E407E3C"/>
    <w:rsid w:val="6E747536"/>
    <w:rsid w:val="6EC60079"/>
    <w:rsid w:val="6FCF1989"/>
    <w:rsid w:val="6FE97924"/>
    <w:rsid w:val="6FEA85CB"/>
    <w:rsid w:val="7006E453"/>
    <w:rsid w:val="70243C0A"/>
    <w:rsid w:val="70859421"/>
    <w:rsid w:val="7173748B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5B162A"/>
    <w:rsid w:val="7675194B"/>
    <w:rsid w:val="76B43EE6"/>
    <w:rsid w:val="773A8218"/>
    <w:rsid w:val="77424A3A"/>
    <w:rsid w:val="77634670"/>
    <w:rsid w:val="7980FDCA"/>
    <w:rsid w:val="79867119"/>
    <w:rsid w:val="79A6E782"/>
    <w:rsid w:val="79BBE05E"/>
    <w:rsid w:val="7A16865C"/>
    <w:rsid w:val="7AA95F2A"/>
    <w:rsid w:val="7C4C9C89"/>
    <w:rsid w:val="7CB91AE8"/>
    <w:rsid w:val="7CC98A3C"/>
    <w:rsid w:val="7CE3D634"/>
    <w:rsid w:val="7D2C4667"/>
    <w:rsid w:val="7DE9FA8D"/>
    <w:rsid w:val="7DEBE27B"/>
    <w:rsid w:val="7E64C0AE"/>
    <w:rsid w:val="7E675185"/>
    <w:rsid w:val="7F74EAF2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854813D4-4B69-49AE-BE69-3A3E9347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39" /><Relationship Type="http://schemas.openxmlformats.org/officeDocument/2006/relationships/theme" Target="theme/theme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37" /><Relationship Type="http://schemas.openxmlformats.org/officeDocument/2006/relationships/footer" Target="footer2.xml" Id="rId40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footer" Target="footer1.xml" Id="rId38" /><Relationship Type="http://schemas.openxmlformats.org/officeDocument/2006/relationships/hyperlink" Target="https://graingerplc.atlassian.net/browse/CLTL-398" TargetMode="External" Id="R01dc9bf08e994615" /><Relationship Type="http://schemas.openxmlformats.org/officeDocument/2006/relationships/hyperlink" Target="https://graingerplc.atlassian.net/browse/CLTL-396" TargetMode="External" Id="R6fc338a3e69246a1" /><Relationship Type="http://schemas.openxmlformats.org/officeDocument/2006/relationships/hyperlink" Target="https://graingerplc.atlassian.net/browse/BSS-101" TargetMode="External" Id="R02f0caf9578c4d86" /><Relationship Type="http://schemas.openxmlformats.org/officeDocument/2006/relationships/hyperlink" Target="https://graingerplc.atlassian.net/browse/SFDC-458" TargetMode="External" Id="R663f0c4d01ac4a97" /><Relationship Type="http://schemas.openxmlformats.org/officeDocument/2006/relationships/hyperlink" Target="https://graingerplc.atlassian.net/browse/SFDC-689" TargetMode="External" Id="Rc7875965a0cc41f6" /><Relationship Type="http://schemas.openxmlformats.org/officeDocument/2006/relationships/hyperlink" Target="https://graingerplc.atlassian.net/browse/SFDC-693" TargetMode="External" Id="Rb4d44d640bdb4a25" /><Relationship Type="http://schemas.openxmlformats.org/officeDocument/2006/relationships/hyperlink" Target="https://graingerplc.atlassian.net/browse/SFDC-699" TargetMode="External" Id="R6f3f6cc16102484b" /><Relationship Type="http://schemas.openxmlformats.org/officeDocument/2006/relationships/hyperlink" Target="https://graingerplc.atlassian.net/browse/SFDC-701" TargetMode="External" Id="Re8bc45b0c0d74235" /><Relationship Type="http://schemas.openxmlformats.org/officeDocument/2006/relationships/hyperlink" Target="https://graingerplc.atlassian.net/browse/SFDC-712" TargetMode="External" Id="R8e2211e677494476" /><Relationship Type="http://schemas.openxmlformats.org/officeDocument/2006/relationships/hyperlink" Target="https://graingerplc.atlassian.net/browse/BSS-102" TargetMode="External" Id="Rf8eefecba2ed41ea" /><Relationship Type="http://schemas.openxmlformats.org/officeDocument/2006/relationships/hyperlink" Target="https://graingerplc.atlassian.net/browse/SFDC-732" TargetMode="External" Id="R3e66830edece4076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57</cp:revision>
  <cp:lastPrinted>2024-07-25T15:12:00Z</cp:lastPrinted>
  <dcterms:created xsi:type="dcterms:W3CDTF">2025-03-13T16:26:00Z</dcterms:created>
  <dcterms:modified xsi:type="dcterms:W3CDTF">2025-03-27T16:25:37Z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