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14:paraId="27BB59B3" w14:textId="77777777" w:rsidTr="44D4AFCD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44D4AFCD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19C5F52F" w:rsidR="3F06DE44" w:rsidRDefault="004E4FE5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16</w:t>
            </w:r>
            <w:r w:rsidR="7FA1D8C4" w:rsidRPr="70957C4B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 w:rsidR="7FA1D8C4" w:rsidRPr="70957C4B">
              <w:rPr>
                <w:rFonts w:eastAsia="Verdana" w:cs="Verdana"/>
                <w:color w:val="000000" w:themeColor="text1"/>
                <w:lang w:val="en-US"/>
              </w:rPr>
              <w:t xml:space="preserve"> </w:t>
            </w:r>
            <w:r w:rsidR="61E353A1" w:rsidRPr="70957C4B">
              <w:rPr>
                <w:rFonts w:eastAsia="Verdana" w:cs="Verdana"/>
                <w:color w:val="000000" w:themeColor="text1"/>
                <w:lang w:val="en-US"/>
              </w:rPr>
              <w:t>June 2025</w:t>
            </w:r>
          </w:p>
        </w:tc>
      </w:tr>
      <w:tr w:rsidR="3F06DE44" w14:paraId="655568D6" w14:textId="77777777" w:rsidTr="44D4AFCD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44D4AFCD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770EEE" w14:textId="77777777" w:rsidR="00193E6A" w:rsidRDefault="00A17711" w:rsidP="6AD75390">
            <w:pPr>
              <w:ind w:right="-168"/>
            </w:pPr>
            <w:hyperlink r:id="rId11">
              <w:r w:rsidRPr="46FDB539">
                <w:rPr>
                  <w:rStyle w:val="Hyperlink"/>
                </w:rPr>
                <w:t xml:space="preserve">Support Hotfix BSS-124: Pass the Flat </w:t>
              </w:r>
              <w:proofErr w:type="gramStart"/>
              <w:r w:rsidRPr="46FDB539">
                <w:rPr>
                  <w:rStyle w:val="Hyperlink"/>
                </w:rPr>
                <w:t>no</w:t>
              </w:r>
              <w:proofErr w:type="gramEnd"/>
              <w:r w:rsidRPr="46FDB539">
                <w:rPr>
                  <w:rStyle w:val="Hyperlink"/>
                </w:rPr>
                <w:t xml:space="preserve"> as well to Rightmove</w:t>
              </w:r>
            </w:hyperlink>
          </w:p>
          <w:p w14:paraId="707CAF23" w14:textId="04849E20" w:rsidR="00A17711" w:rsidRPr="00A86865" w:rsidRDefault="00A17711" w:rsidP="6AD75390">
            <w:pPr>
              <w:ind w:right="-168"/>
            </w:pPr>
            <w:hyperlink r:id="rId12">
              <w:r w:rsidRPr="31570E32">
                <w:rPr>
                  <w:rStyle w:val="Hyperlink"/>
                </w:rPr>
                <w:t xml:space="preserve">Support Hotfix BSS-125: Updated address mapping to </w:t>
              </w:r>
              <w:proofErr w:type="spellStart"/>
              <w:r w:rsidRPr="31570E32">
                <w:rPr>
                  <w:rStyle w:val="Hyperlink"/>
                </w:rPr>
                <w:t>Homelet</w:t>
              </w:r>
              <w:proofErr w:type="spellEnd"/>
            </w:hyperlink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3F15C4C4" w:rsidR="002C5FA7" w:rsidRPr="002C5FA7" w:rsidRDefault="00A17711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9</w:t>
            </w:r>
            <w:r w:rsidRPr="00A17711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J</w:t>
            </w:r>
            <w:r w:rsidR="581D36F9" w:rsidRPr="497D443B">
              <w:rPr>
                <w:rFonts w:eastAsia="Verdana" w:cs="Verdana"/>
                <w:color w:val="000000" w:themeColor="text1"/>
                <w:lang w:val="en-ZA"/>
              </w:rPr>
              <w:t xml:space="preserve">une </w:t>
            </w:r>
          </w:p>
        </w:tc>
      </w:tr>
      <w:tr w:rsidR="009833C3" w14:paraId="66E2709E" w14:textId="77777777" w:rsidTr="44D4AFCD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9833C3" w:rsidRDefault="009833C3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9833C3" w:rsidRDefault="009833C3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9833C3" w14:paraId="27F92679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039966" w14:textId="77777777" w:rsidR="009833C3" w:rsidRDefault="009833C3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0884A307" w:rsidR="009833C3" w:rsidRDefault="009833C3" w:rsidP="4475A18F">
            <w:pPr>
              <w:ind w:right="-168"/>
            </w:pPr>
            <w:hyperlink r:id="rId13" w:history="1">
              <w:r w:rsidRPr="00613D36">
                <w:rPr>
                  <w:rStyle w:val="Hyperlink"/>
                </w:rPr>
                <w:t xml:space="preserve">BAU Sprint 12 – SFDC-785: </w:t>
              </w:r>
              <w:r w:rsidRPr="00613D36">
                <w:rPr>
                  <w:rStyle w:val="Hyperlink"/>
                </w:rPr>
                <w:t>See Tenancy Contact Roles on an Account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5A4BD6A5" w:rsidR="009833C3" w:rsidRPr="11F7BBE5" w:rsidRDefault="009833C3" w:rsidP="410775FB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3F346829" w:rsidR="009833C3" w:rsidRPr="3D998EE7" w:rsidRDefault="009833C3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5A78885E" w:rsidR="009833C3" w:rsidRDefault="009833C3" w:rsidP="5FC8D9E1">
            <w:pPr>
              <w:ind w:right="-168"/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3650D991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F89020" w14:textId="3F3903ED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7379F4" w14:textId="4251250B" w:rsidR="009833C3" w:rsidRDefault="009833C3" w:rsidP="5956FD20">
            <w:hyperlink r:id="rId14" w:history="1">
              <w:r w:rsidRPr="00613D36">
                <w:rPr>
                  <w:rStyle w:val="Hyperlink"/>
                </w:rPr>
                <w:t>BAU Sprint 12 – SFDC-</w:t>
              </w:r>
              <w:r w:rsidRPr="00613D36">
                <w:rPr>
                  <w:rStyle w:val="Hyperlink"/>
                </w:rPr>
                <w:t xml:space="preserve">786: </w:t>
              </w:r>
              <w:r w:rsidRPr="00613D36">
                <w:rPr>
                  <w:rStyle w:val="Hyperlink"/>
                </w:rPr>
                <w:t>Update Agreement Types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2ED02A" w14:textId="28A471A2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3E9F5C" w14:textId="772718CB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389F13" w14:textId="2DFE071D" w:rsidR="009833C3" w:rsidRDefault="009833C3" w:rsidP="5956FD20">
            <w:pPr>
              <w:ind w:right="-168"/>
            </w:pPr>
            <w:r>
              <w:rPr>
                <w:rFonts w:eastAsia="Verdana" w:cs="Verdana"/>
                <w:color w:val="000000" w:themeColor="text1"/>
                <w:lang w:val="en-ZA"/>
              </w:rPr>
              <w:t>UAT</w:t>
            </w:r>
            <w:r w:rsidRPr="5956FD20">
              <w:rPr>
                <w:rFonts w:eastAsia="Verdana" w:cs="Verdana"/>
                <w:color w:val="000000" w:themeColor="text1"/>
                <w:lang w:val="en-ZA"/>
              </w:rPr>
              <w:t xml:space="preserve"> Testing</w:t>
            </w:r>
          </w:p>
        </w:tc>
      </w:tr>
      <w:tr w:rsidR="009833C3" w14:paraId="7980FCAB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558E9DC4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474EA1" w14:textId="5EBC31E7" w:rsidR="009833C3" w:rsidRDefault="009833C3" w:rsidP="5956FD20">
            <w:hyperlink r:id="rId15" w:history="1">
              <w:r w:rsidRPr="00D42BA1">
                <w:rPr>
                  <w:rStyle w:val="Hyperlink"/>
                </w:rPr>
                <w:t>BAU Sprint 12 – SFDC-</w:t>
              </w:r>
              <w:r w:rsidRPr="00D42BA1">
                <w:rPr>
                  <w:rStyle w:val="Hyperlink"/>
                </w:rPr>
                <w:t xml:space="preserve">800: </w:t>
              </w:r>
              <w:r w:rsidRPr="00D42BA1">
                <w:rPr>
                  <w:rStyle w:val="Hyperlink"/>
                </w:rPr>
                <w:t>Viewing Journey Creation/Update Flow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9A05BF1" w14:textId="47A824B3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7F40424" w14:textId="47EAC3EE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4FBFE1" w14:textId="4E870150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14B5A754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B09EA1E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676321" w14:textId="0A7A0C52" w:rsidR="009833C3" w:rsidRDefault="009833C3" w:rsidP="5956FD20">
            <w:hyperlink r:id="rId16" w:history="1">
              <w:r w:rsidRPr="00757F15">
                <w:rPr>
                  <w:rStyle w:val="Hyperlink"/>
                </w:rPr>
                <w:t>BAU Sprint 12 – SFDC-</w:t>
              </w:r>
              <w:r w:rsidRPr="00757F15">
                <w:rPr>
                  <w:rStyle w:val="Hyperlink"/>
                </w:rPr>
                <w:t xml:space="preserve">801: </w:t>
              </w:r>
              <w:r w:rsidRPr="00757F15">
                <w:rPr>
                  <w:rStyle w:val="Hyperlink"/>
                </w:rPr>
                <w:t>Create Viewing Event Record Type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52C7D9" w14:textId="1894C07F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C9A806" w14:textId="4A9DD5F1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3FC000" w14:textId="2C4A4297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127098E8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9D7DA0C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D4BB47" w14:textId="38FBA223" w:rsidR="009833C3" w:rsidRDefault="009833C3" w:rsidP="5956FD20">
            <w:hyperlink r:id="rId17" w:history="1">
              <w:r w:rsidRPr="00180C00">
                <w:rPr>
                  <w:rStyle w:val="Hyperlink"/>
                </w:rPr>
                <w:t>BAU Sprint 12 – SFDC-</w:t>
              </w:r>
              <w:r w:rsidRPr="00180C00">
                <w:rPr>
                  <w:rStyle w:val="Hyperlink"/>
                </w:rPr>
                <w:t xml:space="preserve">461: </w:t>
              </w:r>
              <w:r w:rsidRPr="00180C00">
                <w:rPr>
                  <w:rStyle w:val="Hyperlink"/>
                </w:rPr>
                <w:t>Create Viewing Tour Object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21601E" w14:textId="1DA976F8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714A20" w14:textId="2FB8B304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355E54" w14:textId="37E95D3E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6D042C62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4A6AE56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7AD99C" w14:textId="7645C282" w:rsidR="009833C3" w:rsidRDefault="009833C3" w:rsidP="5956FD20">
            <w:hyperlink r:id="rId18" w:history="1">
              <w:r w:rsidRPr="001C02DF">
                <w:rPr>
                  <w:rStyle w:val="Hyperlink"/>
                </w:rPr>
                <w:t>BAU Sprint 12 – SFDC-</w:t>
              </w:r>
              <w:r w:rsidRPr="001C02DF">
                <w:rPr>
                  <w:rStyle w:val="Hyperlink"/>
                </w:rPr>
                <w:t xml:space="preserve">809: </w:t>
              </w:r>
              <w:r w:rsidRPr="001C02DF">
                <w:rPr>
                  <w:rStyle w:val="Hyperlink"/>
                </w:rPr>
                <w:t>Home Page Component - Today's Viewings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8FAEA45" w14:textId="0945CFBB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FA4689" w14:textId="607D4E3D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70DE13" w14:textId="0EAAEAD1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2BDFD7D5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9556619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3ABA53" w14:textId="0D25460B" w:rsidR="009833C3" w:rsidRDefault="009833C3" w:rsidP="5956FD20">
            <w:hyperlink r:id="rId19" w:history="1">
              <w:r w:rsidRPr="00644AC7">
                <w:rPr>
                  <w:rStyle w:val="Hyperlink"/>
                </w:rPr>
                <w:t>BAU Sprint 12 – SFDC-</w:t>
              </w:r>
              <w:r w:rsidRPr="00644AC7">
                <w:rPr>
                  <w:rStyle w:val="Hyperlink"/>
                </w:rPr>
                <w:t xml:space="preserve">807: </w:t>
              </w:r>
              <w:r w:rsidRPr="00644AC7">
                <w:rPr>
                  <w:rStyle w:val="Hyperlink"/>
                </w:rPr>
                <w:t>Add Viewing Units to a Viewing Tour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0AFBEA" w14:textId="563EDEEC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6EF9ED" w14:textId="56F5DF52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76E299" w14:textId="4DFF1EDB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7E93B805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567CE76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6854AB" w14:textId="0E9D424D" w:rsidR="009833C3" w:rsidRDefault="009833C3" w:rsidP="5956FD20">
            <w:hyperlink r:id="rId20" w:history="1">
              <w:r w:rsidRPr="009840B9">
                <w:rPr>
                  <w:rStyle w:val="Hyperlink"/>
                </w:rPr>
                <w:t>BAU Sprint 12 – SFDC-</w:t>
              </w:r>
              <w:r w:rsidRPr="009840B9">
                <w:rPr>
                  <w:rStyle w:val="Hyperlink"/>
                </w:rPr>
                <w:t xml:space="preserve">799: </w:t>
              </w:r>
              <w:r w:rsidRPr="009840B9">
                <w:rPr>
                  <w:rStyle w:val="Hyperlink"/>
                </w:rPr>
                <w:t>Create Viewing Unit Object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84E8C1" w14:textId="44FAE118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E21CA4" w14:textId="48B702C0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7181F7" w14:textId="4F4F839C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7CEF5B40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407891D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23C33A" w14:textId="7A83868C" w:rsidR="009833C3" w:rsidRDefault="009833C3" w:rsidP="5956FD20">
            <w:hyperlink r:id="rId21" w:history="1">
              <w:r w:rsidRPr="00FE0D07">
                <w:rPr>
                  <w:rStyle w:val="Hyperlink"/>
                </w:rPr>
                <w:t>BAU Sprint 12 – SFDC-</w:t>
              </w:r>
              <w:r w:rsidRPr="00FE0D07">
                <w:rPr>
                  <w:rStyle w:val="Hyperlink"/>
                </w:rPr>
                <w:t xml:space="preserve">808: </w:t>
              </w:r>
              <w:r w:rsidRPr="00FE0D07">
                <w:rPr>
                  <w:rStyle w:val="Hyperlink"/>
                </w:rPr>
                <w:t>Remove Viewing Units from a Viewing Journey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05498E" w14:textId="679A3BFE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E3C359" w14:textId="672D307A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CA0359" w14:textId="3878DF86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16686776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58C9200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C9C544" w14:textId="1C17F9BA" w:rsidR="009833C3" w:rsidRDefault="00C07211" w:rsidP="5956FD20">
            <w:hyperlink r:id="rId22" w:history="1">
              <w:r w:rsidR="009833C3" w:rsidRPr="00C07211">
                <w:rPr>
                  <w:rStyle w:val="Hyperlink"/>
                </w:rPr>
                <w:t>BAU Sprint 12 – SFDC-</w:t>
              </w:r>
              <w:r w:rsidR="009833C3" w:rsidRPr="00C07211">
                <w:rPr>
                  <w:rStyle w:val="Hyperlink"/>
                </w:rPr>
                <w:t xml:space="preserve">802: </w:t>
              </w:r>
              <w:r w:rsidRPr="00C07211">
                <w:rPr>
                  <w:rStyle w:val="Hyperlink"/>
                </w:rPr>
                <w:t>Update/Cancel a Viewing Journey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A1B58A" w14:textId="22FC7D28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BE6871" w14:textId="5ED4245E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 Mihal</w:t>
            </w:r>
            <w:r w:rsidR="00C07211">
              <w:rPr>
                <w:rFonts w:eastAsia="Verdana" w:cs="Verdana"/>
                <w:color w:val="000000" w:themeColor="text1"/>
              </w:rPr>
              <w:t>a</w:t>
            </w:r>
            <w:r>
              <w:rPr>
                <w:rFonts w:eastAsia="Verdana" w:cs="Verdana"/>
                <w:color w:val="000000" w:themeColor="text1"/>
              </w:rPr>
              <w:t>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B993D1" w14:textId="1023E815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34051C2F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D74525C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884A7F" w14:textId="0C475F7F" w:rsidR="009833C3" w:rsidRDefault="00E668C8" w:rsidP="5956FD20">
            <w:hyperlink r:id="rId23" w:history="1">
              <w:r w:rsidR="009833C3" w:rsidRPr="00E668C8">
                <w:rPr>
                  <w:rStyle w:val="Hyperlink"/>
                </w:rPr>
                <w:t>BAU Sprint 12 – SFDC-</w:t>
              </w:r>
              <w:r w:rsidR="009833C3" w:rsidRPr="00E668C8">
                <w:rPr>
                  <w:rStyle w:val="Hyperlink"/>
                </w:rPr>
                <w:t>817:</w:t>
              </w:r>
              <w:r w:rsidRPr="00E668C8">
                <w:rPr>
                  <w:rStyle w:val="Hyperlink"/>
                </w:rPr>
                <w:t xml:space="preserve"> </w:t>
              </w:r>
              <w:r w:rsidRPr="00E668C8">
                <w:rPr>
                  <w:rStyle w:val="Hyperlink"/>
                </w:rPr>
                <w:t>Create Viewing Cancellation Email Template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9EB106" w14:textId="4B5A2100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F9E037" w14:textId="2C888245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1B57D4" w14:textId="4C8B1D48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26A6E851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3170B72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1EEA81" w14:textId="2E67E515" w:rsidR="009833C3" w:rsidRDefault="00E668C8" w:rsidP="5956FD20">
            <w:hyperlink r:id="rId24" w:history="1">
              <w:r w:rsidR="009833C3" w:rsidRPr="00E668C8">
                <w:rPr>
                  <w:rStyle w:val="Hyperlink"/>
                </w:rPr>
                <w:t>BAU Sprint 12 – SFDC-</w:t>
              </w:r>
              <w:r w:rsidR="009833C3" w:rsidRPr="00E668C8">
                <w:rPr>
                  <w:rStyle w:val="Hyperlink"/>
                </w:rPr>
                <w:t>804:</w:t>
              </w:r>
              <w:r w:rsidRPr="00E668C8">
                <w:rPr>
                  <w:rStyle w:val="Hyperlink"/>
                </w:rPr>
                <w:t xml:space="preserve"> </w:t>
              </w:r>
              <w:r w:rsidRPr="00E668C8">
                <w:rPr>
                  <w:rStyle w:val="Hyperlink"/>
                </w:rPr>
                <w:t>Complete a Viewing Journey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174BC0" w14:textId="5BB0E30D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C1EC60" w14:textId="207F7C7B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9600BB" w14:textId="0FEF4114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6457A464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C2B31DB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2494DF" w14:textId="57D6974E" w:rsidR="009833C3" w:rsidRDefault="001B1B54" w:rsidP="5956FD20">
            <w:hyperlink r:id="rId25" w:history="1">
              <w:r w:rsidR="009833C3" w:rsidRPr="001B1B54">
                <w:rPr>
                  <w:rStyle w:val="Hyperlink"/>
                </w:rPr>
                <w:t>BAU Sprint 12 – SFDC-</w:t>
              </w:r>
              <w:r w:rsidR="009833C3" w:rsidRPr="001B1B54">
                <w:rPr>
                  <w:rStyle w:val="Hyperlink"/>
                </w:rPr>
                <w:t>805:</w:t>
              </w:r>
              <w:r w:rsidRPr="001B1B54">
                <w:rPr>
                  <w:rStyle w:val="Hyperlink"/>
                </w:rPr>
                <w:t xml:space="preserve"> </w:t>
              </w:r>
              <w:r w:rsidRPr="001B1B54">
                <w:rPr>
                  <w:rStyle w:val="Hyperlink"/>
                </w:rPr>
                <w:t>Add Viewing Unit Related lists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7001A9" w14:textId="2C0352B3" w:rsidR="009833C3" w:rsidRDefault="009833C3" w:rsidP="5956FD20">
            <w:pPr>
              <w:ind w:right="-168"/>
            </w:pPr>
            <w:r>
              <w:t>10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FC7149" w14:textId="3F5F9B09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C92BC89" w14:textId="68A061A6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02CBD360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14A7B41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6727CE" w14:textId="621C553C" w:rsidR="009833C3" w:rsidRDefault="008B5F6D" w:rsidP="5956FD20">
            <w:hyperlink r:id="rId26" w:history="1">
              <w:r w:rsidR="009833C3" w:rsidRPr="008B5F6D">
                <w:rPr>
                  <w:rStyle w:val="Hyperlink"/>
                </w:rPr>
                <w:t>BAU Sprint 12 – SFDC-</w:t>
              </w:r>
              <w:r w:rsidR="009833C3" w:rsidRPr="008B5F6D">
                <w:rPr>
                  <w:rStyle w:val="Hyperlink"/>
                </w:rPr>
                <w:t>826:</w:t>
              </w:r>
              <w:r w:rsidRPr="008B5F6D">
                <w:rPr>
                  <w:rStyle w:val="Hyperlink"/>
                </w:rPr>
                <w:t xml:space="preserve"> </w:t>
              </w:r>
              <w:r w:rsidRPr="008B5F6D">
                <w:rPr>
                  <w:rStyle w:val="Hyperlink"/>
                </w:rPr>
                <w:t>Move Related List on Opp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6EF6B6" w14:textId="36C53616" w:rsidR="009833C3" w:rsidRDefault="009833C3" w:rsidP="5956FD20">
            <w:pPr>
              <w:ind w:right="-168"/>
            </w:pPr>
            <w:r>
              <w:t>1</w:t>
            </w:r>
            <w:r w:rsidR="00511118">
              <w:t>2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FB54BF" w14:textId="06682810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EEF8CD" w14:textId="6BCEFEC9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5CFD6FDB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078C9F0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E7E1A5" w14:textId="26F277B3" w:rsidR="009833C3" w:rsidRDefault="00511118" w:rsidP="5956FD20">
            <w:hyperlink r:id="rId27" w:history="1">
              <w:r w:rsidR="009833C3" w:rsidRPr="00511118">
                <w:rPr>
                  <w:rStyle w:val="Hyperlink"/>
                </w:rPr>
                <w:t>BAU Sprint 12 – SFDC-</w:t>
              </w:r>
              <w:r w:rsidR="009833C3" w:rsidRPr="00511118">
                <w:rPr>
                  <w:rStyle w:val="Hyperlink"/>
                </w:rPr>
                <w:t>827:</w:t>
              </w:r>
              <w:r w:rsidRPr="00511118">
                <w:rPr>
                  <w:rStyle w:val="Hyperlink"/>
                </w:rPr>
                <w:t xml:space="preserve"> </w:t>
              </w:r>
              <w:r w:rsidRPr="00511118">
                <w:rPr>
                  <w:rStyle w:val="Hyperlink"/>
                </w:rPr>
                <w:t>Remove Delete Button on Event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C83F2D" w14:textId="382F6035" w:rsidR="009833C3" w:rsidRDefault="009833C3" w:rsidP="5956FD20">
            <w:pPr>
              <w:ind w:right="-168"/>
            </w:pPr>
            <w:r>
              <w:t>1</w:t>
            </w:r>
            <w:r w:rsidR="00511118">
              <w:t>2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2C58B9" w14:textId="7553E620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546D99" w14:textId="7F114AEB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9833C3" w14:paraId="6030BE4F" w14:textId="77777777" w:rsidTr="00FD6E19">
        <w:trPr>
          <w:trHeight w:val="30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37107CFE" w14:textId="77777777" w:rsidR="009833C3" w:rsidRDefault="009833C3" w:rsidP="5956FD2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97DF6A" w14:textId="1972FE4A" w:rsidR="009833C3" w:rsidRDefault="004E4FE5" w:rsidP="5956FD20">
            <w:hyperlink r:id="rId28" w:history="1">
              <w:r w:rsidR="009833C3" w:rsidRPr="004E4FE5">
                <w:rPr>
                  <w:rStyle w:val="Hyperlink"/>
                </w:rPr>
                <w:t>BAU Sprint 12 – SFDC-</w:t>
              </w:r>
              <w:r w:rsidR="009833C3" w:rsidRPr="004E4FE5">
                <w:rPr>
                  <w:rStyle w:val="Hyperlink"/>
                </w:rPr>
                <w:t>828:</w:t>
              </w:r>
              <w:r w:rsidR="00511118" w:rsidRPr="004E4FE5">
                <w:rPr>
                  <w:rStyle w:val="Hyperlink"/>
                </w:rPr>
                <w:t xml:space="preserve"> </w:t>
              </w:r>
              <w:r w:rsidRPr="004E4FE5">
                <w:rPr>
                  <w:rStyle w:val="Hyperlink"/>
                </w:rPr>
                <w:t>Add Viewing Tour field to Event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628F64" w14:textId="3F5103B3" w:rsidR="009833C3" w:rsidRDefault="009833C3" w:rsidP="5956FD20">
            <w:pPr>
              <w:ind w:right="-168"/>
            </w:pPr>
            <w:r>
              <w:t>1</w:t>
            </w:r>
            <w:r w:rsidR="00511118">
              <w:t>2</w:t>
            </w:r>
            <w:r w:rsidRPr="00151C38">
              <w:rPr>
                <w:vertAlign w:val="superscript"/>
              </w:rPr>
              <w:t>th</w:t>
            </w:r>
            <w:r>
              <w:t xml:space="preserve"> June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23DDC6" w14:textId="3DC95351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E </w:t>
            </w:r>
            <w:r w:rsidR="00C07211">
              <w:rPr>
                <w:rFonts w:eastAsia="Verdana" w:cs="Verdana"/>
                <w:color w:val="000000" w:themeColor="text1"/>
              </w:rPr>
              <w:t>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FFC4E1" w14:textId="55741AC5" w:rsidR="009833C3" w:rsidRDefault="009833C3" w:rsidP="5956FD20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E15C00" w14:paraId="3F2F9882" w14:textId="77777777" w:rsidTr="44D4AFCD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6EECF854" w:rsidR="00E15C00" w:rsidRDefault="0737C58C" w:rsidP="3F06DE44">
            <w:pPr>
              <w:rPr>
                <w:rFonts w:eastAsia="Verdana" w:cs="Verdana"/>
                <w:color w:val="000000" w:themeColor="text1"/>
              </w:rPr>
            </w:pPr>
            <w:r w:rsidRPr="44D4AFCD">
              <w:rPr>
                <w:rFonts w:eastAsia="Verdana" w:cs="Verdana"/>
                <w:color w:val="000000" w:themeColor="text1"/>
              </w:rPr>
              <w:t xml:space="preserve"> </w:t>
            </w: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29"/>
      <w:footerReference w:type="default" r:id="rId30"/>
      <w:headerReference w:type="first" r:id="rId31"/>
      <w:footerReference w:type="first" r:id="rId32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8FDB" w14:textId="77777777" w:rsidR="002A31A2" w:rsidRDefault="002A31A2">
      <w:r>
        <w:separator/>
      </w:r>
    </w:p>
  </w:endnote>
  <w:endnote w:type="continuationSeparator" w:id="0">
    <w:p w14:paraId="15393305" w14:textId="77777777" w:rsidR="002A31A2" w:rsidRDefault="002A31A2">
      <w:r>
        <w:continuationSeparator/>
      </w:r>
    </w:p>
  </w:endnote>
  <w:endnote w:type="continuationNotice" w:id="1">
    <w:p w14:paraId="63123915" w14:textId="77777777" w:rsidR="002A31A2" w:rsidRDefault="002A31A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E4A70" w14:textId="77777777" w:rsidR="002A31A2" w:rsidRDefault="002A31A2">
      <w:r>
        <w:separator/>
      </w:r>
    </w:p>
  </w:footnote>
  <w:footnote w:type="continuationSeparator" w:id="0">
    <w:p w14:paraId="1E91834E" w14:textId="77777777" w:rsidR="002A31A2" w:rsidRDefault="002A31A2">
      <w:r>
        <w:continuationSeparator/>
      </w:r>
    </w:p>
  </w:footnote>
  <w:footnote w:type="continuationNotice" w:id="1">
    <w:p w14:paraId="3D7A062F" w14:textId="77777777" w:rsidR="002A31A2" w:rsidRDefault="002A31A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54A4A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1C38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0C00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1B54"/>
    <w:rsid w:val="001B271E"/>
    <w:rsid w:val="001B41A9"/>
    <w:rsid w:val="001B56B9"/>
    <w:rsid w:val="001B57A7"/>
    <w:rsid w:val="001B58FB"/>
    <w:rsid w:val="001B590E"/>
    <w:rsid w:val="001C02DF"/>
    <w:rsid w:val="001C734C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1A2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B7613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849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682"/>
    <w:rsid w:val="00366744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75DB2"/>
    <w:rsid w:val="00475E72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4FE5"/>
    <w:rsid w:val="004E6B1E"/>
    <w:rsid w:val="004E749D"/>
    <w:rsid w:val="004E778A"/>
    <w:rsid w:val="004F0451"/>
    <w:rsid w:val="004F1D88"/>
    <w:rsid w:val="004F2B21"/>
    <w:rsid w:val="005109FB"/>
    <w:rsid w:val="00511118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91FCD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3D36"/>
    <w:rsid w:val="00614B75"/>
    <w:rsid w:val="00621E9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1948"/>
    <w:rsid w:val="00632FB1"/>
    <w:rsid w:val="00635E3F"/>
    <w:rsid w:val="006427EF"/>
    <w:rsid w:val="00643B24"/>
    <w:rsid w:val="00644AC7"/>
    <w:rsid w:val="00644C01"/>
    <w:rsid w:val="0064757B"/>
    <w:rsid w:val="006502A4"/>
    <w:rsid w:val="00651586"/>
    <w:rsid w:val="0065372A"/>
    <w:rsid w:val="00654A7C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86D64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D748A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57F15"/>
    <w:rsid w:val="00760B5C"/>
    <w:rsid w:val="0076531E"/>
    <w:rsid w:val="00766873"/>
    <w:rsid w:val="0078039D"/>
    <w:rsid w:val="00782259"/>
    <w:rsid w:val="00786BA2"/>
    <w:rsid w:val="00790187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0B0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2DF4"/>
    <w:rsid w:val="008A41EC"/>
    <w:rsid w:val="008A42D7"/>
    <w:rsid w:val="008B5F6D"/>
    <w:rsid w:val="008B668E"/>
    <w:rsid w:val="008B7C88"/>
    <w:rsid w:val="008C1860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0B41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455CD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33C3"/>
    <w:rsid w:val="009840B9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C5D"/>
    <w:rsid w:val="009F0D10"/>
    <w:rsid w:val="009F43FD"/>
    <w:rsid w:val="009F7D88"/>
    <w:rsid w:val="00A0118B"/>
    <w:rsid w:val="00A03849"/>
    <w:rsid w:val="00A052D7"/>
    <w:rsid w:val="00A0669A"/>
    <w:rsid w:val="00A16D60"/>
    <w:rsid w:val="00A17711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A99"/>
    <w:rsid w:val="00A36F79"/>
    <w:rsid w:val="00A40518"/>
    <w:rsid w:val="00A43175"/>
    <w:rsid w:val="00A4417F"/>
    <w:rsid w:val="00A45C41"/>
    <w:rsid w:val="00A4743F"/>
    <w:rsid w:val="00A50FD6"/>
    <w:rsid w:val="00A55990"/>
    <w:rsid w:val="00A55B11"/>
    <w:rsid w:val="00A565C3"/>
    <w:rsid w:val="00A60662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2159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44E7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5F58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07211"/>
    <w:rsid w:val="00C13EB3"/>
    <w:rsid w:val="00C17F71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1897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176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2BA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5A59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C4E3D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62E"/>
    <w:rsid w:val="00E10DCE"/>
    <w:rsid w:val="00E114D2"/>
    <w:rsid w:val="00E11C4C"/>
    <w:rsid w:val="00E157EA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3C15"/>
    <w:rsid w:val="00E544F8"/>
    <w:rsid w:val="00E54C2D"/>
    <w:rsid w:val="00E56D17"/>
    <w:rsid w:val="00E626E3"/>
    <w:rsid w:val="00E65F14"/>
    <w:rsid w:val="00E668C8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23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A638C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0D0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92AE63"/>
    <w:rsid w:val="02CB139B"/>
    <w:rsid w:val="031C7A0C"/>
    <w:rsid w:val="03B61053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37C58C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A8C3790"/>
    <w:rsid w:val="0BD198A5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942852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8988397"/>
    <w:rsid w:val="18AA0040"/>
    <w:rsid w:val="1A15985F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5025F"/>
    <w:rsid w:val="1C3FCAC4"/>
    <w:rsid w:val="1C582FAA"/>
    <w:rsid w:val="1CC973D7"/>
    <w:rsid w:val="1D0D8D7E"/>
    <w:rsid w:val="1D21415A"/>
    <w:rsid w:val="1D425A71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C9B7DF"/>
    <w:rsid w:val="25FBEE22"/>
    <w:rsid w:val="260164B6"/>
    <w:rsid w:val="26021376"/>
    <w:rsid w:val="26F21F78"/>
    <w:rsid w:val="2702C555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570E32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79654B1"/>
    <w:rsid w:val="382D7A10"/>
    <w:rsid w:val="38408E2B"/>
    <w:rsid w:val="38A3E385"/>
    <w:rsid w:val="38BA44BD"/>
    <w:rsid w:val="38EC47E5"/>
    <w:rsid w:val="38F54B27"/>
    <w:rsid w:val="391CE1DB"/>
    <w:rsid w:val="395E84F7"/>
    <w:rsid w:val="3964A14A"/>
    <w:rsid w:val="397769EB"/>
    <w:rsid w:val="39A71D36"/>
    <w:rsid w:val="3A3E6DC4"/>
    <w:rsid w:val="3A625CDF"/>
    <w:rsid w:val="3AB8906E"/>
    <w:rsid w:val="3AD02F26"/>
    <w:rsid w:val="3AD379C5"/>
    <w:rsid w:val="3B2AC48C"/>
    <w:rsid w:val="3BC29E1C"/>
    <w:rsid w:val="3C12D442"/>
    <w:rsid w:val="3C1ED5EF"/>
    <w:rsid w:val="3C7EB7C3"/>
    <w:rsid w:val="3C9E33E8"/>
    <w:rsid w:val="3D06EA3D"/>
    <w:rsid w:val="3D161E10"/>
    <w:rsid w:val="3D65AAE0"/>
    <w:rsid w:val="3D998EE7"/>
    <w:rsid w:val="3DFD1F01"/>
    <w:rsid w:val="3E1CF12B"/>
    <w:rsid w:val="3E1F3FB2"/>
    <w:rsid w:val="3EE8015F"/>
    <w:rsid w:val="3F06DE44"/>
    <w:rsid w:val="3F0D7EDA"/>
    <w:rsid w:val="3F258668"/>
    <w:rsid w:val="3F45C900"/>
    <w:rsid w:val="4010E451"/>
    <w:rsid w:val="404C3700"/>
    <w:rsid w:val="40AD081A"/>
    <w:rsid w:val="40DF402B"/>
    <w:rsid w:val="410775FB"/>
    <w:rsid w:val="41595097"/>
    <w:rsid w:val="419DA365"/>
    <w:rsid w:val="41A6BD0B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475A18F"/>
    <w:rsid w:val="44D4AFCD"/>
    <w:rsid w:val="450CE5B3"/>
    <w:rsid w:val="45142F8B"/>
    <w:rsid w:val="4521B6BB"/>
    <w:rsid w:val="4667BA54"/>
    <w:rsid w:val="4696A4EC"/>
    <w:rsid w:val="46FDB539"/>
    <w:rsid w:val="470CA3CC"/>
    <w:rsid w:val="473BB915"/>
    <w:rsid w:val="479E1B13"/>
    <w:rsid w:val="47DA48FB"/>
    <w:rsid w:val="484A9649"/>
    <w:rsid w:val="485229DA"/>
    <w:rsid w:val="48A9D7F7"/>
    <w:rsid w:val="48C33950"/>
    <w:rsid w:val="492B75E1"/>
    <w:rsid w:val="492E2ABD"/>
    <w:rsid w:val="496CA528"/>
    <w:rsid w:val="497D443B"/>
    <w:rsid w:val="498A5EF2"/>
    <w:rsid w:val="4A192C66"/>
    <w:rsid w:val="4A82A795"/>
    <w:rsid w:val="4B1F994A"/>
    <w:rsid w:val="4B3C8979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1D36F9"/>
    <w:rsid w:val="582EA9B2"/>
    <w:rsid w:val="5888754C"/>
    <w:rsid w:val="589FE800"/>
    <w:rsid w:val="58B2D53A"/>
    <w:rsid w:val="591F6942"/>
    <w:rsid w:val="5956FD20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5FC416"/>
    <w:rsid w:val="5E78DD2B"/>
    <w:rsid w:val="5E8AFAE7"/>
    <w:rsid w:val="5F0FA74F"/>
    <w:rsid w:val="5FB3747D"/>
    <w:rsid w:val="5FC17784"/>
    <w:rsid w:val="5FC8D9E1"/>
    <w:rsid w:val="5FE3C88B"/>
    <w:rsid w:val="5FF46B6D"/>
    <w:rsid w:val="600A9287"/>
    <w:rsid w:val="60A84F97"/>
    <w:rsid w:val="6103B06A"/>
    <w:rsid w:val="61372E0B"/>
    <w:rsid w:val="61B834EA"/>
    <w:rsid w:val="61E2CF3F"/>
    <w:rsid w:val="61E353A1"/>
    <w:rsid w:val="622692BA"/>
    <w:rsid w:val="623BCDB4"/>
    <w:rsid w:val="625B7F7A"/>
    <w:rsid w:val="6286F5BC"/>
    <w:rsid w:val="62929AF9"/>
    <w:rsid w:val="62EAF3DF"/>
    <w:rsid w:val="6310DE27"/>
    <w:rsid w:val="63239FEF"/>
    <w:rsid w:val="63561265"/>
    <w:rsid w:val="65B112FE"/>
    <w:rsid w:val="65DC5EFB"/>
    <w:rsid w:val="66D0D6F0"/>
    <w:rsid w:val="67629000"/>
    <w:rsid w:val="67AE9F15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AD75390"/>
    <w:rsid w:val="6B884147"/>
    <w:rsid w:val="6B9AEBF2"/>
    <w:rsid w:val="6BA0E2AE"/>
    <w:rsid w:val="6BC9D2E1"/>
    <w:rsid w:val="6BF53C94"/>
    <w:rsid w:val="6C92E509"/>
    <w:rsid w:val="6CF57EE5"/>
    <w:rsid w:val="6D0B2C13"/>
    <w:rsid w:val="6D8278DB"/>
    <w:rsid w:val="6DA34AF0"/>
    <w:rsid w:val="6E407E3C"/>
    <w:rsid w:val="6E747536"/>
    <w:rsid w:val="6EC60079"/>
    <w:rsid w:val="6ECC2CCA"/>
    <w:rsid w:val="6F78E5DC"/>
    <w:rsid w:val="6FA5761A"/>
    <w:rsid w:val="6FCF1989"/>
    <w:rsid w:val="6FE97924"/>
    <w:rsid w:val="6FEA85CB"/>
    <w:rsid w:val="7006E453"/>
    <w:rsid w:val="70243C0A"/>
    <w:rsid w:val="70859421"/>
    <w:rsid w:val="70957C4B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3E0D5C2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52F8A0"/>
    <w:rsid w:val="7AA95F2A"/>
    <w:rsid w:val="7AE9CF6E"/>
    <w:rsid w:val="7B65ECD1"/>
    <w:rsid w:val="7C4C9C89"/>
    <w:rsid w:val="7C864AD7"/>
    <w:rsid w:val="7C88CE1E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1D8C4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raingerplc.atlassian.net/browse/SFDC-785" TargetMode="External"/><Relationship Id="rId18" Type="http://schemas.openxmlformats.org/officeDocument/2006/relationships/hyperlink" Target="https://graingerplc.atlassian.net/browse/SFDC-809" TargetMode="External"/><Relationship Id="rId26" Type="http://schemas.openxmlformats.org/officeDocument/2006/relationships/hyperlink" Target="https://graingerplc.atlassian.net/browse/SFDC-826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raingerplc.atlassian.net/browse/SFDC-808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BSS-125" TargetMode="External"/><Relationship Id="rId17" Type="http://schemas.openxmlformats.org/officeDocument/2006/relationships/hyperlink" Target="https://graingerplc.atlassian.net/browse/SFDC-461" TargetMode="External"/><Relationship Id="rId25" Type="http://schemas.openxmlformats.org/officeDocument/2006/relationships/hyperlink" Target="https://graingerplc.atlassian.net/browse/SFDC-805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801" TargetMode="External"/><Relationship Id="rId20" Type="http://schemas.openxmlformats.org/officeDocument/2006/relationships/hyperlink" Target="https://graingerplc.atlassian.net/browse/SFDC-799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BSS-124" TargetMode="External"/><Relationship Id="rId24" Type="http://schemas.openxmlformats.org/officeDocument/2006/relationships/hyperlink" Target="https://graingerplc.atlassian.net/browse/SFDC-804" TargetMode="External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800" TargetMode="External"/><Relationship Id="rId23" Type="http://schemas.openxmlformats.org/officeDocument/2006/relationships/hyperlink" Target="https://graingerplc.atlassian.net/browse/SFDC-817" TargetMode="External"/><Relationship Id="rId28" Type="http://schemas.openxmlformats.org/officeDocument/2006/relationships/hyperlink" Target="https://graingerplc.atlassian.net/browse/SFDC-828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raingerplc.atlassian.net/browse/SFDC-807" TargetMode="External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786" TargetMode="External"/><Relationship Id="rId22" Type="http://schemas.openxmlformats.org/officeDocument/2006/relationships/hyperlink" Target="https://graingerplc.atlassian.net/browse/SFDC-802" TargetMode="External"/><Relationship Id="rId27" Type="http://schemas.openxmlformats.org/officeDocument/2006/relationships/hyperlink" Target="https://graingerplc.atlassian.net/browse/SFDC-827" TargetMode="External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65</TotalTime>
  <Pages>2</Pages>
  <Words>491</Words>
  <Characters>2803</Characters>
  <Application>Microsoft Office Word</Application>
  <DocSecurity>0</DocSecurity>
  <Lines>23</Lines>
  <Paragraphs>6</Paragraphs>
  <ScaleCrop>false</ScaleCrop>
  <Manager>Version 1.0</Manager>
  <Company>Open Box Software</Company>
  <LinksUpToDate>false</LinksUpToDate>
  <CharactersWithSpaces>3288</CharactersWithSpaces>
  <SharedDoc>false</SharedDoc>
  <HLinks>
    <vt:vector size="12" baseType="variant">
      <vt:variant>
        <vt:i4>4915200</vt:i4>
      </vt:variant>
      <vt:variant>
        <vt:i4>3</vt:i4>
      </vt:variant>
      <vt:variant>
        <vt:i4>0</vt:i4>
      </vt:variant>
      <vt:variant>
        <vt:i4>5</vt:i4>
      </vt:variant>
      <vt:variant>
        <vt:lpwstr>https://graingerplc.atlassian.net/browse/BSS-125</vt:lpwstr>
      </vt:variant>
      <vt:variant>
        <vt:lpwstr/>
      </vt:variant>
      <vt:variant>
        <vt:i4>4849664</vt:i4>
      </vt:variant>
      <vt:variant>
        <vt:i4>0</vt:i4>
      </vt:variant>
      <vt:variant>
        <vt:i4>0</vt:i4>
      </vt:variant>
      <vt:variant>
        <vt:i4>5</vt:i4>
      </vt:variant>
      <vt:variant>
        <vt:lpwstr>https://graingerplc.atlassian.net/browse/BSS-124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218</cp:revision>
  <cp:lastPrinted>2024-07-25T23:12:00Z</cp:lastPrinted>
  <dcterms:created xsi:type="dcterms:W3CDTF">2025-03-13T23:26:00Z</dcterms:created>
  <dcterms:modified xsi:type="dcterms:W3CDTF">2025-06-13T09:00:00Z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