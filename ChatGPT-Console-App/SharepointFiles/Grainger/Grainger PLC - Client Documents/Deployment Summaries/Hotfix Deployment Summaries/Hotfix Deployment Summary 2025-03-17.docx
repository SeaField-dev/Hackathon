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7F1A60C6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00E15C00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00E15C00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63570D93" w:rsidR="3F06DE44" w:rsidRDefault="00D3015F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</w:t>
            </w:r>
            <w:r w:rsidR="00EA5371">
              <w:rPr>
                <w:rFonts w:eastAsia="Verdana" w:cs="Verdana"/>
                <w:color w:val="000000" w:themeColor="text1"/>
                <w:lang w:val="en-US"/>
              </w:rPr>
              <w:t>7</w:t>
            </w:r>
            <w:r w:rsidRPr="00D3015F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March </w:t>
            </w:r>
            <w:r w:rsidR="007F57CD" w:rsidRPr="6E747536">
              <w:rPr>
                <w:rFonts w:eastAsia="Verdana" w:cs="Verdana"/>
                <w:color w:val="000000" w:themeColor="text1"/>
                <w:lang w:val="en-US"/>
              </w:rPr>
              <w:t>2025</w:t>
            </w:r>
          </w:p>
        </w:tc>
      </w:tr>
      <w:tr w:rsidR="3F06DE44" w14:paraId="655568D6" w14:textId="77777777" w:rsidTr="00E15C00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00E15C00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462B31" w14:textId="77777777" w:rsidR="006E0011" w:rsidRDefault="00B85B3C" w:rsidP="00B85B3C">
            <w:pPr>
              <w:ind w:right="-168"/>
            </w:pPr>
            <w:hyperlink r:id="rId11">
              <w:r w:rsidRPr="3A3E6DC4">
                <w:rPr>
                  <w:rStyle w:val="Hyperlink"/>
                  <w:rFonts w:eastAsia="Verdana" w:cs="Verdana"/>
                </w:rPr>
                <w:t>SFDC-392: TPT User Permission Set Group</w:t>
              </w:r>
            </w:hyperlink>
          </w:p>
          <w:p w14:paraId="10924804" w14:textId="77777777" w:rsidR="00B85B3C" w:rsidRDefault="00B85B3C" w:rsidP="00B85B3C">
            <w:pPr>
              <w:ind w:right="-168"/>
            </w:pPr>
            <w:hyperlink r:id="rId12" w:history="1">
              <w:r w:rsidRPr="001331AF">
                <w:rPr>
                  <w:rStyle w:val="Hyperlink"/>
                </w:rPr>
                <w:t>SFDC-391: TPT Manager Permission Set Group</w:t>
              </w:r>
            </w:hyperlink>
          </w:p>
          <w:p w14:paraId="5A175689" w14:textId="77777777" w:rsidR="00B85B3C" w:rsidRDefault="00B85B3C" w:rsidP="00B85B3C">
            <w:pPr>
              <w:ind w:right="-168"/>
            </w:pPr>
            <w:hyperlink r:id="rId13" w:history="1">
              <w:r w:rsidRPr="0020024C">
                <w:rPr>
                  <w:rStyle w:val="Hyperlink"/>
                </w:rPr>
                <w:t>SFDC-563: Conga Composer Permissions</w:t>
              </w:r>
            </w:hyperlink>
          </w:p>
          <w:p w14:paraId="4D56D909" w14:textId="77777777" w:rsidR="00EB1385" w:rsidRDefault="00EB1385" w:rsidP="00B85B3C">
            <w:pPr>
              <w:ind w:right="-168"/>
            </w:pPr>
            <w:hyperlink r:id="rId14" w:history="1">
              <w:r w:rsidRPr="006E6C80">
                <w:rPr>
                  <w:rStyle w:val="Hyperlink"/>
                </w:rPr>
                <w:t>SFDC-600: Create GEN - OpportunityOffer R Permission Set</w:t>
              </w:r>
            </w:hyperlink>
          </w:p>
          <w:p w14:paraId="701F2A02" w14:textId="77777777" w:rsidR="009A1012" w:rsidRDefault="009A1012" w:rsidP="00B85B3C">
            <w:pPr>
              <w:ind w:right="-168"/>
            </w:pPr>
            <w:hyperlink r:id="rId15" w:history="1">
              <w:r w:rsidRPr="004B1D62">
                <w:rPr>
                  <w:rStyle w:val="Hyperlink"/>
                </w:rPr>
                <w:t>SFDC-624: GEN - Account R Perm Set</w:t>
              </w:r>
            </w:hyperlink>
          </w:p>
          <w:p w14:paraId="6965AE13" w14:textId="77777777" w:rsidR="009A1012" w:rsidRDefault="009A1012" w:rsidP="00B85B3C">
            <w:pPr>
              <w:ind w:right="-168"/>
            </w:pPr>
            <w:hyperlink r:id="rId16" w:history="1">
              <w:r w:rsidRPr="00750D6F">
                <w:rPr>
                  <w:rStyle w:val="Hyperlink"/>
                </w:rPr>
                <w:t>SFDC-625: GEN - Contact R Perm Set</w:t>
              </w:r>
            </w:hyperlink>
          </w:p>
          <w:p w14:paraId="0A2F2A70" w14:textId="77777777" w:rsidR="009A1012" w:rsidRDefault="009A1012" w:rsidP="00B85B3C">
            <w:pPr>
              <w:ind w:right="-168"/>
            </w:pPr>
            <w:hyperlink r:id="rId17" w:history="1">
              <w:r w:rsidRPr="006D5A6D">
                <w:rPr>
                  <w:rStyle w:val="Hyperlink"/>
                </w:rPr>
                <w:t>SFDC-626: GEN - Lead R Perm Set</w:t>
              </w:r>
            </w:hyperlink>
          </w:p>
          <w:p w14:paraId="7F659E5E" w14:textId="77777777" w:rsidR="009A1012" w:rsidRDefault="00194347" w:rsidP="00B85B3C">
            <w:pPr>
              <w:ind w:right="-168"/>
            </w:pPr>
            <w:hyperlink r:id="rId18" w:history="1">
              <w:r w:rsidRPr="006D5A6D">
                <w:rPr>
                  <w:rStyle w:val="Hyperlink"/>
                </w:rPr>
                <w:t>SFDC-627: Create Gen Contracts R permission Set</w:t>
              </w:r>
            </w:hyperlink>
          </w:p>
          <w:p w14:paraId="179D8F82" w14:textId="77777777" w:rsidR="00194347" w:rsidRDefault="00E15C00" w:rsidP="00B85B3C">
            <w:pPr>
              <w:ind w:right="-168"/>
            </w:pPr>
            <w:hyperlink r:id="rId19" w:history="1">
              <w:r w:rsidRPr="00BB4352">
                <w:rPr>
                  <w:rStyle w:val="Hyperlink"/>
                </w:rPr>
                <w:t>SFDC-628: GEN - Property Read perm set</w:t>
              </w:r>
            </w:hyperlink>
          </w:p>
          <w:p w14:paraId="6EA82F5F" w14:textId="77777777" w:rsidR="00E15C00" w:rsidRDefault="00E15C00" w:rsidP="00B85B3C">
            <w:pPr>
              <w:ind w:right="-168"/>
            </w:pPr>
            <w:hyperlink r:id="rId20" w:history="1">
              <w:r w:rsidRPr="00A55B11">
                <w:rPr>
                  <w:rStyle w:val="Hyperlink"/>
                </w:rPr>
                <w:t>SFDC-629: Update PS Tenancy Progression CRUD</w:t>
              </w:r>
            </w:hyperlink>
          </w:p>
          <w:p w14:paraId="35AAD97D" w14:textId="77777777" w:rsidR="00E15C00" w:rsidRDefault="00E15C00" w:rsidP="00B85B3C">
            <w:pPr>
              <w:ind w:right="-168"/>
            </w:pPr>
            <w:hyperlink r:id="rId21" w:history="1">
              <w:r w:rsidRPr="00F85B25">
                <w:rPr>
                  <w:rStyle w:val="Hyperlink"/>
                </w:rPr>
                <w:t>SFDC-630: Create Tenancy Progression User Permissions permset</w:t>
              </w:r>
            </w:hyperlink>
          </w:p>
          <w:p w14:paraId="4C50EBD6" w14:textId="77777777" w:rsidR="00E15C00" w:rsidRDefault="00E15C00" w:rsidP="00B85B3C">
            <w:pPr>
              <w:ind w:right="-168"/>
            </w:pPr>
            <w:hyperlink r:id="rId22" w:history="1">
              <w:r w:rsidRPr="00F85B25">
                <w:rPr>
                  <w:rStyle w:val="Hyperlink"/>
                </w:rPr>
                <w:t>SFDC-634: Create Tenancy Progression Manager User Permissions permset</w:t>
              </w:r>
            </w:hyperlink>
          </w:p>
          <w:p w14:paraId="17274D63" w14:textId="77777777" w:rsidR="00E15C00" w:rsidRDefault="00E15C00" w:rsidP="00B85B3C">
            <w:pPr>
              <w:ind w:right="-168"/>
            </w:pPr>
            <w:hyperlink r:id="rId23" w:history="1">
              <w:r w:rsidRPr="007C492D">
                <w:rPr>
                  <w:rStyle w:val="Hyperlink"/>
                </w:rPr>
                <w:t>SFDC-649: Customer Service Associate CRUD perm set</w:t>
              </w:r>
            </w:hyperlink>
          </w:p>
          <w:p w14:paraId="5EF4B089" w14:textId="77777777" w:rsidR="00E15C00" w:rsidRDefault="00E15C00" w:rsidP="00B85B3C">
            <w:pPr>
              <w:ind w:right="-168"/>
            </w:pPr>
            <w:hyperlink r:id="rId24" w:history="1">
              <w:r w:rsidRPr="00FB3281">
                <w:rPr>
                  <w:rStyle w:val="Hyperlink"/>
                </w:rPr>
                <w:t>SFDC-656: Create Operations User Perm Sets</w:t>
              </w:r>
            </w:hyperlink>
          </w:p>
          <w:p w14:paraId="2A8BA066" w14:textId="77777777" w:rsidR="00E15C00" w:rsidRDefault="00E15C00" w:rsidP="00B85B3C">
            <w:pPr>
              <w:ind w:right="-168"/>
            </w:pPr>
            <w:hyperlink r:id="rId25" w:history="1">
              <w:r w:rsidRPr="00BA4BF9">
                <w:rPr>
                  <w:rStyle w:val="Hyperlink"/>
                </w:rPr>
                <w:t>SFDC-679: PS_Tenancy_Progression_CRUD update</w:t>
              </w:r>
            </w:hyperlink>
          </w:p>
          <w:p w14:paraId="707CAF23" w14:textId="49954451" w:rsidR="00E15C00" w:rsidRPr="00A86865" w:rsidRDefault="00E15C00" w:rsidP="00B85B3C">
            <w:pPr>
              <w:ind w:right="-168"/>
              <w:rPr>
                <w:rFonts w:eastAsia="Verdana" w:cs="Verdana"/>
              </w:rPr>
            </w:pPr>
            <w:hyperlink r:id="rId26" w:history="1">
              <w:r w:rsidRPr="00BA4BF9">
                <w:rPr>
                  <w:rStyle w:val="Hyperlink"/>
                </w:rPr>
                <w:t>SFDC-681: PS_Customer_Service_Advisor_CRUD update</w:t>
              </w:r>
            </w:hyperlink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085B18A3" w:rsidR="002C5FA7" w:rsidRPr="002C5FA7" w:rsidRDefault="00B85B3C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10</w:t>
            </w:r>
            <w:r w:rsidRPr="00B85B3C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March 2025</w:t>
            </w:r>
          </w:p>
        </w:tc>
      </w:tr>
      <w:tr w:rsidR="00495760" w14:paraId="66E2709E" w14:textId="77777777" w:rsidTr="00E15C00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495760" w:rsidRDefault="0049576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495760" w:rsidRDefault="00495760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495760" w14:paraId="692449E3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5D55DF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43450" w14:textId="4562A279" w:rsidR="00495760" w:rsidRDefault="00495760" w:rsidP="007F39B4">
            <w:pPr>
              <w:ind w:right="-168"/>
            </w:pPr>
            <w:hyperlink r:id="rId27" w:history="1">
              <w:r w:rsidRPr="00CF456F">
                <w:rPr>
                  <w:rStyle w:val="Hyperlink"/>
                </w:rPr>
                <w:t xml:space="preserve">SFDC-412: </w:t>
              </w:r>
              <w:r w:rsidRPr="00CF456F">
                <w:rPr>
                  <w:rStyle w:val="Hyperlink"/>
                </w:rPr>
                <w:t>Renewal Administrator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47B4E9" w14:textId="7255379E" w:rsidR="00495760" w:rsidRPr="11F7BBE5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F40BF0" w14:textId="79613DA4" w:rsidR="00495760" w:rsidRPr="3D998EE7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7ABFFD" w14:textId="3CE70523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6E9AD96F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3388C5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2B858" w14:textId="05BFD74D" w:rsidR="00495760" w:rsidRDefault="00495760" w:rsidP="007F39B4">
            <w:pPr>
              <w:ind w:right="-168"/>
            </w:pPr>
            <w:hyperlink r:id="rId28" w:history="1">
              <w:r w:rsidRPr="00B74F0D">
                <w:rPr>
                  <w:rStyle w:val="Hyperlink"/>
                </w:rPr>
                <w:t xml:space="preserve">SFDC-411: </w:t>
              </w:r>
              <w:r w:rsidRPr="00B74F0D">
                <w:rPr>
                  <w:rStyle w:val="Hyperlink"/>
                </w:rPr>
                <w:t>Renewal Negotiator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36EC73" w14:textId="4A43A0E2" w:rsidR="00495760" w:rsidRPr="11F7BBE5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9C181" w14:textId="537BD305" w:rsidR="00495760" w:rsidRPr="3D998EE7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2167DF" w14:textId="05BCDB79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297B4771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94683E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6FE22C" w14:textId="6127916A" w:rsidR="00495760" w:rsidRDefault="00495760" w:rsidP="007F39B4">
            <w:pPr>
              <w:ind w:right="-168"/>
            </w:pPr>
            <w:hyperlink r:id="rId29" w:history="1">
              <w:r w:rsidRPr="009430D3">
                <w:rPr>
                  <w:rStyle w:val="Hyperlink"/>
                </w:rPr>
                <w:t xml:space="preserve">SFDC-421: </w:t>
              </w:r>
              <w:r w:rsidRPr="009430D3">
                <w:rPr>
                  <w:rStyle w:val="Hyperlink"/>
                </w:rPr>
                <w:t>Renewal Manager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448F0D" w14:textId="7E6F9667" w:rsidR="00495760" w:rsidRPr="11F7BBE5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21</w:t>
            </w:r>
            <w:r w:rsidRPr="00D3015F">
              <w:rPr>
                <w:rFonts w:eastAsia="Verdana" w:cs="Verdana"/>
                <w:color w:val="000000" w:themeColor="text1"/>
                <w:vertAlign w:val="superscript"/>
              </w:rPr>
              <w:t>st</w:t>
            </w:r>
            <w:r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3089C3" w14:textId="577BC253" w:rsidR="00495760" w:rsidRPr="3D998EE7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21E5D7" w14:textId="393C5692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496AF53D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7087D3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179852" w14:textId="1EEB0114" w:rsidR="00495760" w:rsidRDefault="00495760" w:rsidP="007F39B4">
            <w:pPr>
              <w:ind w:right="-168"/>
            </w:pPr>
            <w:hyperlink r:id="rId30" w:history="1">
              <w:r w:rsidRPr="000802B1">
                <w:rPr>
                  <w:rStyle w:val="Hyperlink"/>
                </w:rPr>
                <w:t xml:space="preserve">SFDC-635: </w:t>
              </w:r>
              <w:r w:rsidRPr="000802B1">
                <w:rPr>
                  <w:rStyle w:val="Hyperlink"/>
                </w:rPr>
                <w:t>Create Renewal Admin User Permissions Permission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3B6691" w14:textId="06FF050E" w:rsidR="00495760" w:rsidRPr="11F7BBE5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DAAE5B" w14:textId="0097F935" w:rsidR="00495760" w:rsidRPr="3D998EE7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5F9F32" w14:textId="5AD1FFEC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5FE42D7F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4F0838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FB04C4" w14:textId="006FAAA0" w:rsidR="00495760" w:rsidRDefault="00495760" w:rsidP="007F39B4">
            <w:pPr>
              <w:ind w:right="-168"/>
            </w:pPr>
            <w:hyperlink r:id="rId31" w:history="1">
              <w:r w:rsidRPr="00664A0E">
                <w:rPr>
                  <w:rStyle w:val="Hyperlink"/>
                </w:rPr>
                <w:t xml:space="preserve">SFDC-636: </w:t>
              </w:r>
              <w:r w:rsidRPr="00664A0E">
                <w:rPr>
                  <w:rStyle w:val="Hyperlink"/>
                </w:rPr>
                <w:t>Update PS Renewals CRUD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F2A46D" w14:textId="007191BA" w:rsidR="00495760" w:rsidRPr="11F7BBE5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9ABF8B" w14:textId="7452DF27" w:rsidR="00495760" w:rsidRPr="3D998EE7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B2F816" w14:textId="5DFC7ACF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11D2ABBE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D43D25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3A7781" w14:textId="620B4D95" w:rsidR="00495760" w:rsidRDefault="00495760" w:rsidP="007F39B4">
            <w:pPr>
              <w:ind w:right="-168"/>
            </w:pPr>
            <w:hyperlink r:id="rId32" w:history="1">
              <w:r w:rsidRPr="009C4C99">
                <w:rPr>
                  <w:rStyle w:val="Hyperlink"/>
                </w:rPr>
                <w:t xml:space="preserve">SFDC-638: </w:t>
              </w:r>
              <w:r w:rsidRPr="009C4C99">
                <w:rPr>
                  <w:rStyle w:val="Hyperlink"/>
                </w:rPr>
                <w:t>Create Renewal Neg User Permissions Permset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075925" w14:textId="71FC88D9" w:rsidR="00495760" w:rsidRPr="625B7F7A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F3C3A5" w14:textId="2A47DFCB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A57DAA" w14:textId="1F4BE36F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04CB2815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CE3E06F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25E143" w14:textId="6EF2BCE7" w:rsidR="00495760" w:rsidRDefault="00495760" w:rsidP="007F39B4">
            <w:pPr>
              <w:ind w:right="-168"/>
            </w:pPr>
            <w:hyperlink r:id="rId33" w:history="1">
              <w:r w:rsidRPr="009C2AD4">
                <w:rPr>
                  <w:rStyle w:val="Hyperlink"/>
                </w:rPr>
                <w:t xml:space="preserve">SFDC-639: </w:t>
              </w:r>
              <w:r w:rsidRPr="009C2AD4">
                <w:rPr>
                  <w:rStyle w:val="Hyperlink"/>
                </w:rPr>
                <w:t>Create Renewal Manager User Permissions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3F8023" w14:textId="001AD942" w:rsidR="00495760" w:rsidRPr="625B7F7A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38C6B" w14:textId="226135B5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Jemma Herring / Lacey Malin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CEA636" w14:textId="3D60EA2C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61CF63C0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CD6588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BCB2D9" w14:textId="7EE2C2CB" w:rsidR="00495760" w:rsidRDefault="00495760" w:rsidP="007F39B4">
            <w:pPr>
              <w:ind w:right="-168"/>
            </w:pPr>
            <w:hyperlink r:id="rId34" w:history="1">
              <w:r w:rsidRPr="00DE0AF1">
                <w:rPr>
                  <w:rStyle w:val="Hyperlink"/>
                </w:rPr>
                <w:t xml:space="preserve">SFDC-583: </w:t>
              </w:r>
              <w:r w:rsidRPr="00DE0AF1">
                <w:rPr>
                  <w:rStyle w:val="Hyperlink"/>
                </w:rPr>
                <w:t>Update Default Grainger Profile - Unit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26219F" w14:textId="210D6629" w:rsidR="00495760" w:rsidRPr="625B7F7A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E4C08E" w14:textId="1F63F634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BBE1BA" w14:textId="4A047373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5E86B889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3DEC92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A94C78" w14:textId="48132D33" w:rsidR="00495760" w:rsidRDefault="00495760" w:rsidP="007F39B4">
            <w:pPr>
              <w:ind w:right="-168"/>
            </w:pPr>
            <w:hyperlink r:id="rId35" w:history="1">
              <w:r w:rsidRPr="00373C1C">
                <w:rPr>
                  <w:rStyle w:val="Hyperlink"/>
                </w:rPr>
                <w:t xml:space="preserve">SFDC-651: </w:t>
              </w:r>
              <w:r w:rsidRPr="00373C1C">
                <w:rPr>
                  <w:rStyle w:val="Hyperlink"/>
                </w:rPr>
                <w:t>Add Custom Permission to Lettings Users Permissions PS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E7709C" w14:textId="1A14FAAE" w:rsidR="00495760" w:rsidRPr="625B7F7A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D7E26B" w14:textId="34F4BF30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16033A" w14:textId="27CDD7F9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495760" w14:paraId="2A6DBE21" w14:textId="77777777" w:rsidTr="001336B0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D1BC1A" w14:textId="77777777" w:rsidR="00495760" w:rsidRDefault="00495760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29E824" w14:textId="38C5F827" w:rsidR="00495760" w:rsidRDefault="00495760" w:rsidP="007F39B4">
            <w:pPr>
              <w:ind w:right="-168"/>
            </w:pPr>
            <w:hyperlink r:id="rId36" w:history="1">
              <w:r w:rsidRPr="00373C1C">
                <w:rPr>
                  <w:rStyle w:val="Hyperlink"/>
                </w:rPr>
                <w:t xml:space="preserve">SFDC-692: </w:t>
              </w:r>
              <w:r w:rsidRPr="00373C1C">
                <w:rPr>
                  <w:rStyle w:val="Hyperlink"/>
                </w:rPr>
                <w:t>Update Operations PSGs with new Perm Sets (New Strategy Allignment)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BB9DD8" w14:textId="31E1A786" w:rsidR="00495760" w:rsidRPr="625B7F7A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A34F8C" w14:textId="5C664C54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Miranda Rowe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2F6CCE" w14:textId="1EE33317" w:rsidR="00495760" w:rsidRDefault="00495760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E15C00" w14:paraId="3F2F9882" w14:textId="77777777" w:rsidTr="00E15C00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E15C00" w:rsidRDefault="00E15C00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37"/>
      <w:footerReference w:type="default" r:id="rId38"/>
      <w:headerReference w:type="first" r:id="rId39"/>
      <w:footerReference w:type="first" r:id="rId4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9065A" w14:textId="77777777" w:rsidR="00555102" w:rsidRDefault="00555102">
      <w:r>
        <w:separator/>
      </w:r>
    </w:p>
  </w:endnote>
  <w:endnote w:type="continuationSeparator" w:id="0">
    <w:p w14:paraId="556901FD" w14:textId="77777777" w:rsidR="00555102" w:rsidRDefault="00555102">
      <w:r>
        <w:continuationSeparator/>
      </w:r>
    </w:p>
  </w:endnote>
  <w:endnote w:type="continuationNotice" w:id="1">
    <w:p w14:paraId="5C3C3A95" w14:textId="77777777" w:rsidR="00555102" w:rsidRDefault="0055510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97A2" w14:textId="77777777" w:rsidR="00555102" w:rsidRDefault="00555102">
      <w:r>
        <w:separator/>
      </w:r>
    </w:p>
  </w:footnote>
  <w:footnote w:type="continuationSeparator" w:id="0">
    <w:p w14:paraId="3E8D7969" w14:textId="77777777" w:rsidR="00555102" w:rsidRDefault="00555102">
      <w:r>
        <w:continuationSeparator/>
      </w:r>
    </w:p>
  </w:footnote>
  <w:footnote w:type="continuationNotice" w:id="1">
    <w:p w14:paraId="086F3EFB" w14:textId="77777777" w:rsidR="00555102" w:rsidRDefault="0055510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15B0F"/>
    <w:rsid w:val="00020D30"/>
    <w:rsid w:val="00022324"/>
    <w:rsid w:val="00026060"/>
    <w:rsid w:val="00034352"/>
    <w:rsid w:val="00034AAD"/>
    <w:rsid w:val="00043D50"/>
    <w:rsid w:val="00053356"/>
    <w:rsid w:val="00062EF3"/>
    <w:rsid w:val="000651B2"/>
    <w:rsid w:val="000679D6"/>
    <w:rsid w:val="000802B1"/>
    <w:rsid w:val="0008404D"/>
    <w:rsid w:val="000855D7"/>
    <w:rsid w:val="000910F0"/>
    <w:rsid w:val="00093CA0"/>
    <w:rsid w:val="000A04C0"/>
    <w:rsid w:val="000A509A"/>
    <w:rsid w:val="000A7342"/>
    <w:rsid w:val="000C496A"/>
    <w:rsid w:val="000C5BBC"/>
    <w:rsid w:val="000D629D"/>
    <w:rsid w:val="000E2D2E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31AF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930D3"/>
    <w:rsid w:val="00194347"/>
    <w:rsid w:val="001A256E"/>
    <w:rsid w:val="001A6989"/>
    <w:rsid w:val="001A7F7E"/>
    <w:rsid w:val="001B0925"/>
    <w:rsid w:val="001B41A9"/>
    <w:rsid w:val="001B58FB"/>
    <w:rsid w:val="001B590E"/>
    <w:rsid w:val="001D2E14"/>
    <w:rsid w:val="001D385F"/>
    <w:rsid w:val="001E140A"/>
    <w:rsid w:val="001E2921"/>
    <w:rsid w:val="001E4A69"/>
    <w:rsid w:val="001E7F1B"/>
    <w:rsid w:val="001F30EB"/>
    <w:rsid w:val="001F3407"/>
    <w:rsid w:val="001F40B5"/>
    <w:rsid w:val="001F4FBA"/>
    <w:rsid w:val="0020024C"/>
    <w:rsid w:val="002093B0"/>
    <w:rsid w:val="002240D6"/>
    <w:rsid w:val="00227DF3"/>
    <w:rsid w:val="00230549"/>
    <w:rsid w:val="00233170"/>
    <w:rsid w:val="0023710E"/>
    <w:rsid w:val="00244874"/>
    <w:rsid w:val="00263D14"/>
    <w:rsid w:val="00263FC3"/>
    <w:rsid w:val="002709F7"/>
    <w:rsid w:val="0027478F"/>
    <w:rsid w:val="0027664A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0639"/>
    <w:rsid w:val="002E1D65"/>
    <w:rsid w:val="002E5BDE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3C1C"/>
    <w:rsid w:val="00375B97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35B9"/>
    <w:rsid w:val="00426172"/>
    <w:rsid w:val="0042CAA9"/>
    <w:rsid w:val="00431339"/>
    <w:rsid w:val="00435898"/>
    <w:rsid w:val="004406EC"/>
    <w:rsid w:val="00451C66"/>
    <w:rsid w:val="0045247C"/>
    <w:rsid w:val="00452D70"/>
    <w:rsid w:val="0045559D"/>
    <w:rsid w:val="00455A4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94C75"/>
    <w:rsid w:val="00495760"/>
    <w:rsid w:val="004A085C"/>
    <w:rsid w:val="004A0B01"/>
    <w:rsid w:val="004A5343"/>
    <w:rsid w:val="004A7A35"/>
    <w:rsid w:val="004B1D62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32F6D"/>
    <w:rsid w:val="005438BE"/>
    <w:rsid w:val="005533BA"/>
    <w:rsid w:val="00555102"/>
    <w:rsid w:val="00562374"/>
    <w:rsid w:val="00566617"/>
    <w:rsid w:val="00571841"/>
    <w:rsid w:val="00576DFD"/>
    <w:rsid w:val="005A0502"/>
    <w:rsid w:val="005A526D"/>
    <w:rsid w:val="005A79C5"/>
    <w:rsid w:val="005A7D72"/>
    <w:rsid w:val="005B1CC9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4A0E"/>
    <w:rsid w:val="0066655A"/>
    <w:rsid w:val="00666F49"/>
    <w:rsid w:val="0067118B"/>
    <w:rsid w:val="00672D08"/>
    <w:rsid w:val="00683769"/>
    <w:rsid w:val="00685704"/>
    <w:rsid w:val="00685A87"/>
    <w:rsid w:val="00695F7D"/>
    <w:rsid w:val="006A1301"/>
    <w:rsid w:val="006A2DC4"/>
    <w:rsid w:val="006A45BA"/>
    <w:rsid w:val="006A4B75"/>
    <w:rsid w:val="006B2194"/>
    <w:rsid w:val="006B2A76"/>
    <w:rsid w:val="006B3805"/>
    <w:rsid w:val="006B5CE6"/>
    <w:rsid w:val="006C57B8"/>
    <w:rsid w:val="006D0105"/>
    <w:rsid w:val="006D0950"/>
    <w:rsid w:val="006D5A6D"/>
    <w:rsid w:val="006E0011"/>
    <w:rsid w:val="006E0DAD"/>
    <w:rsid w:val="006E6C80"/>
    <w:rsid w:val="006F4D3B"/>
    <w:rsid w:val="007021DE"/>
    <w:rsid w:val="0070361D"/>
    <w:rsid w:val="00703E47"/>
    <w:rsid w:val="007106D7"/>
    <w:rsid w:val="007145AB"/>
    <w:rsid w:val="007227A4"/>
    <w:rsid w:val="00725377"/>
    <w:rsid w:val="00731D65"/>
    <w:rsid w:val="00731DCC"/>
    <w:rsid w:val="00735A80"/>
    <w:rsid w:val="007404FD"/>
    <w:rsid w:val="00742655"/>
    <w:rsid w:val="00743932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60B5C"/>
    <w:rsid w:val="00766873"/>
    <w:rsid w:val="00786BA2"/>
    <w:rsid w:val="007A36E7"/>
    <w:rsid w:val="007A59A0"/>
    <w:rsid w:val="007C492D"/>
    <w:rsid w:val="007D3CF9"/>
    <w:rsid w:val="007E3761"/>
    <w:rsid w:val="007E56E0"/>
    <w:rsid w:val="007E5B0E"/>
    <w:rsid w:val="007F57CD"/>
    <w:rsid w:val="00803F95"/>
    <w:rsid w:val="0081494C"/>
    <w:rsid w:val="00814BB4"/>
    <w:rsid w:val="00817A8B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75EF4"/>
    <w:rsid w:val="008809B9"/>
    <w:rsid w:val="008813AB"/>
    <w:rsid w:val="00884A53"/>
    <w:rsid w:val="00887BE0"/>
    <w:rsid w:val="00890DFC"/>
    <w:rsid w:val="00893C48"/>
    <w:rsid w:val="00895BF8"/>
    <w:rsid w:val="008A1887"/>
    <w:rsid w:val="008A265A"/>
    <w:rsid w:val="008A41EC"/>
    <w:rsid w:val="008B668E"/>
    <w:rsid w:val="008B7C88"/>
    <w:rsid w:val="008C33F6"/>
    <w:rsid w:val="008C5D33"/>
    <w:rsid w:val="008C5E24"/>
    <w:rsid w:val="008D25DC"/>
    <w:rsid w:val="008D35C5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3244E"/>
    <w:rsid w:val="009430D3"/>
    <w:rsid w:val="00943DE5"/>
    <w:rsid w:val="009537CE"/>
    <w:rsid w:val="0096072A"/>
    <w:rsid w:val="00963398"/>
    <w:rsid w:val="00974008"/>
    <w:rsid w:val="00975394"/>
    <w:rsid w:val="009770C3"/>
    <w:rsid w:val="00981A90"/>
    <w:rsid w:val="00984344"/>
    <w:rsid w:val="009A1012"/>
    <w:rsid w:val="009B1752"/>
    <w:rsid w:val="009B741D"/>
    <w:rsid w:val="009B780B"/>
    <w:rsid w:val="009C2AD4"/>
    <w:rsid w:val="009C3BF9"/>
    <w:rsid w:val="009C4C9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26116"/>
    <w:rsid w:val="00A31607"/>
    <w:rsid w:val="00A32B53"/>
    <w:rsid w:val="00A35A99"/>
    <w:rsid w:val="00A36F79"/>
    <w:rsid w:val="00A43175"/>
    <w:rsid w:val="00A50FD6"/>
    <w:rsid w:val="00A55990"/>
    <w:rsid w:val="00A55B11"/>
    <w:rsid w:val="00A565C3"/>
    <w:rsid w:val="00A61F53"/>
    <w:rsid w:val="00A64F95"/>
    <w:rsid w:val="00A70716"/>
    <w:rsid w:val="00A7566D"/>
    <w:rsid w:val="00A81254"/>
    <w:rsid w:val="00A849D1"/>
    <w:rsid w:val="00A86865"/>
    <w:rsid w:val="00A86E53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5EBA"/>
    <w:rsid w:val="00AC5F0C"/>
    <w:rsid w:val="00AD21F8"/>
    <w:rsid w:val="00AD5BA6"/>
    <w:rsid w:val="00AD7C6F"/>
    <w:rsid w:val="00AE0762"/>
    <w:rsid w:val="00AE1005"/>
    <w:rsid w:val="00AE24EC"/>
    <w:rsid w:val="00AF4757"/>
    <w:rsid w:val="00AF731F"/>
    <w:rsid w:val="00B00E78"/>
    <w:rsid w:val="00B027D5"/>
    <w:rsid w:val="00B2549A"/>
    <w:rsid w:val="00B2748B"/>
    <w:rsid w:val="00B316C0"/>
    <w:rsid w:val="00B31902"/>
    <w:rsid w:val="00B340C3"/>
    <w:rsid w:val="00B43ABB"/>
    <w:rsid w:val="00B4429F"/>
    <w:rsid w:val="00B5139F"/>
    <w:rsid w:val="00B516BB"/>
    <w:rsid w:val="00B52001"/>
    <w:rsid w:val="00B55A0F"/>
    <w:rsid w:val="00B6166F"/>
    <w:rsid w:val="00B616FA"/>
    <w:rsid w:val="00B669CA"/>
    <w:rsid w:val="00B66F05"/>
    <w:rsid w:val="00B70E14"/>
    <w:rsid w:val="00B747DB"/>
    <w:rsid w:val="00B74F0D"/>
    <w:rsid w:val="00B76E3A"/>
    <w:rsid w:val="00B800D8"/>
    <w:rsid w:val="00B80367"/>
    <w:rsid w:val="00B81FDF"/>
    <w:rsid w:val="00B82261"/>
    <w:rsid w:val="00B82CC4"/>
    <w:rsid w:val="00B85B3C"/>
    <w:rsid w:val="00B91F6D"/>
    <w:rsid w:val="00B92DED"/>
    <w:rsid w:val="00B97D17"/>
    <w:rsid w:val="00BA0603"/>
    <w:rsid w:val="00BA4BF9"/>
    <w:rsid w:val="00BB1092"/>
    <w:rsid w:val="00BB4352"/>
    <w:rsid w:val="00BD25B3"/>
    <w:rsid w:val="00BD2C8B"/>
    <w:rsid w:val="00BE2DEB"/>
    <w:rsid w:val="00BE2F20"/>
    <w:rsid w:val="00BE3D10"/>
    <w:rsid w:val="00BF2752"/>
    <w:rsid w:val="00BF6E37"/>
    <w:rsid w:val="00C2180A"/>
    <w:rsid w:val="00C26151"/>
    <w:rsid w:val="00C26226"/>
    <w:rsid w:val="00C333E3"/>
    <w:rsid w:val="00C37328"/>
    <w:rsid w:val="00C467DB"/>
    <w:rsid w:val="00C50851"/>
    <w:rsid w:val="00C514F6"/>
    <w:rsid w:val="00C52BC0"/>
    <w:rsid w:val="00C52C2E"/>
    <w:rsid w:val="00C7675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CF456F"/>
    <w:rsid w:val="00D0028E"/>
    <w:rsid w:val="00D1239C"/>
    <w:rsid w:val="00D12FF2"/>
    <w:rsid w:val="00D1455C"/>
    <w:rsid w:val="00D14B34"/>
    <w:rsid w:val="00D17D89"/>
    <w:rsid w:val="00D20743"/>
    <w:rsid w:val="00D3015F"/>
    <w:rsid w:val="00D3166A"/>
    <w:rsid w:val="00D33069"/>
    <w:rsid w:val="00D33ED6"/>
    <w:rsid w:val="00D37F51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0AF1"/>
    <w:rsid w:val="00DE3234"/>
    <w:rsid w:val="00DE744F"/>
    <w:rsid w:val="00DF5B54"/>
    <w:rsid w:val="00E004EB"/>
    <w:rsid w:val="00E0636E"/>
    <w:rsid w:val="00E07BFF"/>
    <w:rsid w:val="00E114D2"/>
    <w:rsid w:val="00E11C4C"/>
    <w:rsid w:val="00E15C00"/>
    <w:rsid w:val="00E21858"/>
    <w:rsid w:val="00E22DEB"/>
    <w:rsid w:val="00E3284D"/>
    <w:rsid w:val="00E51FE1"/>
    <w:rsid w:val="00E54C2D"/>
    <w:rsid w:val="00E56D17"/>
    <w:rsid w:val="00E626E3"/>
    <w:rsid w:val="00E71715"/>
    <w:rsid w:val="00E73DF3"/>
    <w:rsid w:val="00E76507"/>
    <w:rsid w:val="00E80C80"/>
    <w:rsid w:val="00E84190"/>
    <w:rsid w:val="00E8685E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D0B5D"/>
    <w:rsid w:val="00ED17C0"/>
    <w:rsid w:val="00ED4958"/>
    <w:rsid w:val="00ED7FCE"/>
    <w:rsid w:val="00EF4454"/>
    <w:rsid w:val="00EF7714"/>
    <w:rsid w:val="00F05384"/>
    <w:rsid w:val="00F130E3"/>
    <w:rsid w:val="00F1343E"/>
    <w:rsid w:val="00F1680C"/>
    <w:rsid w:val="00F17398"/>
    <w:rsid w:val="00F236FB"/>
    <w:rsid w:val="00F27EF0"/>
    <w:rsid w:val="00F35BA2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B25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1F7BBE5"/>
    <w:rsid w:val="1202C3F3"/>
    <w:rsid w:val="12469CB5"/>
    <w:rsid w:val="1276EA59"/>
    <w:rsid w:val="13F5FDEF"/>
    <w:rsid w:val="14004299"/>
    <w:rsid w:val="146EE41E"/>
    <w:rsid w:val="15E9B994"/>
    <w:rsid w:val="1880C6B6"/>
    <w:rsid w:val="1A18830B"/>
    <w:rsid w:val="1A42BBCC"/>
    <w:rsid w:val="1B2438BF"/>
    <w:rsid w:val="1B45B4F3"/>
    <w:rsid w:val="1B4843DC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5BE32F8"/>
    <w:rsid w:val="25FBEE22"/>
    <w:rsid w:val="26021376"/>
    <w:rsid w:val="27791AAD"/>
    <w:rsid w:val="27DFA67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272260"/>
    <w:rsid w:val="2FDCF15C"/>
    <w:rsid w:val="30FCD50D"/>
    <w:rsid w:val="31238320"/>
    <w:rsid w:val="3150DC5F"/>
    <w:rsid w:val="31B9EB96"/>
    <w:rsid w:val="31F1F92D"/>
    <w:rsid w:val="336294FE"/>
    <w:rsid w:val="34D3087C"/>
    <w:rsid w:val="350A241E"/>
    <w:rsid w:val="3531600B"/>
    <w:rsid w:val="3571BC34"/>
    <w:rsid w:val="35F2C33B"/>
    <w:rsid w:val="3617F8A6"/>
    <w:rsid w:val="36F760FB"/>
    <w:rsid w:val="370E7FA4"/>
    <w:rsid w:val="382D7A10"/>
    <w:rsid w:val="38408E2B"/>
    <w:rsid w:val="38EC47E5"/>
    <w:rsid w:val="3964A14A"/>
    <w:rsid w:val="3A3E6DC4"/>
    <w:rsid w:val="3AB8906E"/>
    <w:rsid w:val="3AD02F26"/>
    <w:rsid w:val="3C1ED5EF"/>
    <w:rsid w:val="3C7EB7C3"/>
    <w:rsid w:val="3C9E33E8"/>
    <w:rsid w:val="3D06EA3D"/>
    <w:rsid w:val="3D161E10"/>
    <w:rsid w:val="3D998EE7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79E1B13"/>
    <w:rsid w:val="484A9649"/>
    <w:rsid w:val="48A9D7F7"/>
    <w:rsid w:val="48C33950"/>
    <w:rsid w:val="496CA528"/>
    <w:rsid w:val="4B1F994A"/>
    <w:rsid w:val="4B46308D"/>
    <w:rsid w:val="4CE3777F"/>
    <w:rsid w:val="4D590508"/>
    <w:rsid w:val="4DBFE5C8"/>
    <w:rsid w:val="4DC3B6BA"/>
    <w:rsid w:val="4DCE28FA"/>
    <w:rsid w:val="4E46A1C6"/>
    <w:rsid w:val="50B3FFD3"/>
    <w:rsid w:val="5261F8B6"/>
    <w:rsid w:val="528E6F95"/>
    <w:rsid w:val="53290D9C"/>
    <w:rsid w:val="53318E84"/>
    <w:rsid w:val="56D32BCF"/>
    <w:rsid w:val="57AE4BCA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DA22E57"/>
    <w:rsid w:val="5E8AFAE7"/>
    <w:rsid w:val="5FB3747D"/>
    <w:rsid w:val="5FE3C88B"/>
    <w:rsid w:val="5FF46B6D"/>
    <w:rsid w:val="600A9287"/>
    <w:rsid w:val="6103B06A"/>
    <w:rsid w:val="622692BA"/>
    <w:rsid w:val="623BCDB4"/>
    <w:rsid w:val="625B7F7A"/>
    <w:rsid w:val="62EAF3DF"/>
    <w:rsid w:val="6310DE27"/>
    <w:rsid w:val="65B112FE"/>
    <w:rsid w:val="681DC570"/>
    <w:rsid w:val="68E13A07"/>
    <w:rsid w:val="68E98931"/>
    <w:rsid w:val="68F7F922"/>
    <w:rsid w:val="68FB121F"/>
    <w:rsid w:val="69AA15CF"/>
    <w:rsid w:val="6ACBF188"/>
    <w:rsid w:val="6B884147"/>
    <w:rsid w:val="6B9AEBF2"/>
    <w:rsid w:val="6BA0E2AE"/>
    <w:rsid w:val="6BC9D2E1"/>
    <w:rsid w:val="6D0B2C13"/>
    <w:rsid w:val="6D8278DB"/>
    <w:rsid w:val="6E747536"/>
    <w:rsid w:val="6FE97924"/>
    <w:rsid w:val="7006E453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AA95F2A"/>
    <w:rsid w:val="7C4C9C89"/>
    <w:rsid w:val="7CB91AE8"/>
    <w:rsid w:val="7CC98A3C"/>
    <w:rsid w:val="7CE3D634"/>
    <w:rsid w:val="7D2C4667"/>
    <w:rsid w:val="7DE9FA8D"/>
    <w:rsid w:val="7E64C0AE"/>
    <w:rsid w:val="7E675185"/>
    <w:rsid w:val="7F74EAF2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854813D4-4B69-49AE-BE69-3A3E9347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ingerplc.atlassian.net/browse/SFDC-563" TargetMode="External"/><Relationship Id="rId18" Type="http://schemas.openxmlformats.org/officeDocument/2006/relationships/hyperlink" Target="https://graingerplc.atlassian.net/browse/SFDC-627" TargetMode="External"/><Relationship Id="rId26" Type="http://schemas.openxmlformats.org/officeDocument/2006/relationships/hyperlink" Target="https://graingerplc.atlassian.net/browse/SFDC-681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graingerplc.atlassian.net/browse/SFDC-630" TargetMode="External"/><Relationship Id="rId34" Type="http://schemas.openxmlformats.org/officeDocument/2006/relationships/hyperlink" Target="https://graingerplc.atlassian.net/browse/SFDC-583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625" TargetMode="External"/><Relationship Id="rId20" Type="http://schemas.openxmlformats.org/officeDocument/2006/relationships/hyperlink" Target="https://graingerplc.atlassian.net/browse/SFDC-629" TargetMode="External"/><Relationship Id="rId29" Type="http://schemas.openxmlformats.org/officeDocument/2006/relationships/hyperlink" Target="https://graingerplc.atlassian.net/browse/SFDC-421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392" TargetMode="External"/><Relationship Id="rId24" Type="http://schemas.openxmlformats.org/officeDocument/2006/relationships/hyperlink" Target="https://graingerplc.atlassian.net/browse/SFDC-656" TargetMode="External"/><Relationship Id="rId32" Type="http://schemas.openxmlformats.org/officeDocument/2006/relationships/hyperlink" Target="https://graingerplc.atlassian.net/browse/SFDC-638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624" TargetMode="External"/><Relationship Id="rId23" Type="http://schemas.openxmlformats.org/officeDocument/2006/relationships/hyperlink" Target="https://graingerplc.atlassian.net/browse/SFDC-649" TargetMode="External"/><Relationship Id="rId28" Type="http://schemas.openxmlformats.org/officeDocument/2006/relationships/hyperlink" Target="https://graingerplc.atlassian.net/browse/SFDC-411" TargetMode="External"/><Relationship Id="rId36" Type="http://schemas.openxmlformats.org/officeDocument/2006/relationships/hyperlink" Target="https://graingerplc.atlassian.net/browse/SFDC-692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628" TargetMode="External"/><Relationship Id="rId31" Type="http://schemas.openxmlformats.org/officeDocument/2006/relationships/hyperlink" Target="https://graingerplc.atlassian.net/browse/SFDC-63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600" TargetMode="External"/><Relationship Id="rId22" Type="http://schemas.openxmlformats.org/officeDocument/2006/relationships/hyperlink" Target="https://graingerplc.atlassian.net/browse/SFDC-634" TargetMode="External"/><Relationship Id="rId27" Type="http://schemas.openxmlformats.org/officeDocument/2006/relationships/hyperlink" Target="https://graingerplc.atlassian.net/browse/SFDC-412" TargetMode="External"/><Relationship Id="rId30" Type="http://schemas.openxmlformats.org/officeDocument/2006/relationships/hyperlink" Target="https://graingerplc.atlassian.net/browse/SFDC-635" TargetMode="External"/><Relationship Id="rId35" Type="http://schemas.openxmlformats.org/officeDocument/2006/relationships/hyperlink" Target="https://graingerplc.atlassian.net/browse/SFDC-651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raingerplc.atlassian.net/browse/SFDC-391" TargetMode="External"/><Relationship Id="rId17" Type="http://schemas.openxmlformats.org/officeDocument/2006/relationships/hyperlink" Target="https://graingerplc.atlassian.net/browse/SFDC-626" TargetMode="External"/><Relationship Id="rId25" Type="http://schemas.openxmlformats.org/officeDocument/2006/relationships/hyperlink" Target="https://graingerplc.atlassian.net/browse/SFDC-679" TargetMode="External"/><Relationship Id="rId33" Type="http://schemas.openxmlformats.org/officeDocument/2006/relationships/hyperlink" Target="https://graingerplc.atlassian.net/browse/SFDC-639" TargetMode="External"/><Relationship Id="rId3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67</TotalTime>
  <Pages>2</Pages>
  <Words>560</Words>
  <Characters>3193</Characters>
  <Application>Microsoft Office Word</Application>
  <DocSecurity>0</DocSecurity>
  <Lines>26</Lines>
  <Paragraphs>7</Paragraphs>
  <ScaleCrop>false</ScaleCrop>
  <Manager>Version 1.0</Manager>
  <Company>Open Box Software</Company>
  <LinksUpToDate>false</LinksUpToDate>
  <CharactersWithSpaces>3746</CharactersWithSpaces>
  <SharedDoc>false</SharedDoc>
  <HLinks>
    <vt:vector size="96" baseType="variant">
      <vt:variant>
        <vt:i4>6029407</vt:i4>
      </vt:variant>
      <vt:variant>
        <vt:i4>45</vt:i4>
      </vt:variant>
      <vt:variant>
        <vt:i4>0</vt:i4>
      </vt:variant>
      <vt:variant>
        <vt:i4>5</vt:i4>
      </vt:variant>
      <vt:variant>
        <vt:lpwstr>https://graingerplc.atlassian.net/browse/SFDC-681</vt:lpwstr>
      </vt:variant>
      <vt:variant>
        <vt:lpwstr/>
      </vt:variant>
      <vt:variant>
        <vt:i4>5439583</vt:i4>
      </vt:variant>
      <vt:variant>
        <vt:i4>42</vt:i4>
      </vt:variant>
      <vt:variant>
        <vt:i4>0</vt:i4>
      </vt:variant>
      <vt:variant>
        <vt:i4>5</vt:i4>
      </vt:variant>
      <vt:variant>
        <vt:lpwstr>https://graingerplc.atlassian.net/browse/SFDC-679</vt:lpwstr>
      </vt:variant>
      <vt:variant>
        <vt:lpwstr/>
      </vt:variant>
      <vt:variant>
        <vt:i4>5308511</vt:i4>
      </vt:variant>
      <vt:variant>
        <vt:i4>39</vt:i4>
      </vt:variant>
      <vt:variant>
        <vt:i4>0</vt:i4>
      </vt:variant>
      <vt:variant>
        <vt:i4>5</vt:i4>
      </vt:variant>
      <vt:variant>
        <vt:lpwstr>https://graingerplc.atlassian.net/browse/SFDC-656</vt:lpwstr>
      </vt:variant>
      <vt:variant>
        <vt:lpwstr/>
      </vt:variant>
      <vt:variant>
        <vt:i4>5242975</vt:i4>
      </vt:variant>
      <vt:variant>
        <vt:i4>36</vt:i4>
      </vt:variant>
      <vt:variant>
        <vt:i4>0</vt:i4>
      </vt:variant>
      <vt:variant>
        <vt:i4>5</vt:i4>
      </vt:variant>
      <vt:variant>
        <vt:lpwstr>https://graingerplc.atlassian.net/browse/SFDC-649</vt:lpwstr>
      </vt:variant>
      <vt:variant>
        <vt:lpwstr/>
      </vt:variant>
      <vt:variant>
        <vt:i4>5701727</vt:i4>
      </vt:variant>
      <vt:variant>
        <vt:i4>33</vt:i4>
      </vt:variant>
      <vt:variant>
        <vt:i4>0</vt:i4>
      </vt:variant>
      <vt:variant>
        <vt:i4>5</vt:i4>
      </vt:variant>
      <vt:variant>
        <vt:lpwstr>https://graingerplc.atlassian.net/browse/SFDC-634</vt:lpwstr>
      </vt:variant>
      <vt:variant>
        <vt:lpwstr/>
      </vt:variant>
      <vt:variant>
        <vt:i4>5701727</vt:i4>
      </vt:variant>
      <vt:variant>
        <vt:i4>30</vt:i4>
      </vt:variant>
      <vt:variant>
        <vt:i4>0</vt:i4>
      </vt:variant>
      <vt:variant>
        <vt:i4>5</vt:i4>
      </vt:variant>
      <vt:variant>
        <vt:lpwstr>https://graingerplc.atlassian.net/browse/SFDC-630</vt:lpwstr>
      </vt:variant>
      <vt:variant>
        <vt:lpwstr/>
      </vt:variant>
      <vt:variant>
        <vt:i4>5636191</vt:i4>
      </vt:variant>
      <vt:variant>
        <vt:i4>27</vt:i4>
      </vt:variant>
      <vt:variant>
        <vt:i4>0</vt:i4>
      </vt:variant>
      <vt:variant>
        <vt:i4>5</vt:i4>
      </vt:variant>
      <vt:variant>
        <vt:lpwstr>https://graingerplc.atlassian.net/browse/SFDC-629</vt:lpwstr>
      </vt:variant>
      <vt:variant>
        <vt:lpwstr/>
      </vt:variant>
      <vt:variant>
        <vt:i4>5636191</vt:i4>
      </vt:variant>
      <vt:variant>
        <vt:i4>24</vt:i4>
      </vt:variant>
      <vt:variant>
        <vt:i4>0</vt:i4>
      </vt:variant>
      <vt:variant>
        <vt:i4>5</vt:i4>
      </vt:variant>
      <vt:variant>
        <vt:lpwstr>https://graingerplc.atlassian.net/browse/SFDC-628</vt:lpwstr>
      </vt:variant>
      <vt:variant>
        <vt:lpwstr/>
      </vt:variant>
      <vt:variant>
        <vt:i4>5636191</vt:i4>
      </vt:variant>
      <vt:variant>
        <vt:i4>21</vt:i4>
      </vt:variant>
      <vt:variant>
        <vt:i4>0</vt:i4>
      </vt:variant>
      <vt:variant>
        <vt:i4>5</vt:i4>
      </vt:variant>
      <vt:variant>
        <vt:lpwstr>https://graingerplc.atlassian.net/browse/SFDC-627</vt:lpwstr>
      </vt:variant>
      <vt:variant>
        <vt:lpwstr/>
      </vt:variant>
      <vt:variant>
        <vt:i4>5636191</vt:i4>
      </vt:variant>
      <vt:variant>
        <vt:i4>18</vt:i4>
      </vt:variant>
      <vt:variant>
        <vt:i4>0</vt:i4>
      </vt:variant>
      <vt:variant>
        <vt:i4>5</vt:i4>
      </vt:variant>
      <vt:variant>
        <vt:lpwstr>https://graingerplc.atlassian.net/browse/SFDC-626</vt:lpwstr>
      </vt:variant>
      <vt:variant>
        <vt:lpwstr/>
      </vt:variant>
      <vt:variant>
        <vt:i4>5636191</vt:i4>
      </vt:variant>
      <vt:variant>
        <vt:i4>15</vt:i4>
      </vt:variant>
      <vt:variant>
        <vt:i4>0</vt:i4>
      </vt:variant>
      <vt:variant>
        <vt:i4>5</vt:i4>
      </vt:variant>
      <vt:variant>
        <vt:lpwstr>https://graingerplc.atlassian.net/browse/SFDC-625</vt:lpwstr>
      </vt:variant>
      <vt:variant>
        <vt:lpwstr/>
      </vt:variant>
      <vt:variant>
        <vt:i4>5636191</vt:i4>
      </vt:variant>
      <vt:variant>
        <vt:i4>12</vt:i4>
      </vt:variant>
      <vt:variant>
        <vt:i4>0</vt:i4>
      </vt:variant>
      <vt:variant>
        <vt:i4>5</vt:i4>
      </vt:variant>
      <vt:variant>
        <vt:lpwstr>https://graingerplc.atlassian.net/browse/SFDC-624</vt:lpwstr>
      </vt:variant>
      <vt:variant>
        <vt:lpwstr/>
      </vt:variant>
      <vt:variant>
        <vt:i4>5505119</vt:i4>
      </vt:variant>
      <vt:variant>
        <vt:i4>9</vt:i4>
      </vt:variant>
      <vt:variant>
        <vt:i4>0</vt:i4>
      </vt:variant>
      <vt:variant>
        <vt:i4>5</vt:i4>
      </vt:variant>
      <vt:variant>
        <vt:lpwstr>https://graingerplc.atlassian.net/browse/SFDC-600</vt:lpwstr>
      </vt:variant>
      <vt:variant>
        <vt:lpwstr/>
      </vt:variant>
      <vt:variant>
        <vt:i4>5374044</vt:i4>
      </vt:variant>
      <vt:variant>
        <vt:i4>6</vt:i4>
      </vt:variant>
      <vt:variant>
        <vt:i4>0</vt:i4>
      </vt:variant>
      <vt:variant>
        <vt:i4>5</vt:i4>
      </vt:variant>
      <vt:variant>
        <vt:lpwstr>https://graingerplc.atlassian.net/browse/SFDC-563</vt:lpwstr>
      </vt:variant>
      <vt:variant>
        <vt:lpwstr/>
      </vt:variant>
      <vt:variant>
        <vt:i4>6094938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https://graingerplc.atlassian.net/browse/SFDC-391</vt:lpwstr>
      </vt:variant>
      <vt:variant>
        <vt:lpwstr/>
      </vt:variant>
      <vt:variant>
        <vt:i4>6094938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https://graingerplc.atlassian.net/browse/SFDC-392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16</cp:revision>
  <cp:lastPrinted>2024-07-25T15:12:00Z</cp:lastPrinted>
  <dcterms:created xsi:type="dcterms:W3CDTF">2025-03-13T16:26:00Z</dcterms:created>
  <dcterms:modified xsi:type="dcterms:W3CDTF">2025-03-13T17:33:00Z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