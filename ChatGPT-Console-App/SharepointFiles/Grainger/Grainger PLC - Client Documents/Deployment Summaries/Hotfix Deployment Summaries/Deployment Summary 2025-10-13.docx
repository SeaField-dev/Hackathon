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2D6DC77A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14:paraId="27BB59B3" w14:textId="77777777" w:rsidTr="19A43C38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19A43C38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4B573076" w:rsidR="3F06DE44" w:rsidRDefault="00F3056A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>
              <w:rPr>
                <w:rFonts w:eastAsia="Verdana" w:cs="Verdana"/>
                <w:color w:val="000000" w:themeColor="text1"/>
                <w:lang w:val="en-US"/>
              </w:rPr>
              <w:t>13</w:t>
            </w:r>
            <w:r w:rsidRPr="00F3056A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>
              <w:rPr>
                <w:rFonts w:eastAsia="Verdana" w:cs="Verdana"/>
                <w:color w:val="000000" w:themeColor="text1"/>
                <w:lang w:val="en-US"/>
              </w:rPr>
              <w:t xml:space="preserve"> October 2025</w:t>
            </w:r>
          </w:p>
        </w:tc>
      </w:tr>
      <w:tr w:rsidR="3F06DE44" w14:paraId="655568D6" w14:textId="77777777" w:rsidTr="19A43C38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19A43C38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636161" w14:textId="77777777" w:rsidR="00824419" w:rsidRDefault="00F3056A" w:rsidP="35837410">
            <w:pPr>
              <w:ind w:right="-168"/>
            </w:pPr>
            <w:hyperlink r:id="rId11" w:history="1">
              <w:r w:rsidRPr="005815F9">
                <w:rPr>
                  <w:rStyle w:val="Hyperlink"/>
                </w:rPr>
                <w:t>BAU Sprint 15 – SFDC:906: Prevent VT Completion/Closure when Op is past ‘Post Viewing’</w:t>
              </w:r>
            </w:hyperlink>
          </w:p>
          <w:p w14:paraId="434CEA56" w14:textId="77777777" w:rsidR="00F3056A" w:rsidRDefault="00F3056A" w:rsidP="35837410">
            <w:pPr>
              <w:ind w:right="-168"/>
            </w:pPr>
            <w:hyperlink r:id="rId12" w:history="1">
              <w:r w:rsidRPr="009A711B">
                <w:rPr>
                  <w:rStyle w:val="Hyperlink"/>
                </w:rPr>
                <w:t>BAU Sprint 15 – SFDC-861: Resi Ops - RTR status easily visible</w:t>
              </w:r>
            </w:hyperlink>
          </w:p>
          <w:p w14:paraId="3FBEC35C" w14:textId="77777777" w:rsidR="00F3056A" w:rsidRDefault="00F3056A" w:rsidP="35837410">
            <w:pPr>
              <w:ind w:right="-168"/>
            </w:pPr>
            <w:hyperlink r:id="rId13" w:history="1">
              <w:r w:rsidRPr="00375D77">
                <w:rPr>
                  <w:rStyle w:val="Hyperlink"/>
                </w:rPr>
                <w:t>BAU Sprint 15 – SFDC-953: Ensure that Start Time is required on a Viewing Tour</w:t>
              </w:r>
            </w:hyperlink>
          </w:p>
          <w:p w14:paraId="707CAF23" w14:textId="14597073" w:rsidR="00F3056A" w:rsidRPr="00A86865" w:rsidRDefault="00F3056A" w:rsidP="35837410">
            <w:pPr>
              <w:ind w:right="-168"/>
            </w:pPr>
            <w:hyperlink r:id="rId14" w:history="1">
              <w:r w:rsidRPr="000117AD">
                <w:rPr>
                  <w:rStyle w:val="Hyperlink"/>
                </w:rPr>
                <w:t>BAU Sprint 15 – SFDC-958: Create Personal Reporting PS</w:t>
              </w:r>
            </w:hyperlink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5C9CEC58" w:rsidR="002C5FA7" w:rsidRPr="002C5FA7" w:rsidRDefault="00F3056A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15</w:t>
            </w:r>
            <w:r w:rsidR="6601B366" w:rsidRPr="765B3797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 w:rsidR="6601B366" w:rsidRPr="765B3797">
              <w:rPr>
                <w:rFonts w:eastAsia="Verdana" w:cs="Verdana"/>
                <w:color w:val="000000" w:themeColor="text1"/>
                <w:lang w:val="en-ZA"/>
              </w:rPr>
              <w:t xml:space="preserve"> September </w:t>
            </w:r>
            <w:r w:rsidR="06506A84" w:rsidRPr="765B3797">
              <w:rPr>
                <w:rFonts w:eastAsia="Verdana" w:cs="Verdana"/>
                <w:color w:val="000000" w:themeColor="text1"/>
                <w:lang w:val="en-ZA"/>
              </w:rPr>
              <w:t>2025</w:t>
            </w:r>
          </w:p>
        </w:tc>
      </w:tr>
      <w:tr w:rsidR="009833C3" w14:paraId="66E2709E" w14:textId="77777777" w:rsidTr="19A43C38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9833C3" w:rsidRDefault="009833C3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9833C3" w14:paraId="27F92679" w14:textId="77777777" w:rsidTr="19A43C38">
        <w:trPr>
          <w:trHeight w:val="300"/>
        </w:trPr>
        <w:tc>
          <w:tcPr>
            <w:tcW w:w="2250" w:type="dxa"/>
            <w:vMerge/>
            <w:vAlign w:val="center"/>
          </w:tcPr>
          <w:p w14:paraId="48039966" w14:textId="77777777" w:rsidR="009833C3" w:rsidRDefault="009833C3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20C202" w14:textId="2D5A3A3A" w:rsidR="009833C3" w:rsidRDefault="00776B00" w:rsidP="4475A18F">
            <w:pPr>
              <w:ind w:right="-168"/>
            </w:pPr>
            <w:hyperlink r:id="rId15" w:history="1">
              <w:r w:rsidR="00FA0256" w:rsidRPr="00776B00">
                <w:rPr>
                  <w:rStyle w:val="Hyperlink"/>
                </w:rPr>
                <w:t>BAU Sprin</w:t>
              </w:r>
              <w:r w:rsidR="00920A99" w:rsidRPr="00776B00">
                <w:rPr>
                  <w:rStyle w:val="Hyperlink"/>
                </w:rPr>
                <w:t>t</w:t>
              </w:r>
              <w:r w:rsidR="00FA0256" w:rsidRPr="00776B00">
                <w:rPr>
                  <w:rStyle w:val="Hyperlink"/>
                </w:rPr>
                <w:t xml:space="preserve"> 16 – SFDC-954: </w:t>
              </w:r>
              <w:r w:rsidRPr="00776B00">
                <w:rPr>
                  <w:rStyle w:val="Hyperlink"/>
                </w:rPr>
                <w:t>Show employment details on Opportunities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BFAC67" w14:textId="1B69F52F" w:rsidR="009833C3" w:rsidRPr="11F7BBE5" w:rsidRDefault="00376A26" w:rsidP="410775FB">
            <w:pPr>
              <w:ind w:right="-168"/>
            </w:pPr>
            <w:r>
              <w:t>6</w:t>
            </w:r>
            <w:r w:rsidRPr="00376A26">
              <w:rPr>
                <w:vertAlign w:val="superscript"/>
              </w:rPr>
              <w:t>th</w:t>
            </w:r>
            <w:r>
              <w:t xml:space="preserve"> Oct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45D7EA" w14:textId="700086D1" w:rsidR="009833C3" w:rsidRPr="3D998EE7" w:rsidRDefault="000A3D10" w:rsidP="3F403696">
            <w:pPr>
              <w:ind w:right="-168"/>
            </w:pPr>
            <w:r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790672" w14:textId="2A3A49E8" w:rsidR="009833C3" w:rsidRDefault="76DD1C4D" w:rsidP="745C2226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1688FEEE">
              <w:rPr>
                <w:rFonts w:eastAsia="Verdana" w:cs="Verdana"/>
                <w:color w:val="000000" w:themeColor="text1"/>
                <w:lang w:val="en-ZA"/>
              </w:rPr>
              <w:t>Prod</w:t>
            </w:r>
            <w:r w:rsidR="009A711B">
              <w:rPr>
                <w:rFonts w:eastAsia="Verdana" w:cs="Verdana"/>
                <w:color w:val="000000" w:themeColor="text1"/>
                <w:lang w:val="en-ZA"/>
              </w:rPr>
              <w:t xml:space="preserve"> </w:t>
            </w:r>
            <w:r w:rsidRPr="1688FEEE"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9833C3" w14:paraId="7980FCAB" w14:textId="77777777" w:rsidTr="19A43C38">
        <w:trPr>
          <w:trHeight w:val="300"/>
        </w:trPr>
        <w:tc>
          <w:tcPr>
            <w:tcW w:w="2250" w:type="dxa"/>
            <w:vMerge/>
            <w:tcMar>
              <w:left w:w="105" w:type="dxa"/>
              <w:right w:w="105" w:type="dxa"/>
            </w:tcMar>
            <w:vAlign w:val="center"/>
          </w:tcPr>
          <w:p w14:paraId="558E9DC4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474EA1" w14:textId="2EB4E4E1" w:rsidR="009833C3" w:rsidRDefault="004A5743" w:rsidP="3CCBDE76">
            <w:pPr>
              <w:ind w:right="-168"/>
            </w:pPr>
            <w:hyperlink r:id="rId16" w:history="1">
              <w:r w:rsidR="00920A99" w:rsidRPr="004A5743">
                <w:rPr>
                  <w:rStyle w:val="Hyperlink"/>
                </w:rPr>
                <w:t>BAU Sprin</w:t>
              </w:r>
              <w:r w:rsidR="00920A99" w:rsidRPr="004A5743">
                <w:rPr>
                  <w:rStyle w:val="Hyperlink"/>
                </w:rPr>
                <w:t>t</w:t>
              </w:r>
              <w:r w:rsidR="00920A99" w:rsidRPr="004A5743">
                <w:rPr>
                  <w:rStyle w:val="Hyperlink"/>
                </w:rPr>
                <w:t xml:space="preserve"> 16 – SFDC-</w:t>
              </w:r>
              <w:r w:rsidR="00920A99" w:rsidRPr="004A5743">
                <w:rPr>
                  <w:rStyle w:val="Hyperlink"/>
                </w:rPr>
                <w:t>982:</w:t>
              </w:r>
              <w:r w:rsidRPr="004A5743">
                <w:rPr>
                  <w:rStyle w:val="Hyperlink"/>
                </w:rPr>
                <w:t xml:space="preserve"> </w:t>
              </w:r>
              <w:r w:rsidRPr="004A5743">
                <w:rPr>
                  <w:rStyle w:val="Hyperlink"/>
                </w:rPr>
                <w:t>New Event Record Type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A05BF1" w14:textId="29EC2181" w:rsidR="009833C3" w:rsidRDefault="00376A26" w:rsidP="5956FD20">
            <w:pPr>
              <w:ind w:right="-168"/>
            </w:pPr>
            <w:r>
              <w:t>6</w:t>
            </w:r>
            <w:r w:rsidRPr="00376A26">
              <w:rPr>
                <w:vertAlign w:val="superscript"/>
              </w:rPr>
              <w:t>th</w:t>
            </w:r>
            <w:r>
              <w:t xml:space="preserve"> Oct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F40424" w14:textId="297BA5D8" w:rsidR="009833C3" w:rsidRDefault="00376A26" w:rsidP="2EB6A92A">
            <w:pPr>
              <w:ind w:right="-168"/>
            </w:pPr>
            <w:r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4FBFE1" w14:textId="65918A04" w:rsidR="009833C3" w:rsidRDefault="00376A26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 Approved</w:t>
            </w:r>
          </w:p>
        </w:tc>
      </w:tr>
      <w:tr w:rsidR="19A43C38" w14:paraId="07C5160D" w14:textId="77777777" w:rsidTr="19A43C38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3DB07A28" w14:textId="77777777" w:rsidR="005405EA" w:rsidRDefault="005405EA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410CA5" w14:textId="0DF023F3" w:rsidR="19A43C38" w:rsidRDefault="004A5743" w:rsidP="19A43C38">
            <w:hyperlink r:id="rId17" w:history="1">
              <w:r w:rsidR="00920A99" w:rsidRPr="004A5743">
                <w:rPr>
                  <w:rStyle w:val="Hyperlink"/>
                </w:rPr>
                <w:t>BAU Sprint 16 – SFDC-</w:t>
              </w:r>
              <w:r w:rsidR="003E2FF2" w:rsidRPr="004A5743">
                <w:rPr>
                  <w:rStyle w:val="Hyperlink"/>
                </w:rPr>
                <w:t>985:</w:t>
              </w:r>
              <w:r w:rsidRPr="004A5743">
                <w:rPr>
                  <w:rStyle w:val="Hyperlink"/>
                </w:rPr>
                <w:t xml:space="preserve"> </w:t>
              </w:r>
              <w:r w:rsidRPr="004A5743">
                <w:rPr>
                  <w:rStyle w:val="Hyperlink"/>
                </w:rPr>
                <w:t>Send Appointment Confirmation Email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188739" w14:textId="1955B6BD" w:rsidR="19A43C38" w:rsidRDefault="00376A26" w:rsidP="19A43C38">
            <w:r>
              <w:t>6</w:t>
            </w:r>
            <w:r w:rsidRPr="00376A26">
              <w:rPr>
                <w:vertAlign w:val="superscript"/>
              </w:rPr>
              <w:t>th</w:t>
            </w:r>
            <w:r>
              <w:t xml:space="preserve"> Oct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F0019D" w14:textId="0032CED3" w:rsidR="19A43C38" w:rsidRDefault="00375D77" w:rsidP="19A43C38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ED2126" w14:textId="581C61B8" w:rsidR="19A43C38" w:rsidRDefault="009A711B" w:rsidP="19A43C38">
            <w:pPr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 Approved</w:t>
            </w:r>
          </w:p>
        </w:tc>
      </w:tr>
      <w:tr w:rsidR="000A3D10" w14:paraId="602BFBDB" w14:textId="77777777" w:rsidTr="19A43C38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220F120" w14:textId="77777777" w:rsidR="000A3D10" w:rsidRDefault="000A3D10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F1DCA" w14:textId="32D510D7" w:rsidR="000A3D10" w:rsidRDefault="003A5426" w:rsidP="19A43C38">
            <w:hyperlink r:id="rId18" w:history="1">
              <w:r w:rsidR="00920A99" w:rsidRPr="003A5426">
                <w:rPr>
                  <w:rStyle w:val="Hyperlink"/>
                </w:rPr>
                <w:t>BAU Sprint 16 – SFDC-</w:t>
              </w:r>
              <w:r w:rsidR="003E2FF2" w:rsidRPr="003A5426">
                <w:rPr>
                  <w:rStyle w:val="Hyperlink"/>
                </w:rPr>
                <w:t>983:</w:t>
              </w:r>
              <w:r w:rsidRPr="003A5426">
                <w:rPr>
                  <w:rStyle w:val="Hyperlink"/>
                </w:rPr>
                <w:t xml:space="preserve"> </w:t>
              </w:r>
              <w:r w:rsidRPr="003A5426">
                <w:rPr>
                  <w:rStyle w:val="Hyperlink"/>
                </w:rPr>
                <w:t>Clean Default Event Record Type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B682F6" w14:textId="087E0240" w:rsidR="000A3D10" w:rsidRDefault="00376A26" w:rsidP="19A43C38">
            <w:r>
              <w:t>6</w:t>
            </w:r>
            <w:r w:rsidRPr="00376A26">
              <w:rPr>
                <w:vertAlign w:val="superscript"/>
              </w:rPr>
              <w:t>th</w:t>
            </w:r>
            <w:r>
              <w:t xml:space="preserve"> Oct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CB0CB0" w14:textId="469B7F8F" w:rsidR="000A3D10" w:rsidRDefault="00376A26" w:rsidP="19A43C38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B28883" w14:textId="1657491C" w:rsidR="000A3D10" w:rsidRDefault="00376A26" w:rsidP="19A43C38">
            <w:pPr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 Approved</w:t>
            </w:r>
          </w:p>
        </w:tc>
      </w:tr>
      <w:tr w:rsidR="00920A99" w14:paraId="1BA35373" w14:textId="77777777" w:rsidTr="19A43C38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E7996BE" w14:textId="77777777" w:rsidR="00920A99" w:rsidRDefault="00920A99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98BD3B" w14:textId="0FEF4572" w:rsidR="00920A99" w:rsidRDefault="003A5426" w:rsidP="19A43C38">
            <w:hyperlink r:id="rId19" w:history="1">
              <w:r w:rsidR="00920A99" w:rsidRPr="003A5426">
                <w:rPr>
                  <w:rStyle w:val="Hyperlink"/>
                </w:rPr>
                <w:t>BAU Sprint 16 – SFDC-</w:t>
              </w:r>
              <w:r w:rsidR="003E2FF2" w:rsidRPr="003A5426">
                <w:rPr>
                  <w:rStyle w:val="Hyperlink"/>
                </w:rPr>
                <w:t>984:</w:t>
              </w:r>
              <w:r w:rsidRPr="003A5426">
                <w:rPr>
                  <w:rStyle w:val="Hyperlink"/>
                </w:rPr>
                <w:t xml:space="preserve"> </w:t>
              </w:r>
              <w:r w:rsidRPr="003A5426">
                <w:rPr>
                  <w:rStyle w:val="Hyperlink"/>
                </w:rPr>
                <w:t>RTR outstanding flag displaying incorrect on Resi Ops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A061D7" w14:textId="6528F67D" w:rsidR="00920A99" w:rsidRDefault="00376A26" w:rsidP="19A43C38">
            <w:r>
              <w:t>6</w:t>
            </w:r>
            <w:r w:rsidRPr="00376A26">
              <w:rPr>
                <w:vertAlign w:val="superscript"/>
              </w:rPr>
              <w:t>th</w:t>
            </w:r>
            <w:r>
              <w:t xml:space="preserve"> Oct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D6540B" w14:textId="5D558731" w:rsidR="00920A99" w:rsidRDefault="00376A26" w:rsidP="19A43C38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62E2CA" w14:textId="18878F0A" w:rsidR="00920A99" w:rsidRDefault="00376A26" w:rsidP="19A43C38">
            <w:pPr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 Approved</w:t>
            </w:r>
          </w:p>
        </w:tc>
      </w:tr>
      <w:tr w:rsidR="00920A99" w14:paraId="0582A983" w14:textId="77777777" w:rsidTr="19A43C38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32A3E7C8" w14:textId="77777777" w:rsidR="00920A99" w:rsidRDefault="00920A99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FFA152" w14:textId="73C977F8" w:rsidR="00920A99" w:rsidRDefault="00344A6B" w:rsidP="19A43C38">
            <w:hyperlink r:id="rId20" w:history="1">
              <w:r w:rsidR="00920A99" w:rsidRPr="00344A6B">
                <w:rPr>
                  <w:rStyle w:val="Hyperlink"/>
                </w:rPr>
                <w:t>BAU Sprint 16 – SFDC-</w:t>
              </w:r>
              <w:r w:rsidR="003E2FF2" w:rsidRPr="00344A6B">
                <w:rPr>
                  <w:rStyle w:val="Hyperlink"/>
                </w:rPr>
                <w:t>939</w:t>
              </w:r>
              <w:r w:rsidR="003A5426" w:rsidRPr="00344A6B">
                <w:rPr>
                  <w:rStyle w:val="Hyperlink"/>
                </w:rPr>
                <w:t xml:space="preserve">: </w:t>
              </w:r>
              <w:r w:rsidRPr="00344A6B">
                <w:rPr>
                  <w:rStyle w:val="Hyperlink"/>
                </w:rPr>
                <w:t>Concession Calculations on Resi Ops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DCB36F" w14:textId="6F84FDD0" w:rsidR="00920A99" w:rsidRDefault="00376A26" w:rsidP="19A43C38">
            <w:r>
              <w:t>6</w:t>
            </w:r>
            <w:r w:rsidRPr="00376A26">
              <w:rPr>
                <w:vertAlign w:val="superscript"/>
              </w:rPr>
              <w:t>th</w:t>
            </w:r>
            <w:r>
              <w:t xml:space="preserve"> Oct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DC91B3" w14:textId="1E857B00" w:rsidR="00920A99" w:rsidRDefault="00376A26" w:rsidP="19A43C38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Jessica Howe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CE5AEB" w14:textId="39449EA9" w:rsidR="00920A99" w:rsidRDefault="00376A26" w:rsidP="19A43C38">
            <w:pPr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 Approved</w:t>
            </w:r>
          </w:p>
        </w:tc>
      </w:tr>
      <w:tr w:rsidR="00920A99" w14:paraId="1DAD01DF" w14:textId="77777777" w:rsidTr="19A43C38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0ADCCA7" w14:textId="77777777" w:rsidR="00920A99" w:rsidRDefault="00920A99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90CFC7" w14:textId="68B8526C" w:rsidR="00920A99" w:rsidRDefault="00344A6B" w:rsidP="19A43C38">
            <w:hyperlink r:id="rId21" w:history="1">
              <w:r w:rsidR="00920A99" w:rsidRPr="00344A6B">
                <w:rPr>
                  <w:rStyle w:val="Hyperlink"/>
                </w:rPr>
                <w:t>BAU Sprint 16 – SFDC-</w:t>
              </w:r>
              <w:r w:rsidR="003E2FF2" w:rsidRPr="00344A6B">
                <w:rPr>
                  <w:rStyle w:val="Hyperlink"/>
                </w:rPr>
                <w:t>965:</w:t>
              </w:r>
              <w:r w:rsidRPr="00344A6B">
                <w:rPr>
                  <w:rStyle w:val="Hyperlink"/>
                </w:rPr>
                <w:t xml:space="preserve"> </w:t>
              </w:r>
              <w:r w:rsidRPr="00344A6B">
                <w:rPr>
                  <w:rStyle w:val="Hyperlink"/>
                </w:rPr>
                <w:t>Review and Update Building PB Handler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7FC61C" w14:textId="5C09FDAF" w:rsidR="00920A99" w:rsidRDefault="00376A26" w:rsidP="19A43C38">
            <w:r>
              <w:t>6</w:t>
            </w:r>
            <w:r w:rsidRPr="00376A26">
              <w:rPr>
                <w:vertAlign w:val="superscript"/>
              </w:rPr>
              <w:t>th</w:t>
            </w:r>
            <w:r>
              <w:t xml:space="preserve"> Oct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DFE3B8" w14:textId="2F33B763" w:rsidR="00920A99" w:rsidRDefault="00376A26" w:rsidP="19A43C38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42FED3C" w14:textId="3B29C3C0" w:rsidR="00920A99" w:rsidRDefault="00376A26" w:rsidP="19A43C38">
            <w:pPr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</w:tr>
      <w:tr w:rsidR="00920A99" w14:paraId="12917B90" w14:textId="77777777" w:rsidTr="19A43C38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12D9125" w14:textId="77777777" w:rsidR="00920A99" w:rsidRDefault="00920A99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25F6B6" w14:textId="1980EACE" w:rsidR="00920A99" w:rsidRDefault="000F1262" w:rsidP="19A43C38">
            <w:hyperlink r:id="rId22" w:history="1">
              <w:r w:rsidR="00920A99" w:rsidRPr="000F1262">
                <w:rPr>
                  <w:rStyle w:val="Hyperlink"/>
                </w:rPr>
                <w:t>BAU Sprint 16 – SFDC-</w:t>
              </w:r>
              <w:r w:rsidR="003E2FF2" w:rsidRPr="000F1262">
                <w:rPr>
                  <w:rStyle w:val="Hyperlink"/>
                </w:rPr>
                <w:t>969</w:t>
              </w:r>
              <w:r w:rsidR="00C4327E" w:rsidRPr="000F1262">
                <w:rPr>
                  <w:rStyle w:val="Hyperlink"/>
                </w:rPr>
                <w:t>:</w:t>
              </w:r>
              <w:r w:rsidRPr="000F1262">
                <w:rPr>
                  <w:rStyle w:val="Hyperlink"/>
                </w:rPr>
                <w:t xml:space="preserve"> </w:t>
              </w:r>
              <w:r w:rsidRPr="000F1262">
                <w:rPr>
                  <w:rStyle w:val="Hyperlink"/>
                </w:rPr>
                <w:t>Review and Update Lead PB Handler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76556B" w14:textId="06561CC9" w:rsidR="00920A99" w:rsidRDefault="00376A26" w:rsidP="19A43C38">
            <w:r>
              <w:t>6</w:t>
            </w:r>
            <w:r w:rsidRPr="00376A26">
              <w:rPr>
                <w:vertAlign w:val="superscript"/>
              </w:rPr>
              <w:t>th</w:t>
            </w:r>
            <w:r>
              <w:t xml:space="preserve"> Oct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B7D7A5" w14:textId="75E1938D" w:rsidR="00920A99" w:rsidRDefault="00376A26" w:rsidP="19A43C38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D88C76" w14:textId="61EF7A0A" w:rsidR="00920A99" w:rsidRDefault="00376A26" w:rsidP="19A43C38">
            <w:pPr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</w:tr>
      <w:tr w:rsidR="00E15C00" w14:paraId="3F2F9882" w14:textId="77777777" w:rsidTr="19A43C38">
        <w:trPr>
          <w:trHeight w:val="435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E15C00" w:rsidRDefault="00E15C00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6EECF854" w:rsidR="00E15C00" w:rsidRDefault="0737C58C" w:rsidP="3F06DE44">
            <w:pPr>
              <w:rPr>
                <w:rFonts w:eastAsia="Verdana" w:cs="Verdana"/>
                <w:color w:val="000000" w:themeColor="text1"/>
              </w:rPr>
            </w:pPr>
            <w:r w:rsidRPr="44D4AFCD">
              <w:rPr>
                <w:rFonts w:eastAsia="Verdana" w:cs="Verdana"/>
                <w:color w:val="000000" w:themeColor="text1"/>
              </w:rPr>
              <w:t xml:space="preserve"> </w:t>
            </w:r>
          </w:p>
        </w:tc>
      </w:tr>
    </w:tbl>
    <w:p w14:paraId="63E4F79B" w14:textId="689A61B5" w:rsidR="004D69F9" w:rsidRPr="004D69F9" w:rsidRDefault="004D69F9" w:rsidP="35837410">
      <w:pPr>
        <w:rPr>
          <w:lang w:val="en-US"/>
        </w:rPr>
      </w:pPr>
    </w:p>
    <w:sectPr w:rsidR="004D69F9" w:rsidRPr="004D69F9" w:rsidSect="008809B9">
      <w:headerReference w:type="default" r:id="rId23"/>
      <w:footerReference w:type="default" r:id="rId24"/>
      <w:headerReference w:type="first" r:id="rId25"/>
      <w:footerReference w:type="first" r:id="rId26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87BDF" w14:textId="77777777" w:rsidR="004348EA" w:rsidRDefault="004348EA">
      <w:r>
        <w:separator/>
      </w:r>
    </w:p>
  </w:endnote>
  <w:endnote w:type="continuationSeparator" w:id="0">
    <w:p w14:paraId="5A5216B1" w14:textId="77777777" w:rsidR="004348EA" w:rsidRDefault="004348EA">
      <w:r>
        <w:continuationSeparator/>
      </w:r>
    </w:p>
  </w:endnote>
  <w:endnote w:type="continuationNotice" w:id="1">
    <w:p w14:paraId="407F2F2C" w14:textId="77777777" w:rsidR="004348EA" w:rsidRDefault="004348E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CC879" w14:textId="77777777" w:rsidR="004348EA" w:rsidRDefault="004348EA">
      <w:r>
        <w:separator/>
      </w:r>
    </w:p>
  </w:footnote>
  <w:footnote w:type="continuationSeparator" w:id="0">
    <w:p w14:paraId="35923870" w14:textId="77777777" w:rsidR="004348EA" w:rsidRDefault="004348EA">
      <w:r>
        <w:continuationSeparator/>
      </w:r>
    </w:p>
  </w:footnote>
  <w:footnote w:type="continuationNotice" w:id="1">
    <w:p w14:paraId="2567869B" w14:textId="77777777" w:rsidR="004348EA" w:rsidRDefault="004348E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intFractionalCharacterWidth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17AD"/>
    <w:rsid w:val="00012326"/>
    <w:rsid w:val="00012DA5"/>
    <w:rsid w:val="000133FF"/>
    <w:rsid w:val="000140A3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44E89"/>
    <w:rsid w:val="000507E7"/>
    <w:rsid w:val="000515F4"/>
    <w:rsid w:val="00053356"/>
    <w:rsid w:val="00054A4A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3D10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D7BA5"/>
    <w:rsid w:val="000E2D2E"/>
    <w:rsid w:val="000E6779"/>
    <w:rsid w:val="000E76F6"/>
    <w:rsid w:val="000F1262"/>
    <w:rsid w:val="000F30FF"/>
    <w:rsid w:val="000F5167"/>
    <w:rsid w:val="000F7CBE"/>
    <w:rsid w:val="001022EE"/>
    <w:rsid w:val="001115F5"/>
    <w:rsid w:val="001121F2"/>
    <w:rsid w:val="00116932"/>
    <w:rsid w:val="00117287"/>
    <w:rsid w:val="0012483A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1C38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0C00"/>
    <w:rsid w:val="0018147E"/>
    <w:rsid w:val="00183134"/>
    <w:rsid w:val="00184AA7"/>
    <w:rsid w:val="00186965"/>
    <w:rsid w:val="00186FAE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1B54"/>
    <w:rsid w:val="001B271E"/>
    <w:rsid w:val="001B41A9"/>
    <w:rsid w:val="001B56B9"/>
    <w:rsid w:val="001B57A7"/>
    <w:rsid w:val="001B58FB"/>
    <w:rsid w:val="001B590E"/>
    <w:rsid w:val="001C02DF"/>
    <w:rsid w:val="001C734C"/>
    <w:rsid w:val="001D2846"/>
    <w:rsid w:val="001D2E14"/>
    <w:rsid w:val="001D385F"/>
    <w:rsid w:val="001D3FB9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4530C"/>
    <w:rsid w:val="00263799"/>
    <w:rsid w:val="00263D14"/>
    <w:rsid w:val="00263FC3"/>
    <w:rsid w:val="00270019"/>
    <w:rsid w:val="0027043A"/>
    <w:rsid w:val="002709F7"/>
    <w:rsid w:val="00271886"/>
    <w:rsid w:val="0027478F"/>
    <w:rsid w:val="002757CA"/>
    <w:rsid w:val="0027664A"/>
    <w:rsid w:val="0027742D"/>
    <w:rsid w:val="00277B25"/>
    <w:rsid w:val="00282406"/>
    <w:rsid w:val="0029071A"/>
    <w:rsid w:val="002913B3"/>
    <w:rsid w:val="002A0779"/>
    <w:rsid w:val="002A0B4D"/>
    <w:rsid w:val="002A0D76"/>
    <w:rsid w:val="002A300E"/>
    <w:rsid w:val="002A31A2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B7613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849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4A6B"/>
    <w:rsid w:val="00345616"/>
    <w:rsid w:val="00353344"/>
    <w:rsid w:val="0035450C"/>
    <w:rsid w:val="003549F1"/>
    <w:rsid w:val="0036052A"/>
    <w:rsid w:val="00366682"/>
    <w:rsid w:val="00366744"/>
    <w:rsid w:val="003667B6"/>
    <w:rsid w:val="00366D98"/>
    <w:rsid w:val="00370AA6"/>
    <w:rsid w:val="00373C1C"/>
    <w:rsid w:val="00375B97"/>
    <w:rsid w:val="00375D77"/>
    <w:rsid w:val="003762AD"/>
    <w:rsid w:val="0037650C"/>
    <w:rsid w:val="00376824"/>
    <w:rsid w:val="00376A26"/>
    <w:rsid w:val="003776D6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5426"/>
    <w:rsid w:val="003A64C7"/>
    <w:rsid w:val="003B007B"/>
    <w:rsid w:val="003B0907"/>
    <w:rsid w:val="003B4142"/>
    <w:rsid w:val="003B5F0B"/>
    <w:rsid w:val="003D09B1"/>
    <w:rsid w:val="003D19C3"/>
    <w:rsid w:val="003D1B53"/>
    <w:rsid w:val="003D2B0B"/>
    <w:rsid w:val="003D2CD1"/>
    <w:rsid w:val="003D2D8C"/>
    <w:rsid w:val="003D657F"/>
    <w:rsid w:val="003D6F2B"/>
    <w:rsid w:val="003D78D3"/>
    <w:rsid w:val="003E1B18"/>
    <w:rsid w:val="003E2FF2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4364"/>
    <w:rsid w:val="004348EA"/>
    <w:rsid w:val="00435898"/>
    <w:rsid w:val="00436A45"/>
    <w:rsid w:val="004406EC"/>
    <w:rsid w:val="0044670A"/>
    <w:rsid w:val="00451296"/>
    <w:rsid w:val="00451769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75DB2"/>
    <w:rsid w:val="00475E72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57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1D8B"/>
    <w:rsid w:val="004E2275"/>
    <w:rsid w:val="004E4FE5"/>
    <w:rsid w:val="004E6B1E"/>
    <w:rsid w:val="004E749D"/>
    <w:rsid w:val="004E778A"/>
    <w:rsid w:val="004F0451"/>
    <w:rsid w:val="004F1D88"/>
    <w:rsid w:val="004F2B21"/>
    <w:rsid w:val="005109FB"/>
    <w:rsid w:val="00511118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05EA"/>
    <w:rsid w:val="00542520"/>
    <w:rsid w:val="005438BE"/>
    <w:rsid w:val="00545078"/>
    <w:rsid w:val="00547BDC"/>
    <w:rsid w:val="005533BA"/>
    <w:rsid w:val="00554150"/>
    <w:rsid w:val="00555102"/>
    <w:rsid w:val="00556CA4"/>
    <w:rsid w:val="00562374"/>
    <w:rsid w:val="00563742"/>
    <w:rsid w:val="00565120"/>
    <w:rsid w:val="00566617"/>
    <w:rsid w:val="00566852"/>
    <w:rsid w:val="005669E8"/>
    <w:rsid w:val="00570878"/>
    <w:rsid w:val="00571841"/>
    <w:rsid w:val="0057330B"/>
    <w:rsid w:val="00576DFD"/>
    <w:rsid w:val="00580264"/>
    <w:rsid w:val="005815F9"/>
    <w:rsid w:val="00591FCD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5F74FD"/>
    <w:rsid w:val="00601738"/>
    <w:rsid w:val="006040E4"/>
    <w:rsid w:val="00606707"/>
    <w:rsid w:val="00613BD0"/>
    <w:rsid w:val="00613D36"/>
    <w:rsid w:val="00614B75"/>
    <w:rsid w:val="00621E9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1948"/>
    <w:rsid w:val="00632FB1"/>
    <w:rsid w:val="00635E3F"/>
    <w:rsid w:val="00641E58"/>
    <w:rsid w:val="006427EF"/>
    <w:rsid w:val="00643294"/>
    <w:rsid w:val="00643B24"/>
    <w:rsid w:val="00644AC7"/>
    <w:rsid w:val="00644C01"/>
    <w:rsid w:val="0064757B"/>
    <w:rsid w:val="0064E06A"/>
    <w:rsid w:val="006502A4"/>
    <w:rsid w:val="00650F79"/>
    <w:rsid w:val="00651586"/>
    <w:rsid w:val="0065372A"/>
    <w:rsid w:val="00654A7C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86D64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D748A"/>
    <w:rsid w:val="006E0011"/>
    <w:rsid w:val="006E0DAD"/>
    <w:rsid w:val="006E4678"/>
    <w:rsid w:val="006E4C2C"/>
    <w:rsid w:val="006E649F"/>
    <w:rsid w:val="006E6C80"/>
    <w:rsid w:val="006F1F05"/>
    <w:rsid w:val="006F4D3B"/>
    <w:rsid w:val="006F782B"/>
    <w:rsid w:val="006F7BF6"/>
    <w:rsid w:val="00700AC2"/>
    <w:rsid w:val="007021DE"/>
    <w:rsid w:val="0070234A"/>
    <w:rsid w:val="0070361D"/>
    <w:rsid w:val="00703E47"/>
    <w:rsid w:val="00705A4B"/>
    <w:rsid w:val="007106D7"/>
    <w:rsid w:val="00710E9B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1148"/>
    <w:rsid w:val="00742655"/>
    <w:rsid w:val="00743932"/>
    <w:rsid w:val="00743A64"/>
    <w:rsid w:val="00743DB2"/>
    <w:rsid w:val="007453F0"/>
    <w:rsid w:val="00745795"/>
    <w:rsid w:val="00745BDA"/>
    <w:rsid w:val="007461E6"/>
    <w:rsid w:val="0074672C"/>
    <w:rsid w:val="00750D6F"/>
    <w:rsid w:val="007522AD"/>
    <w:rsid w:val="007551CF"/>
    <w:rsid w:val="00755C4E"/>
    <w:rsid w:val="00755F2C"/>
    <w:rsid w:val="00757F15"/>
    <w:rsid w:val="00760B5C"/>
    <w:rsid w:val="0076531E"/>
    <w:rsid w:val="00766873"/>
    <w:rsid w:val="00774890"/>
    <w:rsid w:val="00776B00"/>
    <w:rsid w:val="0078039D"/>
    <w:rsid w:val="00782259"/>
    <w:rsid w:val="00786BA2"/>
    <w:rsid w:val="00790187"/>
    <w:rsid w:val="00790639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0A8E"/>
    <w:rsid w:val="007E1DAF"/>
    <w:rsid w:val="007E2A07"/>
    <w:rsid w:val="007E3761"/>
    <w:rsid w:val="007E56E0"/>
    <w:rsid w:val="007E5B0E"/>
    <w:rsid w:val="007F34EC"/>
    <w:rsid w:val="007F57CD"/>
    <w:rsid w:val="00803F95"/>
    <w:rsid w:val="00805D80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0B0"/>
    <w:rsid w:val="00823A05"/>
    <w:rsid w:val="00824419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6134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6AFE"/>
    <w:rsid w:val="00887BE0"/>
    <w:rsid w:val="00890DFC"/>
    <w:rsid w:val="00893C48"/>
    <w:rsid w:val="00895BF8"/>
    <w:rsid w:val="008969CE"/>
    <w:rsid w:val="008A1887"/>
    <w:rsid w:val="008A265A"/>
    <w:rsid w:val="008A2DF4"/>
    <w:rsid w:val="008A41EC"/>
    <w:rsid w:val="008A42D7"/>
    <w:rsid w:val="008B5F6D"/>
    <w:rsid w:val="008B668E"/>
    <w:rsid w:val="008B7C88"/>
    <w:rsid w:val="008C1860"/>
    <w:rsid w:val="008C33F6"/>
    <w:rsid w:val="008C5202"/>
    <w:rsid w:val="008C5D33"/>
    <w:rsid w:val="008C5E24"/>
    <w:rsid w:val="008D23C2"/>
    <w:rsid w:val="008D25DC"/>
    <w:rsid w:val="008D35C5"/>
    <w:rsid w:val="008D3986"/>
    <w:rsid w:val="008D68AC"/>
    <w:rsid w:val="008D7BA7"/>
    <w:rsid w:val="008E693D"/>
    <w:rsid w:val="008E7259"/>
    <w:rsid w:val="008F0B41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A99"/>
    <w:rsid w:val="00920D53"/>
    <w:rsid w:val="00921229"/>
    <w:rsid w:val="0092298D"/>
    <w:rsid w:val="009240CD"/>
    <w:rsid w:val="00926585"/>
    <w:rsid w:val="00926E17"/>
    <w:rsid w:val="00927218"/>
    <w:rsid w:val="00930CC9"/>
    <w:rsid w:val="0093244E"/>
    <w:rsid w:val="009430D3"/>
    <w:rsid w:val="00943DE5"/>
    <w:rsid w:val="009455CD"/>
    <w:rsid w:val="009537CE"/>
    <w:rsid w:val="00954882"/>
    <w:rsid w:val="009550E9"/>
    <w:rsid w:val="0095654E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33C3"/>
    <w:rsid w:val="009840B9"/>
    <w:rsid w:val="00984344"/>
    <w:rsid w:val="009873F8"/>
    <w:rsid w:val="0099095B"/>
    <w:rsid w:val="009A09B4"/>
    <w:rsid w:val="009A1012"/>
    <w:rsid w:val="009A225B"/>
    <w:rsid w:val="009A711B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C5D"/>
    <w:rsid w:val="009F0D10"/>
    <w:rsid w:val="009F43FD"/>
    <w:rsid w:val="009F7D88"/>
    <w:rsid w:val="00A0118B"/>
    <w:rsid w:val="00A03849"/>
    <w:rsid w:val="00A052D7"/>
    <w:rsid w:val="00A0669A"/>
    <w:rsid w:val="00A07794"/>
    <w:rsid w:val="00A16D60"/>
    <w:rsid w:val="00A17711"/>
    <w:rsid w:val="00A17886"/>
    <w:rsid w:val="00A2005D"/>
    <w:rsid w:val="00A200D2"/>
    <w:rsid w:val="00A21858"/>
    <w:rsid w:val="00A2404B"/>
    <w:rsid w:val="00A24D54"/>
    <w:rsid w:val="00A26116"/>
    <w:rsid w:val="00A279A6"/>
    <w:rsid w:val="00A30398"/>
    <w:rsid w:val="00A3124D"/>
    <w:rsid w:val="00A31607"/>
    <w:rsid w:val="00A32755"/>
    <w:rsid w:val="00A32B53"/>
    <w:rsid w:val="00A356D8"/>
    <w:rsid w:val="00A35A99"/>
    <w:rsid w:val="00A36F79"/>
    <w:rsid w:val="00A40518"/>
    <w:rsid w:val="00A4193A"/>
    <w:rsid w:val="00A43175"/>
    <w:rsid w:val="00A4417F"/>
    <w:rsid w:val="00A45C41"/>
    <w:rsid w:val="00A4743F"/>
    <w:rsid w:val="00A50FD6"/>
    <w:rsid w:val="00A55990"/>
    <w:rsid w:val="00A55B11"/>
    <w:rsid w:val="00A565C3"/>
    <w:rsid w:val="00A60662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2159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5637"/>
    <w:rsid w:val="00AF731F"/>
    <w:rsid w:val="00B00E78"/>
    <w:rsid w:val="00B0251D"/>
    <w:rsid w:val="00B027D5"/>
    <w:rsid w:val="00B152BA"/>
    <w:rsid w:val="00B203DF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35B72"/>
    <w:rsid w:val="00B411D1"/>
    <w:rsid w:val="00B41B41"/>
    <w:rsid w:val="00B43204"/>
    <w:rsid w:val="00B43ABB"/>
    <w:rsid w:val="00B4429F"/>
    <w:rsid w:val="00B44E7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5F58"/>
    <w:rsid w:val="00B97D17"/>
    <w:rsid w:val="00BA0603"/>
    <w:rsid w:val="00BA0D92"/>
    <w:rsid w:val="00BA34B2"/>
    <w:rsid w:val="00BA4286"/>
    <w:rsid w:val="00BA4BF9"/>
    <w:rsid w:val="00BA585D"/>
    <w:rsid w:val="00BA6888"/>
    <w:rsid w:val="00BB1092"/>
    <w:rsid w:val="00BB4352"/>
    <w:rsid w:val="00BB7C96"/>
    <w:rsid w:val="00BC23C4"/>
    <w:rsid w:val="00BC4C73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0437"/>
    <w:rsid w:val="00BF2752"/>
    <w:rsid w:val="00BF6E37"/>
    <w:rsid w:val="00C000A8"/>
    <w:rsid w:val="00C01B34"/>
    <w:rsid w:val="00C0404D"/>
    <w:rsid w:val="00C0648E"/>
    <w:rsid w:val="00C07211"/>
    <w:rsid w:val="00C13EB3"/>
    <w:rsid w:val="00C17F71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27E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1897"/>
    <w:rsid w:val="00C9376B"/>
    <w:rsid w:val="00C9637E"/>
    <w:rsid w:val="00C96964"/>
    <w:rsid w:val="00C97C25"/>
    <w:rsid w:val="00CA40F7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D7C8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176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DDF"/>
    <w:rsid w:val="00D37F51"/>
    <w:rsid w:val="00D414D5"/>
    <w:rsid w:val="00D42BA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5A59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C4E3D"/>
    <w:rsid w:val="00DD343D"/>
    <w:rsid w:val="00DD5479"/>
    <w:rsid w:val="00DD7DC6"/>
    <w:rsid w:val="00DE080C"/>
    <w:rsid w:val="00DE0AF1"/>
    <w:rsid w:val="00DE3234"/>
    <w:rsid w:val="00DE3C59"/>
    <w:rsid w:val="00DE46AD"/>
    <w:rsid w:val="00DE744F"/>
    <w:rsid w:val="00DE78BD"/>
    <w:rsid w:val="00DF37ED"/>
    <w:rsid w:val="00DF5B54"/>
    <w:rsid w:val="00E004EB"/>
    <w:rsid w:val="00E00E1C"/>
    <w:rsid w:val="00E058FA"/>
    <w:rsid w:val="00E0636E"/>
    <w:rsid w:val="00E0789A"/>
    <w:rsid w:val="00E07BFF"/>
    <w:rsid w:val="00E1062E"/>
    <w:rsid w:val="00E10DCE"/>
    <w:rsid w:val="00E114D2"/>
    <w:rsid w:val="00E11C4C"/>
    <w:rsid w:val="00E157EA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3C15"/>
    <w:rsid w:val="00E544F8"/>
    <w:rsid w:val="00E54C2D"/>
    <w:rsid w:val="00E56D17"/>
    <w:rsid w:val="00E626E3"/>
    <w:rsid w:val="00E65F14"/>
    <w:rsid w:val="00E65F8E"/>
    <w:rsid w:val="00E668C8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5BF5"/>
    <w:rsid w:val="00E8685E"/>
    <w:rsid w:val="00E8748A"/>
    <w:rsid w:val="00E8C1DB"/>
    <w:rsid w:val="00E921E7"/>
    <w:rsid w:val="00E94094"/>
    <w:rsid w:val="00E95121"/>
    <w:rsid w:val="00EA0533"/>
    <w:rsid w:val="00EA150B"/>
    <w:rsid w:val="00EA28D5"/>
    <w:rsid w:val="00EA5371"/>
    <w:rsid w:val="00EA5725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6BA"/>
    <w:rsid w:val="00F27EF0"/>
    <w:rsid w:val="00F30170"/>
    <w:rsid w:val="00F3056A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23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256"/>
    <w:rsid w:val="00FA0AC5"/>
    <w:rsid w:val="00FA0D4D"/>
    <w:rsid w:val="00FA2671"/>
    <w:rsid w:val="00FA32DC"/>
    <w:rsid w:val="00FA5F03"/>
    <w:rsid w:val="00FA638C"/>
    <w:rsid w:val="00FB1D3C"/>
    <w:rsid w:val="00FB3281"/>
    <w:rsid w:val="00FB39CD"/>
    <w:rsid w:val="00FB40C5"/>
    <w:rsid w:val="00FB79E8"/>
    <w:rsid w:val="00FC1CB0"/>
    <w:rsid w:val="00FC466E"/>
    <w:rsid w:val="00FC4848"/>
    <w:rsid w:val="00FD282E"/>
    <w:rsid w:val="00FD3B37"/>
    <w:rsid w:val="00FE0D0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FD24C"/>
    <w:rsid w:val="02010A54"/>
    <w:rsid w:val="02376724"/>
    <w:rsid w:val="023D6922"/>
    <w:rsid w:val="0292AE63"/>
    <w:rsid w:val="02CB139B"/>
    <w:rsid w:val="031C7A0C"/>
    <w:rsid w:val="038E908D"/>
    <w:rsid w:val="03B61053"/>
    <w:rsid w:val="043422BC"/>
    <w:rsid w:val="0474754A"/>
    <w:rsid w:val="048F8672"/>
    <w:rsid w:val="04C10B50"/>
    <w:rsid w:val="05221D8C"/>
    <w:rsid w:val="05298B73"/>
    <w:rsid w:val="052FDA11"/>
    <w:rsid w:val="053FCA63"/>
    <w:rsid w:val="054D0BE4"/>
    <w:rsid w:val="054D71E0"/>
    <w:rsid w:val="05F8F5C6"/>
    <w:rsid w:val="061E202A"/>
    <w:rsid w:val="06506A84"/>
    <w:rsid w:val="0717B006"/>
    <w:rsid w:val="07278775"/>
    <w:rsid w:val="0737C58C"/>
    <w:rsid w:val="077A1E45"/>
    <w:rsid w:val="07943AE8"/>
    <w:rsid w:val="07DD3451"/>
    <w:rsid w:val="08039569"/>
    <w:rsid w:val="08092D77"/>
    <w:rsid w:val="082DBD8A"/>
    <w:rsid w:val="0839C695"/>
    <w:rsid w:val="083A381D"/>
    <w:rsid w:val="0870ADE5"/>
    <w:rsid w:val="090A7DB7"/>
    <w:rsid w:val="09494E33"/>
    <w:rsid w:val="096BA013"/>
    <w:rsid w:val="09C505D9"/>
    <w:rsid w:val="0A372885"/>
    <w:rsid w:val="0A78CCD2"/>
    <w:rsid w:val="0A8C3790"/>
    <w:rsid w:val="0AB39A26"/>
    <w:rsid w:val="0ADD539A"/>
    <w:rsid w:val="0B0CB293"/>
    <w:rsid w:val="0B46D94B"/>
    <w:rsid w:val="0B827578"/>
    <w:rsid w:val="0BB4E5D6"/>
    <w:rsid w:val="0BD198A5"/>
    <w:rsid w:val="0BD61167"/>
    <w:rsid w:val="0C0A3FE8"/>
    <w:rsid w:val="0C2FAA37"/>
    <w:rsid w:val="0C986226"/>
    <w:rsid w:val="0D63DDCE"/>
    <w:rsid w:val="0D783272"/>
    <w:rsid w:val="0D7E0D75"/>
    <w:rsid w:val="0DC2E557"/>
    <w:rsid w:val="0E35116D"/>
    <w:rsid w:val="0E818050"/>
    <w:rsid w:val="0F40D297"/>
    <w:rsid w:val="0F40DD7E"/>
    <w:rsid w:val="0F5BE7C6"/>
    <w:rsid w:val="0F6BE058"/>
    <w:rsid w:val="0F7D138D"/>
    <w:rsid w:val="0FE088CD"/>
    <w:rsid w:val="10154A57"/>
    <w:rsid w:val="103D9B69"/>
    <w:rsid w:val="107B5C47"/>
    <w:rsid w:val="10942852"/>
    <w:rsid w:val="10B4027F"/>
    <w:rsid w:val="1101BE69"/>
    <w:rsid w:val="11279286"/>
    <w:rsid w:val="11C52743"/>
    <w:rsid w:val="11F77636"/>
    <w:rsid w:val="11F7BBE5"/>
    <w:rsid w:val="1202C3F3"/>
    <w:rsid w:val="12469CB5"/>
    <w:rsid w:val="1266B592"/>
    <w:rsid w:val="1276EA59"/>
    <w:rsid w:val="12817A3A"/>
    <w:rsid w:val="135911BF"/>
    <w:rsid w:val="13B134E0"/>
    <w:rsid w:val="13F5FDEF"/>
    <w:rsid w:val="14004299"/>
    <w:rsid w:val="144A1DD9"/>
    <w:rsid w:val="146EE41E"/>
    <w:rsid w:val="14915278"/>
    <w:rsid w:val="14A8072E"/>
    <w:rsid w:val="15AE3D1C"/>
    <w:rsid w:val="15E9B994"/>
    <w:rsid w:val="1688FEEE"/>
    <w:rsid w:val="17243EBE"/>
    <w:rsid w:val="1755E4C6"/>
    <w:rsid w:val="17836256"/>
    <w:rsid w:val="1790F2BB"/>
    <w:rsid w:val="179CFCDF"/>
    <w:rsid w:val="1824A16B"/>
    <w:rsid w:val="1832DD63"/>
    <w:rsid w:val="186906BD"/>
    <w:rsid w:val="1880C6B6"/>
    <w:rsid w:val="18988397"/>
    <w:rsid w:val="18AA0040"/>
    <w:rsid w:val="19A43C38"/>
    <w:rsid w:val="1A15985F"/>
    <w:rsid w:val="1A18830B"/>
    <w:rsid w:val="1A205847"/>
    <w:rsid w:val="1A42BBCC"/>
    <w:rsid w:val="1AACC733"/>
    <w:rsid w:val="1AD57543"/>
    <w:rsid w:val="1B2438BF"/>
    <w:rsid w:val="1B3B7BF3"/>
    <w:rsid w:val="1B45B4F3"/>
    <w:rsid w:val="1B4843DC"/>
    <w:rsid w:val="1B6713A4"/>
    <w:rsid w:val="1B7C8EFA"/>
    <w:rsid w:val="1BA25484"/>
    <w:rsid w:val="1BC2C166"/>
    <w:rsid w:val="1BD5B537"/>
    <w:rsid w:val="1C1BE8C0"/>
    <w:rsid w:val="1C35025F"/>
    <w:rsid w:val="1C3FCAC4"/>
    <w:rsid w:val="1C582FAA"/>
    <w:rsid w:val="1C76B293"/>
    <w:rsid w:val="1CC973D7"/>
    <w:rsid w:val="1D0D8D7E"/>
    <w:rsid w:val="1D21415A"/>
    <w:rsid w:val="1D425A71"/>
    <w:rsid w:val="1D8F7DCD"/>
    <w:rsid w:val="1E1B280F"/>
    <w:rsid w:val="1E88128C"/>
    <w:rsid w:val="1EA4A1AC"/>
    <w:rsid w:val="1F24F1EC"/>
    <w:rsid w:val="1F6D37CD"/>
    <w:rsid w:val="1FE182AF"/>
    <w:rsid w:val="1FE4C89B"/>
    <w:rsid w:val="20AE9DE2"/>
    <w:rsid w:val="2162C498"/>
    <w:rsid w:val="216D856A"/>
    <w:rsid w:val="216ED319"/>
    <w:rsid w:val="21C99321"/>
    <w:rsid w:val="21DD4427"/>
    <w:rsid w:val="22163915"/>
    <w:rsid w:val="228ED976"/>
    <w:rsid w:val="22ACDE12"/>
    <w:rsid w:val="2309C9AB"/>
    <w:rsid w:val="230D8DC8"/>
    <w:rsid w:val="2343E7E8"/>
    <w:rsid w:val="235FA686"/>
    <w:rsid w:val="23CBCEC2"/>
    <w:rsid w:val="24135EA5"/>
    <w:rsid w:val="2453C3E6"/>
    <w:rsid w:val="24AA2B48"/>
    <w:rsid w:val="24B2D889"/>
    <w:rsid w:val="251012D4"/>
    <w:rsid w:val="25448D29"/>
    <w:rsid w:val="2564D1AB"/>
    <w:rsid w:val="25761072"/>
    <w:rsid w:val="258F7977"/>
    <w:rsid w:val="25ABAF8A"/>
    <w:rsid w:val="25BE32F8"/>
    <w:rsid w:val="25C9B7DF"/>
    <w:rsid w:val="25FBEE22"/>
    <w:rsid w:val="260164B6"/>
    <w:rsid w:val="26021376"/>
    <w:rsid w:val="266E1C01"/>
    <w:rsid w:val="26F21F78"/>
    <w:rsid w:val="2702C555"/>
    <w:rsid w:val="27277642"/>
    <w:rsid w:val="27791AAD"/>
    <w:rsid w:val="27934D3C"/>
    <w:rsid w:val="2795C9AC"/>
    <w:rsid w:val="27DFA67D"/>
    <w:rsid w:val="286E2637"/>
    <w:rsid w:val="28B8D3BE"/>
    <w:rsid w:val="28B8FD77"/>
    <w:rsid w:val="293E6479"/>
    <w:rsid w:val="2997B3AA"/>
    <w:rsid w:val="2A05982A"/>
    <w:rsid w:val="2A7C0565"/>
    <w:rsid w:val="2A8D2948"/>
    <w:rsid w:val="2AA2D75A"/>
    <w:rsid w:val="2AFB252B"/>
    <w:rsid w:val="2B45366C"/>
    <w:rsid w:val="2B546854"/>
    <w:rsid w:val="2C1CADE6"/>
    <w:rsid w:val="2C302FF4"/>
    <w:rsid w:val="2C49632C"/>
    <w:rsid w:val="2C6E5DCB"/>
    <w:rsid w:val="2CA28256"/>
    <w:rsid w:val="2CF28AAE"/>
    <w:rsid w:val="2D6ED74B"/>
    <w:rsid w:val="2DAD2EBE"/>
    <w:rsid w:val="2DB21CF1"/>
    <w:rsid w:val="2DB8FFC0"/>
    <w:rsid w:val="2DD70921"/>
    <w:rsid w:val="2E054C40"/>
    <w:rsid w:val="2E099854"/>
    <w:rsid w:val="2E143DAE"/>
    <w:rsid w:val="2E9F236E"/>
    <w:rsid w:val="2EB6A92A"/>
    <w:rsid w:val="2EC5C7F3"/>
    <w:rsid w:val="2EF26A93"/>
    <w:rsid w:val="2F272260"/>
    <w:rsid w:val="2F8B7994"/>
    <w:rsid w:val="2FDCF15C"/>
    <w:rsid w:val="2FDD7659"/>
    <w:rsid w:val="3035DA8C"/>
    <w:rsid w:val="30BEB9FF"/>
    <w:rsid w:val="30EE7BA2"/>
    <w:rsid w:val="30FCD50D"/>
    <w:rsid w:val="31238320"/>
    <w:rsid w:val="3150DC5F"/>
    <w:rsid w:val="31570E32"/>
    <w:rsid w:val="3168D2D7"/>
    <w:rsid w:val="31B9EB96"/>
    <w:rsid w:val="31F1F92D"/>
    <w:rsid w:val="31F9AE78"/>
    <w:rsid w:val="3243E56A"/>
    <w:rsid w:val="32DE4993"/>
    <w:rsid w:val="3300D208"/>
    <w:rsid w:val="336294FE"/>
    <w:rsid w:val="339359AC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837410"/>
    <w:rsid w:val="35F2C33B"/>
    <w:rsid w:val="35FF8B1C"/>
    <w:rsid w:val="3617F8A6"/>
    <w:rsid w:val="3622A801"/>
    <w:rsid w:val="36996863"/>
    <w:rsid w:val="36CCAFDA"/>
    <w:rsid w:val="36CE2BF0"/>
    <w:rsid w:val="36F760FB"/>
    <w:rsid w:val="370E7FA4"/>
    <w:rsid w:val="379654B1"/>
    <w:rsid w:val="38042A36"/>
    <w:rsid w:val="382D7A10"/>
    <w:rsid w:val="38408E2B"/>
    <w:rsid w:val="38A3E385"/>
    <w:rsid w:val="38BA44BD"/>
    <w:rsid w:val="38BE7D70"/>
    <w:rsid w:val="38E42F3B"/>
    <w:rsid w:val="38EC47E5"/>
    <w:rsid w:val="38F54B27"/>
    <w:rsid w:val="391CE1DB"/>
    <w:rsid w:val="395E84F7"/>
    <w:rsid w:val="3964A14A"/>
    <w:rsid w:val="397769EB"/>
    <w:rsid w:val="39A71D36"/>
    <w:rsid w:val="3A30FA4F"/>
    <w:rsid w:val="3A3E6DC4"/>
    <w:rsid w:val="3A625CDF"/>
    <w:rsid w:val="3AAA4A42"/>
    <w:rsid w:val="3AB8906E"/>
    <w:rsid w:val="3AD02F26"/>
    <w:rsid w:val="3AD379C5"/>
    <w:rsid w:val="3B2AC48C"/>
    <w:rsid w:val="3BC29E1C"/>
    <w:rsid w:val="3BC6E7C3"/>
    <w:rsid w:val="3C12D442"/>
    <w:rsid w:val="3C1ED5EF"/>
    <w:rsid w:val="3C7EB7C3"/>
    <w:rsid w:val="3C9E33E8"/>
    <w:rsid w:val="3CB59C2B"/>
    <w:rsid w:val="3CCBDE76"/>
    <w:rsid w:val="3D06EA3D"/>
    <w:rsid w:val="3D161E10"/>
    <w:rsid w:val="3D65AAE0"/>
    <w:rsid w:val="3D7A4F3E"/>
    <w:rsid w:val="3D998EE7"/>
    <w:rsid w:val="3DCB9A8C"/>
    <w:rsid w:val="3DFD1F01"/>
    <w:rsid w:val="3E1CF12B"/>
    <w:rsid w:val="3E1F3FB2"/>
    <w:rsid w:val="3EE8015F"/>
    <w:rsid w:val="3EF193C2"/>
    <w:rsid w:val="3F06DE44"/>
    <w:rsid w:val="3F0D7EDA"/>
    <w:rsid w:val="3F1F875D"/>
    <w:rsid w:val="3F258668"/>
    <w:rsid w:val="3F372D66"/>
    <w:rsid w:val="3F403696"/>
    <w:rsid w:val="3F45C900"/>
    <w:rsid w:val="3FBAF48B"/>
    <w:rsid w:val="4010E451"/>
    <w:rsid w:val="404C3700"/>
    <w:rsid w:val="40623C3F"/>
    <w:rsid w:val="40AD081A"/>
    <w:rsid w:val="40CE373C"/>
    <w:rsid w:val="40DF402B"/>
    <w:rsid w:val="410775FB"/>
    <w:rsid w:val="4112D2FB"/>
    <w:rsid w:val="414BC1BB"/>
    <w:rsid w:val="41595097"/>
    <w:rsid w:val="419DA365"/>
    <w:rsid w:val="41A6BD0B"/>
    <w:rsid w:val="41D4D2C2"/>
    <w:rsid w:val="420E81C8"/>
    <w:rsid w:val="421A8DC2"/>
    <w:rsid w:val="4260D83C"/>
    <w:rsid w:val="42CB1E61"/>
    <w:rsid w:val="42E4B7FF"/>
    <w:rsid w:val="434F8420"/>
    <w:rsid w:val="43596DAA"/>
    <w:rsid w:val="436192BD"/>
    <w:rsid w:val="43BF0932"/>
    <w:rsid w:val="43EA1306"/>
    <w:rsid w:val="43EA5673"/>
    <w:rsid w:val="44245557"/>
    <w:rsid w:val="44593C80"/>
    <w:rsid w:val="4470420F"/>
    <w:rsid w:val="4475A18F"/>
    <w:rsid w:val="44C77526"/>
    <w:rsid w:val="44D4AFCD"/>
    <w:rsid w:val="450CE5B3"/>
    <w:rsid w:val="45142F8B"/>
    <w:rsid w:val="4521B6BB"/>
    <w:rsid w:val="45337D7C"/>
    <w:rsid w:val="453B17F2"/>
    <w:rsid w:val="463841C2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193646"/>
    <w:rsid w:val="492B75E1"/>
    <w:rsid w:val="492E2ABD"/>
    <w:rsid w:val="496CA528"/>
    <w:rsid w:val="497D443B"/>
    <w:rsid w:val="498A5EF2"/>
    <w:rsid w:val="4A192C66"/>
    <w:rsid w:val="4A803DA5"/>
    <w:rsid w:val="4A82A795"/>
    <w:rsid w:val="4AEFF5D0"/>
    <w:rsid w:val="4B1F994A"/>
    <w:rsid w:val="4B3C8979"/>
    <w:rsid w:val="4B46308D"/>
    <w:rsid w:val="4C228D28"/>
    <w:rsid w:val="4C43B6EC"/>
    <w:rsid w:val="4CAEEAA3"/>
    <w:rsid w:val="4CE3777F"/>
    <w:rsid w:val="4D0FEFB0"/>
    <w:rsid w:val="4D515DA4"/>
    <w:rsid w:val="4D590508"/>
    <w:rsid w:val="4DBFE5C8"/>
    <w:rsid w:val="4DC3B6BA"/>
    <w:rsid w:val="4DCE28FA"/>
    <w:rsid w:val="4E38B0BC"/>
    <w:rsid w:val="4E42EACA"/>
    <w:rsid w:val="4E46A1C6"/>
    <w:rsid w:val="4EDF0042"/>
    <w:rsid w:val="4EF3F277"/>
    <w:rsid w:val="4F497FA8"/>
    <w:rsid w:val="4F6D66BA"/>
    <w:rsid w:val="4F7153BA"/>
    <w:rsid w:val="4FFC0AF1"/>
    <w:rsid w:val="5007FF28"/>
    <w:rsid w:val="5015954C"/>
    <w:rsid w:val="5068A5FE"/>
    <w:rsid w:val="5096681E"/>
    <w:rsid w:val="50B3FFD3"/>
    <w:rsid w:val="517A267E"/>
    <w:rsid w:val="5195F47A"/>
    <w:rsid w:val="52562720"/>
    <w:rsid w:val="5261F8B6"/>
    <w:rsid w:val="5264B5AE"/>
    <w:rsid w:val="528E6F95"/>
    <w:rsid w:val="52C781CF"/>
    <w:rsid w:val="52E3F61A"/>
    <w:rsid w:val="52F2FD2B"/>
    <w:rsid w:val="53290D9C"/>
    <w:rsid w:val="53318E84"/>
    <w:rsid w:val="5369CD2E"/>
    <w:rsid w:val="53743DBB"/>
    <w:rsid w:val="54762FC6"/>
    <w:rsid w:val="547B9542"/>
    <w:rsid w:val="548C6191"/>
    <w:rsid w:val="54A0DF5D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8D54931"/>
    <w:rsid w:val="591F6942"/>
    <w:rsid w:val="5956FD20"/>
    <w:rsid w:val="5A5E9E69"/>
    <w:rsid w:val="5A94C937"/>
    <w:rsid w:val="5ABA62ED"/>
    <w:rsid w:val="5ADAF9FD"/>
    <w:rsid w:val="5AF430BE"/>
    <w:rsid w:val="5B066796"/>
    <w:rsid w:val="5B2309C1"/>
    <w:rsid w:val="5BB89EB6"/>
    <w:rsid w:val="5BBCDC56"/>
    <w:rsid w:val="5C0D1395"/>
    <w:rsid w:val="5C126D6D"/>
    <w:rsid w:val="5C3ABEF8"/>
    <w:rsid w:val="5C413BEC"/>
    <w:rsid w:val="5C59000E"/>
    <w:rsid w:val="5CEE8B92"/>
    <w:rsid w:val="5CFF6444"/>
    <w:rsid w:val="5D0483CC"/>
    <w:rsid w:val="5D8B8C46"/>
    <w:rsid w:val="5D95A1E3"/>
    <w:rsid w:val="5DA22E57"/>
    <w:rsid w:val="5E041862"/>
    <w:rsid w:val="5E5FC416"/>
    <w:rsid w:val="5E78DD2B"/>
    <w:rsid w:val="5E8AFAE7"/>
    <w:rsid w:val="5F0FA74F"/>
    <w:rsid w:val="5F47DDC6"/>
    <w:rsid w:val="5F900C9E"/>
    <w:rsid w:val="5FB3747D"/>
    <w:rsid w:val="5FC17784"/>
    <w:rsid w:val="5FC8D9E1"/>
    <w:rsid w:val="5FD56695"/>
    <w:rsid w:val="5FE3C88B"/>
    <w:rsid w:val="5FF46B6D"/>
    <w:rsid w:val="600A9287"/>
    <w:rsid w:val="6060EE17"/>
    <w:rsid w:val="6065D102"/>
    <w:rsid w:val="60A84F97"/>
    <w:rsid w:val="60E879BE"/>
    <w:rsid w:val="6103B06A"/>
    <w:rsid w:val="61372E0B"/>
    <w:rsid w:val="61B834EA"/>
    <w:rsid w:val="61C8CC04"/>
    <w:rsid w:val="61E2CF3F"/>
    <w:rsid w:val="61E353A1"/>
    <w:rsid w:val="622692BA"/>
    <w:rsid w:val="62308F9E"/>
    <w:rsid w:val="623BCDB4"/>
    <w:rsid w:val="625B7F7A"/>
    <w:rsid w:val="6286F5BC"/>
    <w:rsid w:val="62929AF9"/>
    <w:rsid w:val="62EAF3DF"/>
    <w:rsid w:val="6310DE27"/>
    <w:rsid w:val="63239FEF"/>
    <w:rsid w:val="63561265"/>
    <w:rsid w:val="64BA90C2"/>
    <w:rsid w:val="6522B930"/>
    <w:rsid w:val="65B112FE"/>
    <w:rsid w:val="65BDE9B0"/>
    <w:rsid w:val="65DC5EFB"/>
    <w:rsid w:val="6601B366"/>
    <w:rsid w:val="664F337F"/>
    <w:rsid w:val="66D0D6F0"/>
    <w:rsid w:val="67629000"/>
    <w:rsid w:val="67913B18"/>
    <w:rsid w:val="67AE9F15"/>
    <w:rsid w:val="67E75F0D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8FD86A"/>
    <w:rsid w:val="6AC12AF9"/>
    <w:rsid w:val="6ACBF188"/>
    <w:rsid w:val="6AD75390"/>
    <w:rsid w:val="6B3ACE92"/>
    <w:rsid w:val="6B884147"/>
    <w:rsid w:val="6B9AEBF2"/>
    <w:rsid w:val="6BA0E2AE"/>
    <w:rsid w:val="6BC9D2E1"/>
    <w:rsid w:val="6BF53C94"/>
    <w:rsid w:val="6C3629E5"/>
    <w:rsid w:val="6C92E509"/>
    <w:rsid w:val="6CB7C4F8"/>
    <w:rsid w:val="6CF57EE5"/>
    <w:rsid w:val="6D0B2C13"/>
    <w:rsid w:val="6D8278DB"/>
    <w:rsid w:val="6DA34AF0"/>
    <w:rsid w:val="6DA3C0A5"/>
    <w:rsid w:val="6E2F12EB"/>
    <w:rsid w:val="6E407E3C"/>
    <w:rsid w:val="6E747536"/>
    <w:rsid w:val="6EC60079"/>
    <w:rsid w:val="6ECC2CCA"/>
    <w:rsid w:val="6F78E5DC"/>
    <w:rsid w:val="6FA5761A"/>
    <w:rsid w:val="6FC9F197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1CD2C38"/>
    <w:rsid w:val="71F552AE"/>
    <w:rsid w:val="721C9169"/>
    <w:rsid w:val="726336B3"/>
    <w:rsid w:val="7295F12E"/>
    <w:rsid w:val="72F0593F"/>
    <w:rsid w:val="73447112"/>
    <w:rsid w:val="7386B21C"/>
    <w:rsid w:val="7390319F"/>
    <w:rsid w:val="73A95DAA"/>
    <w:rsid w:val="73AF12C7"/>
    <w:rsid w:val="73E0D5C2"/>
    <w:rsid w:val="740F54A9"/>
    <w:rsid w:val="744E849E"/>
    <w:rsid w:val="745C2226"/>
    <w:rsid w:val="7492407E"/>
    <w:rsid w:val="7496785F"/>
    <w:rsid w:val="74D4670D"/>
    <w:rsid w:val="75140AC1"/>
    <w:rsid w:val="7531BE8E"/>
    <w:rsid w:val="7548F630"/>
    <w:rsid w:val="754D6999"/>
    <w:rsid w:val="755A7268"/>
    <w:rsid w:val="758209A5"/>
    <w:rsid w:val="75E76EC8"/>
    <w:rsid w:val="765B162A"/>
    <w:rsid w:val="765B3797"/>
    <w:rsid w:val="7675194B"/>
    <w:rsid w:val="76830BF3"/>
    <w:rsid w:val="76B43EE6"/>
    <w:rsid w:val="76D7007E"/>
    <w:rsid w:val="76DD1C4D"/>
    <w:rsid w:val="77055CF0"/>
    <w:rsid w:val="773A8218"/>
    <w:rsid w:val="77424A3A"/>
    <w:rsid w:val="77634670"/>
    <w:rsid w:val="77CB0511"/>
    <w:rsid w:val="78439E28"/>
    <w:rsid w:val="7853CC7E"/>
    <w:rsid w:val="78551CA0"/>
    <w:rsid w:val="7893CEFA"/>
    <w:rsid w:val="791A9910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1485A9"/>
    <w:rsid w:val="7B65ECD1"/>
    <w:rsid w:val="7C181D29"/>
    <w:rsid w:val="7C4C9C89"/>
    <w:rsid w:val="7C864AD7"/>
    <w:rsid w:val="7C88CE1E"/>
    <w:rsid w:val="7CA7DBE1"/>
    <w:rsid w:val="7CB91AE8"/>
    <w:rsid w:val="7CC98A3C"/>
    <w:rsid w:val="7CE3D634"/>
    <w:rsid w:val="7CE3F275"/>
    <w:rsid w:val="7D2C4667"/>
    <w:rsid w:val="7D32F4F9"/>
    <w:rsid w:val="7D9D52CF"/>
    <w:rsid w:val="7DE9FA8D"/>
    <w:rsid w:val="7DEBE27B"/>
    <w:rsid w:val="7E64C0AE"/>
    <w:rsid w:val="7E675185"/>
    <w:rsid w:val="7F74EAF2"/>
    <w:rsid w:val="7F94F7CE"/>
    <w:rsid w:val="7F994416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00FDF3F9-B2D1-4AD7-88E9-1F0B0C1B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SFDC-953" TargetMode="External"/><Relationship Id="rId18" Type="http://schemas.openxmlformats.org/officeDocument/2006/relationships/hyperlink" Target="https://graingerplc.atlassian.net/browse/SFDC-983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s://graingerplc.atlassian.net/browse/SFDC-965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SFDC-861" TargetMode="External"/><Relationship Id="rId17" Type="http://schemas.openxmlformats.org/officeDocument/2006/relationships/hyperlink" Target="https://graingerplc.atlassian.net/browse/SFDC-985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SFDC-982" TargetMode="External"/><Relationship Id="rId20" Type="http://schemas.openxmlformats.org/officeDocument/2006/relationships/hyperlink" Target="https://graingerplc.atlassian.net/browse/SFDC-939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SFDC-906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954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graingerplc.atlassian.net/browse/SFDC-984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958" TargetMode="External"/><Relationship Id="rId22" Type="http://schemas.openxmlformats.org/officeDocument/2006/relationships/hyperlink" Target="https://graingerplc.atlassian.net/browse/SFDC-968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Props1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26</TotalTime>
  <Pages>1</Pages>
  <Words>332</Words>
  <Characters>1895</Characters>
  <Application>Microsoft Office Word</Application>
  <DocSecurity>0</DocSecurity>
  <Lines>15</Lines>
  <Paragraphs>4</Paragraphs>
  <ScaleCrop>false</ScaleCrop>
  <Manager>Version 1.0</Manager>
  <Company>Open Box Software</Company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325</cp:revision>
  <cp:lastPrinted>2024-07-26T07:12:00Z</cp:lastPrinted>
  <dcterms:created xsi:type="dcterms:W3CDTF">2025-03-14T06:26:00Z</dcterms:created>
  <dcterms:modified xsi:type="dcterms:W3CDTF">2025-10-10T11:36:00Z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