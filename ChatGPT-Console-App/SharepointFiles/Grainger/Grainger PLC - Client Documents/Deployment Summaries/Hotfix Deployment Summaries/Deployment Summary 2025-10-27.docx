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496A" w14:textId="2D6DC77A" w:rsidR="008A1887" w:rsidRPr="008A1887" w:rsidRDefault="6103B06A" w:rsidP="00426172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985"/>
        <w:gridCol w:w="2127"/>
      </w:tblGrid>
      <w:tr w:rsidR="3F06DE44" w14:paraId="27BB59B3" w14:textId="77777777" w:rsidTr="2C7FB3FD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AA71DC7" w14:textId="79D1A9AB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0C2F2" w14:textId="653D4FC6" w:rsidR="3F06DE44" w:rsidRDefault="3F06DE44" w:rsidP="3F06DE44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14:paraId="29B6945B" w14:textId="77777777" w:rsidTr="2C7FB3FD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220CCD49" w14:textId="77EB5978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2A5F72" w14:textId="404858A9" w:rsidR="3F06DE44" w:rsidRDefault="31497653" w:rsidP="3C9E33E8">
            <w:pPr>
              <w:rPr>
                <w:rFonts w:eastAsia="Verdana" w:cs="Verdana"/>
                <w:color w:val="000000" w:themeColor="text1"/>
                <w:lang w:val="en-US"/>
              </w:rPr>
            </w:pPr>
            <w:r w:rsidRPr="03727067">
              <w:rPr>
                <w:rFonts w:eastAsia="Verdana" w:cs="Verdana"/>
                <w:color w:val="000000" w:themeColor="text1"/>
                <w:lang w:val="en-US"/>
              </w:rPr>
              <w:t>2</w:t>
            </w:r>
            <w:r w:rsidR="0164BBDF" w:rsidRPr="03727067">
              <w:rPr>
                <w:rFonts w:eastAsia="Verdana" w:cs="Verdana"/>
                <w:color w:val="000000" w:themeColor="text1"/>
                <w:lang w:val="en-US"/>
              </w:rPr>
              <w:t>7</w:t>
            </w:r>
            <w:r w:rsidR="00F3056A" w:rsidRPr="03727067">
              <w:rPr>
                <w:rFonts w:eastAsia="Verdana" w:cs="Verdana"/>
                <w:color w:val="000000" w:themeColor="text1"/>
                <w:vertAlign w:val="superscript"/>
                <w:lang w:val="en-US"/>
              </w:rPr>
              <w:t>th</w:t>
            </w:r>
            <w:r w:rsidR="00F3056A" w:rsidRPr="03727067">
              <w:rPr>
                <w:rFonts w:eastAsia="Verdana" w:cs="Verdana"/>
                <w:color w:val="000000" w:themeColor="text1"/>
                <w:lang w:val="en-US"/>
              </w:rPr>
              <w:t xml:space="preserve"> October 2025</w:t>
            </w:r>
          </w:p>
        </w:tc>
      </w:tr>
      <w:tr w:rsidR="3F06DE44" w14:paraId="655568D6" w14:textId="77777777" w:rsidTr="2C7FB3FD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F00B43A" w14:textId="35CFDC5D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50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FC3BCAD" w14:textId="7C8360B9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77FBEDC" w14:textId="13245CAA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14:paraId="4C99E501" w14:textId="77777777" w:rsidTr="2C7FB3FD">
        <w:trPr>
          <w:trHeight w:val="915"/>
        </w:trPr>
        <w:tc>
          <w:tcPr>
            <w:tcW w:w="2250" w:type="dxa"/>
            <w:vMerge/>
            <w:vAlign w:val="center"/>
          </w:tcPr>
          <w:p w14:paraId="459C3147" w14:textId="77777777" w:rsidR="007404FD" w:rsidRDefault="007404FD"/>
        </w:tc>
        <w:tc>
          <w:tcPr>
            <w:tcW w:w="950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07CAF23" w14:textId="057ECADB" w:rsidR="00FD6A08" w:rsidRPr="00A86865" w:rsidRDefault="78846EC6" w:rsidP="35837410">
            <w:pPr>
              <w:ind w:right="-168"/>
            </w:pPr>
            <w:hyperlink r:id="rId11">
              <w:r w:rsidRPr="03727067">
                <w:rPr>
                  <w:rStyle w:val="Hyperlink"/>
                </w:rPr>
                <w:t>BSS Support – BSS-137: Confirm Error Log functionality</w:t>
              </w:r>
            </w:hyperlink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C4252E" w14:textId="352E0083" w:rsidR="002C5FA7" w:rsidRPr="002C5FA7" w:rsidRDefault="0BA592E8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03727067">
              <w:rPr>
                <w:rFonts w:eastAsia="Verdana" w:cs="Verdana"/>
                <w:color w:val="000000" w:themeColor="text1"/>
                <w:lang w:val="en-ZA"/>
              </w:rPr>
              <w:t>20</w:t>
            </w:r>
            <w:r w:rsidR="433EE6A2" w:rsidRPr="03727067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th</w:t>
            </w:r>
            <w:r w:rsidR="433EE6A2" w:rsidRPr="03727067">
              <w:rPr>
                <w:rFonts w:eastAsia="Verdana" w:cs="Verdana"/>
                <w:color w:val="000000" w:themeColor="text1"/>
                <w:lang w:val="en-ZA"/>
              </w:rPr>
              <w:t xml:space="preserve"> October 2025</w:t>
            </w:r>
          </w:p>
        </w:tc>
      </w:tr>
      <w:tr w:rsidR="00974855" w14:paraId="66E2709E" w14:textId="77777777" w:rsidTr="2C7FB3FD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C9F9F53" w14:textId="0150102B" w:rsidR="00974855" w:rsidRDefault="00974855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C07305E" w14:textId="008D9B02" w:rsidR="00974855" w:rsidRDefault="00974855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841F851" w14:textId="4C87EEC2" w:rsidR="00974855" w:rsidRDefault="00974855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E0AAEF7" w14:textId="5AB626A8" w:rsidR="00974855" w:rsidRDefault="00974855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14:paraId="6BCC734E" w14:textId="270A46D0" w:rsidR="00974855" w:rsidRDefault="00974855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974855" w14:paraId="27F92679" w14:textId="77777777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8039966" w14:textId="77777777" w:rsidR="00974855" w:rsidRDefault="00974855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20C202" w14:textId="60BB595D" w:rsidR="00974855" w:rsidRDefault="0089224B" w:rsidP="4475A18F">
            <w:pPr>
              <w:ind w:right="-168"/>
            </w:pPr>
            <w:hyperlink r:id="rId12" w:history="1">
              <w:r w:rsidR="000428EA" w:rsidRPr="0089224B">
                <w:rPr>
                  <w:rStyle w:val="Hyperlink"/>
                </w:rPr>
                <w:t>RBAC – SFDC-</w:t>
              </w:r>
              <w:r w:rsidR="000B2A5D" w:rsidRPr="0089224B">
                <w:rPr>
                  <w:rStyle w:val="Hyperlink"/>
                </w:rPr>
                <w:t xml:space="preserve">1011: </w:t>
              </w:r>
              <w:r w:rsidR="00981874" w:rsidRPr="0089224B">
                <w:rPr>
                  <w:rStyle w:val="Hyperlink"/>
                </w:rPr>
                <w:t>Lettings CRUD - Let lettings update Unit Passing and Current Rents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BFAC67" w14:textId="488293C5" w:rsidR="00974855" w:rsidRPr="11F7BBE5" w:rsidRDefault="00974855" w:rsidP="410775FB">
            <w:pPr>
              <w:ind w:right="-168"/>
            </w:pPr>
            <w:r>
              <w:t>24</w:t>
            </w:r>
            <w:r w:rsidRPr="2C7FB3FD">
              <w:rPr>
                <w:vertAlign w:val="superscript"/>
              </w:rPr>
              <w:t>th</w:t>
            </w:r>
            <w:r>
              <w:t xml:space="preserve"> Sept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45D7EA" w14:textId="2CB4CB99" w:rsidR="00974855" w:rsidRPr="3D998EE7" w:rsidRDefault="00974855" w:rsidP="03727067">
            <w:pPr>
              <w:ind w:right="-168"/>
            </w:pPr>
            <w:r w:rsidRPr="03727067">
              <w:rPr>
                <w:rFonts w:eastAsia="Verdana" w:cs="Verdana"/>
                <w:color w:val="000000" w:themeColor="text1"/>
              </w:rPr>
              <w:t>Colette Taylor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790672" w14:textId="2A3A49E8" w:rsidR="00974855" w:rsidRDefault="00974855" w:rsidP="745C2226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1688FEEE">
              <w:rPr>
                <w:rFonts w:eastAsia="Verdana" w:cs="Verdana"/>
                <w:color w:val="000000" w:themeColor="text1"/>
                <w:lang w:val="en-ZA"/>
              </w:rPr>
              <w:t>Prod</w:t>
            </w:r>
            <w:r>
              <w:rPr>
                <w:rFonts w:eastAsia="Verdana" w:cs="Verdana"/>
                <w:color w:val="000000" w:themeColor="text1"/>
                <w:lang w:val="en-ZA"/>
              </w:rPr>
              <w:t xml:space="preserve"> </w:t>
            </w:r>
            <w:r w:rsidRPr="1688FEEE">
              <w:rPr>
                <w:rFonts w:eastAsia="Verdana" w:cs="Verdana"/>
                <w:color w:val="000000" w:themeColor="text1"/>
                <w:lang w:val="en-ZA"/>
              </w:rPr>
              <w:t>Approved</w:t>
            </w:r>
          </w:p>
        </w:tc>
      </w:tr>
      <w:tr w:rsidR="000B2A5D" w14:paraId="28E7A10E" w14:textId="77777777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C073AB3" w14:textId="77777777" w:rsidR="000B2A5D" w:rsidRDefault="000B2A5D" w:rsidP="000B2A5D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63C6CE" w14:textId="779CB69D" w:rsidR="000B2A5D" w:rsidRDefault="00625AE1" w:rsidP="000B2A5D">
            <w:pPr>
              <w:ind w:right="-168"/>
            </w:pPr>
            <w:hyperlink r:id="rId13" w:history="1">
              <w:r w:rsidR="000B2A5D" w:rsidRPr="00625AE1">
                <w:rPr>
                  <w:rStyle w:val="Hyperlink"/>
                </w:rPr>
                <w:t>RBAC – SFDC-1014:</w:t>
              </w:r>
              <w:r w:rsidR="0089224B" w:rsidRPr="00625AE1">
                <w:rPr>
                  <w:rStyle w:val="Hyperlink"/>
                </w:rPr>
                <w:t xml:space="preserve"> </w:t>
              </w:r>
              <w:r w:rsidRPr="00625AE1">
                <w:rPr>
                  <w:rStyle w:val="Hyperlink"/>
                </w:rPr>
                <w:t>Allow Lettings Managers to update payment stage on payment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CECE9D" w14:textId="69CCD08F" w:rsidR="000B2A5D" w:rsidRDefault="000B2A5D" w:rsidP="000B2A5D">
            <w:pPr>
              <w:ind w:right="-168"/>
            </w:pPr>
            <w:r>
              <w:t>24</w:t>
            </w:r>
            <w:r w:rsidRPr="2C7FB3FD">
              <w:rPr>
                <w:vertAlign w:val="superscript"/>
              </w:rPr>
              <w:t>th</w:t>
            </w:r>
            <w:r>
              <w:t xml:space="preserve"> Sept 2025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D92798" w14:textId="7169E366" w:rsidR="000B2A5D" w:rsidRPr="03727067" w:rsidRDefault="000B2A5D" w:rsidP="000B2A5D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03727067">
              <w:rPr>
                <w:rFonts w:eastAsia="Verdana" w:cs="Verdana"/>
                <w:color w:val="000000" w:themeColor="text1"/>
              </w:rPr>
              <w:t>Colette Taylor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7D09B6E" w14:textId="0645BE03" w:rsidR="000B2A5D" w:rsidRPr="1688FEEE" w:rsidRDefault="000B2A5D" w:rsidP="000B2A5D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1688FEEE">
              <w:rPr>
                <w:rFonts w:eastAsia="Verdana" w:cs="Verdana"/>
                <w:color w:val="000000" w:themeColor="text1"/>
                <w:lang w:val="en-ZA"/>
              </w:rPr>
              <w:t>Prod</w:t>
            </w:r>
            <w:r>
              <w:rPr>
                <w:rFonts w:eastAsia="Verdana" w:cs="Verdana"/>
                <w:color w:val="000000" w:themeColor="text1"/>
                <w:lang w:val="en-ZA"/>
              </w:rPr>
              <w:t xml:space="preserve"> </w:t>
            </w:r>
            <w:r w:rsidRPr="1688FEEE">
              <w:rPr>
                <w:rFonts w:eastAsia="Verdana" w:cs="Verdana"/>
                <w:color w:val="000000" w:themeColor="text1"/>
                <w:lang w:val="en-ZA"/>
              </w:rPr>
              <w:t>Approved</w:t>
            </w:r>
          </w:p>
        </w:tc>
      </w:tr>
      <w:tr w:rsidR="000B2A5D" w14:paraId="3F2F9882" w14:textId="77777777" w:rsidTr="2C7FB3FD">
        <w:trPr>
          <w:trHeight w:val="435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E1346FF" w14:textId="6A9D7853" w:rsidR="000B2A5D" w:rsidRDefault="000B2A5D" w:rsidP="000B2A5D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4B17D" w14:textId="6EECF854" w:rsidR="000B2A5D" w:rsidRDefault="000B2A5D" w:rsidP="000B2A5D">
            <w:pPr>
              <w:rPr>
                <w:rFonts w:eastAsia="Verdana" w:cs="Verdana"/>
                <w:color w:val="000000" w:themeColor="text1"/>
              </w:rPr>
            </w:pPr>
            <w:r w:rsidRPr="44D4AFCD">
              <w:rPr>
                <w:rFonts w:eastAsia="Verdana" w:cs="Verdana"/>
                <w:color w:val="000000" w:themeColor="text1"/>
              </w:rPr>
              <w:t xml:space="preserve"> </w:t>
            </w:r>
          </w:p>
        </w:tc>
      </w:tr>
    </w:tbl>
    <w:p w14:paraId="63E4F79B" w14:textId="689A61B5" w:rsidR="004D69F9" w:rsidRPr="004D69F9" w:rsidRDefault="004D69F9" w:rsidP="35837410">
      <w:pPr>
        <w:rPr>
          <w:lang w:val="en-US"/>
        </w:rPr>
      </w:pPr>
    </w:p>
    <w:sectPr w:rsidR="004D69F9" w:rsidRPr="004D69F9" w:rsidSect="008809B9">
      <w:headerReference w:type="default" r:id="rId14"/>
      <w:footerReference w:type="default" r:id="rId15"/>
      <w:headerReference w:type="first" r:id="rId16"/>
      <w:footerReference w:type="first" r:id="rId17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A05DF" w14:textId="77777777" w:rsidR="003065D9" w:rsidRDefault="003065D9">
      <w:r>
        <w:separator/>
      </w:r>
    </w:p>
  </w:endnote>
  <w:endnote w:type="continuationSeparator" w:id="0">
    <w:p w14:paraId="655BA8AC" w14:textId="77777777" w:rsidR="003065D9" w:rsidRDefault="003065D9">
      <w:r>
        <w:continuationSeparator/>
      </w:r>
    </w:p>
  </w:endnote>
  <w:endnote w:type="continuationNotice" w:id="1">
    <w:p w14:paraId="4F0245BE" w14:textId="77777777" w:rsidR="003065D9" w:rsidRDefault="003065D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3391" w14:textId="772E25E1" w:rsidR="00614B75" w:rsidRDefault="00D87B1B" w:rsidP="0C986226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="0C986226" w:rsidRPr="0C986226">
      <w:rPr>
        <w:rFonts w:eastAsia="Proxima Nova Light" w:cs="Proxima Nova Light"/>
        <w:i/>
        <w:iCs/>
        <w:color w:val="999999"/>
      </w:rPr>
      <w:t xml:space="preserve"> Summary</w:t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14:paraId="5B150290" w14:textId="77777777" w:rsidR="00CB609A" w:rsidRPr="00614B75" w:rsidRDefault="00CB609A" w:rsidP="009E6452">
    <w:pPr>
      <w:pStyle w:val="Footer"/>
      <w:pBdr>
        <w:top w:val="none" w:sz="0" w:space="0" w:color="auto"/>
        <w:between w:val="none" w:sz="0" w:space="0" w:color="auto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BB96" w14:textId="77777777" w:rsidR="00CB609A" w:rsidRDefault="004A5343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816DF" w14:textId="77777777" w:rsidR="003065D9" w:rsidRDefault="003065D9">
      <w:r>
        <w:separator/>
      </w:r>
    </w:p>
  </w:footnote>
  <w:footnote w:type="continuationSeparator" w:id="0">
    <w:p w14:paraId="300F4B3F" w14:textId="77777777" w:rsidR="003065D9" w:rsidRDefault="003065D9">
      <w:r>
        <w:continuationSeparator/>
      </w:r>
    </w:p>
  </w:footnote>
  <w:footnote w:type="continuationNotice" w:id="1">
    <w:p w14:paraId="39B6033D" w14:textId="77777777" w:rsidR="003065D9" w:rsidRDefault="003065D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9974" w14:textId="77777777" w:rsidR="00CB609A" w:rsidRPr="00614B75" w:rsidRDefault="00D87B1B" w:rsidP="00614B75">
    <w:pPr>
      <w:pStyle w:val="Header"/>
      <w:pBdr>
        <w:bottom w:val="none" w:sz="0" w:space="0" w:color="auto"/>
        <w:between w:val="none" w:sz="0" w:space="0" w:color="auto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DDED" w14:textId="77777777" w:rsidR="00CB609A" w:rsidRDefault="004A5343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19A8"/>
    <w:rsid w:val="00002E79"/>
    <w:rsid w:val="000038BB"/>
    <w:rsid w:val="00004924"/>
    <w:rsid w:val="00005766"/>
    <w:rsid w:val="000069C8"/>
    <w:rsid w:val="00006C50"/>
    <w:rsid w:val="00006C81"/>
    <w:rsid w:val="00007233"/>
    <w:rsid w:val="000117AD"/>
    <w:rsid w:val="00012326"/>
    <w:rsid w:val="00012DA5"/>
    <w:rsid w:val="000133FF"/>
    <w:rsid w:val="000140A3"/>
    <w:rsid w:val="00015B0F"/>
    <w:rsid w:val="000163CC"/>
    <w:rsid w:val="00020D30"/>
    <w:rsid w:val="00022324"/>
    <w:rsid w:val="00022FC2"/>
    <w:rsid w:val="00026060"/>
    <w:rsid w:val="00032055"/>
    <w:rsid w:val="00034352"/>
    <w:rsid w:val="00034AAD"/>
    <w:rsid w:val="0003640B"/>
    <w:rsid w:val="000376B2"/>
    <w:rsid w:val="0004168E"/>
    <w:rsid w:val="0004235E"/>
    <w:rsid w:val="000423D4"/>
    <w:rsid w:val="000428EA"/>
    <w:rsid w:val="00042DCC"/>
    <w:rsid w:val="00043D50"/>
    <w:rsid w:val="00044E89"/>
    <w:rsid w:val="000507E7"/>
    <w:rsid w:val="000515F4"/>
    <w:rsid w:val="00053356"/>
    <w:rsid w:val="00054A4A"/>
    <w:rsid w:val="00062D22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3D10"/>
    <w:rsid w:val="000A4688"/>
    <w:rsid w:val="000A509A"/>
    <w:rsid w:val="000A7342"/>
    <w:rsid w:val="000B2053"/>
    <w:rsid w:val="000B2A5D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D7BA5"/>
    <w:rsid w:val="000E2D2E"/>
    <w:rsid w:val="000E6779"/>
    <w:rsid w:val="000E76F6"/>
    <w:rsid w:val="000F1262"/>
    <w:rsid w:val="000F30FF"/>
    <w:rsid w:val="000F5167"/>
    <w:rsid w:val="000F7CBE"/>
    <w:rsid w:val="001022EE"/>
    <w:rsid w:val="001115F5"/>
    <w:rsid w:val="001121F2"/>
    <w:rsid w:val="00116932"/>
    <w:rsid w:val="00117287"/>
    <w:rsid w:val="0012483A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5F27"/>
    <w:rsid w:val="00151C38"/>
    <w:rsid w:val="00152B48"/>
    <w:rsid w:val="00155085"/>
    <w:rsid w:val="00157163"/>
    <w:rsid w:val="00157F58"/>
    <w:rsid w:val="00160246"/>
    <w:rsid w:val="00163986"/>
    <w:rsid w:val="0017347D"/>
    <w:rsid w:val="001758ED"/>
    <w:rsid w:val="00175C14"/>
    <w:rsid w:val="00177C43"/>
    <w:rsid w:val="00177F94"/>
    <w:rsid w:val="00177FFA"/>
    <w:rsid w:val="00180C00"/>
    <w:rsid w:val="0018147E"/>
    <w:rsid w:val="00183134"/>
    <w:rsid w:val="00184AA7"/>
    <w:rsid w:val="00186965"/>
    <w:rsid w:val="00186FAE"/>
    <w:rsid w:val="00190035"/>
    <w:rsid w:val="00190F4C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1B54"/>
    <w:rsid w:val="001B271E"/>
    <w:rsid w:val="001B41A9"/>
    <w:rsid w:val="001B56B9"/>
    <w:rsid w:val="001B57A7"/>
    <w:rsid w:val="001B58FB"/>
    <w:rsid w:val="001B590E"/>
    <w:rsid w:val="001C02DF"/>
    <w:rsid w:val="001C734C"/>
    <w:rsid w:val="001D2846"/>
    <w:rsid w:val="001D2E14"/>
    <w:rsid w:val="001D385F"/>
    <w:rsid w:val="001D3FB9"/>
    <w:rsid w:val="001D4767"/>
    <w:rsid w:val="001D67BA"/>
    <w:rsid w:val="001E140A"/>
    <w:rsid w:val="001E2921"/>
    <w:rsid w:val="001E4A69"/>
    <w:rsid w:val="001E5241"/>
    <w:rsid w:val="001E66BB"/>
    <w:rsid w:val="001E7F1B"/>
    <w:rsid w:val="001F30EB"/>
    <w:rsid w:val="001F3407"/>
    <w:rsid w:val="001F40B5"/>
    <w:rsid w:val="001F4FBA"/>
    <w:rsid w:val="001F539A"/>
    <w:rsid w:val="001F5939"/>
    <w:rsid w:val="001F59F7"/>
    <w:rsid w:val="0020024C"/>
    <w:rsid w:val="00200958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2FB3"/>
    <w:rsid w:val="00243FBD"/>
    <w:rsid w:val="00244874"/>
    <w:rsid w:val="0024530C"/>
    <w:rsid w:val="00263799"/>
    <w:rsid w:val="00263D14"/>
    <w:rsid w:val="00263FC3"/>
    <w:rsid w:val="00270019"/>
    <w:rsid w:val="0027043A"/>
    <w:rsid w:val="002709F7"/>
    <w:rsid w:val="00271886"/>
    <w:rsid w:val="0027478F"/>
    <w:rsid w:val="002757CA"/>
    <w:rsid w:val="0027664A"/>
    <w:rsid w:val="0027742D"/>
    <w:rsid w:val="00277B25"/>
    <w:rsid w:val="002823C7"/>
    <w:rsid w:val="00282406"/>
    <w:rsid w:val="0029071A"/>
    <w:rsid w:val="002913B3"/>
    <w:rsid w:val="002A0779"/>
    <w:rsid w:val="002A0B4D"/>
    <w:rsid w:val="002A0D76"/>
    <w:rsid w:val="002A300E"/>
    <w:rsid w:val="002A31A2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B7613"/>
    <w:rsid w:val="002C0606"/>
    <w:rsid w:val="002C131C"/>
    <w:rsid w:val="002C1D2E"/>
    <w:rsid w:val="002C2EC9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ACC"/>
    <w:rsid w:val="002E5BDE"/>
    <w:rsid w:val="002E7112"/>
    <w:rsid w:val="002E7BB0"/>
    <w:rsid w:val="002F1849"/>
    <w:rsid w:val="002F1CA7"/>
    <w:rsid w:val="002F3BE7"/>
    <w:rsid w:val="002F4526"/>
    <w:rsid w:val="002F4D00"/>
    <w:rsid w:val="002F63B6"/>
    <w:rsid w:val="003012A6"/>
    <w:rsid w:val="00306260"/>
    <w:rsid w:val="003065D9"/>
    <w:rsid w:val="003070EE"/>
    <w:rsid w:val="00307A49"/>
    <w:rsid w:val="00312E3E"/>
    <w:rsid w:val="00313DC7"/>
    <w:rsid w:val="00317A99"/>
    <w:rsid w:val="00322982"/>
    <w:rsid w:val="003231CD"/>
    <w:rsid w:val="003241EB"/>
    <w:rsid w:val="00325ABC"/>
    <w:rsid w:val="00326672"/>
    <w:rsid w:val="00342F3F"/>
    <w:rsid w:val="00344A6B"/>
    <w:rsid w:val="00345616"/>
    <w:rsid w:val="00353344"/>
    <w:rsid w:val="0035450C"/>
    <w:rsid w:val="003549F1"/>
    <w:rsid w:val="0036052A"/>
    <w:rsid w:val="00366682"/>
    <w:rsid w:val="00366744"/>
    <w:rsid w:val="003667B6"/>
    <w:rsid w:val="00366D98"/>
    <w:rsid w:val="00370AA6"/>
    <w:rsid w:val="00373C1C"/>
    <w:rsid w:val="00375B97"/>
    <w:rsid w:val="00375D77"/>
    <w:rsid w:val="003762AD"/>
    <w:rsid w:val="0037650C"/>
    <w:rsid w:val="00376824"/>
    <w:rsid w:val="00376A26"/>
    <w:rsid w:val="003776D6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5426"/>
    <w:rsid w:val="003A64C7"/>
    <w:rsid w:val="003B007B"/>
    <w:rsid w:val="003B0907"/>
    <w:rsid w:val="003B4142"/>
    <w:rsid w:val="003B5F0B"/>
    <w:rsid w:val="003D09B1"/>
    <w:rsid w:val="003D19C3"/>
    <w:rsid w:val="003D1B53"/>
    <w:rsid w:val="003D2B0B"/>
    <w:rsid w:val="003D2CD1"/>
    <w:rsid w:val="003D2D8C"/>
    <w:rsid w:val="003D657F"/>
    <w:rsid w:val="003D6F2B"/>
    <w:rsid w:val="003D78D3"/>
    <w:rsid w:val="003E1B18"/>
    <w:rsid w:val="003E2FF2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39E4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4364"/>
    <w:rsid w:val="004348EA"/>
    <w:rsid w:val="00435898"/>
    <w:rsid w:val="00436A45"/>
    <w:rsid w:val="004406EC"/>
    <w:rsid w:val="0044670A"/>
    <w:rsid w:val="00451296"/>
    <w:rsid w:val="00451769"/>
    <w:rsid w:val="00451C66"/>
    <w:rsid w:val="0045247C"/>
    <w:rsid w:val="00452D70"/>
    <w:rsid w:val="00453D33"/>
    <w:rsid w:val="0045559D"/>
    <w:rsid w:val="00455A40"/>
    <w:rsid w:val="004564CF"/>
    <w:rsid w:val="004632A1"/>
    <w:rsid w:val="00463D22"/>
    <w:rsid w:val="00472F43"/>
    <w:rsid w:val="00474E9B"/>
    <w:rsid w:val="00475DB2"/>
    <w:rsid w:val="00475E72"/>
    <w:rsid w:val="004805B8"/>
    <w:rsid w:val="00481A10"/>
    <w:rsid w:val="00481B6E"/>
    <w:rsid w:val="00482ED8"/>
    <w:rsid w:val="00484E31"/>
    <w:rsid w:val="00491619"/>
    <w:rsid w:val="004948FD"/>
    <w:rsid w:val="00494C75"/>
    <w:rsid w:val="00495760"/>
    <w:rsid w:val="004A085C"/>
    <w:rsid w:val="004A0B01"/>
    <w:rsid w:val="004A1772"/>
    <w:rsid w:val="004A2FF2"/>
    <w:rsid w:val="004A48CA"/>
    <w:rsid w:val="004A5343"/>
    <w:rsid w:val="004A5743"/>
    <w:rsid w:val="004A7A35"/>
    <w:rsid w:val="004B1D62"/>
    <w:rsid w:val="004B636A"/>
    <w:rsid w:val="004C0C93"/>
    <w:rsid w:val="004C14C8"/>
    <w:rsid w:val="004C2674"/>
    <w:rsid w:val="004D13D6"/>
    <w:rsid w:val="004D330B"/>
    <w:rsid w:val="004D69F9"/>
    <w:rsid w:val="004E0CAE"/>
    <w:rsid w:val="004E1D8B"/>
    <w:rsid w:val="004E2275"/>
    <w:rsid w:val="004E4FE5"/>
    <w:rsid w:val="004E6B1E"/>
    <w:rsid w:val="004E749D"/>
    <w:rsid w:val="004E778A"/>
    <w:rsid w:val="004F0451"/>
    <w:rsid w:val="004F1D88"/>
    <w:rsid w:val="004F2B21"/>
    <w:rsid w:val="005109FB"/>
    <w:rsid w:val="00511118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F6D"/>
    <w:rsid w:val="00534968"/>
    <w:rsid w:val="00535324"/>
    <w:rsid w:val="005353CC"/>
    <w:rsid w:val="005405EA"/>
    <w:rsid w:val="00542520"/>
    <w:rsid w:val="005438BE"/>
    <w:rsid w:val="00545078"/>
    <w:rsid w:val="00547BDC"/>
    <w:rsid w:val="005533BA"/>
    <w:rsid w:val="00554150"/>
    <w:rsid w:val="00555102"/>
    <w:rsid w:val="00556CA4"/>
    <w:rsid w:val="00562374"/>
    <w:rsid w:val="00563742"/>
    <w:rsid w:val="00565120"/>
    <w:rsid w:val="00566617"/>
    <w:rsid w:val="00566852"/>
    <w:rsid w:val="005669E8"/>
    <w:rsid w:val="00570878"/>
    <w:rsid w:val="00571841"/>
    <w:rsid w:val="0057330B"/>
    <w:rsid w:val="00576DFD"/>
    <w:rsid w:val="00580264"/>
    <w:rsid w:val="005815F9"/>
    <w:rsid w:val="00591FCD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E57AF"/>
    <w:rsid w:val="005F0DF7"/>
    <w:rsid w:val="005F1B54"/>
    <w:rsid w:val="005F32EE"/>
    <w:rsid w:val="005F35B3"/>
    <w:rsid w:val="005F4C55"/>
    <w:rsid w:val="005F4E73"/>
    <w:rsid w:val="005F74FD"/>
    <w:rsid w:val="00601738"/>
    <w:rsid w:val="006040E4"/>
    <w:rsid w:val="00606707"/>
    <w:rsid w:val="00613BD0"/>
    <w:rsid w:val="00613D36"/>
    <w:rsid w:val="00614B75"/>
    <w:rsid w:val="00621E95"/>
    <w:rsid w:val="00621F9B"/>
    <w:rsid w:val="0062302B"/>
    <w:rsid w:val="0062320B"/>
    <w:rsid w:val="00623CCF"/>
    <w:rsid w:val="00624585"/>
    <w:rsid w:val="006247A7"/>
    <w:rsid w:val="00624E4F"/>
    <w:rsid w:val="00625AE1"/>
    <w:rsid w:val="00627097"/>
    <w:rsid w:val="0063029F"/>
    <w:rsid w:val="00631771"/>
    <w:rsid w:val="00631948"/>
    <w:rsid w:val="00632FB1"/>
    <w:rsid w:val="00635E3F"/>
    <w:rsid w:val="00641E58"/>
    <w:rsid w:val="006427EF"/>
    <w:rsid w:val="00643294"/>
    <w:rsid w:val="00643B24"/>
    <w:rsid w:val="00644AC7"/>
    <w:rsid w:val="00644C01"/>
    <w:rsid w:val="0064757B"/>
    <w:rsid w:val="0064E06A"/>
    <w:rsid w:val="006502A4"/>
    <w:rsid w:val="00650F79"/>
    <w:rsid w:val="00651586"/>
    <w:rsid w:val="0065372A"/>
    <w:rsid w:val="00654A7C"/>
    <w:rsid w:val="006566C1"/>
    <w:rsid w:val="0065748E"/>
    <w:rsid w:val="0066010F"/>
    <w:rsid w:val="00661AA8"/>
    <w:rsid w:val="00661EA4"/>
    <w:rsid w:val="00664A0E"/>
    <w:rsid w:val="0066655A"/>
    <w:rsid w:val="00666AB1"/>
    <w:rsid w:val="00666F49"/>
    <w:rsid w:val="0067118B"/>
    <w:rsid w:val="00672D08"/>
    <w:rsid w:val="00683769"/>
    <w:rsid w:val="00685704"/>
    <w:rsid w:val="00685A87"/>
    <w:rsid w:val="00686D64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57B8"/>
    <w:rsid w:val="006C74FE"/>
    <w:rsid w:val="006D0105"/>
    <w:rsid w:val="006D0950"/>
    <w:rsid w:val="006D5A6D"/>
    <w:rsid w:val="006D6EA3"/>
    <w:rsid w:val="006D748A"/>
    <w:rsid w:val="006E0011"/>
    <w:rsid w:val="006E0DAD"/>
    <w:rsid w:val="006E4678"/>
    <w:rsid w:val="006E4C2C"/>
    <w:rsid w:val="006E649F"/>
    <w:rsid w:val="006E6C80"/>
    <w:rsid w:val="006F1F05"/>
    <w:rsid w:val="006F4D3B"/>
    <w:rsid w:val="006F782B"/>
    <w:rsid w:val="006F7BF6"/>
    <w:rsid w:val="007007C7"/>
    <w:rsid w:val="00700AC2"/>
    <w:rsid w:val="007021DE"/>
    <w:rsid w:val="0070234A"/>
    <w:rsid w:val="0070361D"/>
    <w:rsid w:val="00703E47"/>
    <w:rsid w:val="00705A4B"/>
    <w:rsid w:val="007106D7"/>
    <w:rsid w:val="00710E9B"/>
    <w:rsid w:val="007145AB"/>
    <w:rsid w:val="007215DD"/>
    <w:rsid w:val="007227A4"/>
    <w:rsid w:val="00722A05"/>
    <w:rsid w:val="00724541"/>
    <w:rsid w:val="00725377"/>
    <w:rsid w:val="00731D65"/>
    <w:rsid w:val="00731DCC"/>
    <w:rsid w:val="00735A80"/>
    <w:rsid w:val="007404FD"/>
    <w:rsid w:val="00741148"/>
    <w:rsid w:val="00742655"/>
    <w:rsid w:val="00743932"/>
    <w:rsid w:val="00743A64"/>
    <w:rsid w:val="00743DB2"/>
    <w:rsid w:val="007453F0"/>
    <w:rsid w:val="00745795"/>
    <w:rsid w:val="00745BDA"/>
    <w:rsid w:val="007461E6"/>
    <w:rsid w:val="0074672C"/>
    <w:rsid w:val="00750D6F"/>
    <w:rsid w:val="00751E21"/>
    <w:rsid w:val="007522AD"/>
    <w:rsid w:val="007551CF"/>
    <w:rsid w:val="00755C4E"/>
    <w:rsid w:val="00755F2C"/>
    <w:rsid w:val="00757F15"/>
    <w:rsid w:val="00760B5C"/>
    <w:rsid w:val="0076531E"/>
    <w:rsid w:val="00766873"/>
    <w:rsid w:val="00774890"/>
    <w:rsid w:val="00776B00"/>
    <w:rsid w:val="0078039D"/>
    <w:rsid w:val="00782259"/>
    <w:rsid w:val="00786BA2"/>
    <w:rsid w:val="00790187"/>
    <w:rsid w:val="00790639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0A8E"/>
    <w:rsid w:val="007E1DAF"/>
    <w:rsid w:val="007E2A07"/>
    <w:rsid w:val="007E3761"/>
    <w:rsid w:val="007E56E0"/>
    <w:rsid w:val="007E5B0E"/>
    <w:rsid w:val="007F34EC"/>
    <w:rsid w:val="007F57CD"/>
    <w:rsid w:val="00803F95"/>
    <w:rsid w:val="00805D80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0B0"/>
    <w:rsid w:val="00823A05"/>
    <w:rsid w:val="00824419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6134"/>
    <w:rsid w:val="00847655"/>
    <w:rsid w:val="00847C8B"/>
    <w:rsid w:val="008529F0"/>
    <w:rsid w:val="00853CFA"/>
    <w:rsid w:val="0086209D"/>
    <w:rsid w:val="008633AA"/>
    <w:rsid w:val="00864B3B"/>
    <w:rsid w:val="00866B4E"/>
    <w:rsid w:val="008706BB"/>
    <w:rsid w:val="00875439"/>
    <w:rsid w:val="00875EF4"/>
    <w:rsid w:val="00877046"/>
    <w:rsid w:val="008809B9"/>
    <w:rsid w:val="008813AB"/>
    <w:rsid w:val="00881CEF"/>
    <w:rsid w:val="00884A53"/>
    <w:rsid w:val="00886AFE"/>
    <w:rsid w:val="00887BE0"/>
    <w:rsid w:val="00890DFC"/>
    <w:rsid w:val="0089224B"/>
    <w:rsid w:val="00893C48"/>
    <w:rsid w:val="00895BF8"/>
    <w:rsid w:val="008969CE"/>
    <w:rsid w:val="008A1887"/>
    <w:rsid w:val="008A265A"/>
    <w:rsid w:val="008A2DF4"/>
    <w:rsid w:val="008A41EC"/>
    <w:rsid w:val="008A42D7"/>
    <w:rsid w:val="008B5F6D"/>
    <w:rsid w:val="008B668E"/>
    <w:rsid w:val="008B7C88"/>
    <w:rsid w:val="008C1860"/>
    <w:rsid w:val="008C33F6"/>
    <w:rsid w:val="008C426D"/>
    <w:rsid w:val="008C5202"/>
    <w:rsid w:val="008C5D33"/>
    <w:rsid w:val="008C5E24"/>
    <w:rsid w:val="008D23C2"/>
    <w:rsid w:val="008D25DC"/>
    <w:rsid w:val="008D35C5"/>
    <w:rsid w:val="008D3986"/>
    <w:rsid w:val="008D68AC"/>
    <w:rsid w:val="008D7BA7"/>
    <w:rsid w:val="008E693D"/>
    <w:rsid w:val="008E7259"/>
    <w:rsid w:val="008F0B41"/>
    <w:rsid w:val="008F254D"/>
    <w:rsid w:val="008F50B6"/>
    <w:rsid w:val="008F7EBD"/>
    <w:rsid w:val="009027D6"/>
    <w:rsid w:val="00903D36"/>
    <w:rsid w:val="00905464"/>
    <w:rsid w:val="00906FED"/>
    <w:rsid w:val="00907222"/>
    <w:rsid w:val="00910C26"/>
    <w:rsid w:val="00912BCE"/>
    <w:rsid w:val="009154E3"/>
    <w:rsid w:val="00915E86"/>
    <w:rsid w:val="00920A99"/>
    <w:rsid w:val="00920D53"/>
    <w:rsid w:val="00921229"/>
    <w:rsid w:val="0092298D"/>
    <w:rsid w:val="009240CD"/>
    <w:rsid w:val="00926585"/>
    <w:rsid w:val="00926E17"/>
    <w:rsid w:val="00927218"/>
    <w:rsid w:val="00930CC9"/>
    <w:rsid w:val="0093244E"/>
    <w:rsid w:val="009430D3"/>
    <w:rsid w:val="00943DE5"/>
    <w:rsid w:val="009455CD"/>
    <w:rsid w:val="009537CE"/>
    <w:rsid w:val="00954882"/>
    <w:rsid w:val="009550E9"/>
    <w:rsid w:val="0095654E"/>
    <w:rsid w:val="0096072A"/>
    <w:rsid w:val="00961F42"/>
    <w:rsid w:val="00963398"/>
    <w:rsid w:val="00974008"/>
    <w:rsid w:val="00974855"/>
    <w:rsid w:val="00974F4C"/>
    <w:rsid w:val="00975394"/>
    <w:rsid w:val="00975EB7"/>
    <w:rsid w:val="009770C3"/>
    <w:rsid w:val="00981874"/>
    <w:rsid w:val="00981A90"/>
    <w:rsid w:val="00981BE8"/>
    <w:rsid w:val="009833C3"/>
    <w:rsid w:val="009840B9"/>
    <w:rsid w:val="00984344"/>
    <w:rsid w:val="00985081"/>
    <w:rsid w:val="009873F8"/>
    <w:rsid w:val="0099095B"/>
    <w:rsid w:val="009A09B4"/>
    <w:rsid w:val="009A1012"/>
    <w:rsid w:val="009A225B"/>
    <w:rsid w:val="009A711B"/>
    <w:rsid w:val="009B004A"/>
    <w:rsid w:val="009B1752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D6B22"/>
    <w:rsid w:val="009E0290"/>
    <w:rsid w:val="009E1247"/>
    <w:rsid w:val="009E204E"/>
    <w:rsid w:val="009E3365"/>
    <w:rsid w:val="009E6452"/>
    <w:rsid w:val="009E7907"/>
    <w:rsid w:val="009F0C5D"/>
    <w:rsid w:val="009F0D10"/>
    <w:rsid w:val="009F43FD"/>
    <w:rsid w:val="009F7D88"/>
    <w:rsid w:val="009F7EA7"/>
    <w:rsid w:val="00A0118B"/>
    <w:rsid w:val="00A03849"/>
    <w:rsid w:val="00A052D7"/>
    <w:rsid w:val="00A0669A"/>
    <w:rsid w:val="00A07794"/>
    <w:rsid w:val="00A16D60"/>
    <w:rsid w:val="00A17711"/>
    <w:rsid w:val="00A17886"/>
    <w:rsid w:val="00A2005D"/>
    <w:rsid w:val="00A200D2"/>
    <w:rsid w:val="00A21858"/>
    <w:rsid w:val="00A2404B"/>
    <w:rsid w:val="00A24D54"/>
    <w:rsid w:val="00A26116"/>
    <w:rsid w:val="00A279A6"/>
    <w:rsid w:val="00A30398"/>
    <w:rsid w:val="00A3124D"/>
    <w:rsid w:val="00A31607"/>
    <w:rsid w:val="00A32755"/>
    <w:rsid w:val="00A32B53"/>
    <w:rsid w:val="00A356D8"/>
    <w:rsid w:val="00A35A99"/>
    <w:rsid w:val="00A36F79"/>
    <w:rsid w:val="00A40518"/>
    <w:rsid w:val="00A4193A"/>
    <w:rsid w:val="00A43175"/>
    <w:rsid w:val="00A4417F"/>
    <w:rsid w:val="00A45C41"/>
    <w:rsid w:val="00A4743F"/>
    <w:rsid w:val="00A50FD6"/>
    <w:rsid w:val="00A55990"/>
    <w:rsid w:val="00A55B11"/>
    <w:rsid w:val="00A565C3"/>
    <w:rsid w:val="00A60662"/>
    <w:rsid w:val="00A61F53"/>
    <w:rsid w:val="00A64F95"/>
    <w:rsid w:val="00A66AEA"/>
    <w:rsid w:val="00A70716"/>
    <w:rsid w:val="00A73947"/>
    <w:rsid w:val="00A7566D"/>
    <w:rsid w:val="00A75A05"/>
    <w:rsid w:val="00A80E11"/>
    <w:rsid w:val="00A81254"/>
    <w:rsid w:val="00A820AA"/>
    <w:rsid w:val="00A8345D"/>
    <w:rsid w:val="00A838C5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2159"/>
    <w:rsid w:val="00AA48FD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5637"/>
    <w:rsid w:val="00AF731F"/>
    <w:rsid w:val="00B00E78"/>
    <w:rsid w:val="00B0251D"/>
    <w:rsid w:val="00B027D5"/>
    <w:rsid w:val="00B152BA"/>
    <w:rsid w:val="00B203DF"/>
    <w:rsid w:val="00B2057C"/>
    <w:rsid w:val="00B22AF3"/>
    <w:rsid w:val="00B23B3B"/>
    <w:rsid w:val="00B2549A"/>
    <w:rsid w:val="00B25AB3"/>
    <w:rsid w:val="00B2748B"/>
    <w:rsid w:val="00B30446"/>
    <w:rsid w:val="00B316C0"/>
    <w:rsid w:val="00B31902"/>
    <w:rsid w:val="00B33B21"/>
    <w:rsid w:val="00B340C3"/>
    <w:rsid w:val="00B35B72"/>
    <w:rsid w:val="00B411D1"/>
    <w:rsid w:val="00B41B41"/>
    <w:rsid w:val="00B43204"/>
    <w:rsid w:val="00B43ABB"/>
    <w:rsid w:val="00B4429F"/>
    <w:rsid w:val="00B44E7F"/>
    <w:rsid w:val="00B47BFC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0896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5F58"/>
    <w:rsid w:val="00B97D17"/>
    <w:rsid w:val="00BA0603"/>
    <w:rsid w:val="00BA0D92"/>
    <w:rsid w:val="00BA34B2"/>
    <w:rsid w:val="00BA4286"/>
    <w:rsid w:val="00BA4BF9"/>
    <w:rsid w:val="00BA585D"/>
    <w:rsid w:val="00BA6888"/>
    <w:rsid w:val="00BB1092"/>
    <w:rsid w:val="00BB4352"/>
    <w:rsid w:val="00BB7C96"/>
    <w:rsid w:val="00BC23C4"/>
    <w:rsid w:val="00BC4C73"/>
    <w:rsid w:val="00BC5C0B"/>
    <w:rsid w:val="00BC7DDC"/>
    <w:rsid w:val="00BD25B3"/>
    <w:rsid w:val="00BD2C8B"/>
    <w:rsid w:val="00BD7E79"/>
    <w:rsid w:val="00BE2DEB"/>
    <w:rsid w:val="00BE2F20"/>
    <w:rsid w:val="00BE3D10"/>
    <w:rsid w:val="00BE4517"/>
    <w:rsid w:val="00BF0437"/>
    <w:rsid w:val="00BF2752"/>
    <w:rsid w:val="00BF6E37"/>
    <w:rsid w:val="00C000A8"/>
    <w:rsid w:val="00C01B34"/>
    <w:rsid w:val="00C0404D"/>
    <w:rsid w:val="00C0648E"/>
    <w:rsid w:val="00C07211"/>
    <w:rsid w:val="00C073EE"/>
    <w:rsid w:val="00C13EB3"/>
    <w:rsid w:val="00C17F71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27E"/>
    <w:rsid w:val="00C43402"/>
    <w:rsid w:val="00C467DB"/>
    <w:rsid w:val="00C50851"/>
    <w:rsid w:val="00C514F6"/>
    <w:rsid w:val="00C52BC0"/>
    <w:rsid w:val="00C52C2E"/>
    <w:rsid w:val="00C6457B"/>
    <w:rsid w:val="00C653F0"/>
    <w:rsid w:val="00C658BF"/>
    <w:rsid w:val="00C65FCB"/>
    <w:rsid w:val="00C718D4"/>
    <w:rsid w:val="00C7657E"/>
    <w:rsid w:val="00C7675E"/>
    <w:rsid w:val="00C82E3F"/>
    <w:rsid w:val="00C83E99"/>
    <w:rsid w:val="00C878E6"/>
    <w:rsid w:val="00C90713"/>
    <w:rsid w:val="00C91897"/>
    <w:rsid w:val="00C9376B"/>
    <w:rsid w:val="00C9637E"/>
    <w:rsid w:val="00C96964"/>
    <w:rsid w:val="00C97C25"/>
    <w:rsid w:val="00CA40F7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51E8"/>
    <w:rsid w:val="00CD53F0"/>
    <w:rsid w:val="00CD6E41"/>
    <w:rsid w:val="00CD7C81"/>
    <w:rsid w:val="00CE5264"/>
    <w:rsid w:val="00CE6F34"/>
    <w:rsid w:val="00CF3EE1"/>
    <w:rsid w:val="00CF456F"/>
    <w:rsid w:val="00CF6D51"/>
    <w:rsid w:val="00CF79E7"/>
    <w:rsid w:val="00D0028E"/>
    <w:rsid w:val="00D1239C"/>
    <w:rsid w:val="00D123D0"/>
    <w:rsid w:val="00D12FF2"/>
    <w:rsid w:val="00D14176"/>
    <w:rsid w:val="00D1455C"/>
    <w:rsid w:val="00D14B34"/>
    <w:rsid w:val="00D17D89"/>
    <w:rsid w:val="00D20743"/>
    <w:rsid w:val="00D24E18"/>
    <w:rsid w:val="00D3015F"/>
    <w:rsid w:val="00D3166A"/>
    <w:rsid w:val="00D33069"/>
    <w:rsid w:val="00D33ED6"/>
    <w:rsid w:val="00D35EDB"/>
    <w:rsid w:val="00D37DDF"/>
    <w:rsid w:val="00D37F51"/>
    <w:rsid w:val="00D414D5"/>
    <w:rsid w:val="00D42BA1"/>
    <w:rsid w:val="00D4384F"/>
    <w:rsid w:val="00D444FF"/>
    <w:rsid w:val="00D451A1"/>
    <w:rsid w:val="00D4590E"/>
    <w:rsid w:val="00D4743D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5A59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C4E3D"/>
    <w:rsid w:val="00DD343D"/>
    <w:rsid w:val="00DD5479"/>
    <w:rsid w:val="00DD7DC6"/>
    <w:rsid w:val="00DE080C"/>
    <w:rsid w:val="00DE0AF1"/>
    <w:rsid w:val="00DE3234"/>
    <w:rsid w:val="00DE3C59"/>
    <w:rsid w:val="00DE46AD"/>
    <w:rsid w:val="00DE744F"/>
    <w:rsid w:val="00DE78BD"/>
    <w:rsid w:val="00DF37ED"/>
    <w:rsid w:val="00DF5B54"/>
    <w:rsid w:val="00E004EB"/>
    <w:rsid w:val="00E00E1C"/>
    <w:rsid w:val="00E058FA"/>
    <w:rsid w:val="00E0636E"/>
    <w:rsid w:val="00E0789A"/>
    <w:rsid w:val="00E07BFF"/>
    <w:rsid w:val="00E1062E"/>
    <w:rsid w:val="00E10DCE"/>
    <w:rsid w:val="00E114D2"/>
    <w:rsid w:val="00E11C4C"/>
    <w:rsid w:val="00E157EA"/>
    <w:rsid w:val="00E15C00"/>
    <w:rsid w:val="00E21858"/>
    <w:rsid w:val="00E225EF"/>
    <w:rsid w:val="00E22DEB"/>
    <w:rsid w:val="00E2433D"/>
    <w:rsid w:val="00E2481F"/>
    <w:rsid w:val="00E30E4C"/>
    <w:rsid w:val="00E3284D"/>
    <w:rsid w:val="00E33EF0"/>
    <w:rsid w:val="00E43031"/>
    <w:rsid w:val="00E462E6"/>
    <w:rsid w:val="00E466D8"/>
    <w:rsid w:val="00E51FE1"/>
    <w:rsid w:val="00E53C15"/>
    <w:rsid w:val="00E544F8"/>
    <w:rsid w:val="00E54C2D"/>
    <w:rsid w:val="00E56D17"/>
    <w:rsid w:val="00E626E3"/>
    <w:rsid w:val="00E65F14"/>
    <w:rsid w:val="00E65F8E"/>
    <w:rsid w:val="00E668C8"/>
    <w:rsid w:val="00E70ECA"/>
    <w:rsid w:val="00E71715"/>
    <w:rsid w:val="00E73DF3"/>
    <w:rsid w:val="00E76507"/>
    <w:rsid w:val="00E802C8"/>
    <w:rsid w:val="00E80C80"/>
    <w:rsid w:val="00E81090"/>
    <w:rsid w:val="00E8198D"/>
    <w:rsid w:val="00E84190"/>
    <w:rsid w:val="00E85BF5"/>
    <w:rsid w:val="00E8685E"/>
    <w:rsid w:val="00E8748A"/>
    <w:rsid w:val="00E8C1DB"/>
    <w:rsid w:val="00E921E7"/>
    <w:rsid w:val="00E94094"/>
    <w:rsid w:val="00E95121"/>
    <w:rsid w:val="00EA0533"/>
    <w:rsid w:val="00EA150B"/>
    <w:rsid w:val="00EA28D5"/>
    <w:rsid w:val="00EA5371"/>
    <w:rsid w:val="00EA5725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668D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6BA"/>
    <w:rsid w:val="00F27EF0"/>
    <w:rsid w:val="00F30170"/>
    <w:rsid w:val="00F3056A"/>
    <w:rsid w:val="00F328BC"/>
    <w:rsid w:val="00F35BA2"/>
    <w:rsid w:val="00F361C5"/>
    <w:rsid w:val="00F36628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23"/>
    <w:rsid w:val="00F642EA"/>
    <w:rsid w:val="00F64BC4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256"/>
    <w:rsid w:val="00FA0AC5"/>
    <w:rsid w:val="00FA0D4D"/>
    <w:rsid w:val="00FA2671"/>
    <w:rsid w:val="00FA32DC"/>
    <w:rsid w:val="00FA5F03"/>
    <w:rsid w:val="00FA638C"/>
    <w:rsid w:val="00FB1D3C"/>
    <w:rsid w:val="00FB3281"/>
    <w:rsid w:val="00FB39CD"/>
    <w:rsid w:val="00FB40C5"/>
    <w:rsid w:val="00FB79E8"/>
    <w:rsid w:val="00FC1CB0"/>
    <w:rsid w:val="00FC466E"/>
    <w:rsid w:val="00FC4848"/>
    <w:rsid w:val="00FD282E"/>
    <w:rsid w:val="00FD3B37"/>
    <w:rsid w:val="00FD6A08"/>
    <w:rsid w:val="00FE0D0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164BBDF"/>
    <w:rsid w:val="016FD24C"/>
    <w:rsid w:val="02010A54"/>
    <w:rsid w:val="02376724"/>
    <w:rsid w:val="023D6922"/>
    <w:rsid w:val="0292AE63"/>
    <w:rsid w:val="02CB139B"/>
    <w:rsid w:val="031C7A0C"/>
    <w:rsid w:val="03727067"/>
    <w:rsid w:val="038E908D"/>
    <w:rsid w:val="03B61053"/>
    <w:rsid w:val="043422BC"/>
    <w:rsid w:val="0474754A"/>
    <w:rsid w:val="048F8672"/>
    <w:rsid w:val="04C10B50"/>
    <w:rsid w:val="05221D8C"/>
    <w:rsid w:val="05298B73"/>
    <w:rsid w:val="052FDA11"/>
    <w:rsid w:val="053FCA63"/>
    <w:rsid w:val="054D0BE4"/>
    <w:rsid w:val="054D71E0"/>
    <w:rsid w:val="05F8F5C6"/>
    <w:rsid w:val="061E202A"/>
    <w:rsid w:val="06506A84"/>
    <w:rsid w:val="0717B006"/>
    <w:rsid w:val="07278775"/>
    <w:rsid w:val="0737C58C"/>
    <w:rsid w:val="077A1E45"/>
    <w:rsid w:val="07943AE8"/>
    <w:rsid w:val="07DD3451"/>
    <w:rsid w:val="08039569"/>
    <w:rsid w:val="08092D77"/>
    <w:rsid w:val="082DBD8A"/>
    <w:rsid w:val="0839C695"/>
    <w:rsid w:val="083A381D"/>
    <w:rsid w:val="0870ADE5"/>
    <w:rsid w:val="090A7DB7"/>
    <w:rsid w:val="09494E33"/>
    <w:rsid w:val="096BA013"/>
    <w:rsid w:val="09C505D9"/>
    <w:rsid w:val="0A372885"/>
    <w:rsid w:val="0A78CCD2"/>
    <w:rsid w:val="0A8C3790"/>
    <w:rsid w:val="0AB39A26"/>
    <w:rsid w:val="0ADD539A"/>
    <w:rsid w:val="0B0CB293"/>
    <w:rsid w:val="0B46D94B"/>
    <w:rsid w:val="0B827578"/>
    <w:rsid w:val="0BA592E8"/>
    <w:rsid w:val="0BB4E5D6"/>
    <w:rsid w:val="0BD198A5"/>
    <w:rsid w:val="0BD61167"/>
    <w:rsid w:val="0C0A3FE8"/>
    <w:rsid w:val="0C2FAA37"/>
    <w:rsid w:val="0C986226"/>
    <w:rsid w:val="0D63DDCE"/>
    <w:rsid w:val="0D783272"/>
    <w:rsid w:val="0D7E0D75"/>
    <w:rsid w:val="0DC2E557"/>
    <w:rsid w:val="0E35116D"/>
    <w:rsid w:val="0E818050"/>
    <w:rsid w:val="0F40D297"/>
    <w:rsid w:val="0F40DD7E"/>
    <w:rsid w:val="0F5BE7C6"/>
    <w:rsid w:val="0F6BE058"/>
    <w:rsid w:val="0F7D138D"/>
    <w:rsid w:val="0FE088CD"/>
    <w:rsid w:val="10154A57"/>
    <w:rsid w:val="103D9B69"/>
    <w:rsid w:val="107B5C47"/>
    <w:rsid w:val="10942852"/>
    <w:rsid w:val="10B4027F"/>
    <w:rsid w:val="1101BE69"/>
    <w:rsid w:val="11279286"/>
    <w:rsid w:val="11C52743"/>
    <w:rsid w:val="11F77636"/>
    <w:rsid w:val="11F7BBE5"/>
    <w:rsid w:val="1202C3F3"/>
    <w:rsid w:val="12469CB5"/>
    <w:rsid w:val="1266B592"/>
    <w:rsid w:val="1276EA59"/>
    <w:rsid w:val="12817A3A"/>
    <w:rsid w:val="135911BF"/>
    <w:rsid w:val="13B134E0"/>
    <w:rsid w:val="13F5FDEF"/>
    <w:rsid w:val="14004299"/>
    <w:rsid w:val="144A1DD9"/>
    <w:rsid w:val="146EE41E"/>
    <w:rsid w:val="14915278"/>
    <w:rsid w:val="14A8072E"/>
    <w:rsid w:val="15AE3D1C"/>
    <w:rsid w:val="15E9B994"/>
    <w:rsid w:val="1688FEEE"/>
    <w:rsid w:val="17243EBE"/>
    <w:rsid w:val="1755E4C6"/>
    <w:rsid w:val="17836256"/>
    <w:rsid w:val="1790F2BB"/>
    <w:rsid w:val="179CFCDF"/>
    <w:rsid w:val="1824A16B"/>
    <w:rsid w:val="1832DD63"/>
    <w:rsid w:val="186906BD"/>
    <w:rsid w:val="1880C6B6"/>
    <w:rsid w:val="18988397"/>
    <w:rsid w:val="18AA0040"/>
    <w:rsid w:val="19A43C38"/>
    <w:rsid w:val="1A15985F"/>
    <w:rsid w:val="1A18830B"/>
    <w:rsid w:val="1A205847"/>
    <w:rsid w:val="1A42BBCC"/>
    <w:rsid w:val="1AACC733"/>
    <w:rsid w:val="1AD57543"/>
    <w:rsid w:val="1B2438BF"/>
    <w:rsid w:val="1B3B7BF3"/>
    <w:rsid w:val="1B45B4F3"/>
    <w:rsid w:val="1B4843DC"/>
    <w:rsid w:val="1B6713A4"/>
    <w:rsid w:val="1B7C8EFA"/>
    <w:rsid w:val="1BA25484"/>
    <w:rsid w:val="1BC2C166"/>
    <w:rsid w:val="1BD5B537"/>
    <w:rsid w:val="1C1BE8C0"/>
    <w:rsid w:val="1C35025F"/>
    <w:rsid w:val="1C3FCAC4"/>
    <w:rsid w:val="1C582FAA"/>
    <w:rsid w:val="1C76B293"/>
    <w:rsid w:val="1CC973D7"/>
    <w:rsid w:val="1D0D8D7E"/>
    <w:rsid w:val="1D21415A"/>
    <w:rsid w:val="1D425A71"/>
    <w:rsid w:val="1D8F7DCD"/>
    <w:rsid w:val="1E1B280F"/>
    <w:rsid w:val="1E88128C"/>
    <w:rsid w:val="1EA4A1AC"/>
    <w:rsid w:val="1F24F1EC"/>
    <w:rsid w:val="1F6D37CD"/>
    <w:rsid w:val="1FE182AF"/>
    <w:rsid w:val="1FE4C89B"/>
    <w:rsid w:val="20AE9DE2"/>
    <w:rsid w:val="2162C498"/>
    <w:rsid w:val="216D856A"/>
    <w:rsid w:val="216ED319"/>
    <w:rsid w:val="21C99321"/>
    <w:rsid w:val="21DD4427"/>
    <w:rsid w:val="22163915"/>
    <w:rsid w:val="228ED976"/>
    <w:rsid w:val="22ACDE12"/>
    <w:rsid w:val="2309C9AB"/>
    <w:rsid w:val="230D8DC8"/>
    <w:rsid w:val="2343E7E8"/>
    <w:rsid w:val="235FA686"/>
    <w:rsid w:val="23CBCEC2"/>
    <w:rsid w:val="24135EA5"/>
    <w:rsid w:val="2453C3E6"/>
    <w:rsid w:val="24AA2B48"/>
    <w:rsid w:val="24B2D889"/>
    <w:rsid w:val="251012D4"/>
    <w:rsid w:val="25448D29"/>
    <w:rsid w:val="2564D1AB"/>
    <w:rsid w:val="25761072"/>
    <w:rsid w:val="258F7977"/>
    <w:rsid w:val="25ABAF8A"/>
    <w:rsid w:val="25BE32F8"/>
    <w:rsid w:val="25C9B7DF"/>
    <w:rsid w:val="25FBEE22"/>
    <w:rsid w:val="260164B6"/>
    <w:rsid w:val="26021376"/>
    <w:rsid w:val="266E1C01"/>
    <w:rsid w:val="26F21F78"/>
    <w:rsid w:val="2702C555"/>
    <w:rsid w:val="27277642"/>
    <w:rsid w:val="27791AAD"/>
    <w:rsid w:val="27934D3C"/>
    <w:rsid w:val="2795C9AC"/>
    <w:rsid w:val="27DFA67D"/>
    <w:rsid w:val="286E2637"/>
    <w:rsid w:val="28B8D3BE"/>
    <w:rsid w:val="28B8FD77"/>
    <w:rsid w:val="293E6479"/>
    <w:rsid w:val="2997B3AA"/>
    <w:rsid w:val="2A05982A"/>
    <w:rsid w:val="2A7C0565"/>
    <w:rsid w:val="2A8D2948"/>
    <w:rsid w:val="2AA2D75A"/>
    <w:rsid w:val="2AFB252B"/>
    <w:rsid w:val="2B45366C"/>
    <w:rsid w:val="2B546854"/>
    <w:rsid w:val="2C1CADE6"/>
    <w:rsid w:val="2C302FF4"/>
    <w:rsid w:val="2C49632C"/>
    <w:rsid w:val="2C6E5DCB"/>
    <w:rsid w:val="2C7FB3FD"/>
    <w:rsid w:val="2CA28256"/>
    <w:rsid w:val="2CF28AAE"/>
    <w:rsid w:val="2D6ED74B"/>
    <w:rsid w:val="2DAD2EBE"/>
    <w:rsid w:val="2DB21CF1"/>
    <w:rsid w:val="2DB8FFC0"/>
    <w:rsid w:val="2DD70921"/>
    <w:rsid w:val="2E054C40"/>
    <w:rsid w:val="2E099854"/>
    <w:rsid w:val="2E143DAE"/>
    <w:rsid w:val="2E9F236E"/>
    <w:rsid w:val="2EB6A92A"/>
    <w:rsid w:val="2EC5C7F3"/>
    <w:rsid w:val="2EF26A93"/>
    <w:rsid w:val="2F272260"/>
    <w:rsid w:val="2F8B7994"/>
    <w:rsid w:val="2FDCF15C"/>
    <w:rsid w:val="2FDD7659"/>
    <w:rsid w:val="3035DA8C"/>
    <w:rsid w:val="30BEB9FF"/>
    <w:rsid w:val="30EE7BA2"/>
    <w:rsid w:val="30FCD50D"/>
    <w:rsid w:val="31238320"/>
    <w:rsid w:val="31497653"/>
    <w:rsid w:val="3150DC5F"/>
    <w:rsid w:val="31570E32"/>
    <w:rsid w:val="3168D2D7"/>
    <w:rsid w:val="31B9EB96"/>
    <w:rsid w:val="31F1F92D"/>
    <w:rsid w:val="31F9AE78"/>
    <w:rsid w:val="3243E56A"/>
    <w:rsid w:val="32DE4993"/>
    <w:rsid w:val="3300D208"/>
    <w:rsid w:val="336294FE"/>
    <w:rsid w:val="339359AC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837410"/>
    <w:rsid w:val="35F2C33B"/>
    <w:rsid w:val="35FF8B1C"/>
    <w:rsid w:val="3617F8A6"/>
    <w:rsid w:val="3622A801"/>
    <w:rsid w:val="36996863"/>
    <w:rsid w:val="36CCAFDA"/>
    <w:rsid w:val="36CE2BF0"/>
    <w:rsid w:val="36F760FB"/>
    <w:rsid w:val="370E7FA4"/>
    <w:rsid w:val="379654B1"/>
    <w:rsid w:val="38042A36"/>
    <w:rsid w:val="382D7A10"/>
    <w:rsid w:val="38408E2B"/>
    <w:rsid w:val="38A3E385"/>
    <w:rsid w:val="38BA44BD"/>
    <w:rsid w:val="38BE7D70"/>
    <w:rsid w:val="38E42F3B"/>
    <w:rsid w:val="38EC47E5"/>
    <w:rsid w:val="38F54B27"/>
    <w:rsid w:val="391CE1DB"/>
    <w:rsid w:val="395E84F7"/>
    <w:rsid w:val="3964A14A"/>
    <w:rsid w:val="397769EB"/>
    <w:rsid w:val="39A71D36"/>
    <w:rsid w:val="3A30FA4F"/>
    <w:rsid w:val="3A3E6DC4"/>
    <w:rsid w:val="3A625CDF"/>
    <w:rsid w:val="3AAA4A42"/>
    <w:rsid w:val="3AB8906E"/>
    <w:rsid w:val="3AD02F26"/>
    <w:rsid w:val="3AD379C5"/>
    <w:rsid w:val="3B2AC48C"/>
    <w:rsid w:val="3BC29E1C"/>
    <w:rsid w:val="3BC6E7C3"/>
    <w:rsid w:val="3C12D442"/>
    <w:rsid w:val="3C1ED5EF"/>
    <w:rsid w:val="3C7EB7C3"/>
    <w:rsid w:val="3C9E33E8"/>
    <w:rsid w:val="3CB59C2B"/>
    <w:rsid w:val="3CCBDE76"/>
    <w:rsid w:val="3D06EA3D"/>
    <w:rsid w:val="3D161E10"/>
    <w:rsid w:val="3D65AAE0"/>
    <w:rsid w:val="3D7A4F3E"/>
    <w:rsid w:val="3D998EE7"/>
    <w:rsid w:val="3DCB9A8C"/>
    <w:rsid w:val="3DFD1F01"/>
    <w:rsid w:val="3E1CF12B"/>
    <w:rsid w:val="3E1F3FB2"/>
    <w:rsid w:val="3EE8015F"/>
    <w:rsid w:val="3EF193C2"/>
    <w:rsid w:val="3F06DE44"/>
    <w:rsid w:val="3F0D7EDA"/>
    <w:rsid w:val="3F1F875D"/>
    <w:rsid w:val="3F258668"/>
    <w:rsid w:val="3F372D66"/>
    <w:rsid w:val="3F403696"/>
    <w:rsid w:val="3F45C900"/>
    <w:rsid w:val="3FBAF48B"/>
    <w:rsid w:val="4010E451"/>
    <w:rsid w:val="404C3700"/>
    <w:rsid w:val="40623C3F"/>
    <w:rsid w:val="40AD081A"/>
    <w:rsid w:val="40CE373C"/>
    <w:rsid w:val="40DF402B"/>
    <w:rsid w:val="410775FB"/>
    <w:rsid w:val="4112D2FB"/>
    <w:rsid w:val="414BC1BB"/>
    <w:rsid w:val="41595097"/>
    <w:rsid w:val="419DA365"/>
    <w:rsid w:val="41A6BD0B"/>
    <w:rsid w:val="41D4D2C2"/>
    <w:rsid w:val="420E81C8"/>
    <w:rsid w:val="421A8DC2"/>
    <w:rsid w:val="4260D83C"/>
    <w:rsid w:val="42CB1E61"/>
    <w:rsid w:val="42E4B7FF"/>
    <w:rsid w:val="433EE6A2"/>
    <w:rsid w:val="434F8420"/>
    <w:rsid w:val="43596DAA"/>
    <w:rsid w:val="436192BD"/>
    <w:rsid w:val="43BF0932"/>
    <w:rsid w:val="43EA1306"/>
    <w:rsid w:val="43EA5673"/>
    <w:rsid w:val="44245557"/>
    <w:rsid w:val="44593C80"/>
    <w:rsid w:val="4470420F"/>
    <w:rsid w:val="4475A18F"/>
    <w:rsid w:val="44C77526"/>
    <w:rsid w:val="44D4AFCD"/>
    <w:rsid w:val="450CE5B3"/>
    <w:rsid w:val="45142F8B"/>
    <w:rsid w:val="4521B6BB"/>
    <w:rsid w:val="45337D7C"/>
    <w:rsid w:val="453B17F2"/>
    <w:rsid w:val="463841C2"/>
    <w:rsid w:val="4667BA54"/>
    <w:rsid w:val="4696A4EC"/>
    <w:rsid w:val="46FDB539"/>
    <w:rsid w:val="470CA3CC"/>
    <w:rsid w:val="473BB915"/>
    <w:rsid w:val="479E1B13"/>
    <w:rsid w:val="47DA48FB"/>
    <w:rsid w:val="484A9649"/>
    <w:rsid w:val="485229DA"/>
    <w:rsid w:val="48A9D7F7"/>
    <w:rsid w:val="48C33950"/>
    <w:rsid w:val="49193646"/>
    <w:rsid w:val="492B75E1"/>
    <w:rsid w:val="492E2ABD"/>
    <w:rsid w:val="496CA528"/>
    <w:rsid w:val="497D443B"/>
    <w:rsid w:val="498A5EF2"/>
    <w:rsid w:val="4A192C66"/>
    <w:rsid w:val="4A803DA5"/>
    <w:rsid w:val="4A82A795"/>
    <w:rsid w:val="4AEFF5D0"/>
    <w:rsid w:val="4B1F994A"/>
    <w:rsid w:val="4B3C8979"/>
    <w:rsid w:val="4B46308D"/>
    <w:rsid w:val="4C228D28"/>
    <w:rsid w:val="4C43B6EC"/>
    <w:rsid w:val="4CAEEAA3"/>
    <w:rsid w:val="4CE3777F"/>
    <w:rsid w:val="4D0FEFB0"/>
    <w:rsid w:val="4D515DA4"/>
    <w:rsid w:val="4D590508"/>
    <w:rsid w:val="4D65DE36"/>
    <w:rsid w:val="4DBFE5C8"/>
    <w:rsid w:val="4DC3B6BA"/>
    <w:rsid w:val="4DCE28FA"/>
    <w:rsid w:val="4E38B0BC"/>
    <w:rsid w:val="4E42EACA"/>
    <w:rsid w:val="4E46A1C6"/>
    <w:rsid w:val="4EDF0042"/>
    <w:rsid w:val="4EF3F277"/>
    <w:rsid w:val="4F497FA8"/>
    <w:rsid w:val="4F6D66BA"/>
    <w:rsid w:val="4F7153BA"/>
    <w:rsid w:val="4FFC0AF1"/>
    <w:rsid w:val="5007FF28"/>
    <w:rsid w:val="5015954C"/>
    <w:rsid w:val="5068A5FE"/>
    <w:rsid w:val="5096681E"/>
    <w:rsid w:val="50B3FFD3"/>
    <w:rsid w:val="517A267E"/>
    <w:rsid w:val="5195F47A"/>
    <w:rsid w:val="52562720"/>
    <w:rsid w:val="5261F8B6"/>
    <w:rsid w:val="5264B5AE"/>
    <w:rsid w:val="528E6F95"/>
    <w:rsid w:val="52C781CF"/>
    <w:rsid w:val="52E3F61A"/>
    <w:rsid w:val="52F2FD2B"/>
    <w:rsid w:val="53290D9C"/>
    <w:rsid w:val="53318E84"/>
    <w:rsid w:val="5369CD2E"/>
    <w:rsid w:val="53743DBB"/>
    <w:rsid w:val="54762FC6"/>
    <w:rsid w:val="547B9542"/>
    <w:rsid w:val="548C6191"/>
    <w:rsid w:val="54A0DF5D"/>
    <w:rsid w:val="54E7B872"/>
    <w:rsid w:val="5554FAE8"/>
    <w:rsid w:val="5565EDFA"/>
    <w:rsid w:val="559732CD"/>
    <w:rsid w:val="559BCF75"/>
    <w:rsid w:val="55BDFAC7"/>
    <w:rsid w:val="55D4167C"/>
    <w:rsid w:val="560A4F04"/>
    <w:rsid w:val="56D32BCF"/>
    <w:rsid w:val="570461A1"/>
    <w:rsid w:val="579E29B5"/>
    <w:rsid w:val="57AE4BCA"/>
    <w:rsid w:val="57CF3D14"/>
    <w:rsid w:val="57E18B04"/>
    <w:rsid w:val="581D36F9"/>
    <w:rsid w:val="582EA9B2"/>
    <w:rsid w:val="5888754C"/>
    <w:rsid w:val="589FE800"/>
    <w:rsid w:val="58B2D53A"/>
    <w:rsid w:val="58D54931"/>
    <w:rsid w:val="591F6942"/>
    <w:rsid w:val="5956FD20"/>
    <w:rsid w:val="5A5E9E69"/>
    <w:rsid w:val="5A94C937"/>
    <w:rsid w:val="5ABA62ED"/>
    <w:rsid w:val="5ADAF9FD"/>
    <w:rsid w:val="5AF430BE"/>
    <w:rsid w:val="5B066796"/>
    <w:rsid w:val="5B2309C1"/>
    <w:rsid w:val="5BB89EB6"/>
    <w:rsid w:val="5BBCDC56"/>
    <w:rsid w:val="5C0D1395"/>
    <w:rsid w:val="5C126D6D"/>
    <w:rsid w:val="5C3ABEF8"/>
    <w:rsid w:val="5C413BEC"/>
    <w:rsid w:val="5C59000E"/>
    <w:rsid w:val="5CEE8B92"/>
    <w:rsid w:val="5CFF6444"/>
    <w:rsid w:val="5D0483CC"/>
    <w:rsid w:val="5D8B8C46"/>
    <w:rsid w:val="5D95A1E3"/>
    <w:rsid w:val="5DA22E57"/>
    <w:rsid w:val="5E041862"/>
    <w:rsid w:val="5E5FC416"/>
    <w:rsid w:val="5E78DD2B"/>
    <w:rsid w:val="5E8AFAE7"/>
    <w:rsid w:val="5F0FA74F"/>
    <w:rsid w:val="5F47DDC6"/>
    <w:rsid w:val="5F900C9E"/>
    <w:rsid w:val="5FB3747D"/>
    <w:rsid w:val="5FC17784"/>
    <w:rsid w:val="5FC8D9E1"/>
    <w:rsid w:val="5FD56695"/>
    <w:rsid w:val="5FE3C88B"/>
    <w:rsid w:val="5FF46B6D"/>
    <w:rsid w:val="600A9287"/>
    <w:rsid w:val="6060EE17"/>
    <w:rsid w:val="6065D102"/>
    <w:rsid w:val="60A84F97"/>
    <w:rsid w:val="60E879BE"/>
    <w:rsid w:val="6103B06A"/>
    <w:rsid w:val="61372E0B"/>
    <w:rsid w:val="61B834EA"/>
    <w:rsid w:val="61C8CC04"/>
    <w:rsid w:val="61E2CF3F"/>
    <w:rsid w:val="61E353A1"/>
    <w:rsid w:val="622692BA"/>
    <w:rsid w:val="62308F9E"/>
    <w:rsid w:val="623BCDB4"/>
    <w:rsid w:val="625B7F7A"/>
    <w:rsid w:val="6286F5BC"/>
    <w:rsid w:val="62929AF9"/>
    <w:rsid w:val="62EAF3DF"/>
    <w:rsid w:val="6310DE27"/>
    <w:rsid w:val="63239FEF"/>
    <w:rsid w:val="63561265"/>
    <w:rsid w:val="64BA90C2"/>
    <w:rsid w:val="6522B930"/>
    <w:rsid w:val="65B112FE"/>
    <w:rsid w:val="65BDE9B0"/>
    <w:rsid w:val="65DC5EFB"/>
    <w:rsid w:val="6601B366"/>
    <w:rsid w:val="664F337F"/>
    <w:rsid w:val="66D0D6F0"/>
    <w:rsid w:val="67629000"/>
    <w:rsid w:val="67913B18"/>
    <w:rsid w:val="67AE9F15"/>
    <w:rsid w:val="67E75F0D"/>
    <w:rsid w:val="68103DA6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8FD86A"/>
    <w:rsid w:val="6AC12AF9"/>
    <w:rsid w:val="6ACBF188"/>
    <w:rsid w:val="6AD75390"/>
    <w:rsid w:val="6B3ACE92"/>
    <w:rsid w:val="6B884147"/>
    <w:rsid w:val="6B9AEBF2"/>
    <w:rsid w:val="6BA0E2AE"/>
    <w:rsid w:val="6BC9D2E1"/>
    <w:rsid w:val="6BF53C94"/>
    <w:rsid w:val="6C3629E5"/>
    <w:rsid w:val="6C92E509"/>
    <w:rsid w:val="6CB7C4F8"/>
    <w:rsid w:val="6CF57EE5"/>
    <w:rsid w:val="6D0B2C13"/>
    <w:rsid w:val="6D8278DB"/>
    <w:rsid w:val="6DA34AF0"/>
    <w:rsid w:val="6DA3C0A5"/>
    <w:rsid w:val="6E2F12EB"/>
    <w:rsid w:val="6E407E3C"/>
    <w:rsid w:val="6E747536"/>
    <w:rsid w:val="6EC60079"/>
    <w:rsid w:val="6ECC2CCA"/>
    <w:rsid w:val="6F78E5DC"/>
    <w:rsid w:val="6FA5761A"/>
    <w:rsid w:val="6FC9F197"/>
    <w:rsid w:val="6FCF1989"/>
    <w:rsid w:val="6FE97924"/>
    <w:rsid w:val="6FEA85CB"/>
    <w:rsid w:val="7006E453"/>
    <w:rsid w:val="70243C0A"/>
    <w:rsid w:val="70859421"/>
    <w:rsid w:val="70957C4B"/>
    <w:rsid w:val="709CBCDA"/>
    <w:rsid w:val="71070E9E"/>
    <w:rsid w:val="71111CE2"/>
    <w:rsid w:val="7173748B"/>
    <w:rsid w:val="7199C0A4"/>
    <w:rsid w:val="71AC8340"/>
    <w:rsid w:val="71CD2C38"/>
    <w:rsid w:val="71F552AE"/>
    <w:rsid w:val="721C9169"/>
    <w:rsid w:val="726336B3"/>
    <w:rsid w:val="7295F12E"/>
    <w:rsid w:val="72F0593F"/>
    <w:rsid w:val="73447112"/>
    <w:rsid w:val="7386B21C"/>
    <w:rsid w:val="7390319F"/>
    <w:rsid w:val="73A95DAA"/>
    <w:rsid w:val="73AF12C7"/>
    <w:rsid w:val="73E0D5C2"/>
    <w:rsid w:val="740F54A9"/>
    <w:rsid w:val="74126641"/>
    <w:rsid w:val="744E849E"/>
    <w:rsid w:val="745C2226"/>
    <w:rsid w:val="7491E776"/>
    <w:rsid w:val="7492407E"/>
    <w:rsid w:val="7496785F"/>
    <w:rsid w:val="74D4670D"/>
    <w:rsid w:val="75140AC1"/>
    <w:rsid w:val="7531BE8E"/>
    <w:rsid w:val="7548F630"/>
    <w:rsid w:val="754D6999"/>
    <w:rsid w:val="755A7268"/>
    <w:rsid w:val="758209A5"/>
    <w:rsid w:val="75E76EC8"/>
    <w:rsid w:val="765B162A"/>
    <w:rsid w:val="765B3797"/>
    <w:rsid w:val="7675194B"/>
    <w:rsid w:val="76830BF3"/>
    <w:rsid w:val="76B43EE6"/>
    <w:rsid w:val="76D7007E"/>
    <w:rsid w:val="76DD1C4D"/>
    <w:rsid w:val="77055CF0"/>
    <w:rsid w:val="773A8218"/>
    <w:rsid w:val="77424A3A"/>
    <w:rsid w:val="77634670"/>
    <w:rsid w:val="77CB0511"/>
    <w:rsid w:val="78439E28"/>
    <w:rsid w:val="7853CC7E"/>
    <w:rsid w:val="78551CA0"/>
    <w:rsid w:val="78846EC6"/>
    <w:rsid w:val="7893CEFA"/>
    <w:rsid w:val="791A9910"/>
    <w:rsid w:val="7980FDCA"/>
    <w:rsid w:val="79867119"/>
    <w:rsid w:val="79A6E782"/>
    <w:rsid w:val="79BBE05E"/>
    <w:rsid w:val="7A16865C"/>
    <w:rsid w:val="7A46B28E"/>
    <w:rsid w:val="7A52F8A0"/>
    <w:rsid w:val="7AA95F2A"/>
    <w:rsid w:val="7AE9CF6E"/>
    <w:rsid w:val="7B1485A9"/>
    <w:rsid w:val="7B65ECD1"/>
    <w:rsid w:val="7C181D29"/>
    <w:rsid w:val="7C4C9C89"/>
    <w:rsid w:val="7C864AD7"/>
    <w:rsid w:val="7C88CE1E"/>
    <w:rsid w:val="7CA7DBE1"/>
    <w:rsid w:val="7CB91AE8"/>
    <w:rsid w:val="7CC98A3C"/>
    <w:rsid w:val="7CE3D634"/>
    <w:rsid w:val="7CE3F275"/>
    <w:rsid w:val="7D2C4667"/>
    <w:rsid w:val="7D32F4F9"/>
    <w:rsid w:val="7D9D52CF"/>
    <w:rsid w:val="7DE9FA8D"/>
    <w:rsid w:val="7DEBE27B"/>
    <w:rsid w:val="7E64C0AE"/>
    <w:rsid w:val="7E675185"/>
    <w:rsid w:val="7F74EAF2"/>
    <w:rsid w:val="7F94F7CE"/>
    <w:rsid w:val="7F994416"/>
    <w:rsid w:val="7FA1D8C4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76AD3922-0535-4A24-B318-F72342CB7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raingerplc.atlassian.net/browse/SFDC-1014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raingerplc.atlassian.net/browse/SFDC-1011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raingerplc.atlassian.net/browse/BSS-137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Props1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4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OpenBox_Blank Document Short Form UK.dotx</Template>
  <TotalTime>3</TotalTime>
  <Pages>1</Pages>
  <Words>119</Words>
  <Characters>679</Characters>
  <Application>Microsoft Office Word</Application>
  <DocSecurity>4</DocSecurity>
  <Lines>5</Lines>
  <Paragraphs>1</Paragraphs>
  <ScaleCrop>false</ScaleCrop>
  <Manager>Version 1.0</Manager>
  <Company>Open Box Software</Company>
  <LinksUpToDate>false</LinksUpToDate>
  <CharactersWithSpaces>797</CharactersWithSpaces>
  <SharedDoc>false</SharedDoc>
  <HLinks>
    <vt:vector size="18" baseType="variant">
      <vt:variant>
        <vt:i4>6291561</vt:i4>
      </vt:variant>
      <vt:variant>
        <vt:i4>6</vt:i4>
      </vt:variant>
      <vt:variant>
        <vt:i4>0</vt:i4>
      </vt:variant>
      <vt:variant>
        <vt:i4>5</vt:i4>
      </vt:variant>
      <vt:variant>
        <vt:lpwstr>https://graingerplc.atlassian.net/browse/SFDC-1014</vt:lpwstr>
      </vt:variant>
      <vt:variant>
        <vt:lpwstr/>
      </vt:variant>
      <vt:variant>
        <vt:i4>6619241</vt:i4>
      </vt:variant>
      <vt:variant>
        <vt:i4>3</vt:i4>
      </vt:variant>
      <vt:variant>
        <vt:i4>0</vt:i4>
      </vt:variant>
      <vt:variant>
        <vt:i4>5</vt:i4>
      </vt:variant>
      <vt:variant>
        <vt:lpwstr>https://graingerplc.atlassian.net/browse/SFDC-1011</vt:lpwstr>
      </vt:variant>
      <vt:variant>
        <vt:lpwstr/>
      </vt:variant>
      <vt:variant>
        <vt:i4>4784129</vt:i4>
      </vt:variant>
      <vt:variant>
        <vt:i4>0</vt:i4>
      </vt:variant>
      <vt:variant>
        <vt:i4>0</vt:i4>
      </vt:variant>
      <vt:variant>
        <vt:i4>5</vt:i4>
      </vt:variant>
      <vt:variant>
        <vt:lpwstr>https://graingerplc.atlassian.net/browse/BSS-137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340</cp:revision>
  <cp:lastPrinted>2024-07-26T15:12:00Z</cp:lastPrinted>
  <dcterms:created xsi:type="dcterms:W3CDTF">2025-03-14T13:26:00Z</dcterms:created>
  <dcterms:modified xsi:type="dcterms:W3CDTF">2025-10-24T15:37:00Z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