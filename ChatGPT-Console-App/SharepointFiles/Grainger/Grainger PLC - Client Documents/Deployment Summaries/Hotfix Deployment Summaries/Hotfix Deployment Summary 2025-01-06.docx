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9496A" w14:textId="5A472123" w:rsidR="008A1887" w:rsidRPr="008A1887" w:rsidRDefault="00326672" w:rsidP="00426172">
      <w:pPr>
        <w:pStyle w:val="Heading1"/>
        <w:numPr>
          <w:ilvl w:val="0"/>
          <w:numId w:val="0"/>
        </w:numPr>
      </w:pPr>
      <w:r>
        <w:t xml:space="preserve">Weekly </w:t>
      </w:r>
      <w:r w:rsidR="6103B06A">
        <w:t xml:space="preserve">hotfix </w:t>
      </w:r>
      <w:r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190"/>
        <w:gridCol w:w="2175"/>
        <w:gridCol w:w="1875"/>
        <w:gridCol w:w="2395"/>
      </w:tblGrid>
      <w:tr w:rsidR="3F06DE44" w14:paraId="27BB59B3" w14:textId="77777777" w:rsidTr="3F06DE44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3F06DE44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74AF405F" w:rsidR="3F06DE44" w:rsidRDefault="002C5FA7" w:rsidP="3F06DE44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US"/>
              </w:rPr>
              <w:t>6</w:t>
            </w:r>
            <w:r w:rsidRPr="002C5FA7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>
              <w:rPr>
                <w:rFonts w:eastAsia="Verdana" w:cs="Verdana"/>
                <w:color w:val="000000" w:themeColor="text1"/>
                <w:lang w:val="en-US"/>
              </w:rPr>
              <w:t xml:space="preserve"> January 2025</w:t>
            </w:r>
          </w:p>
        </w:tc>
      </w:tr>
      <w:tr w:rsidR="3F06DE44" w14:paraId="655568D6" w14:textId="77777777" w:rsidTr="3F06DE44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3F06DE44">
        <w:trPr>
          <w:trHeight w:val="915"/>
        </w:trPr>
        <w:tc>
          <w:tcPr>
            <w:tcW w:w="2250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59C3147" w14:textId="77777777" w:rsidR="007404FD" w:rsidRDefault="007404FD"/>
        </w:tc>
        <w:tc>
          <w:tcPr>
            <w:tcW w:w="9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3AE6D9" w14:textId="77777777" w:rsidR="3F06DE44" w:rsidRDefault="002C5FA7" w:rsidP="3F06DE44">
            <w:pPr>
              <w:ind w:right="-168"/>
              <w:rPr>
                <w:rStyle w:val="Hyperlink"/>
                <w:rFonts w:eastAsia="Verdana" w:cs="Verdana"/>
              </w:rPr>
            </w:pPr>
            <w:hyperlink r:id="rId11">
              <w:r w:rsidRPr="3F06DE44">
                <w:rPr>
                  <w:rStyle w:val="Hyperlink"/>
                  <w:rFonts w:eastAsia="Verdana" w:cs="Verdana"/>
                </w:rPr>
                <w:t>BSS-62: Add fault path to "</w:t>
              </w:r>
              <w:proofErr w:type="spellStart"/>
              <w:r w:rsidRPr="3F06DE44">
                <w:rPr>
                  <w:rStyle w:val="Hyperlink"/>
                  <w:rFonts w:eastAsia="Verdana" w:cs="Verdana"/>
                </w:rPr>
                <w:t>EoT</w:t>
              </w:r>
              <w:proofErr w:type="spellEnd"/>
              <w:r w:rsidRPr="3F06DE44">
                <w:rPr>
                  <w:rStyle w:val="Hyperlink"/>
                  <w:rFonts w:eastAsia="Verdana" w:cs="Verdana"/>
                </w:rPr>
                <w:t xml:space="preserve">- Validate Notice (Task </w:t>
              </w:r>
              <w:proofErr w:type="spellStart"/>
              <w:r w:rsidRPr="3F06DE44">
                <w:rPr>
                  <w:rStyle w:val="Hyperlink"/>
                  <w:rFonts w:eastAsia="Verdana" w:cs="Verdana"/>
                </w:rPr>
                <w:t>Subflow</w:t>
              </w:r>
              <w:proofErr w:type="spellEnd"/>
              <w:r w:rsidRPr="3F06DE44">
                <w:rPr>
                  <w:rStyle w:val="Hyperlink"/>
                  <w:rFonts w:eastAsia="Verdana" w:cs="Verdana"/>
                </w:rPr>
                <w:t>)" Flow</w:t>
              </w:r>
            </w:hyperlink>
          </w:p>
          <w:p w14:paraId="39A0DF27" w14:textId="77777777" w:rsidR="002C5FA7" w:rsidRDefault="002C5FA7" w:rsidP="3F06DE44">
            <w:pPr>
              <w:ind w:right="-168"/>
              <w:rPr>
                <w:rStyle w:val="Hyperlink"/>
                <w:rFonts w:eastAsia="Verdana" w:cs="Verdana"/>
              </w:rPr>
            </w:pPr>
            <w:hyperlink r:id="rId12">
              <w:r w:rsidRPr="3F06DE44">
                <w:rPr>
                  <w:rStyle w:val="Hyperlink"/>
                  <w:rFonts w:eastAsia="Verdana" w:cs="Verdana"/>
                </w:rPr>
                <w:t>BSS-63: Add fault path to "</w:t>
              </w:r>
              <w:proofErr w:type="spellStart"/>
              <w:r w:rsidRPr="3F06DE44">
                <w:rPr>
                  <w:rStyle w:val="Hyperlink"/>
                  <w:rFonts w:eastAsia="Verdana" w:cs="Verdana"/>
                </w:rPr>
                <w:t>EoT</w:t>
              </w:r>
              <w:proofErr w:type="spellEnd"/>
              <w:r w:rsidRPr="3F06DE44">
                <w:rPr>
                  <w:rStyle w:val="Hyperlink"/>
                  <w:rFonts w:eastAsia="Verdana" w:cs="Verdana"/>
                </w:rPr>
                <w:t>-Open Task" Flow</w:t>
              </w:r>
            </w:hyperlink>
          </w:p>
          <w:p w14:paraId="275D20D9" w14:textId="77777777" w:rsidR="002C5FA7" w:rsidRDefault="002C5FA7" w:rsidP="3F06DE44">
            <w:pPr>
              <w:ind w:right="-168"/>
              <w:rPr>
                <w:rStyle w:val="Hyperlink"/>
                <w:rFonts w:eastAsia="Verdana" w:cs="Verdana"/>
              </w:rPr>
            </w:pPr>
            <w:hyperlink r:id="rId13">
              <w:r w:rsidRPr="3F06DE44">
                <w:rPr>
                  <w:rStyle w:val="Hyperlink"/>
                  <w:rFonts w:eastAsia="Verdana" w:cs="Verdana"/>
                </w:rPr>
                <w:t>BSS-64: Add fault path to "</w:t>
              </w:r>
              <w:proofErr w:type="spellStart"/>
              <w:r w:rsidRPr="3F06DE44">
                <w:rPr>
                  <w:rStyle w:val="Hyperlink"/>
                  <w:rFonts w:eastAsia="Verdana" w:cs="Verdana"/>
                </w:rPr>
                <w:t>EoT</w:t>
              </w:r>
              <w:proofErr w:type="spellEnd"/>
              <w:r w:rsidRPr="3F06DE44">
                <w:rPr>
                  <w:rStyle w:val="Hyperlink"/>
                  <w:rFonts w:eastAsia="Verdana" w:cs="Verdana"/>
                </w:rPr>
                <w:t>- Start Task" Flow</w:t>
              </w:r>
            </w:hyperlink>
          </w:p>
          <w:p w14:paraId="707CAF23" w14:textId="18C227C6" w:rsidR="002C5FA7" w:rsidRDefault="002C5FA7" w:rsidP="3F06DE44">
            <w:pPr>
              <w:ind w:right="-168"/>
              <w:rPr>
                <w:rFonts w:eastAsia="Verdana" w:cs="Verdana"/>
                <w:color w:val="000000" w:themeColor="text1"/>
              </w:rPr>
            </w:pP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53CADBF7" w:rsidR="002C5FA7" w:rsidRPr="002C5FA7" w:rsidRDefault="002C5FA7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December 3</w:t>
            </w:r>
            <w:r w:rsidRPr="002C5FA7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rd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2024</w:t>
            </w:r>
          </w:p>
        </w:tc>
      </w:tr>
      <w:tr w:rsidR="3F06DE44" w14:paraId="66E2709E" w14:textId="77777777" w:rsidTr="3F06DE44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3F06DE44" w:rsidRDefault="3F06DE44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3F06DE44" w:rsidRDefault="3F06DE44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3F06DE44" w:rsidRDefault="3F06DE44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3F06DE44" w:rsidRDefault="3F06DE44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3F06DE44" w14:paraId="0831D645" w14:textId="77777777" w:rsidTr="3F06DE44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FA0B9B" w14:textId="77777777" w:rsidR="007404FD" w:rsidRDefault="007404FD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F772D4" w14:textId="76AE15B8" w:rsidR="3F06DE44" w:rsidRDefault="00D14B34" w:rsidP="3F06DE44">
            <w:pPr>
              <w:ind w:right="-168"/>
              <w:rPr>
                <w:rFonts w:eastAsia="Verdana" w:cs="Verdana"/>
                <w:color w:val="000000" w:themeColor="text1"/>
              </w:rPr>
            </w:pPr>
            <w:hyperlink r:id="rId14" w:history="1">
              <w:r w:rsidRPr="00D14B34">
                <w:rPr>
                  <w:rStyle w:val="Hyperlink"/>
                  <w:rFonts w:eastAsia="Verdana" w:cs="Verdana"/>
                </w:rPr>
                <w:t>SFDC-</w:t>
              </w:r>
              <w:r w:rsidRPr="00D14B34">
                <w:rPr>
                  <w:rStyle w:val="Hyperlink"/>
                  <w:rFonts w:eastAsia="Verdana" w:cs="Verdana"/>
                </w:rPr>
                <w:t>5</w:t>
              </w:r>
              <w:r w:rsidRPr="00D14B34">
                <w:rPr>
                  <w:rStyle w:val="Hyperlink"/>
                  <w:rFonts w:eastAsia="Verdana" w:cs="Verdana"/>
                </w:rPr>
                <w:t>75: CST permission group needs contact CRE added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D32731" w14:textId="3135FB20" w:rsidR="3F06DE44" w:rsidRDefault="00DD5479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December 18th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BF89C2" w14:textId="39905A21" w:rsidR="3F06DE44" w:rsidRDefault="3F06DE44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466902" w14:textId="6F8ACC09" w:rsidR="3F06DE44" w:rsidRDefault="00DD5479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DD5479" w14:paraId="050799E1" w14:textId="77777777" w:rsidTr="3F06DE44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2DE08D6" w14:textId="77777777" w:rsidR="00DD5479" w:rsidRDefault="00DD5479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05E902" w14:textId="47E807C3" w:rsidR="00DD5479" w:rsidRDefault="00DD5479" w:rsidP="3F06DE44">
            <w:pPr>
              <w:ind w:right="-168"/>
              <w:rPr>
                <w:rFonts w:eastAsia="Verdana" w:cs="Verdana"/>
                <w:color w:val="000000" w:themeColor="text1"/>
              </w:rPr>
            </w:pPr>
            <w:hyperlink r:id="rId15" w:history="1">
              <w:r w:rsidRPr="00DD5479">
                <w:rPr>
                  <w:rStyle w:val="Hyperlink"/>
                  <w:rFonts w:eastAsia="Verdana" w:cs="Verdana"/>
                </w:rPr>
                <w:t>SFDC-576: CST permission group needs to be able to take payments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C8E7D1" w14:textId="0D5B3845" w:rsidR="00DD5479" w:rsidRDefault="00DD5479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December 18th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71FA98" w14:textId="77777777" w:rsidR="00DD5479" w:rsidRDefault="00DD5479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A75F80" w14:textId="4C9D42FF" w:rsidR="00DD5479" w:rsidRPr="3F06DE44" w:rsidRDefault="00DD5479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3F06DE44" w14:paraId="523DB87A" w14:textId="77777777" w:rsidTr="3F06DE44">
        <w:trPr>
          <w:trHeight w:val="285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AE6CC83" w14:textId="77777777" w:rsidR="007404FD" w:rsidRDefault="007404FD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2FA0C3D" w14:textId="1CB4A729" w:rsidR="3F06DE44" w:rsidRDefault="00D14B34" w:rsidP="3F06DE44">
            <w:pPr>
              <w:rPr>
                <w:rFonts w:eastAsia="Verdana" w:cs="Verdana"/>
                <w:color w:val="0000FF"/>
              </w:rPr>
            </w:pPr>
            <w:hyperlink r:id="rId16" w:history="1">
              <w:r w:rsidRPr="00D14B34">
                <w:rPr>
                  <w:rStyle w:val="Hyperlink"/>
                  <w:rFonts w:eastAsia="Verdana" w:cs="Verdana"/>
                </w:rPr>
                <w:t>SFDC-577: Default Grainger Profile – Agreement Type Read Access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7E2072" w14:textId="079A290E" w:rsidR="3F06DE44" w:rsidRDefault="00DD5479" w:rsidP="002C5FA7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December 18th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215E17" w14:textId="61341E10" w:rsidR="3F06DE44" w:rsidRDefault="3F06DE44" w:rsidP="002C5FA7">
            <w:pPr>
              <w:rPr>
                <w:rFonts w:eastAsia="Verdana" w:cs="Verdana"/>
                <w:color w:val="000000" w:themeColor="text1"/>
              </w:rPr>
            </w:pP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6D73D5" w14:textId="16AD103B" w:rsidR="3F06DE44" w:rsidRDefault="00DD5479" w:rsidP="002C5FA7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3F06DE44" w14:paraId="2DE840F0" w14:textId="77777777" w:rsidTr="3F06DE44">
        <w:trPr>
          <w:trHeight w:val="285"/>
        </w:trPr>
        <w:tc>
          <w:tcPr>
            <w:tcW w:w="2250" w:type="dxa"/>
            <w:vMerge/>
            <w:tcBorders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7873B03" w14:textId="77777777" w:rsidR="007404FD" w:rsidRDefault="007404FD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64718A3" w14:textId="359DD2EF" w:rsidR="3F06DE44" w:rsidRDefault="00D14B34" w:rsidP="3F06DE44">
            <w:pPr>
              <w:rPr>
                <w:rFonts w:eastAsia="Verdana" w:cs="Verdana"/>
                <w:color w:val="000000" w:themeColor="text1"/>
              </w:rPr>
            </w:pPr>
            <w:hyperlink r:id="rId17" w:history="1">
              <w:r w:rsidRPr="00D14B34">
                <w:rPr>
                  <w:rStyle w:val="Hyperlink"/>
                  <w:rFonts w:eastAsia="Verdana" w:cs="Verdana"/>
                </w:rPr>
                <w:t>SFDC-578: Website Listing Error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328586" w14:textId="490B7E08" w:rsidR="3F06DE44" w:rsidRDefault="002C5FA7" w:rsidP="002C5FA7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January 2nd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9F3211" w14:textId="72BEE4DA" w:rsidR="3F06DE44" w:rsidRDefault="3F06DE44" w:rsidP="002C5FA7">
            <w:pPr>
              <w:rPr>
                <w:rFonts w:eastAsia="Verdana" w:cs="Verdana"/>
                <w:color w:val="000000" w:themeColor="text1"/>
              </w:rPr>
            </w:pP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788160" w14:textId="72F1699D" w:rsidR="3F06DE44" w:rsidRDefault="00DD5479" w:rsidP="002C5FA7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3F06DE44" w14:paraId="3F2F9882" w14:textId="77777777" w:rsidTr="3F06DE44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46E45B94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14:paraId="3F7300CF" w14:textId="44CEA807" w:rsidR="004D69F9" w:rsidRPr="004D69F9" w:rsidRDefault="004D69F9" w:rsidP="30FCD50D">
      <w:pPr>
        <w:rPr>
          <w:lang w:val="en-US"/>
        </w:rPr>
      </w:pPr>
    </w:p>
    <w:p w14:paraId="478C0439" w14:textId="753432C7" w:rsidR="004D69F9" w:rsidRPr="004D69F9" w:rsidRDefault="004D69F9" w:rsidP="30FCD50D">
      <w:pPr>
        <w:rPr>
          <w:lang w:val="en-US"/>
        </w:rPr>
      </w:pPr>
    </w:p>
    <w:p w14:paraId="63E4F79B" w14:textId="5F4BCB78" w:rsidR="004D69F9" w:rsidRPr="004D69F9" w:rsidRDefault="004D69F9" w:rsidP="2FDCF15C">
      <w:pPr>
        <w:rPr>
          <w:lang w:val="en-US"/>
        </w:rPr>
      </w:pPr>
    </w:p>
    <w:sectPr w:rsidR="004D69F9" w:rsidRPr="004D69F9" w:rsidSect="008809B9">
      <w:headerReference w:type="default" r:id="rId18"/>
      <w:footerReference w:type="default" r:id="rId19"/>
      <w:headerReference w:type="first" r:id="rId20"/>
      <w:footerReference w:type="first" r:id="rId21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CDC2F8" w14:textId="77777777" w:rsidR="008813AB" w:rsidRDefault="008813AB">
      <w:r>
        <w:separator/>
      </w:r>
    </w:p>
  </w:endnote>
  <w:endnote w:type="continuationSeparator" w:id="0">
    <w:p w14:paraId="3C251C0D" w14:textId="77777777" w:rsidR="008813AB" w:rsidRDefault="008813AB">
      <w:r>
        <w:continuationSeparator/>
      </w:r>
    </w:p>
  </w:endnote>
  <w:endnote w:type="continuationNotice" w:id="1">
    <w:p w14:paraId="23184F51" w14:textId="77777777" w:rsidR="008813AB" w:rsidRDefault="008813A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2A6206" w14:textId="77777777" w:rsidR="008813AB" w:rsidRDefault="008813AB">
      <w:r>
        <w:separator/>
      </w:r>
    </w:p>
  </w:footnote>
  <w:footnote w:type="continuationSeparator" w:id="0">
    <w:p w14:paraId="4474F4BF" w14:textId="77777777" w:rsidR="008813AB" w:rsidRDefault="008813AB">
      <w:r>
        <w:continuationSeparator/>
      </w:r>
    </w:p>
  </w:footnote>
  <w:footnote w:type="continuationNotice" w:id="1">
    <w:p w14:paraId="43989CD0" w14:textId="77777777" w:rsidR="008813AB" w:rsidRDefault="008813A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5766"/>
    <w:rsid w:val="00012DA5"/>
    <w:rsid w:val="000133FF"/>
    <w:rsid w:val="00026060"/>
    <w:rsid w:val="00043D50"/>
    <w:rsid w:val="00053356"/>
    <w:rsid w:val="000651B2"/>
    <w:rsid w:val="000679D6"/>
    <w:rsid w:val="0008404D"/>
    <w:rsid w:val="000855D7"/>
    <w:rsid w:val="000910F0"/>
    <w:rsid w:val="000A04C0"/>
    <w:rsid w:val="000A7342"/>
    <w:rsid w:val="000C5BBC"/>
    <w:rsid w:val="000D629D"/>
    <w:rsid w:val="000E6779"/>
    <w:rsid w:val="000F5167"/>
    <w:rsid w:val="000F7CBE"/>
    <w:rsid w:val="001115F5"/>
    <w:rsid w:val="00117287"/>
    <w:rsid w:val="0012557B"/>
    <w:rsid w:val="001258B8"/>
    <w:rsid w:val="00131145"/>
    <w:rsid w:val="0013613F"/>
    <w:rsid w:val="00141D5E"/>
    <w:rsid w:val="00145F27"/>
    <w:rsid w:val="001758ED"/>
    <w:rsid w:val="00175C14"/>
    <w:rsid w:val="00177F94"/>
    <w:rsid w:val="00183134"/>
    <w:rsid w:val="00184AA7"/>
    <w:rsid w:val="00190F4C"/>
    <w:rsid w:val="00192C79"/>
    <w:rsid w:val="001A6989"/>
    <w:rsid w:val="001A7F7E"/>
    <w:rsid w:val="001B41A9"/>
    <w:rsid w:val="001B590E"/>
    <w:rsid w:val="001D2E14"/>
    <w:rsid w:val="001E2921"/>
    <w:rsid w:val="001E4A69"/>
    <w:rsid w:val="001E7F1B"/>
    <w:rsid w:val="001F30EB"/>
    <w:rsid w:val="001F3407"/>
    <w:rsid w:val="001F40B5"/>
    <w:rsid w:val="002093B0"/>
    <w:rsid w:val="002240D6"/>
    <w:rsid w:val="00230549"/>
    <w:rsid w:val="00233170"/>
    <w:rsid w:val="00244874"/>
    <w:rsid w:val="00263FC3"/>
    <w:rsid w:val="002709F7"/>
    <w:rsid w:val="00282406"/>
    <w:rsid w:val="002A0779"/>
    <w:rsid w:val="002A300E"/>
    <w:rsid w:val="002A60D4"/>
    <w:rsid w:val="002B1CC0"/>
    <w:rsid w:val="002C0606"/>
    <w:rsid w:val="002C2EC9"/>
    <w:rsid w:val="002C3E33"/>
    <w:rsid w:val="002C5FA7"/>
    <w:rsid w:val="002C6FBF"/>
    <w:rsid w:val="002E1D65"/>
    <w:rsid w:val="002E7BB0"/>
    <w:rsid w:val="003241EB"/>
    <w:rsid w:val="00325ABC"/>
    <w:rsid w:val="00326672"/>
    <w:rsid w:val="00381339"/>
    <w:rsid w:val="003825E3"/>
    <w:rsid w:val="003864BA"/>
    <w:rsid w:val="003A64C7"/>
    <w:rsid w:val="003B0907"/>
    <w:rsid w:val="003B4142"/>
    <w:rsid w:val="003D19C3"/>
    <w:rsid w:val="003E341F"/>
    <w:rsid w:val="003E4CE3"/>
    <w:rsid w:val="003E50BF"/>
    <w:rsid w:val="003E5146"/>
    <w:rsid w:val="003F535A"/>
    <w:rsid w:val="00402641"/>
    <w:rsid w:val="00422A85"/>
    <w:rsid w:val="00426172"/>
    <w:rsid w:val="0042CAA9"/>
    <w:rsid w:val="00431339"/>
    <w:rsid w:val="00435898"/>
    <w:rsid w:val="00451C66"/>
    <w:rsid w:val="0045247C"/>
    <w:rsid w:val="00452D70"/>
    <w:rsid w:val="004632A1"/>
    <w:rsid w:val="00463D22"/>
    <w:rsid w:val="00472F43"/>
    <w:rsid w:val="00481B6E"/>
    <w:rsid w:val="00484E31"/>
    <w:rsid w:val="004948FD"/>
    <w:rsid w:val="004A085C"/>
    <w:rsid w:val="004A5343"/>
    <w:rsid w:val="004B636A"/>
    <w:rsid w:val="004D13D6"/>
    <w:rsid w:val="004D330B"/>
    <w:rsid w:val="004D69F9"/>
    <w:rsid w:val="004E0CAE"/>
    <w:rsid w:val="00513BBE"/>
    <w:rsid w:val="005140A6"/>
    <w:rsid w:val="00520699"/>
    <w:rsid w:val="00523A3A"/>
    <w:rsid w:val="00530310"/>
    <w:rsid w:val="0053076E"/>
    <w:rsid w:val="00576DFD"/>
    <w:rsid w:val="005A0502"/>
    <w:rsid w:val="005A7D72"/>
    <w:rsid w:val="005B57B9"/>
    <w:rsid w:val="005C7301"/>
    <w:rsid w:val="005D69FE"/>
    <w:rsid w:val="005E3200"/>
    <w:rsid w:val="005F0DF7"/>
    <w:rsid w:val="005F35B3"/>
    <w:rsid w:val="005F4C55"/>
    <w:rsid w:val="005F4E73"/>
    <w:rsid w:val="00601738"/>
    <w:rsid w:val="00614B75"/>
    <w:rsid w:val="00624E4F"/>
    <w:rsid w:val="00627097"/>
    <w:rsid w:val="0063029F"/>
    <w:rsid w:val="00631771"/>
    <w:rsid w:val="00635E3F"/>
    <w:rsid w:val="006427EF"/>
    <w:rsid w:val="00644C01"/>
    <w:rsid w:val="006502A4"/>
    <w:rsid w:val="00651586"/>
    <w:rsid w:val="0066655A"/>
    <w:rsid w:val="00666F49"/>
    <w:rsid w:val="00683769"/>
    <w:rsid w:val="006A4B75"/>
    <w:rsid w:val="006B2A76"/>
    <w:rsid w:val="006B3805"/>
    <w:rsid w:val="006C57B8"/>
    <w:rsid w:val="006D0105"/>
    <w:rsid w:val="006E0DAD"/>
    <w:rsid w:val="006F4D3B"/>
    <w:rsid w:val="007021DE"/>
    <w:rsid w:val="007145AB"/>
    <w:rsid w:val="007227A4"/>
    <w:rsid w:val="00735A80"/>
    <w:rsid w:val="007404FD"/>
    <w:rsid w:val="00742655"/>
    <w:rsid w:val="00745BDA"/>
    <w:rsid w:val="007522AD"/>
    <w:rsid w:val="00755C4E"/>
    <w:rsid w:val="00760B5C"/>
    <w:rsid w:val="00786BA2"/>
    <w:rsid w:val="007A59A0"/>
    <w:rsid w:val="007D3CF9"/>
    <w:rsid w:val="007E3761"/>
    <w:rsid w:val="007E56E0"/>
    <w:rsid w:val="007E5B0E"/>
    <w:rsid w:val="0081494C"/>
    <w:rsid w:val="0082262E"/>
    <w:rsid w:val="00822C78"/>
    <w:rsid w:val="008259BC"/>
    <w:rsid w:val="008353D9"/>
    <w:rsid w:val="00835D71"/>
    <w:rsid w:val="00836BD3"/>
    <w:rsid w:val="008434DF"/>
    <w:rsid w:val="00845E71"/>
    <w:rsid w:val="008529F0"/>
    <w:rsid w:val="00875439"/>
    <w:rsid w:val="008809B9"/>
    <w:rsid w:val="008813AB"/>
    <w:rsid w:val="00890DFC"/>
    <w:rsid w:val="00893C48"/>
    <w:rsid w:val="00895BF8"/>
    <w:rsid w:val="008A1887"/>
    <w:rsid w:val="008A41EC"/>
    <w:rsid w:val="008B668E"/>
    <w:rsid w:val="008C33F6"/>
    <w:rsid w:val="008C5E24"/>
    <w:rsid w:val="008D25DC"/>
    <w:rsid w:val="008D3986"/>
    <w:rsid w:val="008D7BA7"/>
    <w:rsid w:val="008F254D"/>
    <w:rsid w:val="008F50B6"/>
    <w:rsid w:val="00903D36"/>
    <w:rsid w:val="00906FED"/>
    <w:rsid w:val="00907222"/>
    <w:rsid w:val="00915E86"/>
    <w:rsid w:val="0092298D"/>
    <w:rsid w:val="00926585"/>
    <w:rsid w:val="00926E17"/>
    <w:rsid w:val="0096072A"/>
    <w:rsid w:val="00963398"/>
    <w:rsid w:val="00974008"/>
    <w:rsid w:val="009770C3"/>
    <w:rsid w:val="009B1752"/>
    <w:rsid w:val="009B741D"/>
    <w:rsid w:val="009B780B"/>
    <w:rsid w:val="009C3BF9"/>
    <w:rsid w:val="009D103D"/>
    <w:rsid w:val="009D55AE"/>
    <w:rsid w:val="009E0290"/>
    <w:rsid w:val="009E6452"/>
    <w:rsid w:val="009E7907"/>
    <w:rsid w:val="009F0D10"/>
    <w:rsid w:val="009F43FD"/>
    <w:rsid w:val="00A052D7"/>
    <w:rsid w:val="00A16D60"/>
    <w:rsid w:val="00A17886"/>
    <w:rsid w:val="00A2005D"/>
    <w:rsid w:val="00A31607"/>
    <w:rsid w:val="00A32B53"/>
    <w:rsid w:val="00A35A99"/>
    <w:rsid w:val="00A36F79"/>
    <w:rsid w:val="00A43175"/>
    <w:rsid w:val="00A55990"/>
    <w:rsid w:val="00A565C3"/>
    <w:rsid w:val="00A61F53"/>
    <w:rsid w:val="00A7566D"/>
    <w:rsid w:val="00A849D1"/>
    <w:rsid w:val="00A92AC6"/>
    <w:rsid w:val="00AC3CF9"/>
    <w:rsid w:val="00AC5EBA"/>
    <w:rsid w:val="00AE24EC"/>
    <w:rsid w:val="00AF4757"/>
    <w:rsid w:val="00B00E78"/>
    <w:rsid w:val="00B2549A"/>
    <w:rsid w:val="00B316C0"/>
    <w:rsid w:val="00B5139F"/>
    <w:rsid w:val="00B516BB"/>
    <w:rsid w:val="00B52001"/>
    <w:rsid w:val="00B616FA"/>
    <w:rsid w:val="00B669CA"/>
    <w:rsid w:val="00B66F05"/>
    <w:rsid w:val="00B70E14"/>
    <w:rsid w:val="00B76E3A"/>
    <w:rsid w:val="00B800D8"/>
    <w:rsid w:val="00B80367"/>
    <w:rsid w:val="00B81FDF"/>
    <w:rsid w:val="00B91F6D"/>
    <w:rsid w:val="00B92DED"/>
    <w:rsid w:val="00B97D17"/>
    <w:rsid w:val="00BB1092"/>
    <w:rsid w:val="00BD25B3"/>
    <w:rsid w:val="00BE2DEB"/>
    <w:rsid w:val="00BE3D10"/>
    <w:rsid w:val="00BF6E37"/>
    <w:rsid w:val="00C26226"/>
    <w:rsid w:val="00C37328"/>
    <w:rsid w:val="00C467DB"/>
    <w:rsid w:val="00C50851"/>
    <w:rsid w:val="00C514F6"/>
    <w:rsid w:val="00C52C2E"/>
    <w:rsid w:val="00C83E99"/>
    <w:rsid w:val="00C9376B"/>
    <w:rsid w:val="00CB1043"/>
    <w:rsid w:val="00CB11CC"/>
    <w:rsid w:val="00CB609A"/>
    <w:rsid w:val="00CC61A1"/>
    <w:rsid w:val="00CC67E7"/>
    <w:rsid w:val="00CD001F"/>
    <w:rsid w:val="00CD09DD"/>
    <w:rsid w:val="00CD267B"/>
    <w:rsid w:val="00CD53F0"/>
    <w:rsid w:val="00CD6E41"/>
    <w:rsid w:val="00CE5264"/>
    <w:rsid w:val="00D1239C"/>
    <w:rsid w:val="00D12FF2"/>
    <w:rsid w:val="00D1455C"/>
    <w:rsid w:val="00D14B34"/>
    <w:rsid w:val="00D17D89"/>
    <w:rsid w:val="00D3166A"/>
    <w:rsid w:val="00D33ED6"/>
    <w:rsid w:val="00D4743D"/>
    <w:rsid w:val="00D66CE3"/>
    <w:rsid w:val="00D751EE"/>
    <w:rsid w:val="00D77D34"/>
    <w:rsid w:val="00D87570"/>
    <w:rsid w:val="00D87B1B"/>
    <w:rsid w:val="00D94088"/>
    <w:rsid w:val="00D9756A"/>
    <w:rsid w:val="00DA41B0"/>
    <w:rsid w:val="00DB27B0"/>
    <w:rsid w:val="00DB5E23"/>
    <w:rsid w:val="00DB5E42"/>
    <w:rsid w:val="00DD5479"/>
    <w:rsid w:val="00DF5B54"/>
    <w:rsid w:val="00E004EB"/>
    <w:rsid w:val="00E07BFF"/>
    <w:rsid w:val="00E114D2"/>
    <w:rsid w:val="00E21858"/>
    <w:rsid w:val="00E3284D"/>
    <w:rsid w:val="00E51FE1"/>
    <w:rsid w:val="00E54C2D"/>
    <w:rsid w:val="00E73DF3"/>
    <w:rsid w:val="00E76507"/>
    <w:rsid w:val="00E84190"/>
    <w:rsid w:val="00E8685E"/>
    <w:rsid w:val="00E921E7"/>
    <w:rsid w:val="00EA0533"/>
    <w:rsid w:val="00EA28D5"/>
    <w:rsid w:val="00EB1D38"/>
    <w:rsid w:val="00EB5013"/>
    <w:rsid w:val="00EB5E5E"/>
    <w:rsid w:val="00ED0B5D"/>
    <w:rsid w:val="00ED17C0"/>
    <w:rsid w:val="00EF7714"/>
    <w:rsid w:val="00F05384"/>
    <w:rsid w:val="00F1680C"/>
    <w:rsid w:val="00F17398"/>
    <w:rsid w:val="00F43898"/>
    <w:rsid w:val="00F5575D"/>
    <w:rsid w:val="00F61E99"/>
    <w:rsid w:val="00F6248A"/>
    <w:rsid w:val="00F642EA"/>
    <w:rsid w:val="00F83F6E"/>
    <w:rsid w:val="00F854DA"/>
    <w:rsid w:val="00F85A16"/>
    <w:rsid w:val="00F92A93"/>
    <w:rsid w:val="00FA2671"/>
    <w:rsid w:val="00FA32DC"/>
    <w:rsid w:val="00FA5F03"/>
    <w:rsid w:val="00FB1D3C"/>
    <w:rsid w:val="00FB40C5"/>
    <w:rsid w:val="00FB79E8"/>
    <w:rsid w:val="00FC466E"/>
    <w:rsid w:val="00FC4848"/>
    <w:rsid w:val="00FD3B37"/>
    <w:rsid w:val="00FE1CF7"/>
    <w:rsid w:val="00FE7E9C"/>
    <w:rsid w:val="00FF5068"/>
    <w:rsid w:val="00FF7530"/>
    <w:rsid w:val="0292AE63"/>
    <w:rsid w:val="02CB139B"/>
    <w:rsid w:val="05221D8C"/>
    <w:rsid w:val="05298B73"/>
    <w:rsid w:val="053FCA63"/>
    <w:rsid w:val="054D0BE4"/>
    <w:rsid w:val="061E202A"/>
    <w:rsid w:val="0839C695"/>
    <w:rsid w:val="09494E33"/>
    <w:rsid w:val="096BA013"/>
    <w:rsid w:val="0A78CCD2"/>
    <w:rsid w:val="0C2FAA37"/>
    <w:rsid w:val="0C986226"/>
    <w:rsid w:val="0D63DDCE"/>
    <w:rsid w:val="0E35116D"/>
    <w:rsid w:val="0F40DD7E"/>
    <w:rsid w:val="0F5BE7C6"/>
    <w:rsid w:val="0F6BE058"/>
    <w:rsid w:val="0F7D138D"/>
    <w:rsid w:val="10154A57"/>
    <w:rsid w:val="107B5C47"/>
    <w:rsid w:val="1101BE69"/>
    <w:rsid w:val="11279286"/>
    <w:rsid w:val="1202C3F3"/>
    <w:rsid w:val="12469CB5"/>
    <w:rsid w:val="13F5FDEF"/>
    <w:rsid w:val="14004299"/>
    <w:rsid w:val="146EE41E"/>
    <w:rsid w:val="15E9B994"/>
    <w:rsid w:val="1880C6B6"/>
    <w:rsid w:val="1A18830B"/>
    <w:rsid w:val="1A42BBCC"/>
    <w:rsid w:val="1B2438BF"/>
    <w:rsid w:val="1BC2C166"/>
    <w:rsid w:val="1C3FCAC4"/>
    <w:rsid w:val="1CC973D7"/>
    <w:rsid w:val="1D0D8D7E"/>
    <w:rsid w:val="1D21415A"/>
    <w:rsid w:val="1EA4A1AC"/>
    <w:rsid w:val="1F24F1EC"/>
    <w:rsid w:val="1FE4C89B"/>
    <w:rsid w:val="216D856A"/>
    <w:rsid w:val="21DD4427"/>
    <w:rsid w:val="228ED976"/>
    <w:rsid w:val="235FA686"/>
    <w:rsid w:val="23CBCEC2"/>
    <w:rsid w:val="24135EA5"/>
    <w:rsid w:val="24AA2B48"/>
    <w:rsid w:val="25761072"/>
    <w:rsid w:val="25ABAF8A"/>
    <w:rsid w:val="26021376"/>
    <w:rsid w:val="27791AAD"/>
    <w:rsid w:val="286E2637"/>
    <w:rsid w:val="28B8D3BE"/>
    <w:rsid w:val="28B8FD77"/>
    <w:rsid w:val="2A05982A"/>
    <w:rsid w:val="2A8D2948"/>
    <w:rsid w:val="2AA2D75A"/>
    <w:rsid w:val="2C1CADE6"/>
    <w:rsid w:val="2C49632C"/>
    <w:rsid w:val="2DB21CF1"/>
    <w:rsid w:val="2E9F236E"/>
    <w:rsid w:val="2FDCF15C"/>
    <w:rsid w:val="30FCD50D"/>
    <w:rsid w:val="31238320"/>
    <w:rsid w:val="3150DC5F"/>
    <w:rsid w:val="31F1F92D"/>
    <w:rsid w:val="336294FE"/>
    <w:rsid w:val="34D3087C"/>
    <w:rsid w:val="350A241E"/>
    <w:rsid w:val="3531600B"/>
    <w:rsid w:val="3571BC34"/>
    <w:rsid w:val="35F2C33B"/>
    <w:rsid w:val="36F760FB"/>
    <w:rsid w:val="370E7FA4"/>
    <w:rsid w:val="38408E2B"/>
    <w:rsid w:val="3964A14A"/>
    <w:rsid w:val="3AB8906E"/>
    <w:rsid w:val="3AD02F26"/>
    <w:rsid w:val="3C1ED5EF"/>
    <w:rsid w:val="3C7EB7C3"/>
    <w:rsid w:val="3D06EA3D"/>
    <w:rsid w:val="3D161E10"/>
    <w:rsid w:val="3E1CF12B"/>
    <w:rsid w:val="3F06DE44"/>
    <w:rsid w:val="3F45C900"/>
    <w:rsid w:val="4010E451"/>
    <w:rsid w:val="41D4D2C2"/>
    <w:rsid w:val="421A8DC2"/>
    <w:rsid w:val="43BF0932"/>
    <w:rsid w:val="43EA1306"/>
    <w:rsid w:val="44245557"/>
    <w:rsid w:val="4521B6BB"/>
    <w:rsid w:val="4667BA54"/>
    <w:rsid w:val="484A9649"/>
    <w:rsid w:val="48A9D7F7"/>
    <w:rsid w:val="48C33950"/>
    <w:rsid w:val="4B1F994A"/>
    <w:rsid w:val="4B46308D"/>
    <w:rsid w:val="4CE3777F"/>
    <w:rsid w:val="4DBFE5C8"/>
    <w:rsid w:val="4DC3B6BA"/>
    <w:rsid w:val="4DCE28FA"/>
    <w:rsid w:val="4E46A1C6"/>
    <w:rsid w:val="50B3FFD3"/>
    <w:rsid w:val="5261F8B6"/>
    <w:rsid w:val="53290D9C"/>
    <w:rsid w:val="53318E84"/>
    <w:rsid w:val="56D32BCF"/>
    <w:rsid w:val="582EA9B2"/>
    <w:rsid w:val="589FE800"/>
    <w:rsid w:val="5ADAF9FD"/>
    <w:rsid w:val="5B066796"/>
    <w:rsid w:val="5BBCDC56"/>
    <w:rsid w:val="5C59000E"/>
    <w:rsid w:val="5CFF6444"/>
    <w:rsid w:val="5D0483CC"/>
    <w:rsid w:val="5D8B8C46"/>
    <w:rsid w:val="5E8AFAE7"/>
    <w:rsid w:val="5FB3747D"/>
    <w:rsid w:val="5FE3C88B"/>
    <w:rsid w:val="5FF46B6D"/>
    <w:rsid w:val="600A9287"/>
    <w:rsid w:val="6103B06A"/>
    <w:rsid w:val="622692BA"/>
    <w:rsid w:val="623BCDB4"/>
    <w:rsid w:val="62EAF3DF"/>
    <w:rsid w:val="6310DE27"/>
    <w:rsid w:val="65B112FE"/>
    <w:rsid w:val="681DC570"/>
    <w:rsid w:val="68E13A07"/>
    <w:rsid w:val="68E98931"/>
    <w:rsid w:val="68FB121F"/>
    <w:rsid w:val="6ACBF188"/>
    <w:rsid w:val="6B884147"/>
    <w:rsid w:val="6B9AEBF2"/>
    <w:rsid w:val="6BA0E2AE"/>
    <w:rsid w:val="6BC9D2E1"/>
    <w:rsid w:val="6D0B2C13"/>
    <w:rsid w:val="6D8278DB"/>
    <w:rsid w:val="70243C0A"/>
    <w:rsid w:val="7199C0A4"/>
    <w:rsid w:val="726336B3"/>
    <w:rsid w:val="72F0593F"/>
    <w:rsid w:val="7386B21C"/>
    <w:rsid w:val="7390319F"/>
    <w:rsid w:val="73A95DAA"/>
    <w:rsid w:val="73AF12C7"/>
    <w:rsid w:val="740F54A9"/>
    <w:rsid w:val="7492407E"/>
    <w:rsid w:val="7548F630"/>
    <w:rsid w:val="754D6999"/>
    <w:rsid w:val="755A7268"/>
    <w:rsid w:val="75E76EC8"/>
    <w:rsid w:val="7675194B"/>
    <w:rsid w:val="76B43EE6"/>
    <w:rsid w:val="77424A3A"/>
    <w:rsid w:val="77634670"/>
    <w:rsid w:val="7980FDCA"/>
    <w:rsid w:val="79867119"/>
    <w:rsid w:val="79A6E782"/>
    <w:rsid w:val="79BBE05E"/>
    <w:rsid w:val="7C4C9C89"/>
    <w:rsid w:val="7CC98A3C"/>
    <w:rsid w:val="7DE9FA8D"/>
    <w:rsid w:val="7E64C0AE"/>
    <w:rsid w:val="7E675185"/>
    <w:rsid w:val="7F94F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7C4DDFA0-FB0F-4226-B385-F96A272F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aingerplc.atlassian.net/browse/BSS-64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BSS-63" TargetMode="External"/><Relationship Id="rId17" Type="http://schemas.openxmlformats.org/officeDocument/2006/relationships/hyperlink" Target="https://graingerplc.atlassian.net/browse/SFDC-578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raingerplc.atlassian.net/browse/SFDC-577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BSS-62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SFDC-576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SFDC-575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11E46-B400-4E0F-A6B9-C7749727F6A2}">
  <ds:schemaRefs>
    <ds:schemaRef ds:uri="http://www.w3.org/XML/1998/namespace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1ffbd5dc-7a64-4097-8396-87f6c90b212f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 Document Short Form UK.dotx</Template>
  <TotalTime>2</TotalTime>
  <Pages>1</Pages>
  <Words>109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</vt:lpstr>
    </vt:vector>
  </TitlesOfParts>
  <Manager>Version 1.0</Manager>
  <Company>Open Box Software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2</cp:revision>
  <cp:lastPrinted>2024-07-25T15:12:00Z</cp:lastPrinted>
  <dcterms:created xsi:type="dcterms:W3CDTF">2025-01-03T11:27:00Z</dcterms:created>
  <dcterms:modified xsi:type="dcterms:W3CDTF">2025-01-03T11:27:00Z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/>
  </property>
  <property fmtid="{D5CDD505-2E9C-101B-9397-08002B2CF9AE}" pid="19" name="Client_x0020_Document_x0020_Type">
    <vt:lpwstr/>
  </property>
</Properties>
</file>