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5656EB46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  <w:r w:rsidR="00100FB3">
              <w:t xml:space="preserve">- </w:t>
            </w:r>
            <w:r>
              <w:t>Implementation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129F000D" w:rsidR="00765FB9" w:rsidRDefault="001F1EEF" w:rsidP="7CDBD432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</w:t>
            </w:r>
            <w:r w:rsidR="003C7908">
              <w:t>– 10</w:t>
            </w:r>
            <w:r w:rsidR="0098077F" w:rsidRPr="0098077F">
              <w:rPr>
                <w:vertAlign w:val="superscript"/>
              </w:rPr>
              <w:t>th</w:t>
            </w:r>
            <w:r w:rsidR="0098077F">
              <w:t xml:space="preserve"> </w:t>
            </w:r>
            <w:r>
              <w:t>Oct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17C53A8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955D4A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955D4A" w:rsidRPr="00F539F5" w:rsidRDefault="00955D4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3778DC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3778DC" w:rsidRPr="00F539F5" w:rsidRDefault="003778DC" w:rsidP="003778D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48631B80" w:rsidR="003778DC" w:rsidRDefault="003778DC" w:rsidP="003778DC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72DE7454" w14:textId="1D22DFBC" w:rsidR="003778DC" w:rsidRDefault="003778DC" w:rsidP="003778DC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B21AE94" w14:textId="5DEDE7CB" w:rsidR="003778DC" w:rsidRDefault="003778DC" w:rsidP="003778DC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3778DC" w14:paraId="19D0899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3778DC" w:rsidRPr="00F539F5" w:rsidRDefault="003778DC" w:rsidP="003778D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0EFFFB6" w14:textId="3256DCDD" w:rsidR="003778DC" w:rsidRDefault="00E8178B" w:rsidP="003778DC">
            <w:pPr>
              <w:pStyle w:val="ListBullet"/>
              <w:numPr>
                <w:ilvl w:val="0"/>
                <w:numId w:val="0"/>
              </w:numPr>
            </w:pPr>
            <w:r>
              <w:t>New QA/UAT environment (</w:t>
            </w:r>
            <w:r w:rsidR="003C5D25">
              <w:t>Staging</w:t>
            </w:r>
            <w:r>
              <w:t xml:space="preserve">) </w:t>
            </w:r>
            <w:r w:rsidR="000E78E5">
              <w:t>refreshed from Prod</w:t>
            </w:r>
          </w:p>
        </w:tc>
        <w:tc>
          <w:tcPr>
            <w:tcW w:w="2477" w:type="dxa"/>
            <w:vAlign w:val="center"/>
          </w:tcPr>
          <w:p w14:paraId="0231B194" w14:textId="73D60FAC" w:rsidR="003778DC" w:rsidRDefault="00733D80" w:rsidP="003778DC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77620AE" w14:textId="0C30D6FB" w:rsidR="003778DC" w:rsidRDefault="00733D80" w:rsidP="003778DC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B288E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7B288E" w:rsidRPr="00F539F5" w:rsidRDefault="007B288E" w:rsidP="003778DC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7B288E" w:rsidRPr="008E0703" w:rsidRDefault="007B288E" w:rsidP="003778DC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7B288E" w:rsidRPr="008E0703" w:rsidRDefault="007B288E" w:rsidP="003778DC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7B288E" w:rsidRPr="008E0703" w:rsidRDefault="007B288E" w:rsidP="003778DC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7B288E" w:rsidRPr="008E0703" w:rsidRDefault="007B288E" w:rsidP="003778DC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7B288E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7B288E" w:rsidRPr="00F539F5" w:rsidRDefault="007B288E" w:rsidP="003778D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64AC0B7C" w:rsidR="007B288E" w:rsidRDefault="00F47325" w:rsidP="003778DC">
            <w:pPr>
              <w:pStyle w:val="ListBullet"/>
              <w:numPr>
                <w:ilvl w:val="0"/>
                <w:numId w:val="0"/>
              </w:numPr>
            </w:pPr>
            <w:r>
              <w:t xml:space="preserve">Incorporate additional user stories in </w:t>
            </w:r>
            <w:r w:rsidR="0050711C">
              <w:t>Sprint 2</w:t>
            </w:r>
          </w:p>
        </w:tc>
        <w:tc>
          <w:tcPr>
            <w:tcW w:w="1424" w:type="dxa"/>
            <w:vAlign w:val="center"/>
          </w:tcPr>
          <w:p w14:paraId="53CD0625" w14:textId="1135BDC4" w:rsidR="007B288E" w:rsidRDefault="0050711C" w:rsidP="003778DC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7B71ACC1" w14:textId="696753E5" w:rsidR="007B288E" w:rsidRDefault="00491205" w:rsidP="003778DC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7C99A842" w:rsidR="007B288E" w:rsidRDefault="007B288E" w:rsidP="003778DC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B288E" w:rsidRPr="006218D6" w14:paraId="6E9F2F69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07DB1857" w14:textId="77777777" w:rsidR="007B288E" w:rsidRPr="00F539F5" w:rsidRDefault="007B288E" w:rsidP="003778D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B417467" w14:textId="1C73E20F" w:rsidR="007B288E" w:rsidRDefault="00D97E95" w:rsidP="003778DC">
            <w:pPr>
              <w:pStyle w:val="ListBullet"/>
              <w:numPr>
                <w:ilvl w:val="0"/>
                <w:numId w:val="0"/>
              </w:numPr>
            </w:pPr>
            <w:r>
              <w:t>Sprint 2 UAT</w:t>
            </w:r>
            <w:r w:rsidR="003C5D25">
              <w:t xml:space="preserve"> (in Staging)</w:t>
            </w:r>
          </w:p>
        </w:tc>
        <w:tc>
          <w:tcPr>
            <w:tcW w:w="1424" w:type="dxa"/>
            <w:vAlign w:val="center"/>
          </w:tcPr>
          <w:p w14:paraId="191B9978" w14:textId="7B99C472" w:rsidR="007B288E" w:rsidRDefault="00D97E95" w:rsidP="003778DC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52DB426C" w14:textId="059FE3FB" w:rsidR="007B288E" w:rsidRDefault="00D97E95" w:rsidP="003778DC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9D1833C" w14:textId="77777777" w:rsidR="00D27518" w:rsidRDefault="00D27518" w:rsidP="003778DC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408FFB0E" w14:textId="794E3EF0" w:rsidR="007B288E" w:rsidRDefault="00D97E95" w:rsidP="003778DC">
            <w:pPr>
              <w:pStyle w:val="ListBullet"/>
              <w:numPr>
                <w:ilvl w:val="0"/>
                <w:numId w:val="0"/>
              </w:numPr>
            </w:pPr>
            <w:r>
              <w:t xml:space="preserve">Sprint 1 UAT bugs will </w:t>
            </w:r>
            <w:r w:rsidR="00AD3EF4">
              <w:t xml:space="preserve">also </w:t>
            </w:r>
            <w:r>
              <w:t>be made available for retest</w:t>
            </w:r>
          </w:p>
        </w:tc>
      </w:tr>
      <w:tr w:rsidR="003778DC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3778DC" w:rsidRPr="00F539F5" w:rsidRDefault="003778DC" w:rsidP="003778DC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60DBA21A" w:rsidR="003778DC" w:rsidRPr="00241839" w:rsidRDefault="00A54467" w:rsidP="003778DC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3778DC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3778DC" w:rsidRPr="00F539F5" w:rsidRDefault="003778DC" w:rsidP="003778DC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0676EE0F" w:rsidR="003778DC" w:rsidRPr="004C7753" w:rsidRDefault="00AF7AF2" w:rsidP="003778DC">
            <w:pPr>
              <w:pStyle w:val="ListBullet"/>
            </w:pPr>
            <w:r>
              <w:t>Shaun out next week</w:t>
            </w:r>
            <w:r w:rsidR="003778DC">
              <w:t>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615836BA" w14:textId="4643C704" w:rsidR="00447281" w:rsidRPr="00B94018" w:rsidRDefault="00B94018" w:rsidP="00694157">
      <w:pPr>
        <w:spacing w:line="240" w:lineRule="auto"/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795B62A5" w14:textId="66BE2B01" w:rsidR="00C12A83" w:rsidRDefault="009944D3" w:rsidP="00694157">
      <w:pPr>
        <w:spacing w:line="240" w:lineRule="auto"/>
        <w:rPr>
          <w:color w:val="595959" w:themeColor="text1" w:themeTint="A6"/>
          <w:sz w:val="28"/>
        </w:rPr>
      </w:pPr>
      <w:r w:rsidRPr="009944D3">
        <w:rPr>
          <w:noProof/>
          <w:color w:val="595959" w:themeColor="text1" w:themeTint="A6"/>
          <w:sz w:val="28"/>
        </w:rPr>
        <w:drawing>
          <wp:inline distT="0" distB="0" distL="0" distR="0" wp14:anchorId="2884B9CE" wp14:editId="003EF1DB">
            <wp:extent cx="7308157" cy="4505325"/>
            <wp:effectExtent l="152400" t="152400" r="369570" b="352425"/>
            <wp:docPr id="18255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6067" cy="45102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6A099B" w14:textId="3D283220" w:rsidR="005A635B" w:rsidRDefault="000A732C" w:rsidP="000251E2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3751" w14:textId="6B90AA90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B9F" w14:textId="2DB483E9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7" w14:textId="5219E5E7" w:rsidR="00694157" w:rsidRDefault="00C11713" w:rsidP="000251E2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C7EF4A" w14:textId="309CB819" w:rsidR="00694157" w:rsidRDefault="00694157">
      <w:pPr>
        <w:spacing w:line="240" w:lineRule="auto"/>
        <w:rPr>
          <w:color w:val="595959" w:themeColor="text1" w:themeTint="A6"/>
          <w:sz w:val="28"/>
        </w:rPr>
      </w:pPr>
    </w:p>
    <w:p w14:paraId="0C4D2F30" w14:textId="77777777" w:rsidR="00134A6E" w:rsidRDefault="00134A6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Available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FV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Unit Status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Refurb / Refresh / Clean Only-Specific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 w:rsidP="00E44CCA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F259C9" w14:paraId="0510FD0C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F259C9" w:rsidRPr="006218D6" w14:paraId="6807A435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 w:rsidTr="00E44CCA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E44CCA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E44CCA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 w:rsidP="00686B14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1F1EEF" w14:paraId="1973367F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1F1EEF" w:rsidRPr="006218D6" w14:paraId="622376AB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 w:rsidTr="00686B14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686B14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686B14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 w:rsidP="003831F0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16044" w14:paraId="3A261A9E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16044" w:rsidRPr="006218D6" w14:paraId="7C7CFE61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 w:rsidTr="003831F0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3831F0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3831F0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18"/>
      <w:footerReference w:type="default" r:id="rId19"/>
      <w:headerReference w:type="first" r:id="rId20"/>
      <w:footerReference w:type="first" r:id="rId21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CA3B6" w14:textId="77777777" w:rsidR="00020DB4" w:rsidRDefault="00020DB4">
      <w:r>
        <w:separator/>
      </w:r>
    </w:p>
  </w:endnote>
  <w:endnote w:type="continuationSeparator" w:id="0">
    <w:p w14:paraId="6E02BF6E" w14:textId="77777777" w:rsidR="00020DB4" w:rsidRDefault="00020DB4">
      <w:r>
        <w:continuationSeparator/>
      </w:r>
    </w:p>
  </w:endnote>
  <w:endnote w:type="continuationNotice" w:id="1">
    <w:p w14:paraId="3D33E1D1" w14:textId="77777777" w:rsidR="00020DB4" w:rsidRDefault="00020DB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0557CE01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490B8D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490B8D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5AE009A3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490B8D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490B8D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46AD3" w14:textId="77777777" w:rsidR="00020DB4" w:rsidRDefault="00020DB4">
      <w:r>
        <w:separator/>
      </w:r>
    </w:p>
  </w:footnote>
  <w:footnote w:type="continuationSeparator" w:id="0">
    <w:p w14:paraId="0EF1484B" w14:textId="77777777" w:rsidR="00020DB4" w:rsidRDefault="00020DB4">
      <w:r>
        <w:continuationSeparator/>
      </w:r>
    </w:p>
  </w:footnote>
  <w:footnote w:type="continuationNotice" w:id="1">
    <w:p w14:paraId="1819AB9A" w14:textId="77777777" w:rsidR="00020DB4" w:rsidRDefault="00020DB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E82"/>
    <w:rsid w:val="00505F9F"/>
    <w:rsid w:val="005068E8"/>
    <w:rsid w:val="0050711C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9034D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018"/>
    <w:rsid w:val="00B94E71"/>
    <w:rsid w:val="00B95577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1713"/>
    <w:rsid w:val="00C12A83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1CC1"/>
    <w:rsid w:val="00DC250F"/>
    <w:rsid w:val="00DC3AD5"/>
    <w:rsid w:val="00DC4811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EC03D72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2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8658CC-3A85-4AD3-9FF7-C2F9561F6065}"/>
</file>

<file path=customXml/itemProps5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698</TotalTime>
  <Pages>8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Void Process</vt:lpstr>
    </vt:vector>
  </TitlesOfParts>
  <Manager>Version 1.0</Manager>
  <Company>Open Box Software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182</cp:revision>
  <cp:lastPrinted>2023-10-11T13:04:00Z</cp:lastPrinted>
  <dcterms:created xsi:type="dcterms:W3CDTF">2023-05-03T00:06:00Z</dcterms:created>
  <dcterms:modified xsi:type="dcterms:W3CDTF">2023-10-11T13:04:00Z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