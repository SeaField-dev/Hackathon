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CB396" w14:textId="77311B07" w:rsidR="00765FB9" w:rsidRDefault="00156765" w:rsidP="00765FB9">
      <w:pPr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P</w:t>
      </w:r>
      <w:r w:rsidR="006043E9" w:rsidRPr="006B2601">
        <w:rPr>
          <w:color w:val="595959" w:themeColor="text1" w:themeTint="A6"/>
          <w:sz w:val="28"/>
        </w:rPr>
        <w:t xml:space="preserve">roject Management </w:t>
      </w:r>
      <w:r w:rsidR="009C4BB4">
        <w:rPr>
          <w:color w:val="595959" w:themeColor="text1" w:themeTint="A6"/>
          <w:sz w:val="28"/>
        </w:rPr>
        <w:t>Review</w:t>
      </w:r>
      <w:r w:rsidR="006043E9" w:rsidRPr="006B2601">
        <w:rPr>
          <w:color w:val="595959" w:themeColor="text1" w:themeTint="A6"/>
          <w:sz w:val="28"/>
        </w:rPr>
        <w:t xml:space="preserve"> </w:t>
      </w:r>
      <w:r w:rsidR="00E75F63">
        <w:rPr>
          <w:color w:val="595959" w:themeColor="text1" w:themeTint="A6"/>
          <w:sz w:val="28"/>
        </w:rPr>
        <w:t xml:space="preserve">Summary </w:t>
      </w:r>
      <w:r w:rsidR="006043E9" w:rsidRPr="006B2601">
        <w:rPr>
          <w:color w:val="595959" w:themeColor="text1" w:themeTint="A6"/>
          <w:sz w:val="28"/>
        </w:rPr>
        <w:t xml:space="preserve">– </w:t>
      </w:r>
      <w:r w:rsidR="006B2601" w:rsidRPr="006B2601">
        <w:rPr>
          <w:color w:val="595959" w:themeColor="text1" w:themeTint="A6"/>
          <w:sz w:val="28"/>
        </w:rPr>
        <w:fldChar w:fldCharType="begin"/>
      </w:r>
      <w:r w:rsidR="006B2601" w:rsidRPr="006B2601">
        <w:rPr>
          <w:color w:val="595959" w:themeColor="text1" w:themeTint="A6"/>
          <w:sz w:val="28"/>
        </w:rPr>
        <w:instrText xml:space="preserve"> DOCPROPERTY  Category  \* MERGEFORMAT </w:instrText>
      </w:r>
      <w:r w:rsidR="006B2601" w:rsidRPr="006B2601">
        <w:rPr>
          <w:color w:val="595959" w:themeColor="text1" w:themeTint="A6"/>
          <w:sz w:val="28"/>
        </w:rPr>
        <w:fldChar w:fldCharType="separate"/>
      </w:r>
      <w:r w:rsidR="008D4505">
        <w:rPr>
          <w:color w:val="595959" w:themeColor="text1" w:themeTint="A6"/>
          <w:sz w:val="28"/>
        </w:rPr>
        <w:t>Grainger PLC</w:t>
      </w:r>
      <w:r w:rsidR="006B2601" w:rsidRPr="006B2601">
        <w:rPr>
          <w:color w:val="595959" w:themeColor="text1" w:themeTint="A6"/>
          <w:sz w:val="28"/>
        </w:rPr>
        <w:fldChar w:fldCharType="end"/>
      </w:r>
    </w:p>
    <w:p w14:paraId="3C874DD0" w14:textId="77777777" w:rsidR="00195635" w:rsidRDefault="00195635" w:rsidP="00765FB9">
      <w:pPr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765FB9" w:rsidRPr="00F539F5" w14:paraId="2A800602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CF24680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35878181" w14:textId="5656EB46" w:rsidR="00765FB9" w:rsidRPr="00F539F5" w:rsidRDefault="009C57B0" w:rsidP="00783CED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  <w:r w:rsidR="00100FB3">
              <w:t xml:space="preserve">- </w:t>
            </w:r>
            <w:r>
              <w:t>Implementation</w:t>
            </w:r>
          </w:p>
        </w:tc>
      </w:tr>
      <w:tr w:rsidR="00765FB9" w14:paraId="4E8646B4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C7353E5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3F663183" w14:textId="681C66A5" w:rsidR="00765FB9" w:rsidRDefault="00470FA2" w:rsidP="7CDBD432">
            <w:pPr>
              <w:pStyle w:val="IndentOne"/>
              <w:spacing w:before="60" w:after="60"/>
              <w:ind w:left="0"/>
            </w:pPr>
            <w:r>
              <w:t>20</w:t>
            </w:r>
            <w:r w:rsidRPr="00470FA2">
              <w:rPr>
                <w:vertAlign w:val="superscript"/>
              </w:rPr>
              <w:t>th</w:t>
            </w:r>
            <w:r>
              <w:t xml:space="preserve"> </w:t>
            </w:r>
            <w:r w:rsidR="00016044">
              <w:t>– 27</w:t>
            </w:r>
            <w:r w:rsidR="00016044" w:rsidRPr="00016044">
              <w:rPr>
                <w:vertAlign w:val="superscript"/>
              </w:rPr>
              <w:t>th</w:t>
            </w:r>
            <w:r w:rsidR="00016044">
              <w:t xml:space="preserve"> </w:t>
            </w:r>
            <w:r>
              <w:t>Sep</w:t>
            </w:r>
          </w:p>
        </w:tc>
      </w:tr>
      <w:tr w:rsidR="00765FB9" w:rsidRPr="00F539F5" w14:paraId="56316115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053589C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87B1DC1" w14:textId="33DAE8E6" w:rsidR="00765FB9" w:rsidRPr="00F539F5" w:rsidRDefault="0039098C" w:rsidP="00783CED">
            <w:pPr>
              <w:pStyle w:val="IndentOne"/>
              <w:spacing w:before="60" w:after="60" w:line="240" w:lineRule="atLeast"/>
              <w:ind w:left="0"/>
            </w:pPr>
            <w:r>
              <w:t>Sprint 1 i</w:t>
            </w:r>
            <w:r w:rsidR="00D25D29">
              <w:t>n progress</w:t>
            </w:r>
          </w:p>
        </w:tc>
      </w:tr>
      <w:tr w:rsidR="00955D4A" w:rsidRPr="008E0703" w14:paraId="6D807C40" w14:textId="77777777" w:rsidTr="2391247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F665904" w14:textId="77777777" w:rsidR="00955D4A" w:rsidRPr="00F539F5" w:rsidRDefault="00955D4A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471C7FE" w14:textId="77777777" w:rsidR="00955D4A" w:rsidRPr="008E0703" w:rsidRDefault="00955D4A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C123770" w14:textId="77777777" w:rsidR="00955D4A" w:rsidRPr="008E0703" w:rsidRDefault="00955D4A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51E58732" w14:textId="77777777" w:rsidR="00955D4A" w:rsidRPr="008E0703" w:rsidRDefault="00955D4A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A02783" w14:paraId="36334B8B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25376412" w14:textId="77777777" w:rsidR="00A02783" w:rsidRPr="00F539F5" w:rsidRDefault="00A02783" w:rsidP="00A0278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906BF1C" w14:textId="244A579E" w:rsidR="00A02783" w:rsidRDefault="000C659C" w:rsidP="00A02783">
            <w:pPr>
              <w:pStyle w:val="ListBullet"/>
              <w:numPr>
                <w:ilvl w:val="0"/>
                <w:numId w:val="0"/>
              </w:numPr>
            </w:pPr>
            <w:r>
              <w:t>Realignment on User Stories for Sprint 1</w:t>
            </w:r>
          </w:p>
        </w:tc>
        <w:tc>
          <w:tcPr>
            <w:tcW w:w="2477" w:type="dxa"/>
            <w:vAlign w:val="center"/>
          </w:tcPr>
          <w:p w14:paraId="72DE7454" w14:textId="56280E27" w:rsidR="00A02783" w:rsidRDefault="00B81E92" w:rsidP="00A02783">
            <w:pPr>
              <w:pStyle w:val="ListBullet"/>
              <w:numPr>
                <w:ilvl w:val="0"/>
                <w:numId w:val="0"/>
              </w:numPr>
            </w:pPr>
            <w:r>
              <w:t>22</w:t>
            </w:r>
            <w:r w:rsidRPr="00B81E92">
              <w:rPr>
                <w:vertAlign w:val="superscript"/>
              </w:rPr>
              <w:t>nd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5B21AE94" w14:textId="5CAC31B9" w:rsidR="00A02783" w:rsidRDefault="00B81E92" w:rsidP="00A02783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B81E92" w14:paraId="19D0899C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74991CBA" w14:textId="77777777" w:rsidR="00B81E92" w:rsidRPr="00F539F5" w:rsidRDefault="00B81E92" w:rsidP="00B81E92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0EFFFB6" w14:textId="7A4867D5" w:rsidR="00B81E92" w:rsidRDefault="00B81E92" w:rsidP="00B81E92">
            <w:pPr>
              <w:pStyle w:val="ListBullet"/>
              <w:numPr>
                <w:ilvl w:val="0"/>
                <w:numId w:val="0"/>
              </w:numPr>
            </w:pPr>
            <w:r>
              <w:t>Onboarding of new Open Box team members</w:t>
            </w:r>
          </w:p>
        </w:tc>
        <w:tc>
          <w:tcPr>
            <w:tcW w:w="2477" w:type="dxa"/>
            <w:vAlign w:val="center"/>
          </w:tcPr>
          <w:p w14:paraId="0231B194" w14:textId="66B0712B" w:rsidR="00B81E92" w:rsidRDefault="00B81E92" w:rsidP="00B81E92">
            <w:pPr>
              <w:pStyle w:val="ListBullet"/>
              <w:numPr>
                <w:ilvl w:val="0"/>
                <w:numId w:val="0"/>
              </w:numPr>
            </w:pPr>
            <w:r>
              <w:t>22</w:t>
            </w:r>
            <w:r w:rsidRPr="00B81E92">
              <w:rPr>
                <w:vertAlign w:val="superscript"/>
              </w:rPr>
              <w:t>nd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477620AE" w14:textId="211D097B" w:rsidR="00B81E92" w:rsidRDefault="00B81E92" w:rsidP="00B81E92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B81E92" w:rsidRPr="008E0703" w14:paraId="0E744017" w14:textId="77777777" w:rsidTr="2391247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01B33A3" w14:textId="77777777" w:rsidR="00B81E92" w:rsidRPr="00F539F5" w:rsidRDefault="00B81E92" w:rsidP="00B81E92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7E989FBF" w14:textId="77777777" w:rsidR="00B81E92" w:rsidRPr="008E0703" w:rsidRDefault="00B81E92" w:rsidP="00B81E92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403550AE" w14:textId="77777777" w:rsidR="00B81E92" w:rsidRPr="008E0703" w:rsidRDefault="00B81E92" w:rsidP="00B81E92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8650B6F" w14:textId="77777777" w:rsidR="00B81E92" w:rsidRPr="008E0703" w:rsidRDefault="00B81E92" w:rsidP="00B81E92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37749491" w14:textId="77777777" w:rsidR="00B81E92" w:rsidRPr="008E0703" w:rsidRDefault="00B81E92" w:rsidP="00B81E92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B81E92" w:rsidRPr="006218D6" w14:paraId="5BF9FB61" w14:textId="77777777" w:rsidTr="00625E00">
        <w:trPr>
          <w:trHeight w:val="178"/>
        </w:trPr>
        <w:tc>
          <w:tcPr>
            <w:tcW w:w="3070" w:type="dxa"/>
            <w:vMerge/>
            <w:vAlign w:val="center"/>
          </w:tcPr>
          <w:p w14:paraId="7B2FF6D6" w14:textId="77777777" w:rsidR="00B81E92" w:rsidRPr="00F539F5" w:rsidRDefault="00B81E92" w:rsidP="00B81E92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A1D5EDC" w14:textId="709075E0" w:rsidR="00B81E92" w:rsidRDefault="00B81E92" w:rsidP="00B81E92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1424" w:type="dxa"/>
            <w:vAlign w:val="center"/>
          </w:tcPr>
          <w:p w14:paraId="53CD0625" w14:textId="637FD555" w:rsidR="00B81E92" w:rsidRDefault="00B81E92" w:rsidP="00B81E92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7B71ACC1" w14:textId="1C8FFB69" w:rsidR="00B81E92" w:rsidRDefault="00B81E92" w:rsidP="00B81E92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2FD56DB" w14:textId="00619FA7" w:rsidR="00B81E92" w:rsidRDefault="00B81E92" w:rsidP="00B81E92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B81E92" w:rsidRPr="006218D6" w14:paraId="13A85455" w14:textId="77777777" w:rsidTr="00625E00">
        <w:trPr>
          <w:trHeight w:val="178"/>
        </w:trPr>
        <w:tc>
          <w:tcPr>
            <w:tcW w:w="3070" w:type="dxa"/>
            <w:vMerge/>
            <w:vAlign w:val="center"/>
          </w:tcPr>
          <w:p w14:paraId="68862A93" w14:textId="77777777" w:rsidR="00B81E92" w:rsidRPr="00F539F5" w:rsidRDefault="00B81E92" w:rsidP="00B81E92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E1C32AC" w14:textId="30DF51C8" w:rsidR="00B81E92" w:rsidRDefault="00B81E92" w:rsidP="00B81E92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1424" w:type="dxa"/>
            <w:vAlign w:val="center"/>
          </w:tcPr>
          <w:p w14:paraId="1AD0F88F" w14:textId="67013669" w:rsidR="00B81E92" w:rsidRDefault="00B81E92" w:rsidP="00B81E92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5DDC3407" w14:textId="2C707560" w:rsidR="00B81E92" w:rsidRDefault="00B81E92" w:rsidP="00B81E92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63C4E594" w14:textId="49C26E4E" w:rsidR="00B81E92" w:rsidRDefault="00B81E92" w:rsidP="00B81E92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B81E92" w:rsidRPr="006218D6" w14:paraId="46E7C92C" w14:textId="77777777" w:rsidTr="00625E00">
        <w:trPr>
          <w:trHeight w:val="178"/>
        </w:trPr>
        <w:tc>
          <w:tcPr>
            <w:tcW w:w="3070" w:type="dxa"/>
            <w:vMerge/>
            <w:vAlign w:val="center"/>
          </w:tcPr>
          <w:p w14:paraId="2F1F4111" w14:textId="77777777" w:rsidR="00B81E92" w:rsidRPr="00F539F5" w:rsidRDefault="00B81E92" w:rsidP="00B81E92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D0FE771" w14:textId="0EA020E9" w:rsidR="00B81E92" w:rsidRPr="00776148" w:rsidRDefault="00B81E92" w:rsidP="00B81E92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462EB1B8" w14:textId="63AC75F6" w:rsidR="00B81E92" w:rsidRDefault="00B81E92" w:rsidP="00B81E92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5E2B4E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0864A741" w14:textId="51FE2EE5" w:rsidR="00B81E92" w:rsidRDefault="00B81E92" w:rsidP="00B81E92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18712010" w14:textId="6E3B8943" w:rsidR="00B81E92" w:rsidRPr="006218D6" w:rsidRDefault="00B81E92" w:rsidP="00B81E92">
            <w:pPr>
              <w:pStyle w:val="ListBullet"/>
              <w:numPr>
                <w:ilvl w:val="0"/>
                <w:numId w:val="0"/>
              </w:numPr>
            </w:pPr>
            <w:r>
              <w:t>1 week</w:t>
            </w:r>
          </w:p>
        </w:tc>
      </w:tr>
      <w:tr w:rsidR="00B81E92" w:rsidRPr="00241839" w14:paraId="2CA61509" w14:textId="77777777" w:rsidTr="23912475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51D8223" w14:textId="77777777" w:rsidR="00B81E92" w:rsidRPr="00F539F5" w:rsidRDefault="00B81E92" w:rsidP="00B81E92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8165ACC" w14:textId="6F1F7306" w:rsidR="00B81E92" w:rsidRPr="00241839" w:rsidRDefault="00BF622A" w:rsidP="00B81E92">
            <w:pPr>
              <w:pStyle w:val="ListBullet"/>
            </w:pPr>
            <w:r>
              <w:t xml:space="preserve">As mentioned in our sprint ceremonies, sprint 1 required a lot of foundational work / effort. As a </w:t>
            </w:r>
            <w:r w:rsidR="00FB76BB">
              <w:t>result,</w:t>
            </w:r>
            <w:r>
              <w:t xml:space="preserve"> some </w:t>
            </w:r>
            <w:r w:rsidR="00E837DA">
              <w:t xml:space="preserve">user stories may roll over to sprint 2. This is not anticipated to have an impact on project cost or timelines. </w:t>
            </w:r>
          </w:p>
        </w:tc>
      </w:tr>
      <w:tr w:rsidR="00B81E92" w:rsidRPr="004C7753" w14:paraId="5446EC3A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52129EA" w14:textId="77777777" w:rsidR="00B81E92" w:rsidRPr="00F539F5" w:rsidRDefault="00B81E92" w:rsidP="00B81E92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393B301" w14:textId="4A84752B" w:rsidR="00B81E92" w:rsidRPr="004C7753" w:rsidRDefault="00D93D29" w:rsidP="00B81E92">
            <w:pPr>
              <w:pStyle w:val="ListBullet"/>
            </w:pPr>
            <w:r>
              <w:t>Sam will be in the Grainger office from Oct 2</w:t>
            </w:r>
            <w:r w:rsidRPr="00D93D29">
              <w:rPr>
                <w:vertAlign w:val="superscript"/>
              </w:rPr>
              <w:t>nd</w:t>
            </w:r>
            <w:r>
              <w:t xml:space="preserve">. </w:t>
            </w:r>
          </w:p>
        </w:tc>
      </w:tr>
    </w:tbl>
    <w:p w14:paraId="3E7AADA4" w14:textId="0EF1A45C" w:rsidR="00765FB9" w:rsidRDefault="00765FB9">
      <w:pPr>
        <w:spacing w:line="240" w:lineRule="auto"/>
        <w:rPr>
          <w:color w:val="595959" w:themeColor="text1" w:themeTint="A6"/>
          <w:sz w:val="28"/>
        </w:rPr>
      </w:pPr>
    </w:p>
    <w:p w14:paraId="673B04E8" w14:textId="77777777" w:rsidR="00765FB9" w:rsidRDefault="00765FB9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6A601F91" w14:textId="6A4D4BAC" w:rsidR="0071624E" w:rsidRDefault="0071624E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Initial Backlog</w:t>
      </w:r>
    </w:p>
    <w:p w14:paraId="5698E1E1" w14:textId="77777777" w:rsidR="00F459C1" w:rsidRDefault="00F459C1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0768" w:type="dxa"/>
        <w:tblLayout w:type="fixed"/>
        <w:tblLook w:val="04A0" w:firstRow="1" w:lastRow="0" w:firstColumn="1" w:lastColumn="0" w:noHBand="0" w:noVBand="1"/>
      </w:tblPr>
      <w:tblGrid>
        <w:gridCol w:w="3590"/>
        <w:gridCol w:w="3589"/>
        <w:gridCol w:w="3589"/>
      </w:tblGrid>
      <w:tr w:rsidR="00556561" w:rsidRPr="005B267F" w14:paraId="48C9E32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3E2096C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Summary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0344B31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Issue key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158C775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Story Points</w:t>
            </w:r>
          </w:p>
        </w:tc>
      </w:tr>
      <w:tr w:rsidR="00556561" w:rsidRPr="005B267F" w14:paraId="7E53163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41BED4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void duration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E6B0A7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FVVP-197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AD3E70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3ECE43F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489176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Tasks for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546E6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FVVP-190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B1B3BB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8</w:t>
            </w:r>
          </w:p>
        </w:tc>
      </w:tr>
      <w:tr w:rsidR="00556561" w:rsidRPr="005B267F" w14:paraId="7B3C9C7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A11C02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View / Update Task Details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6049FA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FVVP-189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8B1775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6DC534E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F4BB38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Replace Internal Notification Emails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6345A7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FVVP-132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0B01292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13B69A7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18BF8F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Reporting - See Teams with High Number of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1DAA3E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FVVP-127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C2B49A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5A29F59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F4F88B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Active Voids Behind Schedule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93BA52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FVVP-125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F01A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2C8ECF7B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6C04EC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Property Calendar - See Onsite Void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A9AA10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702414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256A257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DBA6C3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Close Down Tenancy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3D72FB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1FA2BAB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CA1E0A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42C719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Deposit Release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80E978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F48884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73F0CA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933D84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Finalize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4FD20C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E16441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1D1F3DC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8D47A5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Review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A6747F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F633CC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9A58C5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29146C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Property Condition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54C0B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A2BB402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683FF0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F06AB3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DE4531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EEF6E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DF91B7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0DA641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Book Works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53F807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CF40E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47145CC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89F2CED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Cancel Direct Debit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8B364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8C7765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AD2606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337D7F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Compliance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06610B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DFFD67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22F7F02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3C82CF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Notify Stakeholders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1722E1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A09BF2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14E553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CC5A51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Validate Required Information is Captured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55C67A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27D05A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9CBC5A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527393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Confirm Notice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CCB4CA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632113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47C2796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9693FA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Validate Notice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5BBA9C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D3E2773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7D64446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A07AA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Active Voids for a Building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31BC77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4ABA49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5EE05C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205D7D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History of Voids on a Unit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537407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87970EE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2909F6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7602FF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Void &amp; Task Audit History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01C983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2CD8C6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066B568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13F93D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Upload Void Documents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F17C17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5E72EB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1E509DD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EE217A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Unit View Arrangements &amp; Key Location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2B279D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E8A64F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E74B8F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5C424D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Salesforce Unit - Keep Available Date Up-to-Date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0C5F68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8DE2D1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C1A9B9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E91EB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Salesforce Unit - Keep FV Date Up-to-Date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04B5E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12463E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7399C2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3CFF2E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Salesforce Unit - Keep Unit Status Up-to-Date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BA67C4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8BFF57C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DE61CB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828FCD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Salesforce Unit - New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8F8CC18" w14:textId="77777777" w:rsidR="00556561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FVVP-92</w:t>
            </w:r>
          </w:p>
          <w:p w14:paraId="11321C26" w14:textId="77777777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  <w:p w14:paraId="0DC87457" w14:textId="77777777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  <w:p w14:paraId="24A66FF6" w14:textId="77777777" w:rsidR="004A1C82" w:rsidRDefault="004A1C82" w:rsidP="004A1C82">
            <w:pPr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  <w:p w14:paraId="5779324D" w14:textId="6FA9CB6A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A50194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26DD4E3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FE7AE1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lastRenderedPageBreak/>
              <w:t>See Estimated Available Date &amp; Void Completion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60E382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2E5042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6A6423D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30F86F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Create a Void with Refurb / Refresh / Clean Only-Specific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5B914B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C3FE5E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6FABEA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EC0B7D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Relet Status - Update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258A14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EB5FEB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58277E7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C6FE6C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Create a Void with Relet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BF534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534081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3D4FF9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E2AD3A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New Voids Confirmed for Sale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C075BC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637C031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6B8B68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D5D9A3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New Void - Default Unit Sale Status from Salesforce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AF14A4D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5C30C3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96E012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73E5DD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Other KPIs for R1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EA3A97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1F1198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10</w:t>
            </w:r>
          </w:p>
        </w:tc>
      </w:tr>
      <w:tr w:rsidR="00556561" w:rsidRPr="005B267F" w14:paraId="0F6E917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C2F013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Open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24EA93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E9E715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49CE14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FCE3B1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Cancel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5BD03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F39B9E1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425211B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17A3F7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Close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9E1DC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FB588E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5DC6E63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17F30E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Summary of Void Phases &amp; % Completion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7835B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4842D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73961E9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27A293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Complete Voids are Read-Only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38BF20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B77878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3D8CF48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11FEEE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KPI: Vacant Days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11C02C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0404B1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57871C5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38D32E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Complete a Phase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AE6FD6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677A87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1E186C1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558505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Timelines - Tasks Dependent on a Void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80FD02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5AC4D2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8</w:t>
            </w:r>
          </w:p>
        </w:tc>
      </w:tr>
      <w:tr w:rsidR="00556561" w:rsidRPr="005B267F" w14:paraId="0598347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9F6AA0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Void Works Type - Update Tasks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6E5D7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0C30B5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030CD61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B20D9D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Timelines - Tasks Dependent on Completion of Prior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6522AE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FAAB5C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153319D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7EADD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PVI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CDFD76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4F31B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0E51CCC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473173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Rename "Void" Terminology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E4E3EB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FB643B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79B1245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329D8C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Set Tasks to Not Applicable [Close]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76DB55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28C414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15EA8ED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BCD39B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Capture a Reason for Updating Key Void Information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B2BD5D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E8F98EC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68D2301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275D62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Capture End of Tenancy Details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A52AB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77C5B9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109F92B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28B5E0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Salesforce Unit &amp; Building Attributes in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7A25E6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16F29B3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0F7DE78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4CB61E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Void - Calculate Estimated PVI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97786F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9F3F80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10D715D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C26E89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Data Migration - Void Queues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BB714C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E23072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35E44319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66E112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Assign Tasks to Responsible Queues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793FD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14A99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6E13666E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0EEDC7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Estimated Timelines - Tasks Dependent on Completion of Prior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68BA40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4AD67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2704F9C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94D6ED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Estimated Timelines - Tasks Tied to an EOT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A10E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A01181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48852FFE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4EE0FB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Generate Phases &amp; Tasks from a Template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BDDDEE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FVVP-49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4FE3D5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4A861F8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88EEBE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Create an End of Tenancy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DFBF0F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FVVP-48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B0DC68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25BE6E7E" w14:textId="77777777" w:rsidTr="005B267F">
        <w:trPr>
          <w:trHeight w:hRule="exact" w:val="284"/>
        </w:trPr>
        <w:tc>
          <w:tcPr>
            <w:tcW w:w="7586" w:type="dxa"/>
            <w:tcBorders>
              <w:top w:val="double" w:sz="6" w:space="0" w:color="70AD47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673786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double" w:sz="6" w:space="0" w:color="70AD47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6DDAC8D" w14:textId="77777777" w:rsidR="00556561" w:rsidRPr="005B267F" w:rsidRDefault="00556561">
            <w:pPr>
              <w:spacing w:line="240" w:lineRule="auto"/>
              <w:rPr>
                <w:rFonts w:ascii="Times New Roman" w:hAnsi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double" w:sz="6" w:space="0" w:color="70AD47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426F62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  <w:t>185</w:t>
            </w:r>
          </w:p>
        </w:tc>
      </w:tr>
    </w:tbl>
    <w:p w14:paraId="30761C18" w14:textId="77777777" w:rsidR="0071624E" w:rsidRDefault="0071624E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1901FC62" w14:textId="59E139E0" w:rsidR="65F152BC" w:rsidRDefault="00765FB9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Historical Reports</w:t>
      </w:r>
    </w:p>
    <w:p w14:paraId="25AB7370" w14:textId="77777777" w:rsidR="00016044" w:rsidRDefault="00016044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016044" w:rsidRPr="00F539F5" w14:paraId="2971BC9A" w14:textId="77777777" w:rsidTr="003831F0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6A1754D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5B1E034E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016044" w14:paraId="168233B2" w14:textId="77777777" w:rsidTr="003831F0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B5D1DB1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0E48B631" w14:textId="77777777" w:rsidR="00016044" w:rsidRDefault="00016044" w:rsidP="003831F0">
            <w:pPr>
              <w:pStyle w:val="IndentOne"/>
              <w:spacing w:before="60" w:after="60"/>
              <w:ind w:left="0"/>
            </w:pPr>
            <w:r>
              <w:t>5</w:t>
            </w:r>
            <w:r w:rsidRPr="00470FA2">
              <w:rPr>
                <w:vertAlign w:val="superscript"/>
              </w:rPr>
              <w:t>th</w:t>
            </w:r>
            <w:r>
              <w:t xml:space="preserve"> – 20</w:t>
            </w:r>
            <w:r w:rsidRPr="00470FA2">
              <w:rPr>
                <w:vertAlign w:val="superscript"/>
              </w:rPr>
              <w:t>th</w:t>
            </w:r>
            <w:r>
              <w:t xml:space="preserve"> Sep</w:t>
            </w:r>
          </w:p>
        </w:tc>
      </w:tr>
      <w:tr w:rsidR="00016044" w:rsidRPr="00F539F5" w14:paraId="1AEC0E2D" w14:textId="77777777" w:rsidTr="003831F0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C05E87E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29B4DF6C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</w:pPr>
            <w:r>
              <w:t>Sprint 1 in progress</w:t>
            </w:r>
          </w:p>
        </w:tc>
      </w:tr>
      <w:tr w:rsidR="00016044" w:rsidRPr="008E0703" w14:paraId="0420D1DF" w14:textId="77777777" w:rsidTr="003831F0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CE882F3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2EF4A3BB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A3A15B8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21603D6A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016044" w14:paraId="3A261A9E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7A1FFAA0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7DEC92E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Project kick-off meeting</w:t>
            </w:r>
          </w:p>
        </w:tc>
        <w:tc>
          <w:tcPr>
            <w:tcW w:w="2477" w:type="dxa"/>
            <w:vAlign w:val="center"/>
          </w:tcPr>
          <w:p w14:paraId="78D8C9B1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5</w:t>
            </w:r>
            <w:r w:rsidRPr="00D26B66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2FBE7F4B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14:paraId="0E961EAC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62D7E5FB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0F9EAC12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Confirmation of sprint ceremonies</w:t>
            </w:r>
          </w:p>
        </w:tc>
        <w:tc>
          <w:tcPr>
            <w:tcW w:w="2477" w:type="dxa"/>
            <w:vAlign w:val="center"/>
          </w:tcPr>
          <w:p w14:paraId="553BF8DE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9</w:t>
            </w:r>
            <w:r w:rsidRPr="00C22E95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78C73DAD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14:paraId="7387A804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302353AC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64DC73F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Confirmation of Purchase Order</w:t>
            </w:r>
          </w:p>
        </w:tc>
        <w:tc>
          <w:tcPr>
            <w:tcW w:w="2477" w:type="dxa"/>
            <w:vAlign w:val="center"/>
          </w:tcPr>
          <w:p w14:paraId="00E1ACF5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8</w:t>
            </w:r>
            <w:r w:rsidRPr="00A627DF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6CB4EA26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016044" w14:paraId="1C4FF83A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3645A2B5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87FB9F8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Fine-tuning Jira</w:t>
            </w:r>
          </w:p>
        </w:tc>
        <w:tc>
          <w:tcPr>
            <w:tcW w:w="2477" w:type="dxa"/>
            <w:vAlign w:val="center"/>
          </w:tcPr>
          <w:p w14:paraId="470E2C1F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14</w:t>
            </w:r>
            <w:r w:rsidRPr="00A34976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05BF709D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:rsidRPr="008E0703" w14:paraId="02562559" w14:textId="77777777" w:rsidTr="003831F0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42F27D98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6BC916B8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1C797D44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BC76D3F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2CB6F808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016044" w:rsidRPr="006218D6" w14:paraId="7C7CFE61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3DE38406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C4CB8F7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1424" w:type="dxa"/>
            <w:vAlign w:val="center"/>
          </w:tcPr>
          <w:p w14:paraId="0660C3F6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494A5AE1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48D5184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016044" w:rsidRPr="006218D6" w14:paraId="1F65DF9D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6237CFBD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2297349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1424" w:type="dxa"/>
            <w:vAlign w:val="center"/>
          </w:tcPr>
          <w:p w14:paraId="5B386107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1CEF3B83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0CACEA2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016044" w:rsidRPr="006218D6" w14:paraId="3635BFF5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22405DCF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A5B8486" w14:textId="77777777" w:rsidR="00016044" w:rsidRPr="00776148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43F7D69B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5E2B4E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15F0CE8E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230D3AF" w14:textId="77777777" w:rsidR="00016044" w:rsidRPr="006218D6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1 week</w:t>
            </w:r>
          </w:p>
        </w:tc>
      </w:tr>
      <w:tr w:rsidR="00016044" w:rsidRPr="00241839" w14:paraId="7049DEAC" w14:textId="77777777" w:rsidTr="003831F0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711FC9C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814C803" w14:textId="77777777" w:rsidR="00016044" w:rsidRPr="00241839" w:rsidRDefault="00016044" w:rsidP="003831F0">
            <w:pPr>
              <w:pStyle w:val="ListBullet"/>
            </w:pPr>
            <w:r>
              <w:t xml:space="preserve">Open Box is reviewing items in sprint 1 &amp; 2 to ensure dependencies will not impact our velocity. This will result in some cards moving between sprint 1 &amp; 2. </w:t>
            </w:r>
          </w:p>
        </w:tc>
      </w:tr>
      <w:tr w:rsidR="00016044" w:rsidRPr="004C7753" w14:paraId="039CC7E7" w14:textId="77777777" w:rsidTr="003831F0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CF0668B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D9AB84B" w14:textId="77777777" w:rsidR="00016044" w:rsidRPr="004C7753" w:rsidRDefault="00016044" w:rsidP="003831F0">
            <w:pPr>
              <w:pStyle w:val="ListBullet"/>
            </w:pPr>
            <w:r>
              <w:t>Holiday in South Africa on Monday 25</w:t>
            </w:r>
            <w:r w:rsidRPr="005F6BC1">
              <w:rPr>
                <w:vertAlign w:val="superscript"/>
              </w:rPr>
              <w:t>th</w:t>
            </w:r>
            <w:r>
              <w:t xml:space="preserve"> September</w:t>
            </w:r>
          </w:p>
        </w:tc>
      </w:tr>
    </w:tbl>
    <w:p w14:paraId="4E306054" w14:textId="77777777" w:rsidR="00016044" w:rsidRDefault="00016044" w:rsidP="000251E2">
      <w:pPr>
        <w:spacing w:line="240" w:lineRule="auto"/>
        <w:rPr>
          <w:color w:val="595959" w:themeColor="text1" w:themeTint="A6"/>
          <w:sz w:val="28"/>
        </w:rPr>
      </w:pPr>
    </w:p>
    <w:sectPr w:rsidR="00016044" w:rsidSect="00132D2D">
      <w:headerReference w:type="default" r:id="rId12"/>
      <w:footerReference w:type="default" r:id="rId13"/>
      <w:headerReference w:type="first" r:id="rId14"/>
      <w:footerReference w:type="first" r:id="rId15"/>
      <w:pgSz w:w="15842" w:h="12242" w:orient="landscape" w:code="1"/>
      <w:pgMar w:top="1418" w:right="1701" w:bottom="1418" w:left="1701" w:header="567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E7B51" w14:textId="77777777" w:rsidR="00E848DC" w:rsidRDefault="00E848DC">
      <w:r>
        <w:separator/>
      </w:r>
    </w:p>
  </w:endnote>
  <w:endnote w:type="continuationSeparator" w:id="0">
    <w:p w14:paraId="3E0A9D78" w14:textId="77777777" w:rsidR="00E848DC" w:rsidRDefault="00E848DC">
      <w:r>
        <w:continuationSeparator/>
      </w:r>
    </w:p>
  </w:endnote>
  <w:endnote w:type="continuationNotice" w:id="1">
    <w:p w14:paraId="3988EA59" w14:textId="77777777" w:rsidR="00E848DC" w:rsidRDefault="00E848D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CF564" w14:textId="6DF282D6" w:rsidR="00CB609A" w:rsidRPr="00132D2D" w:rsidRDefault="006B2601" w:rsidP="00132D2D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2" behindDoc="0" locked="0" layoutInCell="1" allowOverlap="1" wp14:anchorId="17FCD394" wp14:editId="594D96A0">
          <wp:simplePos x="0" y="0"/>
          <wp:positionH relativeFrom="column">
            <wp:posOffset>7300176</wp:posOffset>
          </wp:positionH>
          <wp:positionV relativeFrom="paragraph">
            <wp:posOffset>-137759</wp:posOffset>
          </wp:positionV>
          <wp:extent cx="1374775" cy="436880"/>
          <wp:effectExtent l="0" t="0" r="0" b="0"/>
          <wp:wrapNone/>
          <wp:docPr id="23" name="Picture 23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b/>
        <w:color w:val="7F7F7F"/>
        <w:sz w:val="18"/>
        <w:szCs w:val="18"/>
      </w:rPr>
      <w:t xml:space="preserve"> Project Management Review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Category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E446F5">
      <w:rPr>
        <w:b/>
        <w:color w:val="7F7F7F"/>
        <w:sz w:val="18"/>
        <w:szCs w:val="18"/>
      </w:rPr>
      <w:t>Grainger PLC</w:t>
    </w:r>
    <w:r w:rsidR="00132D2D" w:rsidRPr="0BD9AA5C">
      <w:rPr>
        <w:b/>
        <w:color w:val="7F7F7F"/>
        <w:sz w:val="18"/>
        <w:szCs w:val="18"/>
      </w:rPr>
      <w:fldChar w:fldCharType="end"/>
    </w:r>
    <w:r w:rsidR="3CE47C57" w:rsidRPr="0BD9AA5C">
      <w:rPr>
        <w:b/>
        <w:color w:val="7F7F7F"/>
        <w:sz w:val="18"/>
        <w:szCs w:val="18"/>
      </w:rPr>
      <w:t xml:space="preserve">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Title  \* MERGEFORMAT </w:instrText>
    </w:r>
    <w:r w:rsidR="00000000">
      <w:rPr>
        <w:b/>
        <w:color w:val="7F7F7F"/>
        <w:sz w:val="18"/>
        <w:szCs w:val="18"/>
      </w:rPr>
      <w:fldChar w:fldCharType="separate"/>
    </w:r>
    <w:r w:rsidR="00E446F5">
      <w:rPr>
        <w:b/>
        <w:color w:val="7F7F7F"/>
        <w:sz w:val="18"/>
        <w:szCs w:val="18"/>
      </w:rPr>
      <w:t>End of Tenancy</w:t>
    </w:r>
    <w:r w:rsidR="00132D2D" w:rsidRPr="0BD9AA5C">
      <w:rPr>
        <w:b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9C0C8" w14:textId="77777777" w:rsidR="003955EC" w:rsidRPr="003955EC" w:rsidRDefault="003955EC" w:rsidP="003955EC">
    <w:pPr>
      <w:rPr>
        <w:b/>
        <w:color w:val="7F7F7F"/>
        <w:sz w:val="18"/>
      </w:rPr>
    </w:pPr>
  </w:p>
  <w:p w14:paraId="62A57259" w14:textId="77777777" w:rsidR="003955EC" w:rsidRPr="003955EC" w:rsidRDefault="006B2601" w:rsidP="003955EC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0" locked="0" layoutInCell="1" allowOverlap="1" wp14:anchorId="53777BBE" wp14:editId="29D3022A">
          <wp:simplePos x="0" y="0"/>
          <wp:positionH relativeFrom="column">
            <wp:posOffset>7310120</wp:posOffset>
          </wp:positionH>
          <wp:positionV relativeFrom="paragraph">
            <wp:posOffset>4445</wp:posOffset>
          </wp:positionV>
          <wp:extent cx="1374775" cy="436880"/>
          <wp:effectExtent l="0" t="0" r="0" b="0"/>
          <wp:wrapNone/>
          <wp:docPr id="18" name="Picture 18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20BB4B" w14:textId="75CE4631" w:rsidR="003955EC" w:rsidRPr="003955EC" w:rsidRDefault="00132D2D" w:rsidP="00540A0A">
    <w:pPr>
      <w:rPr>
        <w:b/>
        <w:color w:val="7F7F7F"/>
        <w:sz w:val="18"/>
      </w:rPr>
    </w:pPr>
    <w:r>
      <w:rPr>
        <w:b/>
        <w:color w:val="7F7F7F"/>
        <w:sz w:val="18"/>
      </w:rPr>
      <w:t xml:space="preserve">Project Management Review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Category  \* MERGEFORMAT </w:instrText>
    </w:r>
    <w:r w:rsidR="003955EC" w:rsidRPr="003955EC">
      <w:rPr>
        <w:b/>
        <w:color w:val="7F7F7F"/>
        <w:sz w:val="18"/>
      </w:rPr>
      <w:fldChar w:fldCharType="separate"/>
    </w:r>
    <w:r w:rsidR="00E446F5">
      <w:rPr>
        <w:b/>
        <w:color w:val="7F7F7F"/>
        <w:sz w:val="18"/>
      </w:rPr>
      <w:t>Grainger PLC</w:t>
    </w:r>
    <w:r w:rsidR="003955EC" w:rsidRPr="003955EC">
      <w:rPr>
        <w:b/>
        <w:color w:val="7F7F7F"/>
        <w:sz w:val="18"/>
      </w:rPr>
      <w:fldChar w:fldCharType="end"/>
    </w:r>
    <w:r w:rsidR="003955EC" w:rsidRPr="003955EC">
      <w:rPr>
        <w:b/>
        <w:color w:val="7F7F7F"/>
        <w:sz w:val="18"/>
      </w:rPr>
      <w:t xml:space="preserve">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Title  \* MERGEFORMAT </w:instrText>
    </w:r>
    <w:r w:rsidR="003955EC" w:rsidRPr="003955EC">
      <w:rPr>
        <w:b/>
        <w:color w:val="7F7F7F"/>
        <w:sz w:val="18"/>
      </w:rPr>
      <w:fldChar w:fldCharType="separate"/>
    </w:r>
    <w:r w:rsidR="00E446F5">
      <w:rPr>
        <w:b/>
        <w:color w:val="7F7F7F"/>
        <w:sz w:val="18"/>
      </w:rPr>
      <w:t>End of Tenancy</w:t>
    </w:r>
    <w:r w:rsidR="003955EC" w:rsidRPr="003955EC">
      <w:rPr>
        <w:b/>
        <w:color w:val="7F7F7F"/>
        <w:sz w:val="18"/>
      </w:rPr>
      <w:fldChar w:fldCharType="end"/>
    </w:r>
  </w:p>
  <w:p w14:paraId="02BDE280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3973C" w14:textId="77777777" w:rsidR="00E848DC" w:rsidRDefault="00E848DC">
      <w:r>
        <w:separator/>
      </w:r>
    </w:p>
  </w:footnote>
  <w:footnote w:type="continuationSeparator" w:id="0">
    <w:p w14:paraId="358BC6B0" w14:textId="77777777" w:rsidR="00E848DC" w:rsidRDefault="00E848DC">
      <w:r>
        <w:continuationSeparator/>
      </w:r>
    </w:p>
  </w:footnote>
  <w:footnote w:type="continuationNotice" w:id="1">
    <w:p w14:paraId="41BB643B" w14:textId="77777777" w:rsidR="00E848DC" w:rsidRDefault="00E848D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10B0E" w14:textId="77777777" w:rsidR="00CB609A" w:rsidRDefault="00094627" w:rsidP="00094627">
    <w:pPr>
      <w:spacing w:line="220" w:lineRule="atLeast"/>
      <w:ind w:left="2127" w:right="-1027" w:firstLine="709"/>
      <w:jc w:val="right"/>
      <w:rPr>
        <w:b/>
      </w:rPr>
    </w:pPr>
    <w:r>
      <w:rPr>
        <w:b/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48552DDF" wp14:editId="06CD95EA">
          <wp:simplePos x="0" y="0"/>
          <wp:positionH relativeFrom="column">
            <wp:posOffset>6777918</wp:posOffset>
          </wp:positionH>
          <wp:positionV relativeFrom="paragraph">
            <wp:posOffset>-1641</wp:posOffset>
          </wp:positionV>
          <wp:extent cx="895350" cy="158750"/>
          <wp:effectExtent l="0" t="0" r="0" b="0"/>
          <wp:wrapNone/>
          <wp:docPr id="19" name="Picture 19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sz w:val="17"/>
        <w:szCs w:val="17"/>
      </w:rPr>
      <w:t xml:space="preserve">            </w:t>
    </w:r>
    <w:r>
      <w:rPr>
        <w:sz w:val="17"/>
      </w:rPr>
      <w:tab/>
    </w:r>
    <w:r>
      <w:rPr>
        <w:sz w:val="17"/>
      </w:rPr>
      <w:tab/>
    </w:r>
    <w:r>
      <w:rPr>
        <w:sz w:val="17"/>
      </w:rPr>
      <w:tab/>
    </w:r>
    <w:r w:rsidR="3CE47C57" w:rsidRPr="0BD9AA5C">
      <w:rPr>
        <w:sz w:val="17"/>
        <w:szCs w:val="17"/>
      </w:rPr>
      <w:t xml:space="preserve">Page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PAGE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  <w:r w:rsidR="3CE47C57" w:rsidRPr="0BD9AA5C">
      <w:rPr>
        <w:sz w:val="17"/>
        <w:szCs w:val="17"/>
      </w:rPr>
      <w:t xml:space="preserve"> of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NUMPAGES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001A" w14:textId="77777777" w:rsidR="00CB609A" w:rsidRPr="003955EC" w:rsidRDefault="3CE47C57" w:rsidP="003955EC">
    <w:r>
      <w:rPr>
        <w:noProof/>
      </w:rPr>
      <w:drawing>
        <wp:inline distT="0" distB="0" distL="0" distR="0" wp14:anchorId="10986B5E" wp14:editId="7503FEEB">
          <wp:extent cx="6607811" cy="43180"/>
          <wp:effectExtent l="0" t="0" r="0" b="0"/>
          <wp:docPr id="670235108" name="Picture 670235108" descr="word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7811" cy="4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B6B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C5A7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4" w15:restartNumberingAfterBreak="0">
    <w:nsid w:val="1168059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F3D93"/>
    <w:multiLevelType w:val="multilevel"/>
    <w:tmpl w:val="29D0562E"/>
    <w:numStyleLink w:val="StyleOutlinenumbered"/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E780CF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4CCEFDCA"/>
    <w:lvl w:ilvl="0" w:tplc="FC82ACB8">
      <w:start w:val="13"/>
      <w:numFmt w:val="bullet"/>
      <w:pStyle w:val="List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41DE35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2" w15:restartNumberingAfterBreak="0">
    <w:nsid w:val="738160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119331789">
    <w:abstractNumId w:val="9"/>
  </w:num>
  <w:num w:numId="2" w16cid:durableId="341589356">
    <w:abstractNumId w:val="5"/>
  </w:num>
  <w:num w:numId="3" w16cid:durableId="831678922">
    <w:abstractNumId w:val="3"/>
  </w:num>
  <w:num w:numId="4" w16cid:durableId="545530759">
    <w:abstractNumId w:val="7"/>
  </w:num>
  <w:num w:numId="5" w16cid:durableId="1020162545">
    <w:abstractNumId w:val="8"/>
  </w:num>
  <w:num w:numId="6" w16cid:durableId="503784640">
    <w:abstractNumId w:val="11"/>
  </w:num>
  <w:num w:numId="7" w16cid:durableId="1564098539">
    <w:abstractNumId w:val="6"/>
  </w:num>
  <w:num w:numId="8" w16cid:durableId="807629670">
    <w:abstractNumId w:val="2"/>
  </w:num>
  <w:num w:numId="9" w16cid:durableId="1327050253">
    <w:abstractNumId w:val="12"/>
  </w:num>
  <w:num w:numId="10" w16cid:durableId="710031044">
    <w:abstractNumId w:val="1"/>
  </w:num>
  <w:num w:numId="11" w16cid:durableId="213276222">
    <w:abstractNumId w:val="4"/>
  </w:num>
  <w:num w:numId="12" w16cid:durableId="1045254807">
    <w:abstractNumId w:val="10"/>
  </w:num>
  <w:num w:numId="13" w16cid:durableId="217084786">
    <w:abstractNumId w:val="5"/>
  </w:num>
  <w:num w:numId="14" w16cid:durableId="895823921">
    <w:abstractNumId w:val="0"/>
  </w:num>
  <w:num w:numId="15" w16cid:durableId="2087066805">
    <w:abstractNumId w:val="5"/>
  </w:num>
  <w:num w:numId="16" w16cid:durableId="128072382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0B"/>
    <w:rsid w:val="00001894"/>
    <w:rsid w:val="00001978"/>
    <w:rsid w:val="00005766"/>
    <w:rsid w:val="0000717C"/>
    <w:rsid w:val="00012A55"/>
    <w:rsid w:val="00012DA5"/>
    <w:rsid w:val="000133FF"/>
    <w:rsid w:val="00016044"/>
    <w:rsid w:val="0001712F"/>
    <w:rsid w:val="00017B18"/>
    <w:rsid w:val="000207AD"/>
    <w:rsid w:val="00024A45"/>
    <w:rsid w:val="000251E2"/>
    <w:rsid w:val="000252EF"/>
    <w:rsid w:val="00026985"/>
    <w:rsid w:val="00027847"/>
    <w:rsid w:val="00032532"/>
    <w:rsid w:val="0003336A"/>
    <w:rsid w:val="00033AB6"/>
    <w:rsid w:val="00035281"/>
    <w:rsid w:val="0004063A"/>
    <w:rsid w:val="00040790"/>
    <w:rsid w:val="0004256A"/>
    <w:rsid w:val="00044FBF"/>
    <w:rsid w:val="00046076"/>
    <w:rsid w:val="0004772D"/>
    <w:rsid w:val="000506D6"/>
    <w:rsid w:val="000509FB"/>
    <w:rsid w:val="00050F0B"/>
    <w:rsid w:val="000516B8"/>
    <w:rsid w:val="00053001"/>
    <w:rsid w:val="00053356"/>
    <w:rsid w:val="00053A7F"/>
    <w:rsid w:val="0005425E"/>
    <w:rsid w:val="00054329"/>
    <w:rsid w:val="00054568"/>
    <w:rsid w:val="00055262"/>
    <w:rsid w:val="000553B7"/>
    <w:rsid w:val="00055B95"/>
    <w:rsid w:val="00056B6F"/>
    <w:rsid w:val="00057692"/>
    <w:rsid w:val="00060CDB"/>
    <w:rsid w:val="00061AC2"/>
    <w:rsid w:val="00062C2C"/>
    <w:rsid w:val="000634BB"/>
    <w:rsid w:val="000651B2"/>
    <w:rsid w:val="0006556E"/>
    <w:rsid w:val="00065A37"/>
    <w:rsid w:val="000668BA"/>
    <w:rsid w:val="00066F10"/>
    <w:rsid w:val="000679B3"/>
    <w:rsid w:val="000679D6"/>
    <w:rsid w:val="00067F3E"/>
    <w:rsid w:val="000719F9"/>
    <w:rsid w:val="00076C41"/>
    <w:rsid w:val="00077CC2"/>
    <w:rsid w:val="00080330"/>
    <w:rsid w:val="00080A87"/>
    <w:rsid w:val="00081638"/>
    <w:rsid w:val="00081753"/>
    <w:rsid w:val="0008239D"/>
    <w:rsid w:val="0008285A"/>
    <w:rsid w:val="0008404D"/>
    <w:rsid w:val="0008440C"/>
    <w:rsid w:val="000855D7"/>
    <w:rsid w:val="000903DF"/>
    <w:rsid w:val="000910F0"/>
    <w:rsid w:val="00091895"/>
    <w:rsid w:val="00091E73"/>
    <w:rsid w:val="000920C0"/>
    <w:rsid w:val="00092B02"/>
    <w:rsid w:val="00092EC0"/>
    <w:rsid w:val="000935F6"/>
    <w:rsid w:val="00093900"/>
    <w:rsid w:val="00093E05"/>
    <w:rsid w:val="00094202"/>
    <w:rsid w:val="00094282"/>
    <w:rsid w:val="00094627"/>
    <w:rsid w:val="00097A78"/>
    <w:rsid w:val="000A04C0"/>
    <w:rsid w:val="000A1D18"/>
    <w:rsid w:val="000A25F3"/>
    <w:rsid w:val="000A34D9"/>
    <w:rsid w:val="000A46CB"/>
    <w:rsid w:val="000A5EF4"/>
    <w:rsid w:val="000A6521"/>
    <w:rsid w:val="000A7342"/>
    <w:rsid w:val="000A7459"/>
    <w:rsid w:val="000B02F5"/>
    <w:rsid w:val="000B3054"/>
    <w:rsid w:val="000B3664"/>
    <w:rsid w:val="000B59FB"/>
    <w:rsid w:val="000C17D5"/>
    <w:rsid w:val="000C242E"/>
    <w:rsid w:val="000C5BBC"/>
    <w:rsid w:val="000C659C"/>
    <w:rsid w:val="000C7D61"/>
    <w:rsid w:val="000D20BA"/>
    <w:rsid w:val="000D4B60"/>
    <w:rsid w:val="000D4D64"/>
    <w:rsid w:val="000D6F0D"/>
    <w:rsid w:val="000D7E89"/>
    <w:rsid w:val="000E0645"/>
    <w:rsid w:val="000E14C3"/>
    <w:rsid w:val="000E1A89"/>
    <w:rsid w:val="000E5CD4"/>
    <w:rsid w:val="000E6779"/>
    <w:rsid w:val="000F0125"/>
    <w:rsid w:val="000F13E1"/>
    <w:rsid w:val="000F27D6"/>
    <w:rsid w:val="000F3AB0"/>
    <w:rsid w:val="000F5002"/>
    <w:rsid w:val="000F5167"/>
    <w:rsid w:val="000F760E"/>
    <w:rsid w:val="00100FB3"/>
    <w:rsid w:val="0010250D"/>
    <w:rsid w:val="00105E28"/>
    <w:rsid w:val="00107985"/>
    <w:rsid w:val="00107DBF"/>
    <w:rsid w:val="0011143C"/>
    <w:rsid w:val="00112584"/>
    <w:rsid w:val="001151FB"/>
    <w:rsid w:val="001179EF"/>
    <w:rsid w:val="00117D41"/>
    <w:rsid w:val="001227C3"/>
    <w:rsid w:val="0012335A"/>
    <w:rsid w:val="00123AFD"/>
    <w:rsid w:val="00124A79"/>
    <w:rsid w:val="0012557B"/>
    <w:rsid w:val="001258A6"/>
    <w:rsid w:val="001258B8"/>
    <w:rsid w:val="00125D27"/>
    <w:rsid w:val="00130078"/>
    <w:rsid w:val="00131145"/>
    <w:rsid w:val="00131E78"/>
    <w:rsid w:val="00132D2D"/>
    <w:rsid w:val="00133333"/>
    <w:rsid w:val="00133D52"/>
    <w:rsid w:val="00134491"/>
    <w:rsid w:val="001347B5"/>
    <w:rsid w:val="00135EEA"/>
    <w:rsid w:val="0013684E"/>
    <w:rsid w:val="00137EA1"/>
    <w:rsid w:val="00141E92"/>
    <w:rsid w:val="001422F5"/>
    <w:rsid w:val="00142821"/>
    <w:rsid w:val="00143218"/>
    <w:rsid w:val="00143589"/>
    <w:rsid w:val="001447D4"/>
    <w:rsid w:val="00144F44"/>
    <w:rsid w:val="001454B8"/>
    <w:rsid w:val="001512CF"/>
    <w:rsid w:val="00151880"/>
    <w:rsid w:val="0015391F"/>
    <w:rsid w:val="0015550C"/>
    <w:rsid w:val="0015564F"/>
    <w:rsid w:val="00156765"/>
    <w:rsid w:val="001578C1"/>
    <w:rsid w:val="00162184"/>
    <w:rsid w:val="001632CE"/>
    <w:rsid w:val="0016510F"/>
    <w:rsid w:val="00167116"/>
    <w:rsid w:val="00167EDD"/>
    <w:rsid w:val="0017683E"/>
    <w:rsid w:val="00176980"/>
    <w:rsid w:val="00177E09"/>
    <w:rsid w:val="001810D6"/>
    <w:rsid w:val="00181D06"/>
    <w:rsid w:val="00183134"/>
    <w:rsid w:val="001843D5"/>
    <w:rsid w:val="00184AA7"/>
    <w:rsid w:val="00184F44"/>
    <w:rsid w:val="001922BE"/>
    <w:rsid w:val="00192C79"/>
    <w:rsid w:val="00194623"/>
    <w:rsid w:val="00195635"/>
    <w:rsid w:val="001966AD"/>
    <w:rsid w:val="001A062A"/>
    <w:rsid w:val="001A104A"/>
    <w:rsid w:val="001A1F62"/>
    <w:rsid w:val="001A3523"/>
    <w:rsid w:val="001A3AD7"/>
    <w:rsid w:val="001A4F82"/>
    <w:rsid w:val="001A6658"/>
    <w:rsid w:val="001A6989"/>
    <w:rsid w:val="001A7F47"/>
    <w:rsid w:val="001A7F7E"/>
    <w:rsid w:val="001B1986"/>
    <w:rsid w:val="001B3591"/>
    <w:rsid w:val="001B41A9"/>
    <w:rsid w:val="001B52C4"/>
    <w:rsid w:val="001B69A5"/>
    <w:rsid w:val="001C0FAC"/>
    <w:rsid w:val="001C3C83"/>
    <w:rsid w:val="001C40C1"/>
    <w:rsid w:val="001C6789"/>
    <w:rsid w:val="001C7CEE"/>
    <w:rsid w:val="001D33D8"/>
    <w:rsid w:val="001D5C4E"/>
    <w:rsid w:val="001D6C0E"/>
    <w:rsid w:val="001D7571"/>
    <w:rsid w:val="001E026D"/>
    <w:rsid w:val="001E24DB"/>
    <w:rsid w:val="001E2921"/>
    <w:rsid w:val="001E4882"/>
    <w:rsid w:val="001E4A69"/>
    <w:rsid w:val="001E6CAB"/>
    <w:rsid w:val="001E75C5"/>
    <w:rsid w:val="001E7AFC"/>
    <w:rsid w:val="001E7F1B"/>
    <w:rsid w:val="001F069A"/>
    <w:rsid w:val="001F17C2"/>
    <w:rsid w:val="001F30EB"/>
    <w:rsid w:val="001F3407"/>
    <w:rsid w:val="001F3FA7"/>
    <w:rsid w:val="001F40B5"/>
    <w:rsid w:val="001F66CA"/>
    <w:rsid w:val="001F7F95"/>
    <w:rsid w:val="00200816"/>
    <w:rsid w:val="00202917"/>
    <w:rsid w:val="00202DEC"/>
    <w:rsid w:val="00205CD6"/>
    <w:rsid w:val="002061EE"/>
    <w:rsid w:val="00210774"/>
    <w:rsid w:val="00210CDF"/>
    <w:rsid w:val="00213049"/>
    <w:rsid w:val="00213261"/>
    <w:rsid w:val="00214A1F"/>
    <w:rsid w:val="002207E1"/>
    <w:rsid w:val="00220952"/>
    <w:rsid w:val="00220D24"/>
    <w:rsid w:val="0022199D"/>
    <w:rsid w:val="002237CB"/>
    <w:rsid w:val="002240D6"/>
    <w:rsid w:val="00225CB4"/>
    <w:rsid w:val="00226E0D"/>
    <w:rsid w:val="002278A0"/>
    <w:rsid w:val="00230ECC"/>
    <w:rsid w:val="00233BCD"/>
    <w:rsid w:val="002340E0"/>
    <w:rsid w:val="0023537A"/>
    <w:rsid w:val="002354DE"/>
    <w:rsid w:val="00240790"/>
    <w:rsid w:val="00241839"/>
    <w:rsid w:val="00241C92"/>
    <w:rsid w:val="002423EC"/>
    <w:rsid w:val="00244874"/>
    <w:rsid w:val="002456CB"/>
    <w:rsid w:val="00246BB6"/>
    <w:rsid w:val="0025292D"/>
    <w:rsid w:val="00253799"/>
    <w:rsid w:val="00253FEB"/>
    <w:rsid w:val="002575BD"/>
    <w:rsid w:val="002610F2"/>
    <w:rsid w:val="00263DCB"/>
    <w:rsid w:val="0026496B"/>
    <w:rsid w:val="0026699C"/>
    <w:rsid w:val="00266A25"/>
    <w:rsid w:val="00270204"/>
    <w:rsid w:val="002709F7"/>
    <w:rsid w:val="00270E16"/>
    <w:rsid w:val="00271694"/>
    <w:rsid w:val="0027185C"/>
    <w:rsid w:val="0027425E"/>
    <w:rsid w:val="0027491B"/>
    <w:rsid w:val="00276022"/>
    <w:rsid w:val="00277BAD"/>
    <w:rsid w:val="00277F86"/>
    <w:rsid w:val="00282406"/>
    <w:rsid w:val="00283CD0"/>
    <w:rsid w:val="00285694"/>
    <w:rsid w:val="00286C3E"/>
    <w:rsid w:val="0029081F"/>
    <w:rsid w:val="00295B96"/>
    <w:rsid w:val="0029637F"/>
    <w:rsid w:val="0029762F"/>
    <w:rsid w:val="002A0779"/>
    <w:rsid w:val="002A07E8"/>
    <w:rsid w:val="002A0CC0"/>
    <w:rsid w:val="002A2931"/>
    <w:rsid w:val="002A4A88"/>
    <w:rsid w:val="002A4D56"/>
    <w:rsid w:val="002A544A"/>
    <w:rsid w:val="002A5788"/>
    <w:rsid w:val="002A60D4"/>
    <w:rsid w:val="002A78A0"/>
    <w:rsid w:val="002B1CC0"/>
    <w:rsid w:val="002B2F5C"/>
    <w:rsid w:val="002B3E81"/>
    <w:rsid w:val="002B6DC4"/>
    <w:rsid w:val="002B77D2"/>
    <w:rsid w:val="002C0606"/>
    <w:rsid w:val="002C1782"/>
    <w:rsid w:val="002C2EC9"/>
    <w:rsid w:val="002C3E33"/>
    <w:rsid w:val="002C434A"/>
    <w:rsid w:val="002C600D"/>
    <w:rsid w:val="002C693B"/>
    <w:rsid w:val="002C6FBF"/>
    <w:rsid w:val="002D2659"/>
    <w:rsid w:val="002D2A54"/>
    <w:rsid w:val="002D3232"/>
    <w:rsid w:val="002E054D"/>
    <w:rsid w:val="002E1882"/>
    <w:rsid w:val="002E1BCA"/>
    <w:rsid w:val="002E1D65"/>
    <w:rsid w:val="002E270D"/>
    <w:rsid w:val="002E2E64"/>
    <w:rsid w:val="002E41E5"/>
    <w:rsid w:val="002E7BB0"/>
    <w:rsid w:val="002F0B36"/>
    <w:rsid w:val="002F24BF"/>
    <w:rsid w:val="002F32EA"/>
    <w:rsid w:val="002F405B"/>
    <w:rsid w:val="002F52DC"/>
    <w:rsid w:val="002F6914"/>
    <w:rsid w:val="002F6A08"/>
    <w:rsid w:val="002F7D80"/>
    <w:rsid w:val="0030370A"/>
    <w:rsid w:val="0030706B"/>
    <w:rsid w:val="003071E2"/>
    <w:rsid w:val="003151FC"/>
    <w:rsid w:val="003217F1"/>
    <w:rsid w:val="0032200C"/>
    <w:rsid w:val="0032325D"/>
    <w:rsid w:val="0032345A"/>
    <w:rsid w:val="003241EB"/>
    <w:rsid w:val="00325076"/>
    <w:rsid w:val="00325ABC"/>
    <w:rsid w:val="0032719E"/>
    <w:rsid w:val="00327D30"/>
    <w:rsid w:val="00331FF8"/>
    <w:rsid w:val="00335B73"/>
    <w:rsid w:val="00341060"/>
    <w:rsid w:val="003435CD"/>
    <w:rsid w:val="003452D4"/>
    <w:rsid w:val="0035005C"/>
    <w:rsid w:val="00350E82"/>
    <w:rsid w:val="00354521"/>
    <w:rsid w:val="00357481"/>
    <w:rsid w:val="003617D2"/>
    <w:rsid w:val="00362CC2"/>
    <w:rsid w:val="00364201"/>
    <w:rsid w:val="00364762"/>
    <w:rsid w:val="00364DAE"/>
    <w:rsid w:val="0036593B"/>
    <w:rsid w:val="00365DB7"/>
    <w:rsid w:val="00366C53"/>
    <w:rsid w:val="00366E4D"/>
    <w:rsid w:val="00367F9C"/>
    <w:rsid w:val="00370001"/>
    <w:rsid w:val="003709EA"/>
    <w:rsid w:val="00371AED"/>
    <w:rsid w:val="003722E6"/>
    <w:rsid w:val="00372A8D"/>
    <w:rsid w:val="00374854"/>
    <w:rsid w:val="00375F5F"/>
    <w:rsid w:val="00380C44"/>
    <w:rsid w:val="003811D1"/>
    <w:rsid w:val="00381339"/>
    <w:rsid w:val="00382467"/>
    <w:rsid w:val="00382AC7"/>
    <w:rsid w:val="00383CAB"/>
    <w:rsid w:val="00384F59"/>
    <w:rsid w:val="003864BA"/>
    <w:rsid w:val="003878C2"/>
    <w:rsid w:val="00387CA2"/>
    <w:rsid w:val="00390852"/>
    <w:rsid w:val="0039098C"/>
    <w:rsid w:val="003952D5"/>
    <w:rsid w:val="00395380"/>
    <w:rsid w:val="003955EC"/>
    <w:rsid w:val="00396443"/>
    <w:rsid w:val="00397844"/>
    <w:rsid w:val="003979E1"/>
    <w:rsid w:val="00397D48"/>
    <w:rsid w:val="003A42B3"/>
    <w:rsid w:val="003A5059"/>
    <w:rsid w:val="003A6113"/>
    <w:rsid w:val="003A64C7"/>
    <w:rsid w:val="003A674A"/>
    <w:rsid w:val="003A6D9F"/>
    <w:rsid w:val="003B0907"/>
    <w:rsid w:val="003B2D5E"/>
    <w:rsid w:val="003B4142"/>
    <w:rsid w:val="003B51AE"/>
    <w:rsid w:val="003B5E02"/>
    <w:rsid w:val="003B63F1"/>
    <w:rsid w:val="003B7072"/>
    <w:rsid w:val="003B7128"/>
    <w:rsid w:val="003B7AFB"/>
    <w:rsid w:val="003C1819"/>
    <w:rsid w:val="003C1A66"/>
    <w:rsid w:val="003C26A8"/>
    <w:rsid w:val="003C4341"/>
    <w:rsid w:val="003C6410"/>
    <w:rsid w:val="003C6C8F"/>
    <w:rsid w:val="003C7909"/>
    <w:rsid w:val="003D1B97"/>
    <w:rsid w:val="003D2361"/>
    <w:rsid w:val="003D28F3"/>
    <w:rsid w:val="003D5474"/>
    <w:rsid w:val="003D7DE2"/>
    <w:rsid w:val="003E0073"/>
    <w:rsid w:val="003E1B88"/>
    <w:rsid w:val="003E3775"/>
    <w:rsid w:val="003E759B"/>
    <w:rsid w:val="003E7CA0"/>
    <w:rsid w:val="003F1B47"/>
    <w:rsid w:val="003F216E"/>
    <w:rsid w:val="003F56EB"/>
    <w:rsid w:val="003F6223"/>
    <w:rsid w:val="003F752E"/>
    <w:rsid w:val="003F75B5"/>
    <w:rsid w:val="003F7EA2"/>
    <w:rsid w:val="00401D36"/>
    <w:rsid w:val="00402641"/>
    <w:rsid w:val="004030D9"/>
    <w:rsid w:val="00403133"/>
    <w:rsid w:val="00404162"/>
    <w:rsid w:val="0040535F"/>
    <w:rsid w:val="004064C1"/>
    <w:rsid w:val="00406B14"/>
    <w:rsid w:val="004077A8"/>
    <w:rsid w:val="004100F9"/>
    <w:rsid w:val="0041290E"/>
    <w:rsid w:val="00412E2A"/>
    <w:rsid w:val="00415F19"/>
    <w:rsid w:val="0042094B"/>
    <w:rsid w:val="00422A85"/>
    <w:rsid w:val="00424447"/>
    <w:rsid w:val="00424903"/>
    <w:rsid w:val="00425249"/>
    <w:rsid w:val="004252B8"/>
    <w:rsid w:val="0042733F"/>
    <w:rsid w:val="00431278"/>
    <w:rsid w:val="00431368"/>
    <w:rsid w:val="004336EC"/>
    <w:rsid w:val="004373DC"/>
    <w:rsid w:val="00437EF5"/>
    <w:rsid w:val="00440E57"/>
    <w:rsid w:val="00443B88"/>
    <w:rsid w:val="00447519"/>
    <w:rsid w:val="004479B8"/>
    <w:rsid w:val="00447EF6"/>
    <w:rsid w:val="0045027F"/>
    <w:rsid w:val="00450872"/>
    <w:rsid w:val="00451C66"/>
    <w:rsid w:val="0045247C"/>
    <w:rsid w:val="00452D70"/>
    <w:rsid w:val="004531C0"/>
    <w:rsid w:val="004532CF"/>
    <w:rsid w:val="00455AF7"/>
    <w:rsid w:val="00456D0F"/>
    <w:rsid w:val="004578F9"/>
    <w:rsid w:val="0046294E"/>
    <w:rsid w:val="00463056"/>
    <w:rsid w:val="004632A1"/>
    <w:rsid w:val="00463410"/>
    <w:rsid w:val="004637CC"/>
    <w:rsid w:val="00463D22"/>
    <w:rsid w:val="004650CF"/>
    <w:rsid w:val="0046578C"/>
    <w:rsid w:val="00470145"/>
    <w:rsid w:val="00470F0E"/>
    <w:rsid w:val="00470FA2"/>
    <w:rsid w:val="00471A00"/>
    <w:rsid w:val="0047290F"/>
    <w:rsid w:val="00472F43"/>
    <w:rsid w:val="004748EE"/>
    <w:rsid w:val="00475E5C"/>
    <w:rsid w:val="00476035"/>
    <w:rsid w:val="00480E21"/>
    <w:rsid w:val="00481B6E"/>
    <w:rsid w:val="0048487B"/>
    <w:rsid w:val="00486940"/>
    <w:rsid w:val="00486D15"/>
    <w:rsid w:val="00490560"/>
    <w:rsid w:val="004932C5"/>
    <w:rsid w:val="00493305"/>
    <w:rsid w:val="004948A5"/>
    <w:rsid w:val="004948FD"/>
    <w:rsid w:val="00494D9E"/>
    <w:rsid w:val="00497FB7"/>
    <w:rsid w:val="004A085C"/>
    <w:rsid w:val="004A1C82"/>
    <w:rsid w:val="004A2AD7"/>
    <w:rsid w:val="004A558D"/>
    <w:rsid w:val="004A5E77"/>
    <w:rsid w:val="004B3412"/>
    <w:rsid w:val="004B5840"/>
    <w:rsid w:val="004B636A"/>
    <w:rsid w:val="004B7A31"/>
    <w:rsid w:val="004C0EE3"/>
    <w:rsid w:val="004C1018"/>
    <w:rsid w:val="004C3354"/>
    <w:rsid w:val="004C3D38"/>
    <w:rsid w:val="004C4838"/>
    <w:rsid w:val="004C51CD"/>
    <w:rsid w:val="004C6EA4"/>
    <w:rsid w:val="004C7753"/>
    <w:rsid w:val="004D13D6"/>
    <w:rsid w:val="004D176A"/>
    <w:rsid w:val="004D1778"/>
    <w:rsid w:val="004D34D1"/>
    <w:rsid w:val="004D5E64"/>
    <w:rsid w:val="004D73B7"/>
    <w:rsid w:val="004D7601"/>
    <w:rsid w:val="004D76B9"/>
    <w:rsid w:val="004E0CAE"/>
    <w:rsid w:val="004E1603"/>
    <w:rsid w:val="004E2F34"/>
    <w:rsid w:val="004E32E5"/>
    <w:rsid w:val="004E4238"/>
    <w:rsid w:val="004F17B0"/>
    <w:rsid w:val="004F3779"/>
    <w:rsid w:val="004F57A5"/>
    <w:rsid w:val="004F5841"/>
    <w:rsid w:val="004F7D69"/>
    <w:rsid w:val="00500665"/>
    <w:rsid w:val="00501E82"/>
    <w:rsid w:val="00505F9F"/>
    <w:rsid w:val="005068E8"/>
    <w:rsid w:val="00511492"/>
    <w:rsid w:val="00513BBE"/>
    <w:rsid w:val="005140A6"/>
    <w:rsid w:val="00521ED9"/>
    <w:rsid w:val="00522139"/>
    <w:rsid w:val="00523F71"/>
    <w:rsid w:val="0052600C"/>
    <w:rsid w:val="0052664A"/>
    <w:rsid w:val="00527CA4"/>
    <w:rsid w:val="0053076E"/>
    <w:rsid w:val="00533FE8"/>
    <w:rsid w:val="00540A0A"/>
    <w:rsid w:val="00541820"/>
    <w:rsid w:val="00544F80"/>
    <w:rsid w:val="005459B1"/>
    <w:rsid w:val="00545BE3"/>
    <w:rsid w:val="00550523"/>
    <w:rsid w:val="005534E2"/>
    <w:rsid w:val="00554555"/>
    <w:rsid w:val="00556561"/>
    <w:rsid w:val="00557053"/>
    <w:rsid w:val="00562A7B"/>
    <w:rsid w:val="00562AA7"/>
    <w:rsid w:val="00563AA4"/>
    <w:rsid w:val="00564157"/>
    <w:rsid w:val="00566EFE"/>
    <w:rsid w:val="00572195"/>
    <w:rsid w:val="00574CAF"/>
    <w:rsid w:val="00576DFD"/>
    <w:rsid w:val="00577616"/>
    <w:rsid w:val="005829F5"/>
    <w:rsid w:val="00582B29"/>
    <w:rsid w:val="00583450"/>
    <w:rsid w:val="005836F9"/>
    <w:rsid w:val="00585ADF"/>
    <w:rsid w:val="00587C11"/>
    <w:rsid w:val="00590BAD"/>
    <w:rsid w:val="00591413"/>
    <w:rsid w:val="00591BAE"/>
    <w:rsid w:val="00595AAC"/>
    <w:rsid w:val="00595C4C"/>
    <w:rsid w:val="005A784B"/>
    <w:rsid w:val="005A7D72"/>
    <w:rsid w:val="005B0E94"/>
    <w:rsid w:val="005B18AF"/>
    <w:rsid w:val="005B267F"/>
    <w:rsid w:val="005B2766"/>
    <w:rsid w:val="005B3731"/>
    <w:rsid w:val="005B37EB"/>
    <w:rsid w:val="005B3D03"/>
    <w:rsid w:val="005B3F54"/>
    <w:rsid w:val="005B4CA0"/>
    <w:rsid w:val="005B7A42"/>
    <w:rsid w:val="005C00A7"/>
    <w:rsid w:val="005C1960"/>
    <w:rsid w:val="005C419E"/>
    <w:rsid w:val="005C46DC"/>
    <w:rsid w:val="005C57F8"/>
    <w:rsid w:val="005C7301"/>
    <w:rsid w:val="005D3C27"/>
    <w:rsid w:val="005D69FE"/>
    <w:rsid w:val="005E143F"/>
    <w:rsid w:val="005E2B4E"/>
    <w:rsid w:val="005E2EA3"/>
    <w:rsid w:val="005E3200"/>
    <w:rsid w:val="005E4467"/>
    <w:rsid w:val="005E5861"/>
    <w:rsid w:val="005F0DF7"/>
    <w:rsid w:val="005F0E7F"/>
    <w:rsid w:val="005F35B3"/>
    <w:rsid w:val="005F48ED"/>
    <w:rsid w:val="005F4C55"/>
    <w:rsid w:val="005F54E9"/>
    <w:rsid w:val="005F6BC1"/>
    <w:rsid w:val="00600D83"/>
    <w:rsid w:val="00601BBD"/>
    <w:rsid w:val="006025B0"/>
    <w:rsid w:val="00602BF4"/>
    <w:rsid w:val="006043E9"/>
    <w:rsid w:val="006051AA"/>
    <w:rsid w:val="00610E05"/>
    <w:rsid w:val="006150C7"/>
    <w:rsid w:val="006159F2"/>
    <w:rsid w:val="006218D6"/>
    <w:rsid w:val="00621A5E"/>
    <w:rsid w:val="00623457"/>
    <w:rsid w:val="006238AB"/>
    <w:rsid w:val="00624064"/>
    <w:rsid w:val="0062414F"/>
    <w:rsid w:val="006248B3"/>
    <w:rsid w:val="006255BD"/>
    <w:rsid w:val="00625E00"/>
    <w:rsid w:val="006262D1"/>
    <w:rsid w:val="00627D60"/>
    <w:rsid w:val="0063029F"/>
    <w:rsid w:val="0063121C"/>
    <w:rsid w:val="006314A0"/>
    <w:rsid w:val="00633C3E"/>
    <w:rsid w:val="00635E3F"/>
    <w:rsid w:val="006364A6"/>
    <w:rsid w:val="00637880"/>
    <w:rsid w:val="006417DD"/>
    <w:rsid w:val="006427EF"/>
    <w:rsid w:val="006443DE"/>
    <w:rsid w:val="006447EC"/>
    <w:rsid w:val="00644B9D"/>
    <w:rsid w:val="00644C01"/>
    <w:rsid w:val="00644C1A"/>
    <w:rsid w:val="006460A2"/>
    <w:rsid w:val="006471F6"/>
    <w:rsid w:val="00651586"/>
    <w:rsid w:val="0065178C"/>
    <w:rsid w:val="00653844"/>
    <w:rsid w:val="006541E5"/>
    <w:rsid w:val="00655DC7"/>
    <w:rsid w:val="00660322"/>
    <w:rsid w:val="00661230"/>
    <w:rsid w:val="00662051"/>
    <w:rsid w:val="00662A6D"/>
    <w:rsid w:val="00664C60"/>
    <w:rsid w:val="00664C72"/>
    <w:rsid w:val="00666F49"/>
    <w:rsid w:val="00667E7A"/>
    <w:rsid w:val="00667FF1"/>
    <w:rsid w:val="006715A9"/>
    <w:rsid w:val="00671644"/>
    <w:rsid w:val="00673034"/>
    <w:rsid w:val="00674FEF"/>
    <w:rsid w:val="006761C6"/>
    <w:rsid w:val="006802EC"/>
    <w:rsid w:val="00682903"/>
    <w:rsid w:val="00683769"/>
    <w:rsid w:val="00684B5F"/>
    <w:rsid w:val="006851E1"/>
    <w:rsid w:val="00685FF4"/>
    <w:rsid w:val="0068721F"/>
    <w:rsid w:val="0069034D"/>
    <w:rsid w:val="006915C5"/>
    <w:rsid w:val="00691880"/>
    <w:rsid w:val="00693DDC"/>
    <w:rsid w:val="006942B1"/>
    <w:rsid w:val="00695972"/>
    <w:rsid w:val="00697FA1"/>
    <w:rsid w:val="006A05E0"/>
    <w:rsid w:val="006A0B6B"/>
    <w:rsid w:val="006A1B5C"/>
    <w:rsid w:val="006A2122"/>
    <w:rsid w:val="006A25AD"/>
    <w:rsid w:val="006A286E"/>
    <w:rsid w:val="006A444D"/>
    <w:rsid w:val="006A4B75"/>
    <w:rsid w:val="006A532E"/>
    <w:rsid w:val="006B0865"/>
    <w:rsid w:val="006B0FE6"/>
    <w:rsid w:val="006B1106"/>
    <w:rsid w:val="006B2601"/>
    <w:rsid w:val="006B27EA"/>
    <w:rsid w:val="006B2A76"/>
    <w:rsid w:val="006B3805"/>
    <w:rsid w:val="006C3150"/>
    <w:rsid w:val="006C34A2"/>
    <w:rsid w:val="006C3D6F"/>
    <w:rsid w:val="006C4145"/>
    <w:rsid w:val="006C4F0E"/>
    <w:rsid w:val="006C57B8"/>
    <w:rsid w:val="006C58AA"/>
    <w:rsid w:val="006C64C6"/>
    <w:rsid w:val="006C7554"/>
    <w:rsid w:val="006D19C2"/>
    <w:rsid w:val="006D3CF2"/>
    <w:rsid w:val="006D503A"/>
    <w:rsid w:val="006D5144"/>
    <w:rsid w:val="006D575F"/>
    <w:rsid w:val="006D618E"/>
    <w:rsid w:val="006E0DAD"/>
    <w:rsid w:val="006E1817"/>
    <w:rsid w:val="006E1AED"/>
    <w:rsid w:val="006E1C5B"/>
    <w:rsid w:val="006E1E4E"/>
    <w:rsid w:val="006E35EA"/>
    <w:rsid w:val="006E48C8"/>
    <w:rsid w:val="006E55D5"/>
    <w:rsid w:val="006E57EF"/>
    <w:rsid w:val="006E747E"/>
    <w:rsid w:val="006F06E9"/>
    <w:rsid w:val="006F4E77"/>
    <w:rsid w:val="00700AF7"/>
    <w:rsid w:val="00702A88"/>
    <w:rsid w:val="007032D7"/>
    <w:rsid w:val="0070508A"/>
    <w:rsid w:val="007069C8"/>
    <w:rsid w:val="007076EC"/>
    <w:rsid w:val="00707F4F"/>
    <w:rsid w:val="00711265"/>
    <w:rsid w:val="0071132C"/>
    <w:rsid w:val="00711CC2"/>
    <w:rsid w:val="00713CE4"/>
    <w:rsid w:val="007145AB"/>
    <w:rsid w:val="0071467C"/>
    <w:rsid w:val="00715193"/>
    <w:rsid w:val="0071535F"/>
    <w:rsid w:val="0071545F"/>
    <w:rsid w:val="0071624E"/>
    <w:rsid w:val="0071738C"/>
    <w:rsid w:val="00717FFD"/>
    <w:rsid w:val="00720167"/>
    <w:rsid w:val="007203CA"/>
    <w:rsid w:val="007205FC"/>
    <w:rsid w:val="00720699"/>
    <w:rsid w:val="007217D4"/>
    <w:rsid w:val="00721A0E"/>
    <w:rsid w:val="00722865"/>
    <w:rsid w:val="007235C5"/>
    <w:rsid w:val="007238FA"/>
    <w:rsid w:val="0072410D"/>
    <w:rsid w:val="00724C29"/>
    <w:rsid w:val="00731A88"/>
    <w:rsid w:val="00731DF7"/>
    <w:rsid w:val="0073211B"/>
    <w:rsid w:val="007413E5"/>
    <w:rsid w:val="00742203"/>
    <w:rsid w:val="0074222D"/>
    <w:rsid w:val="0074437D"/>
    <w:rsid w:val="00744DD0"/>
    <w:rsid w:val="00745A73"/>
    <w:rsid w:val="00745BDA"/>
    <w:rsid w:val="0075095C"/>
    <w:rsid w:val="00750A22"/>
    <w:rsid w:val="00751023"/>
    <w:rsid w:val="00751B26"/>
    <w:rsid w:val="007529F4"/>
    <w:rsid w:val="00754854"/>
    <w:rsid w:val="00755BDF"/>
    <w:rsid w:val="00755C4E"/>
    <w:rsid w:val="0075679A"/>
    <w:rsid w:val="00760B5C"/>
    <w:rsid w:val="007625CF"/>
    <w:rsid w:val="0076291C"/>
    <w:rsid w:val="00762BF4"/>
    <w:rsid w:val="00765FB9"/>
    <w:rsid w:val="00771586"/>
    <w:rsid w:val="00772800"/>
    <w:rsid w:val="0077426F"/>
    <w:rsid w:val="00774BEE"/>
    <w:rsid w:val="007752F7"/>
    <w:rsid w:val="00775C2B"/>
    <w:rsid w:val="00776148"/>
    <w:rsid w:val="007763EF"/>
    <w:rsid w:val="00781E80"/>
    <w:rsid w:val="00783CED"/>
    <w:rsid w:val="0078507D"/>
    <w:rsid w:val="00786BA2"/>
    <w:rsid w:val="00787675"/>
    <w:rsid w:val="00790F30"/>
    <w:rsid w:val="0079217D"/>
    <w:rsid w:val="00795130"/>
    <w:rsid w:val="007956DB"/>
    <w:rsid w:val="007974DE"/>
    <w:rsid w:val="00797F85"/>
    <w:rsid w:val="007A01B3"/>
    <w:rsid w:val="007A1DF1"/>
    <w:rsid w:val="007A3233"/>
    <w:rsid w:val="007A5587"/>
    <w:rsid w:val="007A59A0"/>
    <w:rsid w:val="007A5C46"/>
    <w:rsid w:val="007A67C2"/>
    <w:rsid w:val="007B153F"/>
    <w:rsid w:val="007B1B41"/>
    <w:rsid w:val="007B5263"/>
    <w:rsid w:val="007C0D24"/>
    <w:rsid w:val="007C16ED"/>
    <w:rsid w:val="007C24BE"/>
    <w:rsid w:val="007C27BF"/>
    <w:rsid w:val="007C29CE"/>
    <w:rsid w:val="007C365D"/>
    <w:rsid w:val="007C3C23"/>
    <w:rsid w:val="007C4303"/>
    <w:rsid w:val="007C4F5D"/>
    <w:rsid w:val="007C6E53"/>
    <w:rsid w:val="007D0971"/>
    <w:rsid w:val="007D17AB"/>
    <w:rsid w:val="007D28C9"/>
    <w:rsid w:val="007D307A"/>
    <w:rsid w:val="007D3CF9"/>
    <w:rsid w:val="007D4284"/>
    <w:rsid w:val="007D6E72"/>
    <w:rsid w:val="007E2907"/>
    <w:rsid w:val="007E4A03"/>
    <w:rsid w:val="007E56E0"/>
    <w:rsid w:val="007E5B0E"/>
    <w:rsid w:val="007E64B0"/>
    <w:rsid w:val="007F029A"/>
    <w:rsid w:val="007F37EF"/>
    <w:rsid w:val="007F4942"/>
    <w:rsid w:val="007F4B9B"/>
    <w:rsid w:val="007F787D"/>
    <w:rsid w:val="008022D6"/>
    <w:rsid w:val="008054D2"/>
    <w:rsid w:val="00806896"/>
    <w:rsid w:val="008077D4"/>
    <w:rsid w:val="00807CD9"/>
    <w:rsid w:val="00810C51"/>
    <w:rsid w:val="00811C8F"/>
    <w:rsid w:val="0081494C"/>
    <w:rsid w:val="00815A7D"/>
    <w:rsid w:val="00821252"/>
    <w:rsid w:val="00821D1F"/>
    <w:rsid w:val="00821EB2"/>
    <w:rsid w:val="0082262E"/>
    <w:rsid w:val="008228AE"/>
    <w:rsid w:val="00822C78"/>
    <w:rsid w:val="00824BBE"/>
    <w:rsid w:val="00824BF2"/>
    <w:rsid w:val="00825A2D"/>
    <w:rsid w:val="00830D32"/>
    <w:rsid w:val="0083176D"/>
    <w:rsid w:val="00831DDA"/>
    <w:rsid w:val="00833656"/>
    <w:rsid w:val="00834618"/>
    <w:rsid w:val="008353D9"/>
    <w:rsid w:val="008400EA"/>
    <w:rsid w:val="00840122"/>
    <w:rsid w:val="00840501"/>
    <w:rsid w:val="00841654"/>
    <w:rsid w:val="00842A15"/>
    <w:rsid w:val="00842BC1"/>
    <w:rsid w:val="008432D8"/>
    <w:rsid w:val="008434DF"/>
    <w:rsid w:val="00845E71"/>
    <w:rsid w:val="0084670D"/>
    <w:rsid w:val="00847719"/>
    <w:rsid w:val="00851888"/>
    <w:rsid w:val="008529F0"/>
    <w:rsid w:val="00852DD1"/>
    <w:rsid w:val="00853B22"/>
    <w:rsid w:val="008572ED"/>
    <w:rsid w:val="00860280"/>
    <w:rsid w:val="00860292"/>
    <w:rsid w:val="00860EAE"/>
    <w:rsid w:val="00861DB4"/>
    <w:rsid w:val="00862E8B"/>
    <w:rsid w:val="00863F4B"/>
    <w:rsid w:val="008640C7"/>
    <w:rsid w:val="00870A69"/>
    <w:rsid w:val="00871784"/>
    <w:rsid w:val="008740DF"/>
    <w:rsid w:val="0087412E"/>
    <w:rsid w:val="00875107"/>
    <w:rsid w:val="00875439"/>
    <w:rsid w:val="00880016"/>
    <w:rsid w:val="00890092"/>
    <w:rsid w:val="00890DFC"/>
    <w:rsid w:val="00891EF7"/>
    <w:rsid w:val="00892FDD"/>
    <w:rsid w:val="00893810"/>
    <w:rsid w:val="00893C48"/>
    <w:rsid w:val="0089523D"/>
    <w:rsid w:val="008954AD"/>
    <w:rsid w:val="008958C2"/>
    <w:rsid w:val="008A0C44"/>
    <w:rsid w:val="008A0E16"/>
    <w:rsid w:val="008A26AA"/>
    <w:rsid w:val="008A35BD"/>
    <w:rsid w:val="008A41EC"/>
    <w:rsid w:val="008A449E"/>
    <w:rsid w:val="008A545B"/>
    <w:rsid w:val="008B142F"/>
    <w:rsid w:val="008B1520"/>
    <w:rsid w:val="008B5B96"/>
    <w:rsid w:val="008B5EDF"/>
    <w:rsid w:val="008B5FBC"/>
    <w:rsid w:val="008B636F"/>
    <w:rsid w:val="008B77C0"/>
    <w:rsid w:val="008C02DB"/>
    <w:rsid w:val="008C5E24"/>
    <w:rsid w:val="008C6C10"/>
    <w:rsid w:val="008C6E59"/>
    <w:rsid w:val="008D2BC2"/>
    <w:rsid w:val="008D3986"/>
    <w:rsid w:val="008D3CA6"/>
    <w:rsid w:val="008D4505"/>
    <w:rsid w:val="008D52EF"/>
    <w:rsid w:val="008D5311"/>
    <w:rsid w:val="008D72B7"/>
    <w:rsid w:val="008D7BA7"/>
    <w:rsid w:val="008E0703"/>
    <w:rsid w:val="008E1776"/>
    <w:rsid w:val="008E7CF7"/>
    <w:rsid w:val="008F00B8"/>
    <w:rsid w:val="008F24B8"/>
    <w:rsid w:val="008F254D"/>
    <w:rsid w:val="008F2E0A"/>
    <w:rsid w:val="008F3B86"/>
    <w:rsid w:val="008F3D37"/>
    <w:rsid w:val="008F50B6"/>
    <w:rsid w:val="008F5421"/>
    <w:rsid w:val="008F59F9"/>
    <w:rsid w:val="00900270"/>
    <w:rsid w:val="00900E05"/>
    <w:rsid w:val="00903D36"/>
    <w:rsid w:val="00904815"/>
    <w:rsid w:val="00904A5E"/>
    <w:rsid w:val="00905FE6"/>
    <w:rsid w:val="0090700F"/>
    <w:rsid w:val="00907222"/>
    <w:rsid w:val="0091142D"/>
    <w:rsid w:val="00912EFA"/>
    <w:rsid w:val="009135DB"/>
    <w:rsid w:val="00914664"/>
    <w:rsid w:val="00915E86"/>
    <w:rsid w:val="0091666C"/>
    <w:rsid w:val="009168F2"/>
    <w:rsid w:val="009174A0"/>
    <w:rsid w:val="00922070"/>
    <w:rsid w:val="0092298D"/>
    <w:rsid w:val="009241BE"/>
    <w:rsid w:val="00924258"/>
    <w:rsid w:val="0092468E"/>
    <w:rsid w:val="00926914"/>
    <w:rsid w:val="00926E0A"/>
    <w:rsid w:val="00926E17"/>
    <w:rsid w:val="00927656"/>
    <w:rsid w:val="009312C5"/>
    <w:rsid w:val="00933A83"/>
    <w:rsid w:val="00934A4E"/>
    <w:rsid w:val="00935F04"/>
    <w:rsid w:val="0094018E"/>
    <w:rsid w:val="00940754"/>
    <w:rsid w:val="0094650D"/>
    <w:rsid w:val="00946EAD"/>
    <w:rsid w:val="00947263"/>
    <w:rsid w:val="0095107F"/>
    <w:rsid w:val="00951F6D"/>
    <w:rsid w:val="00954AC6"/>
    <w:rsid w:val="00954CA0"/>
    <w:rsid w:val="00955D4A"/>
    <w:rsid w:val="00960C58"/>
    <w:rsid w:val="009612A6"/>
    <w:rsid w:val="009628A9"/>
    <w:rsid w:val="00962B04"/>
    <w:rsid w:val="0096577D"/>
    <w:rsid w:val="00966780"/>
    <w:rsid w:val="0097115F"/>
    <w:rsid w:val="009714B6"/>
    <w:rsid w:val="009721AD"/>
    <w:rsid w:val="00974179"/>
    <w:rsid w:val="00974AFD"/>
    <w:rsid w:val="00974DFA"/>
    <w:rsid w:val="009755E7"/>
    <w:rsid w:val="009765E1"/>
    <w:rsid w:val="00976813"/>
    <w:rsid w:val="009775FE"/>
    <w:rsid w:val="00977ABC"/>
    <w:rsid w:val="00977E45"/>
    <w:rsid w:val="0098097E"/>
    <w:rsid w:val="009812B6"/>
    <w:rsid w:val="009873F0"/>
    <w:rsid w:val="009903C5"/>
    <w:rsid w:val="0099378D"/>
    <w:rsid w:val="00993DF3"/>
    <w:rsid w:val="009977DB"/>
    <w:rsid w:val="009A02E9"/>
    <w:rsid w:val="009A033E"/>
    <w:rsid w:val="009A1955"/>
    <w:rsid w:val="009A1F2D"/>
    <w:rsid w:val="009A2D2D"/>
    <w:rsid w:val="009A3218"/>
    <w:rsid w:val="009B0BA7"/>
    <w:rsid w:val="009B1752"/>
    <w:rsid w:val="009B2B49"/>
    <w:rsid w:val="009B39CE"/>
    <w:rsid w:val="009B4298"/>
    <w:rsid w:val="009B4773"/>
    <w:rsid w:val="009B479F"/>
    <w:rsid w:val="009B546D"/>
    <w:rsid w:val="009B66AC"/>
    <w:rsid w:val="009B741D"/>
    <w:rsid w:val="009B748F"/>
    <w:rsid w:val="009B79E9"/>
    <w:rsid w:val="009B7AEC"/>
    <w:rsid w:val="009C0975"/>
    <w:rsid w:val="009C0FFE"/>
    <w:rsid w:val="009C3BF9"/>
    <w:rsid w:val="009C4BB4"/>
    <w:rsid w:val="009C57B0"/>
    <w:rsid w:val="009C5D3C"/>
    <w:rsid w:val="009C74A4"/>
    <w:rsid w:val="009D0F14"/>
    <w:rsid w:val="009D103D"/>
    <w:rsid w:val="009D1476"/>
    <w:rsid w:val="009D1B29"/>
    <w:rsid w:val="009D351F"/>
    <w:rsid w:val="009D698B"/>
    <w:rsid w:val="009E0290"/>
    <w:rsid w:val="009E28A4"/>
    <w:rsid w:val="009E372D"/>
    <w:rsid w:val="009E63F3"/>
    <w:rsid w:val="009E78B8"/>
    <w:rsid w:val="009E7907"/>
    <w:rsid w:val="009F0600"/>
    <w:rsid w:val="009F09AB"/>
    <w:rsid w:val="009F0D10"/>
    <w:rsid w:val="009F3022"/>
    <w:rsid w:val="009F43FD"/>
    <w:rsid w:val="009F60BA"/>
    <w:rsid w:val="009F751D"/>
    <w:rsid w:val="009F7BA2"/>
    <w:rsid w:val="00A00D6B"/>
    <w:rsid w:val="00A0102D"/>
    <w:rsid w:val="00A02783"/>
    <w:rsid w:val="00A02EAD"/>
    <w:rsid w:val="00A052D7"/>
    <w:rsid w:val="00A06431"/>
    <w:rsid w:val="00A10075"/>
    <w:rsid w:val="00A108C8"/>
    <w:rsid w:val="00A10CD2"/>
    <w:rsid w:val="00A155AF"/>
    <w:rsid w:val="00A158DB"/>
    <w:rsid w:val="00A168F1"/>
    <w:rsid w:val="00A16D60"/>
    <w:rsid w:val="00A213FA"/>
    <w:rsid w:val="00A21FC2"/>
    <w:rsid w:val="00A23952"/>
    <w:rsid w:val="00A23EE0"/>
    <w:rsid w:val="00A240A6"/>
    <w:rsid w:val="00A25DD8"/>
    <w:rsid w:val="00A2701F"/>
    <w:rsid w:val="00A275A0"/>
    <w:rsid w:val="00A279C3"/>
    <w:rsid w:val="00A305F7"/>
    <w:rsid w:val="00A32B53"/>
    <w:rsid w:val="00A34976"/>
    <w:rsid w:val="00A35A99"/>
    <w:rsid w:val="00A37259"/>
    <w:rsid w:val="00A4130D"/>
    <w:rsid w:val="00A45E91"/>
    <w:rsid w:val="00A51986"/>
    <w:rsid w:val="00A52353"/>
    <w:rsid w:val="00A52DE1"/>
    <w:rsid w:val="00A55990"/>
    <w:rsid w:val="00A61AD1"/>
    <w:rsid w:val="00A61F53"/>
    <w:rsid w:val="00A627DF"/>
    <w:rsid w:val="00A6384C"/>
    <w:rsid w:val="00A650DF"/>
    <w:rsid w:val="00A66220"/>
    <w:rsid w:val="00A66FB8"/>
    <w:rsid w:val="00A66FDD"/>
    <w:rsid w:val="00A7124E"/>
    <w:rsid w:val="00A731D6"/>
    <w:rsid w:val="00A738F4"/>
    <w:rsid w:val="00A750C7"/>
    <w:rsid w:val="00A7566D"/>
    <w:rsid w:val="00A75BF0"/>
    <w:rsid w:val="00A80EDC"/>
    <w:rsid w:val="00A81BE2"/>
    <w:rsid w:val="00A84082"/>
    <w:rsid w:val="00A849D1"/>
    <w:rsid w:val="00A8635A"/>
    <w:rsid w:val="00A9267E"/>
    <w:rsid w:val="00A92AC6"/>
    <w:rsid w:val="00A93514"/>
    <w:rsid w:val="00A96B64"/>
    <w:rsid w:val="00A971C5"/>
    <w:rsid w:val="00AA1EEC"/>
    <w:rsid w:val="00AA2AAB"/>
    <w:rsid w:val="00AA433D"/>
    <w:rsid w:val="00AA497A"/>
    <w:rsid w:val="00AB1928"/>
    <w:rsid w:val="00AB4618"/>
    <w:rsid w:val="00AB4FEF"/>
    <w:rsid w:val="00AB57B3"/>
    <w:rsid w:val="00AB636C"/>
    <w:rsid w:val="00AB6CA4"/>
    <w:rsid w:val="00AB7750"/>
    <w:rsid w:val="00AB79AD"/>
    <w:rsid w:val="00AB7DF7"/>
    <w:rsid w:val="00AC1E83"/>
    <w:rsid w:val="00AC3CF9"/>
    <w:rsid w:val="00AC5EBA"/>
    <w:rsid w:val="00AC7FB2"/>
    <w:rsid w:val="00AD040B"/>
    <w:rsid w:val="00AD1DF2"/>
    <w:rsid w:val="00AD22E1"/>
    <w:rsid w:val="00AD256D"/>
    <w:rsid w:val="00AD38B5"/>
    <w:rsid w:val="00AD3EE3"/>
    <w:rsid w:val="00AD459F"/>
    <w:rsid w:val="00AD5F2A"/>
    <w:rsid w:val="00AE09AE"/>
    <w:rsid w:val="00AE15DC"/>
    <w:rsid w:val="00AE24EC"/>
    <w:rsid w:val="00AE298D"/>
    <w:rsid w:val="00AE5AD4"/>
    <w:rsid w:val="00AE6589"/>
    <w:rsid w:val="00AE7B13"/>
    <w:rsid w:val="00AF2041"/>
    <w:rsid w:val="00AF22A4"/>
    <w:rsid w:val="00AF333B"/>
    <w:rsid w:val="00AF37D9"/>
    <w:rsid w:val="00AF46D5"/>
    <w:rsid w:val="00AF592C"/>
    <w:rsid w:val="00AF5C4F"/>
    <w:rsid w:val="00AF682C"/>
    <w:rsid w:val="00AF6882"/>
    <w:rsid w:val="00AF7AE2"/>
    <w:rsid w:val="00AF7F07"/>
    <w:rsid w:val="00B00B42"/>
    <w:rsid w:val="00B00E78"/>
    <w:rsid w:val="00B01F55"/>
    <w:rsid w:val="00B101D6"/>
    <w:rsid w:val="00B11952"/>
    <w:rsid w:val="00B137FF"/>
    <w:rsid w:val="00B1402D"/>
    <w:rsid w:val="00B146C7"/>
    <w:rsid w:val="00B15AA3"/>
    <w:rsid w:val="00B1612F"/>
    <w:rsid w:val="00B16A0E"/>
    <w:rsid w:val="00B205FF"/>
    <w:rsid w:val="00B211DB"/>
    <w:rsid w:val="00B22E9D"/>
    <w:rsid w:val="00B23010"/>
    <w:rsid w:val="00B240C9"/>
    <w:rsid w:val="00B25299"/>
    <w:rsid w:val="00B25864"/>
    <w:rsid w:val="00B26BA8"/>
    <w:rsid w:val="00B27190"/>
    <w:rsid w:val="00B3026C"/>
    <w:rsid w:val="00B3029E"/>
    <w:rsid w:val="00B30AE8"/>
    <w:rsid w:val="00B3110F"/>
    <w:rsid w:val="00B316C0"/>
    <w:rsid w:val="00B33EE4"/>
    <w:rsid w:val="00B34438"/>
    <w:rsid w:val="00B4009B"/>
    <w:rsid w:val="00B40721"/>
    <w:rsid w:val="00B40DCB"/>
    <w:rsid w:val="00B412DA"/>
    <w:rsid w:val="00B42D84"/>
    <w:rsid w:val="00B43A90"/>
    <w:rsid w:val="00B448FD"/>
    <w:rsid w:val="00B455B9"/>
    <w:rsid w:val="00B45768"/>
    <w:rsid w:val="00B50B77"/>
    <w:rsid w:val="00B5139F"/>
    <w:rsid w:val="00B516BB"/>
    <w:rsid w:val="00B51729"/>
    <w:rsid w:val="00B52001"/>
    <w:rsid w:val="00B52178"/>
    <w:rsid w:val="00B52FC9"/>
    <w:rsid w:val="00B53022"/>
    <w:rsid w:val="00B5542D"/>
    <w:rsid w:val="00B57D72"/>
    <w:rsid w:val="00B60123"/>
    <w:rsid w:val="00B6108A"/>
    <w:rsid w:val="00B616FA"/>
    <w:rsid w:val="00B61B18"/>
    <w:rsid w:val="00B62F2C"/>
    <w:rsid w:val="00B636DF"/>
    <w:rsid w:val="00B65F7A"/>
    <w:rsid w:val="00B669CA"/>
    <w:rsid w:val="00B66F05"/>
    <w:rsid w:val="00B67752"/>
    <w:rsid w:val="00B70135"/>
    <w:rsid w:val="00B71455"/>
    <w:rsid w:val="00B722D3"/>
    <w:rsid w:val="00B7312E"/>
    <w:rsid w:val="00B75095"/>
    <w:rsid w:val="00B7519F"/>
    <w:rsid w:val="00B76E3A"/>
    <w:rsid w:val="00B80367"/>
    <w:rsid w:val="00B80D55"/>
    <w:rsid w:val="00B81E92"/>
    <w:rsid w:val="00B81FDF"/>
    <w:rsid w:val="00B82A27"/>
    <w:rsid w:val="00B82FA9"/>
    <w:rsid w:val="00B83041"/>
    <w:rsid w:val="00B8387A"/>
    <w:rsid w:val="00B84EF5"/>
    <w:rsid w:val="00B856B4"/>
    <w:rsid w:val="00B85FE8"/>
    <w:rsid w:val="00B86919"/>
    <w:rsid w:val="00B869CF"/>
    <w:rsid w:val="00B91F6D"/>
    <w:rsid w:val="00B92C1B"/>
    <w:rsid w:val="00B94E71"/>
    <w:rsid w:val="00B95577"/>
    <w:rsid w:val="00B96E94"/>
    <w:rsid w:val="00B97D17"/>
    <w:rsid w:val="00BA2C35"/>
    <w:rsid w:val="00BA4FA2"/>
    <w:rsid w:val="00BA5844"/>
    <w:rsid w:val="00BA780B"/>
    <w:rsid w:val="00BB1092"/>
    <w:rsid w:val="00BB1DDC"/>
    <w:rsid w:val="00BB22C0"/>
    <w:rsid w:val="00BB3CEC"/>
    <w:rsid w:val="00BB56D4"/>
    <w:rsid w:val="00BB7DDE"/>
    <w:rsid w:val="00BC000B"/>
    <w:rsid w:val="00BC065B"/>
    <w:rsid w:val="00BC4BF0"/>
    <w:rsid w:val="00BC61CE"/>
    <w:rsid w:val="00BD25B3"/>
    <w:rsid w:val="00BD325B"/>
    <w:rsid w:val="00BD49AE"/>
    <w:rsid w:val="00BD5219"/>
    <w:rsid w:val="00BD769B"/>
    <w:rsid w:val="00BD7E2B"/>
    <w:rsid w:val="00BE0966"/>
    <w:rsid w:val="00BE1D7A"/>
    <w:rsid w:val="00BE3D10"/>
    <w:rsid w:val="00BE497B"/>
    <w:rsid w:val="00BE571B"/>
    <w:rsid w:val="00BE70E1"/>
    <w:rsid w:val="00BE7448"/>
    <w:rsid w:val="00BF04B9"/>
    <w:rsid w:val="00BF0CB9"/>
    <w:rsid w:val="00BF2A19"/>
    <w:rsid w:val="00BF42A4"/>
    <w:rsid w:val="00BF51E6"/>
    <w:rsid w:val="00BF5628"/>
    <w:rsid w:val="00BF622A"/>
    <w:rsid w:val="00BF6350"/>
    <w:rsid w:val="00BF6E37"/>
    <w:rsid w:val="00BF6FEC"/>
    <w:rsid w:val="00BF7591"/>
    <w:rsid w:val="00C00E73"/>
    <w:rsid w:val="00C011AC"/>
    <w:rsid w:val="00C04265"/>
    <w:rsid w:val="00C07B5B"/>
    <w:rsid w:val="00C12D25"/>
    <w:rsid w:val="00C14EE1"/>
    <w:rsid w:val="00C175C4"/>
    <w:rsid w:val="00C17F2B"/>
    <w:rsid w:val="00C17F91"/>
    <w:rsid w:val="00C20839"/>
    <w:rsid w:val="00C20BB3"/>
    <w:rsid w:val="00C216F8"/>
    <w:rsid w:val="00C2224D"/>
    <w:rsid w:val="00C227C0"/>
    <w:rsid w:val="00C22E95"/>
    <w:rsid w:val="00C26226"/>
    <w:rsid w:val="00C27563"/>
    <w:rsid w:val="00C30BA4"/>
    <w:rsid w:val="00C313B3"/>
    <w:rsid w:val="00C318BC"/>
    <w:rsid w:val="00C33890"/>
    <w:rsid w:val="00C338D0"/>
    <w:rsid w:val="00C33B25"/>
    <w:rsid w:val="00C350ED"/>
    <w:rsid w:val="00C37328"/>
    <w:rsid w:val="00C43203"/>
    <w:rsid w:val="00C45171"/>
    <w:rsid w:val="00C467DB"/>
    <w:rsid w:val="00C47247"/>
    <w:rsid w:val="00C5059B"/>
    <w:rsid w:val="00C50800"/>
    <w:rsid w:val="00C514F6"/>
    <w:rsid w:val="00C51CBC"/>
    <w:rsid w:val="00C51D56"/>
    <w:rsid w:val="00C52C2E"/>
    <w:rsid w:val="00C53228"/>
    <w:rsid w:val="00C53CE3"/>
    <w:rsid w:val="00C5546C"/>
    <w:rsid w:val="00C56E0D"/>
    <w:rsid w:val="00C6077C"/>
    <w:rsid w:val="00C635BA"/>
    <w:rsid w:val="00C67B83"/>
    <w:rsid w:val="00C701FB"/>
    <w:rsid w:val="00C70A64"/>
    <w:rsid w:val="00C71A87"/>
    <w:rsid w:val="00C7235F"/>
    <w:rsid w:val="00C73F5C"/>
    <w:rsid w:val="00C763BB"/>
    <w:rsid w:val="00C8006B"/>
    <w:rsid w:val="00C81B16"/>
    <w:rsid w:val="00C827E8"/>
    <w:rsid w:val="00C82FA9"/>
    <w:rsid w:val="00C83C00"/>
    <w:rsid w:val="00C83E99"/>
    <w:rsid w:val="00C8420C"/>
    <w:rsid w:val="00C846EF"/>
    <w:rsid w:val="00C84B10"/>
    <w:rsid w:val="00C85150"/>
    <w:rsid w:val="00C91658"/>
    <w:rsid w:val="00C93255"/>
    <w:rsid w:val="00C9376B"/>
    <w:rsid w:val="00C9389C"/>
    <w:rsid w:val="00C947F7"/>
    <w:rsid w:val="00CA08B3"/>
    <w:rsid w:val="00CA16F5"/>
    <w:rsid w:val="00CA4B6D"/>
    <w:rsid w:val="00CA64FD"/>
    <w:rsid w:val="00CB1043"/>
    <w:rsid w:val="00CB11CC"/>
    <w:rsid w:val="00CB3E54"/>
    <w:rsid w:val="00CB532B"/>
    <w:rsid w:val="00CB609A"/>
    <w:rsid w:val="00CC00D5"/>
    <w:rsid w:val="00CC0252"/>
    <w:rsid w:val="00CC3BA4"/>
    <w:rsid w:val="00CC4326"/>
    <w:rsid w:val="00CC4DFB"/>
    <w:rsid w:val="00CC61A1"/>
    <w:rsid w:val="00CC67E7"/>
    <w:rsid w:val="00CC6810"/>
    <w:rsid w:val="00CC6937"/>
    <w:rsid w:val="00CC7086"/>
    <w:rsid w:val="00CD001F"/>
    <w:rsid w:val="00CD09DD"/>
    <w:rsid w:val="00CD267B"/>
    <w:rsid w:val="00CD60B0"/>
    <w:rsid w:val="00CD6C26"/>
    <w:rsid w:val="00CD6E41"/>
    <w:rsid w:val="00CD74AC"/>
    <w:rsid w:val="00CE04B3"/>
    <w:rsid w:val="00CE0690"/>
    <w:rsid w:val="00CE15BC"/>
    <w:rsid w:val="00CE19F6"/>
    <w:rsid w:val="00CE2545"/>
    <w:rsid w:val="00CE26B7"/>
    <w:rsid w:val="00CE2900"/>
    <w:rsid w:val="00CE5264"/>
    <w:rsid w:val="00CE5524"/>
    <w:rsid w:val="00CE774C"/>
    <w:rsid w:val="00CE785F"/>
    <w:rsid w:val="00CF0D23"/>
    <w:rsid w:val="00CF26F9"/>
    <w:rsid w:val="00CF2AFE"/>
    <w:rsid w:val="00CF2E08"/>
    <w:rsid w:val="00CF3128"/>
    <w:rsid w:val="00CF520B"/>
    <w:rsid w:val="00CF56FB"/>
    <w:rsid w:val="00CF5C7D"/>
    <w:rsid w:val="00CF5FCE"/>
    <w:rsid w:val="00CF6C48"/>
    <w:rsid w:val="00CF6F3B"/>
    <w:rsid w:val="00D01931"/>
    <w:rsid w:val="00D03A93"/>
    <w:rsid w:val="00D06532"/>
    <w:rsid w:val="00D0725D"/>
    <w:rsid w:val="00D07BEE"/>
    <w:rsid w:val="00D1239C"/>
    <w:rsid w:val="00D12B31"/>
    <w:rsid w:val="00D1398D"/>
    <w:rsid w:val="00D13A6C"/>
    <w:rsid w:val="00D14342"/>
    <w:rsid w:val="00D1455C"/>
    <w:rsid w:val="00D14934"/>
    <w:rsid w:val="00D17D89"/>
    <w:rsid w:val="00D211CE"/>
    <w:rsid w:val="00D23A1C"/>
    <w:rsid w:val="00D2449C"/>
    <w:rsid w:val="00D25D29"/>
    <w:rsid w:val="00D26A93"/>
    <w:rsid w:val="00D26B66"/>
    <w:rsid w:val="00D312EB"/>
    <w:rsid w:val="00D3169A"/>
    <w:rsid w:val="00D32181"/>
    <w:rsid w:val="00D3440C"/>
    <w:rsid w:val="00D37804"/>
    <w:rsid w:val="00D37955"/>
    <w:rsid w:val="00D41BF4"/>
    <w:rsid w:val="00D42601"/>
    <w:rsid w:val="00D43FCC"/>
    <w:rsid w:val="00D45535"/>
    <w:rsid w:val="00D47306"/>
    <w:rsid w:val="00D4743D"/>
    <w:rsid w:val="00D50696"/>
    <w:rsid w:val="00D517B1"/>
    <w:rsid w:val="00D52365"/>
    <w:rsid w:val="00D532FB"/>
    <w:rsid w:val="00D60B78"/>
    <w:rsid w:val="00D62BF8"/>
    <w:rsid w:val="00D62C7E"/>
    <w:rsid w:val="00D632E5"/>
    <w:rsid w:val="00D70052"/>
    <w:rsid w:val="00D707BE"/>
    <w:rsid w:val="00D70E37"/>
    <w:rsid w:val="00D71704"/>
    <w:rsid w:val="00D72B6A"/>
    <w:rsid w:val="00D73E7B"/>
    <w:rsid w:val="00D75493"/>
    <w:rsid w:val="00D757F6"/>
    <w:rsid w:val="00D75D2D"/>
    <w:rsid w:val="00D77510"/>
    <w:rsid w:val="00D77B22"/>
    <w:rsid w:val="00D77D34"/>
    <w:rsid w:val="00D808A2"/>
    <w:rsid w:val="00D82133"/>
    <w:rsid w:val="00D8441D"/>
    <w:rsid w:val="00D86ED7"/>
    <w:rsid w:val="00D87570"/>
    <w:rsid w:val="00D87959"/>
    <w:rsid w:val="00D92EA9"/>
    <w:rsid w:val="00D93D29"/>
    <w:rsid w:val="00D94088"/>
    <w:rsid w:val="00D946DD"/>
    <w:rsid w:val="00D9756A"/>
    <w:rsid w:val="00DA1359"/>
    <w:rsid w:val="00DA14E5"/>
    <w:rsid w:val="00DA1CED"/>
    <w:rsid w:val="00DA2ADA"/>
    <w:rsid w:val="00DA41B0"/>
    <w:rsid w:val="00DA48B7"/>
    <w:rsid w:val="00DA5875"/>
    <w:rsid w:val="00DA5886"/>
    <w:rsid w:val="00DA5904"/>
    <w:rsid w:val="00DA7AD0"/>
    <w:rsid w:val="00DA7C51"/>
    <w:rsid w:val="00DB1727"/>
    <w:rsid w:val="00DB31A5"/>
    <w:rsid w:val="00DB3CD5"/>
    <w:rsid w:val="00DB429D"/>
    <w:rsid w:val="00DB486F"/>
    <w:rsid w:val="00DB4C71"/>
    <w:rsid w:val="00DB4FC3"/>
    <w:rsid w:val="00DB5E23"/>
    <w:rsid w:val="00DB5E42"/>
    <w:rsid w:val="00DB5EC0"/>
    <w:rsid w:val="00DB6404"/>
    <w:rsid w:val="00DB7001"/>
    <w:rsid w:val="00DC09BC"/>
    <w:rsid w:val="00DC0ACB"/>
    <w:rsid w:val="00DC0B4E"/>
    <w:rsid w:val="00DC0BC5"/>
    <w:rsid w:val="00DC1CC1"/>
    <w:rsid w:val="00DC250F"/>
    <w:rsid w:val="00DC3AD5"/>
    <w:rsid w:val="00DC4811"/>
    <w:rsid w:val="00DC6891"/>
    <w:rsid w:val="00DC7A97"/>
    <w:rsid w:val="00DD15FB"/>
    <w:rsid w:val="00DD46A1"/>
    <w:rsid w:val="00DD5A61"/>
    <w:rsid w:val="00DE0D35"/>
    <w:rsid w:val="00DE3BE9"/>
    <w:rsid w:val="00DE3F93"/>
    <w:rsid w:val="00DE438D"/>
    <w:rsid w:val="00DE50F7"/>
    <w:rsid w:val="00DE5A23"/>
    <w:rsid w:val="00DE686E"/>
    <w:rsid w:val="00DF446B"/>
    <w:rsid w:val="00DF5088"/>
    <w:rsid w:val="00DF59DA"/>
    <w:rsid w:val="00DF5B54"/>
    <w:rsid w:val="00DF69B4"/>
    <w:rsid w:val="00DF7D15"/>
    <w:rsid w:val="00E00FF4"/>
    <w:rsid w:val="00E01167"/>
    <w:rsid w:val="00E015B2"/>
    <w:rsid w:val="00E03667"/>
    <w:rsid w:val="00E06C51"/>
    <w:rsid w:val="00E07BFF"/>
    <w:rsid w:val="00E13035"/>
    <w:rsid w:val="00E13C45"/>
    <w:rsid w:val="00E170CD"/>
    <w:rsid w:val="00E179AC"/>
    <w:rsid w:val="00E17F06"/>
    <w:rsid w:val="00E2069D"/>
    <w:rsid w:val="00E21760"/>
    <w:rsid w:val="00E21858"/>
    <w:rsid w:val="00E21A1E"/>
    <w:rsid w:val="00E2352C"/>
    <w:rsid w:val="00E2378D"/>
    <w:rsid w:val="00E265A4"/>
    <w:rsid w:val="00E267AA"/>
    <w:rsid w:val="00E30835"/>
    <w:rsid w:val="00E31BFD"/>
    <w:rsid w:val="00E3284D"/>
    <w:rsid w:val="00E33595"/>
    <w:rsid w:val="00E33FE6"/>
    <w:rsid w:val="00E34421"/>
    <w:rsid w:val="00E348F2"/>
    <w:rsid w:val="00E35269"/>
    <w:rsid w:val="00E359A1"/>
    <w:rsid w:val="00E37AC6"/>
    <w:rsid w:val="00E41B7C"/>
    <w:rsid w:val="00E41F77"/>
    <w:rsid w:val="00E42496"/>
    <w:rsid w:val="00E42508"/>
    <w:rsid w:val="00E431BB"/>
    <w:rsid w:val="00E4390D"/>
    <w:rsid w:val="00E446F5"/>
    <w:rsid w:val="00E4550F"/>
    <w:rsid w:val="00E471E4"/>
    <w:rsid w:val="00E47FF2"/>
    <w:rsid w:val="00E503B4"/>
    <w:rsid w:val="00E51FE1"/>
    <w:rsid w:val="00E52237"/>
    <w:rsid w:val="00E5232F"/>
    <w:rsid w:val="00E527D4"/>
    <w:rsid w:val="00E52E93"/>
    <w:rsid w:val="00E56EB2"/>
    <w:rsid w:val="00E56EB3"/>
    <w:rsid w:val="00E577C0"/>
    <w:rsid w:val="00E57DF0"/>
    <w:rsid w:val="00E60956"/>
    <w:rsid w:val="00E64579"/>
    <w:rsid w:val="00E65FAB"/>
    <w:rsid w:val="00E66CC3"/>
    <w:rsid w:val="00E7187F"/>
    <w:rsid w:val="00E726D0"/>
    <w:rsid w:val="00E73DF3"/>
    <w:rsid w:val="00E75F63"/>
    <w:rsid w:val="00E761F7"/>
    <w:rsid w:val="00E80F0A"/>
    <w:rsid w:val="00E81156"/>
    <w:rsid w:val="00E83373"/>
    <w:rsid w:val="00E837DA"/>
    <w:rsid w:val="00E83941"/>
    <w:rsid w:val="00E848DC"/>
    <w:rsid w:val="00E855A7"/>
    <w:rsid w:val="00E872D4"/>
    <w:rsid w:val="00E91EDC"/>
    <w:rsid w:val="00E921E7"/>
    <w:rsid w:val="00E922E7"/>
    <w:rsid w:val="00E92C8D"/>
    <w:rsid w:val="00E95479"/>
    <w:rsid w:val="00E962C3"/>
    <w:rsid w:val="00EA0533"/>
    <w:rsid w:val="00EA1655"/>
    <w:rsid w:val="00EA28D5"/>
    <w:rsid w:val="00EA3E4B"/>
    <w:rsid w:val="00EA4344"/>
    <w:rsid w:val="00EA4FDB"/>
    <w:rsid w:val="00EA636C"/>
    <w:rsid w:val="00EA68D6"/>
    <w:rsid w:val="00EB0F7A"/>
    <w:rsid w:val="00EB1D38"/>
    <w:rsid w:val="00EB27EB"/>
    <w:rsid w:val="00EB29F6"/>
    <w:rsid w:val="00EB2AC4"/>
    <w:rsid w:val="00EB3999"/>
    <w:rsid w:val="00EB3AD0"/>
    <w:rsid w:val="00EB4209"/>
    <w:rsid w:val="00EB4BDB"/>
    <w:rsid w:val="00EB5013"/>
    <w:rsid w:val="00EB5E5E"/>
    <w:rsid w:val="00EC098F"/>
    <w:rsid w:val="00EC0F90"/>
    <w:rsid w:val="00EC78CC"/>
    <w:rsid w:val="00ED0B5D"/>
    <w:rsid w:val="00ED0C4C"/>
    <w:rsid w:val="00ED233B"/>
    <w:rsid w:val="00ED3855"/>
    <w:rsid w:val="00ED42FF"/>
    <w:rsid w:val="00ED61C7"/>
    <w:rsid w:val="00ED76BD"/>
    <w:rsid w:val="00ED7CDD"/>
    <w:rsid w:val="00EE0DE6"/>
    <w:rsid w:val="00EE15E2"/>
    <w:rsid w:val="00EE18C9"/>
    <w:rsid w:val="00EE2CFC"/>
    <w:rsid w:val="00EF00DE"/>
    <w:rsid w:val="00EF010B"/>
    <w:rsid w:val="00EF30C7"/>
    <w:rsid w:val="00EF5631"/>
    <w:rsid w:val="00EF7714"/>
    <w:rsid w:val="00F00278"/>
    <w:rsid w:val="00F0136E"/>
    <w:rsid w:val="00F01D25"/>
    <w:rsid w:val="00F02601"/>
    <w:rsid w:val="00F02C79"/>
    <w:rsid w:val="00F04CD6"/>
    <w:rsid w:val="00F06EDC"/>
    <w:rsid w:val="00F0791A"/>
    <w:rsid w:val="00F13B9A"/>
    <w:rsid w:val="00F13ECF"/>
    <w:rsid w:val="00F15A17"/>
    <w:rsid w:val="00F15E58"/>
    <w:rsid w:val="00F1680C"/>
    <w:rsid w:val="00F22144"/>
    <w:rsid w:val="00F22AB4"/>
    <w:rsid w:val="00F23B07"/>
    <w:rsid w:val="00F25D7E"/>
    <w:rsid w:val="00F27E73"/>
    <w:rsid w:val="00F3068B"/>
    <w:rsid w:val="00F3532D"/>
    <w:rsid w:val="00F36522"/>
    <w:rsid w:val="00F37241"/>
    <w:rsid w:val="00F4250F"/>
    <w:rsid w:val="00F42FA5"/>
    <w:rsid w:val="00F44065"/>
    <w:rsid w:val="00F45450"/>
    <w:rsid w:val="00F459C1"/>
    <w:rsid w:val="00F46102"/>
    <w:rsid w:val="00F52CE4"/>
    <w:rsid w:val="00F539F5"/>
    <w:rsid w:val="00F53CA6"/>
    <w:rsid w:val="00F5437D"/>
    <w:rsid w:val="00F5575D"/>
    <w:rsid w:val="00F5581E"/>
    <w:rsid w:val="00F55ABE"/>
    <w:rsid w:val="00F6190D"/>
    <w:rsid w:val="00F61E99"/>
    <w:rsid w:val="00F6248A"/>
    <w:rsid w:val="00F62A85"/>
    <w:rsid w:val="00F642EA"/>
    <w:rsid w:val="00F7237A"/>
    <w:rsid w:val="00F723C9"/>
    <w:rsid w:val="00F72AD6"/>
    <w:rsid w:val="00F76D2A"/>
    <w:rsid w:val="00F76EC6"/>
    <w:rsid w:val="00F76F23"/>
    <w:rsid w:val="00F81B80"/>
    <w:rsid w:val="00F837EB"/>
    <w:rsid w:val="00F839C4"/>
    <w:rsid w:val="00F83F6E"/>
    <w:rsid w:val="00F854DA"/>
    <w:rsid w:val="00F85A16"/>
    <w:rsid w:val="00F8603B"/>
    <w:rsid w:val="00F865D9"/>
    <w:rsid w:val="00F874FF"/>
    <w:rsid w:val="00F92A93"/>
    <w:rsid w:val="00F95D96"/>
    <w:rsid w:val="00F96C0B"/>
    <w:rsid w:val="00F97E24"/>
    <w:rsid w:val="00FA1FF8"/>
    <w:rsid w:val="00FA2671"/>
    <w:rsid w:val="00FA32DC"/>
    <w:rsid w:val="00FA3924"/>
    <w:rsid w:val="00FA59D3"/>
    <w:rsid w:val="00FA5A79"/>
    <w:rsid w:val="00FA5F03"/>
    <w:rsid w:val="00FA6067"/>
    <w:rsid w:val="00FA63F1"/>
    <w:rsid w:val="00FA6822"/>
    <w:rsid w:val="00FB1D3C"/>
    <w:rsid w:val="00FB40C5"/>
    <w:rsid w:val="00FB4AD9"/>
    <w:rsid w:val="00FB4BBE"/>
    <w:rsid w:val="00FB4FAF"/>
    <w:rsid w:val="00FB557A"/>
    <w:rsid w:val="00FB5743"/>
    <w:rsid w:val="00FB5D27"/>
    <w:rsid w:val="00FB6661"/>
    <w:rsid w:val="00FB76BB"/>
    <w:rsid w:val="00FB79E8"/>
    <w:rsid w:val="00FC3444"/>
    <w:rsid w:val="00FC46A8"/>
    <w:rsid w:val="00FC4848"/>
    <w:rsid w:val="00FD1D35"/>
    <w:rsid w:val="00FD1DBC"/>
    <w:rsid w:val="00FD25EE"/>
    <w:rsid w:val="00FD277D"/>
    <w:rsid w:val="00FD30DF"/>
    <w:rsid w:val="00FD3955"/>
    <w:rsid w:val="00FD3B37"/>
    <w:rsid w:val="00FD47D1"/>
    <w:rsid w:val="00FD65F5"/>
    <w:rsid w:val="00FD660F"/>
    <w:rsid w:val="00FD756F"/>
    <w:rsid w:val="00FE1CF7"/>
    <w:rsid w:val="00FE32BB"/>
    <w:rsid w:val="00FE3717"/>
    <w:rsid w:val="00FE4911"/>
    <w:rsid w:val="00FE79E1"/>
    <w:rsid w:val="00FE7E9C"/>
    <w:rsid w:val="00FF032D"/>
    <w:rsid w:val="00FF2CFF"/>
    <w:rsid w:val="00FF2F7F"/>
    <w:rsid w:val="00FF2F8C"/>
    <w:rsid w:val="00FF4E3A"/>
    <w:rsid w:val="00FF5068"/>
    <w:rsid w:val="00FF698E"/>
    <w:rsid w:val="00FF7530"/>
    <w:rsid w:val="00FF7F12"/>
    <w:rsid w:val="0235FCC3"/>
    <w:rsid w:val="04C573AB"/>
    <w:rsid w:val="05F047A3"/>
    <w:rsid w:val="07871244"/>
    <w:rsid w:val="0BD9AA5C"/>
    <w:rsid w:val="0F2E61A0"/>
    <w:rsid w:val="12FDE85D"/>
    <w:rsid w:val="134CEDD1"/>
    <w:rsid w:val="14677EEB"/>
    <w:rsid w:val="1B561F97"/>
    <w:rsid w:val="1CF91E94"/>
    <w:rsid w:val="1DAE3107"/>
    <w:rsid w:val="1E10490F"/>
    <w:rsid w:val="1F655E61"/>
    <w:rsid w:val="1FDD3272"/>
    <w:rsid w:val="220FACA0"/>
    <w:rsid w:val="23912475"/>
    <w:rsid w:val="25A9B2A5"/>
    <w:rsid w:val="25D0FF04"/>
    <w:rsid w:val="2815B745"/>
    <w:rsid w:val="28F04068"/>
    <w:rsid w:val="292CF5E7"/>
    <w:rsid w:val="2F836FB1"/>
    <w:rsid w:val="36156D22"/>
    <w:rsid w:val="395FD87B"/>
    <w:rsid w:val="3AA35870"/>
    <w:rsid w:val="3CE47C57"/>
    <w:rsid w:val="3D1D70A5"/>
    <w:rsid w:val="3F940B5E"/>
    <w:rsid w:val="4121CE9E"/>
    <w:rsid w:val="41A6E07A"/>
    <w:rsid w:val="49C52F14"/>
    <w:rsid w:val="4BB6E0B8"/>
    <w:rsid w:val="4D23DC9A"/>
    <w:rsid w:val="54052E31"/>
    <w:rsid w:val="557BBACA"/>
    <w:rsid w:val="57BCB06C"/>
    <w:rsid w:val="5947D6C0"/>
    <w:rsid w:val="5F25CD9A"/>
    <w:rsid w:val="6316E09C"/>
    <w:rsid w:val="64B49E00"/>
    <w:rsid w:val="659E903B"/>
    <w:rsid w:val="65F152BC"/>
    <w:rsid w:val="67891C79"/>
    <w:rsid w:val="6C1A5B1A"/>
    <w:rsid w:val="703EBAC8"/>
    <w:rsid w:val="71FEE325"/>
    <w:rsid w:val="75CE7159"/>
    <w:rsid w:val="762733EB"/>
    <w:rsid w:val="768399B6"/>
    <w:rsid w:val="76F152F3"/>
    <w:rsid w:val="7CDBD432"/>
    <w:rsid w:val="7CECB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2DDD3F4"/>
  <w15:chartTrackingRefBased/>
  <w15:docId w15:val="{55439F48-FEEB-4092-B087-10807C981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US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840122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840122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840122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840122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840122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840122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840122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8401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840122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autoRedefine/>
    <w:rsid w:val="00590BAD"/>
    <w:pPr>
      <w:numPr>
        <w:numId w:val="12"/>
      </w:numPr>
      <w:spacing w:before="60" w:after="60" w:line="240" w:lineRule="atLeast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840122"/>
    <w:rPr>
      <w:rFonts w:ascii="Verdana" w:hAnsi="Verdana"/>
      <w:b/>
      <w:lang w:val="en-US" w:eastAsia="en-US" w:bidi="ar-SA"/>
    </w:rPr>
  </w:style>
  <w:style w:type="character" w:customStyle="1" w:styleId="Heading4Char">
    <w:name w:val="Heading 4 Char"/>
    <w:link w:val="Heading4"/>
    <w:rsid w:val="00840122"/>
    <w:rPr>
      <w:rFonts w:ascii="Verdana" w:hAnsi="Verdana"/>
      <w:b/>
      <w:i/>
      <w:lang w:val="en-US" w:eastAsia="en-US" w:bidi="ar-SA"/>
    </w:rPr>
  </w:style>
  <w:style w:type="character" w:customStyle="1" w:styleId="Heading1Char1">
    <w:name w:val="Heading 1 Char1"/>
    <w:aliases w:val="Heading 1 Char Char"/>
    <w:link w:val="Heading1"/>
    <w:rsid w:val="00840122"/>
    <w:rPr>
      <w:rFonts w:ascii="Verdana" w:hAnsi="Verdana"/>
      <w:b/>
      <w:caps/>
      <w:color w:val="808080"/>
      <w:sz w:val="24"/>
      <w:lang w:val="en-US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character" w:customStyle="1" w:styleId="FooterChar">
    <w:name w:val="Footer Char"/>
    <w:link w:val="Footer"/>
    <w:rsid w:val="003955EC"/>
    <w:rPr>
      <w:rFonts w:ascii="Verdana" w:hAnsi="Verdana"/>
      <w:i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C6C8F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C6C8F"/>
    <w:rPr>
      <w:rFonts w:ascii="Verdana" w:hAnsi="Verdan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3C6C8F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C6C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6C8F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unhideWhenUsed/>
    <w:rsid w:val="00B240C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240C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PM%20Revie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TaxCatchAll xmlns="1ffbd5dc-7a64-4097-8396-87f6c90b212f">
      <Value>6</Value>
      <Value>13</Value>
      <Value>20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B82A0DD3-8E7F-4123-A85B-D6C79E0BAEFA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56AC8BC0-3FEF-45FB-BA29-E7AC0A0A3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299728-0DA7-4F8D-A27E-9DEF7DFFA4C3}"/>
</file>

<file path=customXml/itemProps4.xml><?xml version="1.0" encoding="utf-8"?>
<ds:datastoreItem xmlns:ds="http://schemas.openxmlformats.org/officeDocument/2006/customXml" ds:itemID="{23C7F21D-41F6-4123-AA46-825AA8309ED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C66E1F7-F275-4C36-9B3E-4BA4D3913CF3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 Review Template.dotx</Template>
  <TotalTime>537</TotalTime>
  <Pages>4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Void Process</vt:lpstr>
    </vt:vector>
  </TitlesOfParts>
  <Manager>Version 1.0</Manager>
  <Company>Open Box Software</Company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 of Tenancy</dc:title>
  <dc:subject>Progress Report</dc:subject>
  <dc:creator>Shelley Bolle-Botsis</dc:creator>
  <cp:keywords/>
  <dc:description/>
  <cp:lastModifiedBy>Shaun Barrett</cp:lastModifiedBy>
  <cp:revision>135</cp:revision>
  <cp:lastPrinted>2023-09-28T16:59:00Z</cp:lastPrinted>
  <dcterms:created xsi:type="dcterms:W3CDTF">2023-05-03T00:06:00Z</dcterms:created>
  <dcterms:modified xsi:type="dcterms:W3CDTF">2023-09-28T16:59:00Z</dcterms:modified>
  <cp:category>Grainger PLC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_HasCopyDestinations">
    <vt:bool>false</vt:bool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Document Type">
    <vt:lpwstr>20;#PM Report|9d58a819-7b07-406f-ac0f-0f196f5e097b</vt:lpwstr>
  </property>
  <property fmtid="{D5CDD505-2E9C-101B-9397-08002B2CF9AE}" pid="11" name="Division">
    <vt:lpwstr>13;#Salesforce|65ce3b0d-68ef-4d0b-ac56-177d5509cec4</vt:lpwstr>
  </property>
  <property fmtid="{D5CDD505-2E9C-101B-9397-08002B2CF9AE}" pid="12" name="Project">
    <vt:lpwstr>1506;#Website Application Support|0759d8e4-d342-45e9-8314-909e75b6fb9b</vt:lpwstr>
  </property>
  <property fmtid="{D5CDD505-2E9C-101B-9397-08002B2CF9AE}" pid="13" name="Order">
    <vt:r8>38600</vt:r8>
  </property>
  <property fmtid="{D5CDD505-2E9C-101B-9397-08002B2CF9AE}" pid="14" name="_dlc_policyId">
    <vt:lpwstr>0x010100C9C4CE5116564142B75530A5CBE7AC6A02|1640932072</vt:lpwstr>
  </property>
  <property fmtid="{D5CDD505-2E9C-101B-9397-08002B2CF9AE}" pid="15" name="Year">
    <vt:lpwstr>2021</vt:lpwstr>
  </property>
  <property fmtid="{D5CDD505-2E9C-101B-9397-08002B2CF9AE}" pid="16" name="Month">
    <vt:lpwstr>08 - August</vt:lpwstr>
  </property>
  <property fmtid="{D5CDD505-2E9C-101B-9397-08002B2CF9AE}" pid="17" name="ItemRetentionFormula">
    <vt:lpwstr>&lt;formula id="Microsoft.Office.RecordsManagement.PolicyFeatures.Expiration.Formula.BuiltIn"&gt;&lt;number&gt;1&lt;/number&gt;&lt;property&gt;_vti_ItemDeclaredRecord&lt;/property&gt;&lt;propertyId&gt;f9a44731-84eb-43a4-9973-cd2953ad8646&lt;/propertyId&gt;&lt;period&gt;days&lt;/period&gt;&lt;/formula&gt;</vt:lpwstr>
  </property>
  <property fmtid="{D5CDD505-2E9C-101B-9397-08002B2CF9AE}" pid="18" name="display_urn">
    <vt:lpwstr>Shaun Barrett</vt:lpwstr>
  </property>
  <property fmtid="{D5CDD505-2E9C-101B-9397-08002B2CF9AE}" pid="19" name="SharedWithUsers">
    <vt:lpwstr>17;#Shaun Barrett</vt:lpwstr>
  </property>
</Properties>
</file>