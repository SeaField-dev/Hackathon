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2627"/>
        <w:gridCol w:w="1842"/>
        <w:gridCol w:w="2477"/>
        <w:gridCol w:w="4160"/>
      </w:tblGrid>
      <w:tr w:rsidR="00765FB9" w:rsidRPr="00F539F5" w14:paraId="2A800602" w14:textId="77777777" w:rsidTr="7BA2081C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644986C4" w:rsidR="00765FB9" w:rsidRPr="00F539F5" w:rsidRDefault="009C57B0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65FB9" w14:paraId="4E8646B4" w14:textId="77777777" w:rsidTr="7BA2081C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271DDAF3" w:rsidR="00765FB9" w:rsidRDefault="002637D7" w:rsidP="7CDBD432">
            <w:pPr>
              <w:pStyle w:val="IndentOne"/>
              <w:spacing w:before="60" w:after="60"/>
              <w:ind w:left="0"/>
            </w:pPr>
            <w:r>
              <w:t>22</w:t>
            </w:r>
            <w:r w:rsidRPr="002637D7">
              <w:rPr>
                <w:vertAlign w:val="superscript"/>
              </w:rPr>
              <w:t>nd</w:t>
            </w:r>
            <w:r>
              <w:t xml:space="preserve"> </w:t>
            </w:r>
            <w:r w:rsidR="00931C61">
              <w:t>– 29</w:t>
            </w:r>
            <w:r w:rsidR="00931C61" w:rsidRPr="00931C61">
              <w:rPr>
                <w:vertAlign w:val="superscript"/>
              </w:rPr>
              <w:t>th</w:t>
            </w:r>
            <w:r w:rsidR="00931C61">
              <w:t xml:space="preserve"> </w:t>
            </w:r>
            <w:r w:rsidR="004E06A6">
              <w:t>Nov 2023</w:t>
            </w:r>
          </w:p>
        </w:tc>
      </w:tr>
      <w:tr w:rsidR="00765FB9" w:rsidRPr="00F539F5" w14:paraId="56316115" w14:textId="77777777" w:rsidTr="7BA2081C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01562385" w:rsidR="001F1EEF" w:rsidRPr="00F539F5" w:rsidRDefault="001F1EEF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Sprint </w:t>
            </w:r>
            <w:r w:rsidR="000506FB">
              <w:t>4</w:t>
            </w:r>
            <w:r>
              <w:t>: Build</w:t>
            </w:r>
          </w:p>
        </w:tc>
      </w:tr>
      <w:tr w:rsidR="00852FAA" w:rsidRPr="008E0703" w14:paraId="6D807C40" w14:textId="77777777" w:rsidTr="00794823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852FAA" w:rsidRPr="00F539F5" w:rsidRDefault="00852FAA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852FAA" w:rsidRPr="000A2172" w:rsidRDefault="00852FAA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852FAA" w:rsidRPr="000A2172" w:rsidRDefault="00852FAA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852FAA" w:rsidRPr="000A2172" w:rsidRDefault="00852FAA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2637D7" w14:paraId="36334B8B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2637D7" w:rsidRPr="00F539F5" w:rsidRDefault="002637D7" w:rsidP="002637D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66CBD319" w:rsidR="002637D7" w:rsidRDefault="009767FC" w:rsidP="002637D7">
            <w:pPr>
              <w:pStyle w:val="ListBullet"/>
              <w:numPr>
                <w:ilvl w:val="0"/>
                <w:numId w:val="0"/>
              </w:numPr>
            </w:pPr>
            <w:r>
              <w:t>Training Material SOW</w:t>
            </w:r>
          </w:p>
        </w:tc>
        <w:tc>
          <w:tcPr>
            <w:tcW w:w="2477" w:type="dxa"/>
            <w:vAlign w:val="center"/>
          </w:tcPr>
          <w:p w14:paraId="72DE7454" w14:textId="1C9ACCF8" w:rsidR="002637D7" w:rsidRDefault="009767FC" w:rsidP="002637D7">
            <w:pPr>
              <w:pStyle w:val="ListBullet"/>
              <w:numPr>
                <w:ilvl w:val="0"/>
                <w:numId w:val="0"/>
              </w:numPr>
            </w:pPr>
            <w:r>
              <w:t>28</w:t>
            </w:r>
            <w:r w:rsidRPr="009767FC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B21AE94" w14:textId="2EA7E42C" w:rsidR="002637D7" w:rsidRDefault="009767FC" w:rsidP="002637D7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B05170" w14:paraId="36BC12DD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3C9E5847" w14:textId="77777777" w:rsidR="00B05170" w:rsidRPr="00F539F5" w:rsidRDefault="00B05170" w:rsidP="00B051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1AD67FF" w14:textId="6668F457" w:rsidR="00B05170" w:rsidRDefault="0081229B" w:rsidP="00B05170">
            <w:pPr>
              <w:pStyle w:val="ListBullet"/>
              <w:numPr>
                <w:ilvl w:val="0"/>
                <w:numId w:val="0"/>
              </w:numPr>
            </w:pPr>
            <w:r>
              <w:t xml:space="preserve">Confirmed Jira licenses will add minimal value at this stage of the project so </w:t>
            </w:r>
            <w:r w:rsidR="004C1558">
              <w:t xml:space="preserve">will </w:t>
            </w:r>
            <w:r>
              <w:t xml:space="preserve">not </w:t>
            </w:r>
            <w:r w:rsidR="004C1558">
              <w:t xml:space="preserve">be </w:t>
            </w:r>
            <w:r>
              <w:t>purchased</w:t>
            </w:r>
          </w:p>
        </w:tc>
        <w:tc>
          <w:tcPr>
            <w:tcW w:w="2477" w:type="dxa"/>
            <w:vAlign w:val="center"/>
          </w:tcPr>
          <w:p w14:paraId="147B7110" w14:textId="29B778A6" w:rsidR="00B05170" w:rsidRDefault="00B005A3" w:rsidP="00B05170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B005A3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EAD3AF8" w14:textId="0214A748" w:rsidR="00B05170" w:rsidRDefault="00B005A3" w:rsidP="00B0517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B05170" w:rsidRPr="008E0703" w14:paraId="0E744017" w14:textId="77777777" w:rsidTr="00794823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B05170" w:rsidRPr="00F539F5" w:rsidRDefault="00B05170" w:rsidP="00B051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2627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B05170" w:rsidRPr="000A2172" w:rsidRDefault="00B05170" w:rsidP="00B0517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B05170" w:rsidRPr="000A2172" w:rsidRDefault="00B05170" w:rsidP="00B0517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B05170" w:rsidRPr="000A2172" w:rsidRDefault="00B05170" w:rsidP="00B0517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B05170" w:rsidRPr="000A2172" w:rsidRDefault="00B05170" w:rsidP="00B0517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9767FC" w:rsidRPr="006218D6" w14:paraId="1AEC2D81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05D93D68" w14:textId="77777777" w:rsidR="009767FC" w:rsidRPr="00F539F5" w:rsidRDefault="009767FC" w:rsidP="009767FC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7A157CD2" w14:textId="2096CFD7" w:rsidR="009767FC" w:rsidRPr="008555CA" w:rsidRDefault="009767FC" w:rsidP="009767FC">
            <w:pPr>
              <w:pStyle w:val="ListBullet"/>
              <w:numPr>
                <w:ilvl w:val="0"/>
                <w:numId w:val="0"/>
              </w:numPr>
            </w:pPr>
            <w:r>
              <w:t>Training Material SOW signed</w:t>
            </w:r>
          </w:p>
        </w:tc>
        <w:tc>
          <w:tcPr>
            <w:tcW w:w="1842" w:type="dxa"/>
            <w:vAlign w:val="center"/>
          </w:tcPr>
          <w:p w14:paraId="25626D6A" w14:textId="4A37F915" w:rsidR="009767FC" w:rsidRDefault="009767FC" w:rsidP="009767FC">
            <w:pPr>
              <w:pStyle w:val="ListBullet"/>
              <w:numPr>
                <w:ilvl w:val="0"/>
                <w:numId w:val="0"/>
              </w:numPr>
            </w:pPr>
            <w:r>
              <w:t>1 Dec</w:t>
            </w:r>
          </w:p>
        </w:tc>
        <w:tc>
          <w:tcPr>
            <w:tcW w:w="2477" w:type="dxa"/>
            <w:vAlign w:val="center"/>
          </w:tcPr>
          <w:p w14:paraId="4C0C4F5A" w14:textId="66495142" w:rsidR="009767FC" w:rsidRDefault="009767FC" w:rsidP="009767FC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F4D135A" w14:textId="00841010" w:rsidR="009767FC" w:rsidRDefault="001140EA" w:rsidP="009767FC">
            <w:pPr>
              <w:pStyle w:val="ListBullet"/>
              <w:numPr>
                <w:ilvl w:val="0"/>
                <w:numId w:val="0"/>
              </w:numPr>
            </w:pPr>
            <w:r>
              <w:t>Need this approved this week so we can complete the work next week</w:t>
            </w:r>
          </w:p>
        </w:tc>
      </w:tr>
      <w:tr w:rsidR="005D18E9" w:rsidRPr="006218D6" w14:paraId="2F531BAA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76EF5B6E" w14:textId="77777777" w:rsidR="005D18E9" w:rsidRPr="00F539F5" w:rsidRDefault="005D18E9" w:rsidP="00B051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5793706A" w14:textId="136D9DDD" w:rsidR="005D18E9" w:rsidRDefault="005D18E9" w:rsidP="00B05170">
            <w:pPr>
              <w:pStyle w:val="ListBullet"/>
              <w:numPr>
                <w:ilvl w:val="0"/>
                <w:numId w:val="0"/>
              </w:numPr>
            </w:pPr>
            <w:r>
              <w:t>Demo</w:t>
            </w:r>
          </w:p>
        </w:tc>
        <w:tc>
          <w:tcPr>
            <w:tcW w:w="1842" w:type="dxa"/>
            <w:vAlign w:val="center"/>
          </w:tcPr>
          <w:p w14:paraId="4E4C6A40" w14:textId="0C4D8AD3" w:rsidR="005D18E9" w:rsidRDefault="005D18E9" w:rsidP="00B05170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5D18E9">
              <w:rPr>
                <w:vertAlign w:val="superscript"/>
              </w:rPr>
              <w:t>st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6494E7A0" w14:textId="6F81E079" w:rsidR="005D18E9" w:rsidRDefault="005D18E9" w:rsidP="00B0517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F86BED1" w14:textId="7097FE40" w:rsidR="005D18E9" w:rsidRDefault="005D18E9" w:rsidP="00B05170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B05170" w:rsidRPr="006218D6" w14:paraId="4837750D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1AACE3BF" w14:textId="77777777" w:rsidR="00B05170" w:rsidRPr="00F539F5" w:rsidRDefault="00B05170" w:rsidP="00B051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75A9CDE8" w14:textId="00CA101A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42" w:type="dxa"/>
            <w:vAlign w:val="center"/>
          </w:tcPr>
          <w:p w14:paraId="0E4D2DFA" w14:textId="2342A0DC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477" w:type="dxa"/>
            <w:vAlign w:val="center"/>
          </w:tcPr>
          <w:p w14:paraId="41E98A7D" w14:textId="4ED9C4CD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7546D92A" w14:textId="3A0621D0" w:rsidR="00763896" w:rsidRDefault="00D775A8" w:rsidP="00B05170">
            <w:pPr>
              <w:pStyle w:val="ListBullet"/>
              <w:numPr>
                <w:ilvl w:val="0"/>
                <w:numId w:val="0"/>
              </w:numPr>
            </w:pPr>
            <w:r>
              <w:t xml:space="preserve">All UAT feedback provided by </w:t>
            </w:r>
            <w:r w:rsidR="00763896">
              <w:t>8</w:t>
            </w:r>
            <w:r w:rsidR="00763896" w:rsidRPr="00763896">
              <w:rPr>
                <w:vertAlign w:val="superscript"/>
              </w:rPr>
              <w:t>th</w:t>
            </w:r>
            <w:r w:rsidR="00763896">
              <w:t xml:space="preserve"> Dec.</w:t>
            </w:r>
          </w:p>
          <w:p w14:paraId="3772BFDE" w14:textId="6E1FC1A4" w:rsidR="00B05170" w:rsidRDefault="00763896" w:rsidP="00B05170">
            <w:pPr>
              <w:pStyle w:val="ListBullet"/>
              <w:numPr>
                <w:ilvl w:val="0"/>
                <w:numId w:val="0"/>
              </w:numPr>
            </w:pPr>
            <w:r>
              <w:t>UAT c</w:t>
            </w:r>
            <w:r w:rsidR="00B05170">
              <w:t>ompleted by 15</w:t>
            </w:r>
            <w:r w:rsidR="00B05170" w:rsidRPr="00CA509A">
              <w:rPr>
                <w:vertAlign w:val="superscript"/>
              </w:rPr>
              <w:t>th</w:t>
            </w:r>
            <w:r w:rsidR="00B05170">
              <w:t xml:space="preserve"> Dec</w:t>
            </w:r>
            <w:r>
              <w:t>.</w:t>
            </w:r>
          </w:p>
        </w:tc>
      </w:tr>
      <w:tr w:rsidR="00B05170" w:rsidRPr="006218D6" w14:paraId="7E04B8F7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1721A58A" w14:textId="77777777" w:rsidR="00B05170" w:rsidRPr="00F539F5" w:rsidRDefault="00B05170" w:rsidP="00B051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00D8639F" w14:textId="61C82D8F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Steerco #2</w:t>
            </w:r>
          </w:p>
        </w:tc>
        <w:tc>
          <w:tcPr>
            <w:tcW w:w="1842" w:type="dxa"/>
            <w:vAlign w:val="center"/>
          </w:tcPr>
          <w:p w14:paraId="08727EFE" w14:textId="5788B6AB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994250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2B7E7A8B" w14:textId="32D4914B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E2FE22E" w14:textId="67D3C6DE" w:rsidR="00B05170" w:rsidRDefault="00B52AAF" w:rsidP="00B05170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B05170" w:rsidRPr="006218D6" w14:paraId="1D20D673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0F5FEB32" w14:textId="77777777" w:rsidR="00B05170" w:rsidRPr="00F539F5" w:rsidRDefault="00B05170" w:rsidP="00B051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6DCE8C5E" w14:textId="78C033B3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42" w:type="dxa"/>
            <w:vAlign w:val="center"/>
          </w:tcPr>
          <w:p w14:paraId="27EBDCA0" w14:textId="266FFC5F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15</w:t>
            </w:r>
            <w:r w:rsidRPr="007047E4">
              <w:rPr>
                <w:vertAlign w:val="superscript"/>
              </w:rPr>
              <w:t>th</w:t>
            </w:r>
            <w:r>
              <w:t xml:space="preserve"> Jan 2024</w:t>
            </w:r>
          </w:p>
        </w:tc>
        <w:tc>
          <w:tcPr>
            <w:tcW w:w="2477" w:type="dxa"/>
            <w:vAlign w:val="center"/>
          </w:tcPr>
          <w:p w14:paraId="1E7B9DF3" w14:textId="17E96ECE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767331F" w14:textId="0C73586C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B05170" w:rsidRPr="00241839" w14:paraId="2CA61509" w14:textId="77777777" w:rsidTr="7BA2081C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B05170" w:rsidRPr="00F539F5" w:rsidRDefault="00B05170" w:rsidP="00B051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65ACC" w14:textId="1278D819" w:rsidR="00C36E03" w:rsidRPr="00241839" w:rsidRDefault="00B05170" w:rsidP="00B005A3">
            <w:pPr>
              <w:pStyle w:val="ListBullet"/>
            </w:pPr>
            <w:r>
              <w:t xml:space="preserve">Planning for support beyond post go-live </w:t>
            </w:r>
            <w:proofErr w:type="spellStart"/>
            <w:r>
              <w:t>hypercare</w:t>
            </w:r>
            <w:proofErr w:type="spellEnd"/>
            <w:r w:rsidR="00B52AAF">
              <w:t xml:space="preserve">. Open Box </w:t>
            </w:r>
            <w:r w:rsidR="00285FC9">
              <w:t>s</w:t>
            </w:r>
            <w:r w:rsidR="00B52AAF">
              <w:t xml:space="preserve">trongly recommends </w:t>
            </w:r>
            <w:r>
              <w:t>0.5 FT</w:t>
            </w:r>
            <w:r w:rsidR="00B52AAF">
              <w:t>Es (</w:t>
            </w:r>
            <w:r w:rsidR="00285FC9">
              <w:t>80 hours</w:t>
            </w:r>
            <w:r w:rsidR="00B52AAF">
              <w:t>)</w:t>
            </w:r>
            <w:r w:rsidR="00285FC9">
              <w:t>.</w:t>
            </w:r>
          </w:p>
        </w:tc>
      </w:tr>
      <w:tr w:rsidR="00B05170" w:rsidRPr="004C7753" w14:paraId="5446EC3A" w14:textId="77777777" w:rsidTr="7BA2081C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B05170" w:rsidRPr="00F539F5" w:rsidRDefault="00B05170" w:rsidP="00B051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46290591" w14:textId="1F3B3413" w:rsidR="00B05170" w:rsidRDefault="00B05170" w:rsidP="00B05170">
            <w:pPr>
              <w:pStyle w:val="ListBullet"/>
            </w:pPr>
            <w:r>
              <w:t xml:space="preserve">Jacob on leave </w:t>
            </w:r>
            <w:r w:rsidR="00B005A3">
              <w:t xml:space="preserve">from 15 </w:t>
            </w:r>
            <w:r>
              <w:t>December.</w:t>
            </w:r>
          </w:p>
          <w:p w14:paraId="0393B301" w14:textId="79C7556C" w:rsidR="00B05170" w:rsidRPr="004C7753" w:rsidRDefault="00B05170" w:rsidP="00B05170">
            <w:pPr>
              <w:pStyle w:val="ListBullet"/>
            </w:pPr>
            <w:r>
              <w:t>Open Box will be taking extended leave over December.</w:t>
            </w:r>
          </w:p>
        </w:tc>
      </w:tr>
    </w:tbl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0FC9BF5" w14:textId="45A44783" w:rsidR="00694157" w:rsidRDefault="00694157" w:rsidP="00694157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Sprint Metrics</w:t>
      </w:r>
    </w:p>
    <w:p w14:paraId="5CCE93E2" w14:textId="77777777" w:rsidR="00357696" w:rsidRDefault="00357696" w:rsidP="00694157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126"/>
      </w:tblGrid>
      <w:tr w:rsidR="00357696" w14:paraId="22F9355C" w14:textId="77777777" w:rsidTr="00630D66">
        <w:tc>
          <w:tcPr>
            <w:tcW w:w="3539" w:type="dxa"/>
            <w:shd w:val="clear" w:color="auto" w:fill="D9D9D9" w:themeFill="background1" w:themeFillShade="D9"/>
          </w:tcPr>
          <w:p w14:paraId="6CCC3624" w14:textId="635326C7" w:rsidR="00357696" w:rsidRPr="00357696" w:rsidRDefault="00357696" w:rsidP="00357696">
            <w:pPr>
              <w:spacing w:line="240" w:lineRule="auto"/>
              <w:jc w:val="right"/>
              <w:rPr>
                <w:b/>
                <w:bCs/>
              </w:rPr>
            </w:pPr>
            <w:r w:rsidRPr="00357696">
              <w:rPr>
                <w:b/>
                <w:bCs/>
              </w:rPr>
              <w:t>Sprint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145EF46" w14:textId="6724EAC7" w:rsidR="00357696" w:rsidRPr="00357696" w:rsidRDefault="00357696" w:rsidP="00357696">
            <w:pPr>
              <w:spacing w:line="240" w:lineRule="auto"/>
              <w:jc w:val="right"/>
              <w:rPr>
                <w:b/>
                <w:bCs/>
              </w:rPr>
            </w:pPr>
            <w:r w:rsidRPr="00357696">
              <w:rPr>
                <w:b/>
                <w:bCs/>
              </w:rPr>
              <w:t>Story Points</w:t>
            </w:r>
          </w:p>
        </w:tc>
      </w:tr>
      <w:tr w:rsidR="00357696" w14:paraId="1754BEDA" w14:textId="77777777" w:rsidTr="00630D66">
        <w:tc>
          <w:tcPr>
            <w:tcW w:w="3539" w:type="dxa"/>
          </w:tcPr>
          <w:p w14:paraId="4D80D7AC" w14:textId="442A7DC5" w:rsidR="00357696" w:rsidRDefault="00357696" w:rsidP="00357696">
            <w:pPr>
              <w:spacing w:line="240" w:lineRule="auto"/>
              <w:jc w:val="right"/>
            </w:pPr>
            <w:r>
              <w:t>1</w:t>
            </w:r>
          </w:p>
        </w:tc>
        <w:tc>
          <w:tcPr>
            <w:tcW w:w="2126" w:type="dxa"/>
          </w:tcPr>
          <w:p w14:paraId="62DEC5BD" w14:textId="369A4583" w:rsidR="00357696" w:rsidRDefault="00AB71FF" w:rsidP="00357696">
            <w:pPr>
              <w:spacing w:line="240" w:lineRule="auto"/>
              <w:jc w:val="right"/>
            </w:pPr>
            <w:r>
              <w:t>61</w:t>
            </w:r>
          </w:p>
        </w:tc>
      </w:tr>
      <w:tr w:rsidR="00357696" w14:paraId="6ABE92BF" w14:textId="77777777" w:rsidTr="00630D66">
        <w:tc>
          <w:tcPr>
            <w:tcW w:w="3539" w:type="dxa"/>
          </w:tcPr>
          <w:p w14:paraId="292A66D8" w14:textId="2D27C9FB" w:rsidR="00357696" w:rsidRDefault="00357696" w:rsidP="00357696">
            <w:pPr>
              <w:spacing w:line="240" w:lineRule="auto"/>
              <w:jc w:val="right"/>
            </w:pPr>
            <w:r>
              <w:t>2</w:t>
            </w:r>
          </w:p>
        </w:tc>
        <w:tc>
          <w:tcPr>
            <w:tcW w:w="2126" w:type="dxa"/>
          </w:tcPr>
          <w:p w14:paraId="5AB84868" w14:textId="03E7700C" w:rsidR="00357696" w:rsidRDefault="00AB71FF" w:rsidP="00357696">
            <w:pPr>
              <w:spacing w:line="240" w:lineRule="auto"/>
              <w:jc w:val="right"/>
            </w:pPr>
            <w:r>
              <w:t>75</w:t>
            </w:r>
          </w:p>
        </w:tc>
      </w:tr>
      <w:tr w:rsidR="00357696" w14:paraId="68070C86" w14:textId="77777777" w:rsidTr="00630D66">
        <w:tc>
          <w:tcPr>
            <w:tcW w:w="3539" w:type="dxa"/>
          </w:tcPr>
          <w:p w14:paraId="2C10A8D7" w14:textId="6A7C6CBC" w:rsidR="00357696" w:rsidRDefault="00357696" w:rsidP="00357696">
            <w:pPr>
              <w:spacing w:line="240" w:lineRule="auto"/>
              <w:jc w:val="right"/>
            </w:pPr>
            <w:r>
              <w:t>3</w:t>
            </w:r>
          </w:p>
        </w:tc>
        <w:tc>
          <w:tcPr>
            <w:tcW w:w="2126" w:type="dxa"/>
          </w:tcPr>
          <w:p w14:paraId="162A18D3" w14:textId="1413DD88" w:rsidR="00357696" w:rsidRDefault="00AB71FF" w:rsidP="00357696">
            <w:pPr>
              <w:spacing w:line="240" w:lineRule="auto"/>
              <w:jc w:val="right"/>
            </w:pPr>
            <w:r>
              <w:t>56</w:t>
            </w:r>
          </w:p>
        </w:tc>
      </w:tr>
      <w:tr w:rsidR="00357696" w14:paraId="2CF73CCF" w14:textId="77777777" w:rsidTr="00630D66">
        <w:tc>
          <w:tcPr>
            <w:tcW w:w="3539" w:type="dxa"/>
          </w:tcPr>
          <w:p w14:paraId="71786185" w14:textId="42645E3C" w:rsidR="00357696" w:rsidRDefault="00357696" w:rsidP="00357696">
            <w:pPr>
              <w:spacing w:line="240" w:lineRule="auto"/>
              <w:jc w:val="right"/>
            </w:pPr>
            <w:r>
              <w:t>4</w:t>
            </w:r>
          </w:p>
        </w:tc>
        <w:tc>
          <w:tcPr>
            <w:tcW w:w="2126" w:type="dxa"/>
          </w:tcPr>
          <w:p w14:paraId="32421A49" w14:textId="6B88A8DB" w:rsidR="00357696" w:rsidRDefault="00605204" w:rsidP="00357696">
            <w:pPr>
              <w:spacing w:line="240" w:lineRule="auto"/>
              <w:jc w:val="right"/>
            </w:pPr>
            <w:r>
              <w:t>79</w:t>
            </w:r>
          </w:p>
        </w:tc>
      </w:tr>
      <w:tr w:rsidR="00B65AEC" w14:paraId="592263F1" w14:textId="77777777" w:rsidTr="00630D66">
        <w:tc>
          <w:tcPr>
            <w:tcW w:w="3539" w:type="dxa"/>
          </w:tcPr>
          <w:p w14:paraId="0EAAAC8E" w14:textId="149453F6" w:rsidR="00B65AEC" w:rsidRPr="00BC69E2" w:rsidRDefault="00B65AEC" w:rsidP="00630D66">
            <w:pPr>
              <w:spacing w:line="240" w:lineRule="auto"/>
              <w:rPr>
                <w:b/>
                <w:bCs/>
              </w:rPr>
            </w:pPr>
            <w:r w:rsidRPr="00BC69E2">
              <w:rPr>
                <w:b/>
                <w:bCs/>
              </w:rPr>
              <w:t>Total</w:t>
            </w:r>
          </w:p>
        </w:tc>
        <w:tc>
          <w:tcPr>
            <w:tcW w:w="2126" w:type="dxa"/>
          </w:tcPr>
          <w:p w14:paraId="44AA6CF2" w14:textId="0E4AAB90" w:rsidR="00B65AEC" w:rsidRPr="00BC69E2" w:rsidRDefault="00BC69E2" w:rsidP="00357696">
            <w:pPr>
              <w:spacing w:line="240" w:lineRule="auto"/>
              <w:jc w:val="right"/>
              <w:rPr>
                <w:b/>
                <w:bCs/>
              </w:rPr>
            </w:pPr>
            <w:r w:rsidRPr="00BC69E2">
              <w:rPr>
                <w:b/>
                <w:bCs/>
              </w:rPr>
              <w:t>271</w:t>
            </w:r>
          </w:p>
        </w:tc>
      </w:tr>
      <w:tr w:rsidR="00630D66" w14:paraId="4ED286F0" w14:textId="77777777" w:rsidTr="00630D66">
        <w:tc>
          <w:tcPr>
            <w:tcW w:w="3539" w:type="dxa"/>
          </w:tcPr>
          <w:p w14:paraId="79EB2770" w14:textId="68C7B8C3" w:rsidR="00630D66" w:rsidRPr="00931C61" w:rsidRDefault="00630D66" w:rsidP="00630D66">
            <w:pPr>
              <w:spacing w:line="240" w:lineRule="auto"/>
              <w:rPr>
                <w:i/>
                <w:iCs/>
              </w:rPr>
            </w:pPr>
            <w:r w:rsidRPr="00931C61">
              <w:rPr>
                <w:i/>
                <w:iCs/>
              </w:rPr>
              <w:t>Initial Backlog</w:t>
            </w:r>
          </w:p>
        </w:tc>
        <w:tc>
          <w:tcPr>
            <w:tcW w:w="2126" w:type="dxa"/>
          </w:tcPr>
          <w:p w14:paraId="4D54F1F1" w14:textId="3940AC81" w:rsidR="00630D66" w:rsidRPr="00931C61" w:rsidRDefault="00630D66" w:rsidP="00357696">
            <w:pPr>
              <w:spacing w:line="240" w:lineRule="auto"/>
              <w:jc w:val="right"/>
              <w:rPr>
                <w:i/>
                <w:iCs/>
              </w:rPr>
            </w:pPr>
            <w:r w:rsidRPr="00931C61">
              <w:rPr>
                <w:i/>
                <w:iCs/>
              </w:rPr>
              <w:t>185</w:t>
            </w:r>
          </w:p>
        </w:tc>
      </w:tr>
      <w:tr w:rsidR="00630D66" w14:paraId="5DEE466F" w14:textId="77777777" w:rsidTr="00630D66">
        <w:tc>
          <w:tcPr>
            <w:tcW w:w="3539" w:type="dxa"/>
          </w:tcPr>
          <w:p w14:paraId="0A8431FB" w14:textId="7C4977CB" w:rsidR="00630D66" w:rsidRPr="00931C61" w:rsidRDefault="00630D66" w:rsidP="00630D66">
            <w:pPr>
              <w:spacing w:line="240" w:lineRule="auto"/>
              <w:rPr>
                <w:i/>
                <w:iCs/>
              </w:rPr>
            </w:pPr>
            <w:r w:rsidRPr="00931C61">
              <w:rPr>
                <w:i/>
                <w:iCs/>
              </w:rPr>
              <w:t>Additional Story Points delivered</w:t>
            </w:r>
          </w:p>
        </w:tc>
        <w:tc>
          <w:tcPr>
            <w:tcW w:w="2126" w:type="dxa"/>
          </w:tcPr>
          <w:p w14:paraId="0C7E2215" w14:textId="0D724F39" w:rsidR="00630D66" w:rsidRPr="00931C61" w:rsidRDefault="00931C61" w:rsidP="00357696">
            <w:pPr>
              <w:spacing w:line="240" w:lineRule="auto"/>
              <w:jc w:val="right"/>
              <w:rPr>
                <w:i/>
                <w:iCs/>
              </w:rPr>
            </w:pPr>
            <w:r w:rsidRPr="00931C61">
              <w:rPr>
                <w:i/>
                <w:iCs/>
              </w:rPr>
              <w:t>86</w:t>
            </w:r>
          </w:p>
        </w:tc>
      </w:tr>
    </w:tbl>
    <w:p w14:paraId="78DDABC7" w14:textId="77777777" w:rsidR="00357696" w:rsidRDefault="00357696" w:rsidP="00694157">
      <w:pPr>
        <w:spacing w:line="240" w:lineRule="auto"/>
      </w:pPr>
    </w:p>
    <w:p w14:paraId="77FEDD0D" w14:textId="77777777" w:rsidR="00357696" w:rsidRDefault="00357696" w:rsidP="00694157">
      <w:pPr>
        <w:spacing w:line="240" w:lineRule="auto"/>
      </w:pPr>
    </w:p>
    <w:p w14:paraId="319A7CE2" w14:textId="485BD11D" w:rsidR="00766F5D" w:rsidRDefault="00766F5D" w:rsidP="000251E2">
      <w:pPr>
        <w:spacing w:line="240" w:lineRule="auto"/>
        <w:rPr>
          <w:color w:val="595959" w:themeColor="text1" w:themeTint="A6"/>
          <w:sz w:val="28"/>
        </w:rPr>
      </w:pPr>
    </w:p>
    <w:p w14:paraId="50141F45" w14:textId="05721BEE" w:rsidR="004B5573" w:rsidRDefault="004B5573" w:rsidP="000251E2">
      <w:pPr>
        <w:spacing w:line="240" w:lineRule="auto"/>
        <w:rPr>
          <w:color w:val="595959" w:themeColor="text1" w:themeTint="A6"/>
          <w:sz w:val="28"/>
        </w:rPr>
      </w:pPr>
    </w:p>
    <w:p w14:paraId="6BA12373" w14:textId="05A63D80" w:rsidR="00766F5D" w:rsidRDefault="00766F5D" w:rsidP="000251E2">
      <w:pPr>
        <w:spacing w:line="240" w:lineRule="auto"/>
        <w:rPr>
          <w:color w:val="595959" w:themeColor="text1" w:themeTint="A6"/>
          <w:sz w:val="28"/>
        </w:rPr>
      </w:pPr>
    </w:p>
    <w:p w14:paraId="136A099B" w14:textId="55920847" w:rsidR="005A635B" w:rsidRDefault="005A635B" w:rsidP="000251E2">
      <w:pPr>
        <w:spacing w:line="240" w:lineRule="auto"/>
        <w:rPr>
          <w:color w:val="595959" w:themeColor="text1" w:themeTint="A6"/>
          <w:sz w:val="28"/>
        </w:rPr>
      </w:pPr>
    </w:p>
    <w:p w14:paraId="08BF4E6E" w14:textId="77777777" w:rsidR="00766F5D" w:rsidRDefault="00766F5D" w:rsidP="000251E2">
      <w:pPr>
        <w:spacing w:line="240" w:lineRule="auto"/>
        <w:rPr>
          <w:color w:val="595959" w:themeColor="text1" w:themeTint="A6"/>
          <w:sz w:val="28"/>
        </w:rPr>
      </w:pPr>
    </w:p>
    <w:p w14:paraId="68573751" w14:textId="6838D919" w:rsidR="00E56113" w:rsidRDefault="00E56113" w:rsidP="000251E2">
      <w:pPr>
        <w:spacing w:line="240" w:lineRule="auto"/>
        <w:rPr>
          <w:color w:val="595959" w:themeColor="text1" w:themeTint="A6"/>
          <w:sz w:val="28"/>
        </w:rPr>
      </w:pPr>
    </w:p>
    <w:p w14:paraId="3CFE5B9F" w14:textId="5E546F25" w:rsidR="002B0379" w:rsidRDefault="002B0379" w:rsidP="000251E2">
      <w:pPr>
        <w:spacing w:line="240" w:lineRule="auto"/>
        <w:rPr>
          <w:color w:val="595959" w:themeColor="text1" w:themeTint="A6"/>
          <w:sz w:val="28"/>
        </w:rPr>
      </w:pPr>
    </w:p>
    <w:p w14:paraId="06301987" w14:textId="728E43CD" w:rsidR="00931C61" w:rsidRDefault="00931C6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A601F91" w14:textId="074F67C9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0768" w:type="dxa"/>
        <w:tblLayout w:type="fixed"/>
        <w:tblLook w:val="04A0" w:firstRow="1" w:lastRow="0" w:firstColumn="1" w:lastColumn="0" w:noHBand="0" w:noVBand="1"/>
      </w:tblPr>
      <w:tblGrid>
        <w:gridCol w:w="3590"/>
        <w:gridCol w:w="3589"/>
        <w:gridCol w:w="3589"/>
      </w:tblGrid>
      <w:tr w:rsidR="00556561" w:rsidRPr="005B267F" w14:paraId="48C9E32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E209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Summary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344B3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Issue key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158C775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Story Points</w:t>
            </w:r>
          </w:p>
        </w:tc>
      </w:tr>
      <w:tr w:rsidR="00556561" w:rsidRPr="005B267F" w14:paraId="7E53163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1BED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void duration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E6B0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D3E70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ECE43F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489176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Tasks for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6E6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B1B3BB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7B3C9C7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11C0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View / Update Task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6049FA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B177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DC534E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BB38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Replace Internal Notification Emails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345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FVVP-132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0B0129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3B69A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8BF8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Reporting - See Teams with High Number of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DAA3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C2B49A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5A29F59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F88B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Active Voids Behind Schedule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93BA52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F01A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C8ECF7B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C04EC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Calendar - See Onsite Void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9AA10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702414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256A257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DBA6C3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Close Down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D72F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1FA2BA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A1E0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42C719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Deposit Release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0E978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F48884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3F0C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33D84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Finalize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4FD20C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E1644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D1F3DC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D47A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Review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6747F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F633CC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9A58C5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2914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Property Condition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C0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A2BB40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683FF0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06AB3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E4531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EEF6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DF91B7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0DA641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Book Works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3F807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CF40E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47145C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9F2CE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Cancel Direct Debit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8B364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C776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AD2606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37D7F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Compliance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06610B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DFFD67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2F7F02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3C82CF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Notify Stakeholders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722E1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A09BF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14E553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CC5A51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Required Information is Captured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55C67A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27D05A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9CBC5A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2739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Confirm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CB4CA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632113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47C279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693FA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BBA9C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D3E277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D6444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07AA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Active Voids for a Building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1BC7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4ABA49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5EE05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205D7D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History of Voids on a Unit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37407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87970EE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2909F6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602FF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Void &amp; Task Audit History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1C98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2CD8C6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66B568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13F93D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Upload Void Documents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F17C17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5E72E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E509DD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E217A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Unit View Arrangements &amp; Key Location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2B27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E8A64F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E74B8F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C424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Available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C5F68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8DE2D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1A9B9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E91E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FV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4B5E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2463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7399C2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3CFF2E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Unit Status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BA67C4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8BFF57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DE61C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28FCD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New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F8CC18" w14:textId="77777777" w:rsidR="00556561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FVVP-92</w:t>
            </w:r>
          </w:p>
          <w:p w14:paraId="11321C26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0DC87457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24A66FF6" w14:textId="77777777" w:rsidR="004A1C82" w:rsidRDefault="004A1C82" w:rsidP="004A1C82">
            <w:pPr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  <w:p w14:paraId="5779324D" w14:textId="6FA9CB6A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50194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6DD4E3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FE7AE1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lastRenderedPageBreak/>
              <w:t>See Estimated Available Date &amp; Void Completion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60E382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2E504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A6423D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0F86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Create a Void with Refurb / Refresh / Clean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Only-Specific</w:t>
            </w:r>
            <w:proofErr w:type="gramEnd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B914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3FE5E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6FABEA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EC0B7D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Relet Status - Update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58A1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EB5FEB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58277E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6FE6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Relet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F534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534081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3D4FF9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E2AD3A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New Voids Confirmed for Sale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C075B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637C03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6B8B68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5D9A3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New Void - Default Unit Sale Status from Salesforce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F14A4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5C30C3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96E012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3E5DD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Other KPIs for R1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A3A9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1F1198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10</w:t>
            </w:r>
          </w:p>
        </w:tc>
      </w:tr>
      <w:tr w:rsidR="00556561" w:rsidRPr="005B267F" w14:paraId="0F6E91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2F013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Open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24EA93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E9E715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49CE14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CE3B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Cancel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5BD03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39B9E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425211B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7A3F7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Close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E1DC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FB588E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5DC6E63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7F30E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Summary of Void Phases &amp; % Completion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835B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4842D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73961E9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7A293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Voids are Read-Only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8BF2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B77878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D8CF48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1FEEE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KPI: Vacant Days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11C02C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0404B1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57871C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8D32E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a Phase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E6FD6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677A87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1E186C1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58505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a Void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80FD02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5AC4D2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059834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F6AA0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Void Works Type - Update Tasks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E5D7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0C30B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30CD61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B20D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522AE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FAAB5C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153319D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7EAD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PVI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DFD76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F31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E51CCC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473173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Rename "Void" Terminology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E4E3E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B643B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79B124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29D8C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Set Tasks to Not Applicable [Close]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6DB55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28C414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5EA8ED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BCD39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Capture a Reason for Updating Key Void Information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2BD5D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E8F98E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8D2301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275D62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Capture End of Tenancy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A52A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77C5B9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9F92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8B5E0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Salesforce Unit &amp; Building Attributes in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7A25E6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16F29B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F7DE7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CB61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Void - Calculate Estimated PVI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7786F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9F3F80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D715D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C26E89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Data Migration - Void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B714C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E2307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35E44319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6E11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Assign Tasks to Responsible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93FD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4A99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E13666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EEDC7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8BA4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AD67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2704F9C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94D6ED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Tied to an EOT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A10E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01181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48852FF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EE0FB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Generate Phases &amp; Tasks from a Template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DDDEE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4FE3D5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4A861F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88EEBE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Create an End of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DFBF0F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B0DC68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5BE6E7E" w14:textId="77777777" w:rsidTr="005B267F">
        <w:trPr>
          <w:trHeight w:hRule="exact" w:val="284"/>
        </w:trPr>
        <w:tc>
          <w:tcPr>
            <w:tcW w:w="7586" w:type="dxa"/>
            <w:tcBorders>
              <w:top w:val="double" w:sz="6" w:space="0" w:color="70AD47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673786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6DDAC8D" w14:textId="77777777" w:rsidR="00556561" w:rsidRPr="005B267F" w:rsidRDefault="00556561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426F6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185</w:t>
            </w:r>
          </w:p>
        </w:tc>
      </w:tr>
    </w:tbl>
    <w:p w14:paraId="30761C18" w14:textId="77777777" w:rsidR="0071624E" w:rsidRDefault="0071624E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59E139E0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6167C806" w14:textId="77777777" w:rsidR="00704E37" w:rsidRDefault="00704E37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2627"/>
        <w:gridCol w:w="1842"/>
        <w:gridCol w:w="2477"/>
        <w:gridCol w:w="4160"/>
      </w:tblGrid>
      <w:tr w:rsidR="00704E37" w:rsidRPr="00F539F5" w14:paraId="15A74820" w14:textId="77777777" w:rsidTr="006C0B26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C8E975C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5193FE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04E37" w14:paraId="24F1E0D6" w14:textId="77777777" w:rsidTr="006C0B26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D86A6BA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41B702C4" w14:textId="77777777" w:rsidR="00704E37" w:rsidRDefault="00704E37" w:rsidP="006C0B26">
            <w:pPr>
              <w:pStyle w:val="IndentOne"/>
              <w:spacing w:before="60" w:after="60"/>
              <w:ind w:left="0"/>
            </w:pPr>
            <w:r>
              <w:t>15</w:t>
            </w:r>
            <w:r w:rsidRPr="000506FB">
              <w:rPr>
                <w:vertAlign w:val="superscript"/>
              </w:rPr>
              <w:t>th</w:t>
            </w:r>
            <w:r>
              <w:t xml:space="preserve"> – 22</w:t>
            </w:r>
            <w:r w:rsidRPr="002637D7">
              <w:rPr>
                <w:vertAlign w:val="superscript"/>
              </w:rPr>
              <w:t>nd</w:t>
            </w:r>
            <w:r>
              <w:t xml:space="preserve"> Nov 2023</w:t>
            </w:r>
          </w:p>
        </w:tc>
      </w:tr>
      <w:tr w:rsidR="00704E37" w:rsidRPr="00F539F5" w14:paraId="496871B1" w14:textId="77777777" w:rsidTr="006C0B26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E4B3E17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5799FC14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</w:pPr>
            <w:r>
              <w:t>Sprint 4: Build</w:t>
            </w:r>
          </w:p>
        </w:tc>
      </w:tr>
      <w:tr w:rsidR="00704E37" w:rsidRPr="008E0703" w14:paraId="13B74B49" w14:textId="77777777" w:rsidTr="006C0B26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6DE78C1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FCB5BB4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789EF32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21AA0CBC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704E37" w14:paraId="1F27CCF2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79CFF1D4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97D48B4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  <w:r>
              <w:t xml:space="preserve"> Feedback</w:t>
            </w:r>
          </w:p>
        </w:tc>
        <w:tc>
          <w:tcPr>
            <w:tcW w:w="2477" w:type="dxa"/>
            <w:vAlign w:val="center"/>
          </w:tcPr>
          <w:p w14:paraId="165AF071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39C6EABB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04E37" w14:paraId="1A9CB952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54EE1E8E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4E1701BB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 w:rsidRPr="00F04E56">
              <w:t xml:space="preserve">Review of </w:t>
            </w:r>
            <w:r>
              <w:t>Production Deployment dates</w:t>
            </w:r>
          </w:p>
        </w:tc>
        <w:tc>
          <w:tcPr>
            <w:tcW w:w="2477" w:type="dxa"/>
            <w:vAlign w:val="center"/>
          </w:tcPr>
          <w:p w14:paraId="63AA3C19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21</w:t>
            </w:r>
            <w:r w:rsidRPr="00600D4F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14D06AC5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704E37" w:rsidRPr="008E0703" w14:paraId="7EF3F8C4" w14:textId="77777777" w:rsidTr="006C0B26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97E49A5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2627" w:type="dxa"/>
            <w:shd w:val="clear" w:color="auto" w:fill="F2F2F2" w:themeFill="background1" w:themeFillShade="F2"/>
            <w:vAlign w:val="center"/>
            <w:hideMark/>
          </w:tcPr>
          <w:p w14:paraId="4CDC0406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  <w:hideMark/>
          </w:tcPr>
          <w:p w14:paraId="2F934627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FF71631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51B2F58" w14:textId="77777777" w:rsidR="00704E37" w:rsidRPr="000A2172" w:rsidRDefault="00704E37" w:rsidP="006C0B2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704E37" w:rsidRPr="006218D6" w14:paraId="1C8D25BE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709B6113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13E80912" w14:textId="77777777" w:rsidR="00704E37" w:rsidRPr="008555CA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Go-Live Preparation</w:t>
            </w:r>
          </w:p>
        </w:tc>
        <w:tc>
          <w:tcPr>
            <w:tcW w:w="1842" w:type="dxa"/>
            <w:vAlign w:val="center"/>
          </w:tcPr>
          <w:p w14:paraId="47B0B20F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  <w:tc>
          <w:tcPr>
            <w:tcW w:w="2477" w:type="dxa"/>
            <w:vAlign w:val="center"/>
          </w:tcPr>
          <w:p w14:paraId="60ABBDF7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7A3A8BD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Change Management, Training, Support</w:t>
            </w:r>
          </w:p>
        </w:tc>
      </w:tr>
      <w:tr w:rsidR="00704E37" w:rsidRPr="006218D6" w14:paraId="3FD30A22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6DED9DA6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4FC5C8EA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Demo</w:t>
            </w:r>
          </w:p>
        </w:tc>
        <w:tc>
          <w:tcPr>
            <w:tcW w:w="1842" w:type="dxa"/>
            <w:vAlign w:val="center"/>
          </w:tcPr>
          <w:p w14:paraId="71B98A27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5D18E9">
              <w:rPr>
                <w:vertAlign w:val="superscript"/>
              </w:rPr>
              <w:t>st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75F5EF81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76F21315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04E37" w:rsidRPr="006218D6" w14:paraId="3049E028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1E389DC9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7D09DCEA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42" w:type="dxa"/>
            <w:vAlign w:val="center"/>
          </w:tcPr>
          <w:p w14:paraId="7E6D0659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477" w:type="dxa"/>
            <w:vAlign w:val="center"/>
          </w:tcPr>
          <w:p w14:paraId="37998296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73390E2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Completed by 15</w:t>
            </w:r>
            <w:r w:rsidRPr="00CA509A">
              <w:rPr>
                <w:vertAlign w:val="superscript"/>
              </w:rPr>
              <w:t>th</w:t>
            </w:r>
            <w:r>
              <w:t xml:space="preserve"> Dec</w:t>
            </w:r>
          </w:p>
        </w:tc>
      </w:tr>
      <w:tr w:rsidR="00704E37" w:rsidRPr="006218D6" w14:paraId="69AC0CC3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1D291EE6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4D931227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Steerco #2</w:t>
            </w:r>
          </w:p>
        </w:tc>
        <w:tc>
          <w:tcPr>
            <w:tcW w:w="1842" w:type="dxa"/>
            <w:vAlign w:val="center"/>
          </w:tcPr>
          <w:p w14:paraId="1E2C4FA4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994250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24F80884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A6B83CC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Date to be confirmed</w:t>
            </w:r>
          </w:p>
        </w:tc>
      </w:tr>
      <w:tr w:rsidR="00704E37" w:rsidRPr="006218D6" w14:paraId="67E21635" w14:textId="77777777" w:rsidTr="006C0B26">
        <w:trPr>
          <w:trHeight w:val="178"/>
        </w:trPr>
        <w:tc>
          <w:tcPr>
            <w:tcW w:w="3070" w:type="dxa"/>
            <w:vMerge/>
            <w:vAlign w:val="center"/>
          </w:tcPr>
          <w:p w14:paraId="08728503" w14:textId="77777777" w:rsidR="00704E37" w:rsidRPr="00F539F5" w:rsidRDefault="00704E37" w:rsidP="006C0B2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2C657458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42" w:type="dxa"/>
            <w:vAlign w:val="center"/>
          </w:tcPr>
          <w:p w14:paraId="4B2D2CE9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15</w:t>
            </w:r>
            <w:r w:rsidRPr="007047E4">
              <w:rPr>
                <w:vertAlign w:val="superscript"/>
              </w:rPr>
              <w:t>th</w:t>
            </w:r>
            <w:r>
              <w:t xml:space="preserve"> Jan 2024</w:t>
            </w:r>
          </w:p>
        </w:tc>
        <w:tc>
          <w:tcPr>
            <w:tcW w:w="2477" w:type="dxa"/>
            <w:vAlign w:val="center"/>
          </w:tcPr>
          <w:p w14:paraId="1F20B16D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44360B7" w14:textId="77777777" w:rsidR="00704E37" w:rsidRDefault="00704E37" w:rsidP="006C0B26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04E37" w:rsidRPr="00241839" w14:paraId="607E6EEF" w14:textId="77777777" w:rsidTr="006C0B26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77AE544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70BA3EC3" w14:textId="77777777" w:rsidR="00704E37" w:rsidRDefault="00704E37" w:rsidP="006C0B26">
            <w:pPr>
              <w:pStyle w:val="ListBullet"/>
            </w:pPr>
            <w:r>
              <w:t>Backlog items will be pulled in to sprint 4 time allows.</w:t>
            </w:r>
          </w:p>
          <w:p w14:paraId="3406AF9C" w14:textId="77777777" w:rsidR="00704E37" w:rsidRPr="00241839" w:rsidRDefault="00704E37" w:rsidP="006C0B26">
            <w:pPr>
              <w:pStyle w:val="ListBullet"/>
            </w:pPr>
            <w:r>
              <w:t>271 story points are currently allocated to the project. The initial backlog was 185 story points.</w:t>
            </w:r>
          </w:p>
          <w:p w14:paraId="7F8BB561" w14:textId="77777777" w:rsidR="00704E37" w:rsidRDefault="00704E37" w:rsidP="006C0B26">
            <w:pPr>
              <w:pStyle w:val="ListBullet"/>
            </w:pPr>
            <w:r>
              <w:t xml:space="preserve">Planning for support beyond post go-live </w:t>
            </w:r>
            <w:proofErr w:type="spellStart"/>
            <w:r>
              <w:t>hypercare</w:t>
            </w:r>
            <w:proofErr w:type="spellEnd"/>
            <w:r>
              <w:t xml:space="preserve"> (</w:t>
            </w:r>
            <w:proofErr w:type="gramStart"/>
            <w:r>
              <w:t>e.g.</w:t>
            </w:r>
            <w:proofErr w:type="gramEnd"/>
            <w:r>
              <w:t xml:space="preserve"> Open Box 0.5 FTE)</w:t>
            </w:r>
          </w:p>
          <w:p w14:paraId="2DBA55E8" w14:textId="77777777" w:rsidR="00704E37" w:rsidRPr="00241839" w:rsidRDefault="00704E37" w:rsidP="006C0B26">
            <w:pPr>
              <w:pStyle w:val="ListBullet"/>
            </w:pPr>
            <w:r w:rsidRPr="004C53A1">
              <w:rPr>
                <w:b/>
                <w:bCs/>
                <w:i/>
                <w:iCs/>
              </w:rPr>
              <w:t>Jira Licenses have expired (reached out to Jaic) for the dashboard so these have not been updated</w:t>
            </w:r>
            <w:r>
              <w:t xml:space="preserve">. </w:t>
            </w:r>
          </w:p>
        </w:tc>
      </w:tr>
      <w:tr w:rsidR="00704E37" w:rsidRPr="004C7753" w14:paraId="106CB82D" w14:textId="77777777" w:rsidTr="006C0B26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72B5DE" w14:textId="77777777" w:rsidR="00704E37" w:rsidRPr="00F539F5" w:rsidRDefault="00704E37" w:rsidP="006C0B2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4B7E6D4" w14:textId="77777777" w:rsidR="00704E37" w:rsidRDefault="00704E37" w:rsidP="006C0B26">
            <w:pPr>
              <w:pStyle w:val="ListBullet"/>
            </w:pPr>
            <w:r>
              <w:t>Jacob on leave in December.</w:t>
            </w:r>
          </w:p>
          <w:p w14:paraId="7E1F437B" w14:textId="77777777" w:rsidR="00704E37" w:rsidRPr="004C7753" w:rsidRDefault="00704E37" w:rsidP="006C0B26">
            <w:pPr>
              <w:pStyle w:val="ListBullet"/>
            </w:pPr>
            <w:r>
              <w:t>Open Box will be taking extended leave over December.</w:t>
            </w:r>
          </w:p>
        </w:tc>
      </w:tr>
    </w:tbl>
    <w:p w14:paraId="4F1726CB" w14:textId="77777777" w:rsidR="00704E37" w:rsidRDefault="00704E37" w:rsidP="000251E2">
      <w:pPr>
        <w:spacing w:line="240" w:lineRule="auto"/>
        <w:rPr>
          <w:color w:val="595959" w:themeColor="text1" w:themeTint="A6"/>
          <w:sz w:val="28"/>
        </w:rPr>
      </w:pPr>
    </w:p>
    <w:p w14:paraId="65C123F7" w14:textId="77777777" w:rsidR="002637D7" w:rsidRDefault="002637D7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="002637D7" w:rsidRPr="00F539F5" w14:paraId="2C016DD8" w14:textId="77777777" w:rsidTr="005D26B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BA05A85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11BD736A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2637D7" w14:paraId="1C9F6A26" w14:textId="77777777" w:rsidTr="005D26B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DDFC41F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lastRenderedPageBreak/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1C73AC23" w14:textId="77777777" w:rsidR="002637D7" w:rsidRDefault="002637D7" w:rsidP="005D26B5">
            <w:pPr>
              <w:pStyle w:val="IndentOne"/>
              <w:spacing w:before="60" w:after="60"/>
              <w:ind w:left="0"/>
            </w:pPr>
            <w:r>
              <w:t>08</w:t>
            </w:r>
            <w:r w:rsidRPr="001024F0">
              <w:rPr>
                <w:vertAlign w:val="superscript"/>
              </w:rPr>
              <w:t>th</w:t>
            </w:r>
            <w:r>
              <w:t xml:space="preserve"> – 15</w:t>
            </w:r>
            <w:r w:rsidRPr="000506FB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2637D7" w:rsidRPr="00F539F5" w14:paraId="34858DED" w14:textId="77777777" w:rsidTr="005D26B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AB7E675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C10E840" w14:textId="77777777" w:rsidR="002637D7" w:rsidRDefault="002637D7" w:rsidP="005D26B5">
            <w:pPr>
              <w:pStyle w:val="IndentOne"/>
              <w:spacing w:before="60" w:after="60" w:line="240" w:lineRule="atLeast"/>
              <w:ind w:left="0"/>
            </w:pPr>
            <w:r>
              <w:t>Sprint 3: UAT</w:t>
            </w:r>
          </w:p>
          <w:p w14:paraId="5FAABF9B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</w:pPr>
            <w:r>
              <w:t>Sprint 4: Build</w:t>
            </w:r>
          </w:p>
        </w:tc>
      </w:tr>
      <w:tr w:rsidR="002637D7" w:rsidRPr="008E0703" w14:paraId="1F21170B" w14:textId="77777777" w:rsidTr="005D26B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2A2972A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14:paraId="328DE679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08CF7CFD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1AFAB5E7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2637D7" w14:paraId="26E65CC9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537DB658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8C93466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Feedback on Sprint 4 items</w:t>
            </w:r>
          </w:p>
        </w:tc>
        <w:tc>
          <w:tcPr>
            <w:tcW w:w="2051" w:type="dxa"/>
            <w:vAlign w:val="center"/>
          </w:tcPr>
          <w:p w14:paraId="79EBEC24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0A217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6ACF1F08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2637D7" w14:paraId="72185DEA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6E824DA1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7E905B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2051" w:type="dxa"/>
            <w:vAlign w:val="center"/>
          </w:tcPr>
          <w:p w14:paraId="618BEF8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06FF50A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2637D7" w:rsidRPr="008E0703" w14:paraId="2450950A" w14:textId="77777777" w:rsidTr="005D26B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BD7DFAE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3ACF1DA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14:paraId="6CC6F14A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27238D75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19F698CC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2637D7" w:rsidRPr="006218D6" w14:paraId="610627B4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42726CAF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3AC05D6D" w14:textId="77777777" w:rsidR="002637D7" w:rsidRPr="008555CA" w:rsidRDefault="002637D7" w:rsidP="005D26B5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  <w:r>
              <w:t xml:space="preserve"> Feedback</w:t>
            </w:r>
          </w:p>
        </w:tc>
        <w:tc>
          <w:tcPr>
            <w:tcW w:w="1850" w:type="dxa"/>
            <w:vAlign w:val="center"/>
          </w:tcPr>
          <w:p w14:paraId="00CCEF0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50F982A7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F162E98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</w:tr>
      <w:tr w:rsidR="002637D7" w:rsidRPr="006218D6" w14:paraId="1FBE657B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442DFDDB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33708FC1" w14:textId="77777777" w:rsidR="002637D7" w:rsidRPr="008555CA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Go-Live Preparation</w:t>
            </w:r>
          </w:p>
        </w:tc>
        <w:tc>
          <w:tcPr>
            <w:tcW w:w="1850" w:type="dxa"/>
            <w:vAlign w:val="center"/>
          </w:tcPr>
          <w:p w14:paraId="0047A6C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  <w:tc>
          <w:tcPr>
            <w:tcW w:w="2051" w:type="dxa"/>
            <w:vAlign w:val="center"/>
          </w:tcPr>
          <w:p w14:paraId="57D4B9BD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6E66506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Change Management, Training, Support</w:t>
            </w:r>
          </w:p>
        </w:tc>
      </w:tr>
      <w:tr w:rsidR="002637D7" w:rsidRPr="006218D6" w14:paraId="06EA5DBC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6647F267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12B47A3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50" w:type="dxa"/>
            <w:vAlign w:val="center"/>
          </w:tcPr>
          <w:p w14:paraId="24681979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051" w:type="dxa"/>
            <w:vAlign w:val="center"/>
          </w:tcPr>
          <w:p w14:paraId="48A6081B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491C2C9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Completed by 15</w:t>
            </w:r>
            <w:r w:rsidRPr="00CA509A">
              <w:rPr>
                <w:vertAlign w:val="superscript"/>
              </w:rPr>
              <w:t>th</w:t>
            </w:r>
            <w:r>
              <w:t xml:space="preserve"> Dec</w:t>
            </w:r>
          </w:p>
        </w:tc>
      </w:tr>
      <w:tr w:rsidR="002637D7" w:rsidRPr="006218D6" w14:paraId="3D7E340B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681A9810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F488271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Steerco #2</w:t>
            </w:r>
          </w:p>
        </w:tc>
        <w:tc>
          <w:tcPr>
            <w:tcW w:w="1850" w:type="dxa"/>
            <w:vAlign w:val="center"/>
          </w:tcPr>
          <w:p w14:paraId="7BC100B7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994250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051" w:type="dxa"/>
            <w:vAlign w:val="center"/>
          </w:tcPr>
          <w:p w14:paraId="36455A4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DA42723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Date to be confirmed</w:t>
            </w:r>
          </w:p>
        </w:tc>
      </w:tr>
      <w:tr w:rsidR="002637D7" w:rsidRPr="006218D6" w14:paraId="7F09A123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2D9F6B08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7D9CDFF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50" w:type="dxa"/>
            <w:vAlign w:val="center"/>
          </w:tcPr>
          <w:p w14:paraId="59C0A366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January 2024</w:t>
            </w:r>
          </w:p>
        </w:tc>
        <w:tc>
          <w:tcPr>
            <w:tcW w:w="2051" w:type="dxa"/>
            <w:vAlign w:val="center"/>
          </w:tcPr>
          <w:p w14:paraId="4E49723F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72B0ADD4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Date to be confirmed</w:t>
            </w:r>
          </w:p>
        </w:tc>
      </w:tr>
      <w:tr w:rsidR="002637D7" w:rsidRPr="00241839" w14:paraId="5036DC1A" w14:textId="77777777" w:rsidTr="005D26B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F77B720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EB90066" w14:textId="77777777" w:rsidR="002637D7" w:rsidRPr="00241839" w:rsidRDefault="002637D7" w:rsidP="005D26B5">
            <w:pPr>
              <w:pStyle w:val="ListBullet"/>
            </w:pPr>
            <w:r>
              <w:t>271 story points are currently allocated to the project. The initial backlog was 185 story points.</w:t>
            </w:r>
          </w:p>
          <w:p w14:paraId="3A50FE41" w14:textId="77777777" w:rsidR="002637D7" w:rsidRPr="00241839" w:rsidRDefault="002637D7" w:rsidP="005D26B5">
            <w:pPr>
              <w:pStyle w:val="ListBullet"/>
            </w:pPr>
            <w:r>
              <w:t xml:space="preserve">Planning for support beyond post go-live </w:t>
            </w:r>
            <w:proofErr w:type="spellStart"/>
            <w:r>
              <w:t>hypercare</w:t>
            </w:r>
            <w:proofErr w:type="spellEnd"/>
            <w:r>
              <w:t xml:space="preserve"> (</w:t>
            </w:r>
            <w:proofErr w:type="gramStart"/>
            <w:r>
              <w:t>e.g.</w:t>
            </w:r>
            <w:proofErr w:type="gramEnd"/>
            <w:r>
              <w:t xml:space="preserve"> Open Box 0.5 FTE)</w:t>
            </w:r>
          </w:p>
        </w:tc>
      </w:tr>
      <w:tr w:rsidR="002637D7" w:rsidRPr="004C7753" w14:paraId="0169A1C3" w14:textId="77777777" w:rsidTr="005D26B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3A6BF23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EFF9EEC" w14:textId="77777777" w:rsidR="002637D7" w:rsidRDefault="002637D7" w:rsidP="005D26B5">
            <w:pPr>
              <w:pStyle w:val="ListBullet"/>
            </w:pPr>
            <w:r>
              <w:t>Jacob on leave in December.</w:t>
            </w:r>
          </w:p>
          <w:p w14:paraId="7F808B36" w14:textId="77777777" w:rsidR="002637D7" w:rsidRPr="004C7753" w:rsidRDefault="002637D7" w:rsidP="005D26B5">
            <w:pPr>
              <w:pStyle w:val="ListBullet"/>
            </w:pPr>
            <w:r>
              <w:t>Open Box will be taking extended leave over December.</w:t>
            </w:r>
          </w:p>
        </w:tc>
      </w:tr>
    </w:tbl>
    <w:p w14:paraId="7F214D53" w14:textId="77777777" w:rsidR="002637D7" w:rsidRDefault="002637D7" w:rsidP="000251E2">
      <w:pPr>
        <w:spacing w:line="240" w:lineRule="auto"/>
        <w:rPr>
          <w:color w:val="595959" w:themeColor="text1" w:themeTint="A6"/>
          <w:sz w:val="28"/>
        </w:rPr>
      </w:pPr>
    </w:p>
    <w:p w14:paraId="7BC50CAB" w14:textId="77777777" w:rsidR="000506FB" w:rsidRDefault="000506FB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="000506FB" w:rsidRPr="00F539F5" w14:paraId="35654CF2" w14:textId="77777777" w:rsidTr="00BE107D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A95B4FA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C4CB269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0506FB" w14:paraId="426A8E9A" w14:textId="77777777" w:rsidTr="00BE107D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A45C1D9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12A64D2" w14:textId="77777777" w:rsidR="000506FB" w:rsidRDefault="000506FB">
            <w:pPr>
              <w:pStyle w:val="IndentOne"/>
              <w:spacing w:before="60" w:after="60"/>
              <w:ind w:left="0"/>
            </w:pPr>
            <w:r>
              <w:t>2</w:t>
            </w:r>
            <w:r w:rsidRPr="001024F0">
              <w:rPr>
                <w:vertAlign w:val="superscript"/>
              </w:rPr>
              <w:t>nd</w:t>
            </w:r>
            <w:r>
              <w:t xml:space="preserve"> – 08</w:t>
            </w:r>
            <w:r w:rsidRPr="001024F0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0506FB" w:rsidRPr="00F539F5" w14:paraId="61A4E293" w14:textId="77777777" w:rsidTr="00BE107D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CED7A46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0D78781F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</w:pPr>
            <w:r>
              <w:t>Sprint 3: Build</w:t>
            </w:r>
          </w:p>
        </w:tc>
      </w:tr>
      <w:tr w:rsidR="000506FB" w:rsidRPr="008E0703" w14:paraId="0DD03AD0" w14:textId="77777777" w:rsidTr="00BE107D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D950CC7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A17ECEF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72E960F7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7E39E341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0506FB" w14:paraId="2B8A1661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086CFD55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583F4918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Change Management Plan Discussion</w:t>
            </w:r>
          </w:p>
        </w:tc>
        <w:tc>
          <w:tcPr>
            <w:tcW w:w="2051" w:type="dxa"/>
            <w:vAlign w:val="center"/>
          </w:tcPr>
          <w:p w14:paraId="0EE405CC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3D0AA3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CBF220C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506FB" w:rsidRPr="008E0703" w14:paraId="1E3FFB27" w14:textId="77777777" w:rsidTr="00BE107D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B894FEB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DCBCB8E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14:paraId="5E4CD0B0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43EEE26E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E715E6B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0506FB" w:rsidRPr="006218D6" w14:paraId="1E504FF5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1792B733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28AE38F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Feedback on Sprint 4 items</w:t>
            </w:r>
          </w:p>
        </w:tc>
        <w:tc>
          <w:tcPr>
            <w:tcW w:w="1850" w:type="dxa"/>
            <w:vAlign w:val="center"/>
          </w:tcPr>
          <w:p w14:paraId="5548E274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0A217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68245F91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6733F4D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0506FB" w:rsidRPr="006218D6" w14:paraId="0D268568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0A181B76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9E22CD9" w14:textId="77777777" w:rsidR="000506FB" w:rsidRPr="008555CA" w:rsidRDefault="000506FB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1850" w:type="dxa"/>
            <w:vAlign w:val="center"/>
          </w:tcPr>
          <w:p w14:paraId="54DF5666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17027188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3CA2627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0506FB" w:rsidRPr="006218D6" w14:paraId="7377338F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19D89517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4DC5093" w14:textId="77777777" w:rsidR="000506FB" w:rsidRPr="008555CA" w:rsidRDefault="000506FB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  <w:r>
              <w:t xml:space="preserve"> Feedback</w:t>
            </w:r>
          </w:p>
        </w:tc>
        <w:tc>
          <w:tcPr>
            <w:tcW w:w="1850" w:type="dxa"/>
            <w:vAlign w:val="center"/>
          </w:tcPr>
          <w:p w14:paraId="330BDA3D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68C030E5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020C01F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 week from 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</w:tr>
      <w:tr w:rsidR="000506FB" w:rsidRPr="006218D6" w14:paraId="4BC699DE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3F01EE09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8159720" w14:textId="77777777" w:rsidR="000506FB" w:rsidRPr="008555CA" w:rsidRDefault="000506FB">
            <w:pPr>
              <w:pStyle w:val="ListBullet"/>
              <w:numPr>
                <w:ilvl w:val="0"/>
                <w:numId w:val="0"/>
              </w:numPr>
            </w:pPr>
            <w:r>
              <w:t>Go-Live Preparation</w:t>
            </w:r>
          </w:p>
        </w:tc>
        <w:tc>
          <w:tcPr>
            <w:tcW w:w="1850" w:type="dxa"/>
            <w:vAlign w:val="center"/>
          </w:tcPr>
          <w:p w14:paraId="7F5387E1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  <w:tc>
          <w:tcPr>
            <w:tcW w:w="2051" w:type="dxa"/>
            <w:vAlign w:val="center"/>
          </w:tcPr>
          <w:p w14:paraId="4290BA19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540388F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Change Management, Training, Support</w:t>
            </w:r>
          </w:p>
        </w:tc>
      </w:tr>
      <w:tr w:rsidR="000506FB" w:rsidRPr="006218D6" w14:paraId="749776C4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1D09C446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ABB771E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50" w:type="dxa"/>
            <w:vAlign w:val="center"/>
          </w:tcPr>
          <w:p w14:paraId="24D56A87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051" w:type="dxa"/>
            <w:vAlign w:val="center"/>
          </w:tcPr>
          <w:p w14:paraId="2A649276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F539567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Completed by 15</w:t>
            </w:r>
            <w:r w:rsidRPr="00CA509A">
              <w:rPr>
                <w:vertAlign w:val="superscript"/>
              </w:rPr>
              <w:t>th</w:t>
            </w:r>
            <w:r>
              <w:t xml:space="preserve"> Dec</w:t>
            </w:r>
          </w:p>
        </w:tc>
      </w:tr>
      <w:tr w:rsidR="000506FB" w:rsidRPr="006218D6" w14:paraId="467F0FDF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71B44233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B5C8841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50" w:type="dxa"/>
            <w:vAlign w:val="center"/>
          </w:tcPr>
          <w:p w14:paraId="17E3E47B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January 2024</w:t>
            </w:r>
          </w:p>
        </w:tc>
        <w:tc>
          <w:tcPr>
            <w:tcW w:w="2051" w:type="dxa"/>
            <w:vAlign w:val="center"/>
          </w:tcPr>
          <w:p w14:paraId="1CC1055F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3F7DA50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0506FB" w:rsidRPr="00241839" w14:paraId="6B6DC19A" w14:textId="77777777" w:rsidTr="00BE107D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390AB91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0128D14" w14:textId="77777777" w:rsidR="000506FB" w:rsidRDefault="000506FB">
            <w:pPr>
              <w:pStyle w:val="ListBullet"/>
            </w:pPr>
            <w:r>
              <w:t>251 story points are currently allocated to the project. The initial backlog was 185 story points.</w:t>
            </w:r>
          </w:p>
          <w:p w14:paraId="52BB02F8" w14:textId="77777777" w:rsidR="000506FB" w:rsidRPr="00241839" w:rsidRDefault="000506FB">
            <w:pPr>
              <w:pStyle w:val="ListBullet"/>
            </w:pPr>
            <w:r>
              <w:t>Sprint 4 is likely to have fewer user stories (points) due to the progress made in sprints 1,2 &amp; 3. We are also reserving some capacity to handle feedback from Sprint 3 &amp; regression test the timeline calculations.</w:t>
            </w:r>
          </w:p>
        </w:tc>
      </w:tr>
      <w:tr w:rsidR="000506FB" w:rsidRPr="004C7753" w14:paraId="0D4FE327" w14:textId="77777777" w:rsidTr="00BE107D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CA92528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3003653F" w14:textId="77777777" w:rsidR="000506FB" w:rsidRPr="004C7753" w:rsidRDefault="000506FB">
            <w:pPr>
              <w:pStyle w:val="ListBullet"/>
            </w:pPr>
            <w:r>
              <w:t>Open Box will be taking extended leave over December.</w:t>
            </w:r>
          </w:p>
        </w:tc>
      </w:tr>
    </w:tbl>
    <w:p w14:paraId="4FDB493E" w14:textId="77777777" w:rsidR="000506FB" w:rsidRDefault="000506FB" w:rsidP="000251E2">
      <w:pPr>
        <w:spacing w:line="240" w:lineRule="auto"/>
        <w:rPr>
          <w:color w:val="595959" w:themeColor="text1" w:themeTint="A6"/>
          <w:sz w:val="28"/>
        </w:rPr>
      </w:pPr>
    </w:p>
    <w:p w14:paraId="62D561B9" w14:textId="77777777" w:rsidR="0076444D" w:rsidRDefault="0076444D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="0076444D" w:rsidRPr="00F539F5" w14:paraId="28371EE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BA07A09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6766CC2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6444D" w14:paraId="1DF3D3A3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5A84D64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4ADE340" w14:textId="77777777" w:rsidR="0076444D" w:rsidRDefault="0076444D">
            <w:pPr>
              <w:pStyle w:val="IndentOne"/>
              <w:spacing w:before="60" w:after="60"/>
              <w:ind w:left="0"/>
            </w:pPr>
            <w:r>
              <w:t>25</w:t>
            </w:r>
            <w:r w:rsidRPr="00EC0272">
              <w:rPr>
                <w:vertAlign w:val="superscript"/>
              </w:rPr>
              <w:t>th</w:t>
            </w:r>
            <w:r>
              <w:t xml:space="preserve"> Oct – 2 Nov 2023</w:t>
            </w:r>
          </w:p>
        </w:tc>
      </w:tr>
      <w:tr w:rsidR="0076444D" w:rsidRPr="00F539F5" w14:paraId="53D634B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E0ACF56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FC0D5C7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</w:pPr>
            <w:r>
              <w:t>Sprint 3: Build</w:t>
            </w:r>
          </w:p>
        </w:tc>
      </w:tr>
      <w:tr w:rsidR="0076444D" w:rsidRPr="008E0703" w14:paraId="14D1EB74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BB05ED0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8323CB6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5A4FE237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45A6387D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76444D" w14:paraId="05D95394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54428506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6F626C0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Reporting feedback ahead of the Mon refinement session</w:t>
            </w:r>
          </w:p>
        </w:tc>
        <w:tc>
          <w:tcPr>
            <w:tcW w:w="2051" w:type="dxa"/>
            <w:vAlign w:val="center"/>
          </w:tcPr>
          <w:p w14:paraId="7C3958FB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3F178F18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Grainger </w:t>
            </w:r>
          </w:p>
        </w:tc>
      </w:tr>
      <w:tr w:rsidR="0076444D" w14:paraId="52CDAEB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D680FA8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C2D9765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Sprint 2 UAT feedback</w:t>
            </w:r>
          </w:p>
        </w:tc>
        <w:tc>
          <w:tcPr>
            <w:tcW w:w="2051" w:type="dxa"/>
            <w:vAlign w:val="center"/>
          </w:tcPr>
          <w:p w14:paraId="1C15BECE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0945B8C2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6444D" w14:paraId="2F08EAF0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7B54E58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418B5CF6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Call to discuss change management strategy</w:t>
            </w:r>
          </w:p>
        </w:tc>
        <w:tc>
          <w:tcPr>
            <w:tcW w:w="2051" w:type="dxa"/>
            <w:vAlign w:val="center"/>
          </w:tcPr>
          <w:p w14:paraId="1A7A1ECA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F63E1E">
              <w:rPr>
                <w:vertAlign w:val="superscript"/>
              </w:rPr>
              <w:t>nd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9FBE18E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76444D" w14:paraId="01B5914B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0429D7AD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5443BD32" w14:textId="77777777" w:rsidR="0076444D" w:rsidRPr="00F63E1E" w:rsidRDefault="0076444D" w:rsidP="007D39A5">
            <w:pPr>
              <w:pStyle w:val="ListBullet"/>
              <w:numPr>
                <w:ilvl w:val="0"/>
                <w:numId w:val="0"/>
              </w:numPr>
            </w:pPr>
            <w:r w:rsidRPr="00F63E1E">
              <w:t>Steerco</w:t>
            </w:r>
            <w:r>
              <w:t xml:space="preserve"> Presentation</w:t>
            </w:r>
          </w:p>
        </w:tc>
        <w:tc>
          <w:tcPr>
            <w:tcW w:w="2051" w:type="dxa"/>
            <w:vAlign w:val="center"/>
          </w:tcPr>
          <w:p w14:paraId="45BE0D97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F63E1E">
              <w:rPr>
                <w:vertAlign w:val="superscript"/>
              </w:rPr>
              <w:t>nd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271C3F4F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76444D" w:rsidRPr="008E0703" w14:paraId="05363A6B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D93AAB0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lastRenderedPageBreak/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507DD83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14:paraId="69C99E37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76C78396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5F100900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76444D" w:rsidRPr="006218D6" w14:paraId="6EB4D3F3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0C6BC030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CB8B673" w14:textId="77777777" w:rsidR="0076444D" w:rsidRPr="008555CA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1850" w:type="dxa"/>
            <w:vAlign w:val="center"/>
          </w:tcPr>
          <w:p w14:paraId="753C186A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1D819505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F3E93B2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6444D" w:rsidRPr="006218D6" w14:paraId="4078ECB1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2A340BA3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9AF3785" w14:textId="77777777" w:rsidR="0076444D" w:rsidRPr="008555CA" w:rsidRDefault="0076444D" w:rsidP="007D39A5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</w:p>
        </w:tc>
        <w:tc>
          <w:tcPr>
            <w:tcW w:w="1850" w:type="dxa"/>
            <w:vAlign w:val="center"/>
          </w:tcPr>
          <w:p w14:paraId="41F1B1D9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7040A513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7B09C289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1 week from 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</w:tr>
      <w:tr w:rsidR="0076444D" w:rsidRPr="006218D6" w14:paraId="7F954101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A1D23EE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AF8554D" w14:textId="77777777" w:rsidR="0076444D" w:rsidRPr="008555CA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Change Management Plan</w:t>
            </w:r>
          </w:p>
        </w:tc>
        <w:tc>
          <w:tcPr>
            <w:tcW w:w="1850" w:type="dxa"/>
            <w:vAlign w:val="center"/>
          </w:tcPr>
          <w:p w14:paraId="33ED3DEB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TBC</w:t>
            </w:r>
          </w:p>
        </w:tc>
        <w:tc>
          <w:tcPr>
            <w:tcW w:w="2051" w:type="dxa"/>
            <w:vAlign w:val="center"/>
          </w:tcPr>
          <w:p w14:paraId="2F6D3D22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CCF1640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Open Box to assist Grainger in determining feasible change management process</w:t>
            </w:r>
          </w:p>
        </w:tc>
      </w:tr>
      <w:tr w:rsidR="0076444D" w:rsidRPr="00241839" w14:paraId="268C460B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BEBC691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F2D5E40" w14:textId="77777777" w:rsidR="0076444D" w:rsidRDefault="0076444D" w:rsidP="007D39A5">
            <w:pPr>
              <w:pStyle w:val="ListBullet"/>
            </w:pPr>
            <w:r>
              <w:t>242 story points are currently allocated to the project. The initial backlog was 185 story points.</w:t>
            </w:r>
          </w:p>
          <w:p w14:paraId="4A859238" w14:textId="77777777" w:rsidR="0076444D" w:rsidRPr="00241839" w:rsidRDefault="0076444D" w:rsidP="007D39A5">
            <w:pPr>
              <w:pStyle w:val="ListBullet"/>
            </w:pPr>
            <w:r>
              <w:t>Sprint 4 is likely to have fewer user stories (points) due to the progress made in sprints 1,2 &amp; 3. We are also reserving some capacity to handle feedback from Sprint 3.</w:t>
            </w:r>
          </w:p>
          <w:p w14:paraId="01474770" w14:textId="77777777" w:rsidR="0076444D" w:rsidRPr="00241839" w:rsidRDefault="0076444D" w:rsidP="007D39A5">
            <w:pPr>
              <w:pStyle w:val="ListBullet"/>
            </w:pPr>
            <w:r>
              <w:t>Planning required for January ‘24 go-live, training and support.</w:t>
            </w:r>
          </w:p>
        </w:tc>
      </w:tr>
      <w:tr w:rsidR="0076444D" w:rsidRPr="004C7753" w14:paraId="1E61F89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E67C9DE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1EB845FF" w14:textId="77777777" w:rsidR="0076444D" w:rsidRPr="004C7753" w:rsidRDefault="0076444D" w:rsidP="007D39A5">
            <w:pPr>
              <w:pStyle w:val="ListBullet"/>
            </w:pPr>
            <w:r>
              <w:t>None</w:t>
            </w:r>
          </w:p>
        </w:tc>
      </w:tr>
    </w:tbl>
    <w:p w14:paraId="05223038" w14:textId="77777777" w:rsidR="0076444D" w:rsidRDefault="0076444D" w:rsidP="000251E2">
      <w:pPr>
        <w:spacing w:line="240" w:lineRule="auto"/>
        <w:rPr>
          <w:color w:val="595959" w:themeColor="text1" w:themeTint="A6"/>
          <w:sz w:val="28"/>
        </w:rPr>
      </w:pPr>
    </w:p>
    <w:p w14:paraId="5F3CDBFE" w14:textId="77777777" w:rsidR="00752770" w:rsidRDefault="00752770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52770" w:rsidRPr="00F539F5" w14:paraId="099295D3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56C7AFF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DB73C56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752770" w14:paraId="2A1E937B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578A6650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38400C6" w14:textId="77777777" w:rsidR="00752770" w:rsidRDefault="00752770">
            <w:pPr>
              <w:pStyle w:val="IndentOne"/>
              <w:spacing w:before="60" w:after="60"/>
              <w:ind w:left="0"/>
            </w:pPr>
            <w:r>
              <w:t>3</w:t>
            </w:r>
            <w:r w:rsidRPr="001F1EEF">
              <w:rPr>
                <w:vertAlign w:val="superscript"/>
              </w:rPr>
              <w:t>rd</w:t>
            </w:r>
            <w:r>
              <w:t xml:space="preserve"> – 10</w:t>
            </w:r>
            <w:r w:rsidRPr="0098077F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="00752770" w:rsidRPr="00F539F5" w14:paraId="36C0E97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20CB0B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BE4774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752770" w:rsidRPr="008E0703" w14:paraId="208D195A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1CA1C4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61ABAEA7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25814DD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8250DBE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752770" w14:paraId="29C347C3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601257AD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ABA7AB7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2477" w:type="dxa"/>
            <w:vAlign w:val="center"/>
          </w:tcPr>
          <w:p w14:paraId="1F02836B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3E78578B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52770" w14:paraId="2F1284BD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43A4DCA1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6B0EFB2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New QA/UAT environment (Staging) refreshed from Prod</w:t>
            </w:r>
          </w:p>
        </w:tc>
        <w:tc>
          <w:tcPr>
            <w:tcW w:w="2477" w:type="dxa"/>
            <w:vAlign w:val="center"/>
          </w:tcPr>
          <w:p w14:paraId="6CE84605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733D80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25D31D29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752770" w:rsidRPr="008E0703" w14:paraId="6FA553B4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47B0E24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FDA5FDC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79C3A3C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F72FC4A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945A3B0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752770" w:rsidRPr="006218D6" w14:paraId="2BCE2E7D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4890625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7BD86B2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Incorporate additional user stories in Sprint 2</w:t>
            </w:r>
          </w:p>
        </w:tc>
        <w:tc>
          <w:tcPr>
            <w:tcW w:w="1424" w:type="dxa"/>
            <w:vAlign w:val="center"/>
          </w:tcPr>
          <w:p w14:paraId="0CE5188F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13</w:t>
            </w:r>
            <w:r w:rsidRPr="0050711C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BEBDAC6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234B9F1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52770" w:rsidRPr="006218D6" w14:paraId="7D439774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1FDA4662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3CAD055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Sprint 2 UAT (in Staging)</w:t>
            </w:r>
          </w:p>
        </w:tc>
        <w:tc>
          <w:tcPr>
            <w:tcW w:w="1424" w:type="dxa"/>
            <w:vAlign w:val="center"/>
          </w:tcPr>
          <w:p w14:paraId="66A6FF3B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23</w:t>
            </w:r>
            <w:r w:rsidRPr="00D97E95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F9A56AC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EFBCEF6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1 week in duration</w:t>
            </w:r>
          </w:p>
          <w:p w14:paraId="2D3FA256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Sprint 1 UAT bugs will also be made available for retest</w:t>
            </w:r>
          </w:p>
        </w:tc>
      </w:tr>
      <w:tr w:rsidR="00752770" w:rsidRPr="00241839" w14:paraId="295707E6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51631A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lastRenderedPageBreak/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5F7BBEE4" w14:textId="77777777" w:rsidR="00752770" w:rsidRPr="00241839" w:rsidRDefault="00752770" w:rsidP="007D39A5">
            <w:pPr>
              <w:pStyle w:val="ListBullet"/>
            </w:pPr>
            <w:r>
              <w:t>128 story points currently allocated to sprint 1 &amp; 2. Initial backlog was 185 story points.</w:t>
            </w:r>
          </w:p>
        </w:tc>
      </w:tr>
      <w:tr w:rsidR="00752770" w:rsidRPr="004C7753" w14:paraId="7A1F716F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AD6B895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A73DE2E" w14:textId="77777777" w:rsidR="00752770" w:rsidRPr="004C7753" w:rsidRDefault="00752770" w:rsidP="007D39A5">
            <w:pPr>
              <w:pStyle w:val="ListBullet"/>
            </w:pPr>
            <w:r>
              <w:t>Shaun out next week.</w:t>
            </w:r>
          </w:p>
        </w:tc>
      </w:tr>
    </w:tbl>
    <w:p w14:paraId="26444DE1" w14:textId="77777777" w:rsidR="00752770" w:rsidRDefault="00752770" w:rsidP="000251E2">
      <w:pPr>
        <w:spacing w:line="240" w:lineRule="auto"/>
        <w:rPr>
          <w:color w:val="595959" w:themeColor="text1" w:themeTint="A6"/>
          <w:sz w:val="28"/>
        </w:rPr>
      </w:pPr>
    </w:p>
    <w:p w14:paraId="2974A922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259C9" w:rsidRPr="00F539F5" w14:paraId="2C409DF7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13A367C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1491893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F259C9" w14:paraId="310A6696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F8C90C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445B3AA" w14:textId="77777777" w:rsidR="00F259C9" w:rsidRDefault="00F259C9">
            <w:pPr>
              <w:pStyle w:val="IndentOne"/>
              <w:spacing w:before="60" w:after="60"/>
              <w:ind w:left="0"/>
            </w:pPr>
            <w:r>
              <w:t>27</w:t>
            </w:r>
            <w:r w:rsidRPr="00016044">
              <w:rPr>
                <w:vertAlign w:val="superscript"/>
              </w:rPr>
              <w:t>th</w:t>
            </w:r>
            <w:r>
              <w:t xml:space="preserve"> Sep – 3</w:t>
            </w:r>
            <w:r w:rsidRPr="001F1EEF">
              <w:rPr>
                <w:vertAlign w:val="superscript"/>
              </w:rPr>
              <w:t>rd</w:t>
            </w:r>
            <w:r>
              <w:t xml:space="preserve"> Oct</w:t>
            </w:r>
          </w:p>
        </w:tc>
      </w:tr>
      <w:tr w:rsidR="00F259C9" w:rsidRPr="00F539F5" w14:paraId="73B47FAA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70E5CA2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7D04B260" w14:textId="77777777" w:rsidR="00F259C9" w:rsidRDefault="00F259C9">
            <w:pPr>
              <w:pStyle w:val="IndentOne"/>
              <w:spacing w:before="60" w:after="60" w:line="240" w:lineRule="atLeast"/>
              <w:ind w:left="0"/>
            </w:pPr>
            <w:r>
              <w:t>Sprint 1: UAT</w:t>
            </w:r>
          </w:p>
          <w:p w14:paraId="383C1313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F259C9" w:rsidRPr="008E0703" w14:paraId="6375E8C2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E928CB3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72C9742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4B36590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014C3410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F259C9" w14:paraId="0510FD0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D6F34FE" w14:textId="77777777" w:rsidR="00F259C9" w:rsidRPr="00F539F5" w:rsidRDefault="00F259C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E50C365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2477" w:type="dxa"/>
            <w:vAlign w:val="center"/>
          </w:tcPr>
          <w:p w14:paraId="2B64F2B4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5ABFA45A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14:paraId="070A3FBB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7C85B7F" w14:textId="77777777" w:rsidR="00F259C9" w:rsidRPr="00F539F5" w:rsidRDefault="00F259C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C6B026F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2477" w:type="dxa"/>
            <w:vAlign w:val="center"/>
          </w:tcPr>
          <w:p w14:paraId="10493A5D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6450B3AF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:rsidRPr="008E0703" w14:paraId="30B58985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F3BA5C7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E5389A7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05D494A7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7577AFF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216688D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="00F259C9" w:rsidRPr="006218D6" w14:paraId="6807A43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F6971CF" w14:textId="77777777" w:rsidR="00F259C9" w:rsidRPr="00F539F5" w:rsidRDefault="00F259C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B3FEF69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6ED0677C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C1EDFCE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77CC112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F259C9" w:rsidRPr="00241839" w14:paraId="1E08B482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83368D6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7499C94" w14:textId="77777777" w:rsidR="00F259C9" w:rsidRPr="00241839" w:rsidRDefault="00F259C9" w:rsidP="007D39A5">
            <w:pPr>
              <w:pStyle w:val="ListBullet"/>
            </w:pPr>
            <w:r>
              <w:t>Open Box will work with Grainger to see what additional user stories can be brought into sprint 2.</w:t>
            </w:r>
          </w:p>
        </w:tc>
      </w:tr>
      <w:tr w:rsidR="00F259C9" w:rsidRPr="004C7753" w14:paraId="2CFE981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F01916E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A34F744" w14:textId="77777777" w:rsidR="00F259C9" w:rsidRPr="004C7753" w:rsidRDefault="00F259C9" w:rsidP="007D39A5">
            <w:pPr>
              <w:pStyle w:val="ListBullet"/>
            </w:pPr>
            <w:r>
              <w:t>Sam travelling Thu and Fri this week.</w:t>
            </w:r>
          </w:p>
        </w:tc>
      </w:tr>
    </w:tbl>
    <w:p w14:paraId="59C9BF2F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p w14:paraId="4DEAB3C7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1F1EEF" w:rsidRPr="00F539F5" w14:paraId="05ED37DE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FC4379A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595FBE5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1F1EEF" w14:paraId="16CF615F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884F18C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1F338704" w14:textId="77777777" w:rsidR="001F1EEF" w:rsidRDefault="001F1EEF">
            <w:pPr>
              <w:pStyle w:val="IndentOne"/>
              <w:spacing w:before="60" w:after="60"/>
              <w:ind w:left="0"/>
            </w:pPr>
            <w:r>
              <w:t>20</w:t>
            </w:r>
            <w:r w:rsidRPr="00470FA2">
              <w:rPr>
                <w:vertAlign w:val="superscript"/>
              </w:rPr>
              <w:t>th</w:t>
            </w:r>
            <w:r>
              <w:t xml:space="preserve"> – 27</w:t>
            </w:r>
            <w:r w:rsidRPr="00016044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1F1EEF" w:rsidRPr="00F539F5" w14:paraId="05A55CCD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CD746D7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59C56AF7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1F1EEF" w:rsidRPr="008E0703" w14:paraId="1A18FBA2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3E5DA7F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3FC128E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6091F3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3BCBF23E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1F1EEF" w14:paraId="1973367F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4B7A37CA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ABB143B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Realignment on User Stories for Sprint 1</w:t>
            </w:r>
          </w:p>
        </w:tc>
        <w:tc>
          <w:tcPr>
            <w:tcW w:w="2477" w:type="dxa"/>
            <w:vAlign w:val="center"/>
          </w:tcPr>
          <w:p w14:paraId="6603D8B9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3C9E2160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1F1EEF" w14:paraId="702F3E2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3FE58B6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7F9E2F41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Onboarding of new Open Box team members</w:t>
            </w:r>
          </w:p>
        </w:tc>
        <w:tc>
          <w:tcPr>
            <w:tcW w:w="2477" w:type="dxa"/>
            <w:vAlign w:val="center"/>
          </w:tcPr>
          <w:p w14:paraId="7287DB9A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100A10C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1F1EEF" w:rsidRPr="008E0703" w14:paraId="7CF5CE91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F70FEA4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CE5BFB5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4F84C55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49540F5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CE9B5F2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="001F1EEF" w:rsidRPr="006218D6" w14:paraId="622376AB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D027FB7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3EA972C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39B67164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728CD37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355802F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49545198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058C7809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8E592AF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1A39443B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1FB3A44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DF70A56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79A3457E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42CB1194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36E410C" w14:textId="77777777" w:rsidR="001F1EEF" w:rsidRPr="00776148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37C21A83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C7FF36D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3AA5C49" w14:textId="77777777" w:rsidR="001F1EEF" w:rsidRPr="006218D6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1F1EEF" w:rsidRPr="00241839" w14:paraId="70E0745A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7ADDEF9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44FB506" w14:textId="77777777" w:rsidR="001F1EEF" w:rsidRPr="00241839" w:rsidRDefault="001F1EEF" w:rsidP="007D39A5">
            <w:pPr>
              <w:pStyle w:val="ListBullet"/>
            </w:pPr>
            <w:r>
              <w:t xml:space="preserve">As mentioned in our sprint ceremonies, sprint 1 required a lot of foundational work / effort. As a result, some user stories may roll over to sprint 2. This is not anticipated to have an impact on project cost or timelines. </w:t>
            </w:r>
          </w:p>
        </w:tc>
      </w:tr>
      <w:tr w:rsidR="001F1EEF" w:rsidRPr="004C7753" w14:paraId="551C966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DCA458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4499A35A" w14:textId="77777777" w:rsidR="001F1EEF" w:rsidRPr="004C7753" w:rsidRDefault="001F1EEF" w:rsidP="007D39A5">
            <w:pPr>
              <w:pStyle w:val="ListBullet"/>
            </w:pPr>
            <w:r>
              <w:t>Sam will be in the Grainger office from Oct 2</w:t>
            </w:r>
            <w:r w:rsidRPr="00D93D29">
              <w:rPr>
                <w:vertAlign w:val="superscript"/>
              </w:rPr>
              <w:t>nd</w:t>
            </w:r>
            <w:r>
              <w:t xml:space="preserve">. </w:t>
            </w:r>
          </w:p>
        </w:tc>
      </w:tr>
    </w:tbl>
    <w:p w14:paraId="5073A66B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p w14:paraId="25AB7370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016044" w:rsidRPr="00F539F5" w14:paraId="2971BC9A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6A1754D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5B1E034E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016044" w14:paraId="168233B2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B5D1DB1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E48B631" w14:textId="77777777" w:rsidR="00016044" w:rsidRDefault="00016044">
            <w:pPr>
              <w:pStyle w:val="IndentOne"/>
              <w:spacing w:before="60" w:after="60"/>
              <w:ind w:left="0"/>
            </w:pPr>
            <w:r>
              <w:t>5</w:t>
            </w:r>
            <w:r w:rsidRPr="00470FA2">
              <w:rPr>
                <w:vertAlign w:val="superscript"/>
              </w:rPr>
              <w:t>th</w:t>
            </w:r>
            <w:r>
              <w:t xml:space="preserve"> – 20</w:t>
            </w:r>
            <w:r w:rsidRPr="00470FA2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016044" w:rsidRPr="00F539F5" w14:paraId="1AEC0E2D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C05E87E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29B4DF6C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016044" w:rsidRPr="008E0703" w14:paraId="0420D1DF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CE882F3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F4A3BB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A3A15B8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21603D6A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016044" w14:paraId="3A261A9E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A1FFAA0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7DEC92E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Project kick-off meeting</w:t>
            </w:r>
          </w:p>
        </w:tc>
        <w:tc>
          <w:tcPr>
            <w:tcW w:w="2477" w:type="dxa"/>
            <w:vAlign w:val="center"/>
          </w:tcPr>
          <w:p w14:paraId="78D8C9B1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D26B6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2FBE7F4B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0E961EA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62D7E5FB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F9EAC12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Confirmation of sprint ceremonies</w:t>
            </w:r>
          </w:p>
        </w:tc>
        <w:tc>
          <w:tcPr>
            <w:tcW w:w="2477" w:type="dxa"/>
            <w:vAlign w:val="center"/>
          </w:tcPr>
          <w:p w14:paraId="553BF8DE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C22E95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78C73DAD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7387A804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02353AC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64DC73F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Confirmation of Purchase Order</w:t>
            </w:r>
          </w:p>
        </w:tc>
        <w:tc>
          <w:tcPr>
            <w:tcW w:w="2477" w:type="dxa"/>
            <w:vAlign w:val="center"/>
          </w:tcPr>
          <w:p w14:paraId="00E1ACF5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8</w:t>
            </w:r>
            <w:r w:rsidRPr="00A627DF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CB4EA26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016044" w14:paraId="1C4FF83A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645A2B5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87FB9F8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Fine-tuning Jira</w:t>
            </w:r>
          </w:p>
        </w:tc>
        <w:tc>
          <w:tcPr>
            <w:tcW w:w="2477" w:type="dxa"/>
            <w:vAlign w:val="center"/>
          </w:tcPr>
          <w:p w14:paraId="470E2C1F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14</w:t>
            </w:r>
            <w:r w:rsidRPr="00A3497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05BF709D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:rsidRPr="008E0703" w14:paraId="02562559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2F27D98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6BC916B8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1C797D44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BC76D3F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CB6F808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="00016044" w:rsidRPr="006218D6" w14:paraId="7C7CFE61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DE38406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C4CB8F7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0660C3F6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94A5AE1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48D5184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1F65DF9D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6237CFBD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2297349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5B386107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CEF3B83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0CACEA2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3635BFF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22405DCF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A5B8486" w14:textId="77777777" w:rsidR="00016044" w:rsidRPr="00776148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43F7D69B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5F0CE8E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30D3AF" w14:textId="77777777" w:rsidR="00016044" w:rsidRPr="006218D6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016044" w:rsidRPr="00241839" w14:paraId="7049DEAC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711FC9C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4C803" w14:textId="77777777" w:rsidR="00016044" w:rsidRPr="00241839" w:rsidRDefault="00016044" w:rsidP="007D39A5">
            <w:pPr>
              <w:pStyle w:val="ListBullet"/>
            </w:pPr>
            <w:r>
              <w:t xml:space="preserve">Open Box is reviewing items in sprint 1 &amp; 2 to ensure dependencies will not impact our velocity. This will result in some cards moving between sprint 1 &amp; 2. </w:t>
            </w:r>
          </w:p>
        </w:tc>
      </w:tr>
      <w:tr w:rsidR="00016044" w:rsidRPr="004C7753" w14:paraId="039CC7E7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CF0668B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lastRenderedPageBreak/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D9AB84B" w14:textId="77777777" w:rsidR="00016044" w:rsidRPr="004C7753" w:rsidRDefault="00016044" w:rsidP="007D39A5">
            <w:pPr>
              <w:pStyle w:val="ListBullet"/>
            </w:pPr>
            <w:r>
              <w:t>Holiday in South Africa on Monday 25</w:t>
            </w:r>
            <w:r w:rsidRPr="005F6BC1">
              <w:rPr>
                <w:vertAlign w:val="superscript"/>
              </w:rPr>
              <w:t>th</w:t>
            </w:r>
            <w:r>
              <w:t xml:space="preserve"> September</w:t>
            </w:r>
          </w:p>
        </w:tc>
      </w:tr>
    </w:tbl>
    <w:p w14:paraId="4E306054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sectPr w:rsidR="00016044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28994" w14:textId="77777777" w:rsidR="00894594" w:rsidRDefault="00894594">
      <w:r>
        <w:separator/>
      </w:r>
    </w:p>
  </w:endnote>
  <w:endnote w:type="continuationSeparator" w:id="0">
    <w:p w14:paraId="3E8BF864" w14:textId="77777777" w:rsidR="00894594" w:rsidRDefault="00894594">
      <w:r>
        <w:continuationSeparator/>
      </w:r>
    </w:p>
  </w:endnote>
  <w:endnote w:type="continuationNotice" w:id="1">
    <w:p w14:paraId="0CD29D40" w14:textId="77777777" w:rsidR="00894594" w:rsidRDefault="0089459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47BD04EA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035CFC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035CFC">
      <w:rPr>
        <w:b/>
        <w:color w:val="7F7F7F"/>
        <w:sz w:val="18"/>
        <w:szCs w:val="18"/>
      </w:rPr>
      <w:t>End of Tenancy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0F105372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035CFC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035CFC">
      <w:rPr>
        <w:b/>
        <w:color w:val="7F7F7F"/>
        <w:sz w:val="18"/>
      </w:rPr>
      <w:t>End of Tenancy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A7632" w14:textId="77777777" w:rsidR="00894594" w:rsidRDefault="00894594">
      <w:r>
        <w:separator/>
      </w:r>
    </w:p>
  </w:footnote>
  <w:footnote w:type="continuationSeparator" w:id="0">
    <w:p w14:paraId="1331FDCD" w14:textId="77777777" w:rsidR="00894594" w:rsidRDefault="00894594">
      <w:r>
        <w:continuationSeparator/>
      </w:r>
    </w:p>
  </w:footnote>
  <w:footnote w:type="continuationNotice" w:id="1">
    <w:p w14:paraId="28BC61A2" w14:textId="77777777" w:rsidR="00894594" w:rsidRDefault="0089459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81EA92D8"/>
    <w:lvl w:ilvl="0" w:tplc="FFFFFFFF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4A45"/>
    <w:rsid w:val="000251E2"/>
    <w:rsid w:val="000252EF"/>
    <w:rsid w:val="00026985"/>
    <w:rsid w:val="00027847"/>
    <w:rsid w:val="000307DF"/>
    <w:rsid w:val="00032532"/>
    <w:rsid w:val="0003336A"/>
    <w:rsid w:val="00033AB6"/>
    <w:rsid w:val="00033F24"/>
    <w:rsid w:val="00035281"/>
    <w:rsid w:val="00035CFC"/>
    <w:rsid w:val="0004063A"/>
    <w:rsid w:val="00040790"/>
    <w:rsid w:val="0004256A"/>
    <w:rsid w:val="00044FBF"/>
    <w:rsid w:val="00046076"/>
    <w:rsid w:val="0004772D"/>
    <w:rsid w:val="000506D6"/>
    <w:rsid w:val="000506FB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376C"/>
    <w:rsid w:val="000642BC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0C0"/>
    <w:rsid w:val="00092B02"/>
    <w:rsid w:val="00092EC0"/>
    <w:rsid w:val="0009300C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172"/>
    <w:rsid w:val="000A25F3"/>
    <w:rsid w:val="000A34D9"/>
    <w:rsid w:val="000A46CB"/>
    <w:rsid w:val="000A5EF4"/>
    <w:rsid w:val="000A6521"/>
    <w:rsid w:val="000A732C"/>
    <w:rsid w:val="000A7342"/>
    <w:rsid w:val="000A7459"/>
    <w:rsid w:val="000B02F5"/>
    <w:rsid w:val="000B3054"/>
    <w:rsid w:val="000B3664"/>
    <w:rsid w:val="000B59FB"/>
    <w:rsid w:val="000B5AF6"/>
    <w:rsid w:val="000B6E3A"/>
    <w:rsid w:val="000C17D5"/>
    <w:rsid w:val="000C242E"/>
    <w:rsid w:val="000C5BBC"/>
    <w:rsid w:val="000C659C"/>
    <w:rsid w:val="000C7D61"/>
    <w:rsid w:val="000D20BA"/>
    <w:rsid w:val="000D4B60"/>
    <w:rsid w:val="000D4D64"/>
    <w:rsid w:val="000D5CB7"/>
    <w:rsid w:val="000D697F"/>
    <w:rsid w:val="000D6F0D"/>
    <w:rsid w:val="000D7E89"/>
    <w:rsid w:val="000E0645"/>
    <w:rsid w:val="000E0C45"/>
    <w:rsid w:val="000E14C3"/>
    <w:rsid w:val="000E1A89"/>
    <w:rsid w:val="000E5CD4"/>
    <w:rsid w:val="000E6779"/>
    <w:rsid w:val="000E78E5"/>
    <w:rsid w:val="000F0125"/>
    <w:rsid w:val="000F13E1"/>
    <w:rsid w:val="000F27D6"/>
    <w:rsid w:val="000F3AB0"/>
    <w:rsid w:val="000F5002"/>
    <w:rsid w:val="000F5167"/>
    <w:rsid w:val="000F760E"/>
    <w:rsid w:val="00100FB3"/>
    <w:rsid w:val="001024F0"/>
    <w:rsid w:val="0010250D"/>
    <w:rsid w:val="0010356C"/>
    <w:rsid w:val="00105E28"/>
    <w:rsid w:val="00107985"/>
    <w:rsid w:val="00107DBF"/>
    <w:rsid w:val="0011092F"/>
    <w:rsid w:val="0011143C"/>
    <w:rsid w:val="00112584"/>
    <w:rsid w:val="001140EA"/>
    <w:rsid w:val="001151FB"/>
    <w:rsid w:val="001170D9"/>
    <w:rsid w:val="001171DC"/>
    <w:rsid w:val="001179EF"/>
    <w:rsid w:val="00117D41"/>
    <w:rsid w:val="00120068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31C"/>
    <w:rsid w:val="0015391F"/>
    <w:rsid w:val="0015550C"/>
    <w:rsid w:val="0015564F"/>
    <w:rsid w:val="00156765"/>
    <w:rsid w:val="001578C1"/>
    <w:rsid w:val="00162184"/>
    <w:rsid w:val="001632CE"/>
    <w:rsid w:val="0016345C"/>
    <w:rsid w:val="0016510F"/>
    <w:rsid w:val="00167116"/>
    <w:rsid w:val="00167EDD"/>
    <w:rsid w:val="0017683E"/>
    <w:rsid w:val="00176980"/>
    <w:rsid w:val="0017783D"/>
    <w:rsid w:val="00177E09"/>
    <w:rsid w:val="001810D6"/>
    <w:rsid w:val="00181D06"/>
    <w:rsid w:val="00183134"/>
    <w:rsid w:val="001843D5"/>
    <w:rsid w:val="00184AA7"/>
    <w:rsid w:val="00184F44"/>
    <w:rsid w:val="0018584C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47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05A"/>
    <w:rsid w:val="001D5C4E"/>
    <w:rsid w:val="001D6C0E"/>
    <w:rsid w:val="001D7571"/>
    <w:rsid w:val="001E026D"/>
    <w:rsid w:val="001E18B0"/>
    <w:rsid w:val="001E24DB"/>
    <w:rsid w:val="001E2921"/>
    <w:rsid w:val="001E39E2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178F"/>
    <w:rsid w:val="0025292D"/>
    <w:rsid w:val="00253799"/>
    <w:rsid w:val="00253FEB"/>
    <w:rsid w:val="002575BD"/>
    <w:rsid w:val="002610F2"/>
    <w:rsid w:val="00261175"/>
    <w:rsid w:val="002637D7"/>
    <w:rsid w:val="00263DCB"/>
    <w:rsid w:val="0026496B"/>
    <w:rsid w:val="0026699C"/>
    <w:rsid w:val="00266A25"/>
    <w:rsid w:val="00267A82"/>
    <w:rsid w:val="00270204"/>
    <w:rsid w:val="002709F7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2406"/>
    <w:rsid w:val="00283CD0"/>
    <w:rsid w:val="00285694"/>
    <w:rsid w:val="00285FC9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369B"/>
    <w:rsid w:val="002A4A88"/>
    <w:rsid w:val="002A4D56"/>
    <w:rsid w:val="002A544A"/>
    <w:rsid w:val="002A5788"/>
    <w:rsid w:val="002A60D4"/>
    <w:rsid w:val="002A78A0"/>
    <w:rsid w:val="002B0379"/>
    <w:rsid w:val="002B1CC0"/>
    <w:rsid w:val="002B2F5C"/>
    <w:rsid w:val="002B3E81"/>
    <w:rsid w:val="002B6DC4"/>
    <w:rsid w:val="002B77D2"/>
    <w:rsid w:val="002C0606"/>
    <w:rsid w:val="002C1782"/>
    <w:rsid w:val="002C21FA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3411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1685D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2CC3"/>
    <w:rsid w:val="00335B73"/>
    <w:rsid w:val="00341060"/>
    <w:rsid w:val="003435CD"/>
    <w:rsid w:val="003452D4"/>
    <w:rsid w:val="0035005C"/>
    <w:rsid w:val="00350E82"/>
    <w:rsid w:val="0035237C"/>
    <w:rsid w:val="00354166"/>
    <w:rsid w:val="00354521"/>
    <w:rsid w:val="003549AD"/>
    <w:rsid w:val="00357481"/>
    <w:rsid w:val="00357696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098C"/>
    <w:rsid w:val="003952D5"/>
    <w:rsid w:val="00395380"/>
    <w:rsid w:val="003955EC"/>
    <w:rsid w:val="00396443"/>
    <w:rsid w:val="00397844"/>
    <w:rsid w:val="003979E1"/>
    <w:rsid w:val="00397D48"/>
    <w:rsid w:val="003A00DF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5D25"/>
    <w:rsid w:val="003C6410"/>
    <w:rsid w:val="003C6C8F"/>
    <w:rsid w:val="003C7908"/>
    <w:rsid w:val="003C7909"/>
    <w:rsid w:val="003D0AA3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0F06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153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0FDA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174"/>
    <w:rsid w:val="00486940"/>
    <w:rsid w:val="00486D15"/>
    <w:rsid w:val="00490560"/>
    <w:rsid w:val="00490B8D"/>
    <w:rsid w:val="00491205"/>
    <w:rsid w:val="0049122B"/>
    <w:rsid w:val="00491C80"/>
    <w:rsid w:val="004932C5"/>
    <w:rsid w:val="00493305"/>
    <w:rsid w:val="004948A5"/>
    <w:rsid w:val="004948FD"/>
    <w:rsid w:val="00494D9E"/>
    <w:rsid w:val="004960B8"/>
    <w:rsid w:val="00497FB7"/>
    <w:rsid w:val="004A085C"/>
    <w:rsid w:val="004A1C82"/>
    <w:rsid w:val="004A2AD7"/>
    <w:rsid w:val="004A558D"/>
    <w:rsid w:val="004A5E77"/>
    <w:rsid w:val="004B3412"/>
    <w:rsid w:val="004B5573"/>
    <w:rsid w:val="004B5840"/>
    <w:rsid w:val="004B636A"/>
    <w:rsid w:val="004B7331"/>
    <w:rsid w:val="004B7A31"/>
    <w:rsid w:val="004C0EE3"/>
    <w:rsid w:val="004C1018"/>
    <w:rsid w:val="004C1558"/>
    <w:rsid w:val="004C3354"/>
    <w:rsid w:val="004C3D38"/>
    <w:rsid w:val="004C4838"/>
    <w:rsid w:val="004C51CD"/>
    <w:rsid w:val="004C53A1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D7D57"/>
    <w:rsid w:val="004E06A6"/>
    <w:rsid w:val="004E0CAE"/>
    <w:rsid w:val="004E1603"/>
    <w:rsid w:val="004E2F34"/>
    <w:rsid w:val="004E32E5"/>
    <w:rsid w:val="004E40D7"/>
    <w:rsid w:val="004E4238"/>
    <w:rsid w:val="004F0CE8"/>
    <w:rsid w:val="004F17B0"/>
    <w:rsid w:val="004F3779"/>
    <w:rsid w:val="004F57A5"/>
    <w:rsid w:val="004F5841"/>
    <w:rsid w:val="004F7D69"/>
    <w:rsid w:val="00500665"/>
    <w:rsid w:val="00501A83"/>
    <w:rsid w:val="00501E82"/>
    <w:rsid w:val="00505F9F"/>
    <w:rsid w:val="005068E8"/>
    <w:rsid w:val="0050711C"/>
    <w:rsid w:val="00511492"/>
    <w:rsid w:val="00513BBE"/>
    <w:rsid w:val="00513D0C"/>
    <w:rsid w:val="005140A6"/>
    <w:rsid w:val="00521ED9"/>
    <w:rsid w:val="00522139"/>
    <w:rsid w:val="00523F71"/>
    <w:rsid w:val="0052600C"/>
    <w:rsid w:val="0052664A"/>
    <w:rsid w:val="00527CA4"/>
    <w:rsid w:val="0053076E"/>
    <w:rsid w:val="00533490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6561"/>
    <w:rsid w:val="00557053"/>
    <w:rsid w:val="00562A7B"/>
    <w:rsid w:val="00562AA7"/>
    <w:rsid w:val="00563AA4"/>
    <w:rsid w:val="00564157"/>
    <w:rsid w:val="00564882"/>
    <w:rsid w:val="00566023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3B34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3731"/>
    <w:rsid w:val="005B37EB"/>
    <w:rsid w:val="005B3D03"/>
    <w:rsid w:val="005B3F54"/>
    <w:rsid w:val="005B4242"/>
    <w:rsid w:val="005B4CA0"/>
    <w:rsid w:val="005B7A42"/>
    <w:rsid w:val="005C00A7"/>
    <w:rsid w:val="005C1960"/>
    <w:rsid w:val="005C419E"/>
    <w:rsid w:val="005C46DC"/>
    <w:rsid w:val="005C57F8"/>
    <w:rsid w:val="005C7301"/>
    <w:rsid w:val="005D18E9"/>
    <w:rsid w:val="005D3C27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05204"/>
    <w:rsid w:val="00605D13"/>
    <w:rsid w:val="00610E05"/>
    <w:rsid w:val="00614898"/>
    <w:rsid w:val="006150C7"/>
    <w:rsid w:val="006159F2"/>
    <w:rsid w:val="0061732D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0D66"/>
    <w:rsid w:val="0063121C"/>
    <w:rsid w:val="006314A0"/>
    <w:rsid w:val="00633C3E"/>
    <w:rsid w:val="00635E3F"/>
    <w:rsid w:val="006364A6"/>
    <w:rsid w:val="00637880"/>
    <w:rsid w:val="006417DD"/>
    <w:rsid w:val="00641900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01F"/>
    <w:rsid w:val="006851E1"/>
    <w:rsid w:val="00685FF4"/>
    <w:rsid w:val="0068721F"/>
    <w:rsid w:val="00687D5F"/>
    <w:rsid w:val="0069034D"/>
    <w:rsid w:val="006915C5"/>
    <w:rsid w:val="00691880"/>
    <w:rsid w:val="00693DDC"/>
    <w:rsid w:val="00694157"/>
    <w:rsid w:val="006942B1"/>
    <w:rsid w:val="00695972"/>
    <w:rsid w:val="00697104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58DA"/>
    <w:rsid w:val="006C64C6"/>
    <w:rsid w:val="006C7554"/>
    <w:rsid w:val="006C7568"/>
    <w:rsid w:val="006D19C2"/>
    <w:rsid w:val="006D3CF2"/>
    <w:rsid w:val="006D503A"/>
    <w:rsid w:val="006D5144"/>
    <w:rsid w:val="006D575F"/>
    <w:rsid w:val="006D618E"/>
    <w:rsid w:val="006D6C88"/>
    <w:rsid w:val="006E0DAD"/>
    <w:rsid w:val="006E0E51"/>
    <w:rsid w:val="006E14BF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4E77"/>
    <w:rsid w:val="00700AF7"/>
    <w:rsid w:val="00702A88"/>
    <w:rsid w:val="007032D7"/>
    <w:rsid w:val="007047E4"/>
    <w:rsid w:val="00704E37"/>
    <w:rsid w:val="0070508A"/>
    <w:rsid w:val="007052F8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6A8"/>
    <w:rsid w:val="007238FA"/>
    <w:rsid w:val="0072410D"/>
    <w:rsid w:val="00724C29"/>
    <w:rsid w:val="00731A88"/>
    <w:rsid w:val="00731DF7"/>
    <w:rsid w:val="0073211B"/>
    <w:rsid w:val="007329E6"/>
    <w:rsid w:val="00733D80"/>
    <w:rsid w:val="0073605E"/>
    <w:rsid w:val="007409F0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770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3896"/>
    <w:rsid w:val="0076444D"/>
    <w:rsid w:val="0076559C"/>
    <w:rsid w:val="00765FB9"/>
    <w:rsid w:val="00766F5D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4823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48C"/>
    <w:rsid w:val="007D0971"/>
    <w:rsid w:val="007D17AB"/>
    <w:rsid w:val="007D28C9"/>
    <w:rsid w:val="007D2B10"/>
    <w:rsid w:val="007D307A"/>
    <w:rsid w:val="007D39A5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229B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27BAC"/>
    <w:rsid w:val="00827E13"/>
    <w:rsid w:val="00830D32"/>
    <w:rsid w:val="0083176D"/>
    <w:rsid w:val="00831DDA"/>
    <w:rsid w:val="00833656"/>
    <w:rsid w:val="008340D3"/>
    <w:rsid w:val="00834618"/>
    <w:rsid w:val="008353D9"/>
    <w:rsid w:val="008400EA"/>
    <w:rsid w:val="00840122"/>
    <w:rsid w:val="00840501"/>
    <w:rsid w:val="00841654"/>
    <w:rsid w:val="00842A15"/>
    <w:rsid w:val="00842BC1"/>
    <w:rsid w:val="00843223"/>
    <w:rsid w:val="008432D8"/>
    <w:rsid w:val="008434DF"/>
    <w:rsid w:val="00845E71"/>
    <w:rsid w:val="0084670D"/>
    <w:rsid w:val="00847719"/>
    <w:rsid w:val="00851888"/>
    <w:rsid w:val="008529F0"/>
    <w:rsid w:val="00852DD1"/>
    <w:rsid w:val="00852FAA"/>
    <w:rsid w:val="00853B22"/>
    <w:rsid w:val="008555CA"/>
    <w:rsid w:val="008572ED"/>
    <w:rsid w:val="00860280"/>
    <w:rsid w:val="00860292"/>
    <w:rsid w:val="008605FF"/>
    <w:rsid w:val="00860EAE"/>
    <w:rsid w:val="00861DB4"/>
    <w:rsid w:val="00862E8B"/>
    <w:rsid w:val="00863F4B"/>
    <w:rsid w:val="008640C7"/>
    <w:rsid w:val="00870108"/>
    <w:rsid w:val="00870A69"/>
    <w:rsid w:val="00871784"/>
    <w:rsid w:val="00873D20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4594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2F1D"/>
    <w:rsid w:val="008C3902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28C9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0F52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2F5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0EFE"/>
    <w:rsid w:val="009312C5"/>
    <w:rsid w:val="00931C61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2C3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33"/>
    <w:rsid w:val="0097115F"/>
    <w:rsid w:val="009714B6"/>
    <w:rsid w:val="009721AD"/>
    <w:rsid w:val="00974179"/>
    <w:rsid w:val="009745EF"/>
    <w:rsid w:val="00974AFD"/>
    <w:rsid w:val="00974DFA"/>
    <w:rsid w:val="009755E7"/>
    <w:rsid w:val="009765E1"/>
    <w:rsid w:val="009767FC"/>
    <w:rsid w:val="00976813"/>
    <w:rsid w:val="009775FE"/>
    <w:rsid w:val="00977ABC"/>
    <w:rsid w:val="00977E45"/>
    <w:rsid w:val="0098077F"/>
    <w:rsid w:val="0098097E"/>
    <w:rsid w:val="009812B6"/>
    <w:rsid w:val="00985906"/>
    <w:rsid w:val="009873F0"/>
    <w:rsid w:val="009903C5"/>
    <w:rsid w:val="009914A7"/>
    <w:rsid w:val="0099378D"/>
    <w:rsid w:val="00993DF3"/>
    <w:rsid w:val="00994250"/>
    <w:rsid w:val="009944D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4651"/>
    <w:rsid w:val="00A25DD8"/>
    <w:rsid w:val="00A2701F"/>
    <w:rsid w:val="00A275A0"/>
    <w:rsid w:val="00A279C3"/>
    <w:rsid w:val="00A305F7"/>
    <w:rsid w:val="00A32B53"/>
    <w:rsid w:val="00A33F16"/>
    <w:rsid w:val="00A34976"/>
    <w:rsid w:val="00A35A99"/>
    <w:rsid w:val="00A37259"/>
    <w:rsid w:val="00A4130D"/>
    <w:rsid w:val="00A45E91"/>
    <w:rsid w:val="00A51986"/>
    <w:rsid w:val="00A52353"/>
    <w:rsid w:val="00A52DE1"/>
    <w:rsid w:val="00A54467"/>
    <w:rsid w:val="00A55990"/>
    <w:rsid w:val="00A61AD1"/>
    <w:rsid w:val="00A61F53"/>
    <w:rsid w:val="00A627DF"/>
    <w:rsid w:val="00A6384C"/>
    <w:rsid w:val="00A648F5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1706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95A"/>
    <w:rsid w:val="00AB4FEF"/>
    <w:rsid w:val="00AB57B3"/>
    <w:rsid w:val="00AB636C"/>
    <w:rsid w:val="00AB6CA4"/>
    <w:rsid w:val="00AB71FF"/>
    <w:rsid w:val="00AB7750"/>
    <w:rsid w:val="00AB79AD"/>
    <w:rsid w:val="00AB7DF7"/>
    <w:rsid w:val="00AC1E3A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3EF4"/>
    <w:rsid w:val="00AD459F"/>
    <w:rsid w:val="00AD5F2A"/>
    <w:rsid w:val="00AE09AE"/>
    <w:rsid w:val="00AE15DC"/>
    <w:rsid w:val="00AE24EC"/>
    <w:rsid w:val="00AE298D"/>
    <w:rsid w:val="00AE462F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5E0F"/>
    <w:rsid w:val="00AF682C"/>
    <w:rsid w:val="00AF6882"/>
    <w:rsid w:val="00AF7AE2"/>
    <w:rsid w:val="00AF7AF2"/>
    <w:rsid w:val="00AF7F07"/>
    <w:rsid w:val="00B005A3"/>
    <w:rsid w:val="00B00B42"/>
    <w:rsid w:val="00B00E78"/>
    <w:rsid w:val="00B01F55"/>
    <w:rsid w:val="00B05170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3522E"/>
    <w:rsid w:val="00B4009B"/>
    <w:rsid w:val="00B40721"/>
    <w:rsid w:val="00B40DCB"/>
    <w:rsid w:val="00B412DA"/>
    <w:rsid w:val="00B42C3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AAF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864"/>
    <w:rsid w:val="00B65AEC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C94"/>
    <w:rsid w:val="00B91F6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146C"/>
    <w:rsid w:val="00BC4BF0"/>
    <w:rsid w:val="00BC61CE"/>
    <w:rsid w:val="00BC69E2"/>
    <w:rsid w:val="00BD25B3"/>
    <w:rsid w:val="00BD325B"/>
    <w:rsid w:val="00BD49AE"/>
    <w:rsid w:val="00BD5193"/>
    <w:rsid w:val="00BD5219"/>
    <w:rsid w:val="00BD769B"/>
    <w:rsid w:val="00BD7E2B"/>
    <w:rsid w:val="00BE0966"/>
    <w:rsid w:val="00BE107D"/>
    <w:rsid w:val="00BE1D7A"/>
    <w:rsid w:val="00BE1D7C"/>
    <w:rsid w:val="00BE3148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182"/>
    <w:rsid w:val="00C00E73"/>
    <w:rsid w:val="00C011AC"/>
    <w:rsid w:val="00C04265"/>
    <w:rsid w:val="00C07B5B"/>
    <w:rsid w:val="00C11713"/>
    <w:rsid w:val="00C12A83"/>
    <w:rsid w:val="00C12D25"/>
    <w:rsid w:val="00C130FA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6E03"/>
    <w:rsid w:val="00C37328"/>
    <w:rsid w:val="00C43203"/>
    <w:rsid w:val="00C45171"/>
    <w:rsid w:val="00C467DB"/>
    <w:rsid w:val="00C47247"/>
    <w:rsid w:val="00C5059B"/>
    <w:rsid w:val="00C50800"/>
    <w:rsid w:val="00C5106E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BDF"/>
    <w:rsid w:val="00C91658"/>
    <w:rsid w:val="00C93255"/>
    <w:rsid w:val="00C9376B"/>
    <w:rsid w:val="00C9389C"/>
    <w:rsid w:val="00C947F7"/>
    <w:rsid w:val="00C97834"/>
    <w:rsid w:val="00CA08B3"/>
    <w:rsid w:val="00CA16F5"/>
    <w:rsid w:val="00CA4B6D"/>
    <w:rsid w:val="00CA509A"/>
    <w:rsid w:val="00CA64FD"/>
    <w:rsid w:val="00CB1043"/>
    <w:rsid w:val="00CB11CC"/>
    <w:rsid w:val="00CB3E54"/>
    <w:rsid w:val="00CB532B"/>
    <w:rsid w:val="00CB609A"/>
    <w:rsid w:val="00CC00D5"/>
    <w:rsid w:val="00CC0252"/>
    <w:rsid w:val="00CC3367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153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07F6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143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440C"/>
    <w:rsid w:val="00D37804"/>
    <w:rsid w:val="00D37955"/>
    <w:rsid w:val="00D41BF4"/>
    <w:rsid w:val="00D42601"/>
    <w:rsid w:val="00D43FCC"/>
    <w:rsid w:val="00D45535"/>
    <w:rsid w:val="00D45CD2"/>
    <w:rsid w:val="00D47306"/>
    <w:rsid w:val="00D4743D"/>
    <w:rsid w:val="00D50696"/>
    <w:rsid w:val="00D517B1"/>
    <w:rsid w:val="00D52365"/>
    <w:rsid w:val="00D532FB"/>
    <w:rsid w:val="00D55188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5A8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3D29"/>
    <w:rsid w:val="00D94088"/>
    <w:rsid w:val="00D946DD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ACB"/>
    <w:rsid w:val="00DC0B4E"/>
    <w:rsid w:val="00DC0BC5"/>
    <w:rsid w:val="00DC0D36"/>
    <w:rsid w:val="00DC1CC1"/>
    <w:rsid w:val="00DC250F"/>
    <w:rsid w:val="00DC3AD5"/>
    <w:rsid w:val="00DC4811"/>
    <w:rsid w:val="00DC61FC"/>
    <w:rsid w:val="00DC6891"/>
    <w:rsid w:val="00DC70B2"/>
    <w:rsid w:val="00DC7A97"/>
    <w:rsid w:val="00DD15FB"/>
    <w:rsid w:val="00DD3B9F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10A67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550F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CC3"/>
    <w:rsid w:val="00E71388"/>
    <w:rsid w:val="00E7187F"/>
    <w:rsid w:val="00E726D0"/>
    <w:rsid w:val="00E73DF3"/>
    <w:rsid w:val="00E75F63"/>
    <w:rsid w:val="00E761F7"/>
    <w:rsid w:val="00E80F0A"/>
    <w:rsid w:val="00E81156"/>
    <w:rsid w:val="00E8178B"/>
    <w:rsid w:val="00E83373"/>
    <w:rsid w:val="00E837DA"/>
    <w:rsid w:val="00E83941"/>
    <w:rsid w:val="00E848DC"/>
    <w:rsid w:val="00E855A7"/>
    <w:rsid w:val="00E872D4"/>
    <w:rsid w:val="00E9089C"/>
    <w:rsid w:val="00E91EDC"/>
    <w:rsid w:val="00E921E7"/>
    <w:rsid w:val="00E922E7"/>
    <w:rsid w:val="00E92C8D"/>
    <w:rsid w:val="00E93FE6"/>
    <w:rsid w:val="00E95479"/>
    <w:rsid w:val="00E962C3"/>
    <w:rsid w:val="00EA0533"/>
    <w:rsid w:val="00EA1655"/>
    <w:rsid w:val="00EA28D5"/>
    <w:rsid w:val="00EA3E4B"/>
    <w:rsid w:val="00EA41AC"/>
    <w:rsid w:val="00EA4344"/>
    <w:rsid w:val="00EA4FDB"/>
    <w:rsid w:val="00EA54A3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101E"/>
    <w:rsid w:val="00EC78CC"/>
    <w:rsid w:val="00ED0B5D"/>
    <w:rsid w:val="00ED0C4C"/>
    <w:rsid w:val="00ED233B"/>
    <w:rsid w:val="00ED3855"/>
    <w:rsid w:val="00ED3950"/>
    <w:rsid w:val="00ED42FF"/>
    <w:rsid w:val="00ED61C7"/>
    <w:rsid w:val="00ED76BD"/>
    <w:rsid w:val="00ED7CDD"/>
    <w:rsid w:val="00EE0DE6"/>
    <w:rsid w:val="00EE15E2"/>
    <w:rsid w:val="00EE18C9"/>
    <w:rsid w:val="00EE2CFC"/>
    <w:rsid w:val="00EE63B6"/>
    <w:rsid w:val="00EE7406"/>
    <w:rsid w:val="00EF00DE"/>
    <w:rsid w:val="00EF010B"/>
    <w:rsid w:val="00EF0B27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28F"/>
    <w:rsid w:val="00F259C9"/>
    <w:rsid w:val="00F25D7E"/>
    <w:rsid w:val="00F27E73"/>
    <w:rsid w:val="00F3068B"/>
    <w:rsid w:val="00F31762"/>
    <w:rsid w:val="00F3532D"/>
    <w:rsid w:val="00F36522"/>
    <w:rsid w:val="00F37241"/>
    <w:rsid w:val="00F4250F"/>
    <w:rsid w:val="00F42FA5"/>
    <w:rsid w:val="00F44065"/>
    <w:rsid w:val="00F4416F"/>
    <w:rsid w:val="00F45450"/>
    <w:rsid w:val="00F459C1"/>
    <w:rsid w:val="00F46102"/>
    <w:rsid w:val="00F47325"/>
    <w:rsid w:val="00F52CE4"/>
    <w:rsid w:val="00F539F5"/>
    <w:rsid w:val="00F53CA6"/>
    <w:rsid w:val="00F5437D"/>
    <w:rsid w:val="00F54C33"/>
    <w:rsid w:val="00F5575D"/>
    <w:rsid w:val="00F5581E"/>
    <w:rsid w:val="00F55ABE"/>
    <w:rsid w:val="00F6190D"/>
    <w:rsid w:val="00F61E99"/>
    <w:rsid w:val="00F6248A"/>
    <w:rsid w:val="00F62A85"/>
    <w:rsid w:val="00F63E1E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65D9"/>
    <w:rsid w:val="00F874FF"/>
    <w:rsid w:val="00F90D18"/>
    <w:rsid w:val="00F92A93"/>
    <w:rsid w:val="00F95D96"/>
    <w:rsid w:val="00F96C0B"/>
    <w:rsid w:val="00F97E24"/>
    <w:rsid w:val="00FA1FF8"/>
    <w:rsid w:val="00FA2671"/>
    <w:rsid w:val="00FA32DC"/>
    <w:rsid w:val="00FA33B4"/>
    <w:rsid w:val="00FA3924"/>
    <w:rsid w:val="00FA39DD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6BB"/>
    <w:rsid w:val="00FB79E8"/>
    <w:rsid w:val="00FC2981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F12"/>
    <w:rsid w:val="0235FCC3"/>
    <w:rsid w:val="03BE2C73"/>
    <w:rsid w:val="03CA5DC6"/>
    <w:rsid w:val="04C573AB"/>
    <w:rsid w:val="05F047A3"/>
    <w:rsid w:val="07871244"/>
    <w:rsid w:val="07A85432"/>
    <w:rsid w:val="0BD9AA5C"/>
    <w:rsid w:val="0CDFD693"/>
    <w:rsid w:val="0F2E61A0"/>
    <w:rsid w:val="124AC06A"/>
    <w:rsid w:val="12E65F7C"/>
    <w:rsid w:val="12FDE85D"/>
    <w:rsid w:val="134CEDD1"/>
    <w:rsid w:val="14677EEB"/>
    <w:rsid w:val="185F4DE4"/>
    <w:rsid w:val="193D6C63"/>
    <w:rsid w:val="1A4B7F47"/>
    <w:rsid w:val="1B561F97"/>
    <w:rsid w:val="1B8605EA"/>
    <w:rsid w:val="1CF91E94"/>
    <w:rsid w:val="1DAE3107"/>
    <w:rsid w:val="1E10490F"/>
    <w:rsid w:val="1F655E61"/>
    <w:rsid w:val="1FDD3272"/>
    <w:rsid w:val="20D447C7"/>
    <w:rsid w:val="2127B706"/>
    <w:rsid w:val="21EFBB0C"/>
    <w:rsid w:val="220FACA0"/>
    <w:rsid w:val="23912475"/>
    <w:rsid w:val="25A9B2A5"/>
    <w:rsid w:val="25D0FF04"/>
    <w:rsid w:val="2627908E"/>
    <w:rsid w:val="2815B745"/>
    <w:rsid w:val="28F04068"/>
    <w:rsid w:val="292CF5E7"/>
    <w:rsid w:val="2EC03D72"/>
    <w:rsid w:val="2F836FB1"/>
    <w:rsid w:val="3522142D"/>
    <w:rsid w:val="36156D22"/>
    <w:rsid w:val="395FD87B"/>
    <w:rsid w:val="3AA35870"/>
    <w:rsid w:val="3B1553F9"/>
    <w:rsid w:val="3B46B976"/>
    <w:rsid w:val="3CE47C57"/>
    <w:rsid w:val="3D1D70A5"/>
    <w:rsid w:val="3D84C6E3"/>
    <w:rsid w:val="3F940B5E"/>
    <w:rsid w:val="4121CE9E"/>
    <w:rsid w:val="41A6E07A"/>
    <w:rsid w:val="46633BAA"/>
    <w:rsid w:val="49C52F14"/>
    <w:rsid w:val="4BB6E0B8"/>
    <w:rsid w:val="4D025D5E"/>
    <w:rsid w:val="4D23DC9A"/>
    <w:rsid w:val="54052E31"/>
    <w:rsid w:val="557BBACA"/>
    <w:rsid w:val="57BCB06C"/>
    <w:rsid w:val="5947D6C0"/>
    <w:rsid w:val="5F25CD9A"/>
    <w:rsid w:val="5F9B5DEC"/>
    <w:rsid w:val="60066B6D"/>
    <w:rsid w:val="60CB8527"/>
    <w:rsid w:val="6316E09C"/>
    <w:rsid w:val="6451D013"/>
    <w:rsid w:val="64B49E00"/>
    <w:rsid w:val="659E903B"/>
    <w:rsid w:val="65F152BC"/>
    <w:rsid w:val="67891C79"/>
    <w:rsid w:val="68671FFF"/>
    <w:rsid w:val="69268BCC"/>
    <w:rsid w:val="6C1A5B1A"/>
    <w:rsid w:val="6C6CF007"/>
    <w:rsid w:val="703EBAC8"/>
    <w:rsid w:val="7048544D"/>
    <w:rsid w:val="71FEE325"/>
    <w:rsid w:val="75CE7159"/>
    <w:rsid w:val="762733EB"/>
    <w:rsid w:val="768399B6"/>
    <w:rsid w:val="76F152F3"/>
    <w:rsid w:val="7BA2081C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832308AA-4749-458C-8426-DFBA4CB8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7D39A5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FA33B4"/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AC66E1F7-F275-4C36-9B3E-4BA4D3913CF3}">
  <ds:schemaRefs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www.w3.org/XML/1998/namespace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102</TotalTime>
  <Pages>11</Pages>
  <Words>1837</Words>
  <Characters>9505</Characters>
  <Application>Microsoft Office Word</Application>
  <DocSecurity>0</DocSecurity>
  <Lines>79</Lines>
  <Paragraphs>22</Paragraphs>
  <ScaleCrop>false</ScaleCrop>
  <Manager>Version 1.0</Manager>
  <Company>Open Box Software</Company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Tenancy</dc:title>
  <dc:subject>Progress Report</dc:subject>
  <dc:creator>Shelley Bolle-Botsis</dc:creator>
  <cp:keywords/>
  <dc:description/>
  <cp:lastModifiedBy>Shaun Barrett</cp:lastModifiedBy>
  <cp:revision>322</cp:revision>
  <cp:lastPrinted>2023-11-30T07:37:00Z</cp:lastPrinted>
  <dcterms:created xsi:type="dcterms:W3CDTF">2023-05-03T09:06:00Z</dcterms:created>
  <dcterms:modified xsi:type="dcterms:W3CDTF">2023-11-30T07:37:00Z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