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09AEAC67" w:rsidR="00765FB9" w:rsidRDefault="00EC0272" w:rsidP="7CDBD432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</w:t>
            </w:r>
            <w:r w:rsidR="001F1EEF">
              <w:t>Oct</w:t>
            </w:r>
            <w:r w:rsidR="004E06A6">
              <w:t xml:space="preserve"> – 2 Nov 2023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73C40B4E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EC0272">
              <w:t>3</w:t>
            </w:r>
            <w:r>
              <w:t>: Build</w:t>
            </w:r>
          </w:p>
        </w:tc>
      </w:tr>
      <w:tr w:rsidR="00EE63B6" w:rsidRPr="008E0703" w14:paraId="6D807C40" w14:textId="77777777" w:rsidTr="002C21F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EE63B6" w:rsidRPr="00F539F5" w:rsidRDefault="00EE63B6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EE63B6" w:rsidRPr="008E0703" w:rsidRDefault="00EE63B6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F63E1E" w14:paraId="36334B8B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F63E1E" w:rsidRPr="00F539F5" w:rsidRDefault="00F63E1E" w:rsidP="00F63E1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906BF1C" w14:textId="395F0348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14:paraId="72DE7454" w14:textId="0D0DB7B4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B21AE94" w14:textId="624D1FFF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F63E1E" w14:paraId="19D0899C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F63E1E" w:rsidRPr="00F539F5" w:rsidRDefault="00F63E1E" w:rsidP="00F63E1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30EFFFB6" w14:textId="0864534E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14:paraId="0231B194" w14:textId="0BDC84E5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77620AE" w14:textId="25E30974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F63E1E" w14:paraId="12248830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6EAC600E" w14:textId="77777777" w:rsidR="00F63E1E" w:rsidRPr="00F539F5" w:rsidRDefault="00F63E1E" w:rsidP="00F63E1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65EDFE75" w14:textId="33818C99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14:paraId="7647B4A1" w14:textId="0BFB8E72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37E9746F" w14:textId="4C945C1E" w:rsidR="00F63E1E" w:rsidRDefault="00F63E1E" w:rsidP="00F63E1E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A33F16" w14:paraId="402060A3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1765E0E3" w14:textId="77777777" w:rsidR="00A33F16" w:rsidRPr="00F539F5" w:rsidRDefault="00A33F16" w:rsidP="00A33F1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3A712BA6" w14:textId="3AEA227A" w:rsidR="00A33F16" w:rsidRPr="00F63E1E" w:rsidRDefault="00A33F16" w:rsidP="00A33F16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14:paraId="22A44836" w14:textId="5F1F98C0" w:rsidR="00A33F16" w:rsidRDefault="00A33F16" w:rsidP="00A33F16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13730F58" w14:textId="4E27977E" w:rsidR="00A33F16" w:rsidRDefault="00A33F16" w:rsidP="00A33F16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E462F" w:rsidRPr="008E0703" w14:paraId="0E744017" w14:textId="77777777" w:rsidTr="002C21F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AE462F" w:rsidRPr="00F539F5" w:rsidRDefault="00AE462F" w:rsidP="00A33F1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AE462F" w:rsidRPr="008E0703" w:rsidRDefault="00AE462F" w:rsidP="00A33F1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AE462F" w:rsidRPr="008E0703" w:rsidRDefault="00AE462F" w:rsidP="00A33F1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AE462F" w:rsidRPr="008E0703" w:rsidRDefault="00AE462F" w:rsidP="00A33F1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AE462F" w:rsidRPr="008E0703" w:rsidRDefault="00AE462F" w:rsidP="00A33F1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E462F" w:rsidRPr="006218D6" w14:paraId="5566AE93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190470FA" w14:textId="77777777" w:rsidR="00AE462F" w:rsidRPr="00F539F5" w:rsidRDefault="00AE462F" w:rsidP="00A33F1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A6EF0A0" w14:textId="79057B3C" w:rsidR="00AE462F" w:rsidRPr="008555CA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6D1200BD" w14:textId="2B8D0C2E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6B351F6" w14:textId="65EF786E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85C3B96" w14:textId="5D61F414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AE462F" w:rsidRPr="006218D6" w14:paraId="5BF9FB61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AE462F" w:rsidRPr="00F539F5" w:rsidRDefault="00AE462F" w:rsidP="00A33F1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45100CCA" w:rsidR="00AE462F" w:rsidRPr="008555CA" w:rsidRDefault="00AE462F" w:rsidP="00A33F16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14:paraId="53CD0625" w14:textId="666C5A43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B71ACC1" w14:textId="5815AB2A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21C88A5E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AE462F" w:rsidRPr="006218D6" w14:paraId="1AEC2D81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05D93D68" w14:textId="77777777" w:rsidR="00AE462F" w:rsidRPr="00F539F5" w:rsidRDefault="00AE462F" w:rsidP="00A33F16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57CD2" w14:textId="710A578D" w:rsidR="00AE462F" w:rsidRPr="008555CA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Change Management</w:t>
            </w:r>
            <w:r w:rsidR="0076559C">
              <w:t xml:space="preserve"> Plan</w:t>
            </w:r>
          </w:p>
        </w:tc>
        <w:tc>
          <w:tcPr>
            <w:tcW w:w="1850" w:type="dxa"/>
            <w:vAlign w:val="center"/>
          </w:tcPr>
          <w:p w14:paraId="25626D6A" w14:textId="10AEED76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14:paraId="4C0C4F5A" w14:textId="66495142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4D135A" w14:textId="0CC457A9" w:rsidR="00AE462F" w:rsidRDefault="00AE462F" w:rsidP="00A33F16">
            <w:pPr>
              <w:pStyle w:val="ListBullet"/>
              <w:numPr>
                <w:ilvl w:val="0"/>
                <w:numId w:val="0"/>
              </w:numPr>
            </w:pPr>
            <w:r>
              <w:t xml:space="preserve">Open Box to assist Grainger in </w:t>
            </w:r>
            <w:r w:rsidR="003A00DF">
              <w:t>determining feasible change management process</w:t>
            </w:r>
          </w:p>
        </w:tc>
      </w:tr>
      <w:tr w:rsidR="00A33F16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A33F16" w:rsidRPr="00F539F5" w:rsidRDefault="00A33F16" w:rsidP="00A33F1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6DD07B51" w14:textId="461DD23D" w:rsidR="00A33F16" w:rsidRDefault="00A33F16" w:rsidP="00A33F16">
            <w:pPr>
              <w:pStyle w:val="ListBullet"/>
            </w:pPr>
            <w:r>
              <w:t>24</w:t>
            </w:r>
            <w:r w:rsidR="00EE7406">
              <w:t>2</w:t>
            </w:r>
            <w:r>
              <w:t xml:space="preserve"> story points are currently allocated to the project. The initial backlog was 185 story points.</w:t>
            </w:r>
          </w:p>
          <w:p w14:paraId="006A9B7A" w14:textId="04A7CEE1" w:rsidR="00A33F16" w:rsidRPr="00241839" w:rsidRDefault="00A33F16" w:rsidP="00A33F16">
            <w:pPr>
              <w:pStyle w:val="ListBullet"/>
            </w:pPr>
            <w:r>
              <w:t>Sprint 4 is likely to have fewer user stories (points) due to the progress made in sprints 1,2 &amp; 3.</w:t>
            </w:r>
            <w:r w:rsidR="3B1553F9">
              <w:t xml:space="preserve"> We are also reserving some capacity to handle feedback from Sprint 3</w:t>
            </w:r>
            <w:r w:rsidR="0076559C">
              <w:t>.</w:t>
            </w:r>
          </w:p>
          <w:p w14:paraId="18165ACC" w14:textId="1A4BFC6F" w:rsidR="00A33F16" w:rsidRPr="00241839" w:rsidRDefault="46633BAA" w:rsidP="00A33F16">
            <w:pPr>
              <w:pStyle w:val="ListBullet"/>
            </w:pPr>
            <w:r>
              <w:t>Planning required for January ‘24 go-live, training and support</w:t>
            </w:r>
            <w:r w:rsidR="0076559C">
              <w:t>.</w:t>
            </w:r>
          </w:p>
        </w:tc>
      </w:tr>
      <w:tr w:rsidR="00A33F16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A33F16" w:rsidRPr="00F539F5" w:rsidRDefault="00A33F16" w:rsidP="00A33F1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DFDCE01" w:rsidR="00A33F16" w:rsidRPr="004C7753" w:rsidRDefault="00A33F16" w:rsidP="00A33F16">
            <w:pPr>
              <w:pStyle w:val="ListBullet"/>
            </w:pPr>
            <w:r>
              <w:t>None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7D4C82A9" w14:textId="509A2311" w:rsidR="00766F5D" w:rsidRDefault="00B94018" w:rsidP="00694157">
      <w:pPr>
        <w:spacing w:line="240" w:lineRule="auto"/>
        <w:rPr>
          <w:rStyle w:val="Hyperlink"/>
        </w:rPr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1CB250F1" w14:textId="77777777" w:rsidR="00E10A67" w:rsidRDefault="00E10A67" w:rsidP="00694157">
      <w:pPr>
        <w:spacing w:line="240" w:lineRule="auto"/>
        <w:rPr>
          <w:color w:val="595959" w:themeColor="text1" w:themeTint="A6"/>
          <w:sz w:val="28"/>
        </w:rPr>
      </w:pPr>
    </w:p>
    <w:p w14:paraId="795B62A5" w14:textId="65EB9F39" w:rsidR="00C12A83" w:rsidRDefault="00533490" w:rsidP="00694157">
      <w:pPr>
        <w:spacing w:line="240" w:lineRule="auto"/>
        <w:rPr>
          <w:color w:val="595959" w:themeColor="text1" w:themeTint="A6"/>
          <w:sz w:val="28"/>
        </w:rPr>
      </w:pPr>
      <w:r w:rsidRPr="00533490">
        <w:rPr>
          <w:noProof/>
          <w:color w:val="595959" w:themeColor="text1" w:themeTint="A6"/>
          <w:sz w:val="28"/>
        </w:rPr>
        <w:drawing>
          <wp:inline distT="0" distB="0" distL="0" distR="0" wp14:anchorId="1B484CDD" wp14:editId="2A6444EB">
            <wp:extent cx="7899400" cy="4895850"/>
            <wp:effectExtent l="0" t="0" r="6350" b="0"/>
            <wp:docPr id="1183600964" name="Picture 118360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0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99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7CE2" w14:textId="495F1272" w:rsidR="00766F5D" w:rsidRDefault="000307DF" w:rsidP="000251E2">
      <w:pPr>
        <w:spacing w:line="240" w:lineRule="auto"/>
        <w:rPr>
          <w:color w:val="595959" w:themeColor="text1" w:themeTint="A6"/>
          <w:sz w:val="28"/>
        </w:rPr>
      </w:pPr>
      <w:r w:rsidRPr="000307DF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5F536C10" wp14:editId="0F5889AC">
            <wp:extent cx="3714750" cy="3264897"/>
            <wp:effectExtent l="0" t="0" r="0" b="0"/>
            <wp:docPr id="931232751" name="Picture 931232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2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097" cy="32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1F45" w14:textId="77777777" w:rsidR="004B5573" w:rsidRDefault="0049122B" w:rsidP="000251E2">
      <w:pPr>
        <w:spacing w:line="240" w:lineRule="auto"/>
        <w:rPr>
          <w:color w:val="595959" w:themeColor="text1" w:themeTint="A6"/>
          <w:sz w:val="28"/>
        </w:rPr>
      </w:pPr>
      <w:r w:rsidRPr="0049122B">
        <w:rPr>
          <w:noProof/>
          <w:color w:val="595959" w:themeColor="text1" w:themeTint="A6"/>
          <w:sz w:val="28"/>
        </w:rPr>
        <w:drawing>
          <wp:inline distT="0" distB="0" distL="0" distR="0" wp14:anchorId="51BAC194" wp14:editId="3503DFE0">
            <wp:extent cx="3714750" cy="2703644"/>
            <wp:effectExtent l="0" t="0" r="0" b="1905"/>
            <wp:docPr id="1012215740" name="Picture 10122157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574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064" cy="27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373" w14:textId="0AD2B270" w:rsidR="00766F5D" w:rsidRDefault="004B5573" w:rsidP="000251E2">
      <w:pPr>
        <w:spacing w:line="240" w:lineRule="auto"/>
        <w:rPr>
          <w:color w:val="595959" w:themeColor="text1" w:themeTint="A6"/>
          <w:sz w:val="28"/>
        </w:rPr>
      </w:pPr>
      <w:r w:rsidRPr="004B5573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57FF8916" wp14:editId="4DBCB1FE">
            <wp:extent cx="3725133" cy="895350"/>
            <wp:effectExtent l="0" t="0" r="8890" b="0"/>
            <wp:docPr id="856715015" name="Picture 85671501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015" name="Picture 1" descr="A screenshot of a social media pos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8112" cy="9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099B" w14:textId="23848EAA" w:rsidR="005A635B" w:rsidRDefault="000A732C" w:rsidP="000251E2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2317340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B90AA90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9637206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B9F" w14:textId="2DB483E9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0796861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7" w14:textId="5219E5E7" w:rsidR="00694157" w:rsidRDefault="00C11713" w:rsidP="000251E2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35456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 w:rsidP="001F2C4B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 w:rsidTr="001F2C4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752770" w14:paraId="29C347C3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 w:rsidTr="001F2C4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8E0703" w:rsidRDefault="00752770" w:rsidP="001F2C4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 w:rsidTr="001F2C4B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 w:rsidP="001F2C4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1F2C4B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="00752770" w:rsidRPr="00241839" w14:paraId="295707E6" w14:textId="77777777" w:rsidTr="001F2C4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1F2C4B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 w:rsidTr="001F2C4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 w:rsidP="001F2C4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1F2C4B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 w:rsidP="00E44CCA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F259C9" w14:paraId="0510FD0C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 w:rsidTr="00E44CC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E44CC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F259C9" w:rsidRPr="006218D6" w14:paraId="6807A435" w14:textId="77777777" w:rsidTr="00E44CCA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 w:rsidP="00E44CCA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E44CCA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 w:rsidTr="00E44CCA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E44CCA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 w:rsidTr="00E44CCA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 w:rsidP="00E44CCA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E44CCA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 w:rsidP="00686B14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1F1EEF" w14:paraId="1973367F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1F1EEF" w:rsidRPr="006218D6" w14:paraId="622376AB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 w:rsidTr="00686B14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686B14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686B14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 w:rsidP="003831F0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16044" w14:paraId="3A261A9E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16044" w:rsidRPr="006218D6" w14:paraId="7C7CFE61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 w:rsidTr="003831F0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3831F0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3831F0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21"/>
      <w:footerReference w:type="default" r:id="rId22"/>
      <w:headerReference w:type="first" r:id="rId23"/>
      <w:footerReference w:type="first" r:id="rId24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0C1B6" w14:textId="77777777" w:rsidR="00F90D18" w:rsidRDefault="00F90D18">
      <w:r>
        <w:separator/>
      </w:r>
    </w:p>
  </w:endnote>
  <w:endnote w:type="continuationSeparator" w:id="0">
    <w:p w14:paraId="1B433FE0" w14:textId="77777777" w:rsidR="00F90D18" w:rsidRDefault="00F90D18">
      <w:r>
        <w:continuationSeparator/>
      </w:r>
    </w:p>
  </w:endnote>
  <w:endnote w:type="continuationNotice" w:id="1">
    <w:p w14:paraId="66A030A9" w14:textId="77777777" w:rsidR="00F90D18" w:rsidRDefault="00F90D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594B1C16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17783D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17783D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5D534E91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17783D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17783D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94B00" w14:textId="77777777" w:rsidR="00F90D18" w:rsidRDefault="00F90D18">
      <w:r>
        <w:separator/>
      </w:r>
    </w:p>
  </w:footnote>
  <w:footnote w:type="continuationSeparator" w:id="0">
    <w:p w14:paraId="1B32FDCA" w14:textId="77777777" w:rsidR="00F90D18" w:rsidRDefault="00F90D18">
      <w:r>
        <w:continuationSeparator/>
      </w:r>
    </w:p>
  </w:footnote>
  <w:footnote w:type="continuationNotice" w:id="1">
    <w:p w14:paraId="1FE6CA04" w14:textId="77777777" w:rsidR="00F90D18" w:rsidRDefault="00F90D1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356C"/>
    <w:rsid w:val="00105E28"/>
    <w:rsid w:val="00107985"/>
    <w:rsid w:val="00107DBF"/>
    <w:rsid w:val="0011143C"/>
    <w:rsid w:val="00112584"/>
    <w:rsid w:val="001151FB"/>
    <w:rsid w:val="001170D9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122B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D6C88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55CA"/>
    <w:rsid w:val="008572ED"/>
    <w:rsid w:val="00860280"/>
    <w:rsid w:val="00860292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4C573AB"/>
    <w:rsid w:val="05F047A3"/>
    <w:rsid w:val="07871244"/>
    <w:rsid w:val="07A85432"/>
    <w:rsid w:val="0BD9AA5C"/>
    <w:rsid w:val="0F2E61A0"/>
    <w:rsid w:val="124AC06A"/>
    <w:rsid w:val="12FDE85D"/>
    <w:rsid w:val="134CEDD1"/>
    <w:rsid w:val="14677EEB"/>
    <w:rsid w:val="185F4DE4"/>
    <w:rsid w:val="1A4B7F47"/>
    <w:rsid w:val="1B561F97"/>
    <w:rsid w:val="1CF91E94"/>
    <w:rsid w:val="1DAE3107"/>
    <w:rsid w:val="1E10490F"/>
    <w:rsid w:val="1F655E61"/>
    <w:rsid w:val="1FDD3272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CE47C57"/>
    <w:rsid w:val="3D1D70A5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316E09C"/>
    <w:rsid w:val="6451D013"/>
    <w:rsid w:val="64B49E00"/>
    <w:rsid w:val="659E903B"/>
    <w:rsid w:val="65F152BC"/>
    <w:rsid w:val="67891C79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736</TotalTime>
  <Pages>10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234</cp:revision>
  <cp:lastPrinted>2023-11-02T09:27:00Z</cp:lastPrinted>
  <dcterms:created xsi:type="dcterms:W3CDTF">2023-05-03T00:06:00Z</dcterms:created>
  <dcterms:modified xsi:type="dcterms:W3CDTF">2023-11-02T09:27:00Z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