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5656EB46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  <w:r w:rsidR="00100FB3">
              <w:t xml:space="preserve">- </w:t>
            </w:r>
            <w:r>
              <w:t>Implementation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2F6267D7" w:rsidR="00765FB9" w:rsidRDefault="00016044" w:rsidP="7CDBD432">
            <w:pPr>
              <w:pStyle w:val="IndentOne"/>
              <w:spacing w:before="60" w:after="60"/>
              <w:ind w:left="0"/>
            </w:pPr>
            <w:r>
              <w:t>27</w:t>
            </w:r>
            <w:r w:rsidRPr="00016044">
              <w:rPr>
                <w:vertAlign w:val="superscript"/>
              </w:rPr>
              <w:t>th</w:t>
            </w:r>
            <w:r>
              <w:t xml:space="preserve"> </w:t>
            </w:r>
            <w:r w:rsidR="00470FA2">
              <w:t>Sep</w:t>
            </w:r>
            <w:r w:rsidR="001F1EEF">
              <w:t xml:space="preserve"> – 3</w:t>
            </w:r>
            <w:r w:rsidR="001F1EEF" w:rsidRPr="001F1EEF">
              <w:rPr>
                <w:vertAlign w:val="superscript"/>
              </w:rPr>
              <w:t>rd</w:t>
            </w:r>
            <w:r w:rsidR="001F1EEF">
              <w:t xml:space="preserve"> Oct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4B87B490" w14:textId="77777777" w:rsidR="00765FB9" w:rsidRDefault="0039098C" w:rsidP="00783CED">
            <w:pPr>
              <w:pStyle w:val="IndentOne"/>
              <w:spacing w:before="60" w:after="60" w:line="240" w:lineRule="atLeast"/>
              <w:ind w:left="0"/>
            </w:pPr>
            <w:r>
              <w:t>Sprint 1</w:t>
            </w:r>
            <w:r w:rsidR="001F1EEF">
              <w:t>: UAT</w:t>
            </w:r>
          </w:p>
          <w:p w14:paraId="687B1DC1" w14:textId="317C53A8" w:rsidR="001F1EEF" w:rsidRPr="00F539F5" w:rsidRDefault="001F1EEF" w:rsidP="00783CED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955D4A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955D4A" w:rsidRPr="00F539F5" w:rsidRDefault="00955D4A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955D4A" w:rsidRPr="008E0703" w:rsidRDefault="00955D4A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E5598B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E5598B" w:rsidRPr="00F539F5" w:rsidRDefault="00E5598B" w:rsidP="00E5598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6A45896D" w:rsidR="00E5598B" w:rsidRDefault="00E5598B" w:rsidP="00E5598B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2477" w:type="dxa"/>
            <w:vAlign w:val="center"/>
          </w:tcPr>
          <w:p w14:paraId="72DE7454" w14:textId="08B6035A" w:rsidR="00E5598B" w:rsidRDefault="00E5598B" w:rsidP="00E5598B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B21AE94" w14:textId="49AB44A0" w:rsidR="00E5598B" w:rsidRDefault="00E5598B" w:rsidP="00E5598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E5598B" w14:paraId="19D0899C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74991CBA" w14:textId="77777777" w:rsidR="00E5598B" w:rsidRPr="00F539F5" w:rsidRDefault="00E5598B" w:rsidP="00E5598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0EFFFB6" w14:textId="4A74790E" w:rsidR="00E5598B" w:rsidRDefault="00E5598B" w:rsidP="00E5598B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2477" w:type="dxa"/>
            <w:vAlign w:val="center"/>
          </w:tcPr>
          <w:p w14:paraId="0231B194" w14:textId="7154DA23" w:rsidR="00E5598B" w:rsidRDefault="00E5598B" w:rsidP="00E5598B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77620AE" w14:textId="5F415890" w:rsidR="00E5598B" w:rsidRDefault="00E5598B" w:rsidP="00E5598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E5598B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E5598B" w:rsidRPr="00F539F5" w:rsidRDefault="00E5598B" w:rsidP="00E5598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E5598B" w:rsidRPr="008E0703" w:rsidRDefault="00E5598B" w:rsidP="00E5598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E5598B" w:rsidRPr="008E0703" w:rsidRDefault="00E5598B" w:rsidP="00E5598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E5598B" w:rsidRPr="008E0703" w:rsidRDefault="00E5598B" w:rsidP="00E5598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E5598B" w:rsidRPr="008E0703" w:rsidRDefault="00E5598B" w:rsidP="00E5598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E5598B" w:rsidRPr="006218D6" w14:paraId="5BF9FB61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7B2FF6D6" w14:textId="77777777" w:rsidR="00E5598B" w:rsidRPr="00F539F5" w:rsidRDefault="00E5598B" w:rsidP="00E5598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A1D5EDC" w14:textId="3C87596E" w:rsidR="00E5598B" w:rsidRDefault="00E5598B" w:rsidP="00E5598B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53CD0625" w14:textId="0BF22DB8" w:rsidR="00E5598B" w:rsidRDefault="00843223" w:rsidP="00E5598B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</w:t>
            </w:r>
            <w:r w:rsidR="00E5598B">
              <w:t>Oct</w:t>
            </w:r>
          </w:p>
        </w:tc>
        <w:tc>
          <w:tcPr>
            <w:tcW w:w="2477" w:type="dxa"/>
            <w:vAlign w:val="center"/>
          </w:tcPr>
          <w:p w14:paraId="7B71ACC1" w14:textId="260CF2F2" w:rsidR="00E5598B" w:rsidRDefault="00E5598B" w:rsidP="00E5598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FD56DB" w14:textId="7C99A842" w:rsidR="00E5598B" w:rsidRDefault="00843223" w:rsidP="00E5598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E5598B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E5598B" w:rsidRPr="00F539F5" w:rsidRDefault="00E5598B" w:rsidP="00E5598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65ACC" w14:textId="0B36F0E7" w:rsidR="00E5598B" w:rsidRPr="00241839" w:rsidRDefault="00D14184" w:rsidP="00E5598B">
            <w:pPr>
              <w:pStyle w:val="ListBullet"/>
            </w:pPr>
            <w:r>
              <w:t>Open Box will work with Grainger to see what additional user stories can be brought into sprint 2.</w:t>
            </w:r>
          </w:p>
        </w:tc>
      </w:tr>
      <w:tr w:rsidR="00E5598B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E5598B" w:rsidRPr="00F539F5" w:rsidRDefault="00E5598B" w:rsidP="00E5598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032E1C3D" w:rsidR="00E5598B" w:rsidRPr="004C7753" w:rsidRDefault="00E5598B" w:rsidP="00E5598B">
            <w:pPr>
              <w:pStyle w:val="ListBullet"/>
            </w:pPr>
            <w:r>
              <w:t xml:space="preserve">Sam </w:t>
            </w:r>
            <w:r w:rsidR="00F31762">
              <w:t>travelling Thu and Fri this week.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0FC9BF5" w14:textId="45A44783" w:rsidR="00694157" w:rsidRDefault="00694157" w:rsidP="0069415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Sprint Metrics</w:t>
      </w:r>
    </w:p>
    <w:p w14:paraId="615836BA" w14:textId="4643C704" w:rsidR="00447281" w:rsidRPr="00B94018" w:rsidRDefault="00B94018" w:rsidP="00694157">
      <w:pPr>
        <w:spacing w:line="240" w:lineRule="auto"/>
      </w:pPr>
      <w:r w:rsidRPr="00B94018">
        <w:t xml:space="preserve">Dashboard can be located </w:t>
      </w:r>
      <w:hyperlink r:id="rId12" w:history="1">
        <w:r w:rsidRPr="00C87BDF">
          <w:rPr>
            <w:rStyle w:val="Hyperlink"/>
          </w:rPr>
          <w:t>here</w:t>
        </w:r>
      </w:hyperlink>
    </w:p>
    <w:p w14:paraId="795B62A5" w14:textId="05B4F468" w:rsidR="00C12A83" w:rsidRDefault="00447281" w:rsidP="00694157">
      <w:pPr>
        <w:spacing w:line="240" w:lineRule="auto"/>
        <w:rPr>
          <w:color w:val="595959" w:themeColor="text1" w:themeTint="A6"/>
          <w:sz w:val="28"/>
        </w:rPr>
      </w:pPr>
      <w:r w:rsidRPr="00447281">
        <w:rPr>
          <w:noProof/>
          <w:color w:val="595959" w:themeColor="text1" w:themeTint="A6"/>
          <w:sz w:val="28"/>
        </w:rPr>
        <w:drawing>
          <wp:inline distT="0" distB="0" distL="0" distR="0" wp14:anchorId="0A10EEC2" wp14:editId="048FAE89">
            <wp:extent cx="5800725" cy="4964081"/>
            <wp:effectExtent l="152400" t="152400" r="352425" b="370205"/>
            <wp:docPr id="1851669386" name="Picture 1851669386" descr="A screenshot of a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9386" name="Picture 1" descr="A screenshot of a pie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9641" cy="49717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6A099B" w14:textId="59A7934D" w:rsidR="005A635B" w:rsidRDefault="005A635B" w:rsidP="000251E2">
      <w:pPr>
        <w:spacing w:line="240" w:lineRule="auto"/>
        <w:rPr>
          <w:color w:val="595959" w:themeColor="text1" w:themeTint="A6"/>
          <w:sz w:val="28"/>
        </w:rPr>
      </w:pPr>
      <w:r w:rsidRPr="005A635B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0CCAE99C" wp14:editId="6090593B">
            <wp:extent cx="6867525" cy="5230017"/>
            <wp:effectExtent l="152400" t="152400" r="352425" b="370840"/>
            <wp:docPr id="1653922537" name="Picture 16539225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2253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5824" cy="52363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301987" w14:textId="6A6A8480" w:rsidR="00694157" w:rsidRDefault="00134A6E" w:rsidP="000251E2">
      <w:pPr>
        <w:spacing w:line="240" w:lineRule="auto"/>
        <w:rPr>
          <w:color w:val="595959" w:themeColor="text1" w:themeTint="A6"/>
          <w:sz w:val="28"/>
        </w:rPr>
      </w:pPr>
      <w:r w:rsidRPr="00134A6E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57CDC0D6" wp14:editId="790FF714">
            <wp:extent cx="6792478" cy="4714875"/>
            <wp:effectExtent l="152400" t="152400" r="370840" b="352425"/>
            <wp:docPr id="205464826" name="Picture 205464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4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95179" cy="4716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C7EF4A" w14:textId="309CB819" w:rsidR="00694157" w:rsidRDefault="00694157">
      <w:pPr>
        <w:spacing w:line="240" w:lineRule="auto"/>
        <w:rPr>
          <w:color w:val="595959" w:themeColor="text1" w:themeTint="A6"/>
          <w:sz w:val="28"/>
        </w:rPr>
      </w:pPr>
    </w:p>
    <w:p w14:paraId="0C4D2F30" w14:textId="77777777" w:rsidR="00134A6E" w:rsidRDefault="00134A6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Available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FV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Unit Status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lastRenderedPageBreak/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Create a Void with Refurb / Refresh / Clean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Only-Specific</w:t>
            </w:r>
            <w:proofErr w:type="gramEnd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4DEAB3C7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1F1EEF" w:rsidRPr="00F539F5" w14:paraId="05ED37DE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FC4379A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595FBE5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1F1EEF" w14:paraId="16CF615F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884F18C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F338704" w14:textId="77777777" w:rsidR="001F1EEF" w:rsidRDefault="001F1EEF" w:rsidP="00686B14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– 27</w:t>
            </w:r>
            <w:r w:rsidRPr="00016044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1F1EEF" w:rsidRPr="00F539F5" w14:paraId="05A55CCD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CD746D7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9C56AF7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1F1EEF" w:rsidRPr="008E0703" w14:paraId="1A18FBA2" w14:textId="77777777" w:rsidTr="00686B14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E5DA7F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3FC128E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6091F3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3BCBF23E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1F1EEF" w14:paraId="1973367F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4B7A37CA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ABB143B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14:paraId="6603D8B9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3C9E2160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1F1EEF" w14:paraId="702F3E2C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73FE58B6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7F9E2F41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14:paraId="7287DB9A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100A10C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F1EEF" w:rsidRPr="008E0703" w14:paraId="7CF5CE91" w14:textId="77777777" w:rsidTr="00686B14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F70FEA4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CE5BFB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4F84C5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49540F5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CE9B5F2" w14:textId="77777777" w:rsidR="001F1EEF" w:rsidRPr="008E0703" w:rsidRDefault="001F1EEF" w:rsidP="00686B14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1F1EEF" w:rsidRPr="006218D6" w14:paraId="622376AB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7D027FB7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3EA972C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39B67164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728CD37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55802F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49545198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058C7809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8E592AF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39443B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1FB3A44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DF70A56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79A3457E" w14:textId="77777777" w:rsidTr="00686B14">
        <w:trPr>
          <w:trHeight w:val="178"/>
        </w:trPr>
        <w:tc>
          <w:tcPr>
            <w:tcW w:w="3070" w:type="dxa"/>
            <w:vMerge/>
            <w:vAlign w:val="center"/>
          </w:tcPr>
          <w:p w14:paraId="42CB1194" w14:textId="77777777" w:rsidR="001F1EEF" w:rsidRPr="00F539F5" w:rsidRDefault="001F1EEF" w:rsidP="00686B1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36E410C" w14:textId="77777777" w:rsidR="001F1EEF" w:rsidRPr="00776148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37C21A83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C7FF36D" w14:textId="77777777" w:rsidR="001F1EEF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3AA5C49" w14:textId="77777777" w:rsidR="001F1EEF" w:rsidRPr="006218D6" w:rsidRDefault="001F1EEF" w:rsidP="00686B14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1F1EEF" w:rsidRPr="00241839" w14:paraId="70E0745A" w14:textId="77777777" w:rsidTr="00686B14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7ADDEF9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44FB506" w14:textId="77777777" w:rsidR="001F1EEF" w:rsidRPr="00241839" w:rsidRDefault="001F1EEF" w:rsidP="00686B14">
            <w:pPr>
              <w:pStyle w:val="ListBullet"/>
            </w:pPr>
            <w:r>
              <w:t xml:space="preserve">As mentioned in our sprint ceremonies, sprint 1 required a lot of foundational work / effort. As a result, some user stories may roll over to sprint 2. This is not anticipated to have an impact on project cost or timelines. </w:t>
            </w:r>
          </w:p>
        </w:tc>
      </w:tr>
      <w:tr w:rsidR="001F1EEF" w:rsidRPr="004C7753" w14:paraId="551C9660" w14:textId="77777777" w:rsidTr="00686B14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DCA458" w14:textId="77777777" w:rsidR="001F1EEF" w:rsidRPr="00F539F5" w:rsidRDefault="001F1EEF" w:rsidP="00686B1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499A35A" w14:textId="77777777" w:rsidR="001F1EEF" w:rsidRPr="004C7753" w:rsidRDefault="001F1EEF" w:rsidP="00686B14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14:paraId="5073A66B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p w14:paraId="25AB7370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016044" w:rsidRPr="00F539F5" w14:paraId="2971BC9A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6A1754D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5B1E034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B5D1DB1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E48B631" w14:textId="77777777" w:rsidR="00016044" w:rsidRDefault="00016044" w:rsidP="003831F0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016044" w:rsidRPr="00F539F5" w14:paraId="1AEC0E2D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C05E87E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29B4DF6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016044" w:rsidRPr="008E0703" w14:paraId="0420D1DF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CE882F3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F4A3BB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A3A15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603D6A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016044" w14:paraId="3A261A9E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7A1FFAA0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7DEC92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8D8C9B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2FBE7F4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D7E5FB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F9EAC1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553BF8D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8C73DA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02353AC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64DC73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14:paraId="00E1ACF5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CB4EA2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645A2B5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87FB9F8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470E2C1F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05BF709D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:rsidRPr="008E0703" w14:paraId="02562559" w14:textId="77777777" w:rsidTr="003831F0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2F27D98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6BC916B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C797D44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BC76D3F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CB6F808" w14:textId="77777777" w:rsidR="00016044" w:rsidRPr="008E0703" w:rsidRDefault="00016044" w:rsidP="003831F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016044" w:rsidRPr="006218D6" w14:paraId="7C7CFE61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3DE38406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C4CB8F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0660C3F6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94A5AE1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8D5184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1F65DF9D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6237CFBD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2297349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5B386107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CEF3B83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CACEA2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3635BFF5" w14:textId="77777777" w:rsidTr="003831F0">
        <w:trPr>
          <w:trHeight w:val="178"/>
        </w:trPr>
        <w:tc>
          <w:tcPr>
            <w:tcW w:w="3070" w:type="dxa"/>
            <w:vMerge/>
            <w:vAlign w:val="center"/>
          </w:tcPr>
          <w:p w14:paraId="22405DCF" w14:textId="77777777" w:rsidR="00016044" w:rsidRPr="00F539F5" w:rsidRDefault="00016044" w:rsidP="003831F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5B8486" w14:textId="77777777" w:rsidR="00016044" w:rsidRPr="00776148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3F7D69B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5F0CE8E" w14:textId="77777777" w:rsidR="00016044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30D3AF" w14:textId="77777777" w:rsidR="00016044" w:rsidRPr="006218D6" w:rsidRDefault="00016044" w:rsidP="003831F0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016044" w:rsidRPr="00241839" w14:paraId="7049DEAC" w14:textId="77777777" w:rsidTr="003831F0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711FC9C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4C803" w14:textId="77777777" w:rsidR="00016044" w:rsidRPr="00241839" w:rsidRDefault="00016044" w:rsidP="003831F0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="00016044" w:rsidRPr="004C7753" w14:paraId="039CC7E7" w14:textId="77777777" w:rsidTr="003831F0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CF0668B" w14:textId="77777777" w:rsidR="00016044" w:rsidRPr="00F539F5" w:rsidRDefault="00016044" w:rsidP="003831F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D9AB84B" w14:textId="77777777" w:rsidR="00016044" w:rsidRPr="004C7753" w:rsidRDefault="00016044" w:rsidP="003831F0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4E306054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16"/>
      <w:footerReference w:type="default" r:id="rId17"/>
      <w:headerReference w:type="first" r:id="rId18"/>
      <w:footerReference w:type="first" r:id="rId19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E249F" w14:textId="77777777" w:rsidR="00F4416F" w:rsidRDefault="00F4416F">
      <w:r>
        <w:separator/>
      </w:r>
    </w:p>
  </w:endnote>
  <w:endnote w:type="continuationSeparator" w:id="0">
    <w:p w14:paraId="74382B05" w14:textId="77777777" w:rsidR="00F4416F" w:rsidRDefault="00F4416F">
      <w:r>
        <w:continuationSeparator/>
      </w:r>
    </w:p>
  </w:endnote>
  <w:endnote w:type="continuationNotice" w:id="1">
    <w:p w14:paraId="4639F66E" w14:textId="77777777" w:rsidR="00F4416F" w:rsidRDefault="00F4416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558643C8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8F791E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8F791E">
      <w:rPr>
        <w:b/>
        <w:color w:val="7F7F7F"/>
        <w:sz w:val="18"/>
        <w:szCs w:val="18"/>
      </w:rPr>
      <w:t>End of Tenancy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3DB4DDE7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8F791E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8F791E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A3905" w14:textId="77777777" w:rsidR="00F4416F" w:rsidRDefault="00F4416F">
      <w:r>
        <w:separator/>
      </w:r>
    </w:p>
  </w:footnote>
  <w:footnote w:type="continuationSeparator" w:id="0">
    <w:p w14:paraId="42626533" w14:textId="77777777" w:rsidR="00F4416F" w:rsidRDefault="00F4416F">
      <w:r>
        <w:continuationSeparator/>
      </w:r>
    </w:p>
  </w:footnote>
  <w:footnote w:type="continuationNotice" w:id="1">
    <w:p w14:paraId="1CA288D9" w14:textId="77777777" w:rsidR="00F4416F" w:rsidRDefault="00F4416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659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5CD4"/>
    <w:rsid w:val="000E6779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5E28"/>
    <w:rsid w:val="00107985"/>
    <w:rsid w:val="00107DBF"/>
    <w:rsid w:val="0011143C"/>
    <w:rsid w:val="00112584"/>
    <w:rsid w:val="001151FB"/>
    <w:rsid w:val="001179EF"/>
    <w:rsid w:val="00117D41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3DCB"/>
    <w:rsid w:val="0026496B"/>
    <w:rsid w:val="0026699C"/>
    <w:rsid w:val="00266A25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6410"/>
    <w:rsid w:val="003C6C8F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E82"/>
    <w:rsid w:val="00505F9F"/>
    <w:rsid w:val="005068E8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457"/>
    <w:rsid w:val="006238AB"/>
    <w:rsid w:val="00624064"/>
    <w:rsid w:val="0062414F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1E1"/>
    <w:rsid w:val="00685FF4"/>
    <w:rsid w:val="0068721F"/>
    <w:rsid w:val="0069034D"/>
    <w:rsid w:val="006915C5"/>
    <w:rsid w:val="00691880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67C2"/>
    <w:rsid w:val="007B153F"/>
    <w:rsid w:val="007B1B41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A69"/>
    <w:rsid w:val="00871784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97E"/>
    <w:rsid w:val="009812B6"/>
    <w:rsid w:val="009873F0"/>
    <w:rsid w:val="009903C5"/>
    <w:rsid w:val="0099378D"/>
    <w:rsid w:val="00993DF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6AC"/>
    <w:rsid w:val="009B741D"/>
    <w:rsid w:val="009B748F"/>
    <w:rsid w:val="009B79E9"/>
    <w:rsid w:val="009B7AEC"/>
    <w:rsid w:val="009C0975"/>
    <w:rsid w:val="009C0FFE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976"/>
    <w:rsid w:val="00A35A99"/>
    <w:rsid w:val="00A37259"/>
    <w:rsid w:val="00A4130D"/>
    <w:rsid w:val="00A45E91"/>
    <w:rsid w:val="00A51986"/>
    <w:rsid w:val="00A52353"/>
    <w:rsid w:val="00A52DE1"/>
    <w:rsid w:val="00A55990"/>
    <w:rsid w:val="00A61AD1"/>
    <w:rsid w:val="00A61F53"/>
    <w:rsid w:val="00A627DF"/>
    <w:rsid w:val="00A6384C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1F6D"/>
    <w:rsid w:val="00B92C1B"/>
    <w:rsid w:val="00B94018"/>
    <w:rsid w:val="00B94E71"/>
    <w:rsid w:val="00B95577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4265"/>
    <w:rsid w:val="00C07B5B"/>
    <w:rsid w:val="00C12A83"/>
    <w:rsid w:val="00C12D25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312EB"/>
    <w:rsid w:val="00D3169A"/>
    <w:rsid w:val="00D32181"/>
    <w:rsid w:val="00D3440C"/>
    <w:rsid w:val="00D37804"/>
    <w:rsid w:val="00D37955"/>
    <w:rsid w:val="00D41BF4"/>
    <w:rsid w:val="00D42601"/>
    <w:rsid w:val="00D43FCC"/>
    <w:rsid w:val="00D45535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1CC1"/>
    <w:rsid w:val="00DC250F"/>
    <w:rsid w:val="00DC3AD5"/>
    <w:rsid w:val="00DC4811"/>
    <w:rsid w:val="00DC61FC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3667"/>
    <w:rsid w:val="00E06C51"/>
    <w:rsid w:val="00E07BFF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7D4"/>
    <w:rsid w:val="00E52E93"/>
    <w:rsid w:val="00E5598B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4C573AB"/>
    <w:rsid w:val="05F047A3"/>
    <w:rsid w:val="07871244"/>
    <w:rsid w:val="0BD9AA5C"/>
    <w:rsid w:val="0F2E61A0"/>
    <w:rsid w:val="12FDE85D"/>
    <w:rsid w:val="134CEDD1"/>
    <w:rsid w:val="14677EEB"/>
    <w:rsid w:val="1B561F97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815B745"/>
    <w:rsid w:val="28F04068"/>
    <w:rsid w:val="292CF5E7"/>
    <w:rsid w:val="2EC03D72"/>
    <w:rsid w:val="2F836FB1"/>
    <w:rsid w:val="36156D22"/>
    <w:rsid w:val="395FD87B"/>
    <w:rsid w:val="3AA35870"/>
    <w:rsid w:val="3CE47C57"/>
    <w:rsid w:val="3D1D70A5"/>
    <w:rsid w:val="3F940B5E"/>
    <w:rsid w:val="4121CE9E"/>
    <w:rsid w:val="41A6E07A"/>
    <w:rsid w:val="49C52F14"/>
    <w:rsid w:val="4BB6E0B8"/>
    <w:rsid w:val="4D23DC9A"/>
    <w:rsid w:val="54052E31"/>
    <w:rsid w:val="557BBACA"/>
    <w:rsid w:val="57BCB06C"/>
    <w:rsid w:val="5947D6C0"/>
    <w:rsid w:val="5F25CD9A"/>
    <w:rsid w:val="6316E09C"/>
    <w:rsid w:val="64B49E00"/>
    <w:rsid w:val="659E903B"/>
    <w:rsid w:val="65F152BC"/>
    <w:rsid w:val="67891C79"/>
    <w:rsid w:val="6C1A5B1A"/>
    <w:rsid w:val="703EBAC8"/>
    <w:rsid w:val="71FEE325"/>
    <w:rsid w:val="75CE7159"/>
    <w:rsid w:val="762733EB"/>
    <w:rsid w:val="768399B6"/>
    <w:rsid w:val="76F152F3"/>
    <w:rsid w:val="7CDBD432"/>
    <w:rsid w:val="7CEC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55439F48-FEEB-4092-B087-10807C98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graingerplc.atlassian.net/jira/dashboards/1015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2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D98063-535B-4023-A0ED-6F11640D8E06}"/>
</file>

<file path=customXml/itemProps5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656</TotalTime>
  <Pages>8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Void Process</vt:lpstr>
    </vt:vector>
  </TitlesOfParts>
  <Manager>Version 1.0</Manager>
  <Company>Open Box Software</Company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154</cp:revision>
  <cp:lastPrinted>2023-10-04T15:09:00Z</cp:lastPrinted>
  <dcterms:created xsi:type="dcterms:W3CDTF">2023-05-03T00:06:00Z</dcterms:created>
  <dcterms:modified xsi:type="dcterms:W3CDTF">2023-10-04T15:09:00Z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