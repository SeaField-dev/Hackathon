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2CB396" w14:textId="77311B07" w:rsidR="00765FB9" w:rsidRDefault="00156765" w:rsidP="00765FB9">
      <w:pPr>
        <w:rPr>
          <w:color w:val="595959" w:themeColor="text1" w:themeTint="A6"/>
          <w:sz w:val="28"/>
        </w:rPr>
      </w:pPr>
      <w:r>
        <w:rPr>
          <w:color w:val="595959" w:themeColor="text1" w:themeTint="A6"/>
          <w:sz w:val="28"/>
        </w:rPr>
        <w:t>P</w:t>
      </w:r>
      <w:r w:rsidR="006043E9" w:rsidRPr="006B2601">
        <w:rPr>
          <w:color w:val="595959" w:themeColor="text1" w:themeTint="A6"/>
          <w:sz w:val="28"/>
        </w:rPr>
        <w:t xml:space="preserve">roject Management </w:t>
      </w:r>
      <w:r w:rsidR="009C4BB4">
        <w:rPr>
          <w:color w:val="595959" w:themeColor="text1" w:themeTint="A6"/>
          <w:sz w:val="28"/>
        </w:rPr>
        <w:t>Review</w:t>
      </w:r>
      <w:r w:rsidR="006043E9" w:rsidRPr="006B2601">
        <w:rPr>
          <w:color w:val="595959" w:themeColor="text1" w:themeTint="A6"/>
          <w:sz w:val="28"/>
        </w:rPr>
        <w:t xml:space="preserve"> </w:t>
      </w:r>
      <w:r w:rsidR="00E75F63">
        <w:rPr>
          <w:color w:val="595959" w:themeColor="text1" w:themeTint="A6"/>
          <w:sz w:val="28"/>
        </w:rPr>
        <w:t xml:space="preserve">Summary </w:t>
      </w:r>
      <w:r w:rsidR="006043E9" w:rsidRPr="006B2601">
        <w:rPr>
          <w:color w:val="595959" w:themeColor="text1" w:themeTint="A6"/>
          <w:sz w:val="28"/>
        </w:rPr>
        <w:t xml:space="preserve">– </w:t>
      </w:r>
      <w:r w:rsidR="006B2601" w:rsidRPr="006B2601">
        <w:rPr>
          <w:color w:val="595959" w:themeColor="text1" w:themeTint="A6"/>
          <w:sz w:val="28"/>
        </w:rPr>
        <w:fldChar w:fldCharType="begin"/>
      </w:r>
      <w:r w:rsidR="006B2601" w:rsidRPr="006B2601">
        <w:rPr>
          <w:color w:val="595959" w:themeColor="text1" w:themeTint="A6"/>
          <w:sz w:val="28"/>
        </w:rPr>
        <w:instrText xml:space="preserve"> DOCPROPERTY  Category  \* MERGEFORMAT </w:instrText>
      </w:r>
      <w:r w:rsidR="006B2601" w:rsidRPr="006B2601">
        <w:rPr>
          <w:color w:val="595959" w:themeColor="text1" w:themeTint="A6"/>
          <w:sz w:val="28"/>
        </w:rPr>
        <w:fldChar w:fldCharType="separate"/>
      </w:r>
      <w:r w:rsidR="008D4505">
        <w:rPr>
          <w:color w:val="595959" w:themeColor="text1" w:themeTint="A6"/>
          <w:sz w:val="28"/>
        </w:rPr>
        <w:t>Grainger PLC</w:t>
      </w:r>
      <w:r w:rsidR="006B2601" w:rsidRPr="006B2601">
        <w:rPr>
          <w:color w:val="595959" w:themeColor="text1" w:themeTint="A6"/>
          <w:sz w:val="28"/>
        </w:rPr>
        <w:fldChar w:fldCharType="end"/>
      </w:r>
    </w:p>
    <w:p w14:paraId="3C874DD0" w14:textId="77777777" w:rsidR="00195635" w:rsidRDefault="00195635" w:rsidP="00765FB9">
      <w:pPr>
        <w:rPr>
          <w:color w:val="595959" w:themeColor="text1" w:themeTint="A6"/>
          <w:sz w:val="28"/>
        </w:rPr>
      </w:pPr>
    </w:p>
    <w:tbl>
      <w:tblPr>
        <w:tblW w:w="14176" w:type="dxa"/>
        <w:tblInd w:w="-743" w:type="dxa"/>
        <w:tblBorders>
          <w:top w:val="single" w:sz="6" w:space="0" w:color="7F7F7F" w:themeColor="text1" w:themeTint="80"/>
          <w:left w:val="single" w:sz="6" w:space="0" w:color="7F7F7F" w:themeColor="text1" w:themeTint="80"/>
          <w:bottom w:val="single" w:sz="6" w:space="0" w:color="7F7F7F" w:themeColor="text1" w:themeTint="80"/>
          <w:right w:val="single" w:sz="6" w:space="0" w:color="7F7F7F" w:themeColor="text1" w:themeTint="80"/>
          <w:insideH w:val="single" w:sz="6" w:space="0" w:color="7F7F7F" w:themeColor="text1" w:themeTint="80"/>
          <w:insideV w:val="single" w:sz="6" w:space="0" w:color="7F7F7F" w:themeColor="text1" w:themeTint="80"/>
        </w:tblBorders>
        <w:tblLayout w:type="fixed"/>
        <w:tblLook w:val="01E0" w:firstRow="1" w:lastRow="1" w:firstColumn="1" w:lastColumn="1" w:noHBand="0" w:noVBand="0"/>
      </w:tblPr>
      <w:tblGrid>
        <w:gridCol w:w="3070"/>
        <w:gridCol w:w="2627"/>
        <w:gridCol w:w="1842"/>
        <w:gridCol w:w="2477"/>
        <w:gridCol w:w="4160"/>
      </w:tblGrid>
      <w:tr w:rsidR="00765FB9" w:rsidRPr="00F539F5" w14:paraId="2A800602" w14:textId="77777777" w:rsidTr="7BA2081C">
        <w:tc>
          <w:tcPr>
            <w:tcW w:w="3070" w:type="dxa"/>
            <w:shd w:val="clear" w:color="auto" w:fill="F2F2F2" w:themeFill="background1" w:themeFillShade="F2"/>
            <w:vAlign w:val="center"/>
            <w:hideMark/>
          </w:tcPr>
          <w:p w14:paraId="3CF24680" w14:textId="77777777" w:rsidR="00765FB9" w:rsidRPr="00F539F5" w:rsidRDefault="00765FB9" w:rsidP="00783CED">
            <w:pPr>
              <w:pStyle w:val="IndentOne"/>
              <w:spacing w:before="60" w:after="60" w:line="240" w:lineRule="atLeast"/>
              <w:ind w:left="0"/>
              <w:rPr>
                <w:b/>
                <w:lang w:val="en-GB" w:eastAsia="en-ZA"/>
              </w:rPr>
            </w:pPr>
            <w:r w:rsidRPr="00F539F5">
              <w:rPr>
                <w:b/>
              </w:rPr>
              <w:t>Project</w:t>
            </w:r>
          </w:p>
        </w:tc>
        <w:tc>
          <w:tcPr>
            <w:tcW w:w="11106" w:type="dxa"/>
            <w:gridSpan w:val="4"/>
            <w:vAlign w:val="center"/>
            <w:hideMark/>
          </w:tcPr>
          <w:p w14:paraId="35878181" w14:textId="644986C4" w:rsidR="00765FB9" w:rsidRPr="00F539F5" w:rsidRDefault="009C57B0" w:rsidP="00783CED">
            <w:pPr>
              <w:pStyle w:val="IndentOne"/>
              <w:spacing w:before="60" w:after="60" w:line="240" w:lineRule="atLeast"/>
              <w:ind w:left="0"/>
            </w:pPr>
            <w:r>
              <w:t xml:space="preserve">End of Tenancy </w:t>
            </w:r>
          </w:p>
        </w:tc>
      </w:tr>
      <w:tr w:rsidR="00765FB9" w14:paraId="4E8646B4" w14:textId="77777777" w:rsidTr="7BA2081C">
        <w:tc>
          <w:tcPr>
            <w:tcW w:w="3070" w:type="dxa"/>
            <w:shd w:val="clear" w:color="auto" w:fill="F2F2F2" w:themeFill="background1" w:themeFillShade="F2"/>
            <w:vAlign w:val="center"/>
          </w:tcPr>
          <w:p w14:paraId="0C7353E5" w14:textId="77777777" w:rsidR="00765FB9" w:rsidRPr="00F539F5" w:rsidRDefault="00765FB9" w:rsidP="00783CED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>
              <w:rPr>
                <w:b/>
              </w:rPr>
              <w:t>Period</w:t>
            </w:r>
          </w:p>
        </w:tc>
        <w:tc>
          <w:tcPr>
            <w:tcW w:w="11106" w:type="dxa"/>
            <w:gridSpan w:val="4"/>
            <w:vAlign w:val="center"/>
          </w:tcPr>
          <w:p w14:paraId="3F663183" w14:textId="1F0F3A13" w:rsidR="00765FB9" w:rsidRDefault="000434D7" w:rsidP="7CDBD432">
            <w:pPr>
              <w:pStyle w:val="IndentOne"/>
              <w:spacing w:before="60" w:after="60"/>
              <w:ind w:left="0"/>
            </w:pPr>
            <w:r>
              <w:t>1</w:t>
            </w:r>
            <w:r w:rsidRPr="000434D7">
              <w:rPr>
                <w:vertAlign w:val="superscript"/>
              </w:rPr>
              <w:t>st</w:t>
            </w:r>
            <w:r>
              <w:t xml:space="preserve"> – 12</w:t>
            </w:r>
            <w:r w:rsidRPr="000434D7">
              <w:rPr>
                <w:vertAlign w:val="superscript"/>
              </w:rPr>
              <w:t>th</w:t>
            </w:r>
            <w:r>
              <w:t xml:space="preserve"> Dec </w:t>
            </w:r>
            <w:r w:rsidR="004E06A6">
              <w:t>2023</w:t>
            </w:r>
          </w:p>
        </w:tc>
      </w:tr>
      <w:tr w:rsidR="00765FB9" w:rsidRPr="00F539F5" w14:paraId="56316115" w14:textId="77777777" w:rsidTr="7BA2081C">
        <w:tc>
          <w:tcPr>
            <w:tcW w:w="3070" w:type="dxa"/>
            <w:shd w:val="clear" w:color="auto" w:fill="F2F2F2" w:themeFill="background1" w:themeFillShade="F2"/>
            <w:vAlign w:val="center"/>
            <w:hideMark/>
          </w:tcPr>
          <w:p w14:paraId="1053589C" w14:textId="77777777" w:rsidR="00765FB9" w:rsidRPr="00F539F5" w:rsidRDefault="00765FB9" w:rsidP="00783CED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 w:rsidRPr="00F539F5">
              <w:rPr>
                <w:b/>
              </w:rPr>
              <w:t>Status Overview</w:t>
            </w:r>
          </w:p>
        </w:tc>
        <w:tc>
          <w:tcPr>
            <w:tcW w:w="11106" w:type="dxa"/>
            <w:gridSpan w:val="4"/>
            <w:shd w:val="clear" w:color="auto" w:fill="auto"/>
            <w:vAlign w:val="center"/>
            <w:hideMark/>
          </w:tcPr>
          <w:p w14:paraId="687B1DC1" w14:textId="2079756F" w:rsidR="001F1EEF" w:rsidRPr="00F539F5" w:rsidRDefault="000434D7" w:rsidP="00783CED">
            <w:pPr>
              <w:pStyle w:val="IndentOne"/>
              <w:spacing w:before="60" w:after="60" w:line="240" w:lineRule="atLeast"/>
              <w:ind w:left="0"/>
            </w:pPr>
            <w:r>
              <w:t>UAT</w:t>
            </w:r>
          </w:p>
        </w:tc>
      </w:tr>
      <w:tr w:rsidR="00207217" w:rsidRPr="008E0703" w14:paraId="6D807C40" w14:textId="77777777" w:rsidTr="00794823">
        <w:trPr>
          <w:trHeight w:val="180"/>
        </w:trPr>
        <w:tc>
          <w:tcPr>
            <w:tcW w:w="3070" w:type="dxa"/>
            <w:vMerge w:val="restart"/>
            <w:shd w:val="clear" w:color="auto" w:fill="F2F2F2" w:themeFill="background1" w:themeFillShade="F2"/>
            <w:vAlign w:val="center"/>
            <w:hideMark/>
          </w:tcPr>
          <w:p w14:paraId="3F665904" w14:textId="77777777" w:rsidR="00207217" w:rsidRPr="00F539F5" w:rsidRDefault="00207217" w:rsidP="00783CED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 w:rsidRPr="00F539F5">
              <w:rPr>
                <w:b/>
              </w:rPr>
              <w:t>Progress in the last week</w:t>
            </w:r>
          </w:p>
        </w:tc>
        <w:tc>
          <w:tcPr>
            <w:tcW w:w="4469" w:type="dxa"/>
            <w:gridSpan w:val="2"/>
            <w:shd w:val="clear" w:color="auto" w:fill="F2F2F2" w:themeFill="background1" w:themeFillShade="F2"/>
            <w:vAlign w:val="center"/>
            <w:hideMark/>
          </w:tcPr>
          <w:p w14:paraId="5471C7FE" w14:textId="77777777" w:rsidR="00207217" w:rsidRPr="000A2172" w:rsidRDefault="00207217" w:rsidP="007D39A5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0A2172">
              <w:rPr>
                <w:b/>
                <w:bCs/>
              </w:rPr>
              <w:t>Item</w:t>
            </w:r>
          </w:p>
        </w:tc>
        <w:tc>
          <w:tcPr>
            <w:tcW w:w="2477" w:type="dxa"/>
            <w:shd w:val="clear" w:color="auto" w:fill="F2F2F2" w:themeFill="background1" w:themeFillShade="F2"/>
            <w:vAlign w:val="center"/>
            <w:hideMark/>
          </w:tcPr>
          <w:p w14:paraId="2C123770" w14:textId="77777777" w:rsidR="00207217" w:rsidRPr="000A2172" w:rsidRDefault="00207217" w:rsidP="007D39A5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0A2172">
              <w:rPr>
                <w:b/>
                <w:bCs/>
              </w:rPr>
              <w:t>Completed</w:t>
            </w:r>
          </w:p>
        </w:tc>
        <w:tc>
          <w:tcPr>
            <w:tcW w:w="4160" w:type="dxa"/>
            <w:shd w:val="clear" w:color="auto" w:fill="F2F2F2" w:themeFill="background1" w:themeFillShade="F2"/>
            <w:vAlign w:val="center"/>
            <w:hideMark/>
          </w:tcPr>
          <w:p w14:paraId="51E58732" w14:textId="77777777" w:rsidR="00207217" w:rsidRPr="000A2172" w:rsidRDefault="00207217" w:rsidP="007D39A5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0A2172">
              <w:rPr>
                <w:b/>
                <w:bCs/>
              </w:rPr>
              <w:t>Responsible</w:t>
            </w:r>
          </w:p>
        </w:tc>
      </w:tr>
      <w:tr w:rsidR="00207217" w14:paraId="36334B8B" w14:textId="77777777" w:rsidTr="00794823">
        <w:trPr>
          <w:trHeight w:val="178"/>
        </w:trPr>
        <w:tc>
          <w:tcPr>
            <w:tcW w:w="3070" w:type="dxa"/>
            <w:vMerge/>
            <w:vAlign w:val="center"/>
          </w:tcPr>
          <w:p w14:paraId="25376412" w14:textId="77777777" w:rsidR="00207217" w:rsidRPr="00F539F5" w:rsidRDefault="00207217" w:rsidP="000434D7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4469" w:type="dxa"/>
            <w:gridSpan w:val="2"/>
            <w:vAlign w:val="center"/>
          </w:tcPr>
          <w:p w14:paraId="5906BF1C" w14:textId="7AA13E1A" w:rsidR="00207217" w:rsidRDefault="00207217" w:rsidP="000434D7">
            <w:pPr>
              <w:pStyle w:val="ListBullet"/>
              <w:numPr>
                <w:ilvl w:val="0"/>
                <w:numId w:val="0"/>
              </w:numPr>
            </w:pPr>
            <w:r>
              <w:t>Training Material SOW signed</w:t>
            </w:r>
          </w:p>
        </w:tc>
        <w:tc>
          <w:tcPr>
            <w:tcW w:w="2477" w:type="dxa"/>
            <w:vAlign w:val="center"/>
          </w:tcPr>
          <w:p w14:paraId="72DE7454" w14:textId="16D86548" w:rsidR="00207217" w:rsidRDefault="00207217" w:rsidP="000434D7">
            <w:pPr>
              <w:pStyle w:val="ListBullet"/>
              <w:numPr>
                <w:ilvl w:val="0"/>
                <w:numId w:val="0"/>
              </w:numPr>
            </w:pPr>
            <w:r>
              <w:t>1 Dec</w:t>
            </w:r>
          </w:p>
        </w:tc>
        <w:tc>
          <w:tcPr>
            <w:tcW w:w="4160" w:type="dxa"/>
            <w:vAlign w:val="center"/>
          </w:tcPr>
          <w:p w14:paraId="5B21AE94" w14:textId="06B23C1F" w:rsidR="00207217" w:rsidRDefault="00207217" w:rsidP="000434D7">
            <w:pPr>
              <w:pStyle w:val="ListBullet"/>
              <w:numPr>
                <w:ilvl w:val="0"/>
                <w:numId w:val="0"/>
              </w:numPr>
            </w:pPr>
            <w:r>
              <w:t>Grainger</w:t>
            </w:r>
          </w:p>
        </w:tc>
      </w:tr>
      <w:tr w:rsidR="00207217" w14:paraId="36BC12DD" w14:textId="77777777" w:rsidTr="00794823">
        <w:trPr>
          <w:trHeight w:val="178"/>
        </w:trPr>
        <w:tc>
          <w:tcPr>
            <w:tcW w:w="3070" w:type="dxa"/>
            <w:vMerge/>
            <w:vAlign w:val="center"/>
          </w:tcPr>
          <w:p w14:paraId="3C9E5847" w14:textId="77777777" w:rsidR="00207217" w:rsidRPr="00F539F5" w:rsidRDefault="00207217" w:rsidP="000434D7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4469" w:type="dxa"/>
            <w:gridSpan w:val="2"/>
            <w:vAlign w:val="center"/>
          </w:tcPr>
          <w:p w14:paraId="21AD67FF" w14:textId="06B31F84" w:rsidR="00207217" w:rsidRDefault="00207217" w:rsidP="000434D7">
            <w:pPr>
              <w:pStyle w:val="ListBullet"/>
              <w:numPr>
                <w:ilvl w:val="0"/>
                <w:numId w:val="0"/>
              </w:numPr>
            </w:pPr>
            <w:r>
              <w:t>Demo</w:t>
            </w:r>
          </w:p>
        </w:tc>
        <w:tc>
          <w:tcPr>
            <w:tcW w:w="2477" w:type="dxa"/>
            <w:vAlign w:val="center"/>
          </w:tcPr>
          <w:p w14:paraId="147B7110" w14:textId="20CCB776" w:rsidR="00207217" w:rsidRDefault="00207217" w:rsidP="000434D7">
            <w:pPr>
              <w:pStyle w:val="ListBullet"/>
              <w:numPr>
                <w:ilvl w:val="0"/>
                <w:numId w:val="0"/>
              </w:numPr>
            </w:pPr>
            <w:r>
              <w:t>1</w:t>
            </w:r>
            <w:r w:rsidRPr="005D18E9">
              <w:rPr>
                <w:vertAlign w:val="superscript"/>
              </w:rPr>
              <w:t>st</w:t>
            </w:r>
            <w:r>
              <w:t xml:space="preserve"> Dec</w:t>
            </w:r>
          </w:p>
        </w:tc>
        <w:tc>
          <w:tcPr>
            <w:tcW w:w="4160" w:type="dxa"/>
            <w:vAlign w:val="center"/>
          </w:tcPr>
          <w:p w14:paraId="5EAD3AF8" w14:textId="68A6FFA8" w:rsidR="00207217" w:rsidRDefault="00207217" w:rsidP="000434D7">
            <w:pPr>
              <w:pStyle w:val="ListBullet"/>
              <w:numPr>
                <w:ilvl w:val="0"/>
                <w:numId w:val="0"/>
              </w:numPr>
            </w:pPr>
            <w:r>
              <w:t>Grainger / Open Box</w:t>
            </w:r>
          </w:p>
        </w:tc>
      </w:tr>
      <w:tr w:rsidR="00207217" w14:paraId="4E9E90EB" w14:textId="77777777" w:rsidTr="00794823">
        <w:trPr>
          <w:trHeight w:val="178"/>
        </w:trPr>
        <w:tc>
          <w:tcPr>
            <w:tcW w:w="3070" w:type="dxa"/>
            <w:vMerge/>
            <w:vAlign w:val="center"/>
          </w:tcPr>
          <w:p w14:paraId="46A1096B" w14:textId="77777777" w:rsidR="00207217" w:rsidRPr="00F539F5" w:rsidRDefault="00207217" w:rsidP="00207217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4469" w:type="dxa"/>
            <w:gridSpan w:val="2"/>
            <w:vAlign w:val="center"/>
          </w:tcPr>
          <w:p w14:paraId="2AF32158" w14:textId="50BBEE4C" w:rsidR="00207217" w:rsidRDefault="00207217" w:rsidP="00207217">
            <w:pPr>
              <w:pStyle w:val="ListBullet"/>
              <w:numPr>
                <w:ilvl w:val="0"/>
                <w:numId w:val="0"/>
              </w:numPr>
            </w:pPr>
            <w:r>
              <w:t>End-to-End UAT</w:t>
            </w:r>
          </w:p>
        </w:tc>
        <w:tc>
          <w:tcPr>
            <w:tcW w:w="2477" w:type="dxa"/>
            <w:vAlign w:val="center"/>
          </w:tcPr>
          <w:p w14:paraId="4C52EDC8" w14:textId="54B1C67B" w:rsidR="00207217" w:rsidRDefault="00207217" w:rsidP="00207217">
            <w:pPr>
              <w:pStyle w:val="ListBullet"/>
              <w:numPr>
                <w:ilvl w:val="0"/>
                <w:numId w:val="0"/>
              </w:numPr>
            </w:pPr>
            <w:r>
              <w:t>4</w:t>
            </w:r>
            <w:r w:rsidRPr="00ED3950">
              <w:rPr>
                <w:vertAlign w:val="superscript"/>
              </w:rPr>
              <w:t>th</w:t>
            </w:r>
            <w:r>
              <w:t xml:space="preserve"> Dec </w:t>
            </w:r>
          </w:p>
        </w:tc>
        <w:tc>
          <w:tcPr>
            <w:tcW w:w="4160" w:type="dxa"/>
            <w:vAlign w:val="center"/>
          </w:tcPr>
          <w:p w14:paraId="2478F011" w14:textId="4318339A" w:rsidR="00207217" w:rsidRDefault="00207217" w:rsidP="00207217">
            <w:pPr>
              <w:pStyle w:val="ListBullet"/>
              <w:numPr>
                <w:ilvl w:val="0"/>
                <w:numId w:val="0"/>
              </w:numPr>
            </w:pPr>
            <w:r>
              <w:t>Grainger</w:t>
            </w:r>
          </w:p>
        </w:tc>
      </w:tr>
      <w:tr w:rsidR="00207217" w14:paraId="2F8478D5" w14:textId="77777777" w:rsidTr="00794823">
        <w:trPr>
          <w:trHeight w:val="178"/>
        </w:trPr>
        <w:tc>
          <w:tcPr>
            <w:tcW w:w="3070" w:type="dxa"/>
            <w:vMerge/>
            <w:vAlign w:val="center"/>
          </w:tcPr>
          <w:p w14:paraId="403B844D" w14:textId="77777777" w:rsidR="00207217" w:rsidRPr="00F539F5" w:rsidRDefault="00207217" w:rsidP="00207217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4469" w:type="dxa"/>
            <w:gridSpan w:val="2"/>
            <w:vAlign w:val="center"/>
          </w:tcPr>
          <w:p w14:paraId="464F5B69" w14:textId="39244590" w:rsidR="00207217" w:rsidRDefault="00207217" w:rsidP="00207217">
            <w:pPr>
              <w:pStyle w:val="ListBullet"/>
              <w:numPr>
                <w:ilvl w:val="0"/>
                <w:numId w:val="0"/>
              </w:numPr>
            </w:pPr>
            <w:r>
              <w:t>Steerco #2</w:t>
            </w:r>
          </w:p>
        </w:tc>
        <w:tc>
          <w:tcPr>
            <w:tcW w:w="2477" w:type="dxa"/>
            <w:vAlign w:val="center"/>
          </w:tcPr>
          <w:p w14:paraId="6D72A907" w14:textId="3F8D7E2E" w:rsidR="00207217" w:rsidRDefault="00207217" w:rsidP="00207217">
            <w:pPr>
              <w:pStyle w:val="ListBullet"/>
              <w:numPr>
                <w:ilvl w:val="0"/>
                <w:numId w:val="0"/>
              </w:numPr>
            </w:pPr>
            <w:r>
              <w:t>5</w:t>
            </w:r>
            <w:r w:rsidRPr="00994250">
              <w:rPr>
                <w:vertAlign w:val="superscript"/>
              </w:rPr>
              <w:t>th</w:t>
            </w:r>
            <w:r>
              <w:t xml:space="preserve"> Dec</w:t>
            </w:r>
          </w:p>
        </w:tc>
        <w:tc>
          <w:tcPr>
            <w:tcW w:w="4160" w:type="dxa"/>
            <w:vAlign w:val="center"/>
          </w:tcPr>
          <w:p w14:paraId="62CB623C" w14:textId="322E6E86" w:rsidR="00207217" w:rsidRDefault="00207217" w:rsidP="00207217">
            <w:pPr>
              <w:pStyle w:val="ListBullet"/>
              <w:numPr>
                <w:ilvl w:val="0"/>
                <w:numId w:val="0"/>
              </w:numPr>
            </w:pPr>
            <w:r>
              <w:t>Grainger / Open Box</w:t>
            </w:r>
          </w:p>
        </w:tc>
      </w:tr>
      <w:tr w:rsidR="00207217" w:rsidRPr="008E0703" w14:paraId="0E744017" w14:textId="77777777" w:rsidTr="00794823">
        <w:trPr>
          <w:trHeight w:val="180"/>
        </w:trPr>
        <w:tc>
          <w:tcPr>
            <w:tcW w:w="3070" w:type="dxa"/>
            <w:vMerge w:val="restart"/>
            <w:shd w:val="clear" w:color="auto" w:fill="F2F2F2" w:themeFill="background1" w:themeFillShade="F2"/>
            <w:vAlign w:val="center"/>
            <w:hideMark/>
          </w:tcPr>
          <w:p w14:paraId="101B33A3" w14:textId="77777777" w:rsidR="00207217" w:rsidRPr="00F539F5" w:rsidRDefault="00207217" w:rsidP="00207217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 w:rsidRPr="00F539F5">
              <w:rPr>
                <w:b/>
              </w:rPr>
              <w:t>Upcoming deliverables / feedback required</w:t>
            </w:r>
          </w:p>
        </w:tc>
        <w:tc>
          <w:tcPr>
            <w:tcW w:w="2627" w:type="dxa"/>
            <w:shd w:val="clear" w:color="auto" w:fill="F2F2F2" w:themeFill="background1" w:themeFillShade="F2"/>
            <w:vAlign w:val="center"/>
            <w:hideMark/>
          </w:tcPr>
          <w:p w14:paraId="7E989FBF" w14:textId="77777777" w:rsidR="00207217" w:rsidRPr="000A2172" w:rsidRDefault="00207217" w:rsidP="00207217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0A2172">
              <w:rPr>
                <w:b/>
                <w:bCs/>
              </w:rPr>
              <w:t>Item</w:t>
            </w:r>
          </w:p>
        </w:tc>
        <w:tc>
          <w:tcPr>
            <w:tcW w:w="1842" w:type="dxa"/>
            <w:shd w:val="clear" w:color="auto" w:fill="F2F2F2" w:themeFill="background1" w:themeFillShade="F2"/>
            <w:vAlign w:val="center"/>
            <w:hideMark/>
          </w:tcPr>
          <w:p w14:paraId="403550AE" w14:textId="77777777" w:rsidR="00207217" w:rsidRPr="000A2172" w:rsidRDefault="00207217" w:rsidP="00207217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0A2172">
              <w:rPr>
                <w:b/>
                <w:bCs/>
              </w:rPr>
              <w:t>Due</w:t>
            </w:r>
          </w:p>
        </w:tc>
        <w:tc>
          <w:tcPr>
            <w:tcW w:w="2477" w:type="dxa"/>
            <w:shd w:val="clear" w:color="auto" w:fill="F2F2F2" w:themeFill="background1" w:themeFillShade="F2"/>
            <w:vAlign w:val="center"/>
            <w:hideMark/>
          </w:tcPr>
          <w:p w14:paraId="58650B6F" w14:textId="77777777" w:rsidR="00207217" w:rsidRPr="000A2172" w:rsidRDefault="00207217" w:rsidP="00207217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0A2172">
              <w:rPr>
                <w:b/>
                <w:bCs/>
              </w:rPr>
              <w:t>Responsible</w:t>
            </w:r>
          </w:p>
        </w:tc>
        <w:tc>
          <w:tcPr>
            <w:tcW w:w="4160" w:type="dxa"/>
            <w:shd w:val="clear" w:color="auto" w:fill="F2F2F2" w:themeFill="background1" w:themeFillShade="F2"/>
            <w:vAlign w:val="center"/>
          </w:tcPr>
          <w:p w14:paraId="37749491" w14:textId="77777777" w:rsidR="00207217" w:rsidRPr="000A2172" w:rsidRDefault="00207217" w:rsidP="00207217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0A2172">
              <w:rPr>
                <w:b/>
                <w:bCs/>
              </w:rPr>
              <w:t>Status</w:t>
            </w:r>
          </w:p>
        </w:tc>
      </w:tr>
      <w:tr w:rsidR="00207217" w:rsidRPr="006218D6" w14:paraId="1AEC2D81" w14:textId="77777777" w:rsidTr="00794823">
        <w:trPr>
          <w:trHeight w:val="178"/>
        </w:trPr>
        <w:tc>
          <w:tcPr>
            <w:tcW w:w="3070" w:type="dxa"/>
            <w:vMerge/>
            <w:vAlign w:val="center"/>
          </w:tcPr>
          <w:p w14:paraId="05D93D68" w14:textId="77777777" w:rsidR="00207217" w:rsidRPr="00F539F5" w:rsidRDefault="00207217" w:rsidP="00207217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2627" w:type="dxa"/>
            <w:vAlign w:val="center"/>
          </w:tcPr>
          <w:p w14:paraId="7A157CD2" w14:textId="753D0596" w:rsidR="00207217" w:rsidRPr="008555CA" w:rsidRDefault="00207217" w:rsidP="00207217">
            <w:pPr>
              <w:pStyle w:val="ListBullet"/>
              <w:numPr>
                <w:ilvl w:val="0"/>
                <w:numId w:val="0"/>
              </w:numPr>
            </w:pPr>
            <w:r>
              <w:t>Complete UAT</w:t>
            </w:r>
          </w:p>
        </w:tc>
        <w:tc>
          <w:tcPr>
            <w:tcW w:w="1842" w:type="dxa"/>
            <w:vAlign w:val="center"/>
          </w:tcPr>
          <w:p w14:paraId="25626D6A" w14:textId="7A20C492" w:rsidR="00207217" w:rsidRDefault="00977AEC" w:rsidP="00207217">
            <w:pPr>
              <w:pStyle w:val="ListBullet"/>
              <w:numPr>
                <w:ilvl w:val="0"/>
                <w:numId w:val="0"/>
              </w:numPr>
            </w:pPr>
            <w:r>
              <w:t>14</w:t>
            </w:r>
            <w:r w:rsidRPr="00977AEC">
              <w:rPr>
                <w:vertAlign w:val="superscript"/>
              </w:rPr>
              <w:t>th</w:t>
            </w:r>
            <w:r>
              <w:t xml:space="preserve"> Dec</w:t>
            </w:r>
          </w:p>
        </w:tc>
        <w:tc>
          <w:tcPr>
            <w:tcW w:w="2477" w:type="dxa"/>
            <w:vAlign w:val="center"/>
          </w:tcPr>
          <w:p w14:paraId="4C0C4F5A" w14:textId="714003C1" w:rsidR="00207217" w:rsidRDefault="00977AEC" w:rsidP="00207217">
            <w:pPr>
              <w:pStyle w:val="ListBullet"/>
              <w:numPr>
                <w:ilvl w:val="0"/>
                <w:numId w:val="0"/>
              </w:numPr>
            </w:pPr>
            <w:r>
              <w:t>Grainger / Open Box</w:t>
            </w:r>
          </w:p>
        </w:tc>
        <w:tc>
          <w:tcPr>
            <w:tcW w:w="4160" w:type="dxa"/>
            <w:shd w:val="clear" w:color="auto" w:fill="92D050"/>
            <w:vAlign w:val="center"/>
          </w:tcPr>
          <w:p w14:paraId="0F4D135A" w14:textId="2C6C96A9" w:rsidR="00207217" w:rsidRDefault="00977AEC" w:rsidP="00207217">
            <w:pPr>
              <w:pStyle w:val="ListBullet"/>
              <w:numPr>
                <w:ilvl w:val="0"/>
                <w:numId w:val="0"/>
              </w:numPr>
            </w:pPr>
            <w:r>
              <w:t>On Track</w:t>
            </w:r>
          </w:p>
        </w:tc>
      </w:tr>
      <w:tr w:rsidR="00207217" w:rsidRPr="006218D6" w14:paraId="1D20D673" w14:textId="77777777" w:rsidTr="00794823">
        <w:trPr>
          <w:trHeight w:val="178"/>
        </w:trPr>
        <w:tc>
          <w:tcPr>
            <w:tcW w:w="3070" w:type="dxa"/>
            <w:vMerge/>
            <w:vAlign w:val="center"/>
          </w:tcPr>
          <w:p w14:paraId="0F5FEB32" w14:textId="77777777" w:rsidR="00207217" w:rsidRPr="00F539F5" w:rsidRDefault="00207217" w:rsidP="00207217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2627" w:type="dxa"/>
            <w:vAlign w:val="center"/>
          </w:tcPr>
          <w:p w14:paraId="6DCE8C5E" w14:textId="78C033B3" w:rsidR="00207217" w:rsidRDefault="00207217" w:rsidP="00207217">
            <w:pPr>
              <w:pStyle w:val="ListBullet"/>
              <w:numPr>
                <w:ilvl w:val="0"/>
                <w:numId w:val="0"/>
              </w:numPr>
            </w:pPr>
            <w:r>
              <w:t>Go-Live</w:t>
            </w:r>
          </w:p>
        </w:tc>
        <w:tc>
          <w:tcPr>
            <w:tcW w:w="1842" w:type="dxa"/>
            <w:vAlign w:val="center"/>
          </w:tcPr>
          <w:p w14:paraId="27EBDCA0" w14:textId="47279B8C" w:rsidR="00207217" w:rsidRDefault="00207217" w:rsidP="00207217">
            <w:pPr>
              <w:pStyle w:val="ListBullet"/>
              <w:numPr>
                <w:ilvl w:val="0"/>
                <w:numId w:val="0"/>
              </w:numPr>
            </w:pPr>
            <w:r>
              <w:t>Jan 2024</w:t>
            </w:r>
          </w:p>
        </w:tc>
        <w:tc>
          <w:tcPr>
            <w:tcW w:w="2477" w:type="dxa"/>
            <w:vAlign w:val="center"/>
          </w:tcPr>
          <w:p w14:paraId="1E7B9DF3" w14:textId="17E96ECE" w:rsidR="00207217" w:rsidRDefault="00207217" w:rsidP="00207217">
            <w:pPr>
              <w:pStyle w:val="ListBullet"/>
              <w:numPr>
                <w:ilvl w:val="0"/>
                <w:numId w:val="0"/>
              </w:numPr>
            </w:pPr>
            <w:r>
              <w:t>Grainger / Open Box</w:t>
            </w:r>
          </w:p>
        </w:tc>
        <w:tc>
          <w:tcPr>
            <w:tcW w:w="4160" w:type="dxa"/>
            <w:shd w:val="clear" w:color="auto" w:fill="92D050"/>
            <w:vAlign w:val="center"/>
          </w:tcPr>
          <w:p w14:paraId="0767331F" w14:textId="0AECCC75" w:rsidR="00207217" w:rsidRDefault="000B231A" w:rsidP="00207217">
            <w:pPr>
              <w:pStyle w:val="ListBullet"/>
              <w:numPr>
                <w:ilvl w:val="0"/>
                <w:numId w:val="0"/>
              </w:numPr>
            </w:pPr>
            <w:r>
              <w:t>Date to be confirmed</w:t>
            </w:r>
          </w:p>
        </w:tc>
      </w:tr>
      <w:tr w:rsidR="00207217" w:rsidRPr="00241839" w14:paraId="2CA61509" w14:textId="77777777" w:rsidTr="7BA2081C">
        <w:trPr>
          <w:trHeight w:val="65"/>
        </w:trPr>
        <w:tc>
          <w:tcPr>
            <w:tcW w:w="3070" w:type="dxa"/>
            <w:shd w:val="clear" w:color="auto" w:fill="F2F2F2" w:themeFill="background1" w:themeFillShade="F2"/>
            <w:vAlign w:val="center"/>
          </w:tcPr>
          <w:p w14:paraId="451D8223" w14:textId="77777777" w:rsidR="00207217" w:rsidRPr="00F539F5" w:rsidRDefault="00207217" w:rsidP="00207217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>
              <w:rPr>
                <w:b/>
              </w:rPr>
              <w:t>Discussions/Risks /Issues</w:t>
            </w:r>
          </w:p>
        </w:tc>
        <w:tc>
          <w:tcPr>
            <w:tcW w:w="11106" w:type="dxa"/>
            <w:gridSpan w:val="4"/>
            <w:vAlign w:val="center"/>
          </w:tcPr>
          <w:p w14:paraId="18165ACC" w14:textId="1278D819" w:rsidR="00207217" w:rsidRPr="00241839" w:rsidRDefault="00207217" w:rsidP="00207217">
            <w:pPr>
              <w:pStyle w:val="ListBullet"/>
            </w:pPr>
            <w:r>
              <w:t xml:space="preserve">Planning for support beyond post go-live </w:t>
            </w:r>
            <w:proofErr w:type="spellStart"/>
            <w:r>
              <w:t>hypercare</w:t>
            </w:r>
            <w:proofErr w:type="spellEnd"/>
            <w:r>
              <w:t>. Open Box strongly recommends 0.5 FTEs (80 hours).</w:t>
            </w:r>
          </w:p>
        </w:tc>
      </w:tr>
      <w:tr w:rsidR="00207217" w:rsidRPr="004C7753" w14:paraId="5446EC3A" w14:textId="77777777" w:rsidTr="7BA2081C">
        <w:tc>
          <w:tcPr>
            <w:tcW w:w="3070" w:type="dxa"/>
            <w:shd w:val="clear" w:color="auto" w:fill="F2F2F2" w:themeFill="background1" w:themeFillShade="F2"/>
            <w:vAlign w:val="center"/>
            <w:hideMark/>
          </w:tcPr>
          <w:p w14:paraId="552129EA" w14:textId="77777777" w:rsidR="00207217" w:rsidRPr="00F539F5" w:rsidRDefault="00207217" w:rsidP="00207217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 w:rsidRPr="00F539F5">
              <w:rPr>
                <w:b/>
              </w:rPr>
              <w:t>Personnel Notes</w:t>
            </w:r>
          </w:p>
        </w:tc>
        <w:tc>
          <w:tcPr>
            <w:tcW w:w="11106" w:type="dxa"/>
            <w:gridSpan w:val="4"/>
            <w:vAlign w:val="center"/>
          </w:tcPr>
          <w:p w14:paraId="46290591" w14:textId="1F3B3413" w:rsidR="00207217" w:rsidRDefault="00207217" w:rsidP="00207217">
            <w:pPr>
              <w:pStyle w:val="ListBullet"/>
            </w:pPr>
            <w:r>
              <w:t>Jacob on leave from 15 December.</w:t>
            </w:r>
          </w:p>
          <w:p w14:paraId="0393B301" w14:textId="79C7556C" w:rsidR="00207217" w:rsidRPr="004C7753" w:rsidRDefault="00207217" w:rsidP="00207217">
            <w:pPr>
              <w:pStyle w:val="ListBullet"/>
            </w:pPr>
            <w:r>
              <w:t>Open Box will be taking extended leave over December.</w:t>
            </w:r>
          </w:p>
        </w:tc>
      </w:tr>
    </w:tbl>
    <w:p w14:paraId="673B04E8" w14:textId="77777777" w:rsidR="00765FB9" w:rsidRDefault="00765FB9">
      <w:pPr>
        <w:spacing w:line="240" w:lineRule="auto"/>
        <w:rPr>
          <w:color w:val="595959" w:themeColor="text1" w:themeTint="A6"/>
          <w:sz w:val="28"/>
        </w:rPr>
      </w:pPr>
      <w:r>
        <w:rPr>
          <w:color w:val="595959" w:themeColor="text1" w:themeTint="A6"/>
          <w:sz w:val="28"/>
        </w:rPr>
        <w:br w:type="page"/>
      </w:r>
    </w:p>
    <w:p w14:paraId="60FC9BF5" w14:textId="45A44783" w:rsidR="00694157" w:rsidRDefault="00694157" w:rsidP="00694157">
      <w:pPr>
        <w:spacing w:line="240" w:lineRule="auto"/>
        <w:rPr>
          <w:color w:val="595959" w:themeColor="text1" w:themeTint="A6"/>
          <w:sz w:val="28"/>
        </w:rPr>
      </w:pPr>
      <w:r>
        <w:rPr>
          <w:color w:val="595959" w:themeColor="text1" w:themeTint="A6"/>
          <w:sz w:val="28"/>
        </w:rPr>
        <w:lastRenderedPageBreak/>
        <w:t>Sprint Metrics</w:t>
      </w:r>
    </w:p>
    <w:p w14:paraId="5CCE93E2" w14:textId="77777777" w:rsidR="00357696" w:rsidRDefault="00357696" w:rsidP="00694157">
      <w:pPr>
        <w:spacing w:line="24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39"/>
        <w:gridCol w:w="2126"/>
      </w:tblGrid>
      <w:tr w:rsidR="00357696" w14:paraId="22F9355C" w14:textId="77777777" w:rsidTr="00630D66">
        <w:tc>
          <w:tcPr>
            <w:tcW w:w="3539" w:type="dxa"/>
            <w:shd w:val="clear" w:color="auto" w:fill="D9D9D9" w:themeFill="background1" w:themeFillShade="D9"/>
          </w:tcPr>
          <w:p w14:paraId="6CCC3624" w14:textId="635326C7" w:rsidR="00357696" w:rsidRPr="00357696" w:rsidRDefault="00357696" w:rsidP="00357696">
            <w:pPr>
              <w:spacing w:line="240" w:lineRule="auto"/>
              <w:jc w:val="right"/>
              <w:rPr>
                <w:b/>
                <w:bCs/>
              </w:rPr>
            </w:pPr>
            <w:r w:rsidRPr="00357696">
              <w:rPr>
                <w:b/>
                <w:bCs/>
              </w:rPr>
              <w:t>Sprint</w:t>
            </w:r>
          </w:p>
        </w:tc>
        <w:tc>
          <w:tcPr>
            <w:tcW w:w="2126" w:type="dxa"/>
            <w:shd w:val="clear" w:color="auto" w:fill="D9D9D9" w:themeFill="background1" w:themeFillShade="D9"/>
          </w:tcPr>
          <w:p w14:paraId="7145EF46" w14:textId="6724EAC7" w:rsidR="00357696" w:rsidRPr="00357696" w:rsidRDefault="00357696" w:rsidP="00357696">
            <w:pPr>
              <w:spacing w:line="240" w:lineRule="auto"/>
              <w:jc w:val="right"/>
              <w:rPr>
                <w:b/>
                <w:bCs/>
              </w:rPr>
            </w:pPr>
            <w:r w:rsidRPr="00357696">
              <w:rPr>
                <w:b/>
                <w:bCs/>
              </w:rPr>
              <w:t>Story Points</w:t>
            </w:r>
          </w:p>
        </w:tc>
      </w:tr>
      <w:tr w:rsidR="00357696" w14:paraId="1754BEDA" w14:textId="77777777" w:rsidTr="00630D66">
        <w:tc>
          <w:tcPr>
            <w:tcW w:w="3539" w:type="dxa"/>
          </w:tcPr>
          <w:p w14:paraId="4D80D7AC" w14:textId="442A7DC5" w:rsidR="00357696" w:rsidRDefault="00357696" w:rsidP="00357696">
            <w:pPr>
              <w:spacing w:line="240" w:lineRule="auto"/>
              <w:jc w:val="right"/>
            </w:pPr>
            <w:r>
              <w:t>1</w:t>
            </w:r>
          </w:p>
        </w:tc>
        <w:tc>
          <w:tcPr>
            <w:tcW w:w="2126" w:type="dxa"/>
          </w:tcPr>
          <w:p w14:paraId="62DEC5BD" w14:textId="369A4583" w:rsidR="00357696" w:rsidRDefault="00AB71FF" w:rsidP="00357696">
            <w:pPr>
              <w:spacing w:line="240" w:lineRule="auto"/>
              <w:jc w:val="right"/>
            </w:pPr>
            <w:r>
              <w:t>61</w:t>
            </w:r>
          </w:p>
        </w:tc>
      </w:tr>
      <w:tr w:rsidR="00357696" w14:paraId="6ABE92BF" w14:textId="77777777" w:rsidTr="00630D66">
        <w:tc>
          <w:tcPr>
            <w:tcW w:w="3539" w:type="dxa"/>
          </w:tcPr>
          <w:p w14:paraId="292A66D8" w14:textId="2D27C9FB" w:rsidR="00357696" w:rsidRDefault="00357696" w:rsidP="00357696">
            <w:pPr>
              <w:spacing w:line="240" w:lineRule="auto"/>
              <w:jc w:val="right"/>
            </w:pPr>
            <w:r>
              <w:t>2</w:t>
            </w:r>
          </w:p>
        </w:tc>
        <w:tc>
          <w:tcPr>
            <w:tcW w:w="2126" w:type="dxa"/>
          </w:tcPr>
          <w:p w14:paraId="5AB84868" w14:textId="03E7700C" w:rsidR="00357696" w:rsidRDefault="00AB71FF" w:rsidP="00357696">
            <w:pPr>
              <w:spacing w:line="240" w:lineRule="auto"/>
              <w:jc w:val="right"/>
            </w:pPr>
            <w:r>
              <w:t>75</w:t>
            </w:r>
          </w:p>
        </w:tc>
      </w:tr>
      <w:tr w:rsidR="00357696" w14:paraId="68070C86" w14:textId="77777777" w:rsidTr="00630D66">
        <w:tc>
          <w:tcPr>
            <w:tcW w:w="3539" w:type="dxa"/>
          </w:tcPr>
          <w:p w14:paraId="2C10A8D7" w14:textId="6A7C6CBC" w:rsidR="00357696" w:rsidRDefault="00357696" w:rsidP="00357696">
            <w:pPr>
              <w:spacing w:line="240" w:lineRule="auto"/>
              <w:jc w:val="right"/>
            </w:pPr>
            <w:r>
              <w:t>3</w:t>
            </w:r>
          </w:p>
        </w:tc>
        <w:tc>
          <w:tcPr>
            <w:tcW w:w="2126" w:type="dxa"/>
          </w:tcPr>
          <w:p w14:paraId="162A18D3" w14:textId="1413DD88" w:rsidR="00357696" w:rsidRDefault="00AB71FF" w:rsidP="00357696">
            <w:pPr>
              <w:spacing w:line="240" w:lineRule="auto"/>
              <w:jc w:val="right"/>
            </w:pPr>
            <w:r>
              <w:t>56</w:t>
            </w:r>
          </w:p>
        </w:tc>
      </w:tr>
      <w:tr w:rsidR="00357696" w14:paraId="2CF73CCF" w14:textId="77777777" w:rsidTr="00630D66">
        <w:tc>
          <w:tcPr>
            <w:tcW w:w="3539" w:type="dxa"/>
          </w:tcPr>
          <w:p w14:paraId="71786185" w14:textId="42645E3C" w:rsidR="00357696" w:rsidRDefault="00357696" w:rsidP="00357696">
            <w:pPr>
              <w:spacing w:line="240" w:lineRule="auto"/>
              <w:jc w:val="right"/>
            </w:pPr>
            <w:r>
              <w:t>4</w:t>
            </w:r>
          </w:p>
        </w:tc>
        <w:tc>
          <w:tcPr>
            <w:tcW w:w="2126" w:type="dxa"/>
          </w:tcPr>
          <w:p w14:paraId="32421A49" w14:textId="6B88A8DB" w:rsidR="00357696" w:rsidRDefault="00605204" w:rsidP="00357696">
            <w:pPr>
              <w:spacing w:line="240" w:lineRule="auto"/>
              <w:jc w:val="right"/>
            </w:pPr>
            <w:r>
              <w:t>79</w:t>
            </w:r>
          </w:p>
        </w:tc>
      </w:tr>
      <w:tr w:rsidR="00B65AEC" w14:paraId="592263F1" w14:textId="77777777" w:rsidTr="00630D66">
        <w:tc>
          <w:tcPr>
            <w:tcW w:w="3539" w:type="dxa"/>
          </w:tcPr>
          <w:p w14:paraId="0EAAAC8E" w14:textId="149453F6" w:rsidR="00B65AEC" w:rsidRPr="00BC69E2" w:rsidRDefault="00B65AEC" w:rsidP="00630D66">
            <w:pPr>
              <w:spacing w:line="240" w:lineRule="auto"/>
              <w:rPr>
                <w:b/>
                <w:bCs/>
              </w:rPr>
            </w:pPr>
            <w:r w:rsidRPr="00BC69E2">
              <w:rPr>
                <w:b/>
                <w:bCs/>
              </w:rPr>
              <w:t>Total</w:t>
            </w:r>
          </w:p>
        </w:tc>
        <w:tc>
          <w:tcPr>
            <w:tcW w:w="2126" w:type="dxa"/>
          </w:tcPr>
          <w:p w14:paraId="44AA6CF2" w14:textId="0E4AAB90" w:rsidR="00B65AEC" w:rsidRPr="00BC69E2" w:rsidRDefault="00BC69E2" w:rsidP="00357696">
            <w:pPr>
              <w:spacing w:line="240" w:lineRule="auto"/>
              <w:jc w:val="right"/>
              <w:rPr>
                <w:b/>
                <w:bCs/>
              </w:rPr>
            </w:pPr>
            <w:r w:rsidRPr="00BC69E2">
              <w:rPr>
                <w:b/>
                <w:bCs/>
              </w:rPr>
              <w:t>271</w:t>
            </w:r>
          </w:p>
        </w:tc>
      </w:tr>
      <w:tr w:rsidR="00630D66" w14:paraId="4ED286F0" w14:textId="77777777" w:rsidTr="00630D66">
        <w:tc>
          <w:tcPr>
            <w:tcW w:w="3539" w:type="dxa"/>
          </w:tcPr>
          <w:p w14:paraId="79EB2770" w14:textId="68C7B8C3" w:rsidR="00630D66" w:rsidRPr="00931C61" w:rsidRDefault="00630D66" w:rsidP="00630D66">
            <w:pPr>
              <w:spacing w:line="240" w:lineRule="auto"/>
              <w:rPr>
                <w:i/>
                <w:iCs/>
              </w:rPr>
            </w:pPr>
            <w:r w:rsidRPr="00931C61">
              <w:rPr>
                <w:i/>
                <w:iCs/>
              </w:rPr>
              <w:t>Initial Backlog</w:t>
            </w:r>
          </w:p>
        </w:tc>
        <w:tc>
          <w:tcPr>
            <w:tcW w:w="2126" w:type="dxa"/>
          </w:tcPr>
          <w:p w14:paraId="4D54F1F1" w14:textId="3940AC81" w:rsidR="00630D66" w:rsidRPr="00931C61" w:rsidRDefault="00630D66" w:rsidP="00357696">
            <w:pPr>
              <w:spacing w:line="240" w:lineRule="auto"/>
              <w:jc w:val="right"/>
              <w:rPr>
                <w:i/>
                <w:iCs/>
              </w:rPr>
            </w:pPr>
            <w:r w:rsidRPr="00931C61">
              <w:rPr>
                <w:i/>
                <w:iCs/>
              </w:rPr>
              <w:t>185</w:t>
            </w:r>
          </w:p>
        </w:tc>
      </w:tr>
      <w:tr w:rsidR="00630D66" w14:paraId="5DEE466F" w14:textId="77777777" w:rsidTr="00630D66">
        <w:tc>
          <w:tcPr>
            <w:tcW w:w="3539" w:type="dxa"/>
          </w:tcPr>
          <w:p w14:paraId="0A8431FB" w14:textId="7C4977CB" w:rsidR="00630D66" w:rsidRPr="00931C61" w:rsidRDefault="00630D66" w:rsidP="00630D66">
            <w:pPr>
              <w:spacing w:line="240" w:lineRule="auto"/>
              <w:rPr>
                <w:i/>
                <w:iCs/>
              </w:rPr>
            </w:pPr>
            <w:r w:rsidRPr="00931C61">
              <w:rPr>
                <w:i/>
                <w:iCs/>
              </w:rPr>
              <w:t>Additional Story Points delivered</w:t>
            </w:r>
          </w:p>
        </w:tc>
        <w:tc>
          <w:tcPr>
            <w:tcW w:w="2126" w:type="dxa"/>
          </w:tcPr>
          <w:p w14:paraId="0C7E2215" w14:textId="0D724F39" w:rsidR="00630D66" w:rsidRPr="00931C61" w:rsidRDefault="00931C61" w:rsidP="00357696">
            <w:pPr>
              <w:spacing w:line="240" w:lineRule="auto"/>
              <w:jc w:val="right"/>
              <w:rPr>
                <w:i/>
                <w:iCs/>
              </w:rPr>
            </w:pPr>
            <w:r w:rsidRPr="00931C61">
              <w:rPr>
                <w:i/>
                <w:iCs/>
              </w:rPr>
              <w:t>86</w:t>
            </w:r>
          </w:p>
        </w:tc>
      </w:tr>
    </w:tbl>
    <w:p w14:paraId="78DDABC7" w14:textId="77777777" w:rsidR="00357696" w:rsidRDefault="00357696" w:rsidP="00694157">
      <w:pPr>
        <w:spacing w:line="240" w:lineRule="auto"/>
      </w:pPr>
    </w:p>
    <w:p w14:paraId="77FEDD0D" w14:textId="77777777" w:rsidR="00357696" w:rsidRDefault="00357696" w:rsidP="00694157">
      <w:pPr>
        <w:spacing w:line="240" w:lineRule="auto"/>
      </w:pPr>
    </w:p>
    <w:p w14:paraId="319A7CE2" w14:textId="485BD11D" w:rsidR="00766F5D" w:rsidRDefault="00766F5D" w:rsidP="000251E2">
      <w:pPr>
        <w:spacing w:line="240" w:lineRule="auto"/>
        <w:rPr>
          <w:color w:val="595959" w:themeColor="text1" w:themeTint="A6"/>
          <w:sz w:val="28"/>
        </w:rPr>
      </w:pPr>
    </w:p>
    <w:p w14:paraId="50141F45" w14:textId="05721BEE" w:rsidR="004B5573" w:rsidRDefault="004B5573" w:rsidP="000251E2">
      <w:pPr>
        <w:spacing w:line="240" w:lineRule="auto"/>
        <w:rPr>
          <w:color w:val="595959" w:themeColor="text1" w:themeTint="A6"/>
          <w:sz w:val="28"/>
        </w:rPr>
      </w:pPr>
    </w:p>
    <w:p w14:paraId="6BA12373" w14:textId="05A63D80" w:rsidR="00766F5D" w:rsidRDefault="00766F5D" w:rsidP="000251E2">
      <w:pPr>
        <w:spacing w:line="240" w:lineRule="auto"/>
        <w:rPr>
          <w:color w:val="595959" w:themeColor="text1" w:themeTint="A6"/>
          <w:sz w:val="28"/>
        </w:rPr>
      </w:pPr>
    </w:p>
    <w:p w14:paraId="136A099B" w14:textId="55920847" w:rsidR="005A635B" w:rsidRDefault="005A635B" w:rsidP="000251E2">
      <w:pPr>
        <w:spacing w:line="240" w:lineRule="auto"/>
        <w:rPr>
          <w:color w:val="595959" w:themeColor="text1" w:themeTint="A6"/>
          <w:sz w:val="28"/>
        </w:rPr>
      </w:pPr>
    </w:p>
    <w:p w14:paraId="08BF4E6E" w14:textId="77777777" w:rsidR="00766F5D" w:rsidRDefault="00766F5D" w:rsidP="000251E2">
      <w:pPr>
        <w:spacing w:line="240" w:lineRule="auto"/>
        <w:rPr>
          <w:color w:val="595959" w:themeColor="text1" w:themeTint="A6"/>
          <w:sz w:val="28"/>
        </w:rPr>
      </w:pPr>
    </w:p>
    <w:p w14:paraId="68573751" w14:textId="6838D919" w:rsidR="00E56113" w:rsidRDefault="00E56113" w:rsidP="000251E2">
      <w:pPr>
        <w:spacing w:line="240" w:lineRule="auto"/>
        <w:rPr>
          <w:color w:val="595959" w:themeColor="text1" w:themeTint="A6"/>
          <w:sz w:val="28"/>
        </w:rPr>
      </w:pPr>
    </w:p>
    <w:p w14:paraId="3CFE5B9F" w14:textId="5E546F25" w:rsidR="002B0379" w:rsidRDefault="002B0379" w:rsidP="000251E2">
      <w:pPr>
        <w:spacing w:line="240" w:lineRule="auto"/>
        <w:rPr>
          <w:color w:val="595959" w:themeColor="text1" w:themeTint="A6"/>
          <w:sz w:val="28"/>
        </w:rPr>
      </w:pPr>
    </w:p>
    <w:p w14:paraId="06301987" w14:textId="728E43CD" w:rsidR="00931C61" w:rsidRDefault="00931C61">
      <w:pPr>
        <w:spacing w:line="240" w:lineRule="auto"/>
        <w:rPr>
          <w:color w:val="595959" w:themeColor="text1" w:themeTint="A6"/>
          <w:sz w:val="28"/>
        </w:rPr>
      </w:pPr>
      <w:r>
        <w:rPr>
          <w:color w:val="595959" w:themeColor="text1" w:themeTint="A6"/>
          <w:sz w:val="28"/>
        </w:rPr>
        <w:br w:type="page"/>
      </w:r>
    </w:p>
    <w:p w14:paraId="6A601F91" w14:textId="074F67C9" w:rsidR="0071624E" w:rsidRDefault="0071624E" w:rsidP="000251E2">
      <w:pPr>
        <w:spacing w:line="240" w:lineRule="auto"/>
        <w:rPr>
          <w:color w:val="595959" w:themeColor="text1" w:themeTint="A6"/>
          <w:sz w:val="28"/>
        </w:rPr>
      </w:pPr>
      <w:r>
        <w:rPr>
          <w:color w:val="595959" w:themeColor="text1" w:themeTint="A6"/>
          <w:sz w:val="28"/>
        </w:rPr>
        <w:lastRenderedPageBreak/>
        <w:t>Initial Backlog</w:t>
      </w:r>
    </w:p>
    <w:p w14:paraId="5698E1E1" w14:textId="77777777" w:rsidR="00F459C1" w:rsidRDefault="00F459C1" w:rsidP="000251E2">
      <w:pPr>
        <w:spacing w:line="240" w:lineRule="auto"/>
        <w:rPr>
          <w:color w:val="595959" w:themeColor="text1" w:themeTint="A6"/>
          <w:sz w:val="28"/>
        </w:rPr>
      </w:pPr>
    </w:p>
    <w:tbl>
      <w:tblPr>
        <w:tblW w:w="10768" w:type="dxa"/>
        <w:tblLayout w:type="fixed"/>
        <w:tblLook w:val="04A0" w:firstRow="1" w:lastRow="0" w:firstColumn="1" w:lastColumn="0" w:noHBand="0" w:noVBand="1"/>
      </w:tblPr>
      <w:tblGrid>
        <w:gridCol w:w="3590"/>
        <w:gridCol w:w="3589"/>
        <w:gridCol w:w="3589"/>
      </w:tblGrid>
      <w:tr w:rsidR="00556561" w:rsidRPr="005B267F" w14:paraId="48C9E325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70AD47" w:fill="70AD47"/>
            <w:noWrap/>
            <w:vAlign w:val="bottom"/>
            <w:hideMark/>
          </w:tcPr>
          <w:p w14:paraId="3E2096C4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ZA" w:eastAsia="en-ZA"/>
              </w:rPr>
              <w:t>Summary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70AD47" w:fill="70AD47"/>
            <w:noWrap/>
            <w:vAlign w:val="bottom"/>
            <w:hideMark/>
          </w:tcPr>
          <w:p w14:paraId="0344B313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ZA" w:eastAsia="en-ZA"/>
              </w:rPr>
              <w:t>Issue key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70AD47" w:fill="70AD47"/>
            <w:noWrap/>
            <w:vAlign w:val="bottom"/>
            <w:hideMark/>
          </w:tcPr>
          <w:p w14:paraId="158C7750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ZA" w:eastAsia="en-ZA"/>
              </w:rPr>
              <w:t>Story Points</w:t>
            </w:r>
          </w:p>
        </w:tc>
      </w:tr>
      <w:tr w:rsidR="00556561" w:rsidRPr="005B267F" w14:paraId="7E53163D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041BED4B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Calculate void duration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3E6B0A79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FVVP-197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0AD3E70A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</w:p>
        </w:tc>
      </w:tr>
      <w:tr w:rsidR="00556561" w:rsidRPr="005B267F" w14:paraId="3ECE43F4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5489176C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See Tasks for a Void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2A546E6A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FVVP-190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auto" w:fill="auto"/>
            <w:noWrap/>
            <w:vAlign w:val="bottom"/>
            <w:hideMark/>
          </w:tcPr>
          <w:p w14:paraId="5B1B3BB4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8</w:t>
            </w:r>
          </w:p>
        </w:tc>
      </w:tr>
      <w:tr w:rsidR="00556561" w:rsidRPr="005B267F" w14:paraId="7B3C9C78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0A11C022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View / Update Task Details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66049FAE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FVVP-189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68B1775A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3</w:t>
            </w:r>
          </w:p>
        </w:tc>
      </w:tr>
      <w:tr w:rsidR="00556561" w:rsidRPr="005B267F" w14:paraId="6DC534EA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5F4BB38F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Replace Internal Notification Emails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76345A79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FVVP-132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auto" w:fill="auto"/>
            <w:noWrap/>
            <w:vAlign w:val="bottom"/>
            <w:hideMark/>
          </w:tcPr>
          <w:p w14:paraId="30B01292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2</w:t>
            </w:r>
          </w:p>
        </w:tc>
      </w:tr>
      <w:tr w:rsidR="00556561" w:rsidRPr="005B267F" w14:paraId="13B69A70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418BF8F5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Reporting - See Teams with High Number of Tasks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31DAA3E6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FVVP-127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2C2B49AF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1</w:t>
            </w:r>
          </w:p>
        </w:tc>
      </w:tr>
      <w:tr w:rsidR="00556561" w:rsidRPr="005B267F" w14:paraId="5A29F59C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5F4F88B0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Dashboard - See Active Voids Behind Schedule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093BA527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FVVP-125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auto" w:fill="auto"/>
            <w:noWrap/>
            <w:vAlign w:val="bottom"/>
            <w:hideMark/>
          </w:tcPr>
          <w:p w14:paraId="14F01A34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2</w:t>
            </w:r>
          </w:p>
        </w:tc>
      </w:tr>
      <w:tr w:rsidR="00556561" w:rsidRPr="005B267F" w14:paraId="2C8ECF7B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16C04EC5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Property Calendar - See Onsite Void Tasks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6A9AA106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FVVP-117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77024144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1</w:t>
            </w:r>
          </w:p>
        </w:tc>
      </w:tr>
      <w:tr w:rsidR="00556561" w:rsidRPr="005B267F" w14:paraId="256A257A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7DBA6C3C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Detailed Tasks - Close Down Tenancy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73D72FBB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FVVP-116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auto" w:fill="auto"/>
            <w:noWrap/>
            <w:vAlign w:val="bottom"/>
            <w:hideMark/>
          </w:tcPr>
          <w:p w14:paraId="71FA2BAB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2</w:t>
            </w:r>
          </w:p>
        </w:tc>
      </w:tr>
      <w:tr w:rsidR="00556561" w:rsidRPr="005B267F" w14:paraId="7CA1E0A3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742C7197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 xml:space="preserve">Detailed Tasks - Deposit Release 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680E9781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FVVP-115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5F48884D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2</w:t>
            </w:r>
          </w:p>
        </w:tc>
      </w:tr>
      <w:tr w:rsidR="00556561" w:rsidRPr="005B267F" w14:paraId="073F0CA3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6933D848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 xml:space="preserve">Detailed Tasks - Finalize Check Out 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04FD20CB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FVVP-114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auto" w:fill="auto"/>
            <w:noWrap/>
            <w:vAlign w:val="bottom"/>
            <w:hideMark/>
          </w:tcPr>
          <w:p w14:paraId="0E164418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2</w:t>
            </w:r>
          </w:p>
        </w:tc>
      </w:tr>
      <w:tr w:rsidR="00556561" w:rsidRPr="005B267F" w14:paraId="1D1F3DC4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18D47A5F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 xml:space="preserve">Detailed Tasks - Review Check Out 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2A6747FC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FVVP-113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7F633CC5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2</w:t>
            </w:r>
          </w:p>
        </w:tc>
      </w:tr>
      <w:tr w:rsidR="00556561" w:rsidRPr="005B267F" w14:paraId="69A58C5D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529146C4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 xml:space="preserve">Detailed Tasks - Check Property Condition 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2A54C0BF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FVVP-112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auto" w:fill="auto"/>
            <w:noWrap/>
            <w:vAlign w:val="bottom"/>
            <w:hideMark/>
          </w:tcPr>
          <w:p w14:paraId="2A2BB402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2</w:t>
            </w:r>
          </w:p>
        </w:tc>
      </w:tr>
      <w:tr w:rsidR="00556561" w:rsidRPr="005B267F" w14:paraId="0683FF00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0F06AB3F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 xml:space="preserve">Detailed Tasks - Check Out 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0DE4531A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FVVP-111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4CEEF6EF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2</w:t>
            </w:r>
          </w:p>
        </w:tc>
      </w:tr>
      <w:tr w:rsidR="00556561" w:rsidRPr="005B267F" w14:paraId="6DF91B74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10DA641E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 xml:space="preserve">Detailed Tasks - Book Works 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253F8075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FVVP-110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auto" w:fill="auto"/>
            <w:noWrap/>
            <w:vAlign w:val="bottom"/>
            <w:hideMark/>
          </w:tcPr>
          <w:p w14:paraId="14CF40E4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2</w:t>
            </w:r>
          </w:p>
        </w:tc>
      </w:tr>
      <w:tr w:rsidR="00556561" w:rsidRPr="005B267F" w14:paraId="47145CC5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089F2CED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 xml:space="preserve">Detailed Tasks - Cancel Direct Debit 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5D8B3645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FVVP-109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68C7765A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2</w:t>
            </w:r>
          </w:p>
        </w:tc>
      </w:tr>
      <w:tr w:rsidR="00556561" w:rsidRPr="005B267F" w14:paraId="3AD26061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7337D7FE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 xml:space="preserve">Detailed Tasks - Check Compliance 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406610BA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FVVP-108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auto" w:fill="auto"/>
            <w:noWrap/>
            <w:vAlign w:val="bottom"/>
            <w:hideMark/>
          </w:tcPr>
          <w:p w14:paraId="5DFFD670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2</w:t>
            </w:r>
          </w:p>
        </w:tc>
      </w:tr>
      <w:tr w:rsidR="00556561" w:rsidRPr="005B267F" w14:paraId="22F7F02D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33C82CF9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 xml:space="preserve">Detailed Tasks - Notify Stakeholders 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21722E17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FVVP-107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3A09BF2D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2</w:t>
            </w:r>
          </w:p>
        </w:tc>
      </w:tr>
      <w:tr w:rsidR="00556561" w:rsidRPr="005B267F" w14:paraId="314E5532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1CC5A51F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Detailed Tasks - Validate Required Information is Captured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655C67A2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FVVP-106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auto" w:fill="auto"/>
            <w:noWrap/>
            <w:vAlign w:val="bottom"/>
            <w:hideMark/>
          </w:tcPr>
          <w:p w14:paraId="227D05A5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2</w:t>
            </w:r>
          </w:p>
        </w:tc>
      </w:tr>
      <w:tr w:rsidR="00556561" w:rsidRPr="005B267F" w14:paraId="09CBC5A0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2527393B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Detailed Tasks - Confirm Notice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6CCB4CA5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FVVP-105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4632113A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2</w:t>
            </w:r>
          </w:p>
        </w:tc>
      </w:tr>
      <w:tr w:rsidR="00556561" w:rsidRPr="005B267F" w14:paraId="747C2796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69693FA6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Detailed Tasks - Validate Notice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05BBA9CF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FVVP-104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auto" w:fill="auto"/>
            <w:noWrap/>
            <w:vAlign w:val="bottom"/>
            <w:hideMark/>
          </w:tcPr>
          <w:p w14:paraId="1D3E2773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2</w:t>
            </w:r>
          </w:p>
        </w:tc>
      </w:tr>
      <w:tr w:rsidR="00556561" w:rsidRPr="005B267F" w14:paraId="07D64446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5A07AA44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See Active Voids for a Building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731BC772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FVVP-101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44ABA498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1</w:t>
            </w:r>
          </w:p>
        </w:tc>
      </w:tr>
      <w:tr w:rsidR="00556561" w:rsidRPr="005B267F" w14:paraId="35EE05C5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4205D7DE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See History of Voids on a Unit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75374074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FVVP-100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auto" w:fill="auto"/>
            <w:noWrap/>
            <w:vAlign w:val="bottom"/>
            <w:hideMark/>
          </w:tcPr>
          <w:p w14:paraId="087970EE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1</w:t>
            </w:r>
          </w:p>
        </w:tc>
      </w:tr>
      <w:tr w:rsidR="00556561" w:rsidRPr="005B267F" w14:paraId="32909F64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07602FF6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See Void &amp; Task Audit History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101C983B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FVVP-99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52CD8C6A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1</w:t>
            </w:r>
          </w:p>
        </w:tc>
      </w:tr>
      <w:tr w:rsidR="00556561" w:rsidRPr="005B267F" w14:paraId="066B5680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713F93D8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Upload Void Documents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2F17C17A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FVVP-98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auto" w:fill="auto"/>
            <w:noWrap/>
            <w:vAlign w:val="bottom"/>
            <w:hideMark/>
          </w:tcPr>
          <w:p w14:paraId="145E72EB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1</w:t>
            </w:r>
          </w:p>
        </w:tc>
      </w:tr>
      <w:tr w:rsidR="00556561" w:rsidRPr="005B267F" w14:paraId="1E509DD8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5EE217A8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See Unit View Arrangements &amp; Key Location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22B279D9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FVVP-97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7E8A64F9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2</w:t>
            </w:r>
          </w:p>
        </w:tc>
      </w:tr>
      <w:tr w:rsidR="00556561" w:rsidRPr="005B267F" w14:paraId="3E74B8FA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15C424D7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 xml:space="preserve">Update Salesforce Unit - Keep Available Date </w:t>
            </w:r>
            <w:proofErr w:type="gramStart"/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Up-to-Date</w:t>
            </w:r>
            <w:proofErr w:type="gramEnd"/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20C5F684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FVVP-96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auto" w:fill="auto"/>
            <w:noWrap/>
            <w:vAlign w:val="bottom"/>
            <w:hideMark/>
          </w:tcPr>
          <w:p w14:paraId="38DE2D18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2</w:t>
            </w:r>
          </w:p>
        </w:tc>
      </w:tr>
      <w:tr w:rsidR="00556561" w:rsidRPr="005B267F" w14:paraId="7C1A9B97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1EE91EB2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 xml:space="preserve">Update Salesforce Unit - Keep FV Date </w:t>
            </w:r>
            <w:proofErr w:type="gramStart"/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Up-to-Date</w:t>
            </w:r>
            <w:proofErr w:type="gramEnd"/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704B5E44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FVVP-95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512463EF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2</w:t>
            </w:r>
          </w:p>
        </w:tc>
      </w:tr>
      <w:tr w:rsidR="00556561" w:rsidRPr="005B267F" w14:paraId="77399C2A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23CFF2E8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 xml:space="preserve">Update Salesforce Unit - Keep Unit Status </w:t>
            </w:r>
            <w:proofErr w:type="gramStart"/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Up-to-Date</w:t>
            </w:r>
            <w:proofErr w:type="gramEnd"/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7BA67C47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FVVP-94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auto" w:fill="auto"/>
            <w:noWrap/>
            <w:vAlign w:val="bottom"/>
            <w:hideMark/>
          </w:tcPr>
          <w:p w14:paraId="78BFF57C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5</w:t>
            </w:r>
          </w:p>
        </w:tc>
      </w:tr>
      <w:tr w:rsidR="00556561" w:rsidRPr="005B267F" w14:paraId="3DE61CB2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7828FCDA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Update Salesforce Unit - New Void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48F8CC18" w14:textId="77777777" w:rsidR="00556561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FVVP-92</w:t>
            </w:r>
          </w:p>
          <w:p w14:paraId="11321C26" w14:textId="77777777" w:rsidR="004A1C82" w:rsidRPr="004A1C82" w:rsidRDefault="004A1C82" w:rsidP="004A1C82">
            <w:pPr>
              <w:rPr>
                <w:rFonts w:ascii="Calibri" w:hAnsi="Calibri" w:cs="Calibri"/>
                <w:sz w:val="18"/>
                <w:szCs w:val="18"/>
                <w:lang w:val="en-ZA" w:eastAsia="en-ZA"/>
              </w:rPr>
            </w:pPr>
          </w:p>
          <w:p w14:paraId="0DC87457" w14:textId="77777777" w:rsidR="004A1C82" w:rsidRPr="004A1C82" w:rsidRDefault="004A1C82" w:rsidP="004A1C82">
            <w:pPr>
              <w:rPr>
                <w:rFonts w:ascii="Calibri" w:hAnsi="Calibri" w:cs="Calibri"/>
                <w:sz w:val="18"/>
                <w:szCs w:val="18"/>
                <w:lang w:val="en-ZA" w:eastAsia="en-ZA"/>
              </w:rPr>
            </w:pPr>
          </w:p>
          <w:p w14:paraId="24A66FF6" w14:textId="77777777" w:rsidR="004A1C82" w:rsidRDefault="004A1C82" w:rsidP="004A1C82">
            <w:pPr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</w:p>
          <w:p w14:paraId="5779324D" w14:textId="6FA9CB6A" w:rsidR="004A1C82" w:rsidRPr="004A1C82" w:rsidRDefault="004A1C82" w:rsidP="004A1C82">
            <w:pPr>
              <w:rPr>
                <w:rFonts w:ascii="Calibri" w:hAnsi="Calibri" w:cs="Calibri"/>
                <w:sz w:val="18"/>
                <w:szCs w:val="18"/>
                <w:lang w:val="en-ZA" w:eastAsia="en-ZA"/>
              </w:rPr>
            </w:pP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0A501945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5</w:t>
            </w:r>
          </w:p>
        </w:tc>
      </w:tr>
      <w:tr w:rsidR="00556561" w:rsidRPr="005B267F" w14:paraId="26DD4E3F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3FE7AE15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lastRenderedPageBreak/>
              <w:t>See Estimated Available Date &amp; Void Completion Date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360E382B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FVVP-90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auto" w:fill="auto"/>
            <w:noWrap/>
            <w:vAlign w:val="bottom"/>
            <w:hideMark/>
          </w:tcPr>
          <w:p w14:paraId="02E50429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5</w:t>
            </w:r>
          </w:p>
        </w:tc>
      </w:tr>
      <w:tr w:rsidR="00556561" w:rsidRPr="005B267F" w14:paraId="6A6423DD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130F86F5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 xml:space="preserve">Create a Void with Refurb / Refresh / Clean </w:t>
            </w:r>
            <w:proofErr w:type="gramStart"/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Only-Specific</w:t>
            </w:r>
            <w:proofErr w:type="gramEnd"/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 xml:space="preserve"> Tasks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55B914BB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FVVP-89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6C3FE5EA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5</w:t>
            </w:r>
          </w:p>
        </w:tc>
      </w:tr>
      <w:tr w:rsidR="00556561" w:rsidRPr="005B267F" w14:paraId="36FABEA1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1EC0B7D1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Update Relet Status - Update Tasks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6258A14B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FVVP-87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auto" w:fill="auto"/>
            <w:noWrap/>
            <w:vAlign w:val="bottom"/>
            <w:hideMark/>
          </w:tcPr>
          <w:p w14:paraId="4EB5FEBF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5</w:t>
            </w:r>
          </w:p>
        </w:tc>
      </w:tr>
      <w:tr w:rsidR="00556561" w:rsidRPr="005B267F" w14:paraId="58277E73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4C6FE6C7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Create a Void with Relet Tasks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7BF53449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FVVP-86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25340819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5</w:t>
            </w:r>
          </w:p>
        </w:tc>
      </w:tr>
      <w:tr w:rsidR="00556561" w:rsidRPr="005B267F" w14:paraId="33D4FF94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7E2AD3AC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Dashboard - See New Voids Confirmed for Sale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4C075BC7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FVVP-85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auto" w:fill="auto"/>
            <w:noWrap/>
            <w:vAlign w:val="bottom"/>
            <w:hideMark/>
          </w:tcPr>
          <w:p w14:paraId="5637C031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1</w:t>
            </w:r>
          </w:p>
        </w:tc>
      </w:tr>
      <w:tr w:rsidR="00556561" w:rsidRPr="005B267F" w14:paraId="36B8B682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0D5D9A33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 xml:space="preserve">New Void - Default Unit Sale Status from Salesforce 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5AF14A4D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FVVP-84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55C30C38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1</w:t>
            </w:r>
          </w:p>
        </w:tc>
      </w:tr>
      <w:tr w:rsidR="00556561" w:rsidRPr="005B267F" w14:paraId="396E0127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673E5DDC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Dashboard - Other KPIs for R1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5EA3A972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FVVP-82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auto" w:fill="auto"/>
            <w:noWrap/>
            <w:vAlign w:val="bottom"/>
            <w:hideMark/>
          </w:tcPr>
          <w:p w14:paraId="21F1198D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10</w:t>
            </w:r>
          </w:p>
        </w:tc>
      </w:tr>
      <w:tr w:rsidR="00556561" w:rsidRPr="005B267F" w14:paraId="0F6E9170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4C2F0138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Dashboard - See Open Tasks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424EA932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FVVP-80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2E9E7155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2</w:t>
            </w:r>
          </w:p>
        </w:tc>
      </w:tr>
      <w:tr w:rsidR="00556561" w:rsidRPr="005B267F" w14:paraId="649CE140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1FCE3B13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Cancel a Void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45BD0305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FVVP-78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auto" w:fill="auto"/>
            <w:noWrap/>
            <w:vAlign w:val="bottom"/>
            <w:hideMark/>
          </w:tcPr>
          <w:p w14:paraId="7F39B9E1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1</w:t>
            </w:r>
          </w:p>
        </w:tc>
      </w:tr>
      <w:tr w:rsidR="00556561" w:rsidRPr="005B267F" w14:paraId="425211BC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717A3F78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Close a Void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79E1DC05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FVVP-77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0FB588E9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3</w:t>
            </w:r>
          </w:p>
        </w:tc>
      </w:tr>
      <w:tr w:rsidR="00556561" w:rsidRPr="005B267F" w14:paraId="5DC6E633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617F30E3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See Summary of Void Phases &amp; % Completion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67835B44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FVVP-76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auto" w:fill="auto"/>
            <w:noWrap/>
            <w:vAlign w:val="bottom"/>
            <w:hideMark/>
          </w:tcPr>
          <w:p w14:paraId="04842D34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3</w:t>
            </w:r>
          </w:p>
        </w:tc>
      </w:tr>
      <w:tr w:rsidR="00556561" w:rsidRPr="005B267F" w14:paraId="73961E93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327A2937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Complete Voids are Read-Only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138BF208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FVVP-75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3B778780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</w:p>
        </w:tc>
      </w:tr>
      <w:tr w:rsidR="00556561" w:rsidRPr="005B267F" w14:paraId="3D8CF484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611FEEE0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Dashboard - KPI: Vacant Days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211C02C9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FVVP-72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auto" w:fill="auto"/>
            <w:noWrap/>
            <w:vAlign w:val="bottom"/>
            <w:hideMark/>
          </w:tcPr>
          <w:p w14:paraId="00404B14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</w:p>
        </w:tc>
      </w:tr>
      <w:tr w:rsidR="00556561" w:rsidRPr="005B267F" w14:paraId="57871C5F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638D32E9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Complete a Phase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3AE6FD65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FVVP-71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2677A87A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5</w:t>
            </w:r>
          </w:p>
        </w:tc>
      </w:tr>
      <w:tr w:rsidR="00556561" w:rsidRPr="005B267F" w14:paraId="1E186C12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7558505C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Update Timelines - Tasks Dependent on a Void Date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580FD02F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FVVP-66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auto" w:fill="auto"/>
            <w:noWrap/>
            <w:vAlign w:val="bottom"/>
            <w:hideMark/>
          </w:tcPr>
          <w:p w14:paraId="65AC4D25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8</w:t>
            </w:r>
          </w:p>
        </w:tc>
      </w:tr>
      <w:tr w:rsidR="00556561" w:rsidRPr="005B267F" w14:paraId="05983473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29F6AA09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 xml:space="preserve">Update Void Works Type - Update Tasks 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76E5D749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FVVP-65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70C30B5F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</w:p>
        </w:tc>
      </w:tr>
      <w:tr w:rsidR="00556561" w:rsidRPr="005B267F" w14:paraId="030CD61C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3B20D9D9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Update Timelines - Tasks Dependent on Completion of Prior Tasks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76522AE7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FVVP-64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auto" w:fill="auto"/>
            <w:noWrap/>
            <w:vAlign w:val="bottom"/>
            <w:hideMark/>
          </w:tcPr>
          <w:p w14:paraId="6FAAB5C9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13</w:t>
            </w:r>
          </w:p>
        </w:tc>
      </w:tr>
      <w:tr w:rsidR="00556561" w:rsidRPr="005B267F" w14:paraId="153319D7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1E7EADD7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Detailed Tasks - PVI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7CDFD763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FVVP-63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4C4F31B7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</w:p>
        </w:tc>
      </w:tr>
      <w:tr w:rsidR="00556561" w:rsidRPr="005B267F" w14:paraId="0E51CCC8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64731735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Rename "Void" Terminology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2E4E3EBF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FVVP-62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auto" w:fill="auto"/>
            <w:noWrap/>
            <w:vAlign w:val="bottom"/>
            <w:hideMark/>
          </w:tcPr>
          <w:p w14:paraId="7FB643BE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</w:p>
        </w:tc>
      </w:tr>
      <w:tr w:rsidR="00556561" w:rsidRPr="005B267F" w14:paraId="79B1245F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7329D8C3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Set Tasks to Not Applicable [Close]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276DB551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FVVP-61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228C4148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1</w:t>
            </w:r>
          </w:p>
        </w:tc>
      </w:tr>
      <w:tr w:rsidR="00556561" w:rsidRPr="005B267F" w14:paraId="15EA8ED2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1BCD39B7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Capture a Reason for Updating Key Void Information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2B2BD5DB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FVVP-59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auto" w:fill="auto"/>
            <w:noWrap/>
            <w:vAlign w:val="bottom"/>
            <w:hideMark/>
          </w:tcPr>
          <w:p w14:paraId="6E8F98EC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3</w:t>
            </w:r>
          </w:p>
        </w:tc>
      </w:tr>
      <w:tr w:rsidR="00556561" w:rsidRPr="005B267F" w14:paraId="68D23014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6275D625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New End of Tenancy - Capture End of Tenancy Details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5DA52AB2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FVVP-58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277C5B95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3</w:t>
            </w:r>
          </w:p>
        </w:tc>
      </w:tr>
      <w:tr w:rsidR="00556561" w:rsidRPr="005B267F" w14:paraId="109F92B2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628B5E02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See Salesforce Unit &amp; Building Attributes in a Void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17A25E67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FVVP-57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auto" w:fill="auto"/>
            <w:noWrap/>
            <w:vAlign w:val="bottom"/>
            <w:hideMark/>
          </w:tcPr>
          <w:p w14:paraId="316F29B3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1</w:t>
            </w:r>
          </w:p>
        </w:tc>
      </w:tr>
      <w:tr w:rsidR="00556561" w:rsidRPr="005B267F" w14:paraId="0F7DE781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54CB61E6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New Void - Calculate Estimated PVI Date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197786FA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FVVP-56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29F3F800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3</w:t>
            </w:r>
          </w:p>
        </w:tc>
      </w:tr>
      <w:tr w:rsidR="00556561" w:rsidRPr="005B267F" w14:paraId="10D715DA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6C26E89F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Data Migration - Void Queues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2BB714C6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FVVP-54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auto" w:fill="auto"/>
            <w:noWrap/>
            <w:vAlign w:val="bottom"/>
            <w:hideMark/>
          </w:tcPr>
          <w:p w14:paraId="2E23072D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3</w:t>
            </w:r>
          </w:p>
        </w:tc>
      </w:tr>
      <w:tr w:rsidR="00556561" w:rsidRPr="005B267F" w14:paraId="35E44319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266E1122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New End of Tenancy - Assign Tasks to Responsible Queues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6793FD05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FVVP-53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514A9934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5</w:t>
            </w:r>
          </w:p>
        </w:tc>
      </w:tr>
      <w:tr w:rsidR="00556561" w:rsidRPr="005B267F" w14:paraId="6E13666E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10EEDC71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Calculate Estimated Timelines - Tasks Dependent on Completion of Prior Tasks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368BA408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FVVP-51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4C4AD67D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13</w:t>
            </w:r>
          </w:p>
        </w:tc>
      </w:tr>
      <w:tr w:rsidR="00556561" w:rsidRPr="005B267F" w14:paraId="2704F9C0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794D6ED0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Calculate Estimated Timelines - Tasks Tied to an EOT Date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2AA10E49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FVVP-50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auto" w:fill="auto"/>
            <w:noWrap/>
            <w:vAlign w:val="bottom"/>
            <w:hideMark/>
          </w:tcPr>
          <w:p w14:paraId="4A011810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5</w:t>
            </w:r>
          </w:p>
        </w:tc>
      </w:tr>
      <w:tr w:rsidR="00556561" w:rsidRPr="005B267F" w14:paraId="48852FFE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04EE0FB9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New End of Tenancy - Generate Phases &amp; Tasks from a Template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3BDDDEEF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FVVP-49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24FE3D5F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13</w:t>
            </w:r>
          </w:p>
        </w:tc>
      </w:tr>
      <w:tr w:rsidR="00556561" w:rsidRPr="005B267F" w14:paraId="4A861F81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388EEBE1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New End of Tenancy - Create an End of Tenancy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5DFBF0F3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FVVP-48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auto" w:fill="auto"/>
            <w:noWrap/>
            <w:vAlign w:val="bottom"/>
            <w:hideMark/>
          </w:tcPr>
          <w:p w14:paraId="2B0DC688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5</w:t>
            </w:r>
          </w:p>
        </w:tc>
      </w:tr>
      <w:tr w:rsidR="00556561" w:rsidRPr="005B267F" w14:paraId="25BE6E7E" w14:textId="77777777" w:rsidTr="005B267F">
        <w:trPr>
          <w:trHeight w:hRule="exact" w:val="284"/>
        </w:trPr>
        <w:tc>
          <w:tcPr>
            <w:tcW w:w="7586" w:type="dxa"/>
            <w:tcBorders>
              <w:top w:val="double" w:sz="6" w:space="0" w:color="70AD47"/>
              <w:left w:val="single" w:sz="4" w:space="0" w:color="A9D08E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16737860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</w:p>
        </w:tc>
        <w:tc>
          <w:tcPr>
            <w:tcW w:w="7586" w:type="dxa"/>
            <w:tcBorders>
              <w:top w:val="double" w:sz="6" w:space="0" w:color="70AD47"/>
              <w:left w:val="nil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66DDAC8D" w14:textId="77777777" w:rsidR="00556561" w:rsidRPr="005B267F" w:rsidRDefault="00556561">
            <w:pPr>
              <w:spacing w:line="240" w:lineRule="auto"/>
              <w:rPr>
                <w:rFonts w:ascii="Times New Roman" w:hAnsi="Times New Roman"/>
                <w:sz w:val="18"/>
                <w:szCs w:val="18"/>
                <w:lang w:val="en-ZA" w:eastAsia="en-ZA"/>
              </w:rPr>
            </w:pPr>
          </w:p>
        </w:tc>
        <w:tc>
          <w:tcPr>
            <w:tcW w:w="7586" w:type="dxa"/>
            <w:tcBorders>
              <w:top w:val="double" w:sz="6" w:space="0" w:color="70AD47"/>
              <w:left w:val="nil"/>
              <w:bottom w:val="single" w:sz="4" w:space="0" w:color="A9D08E"/>
              <w:right w:val="single" w:sz="4" w:space="0" w:color="A9D08E"/>
            </w:tcBorders>
            <w:shd w:val="clear" w:color="auto" w:fill="auto"/>
            <w:noWrap/>
            <w:vAlign w:val="bottom"/>
            <w:hideMark/>
          </w:tcPr>
          <w:p w14:paraId="4426F629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ZA" w:eastAsia="en-ZA"/>
              </w:rPr>
              <w:t>185</w:t>
            </w:r>
          </w:p>
        </w:tc>
      </w:tr>
    </w:tbl>
    <w:p w14:paraId="30761C18" w14:textId="77777777" w:rsidR="0071624E" w:rsidRDefault="0071624E">
      <w:pPr>
        <w:spacing w:line="240" w:lineRule="auto"/>
        <w:rPr>
          <w:color w:val="595959" w:themeColor="text1" w:themeTint="A6"/>
          <w:sz w:val="28"/>
        </w:rPr>
      </w:pPr>
      <w:r>
        <w:rPr>
          <w:color w:val="595959" w:themeColor="text1" w:themeTint="A6"/>
          <w:sz w:val="28"/>
        </w:rPr>
        <w:br w:type="page"/>
      </w:r>
    </w:p>
    <w:p w14:paraId="1901FC62" w14:textId="59E139E0" w:rsidR="65F152BC" w:rsidRDefault="00765FB9" w:rsidP="000251E2">
      <w:pPr>
        <w:spacing w:line="240" w:lineRule="auto"/>
        <w:rPr>
          <w:color w:val="595959" w:themeColor="text1" w:themeTint="A6"/>
          <w:sz w:val="28"/>
        </w:rPr>
      </w:pPr>
      <w:r>
        <w:rPr>
          <w:color w:val="595959" w:themeColor="text1" w:themeTint="A6"/>
          <w:sz w:val="28"/>
        </w:rPr>
        <w:lastRenderedPageBreak/>
        <w:t>Historical Reports</w:t>
      </w:r>
    </w:p>
    <w:p w14:paraId="7237C5DE" w14:textId="77777777" w:rsidR="000434D7" w:rsidRDefault="000434D7" w:rsidP="000251E2">
      <w:pPr>
        <w:spacing w:line="240" w:lineRule="auto"/>
        <w:rPr>
          <w:color w:val="595959" w:themeColor="text1" w:themeTint="A6"/>
          <w:sz w:val="28"/>
        </w:rPr>
      </w:pPr>
    </w:p>
    <w:tbl>
      <w:tblPr>
        <w:tblW w:w="14176" w:type="dxa"/>
        <w:tblInd w:w="-743" w:type="dxa"/>
        <w:tblBorders>
          <w:top w:val="single" w:sz="6" w:space="0" w:color="7F7F7F" w:themeColor="text1" w:themeTint="80"/>
          <w:left w:val="single" w:sz="6" w:space="0" w:color="7F7F7F" w:themeColor="text1" w:themeTint="80"/>
          <w:bottom w:val="single" w:sz="6" w:space="0" w:color="7F7F7F" w:themeColor="text1" w:themeTint="80"/>
          <w:right w:val="single" w:sz="6" w:space="0" w:color="7F7F7F" w:themeColor="text1" w:themeTint="80"/>
          <w:insideH w:val="single" w:sz="6" w:space="0" w:color="7F7F7F" w:themeColor="text1" w:themeTint="80"/>
          <w:insideV w:val="single" w:sz="6" w:space="0" w:color="7F7F7F" w:themeColor="text1" w:themeTint="80"/>
        </w:tblBorders>
        <w:tblLayout w:type="fixed"/>
        <w:tblLook w:val="01E0" w:firstRow="1" w:lastRow="1" w:firstColumn="1" w:lastColumn="1" w:noHBand="0" w:noVBand="0"/>
      </w:tblPr>
      <w:tblGrid>
        <w:gridCol w:w="3070"/>
        <w:gridCol w:w="2627"/>
        <w:gridCol w:w="1842"/>
        <w:gridCol w:w="2477"/>
        <w:gridCol w:w="4160"/>
      </w:tblGrid>
      <w:tr w:rsidR="000434D7" w:rsidRPr="00F539F5" w14:paraId="55E140F5" w14:textId="77777777" w:rsidTr="00287583">
        <w:tc>
          <w:tcPr>
            <w:tcW w:w="3070" w:type="dxa"/>
            <w:shd w:val="clear" w:color="auto" w:fill="F2F2F2" w:themeFill="background1" w:themeFillShade="F2"/>
            <w:vAlign w:val="center"/>
            <w:hideMark/>
          </w:tcPr>
          <w:p w14:paraId="738A8817" w14:textId="77777777" w:rsidR="000434D7" w:rsidRPr="00F539F5" w:rsidRDefault="000434D7" w:rsidP="00287583">
            <w:pPr>
              <w:pStyle w:val="IndentOne"/>
              <w:spacing w:before="60" w:after="60" w:line="240" w:lineRule="atLeast"/>
              <w:ind w:left="0"/>
              <w:rPr>
                <w:b/>
                <w:lang w:val="en-GB" w:eastAsia="en-ZA"/>
              </w:rPr>
            </w:pPr>
            <w:r w:rsidRPr="00F539F5">
              <w:rPr>
                <w:b/>
              </w:rPr>
              <w:t>Project</w:t>
            </w:r>
          </w:p>
        </w:tc>
        <w:tc>
          <w:tcPr>
            <w:tcW w:w="11106" w:type="dxa"/>
            <w:gridSpan w:val="4"/>
            <w:vAlign w:val="center"/>
            <w:hideMark/>
          </w:tcPr>
          <w:p w14:paraId="2493D1B8" w14:textId="77777777" w:rsidR="000434D7" w:rsidRPr="00F539F5" w:rsidRDefault="000434D7" w:rsidP="00287583">
            <w:pPr>
              <w:pStyle w:val="IndentOne"/>
              <w:spacing w:before="60" w:after="60" w:line="240" w:lineRule="atLeast"/>
              <w:ind w:left="0"/>
            </w:pPr>
            <w:r>
              <w:t xml:space="preserve">End of Tenancy </w:t>
            </w:r>
          </w:p>
        </w:tc>
      </w:tr>
      <w:tr w:rsidR="000434D7" w14:paraId="7082511A" w14:textId="77777777" w:rsidTr="00287583">
        <w:tc>
          <w:tcPr>
            <w:tcW w:w="3070" w:type="dxa"/>
            <w:shd w:val="clear" w:color="auto" w:fill="F2F2F2" w:themeFill="background1" w:themeFillShade="F2"/>
            <w:vAlign w:val="center"/>
          </w:tcPr>
          <w:p w14:paraId="3D85CAED" w14:textId="77777777" w:rsidR="000434D7" w:rsidRPr="00F539F5" w:rsidRDefault="000434D7" w:rsidP="00287583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>
              <w:rPr>
                <w:b/>
              </w:rPr>
              <w:t>Period</w:t>
            </w:r>
          </w:p>
        </w:tc>
        <w:tc>
          <w:tcPr>
            <w:tcW w:w="11106" w:type="dxa"/>
            <w:gridSpan w:val="4"/>
            <w:vAlign w:val="center"/>
          </w:tcPr>
          <w:p w14:paraId="50C6AA5B" w14:textId="77777777" w:rsidR="000434D7" w:rsidRDefault="000434D7" w:rsidP="00287583">
            <w:pPr>
              <w:pStyle w:val="IndentOne"/>
              <w:spacing w:before="60" w:after="60"/>
              <w:ind w:left="0"/>
            </w:pPr>
            <w:r>
              <w:t>22</w:t>
            </w:r>
            <w:r w:rsidRPr="002637D7">
              <w:rPr>
                <w:vertAlign w:val="superscript"/>
              </w:rPr>
              <w:t>nd</w:t>
            </w:r>
            <w:r>
              <w:t xml:space="preserve"> – 29</w:t>
            </w:r>
            <w:r w:rsidRPr="00931C61">
              <w:rPr>
                <w:vertAlign w:val="superscript"/>
              </w:rPr>
              <w:t>th</w:t>
            </w:r>
            <w:r>
              <w:t xml:space="preserve"> Nov 2023</w:t>
            </w:r>
          </w:p>
        </w:tc>
      </w:tr>
      <w:tr w:rsidR="000434D7" w:rsidRPr="00F539F5" w14:paraId="0AE1273D" w14:textId="77777777" w:rsidTr="00287583">
        <w:tc>
          <w:tcPr>
            <w:tcW w:w="3070" w:type="dxa"/>
            <w:shd w:val="clear" w:color="auto" w:fill="F2F2F2" w:themeFill="background1" w:themeFillShade="F2"/>
            <w:vAlign w:val="center"/>
            <w:hideMark/>
          </w:tcPr>
          <w:p w14:paraId="526E4FCD" w14:textId="77777777" w:rsidR="000434D7" w:rsidRPr="00F539F5" w:rsidRDefault="000434D7" w:rsidP="00287583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 w:rsidRPr="00F539F5">
              <w:rPr>
                <w:b/>
              </w:rPr>
              <w:t>Status Overview</w:t>
            </w:r>
          </w:p>
        </w:tc>
        <w:tc>
          <w:tcPr>
            <w:tcW w:w="11106" w:type="dxa"/>
            <w:gridSpan w:val="4"/>
            <w:shd w:val="clear" w:color="auto" w:fill="auto"/>
            <w:vAlign w:val="center"/>
            <w:hideMark/>
          </w:tcPr>
          <w:p w14:paraId="6CF840F7" w14:textId="77777777" w:rsidR="000434D7" w:rsidRPr="00F539F5" w:rsidRDefault="000434D7" w:rsidP="00287583">
            <w:pPr>
              <w:pStyle w:val="IndentOne"/>
              <w:spacing w:before="60" w:after="60" w:line="240" w:lineRule="atLeast"/>
              <w:ind w:left="0"/>
            </w:pPr>
            <w:r>
              <w:t>Sprint 4: Build</w:t>
            </w:r>
          </w:p>
        </w:tc>
      </w:tr>
      <w:tr w:rsidR="000434D7" w:rsidRPr="008E0703" w14:paraId="44CC17E2" w14:textId="77777777" w:rsidTr="00287583">
        <w:trPr>
          <w:trHeight w:val="180"/>
        </w:trPr>
        <w:tc>
          <w:tcPr>
            <w:tcW w:w="3070" w:type="dxa"/>
            <w:vMerge w:val="restart"/>
            <w:shd w:val="clear" w:color="auto" w:fill="F2F2F2" w:themeFill="background1" w:themeFillShade="F2"/>
            <w:vAlign w:val="center"/>
            <w:hideMark/>
          </w:tcPr>
          <w:p w14:paraId="7AAB0B06" w14:textId="77777777" w:rsidR="000434D7" w:rsidRPr="00F539F5" w:rsidRDefault="000434D7" w:rsidP="00287583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 w:rsidRPr="00F539F5">
              <w:rPr>
                <w:b/>
              </w:rPr>
              <w:t>Progress in the last week</w:t>
            </w:r>
          </w:p>
        </w:tc>
        <w:tc>
          <w:tcPr>
            <w:tcW w:w="4469" w:type="dxa"/>
            <w:gridSpan w:val="2"/>
            <w:shd w:val="clear" w:color="auto" w:fill="F2F2F2" w:themeFill="background1" w:themeFillShade="F2"/>
            <w:vAlign w:val="center"/>
            <w:hideMark/>
          </w:tcPr>
          <w:p w14:paraId="0ED2EA68" w14:textId="77777777" w:rsidR="000434D7" w:rsidRPr="000A2172" w:rsidRDefault="000434D7" w:rsidP="00287583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0A2172">
              <w:rPr>
                <w:b/>
                <w:bCs/>
              </w:rPr>
              <w:t>Item</w:t>
            </w:r>
          </w:p>
        </w:tc>
        <w:tc>
          <w:tcPr>
            <w:tcW w:w="2477" w:type="dxa"/>
            <w:shd w:val="clear" w:color="auto" w:fill="F2F2F2" w:themeFill="background1" w:themeFillShade="F2"/>
            <w:vAlign w:val="center"/>
            <w:hideMark/>
          </w:tcPr>
          <w:p w14:paraId="4C7749C2" w14:textId="77777777" w:rsidR="000434D7" w:rsidRPr="000A2172" w:rsidRDefault="000434D7" w:rsidP="00287583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0A2172">
              <w:rPr>
                <w:b/>
                <w:bCs/>
              </w:rPr>
              <w:t>Completed</w:t>
            </w:r>
          </w:p>
        </w:tc>
        <w:tc>
          <w:tcPr>
            <w:tcW w:w="4160" w:type="dxa"/>
            <w:shd w:val="clear" w:color="auto" w:fill="F2F2F2" w:themeFill="background1" w:themeFillShade="F2"/>
            <w:vAlign w:val="center"/>
            <w:hideMark/>
          </w:tcPr>
          <w:p w14:paraId="1755773D" w14:textId="77777777" w:rsidR="000434D7" w:rsidRPr="000A2172" w:rsidRDefault="000434D7" w:rsidP="00287583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0A2172">
              <w:rPr>
                <w:b/>
                <w:bCs/>
              </w:rPr>
              <w:t>Responsible</w:t>
            </w:r>
          </w:p>
        </w:tc>
      </w:tr>
      <w:tr w:rsidR="000434D7" w14:paraId="45B9355C" w14:textId="77777777" w:rsidTr="00287583">
        <w:trPr>
          <w:trHeight w:val="178"/>
        </w:trPr>
        <w:tc>
          <w:tcPr>
            <w:tcW w:w="3070" w:type="dxa"/>
            <w:vMerge/>
            <w:vAlign w:val="center"/>
          </w:tcPr>
          <w:p w14:paraId="64BCFFD5" w14:textId="77777777" w:rsidR="000434D7" w:rsidRPr="00F539F5" w:rsidRDefault="000434D7" w:rsidP="00287583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4469" w:type="dxa"/>
            <w:gridSpan w:val="2"/>
            <w:vAlign w:val="center"/>
          </w:tcPr>
          <w:p w14:paraId="41AF7A33" w14:textId="77777777" w:rsidR="000434D7" w:rsidRDefault="000434D7" w:rsidP="00287583">
            <w:pPr>
              <w:pStyle w:val="ListBullet"/>
              <w:numPr>
                <w:ilvl w:val="0"/>
                <w:numId w:val="0"/>
              </w:numPr>
            </w:pPr>
            <w:r>
              <w:t>Training Material SOW</w:t>
            </w:r>
          </w:p>
        </w:tc>
        <w:tc>
          <w:tcPr>
            <w:tcW w:w="2477" w:type="dxa"/>
            <w:vAlign w:val="center"/>
          </w:tcPr>
          <w:p w14:paraId="03EFDEFB" w14:textId="77777777" w:rsidR="000434D7" w:rsidRDefault="000434D7" w:rsidP="00287583">
            <w:pPr>
              <w:pStyle w:val="ListBullet"/>
              <w:numPr>
                <w:ilvl w:val="0"/>
                <w:numId w:val="0"/>
              </w:numPr>
            </w:pPr>
            <w:r>
              <w:t>28</w:t>
            </w:r>
            <w:r w:rsidRPr="009767FC">
              <w:rPr>
                <w:vertAlign w:val="superscript"/>
              </w:rPr>
              <w:t>th</w:t>
            </w:r>
            <w:r>
              <w:t xml:space="preserve"> Nov</w:t>
            </w:r>
          </w:p>
        </w:tc>
        <w:tc>
          <w:tcPr>
            <w:tcW w:w="4160" w:type="dxa"/>
            <w:vAlign w:val="center"/>
          </w:tcPr>
          <w:p w14:paraId="2449FE9B" w14:textId="77777777" w:rsidR="000434D7" w:rsidRDefault="000434D7" w:rsidP="00287583">
            <w:pPr>
              <w:pStyle w:val="ListBullet"/>
              <w:numPr>
                <w:ilvl w:val="0"/>
                <w:numId w:val="0"/>
              </w:numPr>
            </w:pPr>
            <w:r>
              <w:t>Open Box</w:t>
            </w:r>
          </w:p>
        </w:tc>
      </w:tr>
      <w:tr w:rsidR="000434D7" w14:paraId="7469B2C5" w14:textId="77777777" w:rsidTr="00287583">
        <w:trPr>
          <w:trHeight w:val="178"/>
        </w:trPr>
        <w:tc>
          <w:tcPr>
            <w:tcW w:w="3070" w:type="dxa"/>
            <w:vMerge/>
            <w:vAlign w:val="center"/>
          </w:tcPr>
          <w:p w14:paraId="6D40D4F9" w14:textId="77777777" w:rsidR="000434D7" w:rsidRPr="00F539F5" w:rsidRDefault="000434D7" w:rsidP="00287583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4469" w:type="dxa"/>
            <w:gridSpan w:val="2"/>
            <w:vAlign w:val="center"/>
          </w:tcPr>
          <w:p w14:paraId="6B374A64" w14:textId="77777777" w:rsidR="000434D7" w:rsidRDefault="000434D7" w:rsidP="00287583">
            <w:pPr>
              <w:pStyle w:val="ListBullet"/>
              <w:numPr>
                <w:ilvl w:val="0"/>
                <w:numId w:val="0"/>
              </w:numPr>
            </w:pPr>
            <w:r>
              <w:t>Confirmed Jira licenses will add minimal value at this stage of the project so will not be purchased</w:t>
            </w:r>
          </w:p>
        </w:tc>
        <w:tc>
          <w:tcPr>
            <w:tcW w:w="2477" w:type="dxa"/>
            <w:vAlign w:val="center"/>
          </w:tcPr>
          <w:p w14:paraId="432DDAEF" w14:textId="77777777" w:rsidR="000434D7" w:rsidRDefault="000434D7" w:rsidP="00287583">
            <w:pPr>
              <w:pStyle w:val="ListBullet"/>
              <w:numPr>
                <w:ilvl w:val="0"/>
                <w:numId w:val="0"/>
              </w:numPr>
            </w:pPr>
            <w:r>
              <w:t>27</w:t>
            </w:r>
            <w:r w:rsidRPr="00B005A3">
              <w:rPr>
                <w:vertAlign w:val="superscript"/>
              </w:rPr>
              <w:t>th</w:t>
            </w:r>
            <w:r>
              <w:t xml:space="preserve"> Nov</w:t>
            </w:r>
          </w:p>
        </w:tc>
        <w:tc>
          <w:tcPr>
            <w:tcW w:w="4160" w:type="dxa"/>
            <w:vAlign w:val="center"/>
          </w:tcPr>
          <w:p w14:paraId="5134DF5C" w14:textId="77777777" w:rsidR="000434D7" w:rsidRDefault="000434D7" w:rsidP="00287583">
            <w:pPr>
              <w:pStyle w:val="ListBullet"/>
              <w:numPr>
                <w:ilvl w:val="0"/>
                <w:numId w:val="0"/>
              </w:numPr>
            </w:pPr>
            <w:r>
              <w:t>Grainger / Open Box</w:t>
            </w:r>
          </w:p>
        </w:tc>
      </w:tr>
      <w:tr w:rsidR="000434D7" w:rsidRPr="008E0703" w14:paraId="7736C5D2" w14:textId="77777777" w:rsidTr="00287583">
        <w:trPr>
          <w:trHeight w:val="180"/>
        </w:trPr>
        <w:tc>
          <w:tcPr>
            <w:tcW w:w="3070" w:type="dxa"/>
            <w:vMerge w:val="restart"/>
            <w:shd w:val="clear" w:color="auto" w:fill="F2F2F2" w:themeFill="background1" w:themeFillShade="F2"/>
            <w:vAlign w:val="center"/>
            <w:hideMark/>
          </w:tcPr>
          <w:p w14:paraId="15FC346B" w14:textId="77777777" w:rsidR="000434D7" w:rsidRPr="00F539F5" w:rsidRDefault="000434D7" w:rsidP="00287583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 w:rsidRPr="00F539F5">
              <w:rPr>
                <w:b/>
              </w:rPr>
              <w:t>Upcoming deliverables / feedback required</w:t>
            </w:r>
          </w:p>
        </w:tc>
        <w:tc>
          <w:tcPr>
            <w:tcW w:w="2627" w:type="dxa"/>
            <w:shd w:val="clear" w:color="auto" w:fill="F2F2F2" w:themeFill="background1" w:themeFillShade="F2"/>
            <w:vAlign w:val="center"/>
            <w:hideMark/>
          </w:tcPr>
          <w:p w14:paraId="0773A24C" w14:textId="77777777" w:rsidR="000434D7" w:rsidRPr="000A2172" w:rsidRDefault="000434D7" w:rsidP="00287583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0A2172">
              <w:rPr>
                <w:b/>
                <w:bCs/>
              </w:rPr>
              <w:t>Item</w:t>
            </w:r>
          </w:p>
        </w:tc>
        <w:tc>
          <w:tcPr>
            <w:tcW w:w="1842" w:type="dxa"/>
            <w:shd w:val="clear" w:color="auto" w:fill="F2F2F2" w:themeFill="background1" w:themeFillShade="F2"/>
            <w:vAlign w:val="center"/>
            <w:hideMark/>
          </w:tcPr>
          <w:p w14:paraId="7A2604A3" w14:textId="77777777" w:rsidR="000434D7" w:rsidRPr="000A2172" w:rsidRDefault="000434D7" w:rsidP="00287583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0A2172">
              <w:rPr>
                <w:b/>
                <w:bCs/>
              </w:rPr>
              <w:t>Due</w:t>
            </w:r>
          </w:p>
        </w:tc>
        <w:tc>
          <w:tcPr>
            <w:tcW w:w="2477" w:type="dxa"/>
            <w:shd w:val="clear" w:color="auto" w:fill="F2F2F2" w:themeFill="background1" w:themeFillShade="F2"/>
            <w:vAlign w:val="center"/>
            <w:hideMark/>
          </w:tcPr>
          <w:p w14:paraId="1F8CE8EA" w14:textId="77777777" w:rsidR="000434D7" w:rsidRPr="000A2172" w:rsidRDefault="000434D7" w:rsidP="00287583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0A2172">
              <w:rPr>
                <w:b/>
                <w:bCs/>
              </w:rPr>
              <w:t>Responsible</w:t>
            </w:r>
          </w:p>
        </w:tc>
        <w:tc>
          <w:tcPr>
            <w:tcW w:w="4160" w:type="dxa"/>
            <w:shd w:val="clear" w:color="auto" w:fill="F2F2F2" w:themeFill="background1" w:themeFillShade="F2"/>
            <w:vAlign w:val="center"/>
          </w:tcPr>
          <w:p w14:paraId="7BD00AAF" w14:textId="77777777" w:rsidR="000434D7" w:rsidRPr="000A2172" w:rsidRDefault="000434D7" w:rsidP="00287583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0A2172">
              <w:rPr>
                <w:b/>
                <w:bCs/>
              </w:rPr>
              <w:t>Status</w:t>
            </w:r>
          </w:p>
        </w:tc>
      </w:tr>
      <w:tr w:rsidR="000434D7" w:rsidRPr="006218D6" w14:paraId="5DD09E9B" w14:textId="77777777" w:rsidTr="00287583">
        <w:trPr>
          <w:trHeight w:val="178"/>
        </w:trPr>
        <w:tc>
          <w:tcPr>
            <w:tcW w:w="3070" w:type="dxa"/>
            <w:vMerge/>
            <w:vAlign w:val="center"/>
          </w:tcPr>
          <w:p w14:paraId="0B4FF903" w14:textId="77777777" w:rsidR="000434D7" w:rsidRPr="00F539F5" w:rsidRDefault="000434D7" w:rsidP="00287583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2627" w:type="dxa"/>
            <w:vAlign w:val="center"/>
          </w:tcPr>
          <w:p w14:paraId="161094FA" w14:textId="77777777" w:rsidR="000434D7" w:rsidRPr="008555CA" w:rsidRDefault="000434D7" w:rsidP="00287583">
            <w:pPr>
              <w:pStyle w:val="ListBullet"/>
              <w:numPr>
                <w:ilvl w:val="0"/>
                <w:numId w:val="0"/>
              </w:numPr>
            </w:pPr>
            <w:r>
              <w:t>Training Material SOW signed</w:t>
            </w:r>
          </w:p>
        </w:tc>
        <w:tc>
          <w:tcPr>
            <w:tcW w:w="1842" w:type="dxa"/>
            <w:vAlign w:val="center"/>
          </w:tcPr>
          <w:p w14:paraId="152FE6BB" w14:textId="77777777" w:rsidR="000434D7" w:rsidRDefault="000434D7" w:rsidP="00287583">
            <w:pPr>
              <w:pStyle w:val="ListBullet"/>
              <w:numPr>
                <w:ilvl w:val="0"/>
                <w:numId w:val="0"/>
              </w:numPr>
            </w:pPr>
            <w:r>
              <w:t>1 Dec</w:t>
            </w:r>
          </w:p>
        </w:tc>
        <w:tc>
          <w:tcPr>
            <w:tcW w:w="2477" w:type="dxa"/>
            <w:vAlign w:val="center"/>
          </w:tcPr>
          <w:p w14:paraId="69B35857" w14:textId="77777777" w:rsidR="000434D7" w:rsidRDefault="000434D7" w:rsidP="00287583">
            <w:pPr>
              <w:pStyle w:val="ListBullet"/>
              <w:numPr>
                <w:ilvl w:val="0"/>
                <w:numId w:val="0"/>
              </w:numPr>
            </w:pPr>
            <w:r>
              <w:t>Grainger</w:t>
            </w:r>
          </w:p>
        </w:tc>
        <w:tc>
          <w:tcPr>
            <w:tcW w:w="4160" w:type="dxa"/>
            <w:shd w:val="clear" w:color="auto" w:fill="92D050"/>
            <w:vAlign w:val="center"/>
          </w:tcPr>
          <w:p w14:paraId="2050FB97" w14:textId="77777777" w:rsidR="000434D7" w:rsidRDefault="000434D7" w:rsidP="00287583">
            <w:pPr>
              <w:pStyle w:val="ListBullet"/>
              <w:numPr>
                <w:ilvl w:val="0"/>
                <w:numId w:val="0"/>
              </w:numPr>
            </w:pPr>
            <w:r>
              <w:t>Need this approved this week so we can complete the work next week</w:t>
            </w:r>
          </w:p>
        </w:tc>
      </w:tr>
      <w:tr w:rsidR="000434D7" w:rsidRPr="006218D6" w14:paraId="389203A4" w14:textId="77777777" w:rsidTr="00287583">
        <w:trPr>
          <w:trHeight w:val="178"/>
        </w:trPr>
        <w:tc>
          <w:tcPr>
            <w:tcW w:w="3070" w:type="dxa"/>
            <w:vMerge/>
            <w:vAlign w:val="center"/>
          </w:tcPr>
          <w:p w14:paraId="2761767A" w14:textId="77777777" w:rsidR="000434D7" w:rsidRPr="00F539F5" w:rsidRDefault="000434D7" w:rsidP="00287583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2627" w:type="dxa"/>
            <w:vAlign w:val="center"/>
          </w:tcPr>
          <w:p w14:paraId="610AFBD0" w14:textId="77777777" w:rsidR="000434D7" w:rsidRDefault="000434D7" w:rsidP="00287583">
            <w:pPr>
              <w:pStyle w:val="ListBullet"/>
              <w:numPr>
                <w:ilvl w:val="0"/>
                <w:numId w:val="0"/>
              </w:numPr>
            </w:pPr>
            <w:r>
              <w:t>Demo</w:t>
            </w:r>
          </w:p>
        </w:tc>
        <w:tc>
          <w:tcPr>
            <w:tcW w:w="1842" w:type="dxa"/>
            <w:vAlign w:val="center"/>
          </w:tcPr>
          <w:p w14:paraId="7D6B3E10" w14:textId="77777777" w:rsidR="000434D7" w:rsidRDefault="000434D7" w:rsidP="00287583">
            <w:pPr>
              <w:pStyle w:val="ListBullet"/>
              <w:numPr>
                <w:ilvl w:val="0"/>
                <w:numId w:val="0"/>
              </w:numPr>
            </w:pPr>
            <w:r>
              <w:t>1</w:t>
            </w:r>
            <w:r w:rsidRPr="005D18E9">
              <w:rPr>
                <w:vertAlign w:val="superscript"/>
              </w:rPr>
              <w:t>st</w:t>
            </w:r>
            <w:r>
              <w:t xml:space="preserve"> Dec</w:t>
            </w:r>
          </w:p>
        </w:tc>
        <w:tc>
          <w:tcPr>
            <w:tcW w:w="2477" w:type="dxa"/>
            <w:vAlign w:val="center"/>
          </w:tcPr>
          <w:p w14:paraId="1638F469" w14:textId="77777777" w:rsidR="000434D7" w:rsidRDefault="000434D7" w:rsidP="00287583">
            <w:pPr>
              <w:pStyle w:val="ListBullet"/>
              <w:numPr>
                <w:ilvl w:val="0"/>
                <w:numId w:val="0"/>
              </w:numPr>
            </w:pPr>
            <w:r>
              <w:t>Grainger / Open Box</w:t>
            </w:r>
          </w:p>
        </w:tc>
        <w:tc>
          <w:tcPr>
            <w:tcW w:w="4160" w:type="dxa"/>
            <w:shd w:val="clear" w:color="auto" w:fill="92D050"/>
            <w:vAlign w:val="center"/>
          </w:tcPr>
          <w:p w14:paraId="220518B8" w14:textId="77777777" w:rsidR="000434D7" w:rsidRDefault="000434D7" w:rsidP="00287583">
            <w:pPr>
              <w:pStyle w:val="ListBullet"/>
              <w:numPr>
                <w:ilvl w:val="0"/>
                <w:numId w:val="0"/>
              </w:numPr>
            </w:pPr>
            <w:r>
              <w:t>On Track</w:t>
            </w:r>
          </w:p>
        </w:tc>
      </w:tr>
      <w:tr w:rsidR="000434D7" w:rsidRPr="006218D6" w14:paraId="2B0A9DE1" w14:textId="77777777" w:rsidTr="00287583">
        <w:trPr>
          <w:trHeight w:val="178"/>
        </w:trPr>
        <w:tc>
          <w:tcPr>
            <w:tcW w:w="3070" w:type="dxa"/>
            <w:vMerge/>
            <w:vAlign w:val="center"/>
          </w:tcPr>
          <w:p w14:paraId="54A27847" w14:textId="77777777" w:rsidR="000434D7" w:rsidRPr="00F539F5" w:rsidRDefault="000434D7" w:rsidP="00287583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2627" w:type="dxa"/>
            <w:vAlign w:val="center"/>
          </w:tcPr>
          <w:p w14:paraId="77ED237E" w14:textId="77777777" w:rsidR="000434D7" w:rsidRDefault="000434D7" w:rsidP="00287583">
            <w:pPr>
              <w:pStyle w:val="ListBullet"/>
              <w:numPr>
                <w:ilvl w:val="0"/>
                <w:numId w:val="0"/>
              </w:numPr>
            </w:pPr>
            <w:r>
              <w:t>End-to-End UAT</w:t>
            </w:r>
          </w:p>
        </w:tc>
        <w:tc>
          <w:tcPr>
            <w:tcW w:w="1842" w:type="dxa"/>
            <w:vAlign w:val="center"/>
          </w:tcPr>
          <w:p w14:paraId="5F778199" w14:textId="77777777" w:rsidR="000434D7" w:rsidRDefault="000434D7" w:rsidP="00287583">
            <w:pPr>
              <w:pStyle w:val="ListBullet"/>
              <w:numPr>
                <w:ilvl w:val="0"/>
                <w:numId w:val="0"/>
              </w:numPr>
            </w:pPr>
            <w:r>
              <w:t>4</w:t>
            </w:r>
            <w:r w:rsidRPr="00ED3950">
              <w:rPr>
                <w:vertAlign w:val="superscript"/>
              </w:rPr>
              <w:t>th</w:t>
            </w:r>
            <w:r>
              <w:t xml:space="preserve"> Dec </w:t>
            </w:r>
          </w:p>
        </w:tc>
        <w:tc>
          <w:tcPr>
            <w:tcW w:w="2477" w:type="dxa"/>
            <w:vAlign w:val="center"/>
          </w:tcPr>
          <w:p w14:paraId="06B3A8EC" w14:textId="77777777" w:rsidR="000434D7" w:rsidRDefault="000434D7" w:rsidP="00287583">
            <w:pPr>
              <w:pStyle w:val="ListBullet"/>
              <w:numPr>
                <w:ilvl w:val="0"/>
                <w:numId w:val="0"/>
              </w:numPr>
            </w:pPr>
            <w:r>
              <w:t>Grainger</w:t>
            </w:r>
          </w:p>
        </w:tc>
        <w:tc>
          <w:tcPr>
            <w:tcW w:w="4160" w:type="dxa"/>
            <w:shd w:val="clear" w:color="auto" w:fill="92D050"/>
            <w:vAlign w:val="center"/>
          </w:tcPr>
          <w:p w14:paraId="35640D26" w14:textId="77777777" w:rsidR="000434D7" w:rsidRDefault="000434D7" w:rsidP="00287583">
            <w:pPr>
              <w:pStyle w:val="ListBullet"/>
              <w:numPr>
                <w:ilvl w:val="0"/>
                <w:numId w:val="0"/>
              </w:numPr>
            </w:pPr>
            <w:r>
              <w:t>All UAT feedback provided by 8</w:t>
            </w:r>
            <w:r w:rsidRPr="00763896">
              <w:rPr>
                <w:vertAlign w:val="superscript"/>
              </w:rPr>
              <w:t>th</w:t>
            </w:r>
            <w:r>
              <w:t xml:space="preserve"> Dec.</w:t>
            </w:r>
          </w:p>
          <w:p w14:paraId="5A59331C" w14:textId="77777777" w:rsidR="000434D7" w:rsidRDefault="000434D7" w:rsidP="00287583">
            <w:pPr>
              <w:pStyle w:val="ListBullet"/>
              <w:numPr>
                <w:ilvl w:val="0"/>
                <w:numId w:val="0"/>
              </w:numPr>
            </w:pPr>
            <w:r>
              <w:t>UAT completed by 15</w:t>
            </w:r>
            <w:r w:rsidRPr="00CA509A">
              <w:rPr>
                <w:vertAlign w:val="superscript"/>
              </w:rPr>
              <w:t>th</w:t>
            </w:r>
            <w:r>
              <w:t xml:space="preserve"> Dec.</w:t>
            </w:r>
          </w:p>
        </w:tc>
      </w:tr>
      <w:tr w:rsidR="000434D7" w:rsidRPr="006218D6" w14:paraId="729DAA02" w14:textId="77777777" w:rsidTr="00287583">
        <w:trPr>
          <w:trHeight w:val="178"/>
        </w:trPr>
        <w:tc>
          <w:tcPr>
            <w:tcW w:w="3070" w:type="dxa"/>
            <w:vMerge/>
            <w:vAlign w:val="center"/>
          </w:tcPr>
          <w:p w14:paraId="51577902" w14:textId="77777777" w:rsidR="000434D7" w:rsidRPr="00F539F5" w:rsidRDefault="000434D7" w:rsidP="00287583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2627" w:type="dxa"/>
            <w:vAlign w:val="center"/>
          </w:tcPr>
          <w:p w14:paraId="23CA2B61" w14:textId="77777777" w:rsidR="000434D7" w:rsidRDefault="000434D7" w:rsidP="00287583">
            <w:pPr>
              <w:pStyle w:val="ListBullet"/>
              <w:numPr>
                <w:ilvl w:val="0"/>
                <w:numId w:val="0"/>
              </w:numPr>
            </w:pPr>
            <w:r>
              <w:t>Steerco #2</w:t>
            </w:r>
          </w:p>
        </w:tc>
        <w:tc>
          <w:tcPr>
            <w:tcW w:w="1842" w:type="dxa"/>
            <w:vAlign w:val="center"/>
          </w:tcPr>
          <w:p w14:paraId="1DEEE010" w14:textId="77777777" w:rsidR="000434D7" w:rsidRDefault="000434D7" w:rsidP="00287583">
            <w:pPr>
              <w:pStyle w:val="ListBullet"/>
              <w:numPr>
                <w:ilvl w:val="0"/>
                <w:numId w:val="0"/>
              </w:numPr>
            </w:pPr>
            <w:r>
              <w:t>5</w:t>
            </w:r>
            <w:r w:rsidRPr="00994250">
              <w:rPr>
                <w:vertAlign w:val="superscript"/>
              </w:rPr>
              <w:t>th</w:t>
            </w:r>
            <w:r>
              <w:t xml:space="preserve"> Dec</w:t>
            </w:r>
          </w:p>
        </w:tc>
        <w:tc>
          <w:tcPr>
            <w:tcW w:w="2477" w:type="dxa"/>
            <w:vAlign w:val="center"/>
          </w:tcPr>
          <w:p w14:paraId="701685A6" w14:textId="77777777" w:rsidR="000434D7" w:rsidRDefault="000434D7" w:rsidP="00287583">
            <w:pPr>
              <w:pStyle w:val="ListBullet"/>
              <w:numPr>
                <w:ilvl w:val="0"/>
                <w:numId w:val="0"/>
              </w:numPr>
            </w:pPr>
            <w:r>
              <w:t>Grainger / Open Box</w:t>
            </w:r>
          </w:p>
        </w:tc>
        <w:tc>
          <w:tcPr>
            <w:tcW w:w="4160" w:type="dxa"/>
            <w:shd w:val="clear" w:color="auto" w:fill="92D050"/>
            <w:vAlign w:val="center"/>
          </w:tcPr>
          <w:p w14:paraId="2B122838" w14:textId="77777777" w:rsidR="000434D7" w:rsidRDefault="000434D7" w:rsidP="00287583">
            <w:pPr>
              <w:pStyle w:val="ListBullet"/>
              <w:numPr>
                <w:ilvl w:val="0"/>
                <w:numId w:val="0"/>
              </w:numPr>
            </w:pPr>
            <w:r>
              <w:t>On Track</w:t>
            </w:r>
          </w:p>
        </w:tc>
      </w:tr>
      <w:tr w:rsidR="000434D7" w:rsidRPr="006218D6" w14:paraId="3F74077F" w14:textId="77777777" w:rsidTr="00287583">
        <w:trPr>
          <w:trHeight w:val="178"/>
        </w:trPr>
        <w:tc>
          <w:tcPr>
            <w:tcW w:w="3070" w:type="dxa"/>
            <w:vMerge/>
            <w:vAlign w:val="center"/>
          </w:tcPr>
          <w:p w14:paraId="258FFB60" w14:textId="77777777" w:rsidR="000434D7" w:rsidRPr="00F539F5" w:rsidRDefault="000434D7" w:rsidP="00287583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2627" w:type="dxa"/>
            <w:vAlign w:val="center"/>
          </w:tcPr>
          <w:p w14:paraId="1FAB540A" w14:textId="77777777" w:rsidR="000434D7" w:rsidRDefault="000434D7" w:rsidP="00287583">
            <w:pPr>
              <w:pStyle w:val="ListBullet"/>
              <w:numPr>
                <w:ilvl w:val="0"/>
                <w:numId w:val="0"/>
              </w:numPr>
            </w:pPr>
            <w:r>
              <w:t>Go-Live</w:t>
            </w:r>
          </w:p>
        </w:tc>
        <w:tc>
          <w:tcPr>
            <w:tcW w:w="1842" w:type="dxa"/>
            <w:vAlign w:val="center"/>
          </w:tcPr>
          <w:p w14:paraId="0AC3C606" w14:textId="77777777" w:rsidR="000434D7" w:rsidRDefault="000434D7" w:rsidP="00287583">
            <w:pPr>
              <w:pStyle w:val="ListBullet"/>
              <w:numPr>
                <w:ilvl w:val="0"/>
                <w:numId w:val="0"/>
              </w:numPr>
            </w:pPr>
            <w:r>
              <w:t>15</w:t>
            </w:r>
            <w:r w:rsidRPr="007047E4">
              <w:rPr>
                <w:vertAlign w:val="superscript"/>
              </w:rPr>
              <w:t>th</w:t>
            </w:r>
            <w:r>
              <w:t xml:space="preserve"> Jan 2024</w:t>
            </w:r>
          </w:p>
        </w:tc>
        <w:tc>
          <w:tcPr>
            <w:tcW w:w="2477" w:type="dxa"/>
            <w:vAlign w:val="center"/>
          </w:tcPr>
          <w:p w14:paraId="1390851C" w14:textId="77777777" w:rsidR="000434D7" w:rsidRDefault="000434D7" w:rsidP="00287583">
            <w:pPr>
              <w:pStyle w:val="ListBullet"/>
              <w:numPr>
                <w:ilvl w:val="0"/>
                <w:numId w:val="0"/>
              </w:numPr>
            </w:pPr>
            <w:r>
              <w:t>Grainger / Open Box</w:t>
            </w:r>
          </w:p>
        </w:tc>
        <w:tc>
          <w:tcPr>
            <w:tcW w:w="4160" w:type="dxa"/>
            <w:shd w:val="clear" w:color="auto" w:fill="92D050"/>
            <w:vAlign w:val="center"/>
          </w:tcPr>
          <w:p w14:paraId="2A4F4E1A" w14:textId="77777777" w:rsidR="000434D7" w:rsidRDefault="000434D7" w:rsidP="00287583">
            <w:pPr>
              <w:pStyle w:val="ListBullet"/>
              <w:numPr>
                <w:ilvl w:val="0"/>
                <w:numId w:val="0"/>
              </w:numPr>
            </w:pPr>
            <w:r>
              <w:t>On Track</w:t>
            </w:r>
          </w:p>
        </w:tc>
      </w:tr>
      <w:tr w:rsidR="000434D7" w:rsidRPr="00241839" w14:paraId="5C6408B7" w14:textId="77777777" w:rsidTr="00287583">
        <w:trPr>
          <w:trHeight w:val="65"/>
        </w:trPr>
        <w:tc>
          <w:tcPr>
            <w:tcW w:w="3070" w:type="dxa"/>
            <w:shd w:val="clear" w:color="auto" w:fill="F2F2F2" w:themeFill="background1" w:themeFillShade="F2"/>
            <w:vAlign w:val="center"/>
          </w:tcPr>
          <w:p w14:paraId="61507AFC" w14:textId="77777777" w:rsidR="000434D7" w:rsidRPr="00F539F5" w:rsidRDefault="000434D7" w:rsidP="00287583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>
              <w:rPr>
                <w:b/>
              </w:rPr>
              <w:t>Discussions/Risks /Issues</w:t>
            </w:r>
          </w:p>
        </w:tc>
        <w:tc>
          <w:tcPr>
            <w:tcW w:w="11106" w:type="dxa"/>
            <w:gridSpan w:val="4"/>
            <w:vAlign w:val="center"/>
          </w:tcPr>
          <w:p w14:paraId="678B0C4E" w14:textId="77777777" w:rsidR="000434D7" w:rsidRPr="00241839" w:rsidRDefault="000434D7" w:rsidP="00287583">
            <w:pPr>
              <w:pStyle w:val="ListBullet"/>
            </w:pPr>
            <w:r>
              <w:t xml:space="preserve">Planning for support beyond post go-live </w:t>
            </w:r>
            <w:proofErr w:type="spellStart"/>
            <w:r>
              <w:t>hypercare</w:t>
            </w:r>
            <w:proofErr w:type="spellEnd"/>
            <w:r>
              <w:t>. Open Box strongly recommends 0.5 FTEs (80 hours).</w:t>
            </w:r>
          </w:p>
        </w:tc>
      </w:tr>
      <w:tr w:rsidR="000434D7" w:rsidRPr="004C7753" w14:paraId="4343298B" w14:textId="77777777" w:rsidTr="00287583">
        <w:tc>
          <w:tcPr>
            <w:tcW w:w="3070" w:type="dxa"/>
            <w:shd w:val="clear" w:color="auto" w:fill="F2F2F2" w:themeFill="background1" w:themeFillShade="F2"/>
            <w:vAlign w:val="center"/>
            <w:hideMark/>
          </w:tcPr>
          <w:p w14:paraId="04AF4267" w14:textId="77777777" w:rsidR="000434D7" w:rsidRPr="00F539F5" w:rsidRDefault="000434D7" w:rsidP="00287583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 w:rsidRPr="00F539F5">
              <w:rPr>
                <w:b/>
              </w:rPr>
              <w:t>Personnel Notes</w:t>
            </w:r>
          </w:p>
        </w:tc>
        <w:tc>
          <w:tcPr>
            <w:tcW w:w="11106" w:type="dxa"/>
            <w:gridSpan w:val="4"/>
            <w:vAlign w:val="center"/>
          </w:tcPr>
          <w:p w14:paraId="52932ECD" w14:textId="77777777" w:rsidR="000434D7" w:rsidRDefault="000434D7" w:rsidP="00287583">
            <w:pPr>
              <w:pStyle w:val="ListBullet"/>
            </w:pPr>
            <w:r>
              <w:t>Jacob on leave from 15 December.</w:t>
            </w:r>
          </w:p>
          <w:p w14:paraId="73774FF4" w14:textId="77777777" w:rsidR="000434D7" w:rsidRPr="004C7753" w:rsidRDefault="000434D7" w:rsidP="00287583">
            <w:pPr>
              <w:pStyle w:val="ListBullet"/>
            </w:pPr>
            <w:r>
              <w:t>Open Box will be taking extended leave over December.</w:t>
            </w:r>
          </w:p>
        </w:tc>
      </w:tr>
    </w:tbl>
    <w:p w14:paraId="2D5D68CF" w14:textId="77777777" w:rsidR="000434D7" w:rsidRDefault="000434D7" w:rsidP="000251E2">
      <w:pPr>
        <w:spacing w:line="240" w:lineRule="auto"/>
        <w:rPr>
          <w:color w:val="595959" w:themeColor="text1" w:themeTint="A6"/>
          <w:sz w:val="28"/>
        </w:rPr>
      </w:pPr>
    </w:p>
    <w:p w14:paraId="6167C806" w14:textId="77777777" w:rsidR="00704E37" w:rsidRDefault="00704E37" w:rsidP="000251E2">
      <w:pPr>
        <w:spacing w:line="240" w:lineRule="auto"/>
        <w:rPr>
          <w:color w:val="595959" w:themeColor="text1" w:themeTint="A6"/>
          <w:sz w:val="28"/>
        </w:rPr>
      </w:pPr>
    </w:p>
    <w:tbl>
      <w:tblPr>
        <w:tblW w:w="14176" w:type="dxa"/>
        <w:tblInd w:w="-743" w:type="dxa"/>
        <w:tblBorders>
          <w:top w:val="single" w:sz="6" w:space="0" w:color="7F7F7F" w:themeColor="text1" w:themeTint="80"/>
          <w:left w:val="single" w:sz="6" w:space="0" w:color="7F7F7F" w:themeColor="text1" w:themeTint="80"/>
          <w:bottom w:val="single" w:sz="6" w:space="0" w:color="7F7F7F" w:themeColor="text1" w:themeTint="80"/>
          <w:right w:val="single" w:sz="6" w:space="0" w:color="7F7F7F" w:themeColor="text1" w:themeTint="80"/>
          <w:insideH w:val="single" w:sz="6" w:space="0" w:color="7F7F7F" w:themeColor="text1" w:themeTint="80"/>
          <w:insideV w:val="single" w:sz="6" w:space="0" w:color="7F7F7F" w:themeColor="text1" w:themeTint="80"/>
        </w:tblBorders>
        <w:tblLayout w:type="fixed"/>
        <w:tblLook w:val="01E0" w:firstRow="1" w:lastRow="1" w:firstColumn="1" w:lastColumn="1" w:noHBand="0" w:noVBand="0"/>
      </w:tblPr>
      <w:tblGrid>
        <w:gridCol w:w="3070"/>
        <w:gridCol w:w="2627"/>
        <w:gridCol w:w="1842"/>
        <w:gridCol w:w="2477"/>
        <w:gridCol w:w="4160"/>
      </w:tblGrid>
      <w:tr w:rsidR="00704E37" w:rsidRPr="00F539F5" w14:paraId="15A74820" w14:textId="77777777" w:rsidTr="006C0B26">
        <w:tc>
          <w:tcPr>
            <w:tcW w:w="3070" w:type="dxa"/>
            <w:shd w:val="clear" w:color="auto" w:fill="F2F2F2" w:themeFill="background1" w:themeFillShade="F2"/>
            <w:vAlign w:val="center"/>
            <w:hideMark/>
          </w:tcPr>
          <w:p w14:paraId="6C8E975C" w14:textId="77777777" w:rsidR="00704E37" w:rsidRPr="00F539F5" w:rsidRDefault="00704E37" w:rsidP="006C0B26">
            <w:pPr>
              <w:pStyle w:val="IndentOne"/>
              <w:spacing w:before="60" w:after="60" w:line="240" w:lineRule="atLeast"/>
              <w:ind w:left="0"/>
              <w:rPr>
                <w:b/>
                <w:lang w:val="en-GB" w:eastAsia="en-ZA"/>
              </w:rPr>
            </w:pPr>
            <w:r w:rsidRPr="00F539F5">
              <w:rPr>
                <w:b/>
              </w:rPr>
              <w:t>Project</w:t>
            </w:r>
          </w:p>
        </w:tc>
        <w:tc>
          <w:tcPr>
            <w:tcW w:w="11106" w:type="dxa"/>
            <w:gridSpan w:val="4"/>
            <w:vAlign w:val="center"/>
            <w:hideMark/>
          </w:tcPr>
          <w:p w14:paraId="355193FE" w14:textId="77777777" w:rsidR="00704E37" w:rsidRPr="00F539F5" w:rsidRDefault="00704E37" w:rsidP="006C0B26">
            <w:pPr>
              <w:pStyle w:val="IndentOne"/>
              <w:spacing w:before="60" w:after="60" w:line="240" w:lineRule="atLeast"/>
              <w:ind w:left="0"/>
            </w:pPr>
            <w:r>
              <w:t xml:space="preserve">End of Tenancy </w:t>
            </w:r>
          </w:p>
        </w:tc>
      </w:tr>
      <w:tr w:rsidR="00704E37" w14:paraId="24F1E0D6" w14:textId="77777777" w:rsidTr="006C0B26">
        <w:tc>
          <w:tcPr>
            <w:tcW w:w="3070" w:type="dxa"/>
            <w:shd w:val="clear" w:color="auto" w:fill="F2F2F2" w:themeFill="background1" w:themeFillShade="F2"/>
            <w:vAlign w:val="center"/>
          </w:tcPr>
          <w:p w14:paraId="4D86A6BA" w14:textId="77777777" w:rsidR="00704E37" w:rsidRPr="00F539F5" w:rsidRDefault="00704E37" w:rsidP="006C0B26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>
              <w:rPr>
                <w:b/>
              </w:rPr>
              <w:t>Period</w:t>
            </w:r>
          </w:p>
        </w:tc>
        <w:tc>
          <w:tcPr>
            <w:tcW w:w="11106" w:type="dxa"/>
            <w:gridSpan w:val="4"/>
            <w:vAlign w:val="center"/>
          </w:tcPr>
          <w:p w14:paraId="41B702C4" w14:textId="77777777" w:rsidR="00704E37" w:rsidRDefault="00704E37" w:rsidP="006C0B26">
            <w:pPr>
              <w:pStyle w:val="IndentOne"/>
              <w:spacing w:before="60" w:after="60"/>
              <w:ind w:left="0"/>
            </w:pPr>
            <w:r>
              <w:t>15</w:t>
            </w:r>
            <w:r w:rsidRPr="000506FB">
              <w:rPr>
                <w:vertAlign w:val="superscript"/>
              </w:rPr>
              <w:t>th</w:t>
            </w:r>
            <w:r>
              <w:t xml:space="preserve"> – 22</w:t>
            </w:r>
            <w:r w:rsidRPr="002637D7">
              <w:rPr>
                <w:vertAlign w:val="superscript"/>
              </w:rPr>
              <w:t>nd</w:t>
            </w:r>
            <w:r>
              <w:t xml:space="preserve"> Nov 2023</w:t>
            </w:r>
          </w:p>
        </w:tc>
      </w:tr>
      <w:tr w:rsidR="00704E37" w:rsidRPr="00F539F5" w14:paraId="496871B1" w14:textId="77777777" w:rsidTr="006C0B26">
        <w:tc>
          <w:tcPr>
            <w:tcW w:w="3070" w:type="dxa"/>
            <w:shd w:val="clear" w:color="auto" w:fill="F2F2F2" w:themeFill="background1" w:themeFillShade="F2"/>
            <w:vAlign w:val="center"/>
            <w:hideMark/>
          </w:tcPr>
          <w:p w14:paraId="6E4B3E17" w14:textId="77777777" w:rsidR="00704E37" w:rsidRPr="00F539F5" w:rsidRDefault="00704E37" w:rsidP="006C0B26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 w:rsidRPr="00F539F5">
              <w:rPr>
                <w:b/>
              </w:rPr>
              <w:lastRenderedPageBreak/>
              <w:t>Status Overview</w:t>
            </w:r>
          </w:p>
        </w:tc>
        <w:tc>
          <w:tcPr>
            <w:tcW w:w="11106" w:type="dxa"/>
            <w:gridSpan w:val="4"/>
            <w:shd w:val="clear" w:color="auto" w:fill="auto"/>
            <w:vAlign w:val="center"/>
            <w:hideMark/>
          </w:tcPr>
          <w:p w14:paraId="5799FC14" w14:textId="77777777" w:rsidR="00704E37" w:rsidRPr="00F539F5" w:rsidRDefault="00704E37" w:rsidP="006C0B26">
            <w:pPr>
              <w:pStyle w:val="IndentOne"/>
              <w:spacing w:before="60" w:after="60" w:line="240" w:lineRule="atLeast"/>
              <w:ind w:left="0"/>
            </w:pPr>
            <w:r>
              <w:t>Sprint 4: Build</w:t>
            </w:r>
          </w:p>
        </w:tc>
      </w:tr>
      <w:tr w:rsidR="00704E37" w:rsidRPr="008E0703" w14:paraId="13B74B49" w14:textId="77777777" w:rsidTr="006C0B26">
        <w:trPr>
          <w:trHeight w:val="180"/>
        </w:trPr>
        <w:tc>
          <w:tcPr>
            <w:tcW w:w="3070" w:type="dxa"/>
            <w:vMerge w:val="restart"/>
            <w:shd w:val="clear" w:color="auto" w:fill="F2F2F2" w:themeFill="background1" w:themeFillShade="F2"/>
            <w:vAlign w:val="center"/>
            <w:hideMark/>
          </w:tcPr>
          <w:p w14:paraId="46DE78C1" w14:textId="77777777" w:rsidR="00704E37" w:rsidRPr="00F539F5" w:rsidRDefault="00704E37" w:rsidP="006C0B26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 w:rsidRPr="00F539F5">
              <w:rPr>
                <w:b/>
              </w:rPr>
              <w:t>Progress in the last week</w:t>
            </w:r>
          </w:p>
        </w:tc>
        <w:tc>
          <w:tcPr>
            <w:tcW w:w="4469" w:type="dxa"/>
            <w:gridSpan w:val="2"/>
            <w:shd w:val="clear" w:color="auto" w:fill="F2F2F2" w:themeFill="background1" w:themeFillShade="F2"/>
            <w:vAlign w:val="center"/>
            <w:hideMark/>
          </w:tcPr>
          <w:p w14:paraId="5FCB5BB4" w14:textId="77777777" w:rsidR="00704E37" w:rsidRPr="000A2172" w:rsidRDefault="00704E37" w:rsidP="006C0B26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0A2172">
              <w:rPr>
                <w:b/>
                <w:bCs/>
              </w:rPr>
              <w:t>Item</w:t>
            </w:r>
          </w:p>
        </w:tc>
        <w:tc>
          <w:tcPr>
            <w:tcW w:w="2477" w:type="dxa"/>
            <w:shd w:val="clear" w:color="auto" w:fill="F2F2F2" w:themeFill="background1" w:themeFillShade="F2"/>
            <w:vAlign w:val="center"/>
            <w:hideMark/>
          </w:tcPr>
          <w:p w14:paraId="1789EF32" w14:textId="77777777" w:rsidR="00704E37" w:rsidRPr="000A2172" w:rsidRDefault="00704E37" w:rsidP="006C0B26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0A2172">
              <w:rPr>
                <w:b/>
                <w:bCs/>
              </w:rPr>
              <w:t>Completed</w:t>
            </w:r>
          </w:p>
        </w:tc>
        <w:tc>
          <w:tcPr>
            <w:tcW w:w="4160" w:type="dxa"/>
            <w:shd w:val="clear" w:color="auto" w:fill="F2F2F2" w:themeFill="background1" w:themeFillShade="F2"/>
            <w:vAlign w:val="center"/>
            <w:hideMark/>
          </w:tcPr>
          <w:p w14:paraId="21AA0CBC" w14:textId="77777777" w:rsidR="00704E37" w:rsidRPr="000A2172" w:rsidRDefault="00704E37" w:rsidP="006C0B26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0A2172">
              <w:rPr>
                <w:b/>
                <w:bCs/>
              </w:rPr>
              <w:t>Responsible</w:t>
            </w:r>
          </w:p>
        </w:tc>
      </w:tr>
      <w:tr w:rsidR="00704E37" w14:paraId="1F27CCF2" w14:textId="77777777" w:rsidTr="006C0B26">
        <w:trPr>
          <w:trHeight w:val="178"/>
        </w:trPr>
        <w:tc>
          <w:tcPr>
            <w:tcW w:w="3070" w:type="dxa"/>
            <w:vMerge/>
            <w:vAlign w:val="center"/>
          </w:tcPr>
          <w:p w14:paraId="79CFF1D4" w14:textId="77777777" w:rsidR="00704E37" w:rsidRPr="00F539F5" w:rsidRDefault="00704E37" w:rsidP="006C0B26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4469" w:type="dxa"/>
            <w:gridSpan w:val="2"/>
            <w:vAlign w:val="center"/>
          </w:tcPr>
          <w:p w14:paraId="397D48B4" w14:textId="77777777" w:rsidR="00704E37" w:rsidRDefault="00704E37" w:rsidP="006C0B26">
            <w:pPr>
              <w:pStyle w:val="ListBullet"/>
              <w:numPr>
                <w:ilvl w:val="0"/>
                <w:numId w:val="0"/>
              </w:numPr>
            </w:pPr>
            <w:r w:rsidRPr="008555CA">
              <w:t>Sprint 3 UAT</w:t>
            </w:r>
            <w:r>
              <w:t xml:space="preserve"> Feedback</w:t>
            </w:r>
          </w:p>
        </w:tc>
        <w:tc>
          <w:tcPr>
            <w:tcW w:w="2477" w:type="dxa"/>
            <w:vAlign w:val="center"/>
          </w:tcPr>
          <w:p w14:paraId="165AF071" w14:textId="77777777" w:rsidR="00704E37" w:rsidRDefault="00704E37" w:rsidP="006C0B26">
            <w:pPr>
              <w:pStyle w:val="ListBullet"/>
              <w:numPr>
                <w:ilvl w:val="0"/>
                <w:numId w:val="0"/>
              </w:numPr>
            </w:pPr>
            <w:r>
              <w:t>17</w:t>
            </w:r>
            <w:r w:rsidRPr="0061732D">
              <w:rPr>
                <w:vertAlign w:val="superscript"/>
              </w:rPr>
              <w:t>th</w:t>
            </w:r>
            <w:r>
              <w:t xml:space="preserve"> Nov</w:t>
            </w:r>
          </w:p>
        </w:tc>
        <w:tc>
          <w:tcPr>
            <w:tcW w:w="4160" w:type="dxa"/>
            <w:vAlign w:val="center"/>
          </w:tcPr>
          <w:p w14:paraId="39C6EABB" w14:textId="77777777" w:rsidR="00704E37" w:rsidRDefault="00704E37" w:rsidP="006C0B26">
            <w:pPr>
              <w:pStyle w:val="ListBullet"/>
              <w:numPr>
                <w:ilvl w:val="0"/>
                <w:numId w:val="0"/>
              </w:numPr>
            </w:pPr>
            <w:r>
              <w:t>Grainger</w:t>
            </w:r>
          </w:p>
        </w:tc>
      </w:tr>
      <w:tr w:rsidR="00704E37" w14:paraId="1A9CB952" w14:textId="77777777" w:rsidTr="006C0B26">
        <w:trPr>
          <w:trHeight w:val="178"/>
        </w:trPr>
        <w:tc>
          <w:tcPr>
            <w:tcW w:w="3070" w:type="dxa"/>
            <w:vMerge/>
            <w:vAlign w:val="center"/>
          </w:tcPr>
          <w:p w14:paraId="54EE1E8E" w14:textId="77777777" w:rsidR="00704E37" w:rsidRPr="00F539F5" w:rsidRDefault="00704E37" w:rsidP="006C0B26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4469" w:type="dxa"/>
            <w:gridSpan w:val="2"/>
            <w:vAlign w:val="center"/>
          </w:tcPr>
          <w:p w14:paraId="4E1701BB" w14:textId="77777777" w:rsidR="00704E37" w:rsidRDefault="00704E37" w:rsidP="006C0B26">
            <w:pPr>
              <w:pStyle w:val="ListBullet"/>
              <w:numPr>
                <w:ilvl w:val="0"/>
                <w:numId w:val="0"/>
              </w:numPr>
            </w:pPr>
            <w:r w:rsidRPr="00F04E56">
              <w:t xml:space="preserve">Review of </w:t>
            </w:r>
            <w:r>
              <w:t>Production Deployment dates</w:t>
            </w:r>
          </w:p>
        </w:tc>
        <w:tc>
          <w:tcPr>
            <w:tcW w:w="2477" w:type="dxa"/>
            <w:vAlign w:val="center"/>
          </w:tcPr>
          <w:p w14:paraId="63AA3C19" w14:textId="77777777" w:rsidR="00704E37" w:rsidRDefault="00704E37" w:rsidP="006C0B26">
            <w:pPr>
              <w:pStyle w:val="ListBullet"/>
              <w:numPr>
                <w:ilvl w:val="0"/>
                <w:numId w:val="0"/>
              </w:numPr>
            </w:pPr>
            <w:r>
              <w:t>21</w:t>
            </w:r>
            <w:r w:rsidRPr="00600D4F">
              <w:rPr>
                <w:vertAlign w:val="superscript"/>
              </w:rPr>
              <w:t>st</w:t>
            </w:r>
            <w:r>
              <w:t xml:space="preserve"> Nov</w:t>
            </w:r>
          </w:p>
        </w:tc>
        <w:tc>
          <w:tcPr>
            <w:tcW w:w="4160" w:type="dxa"/>
            <w:vAlign w:val="center"/>
          </w:tcPr>
          <w:p w14:paraId="14D06AC5" w14:textId="77777777" w:rsidR="00704E37" w:rsidRDefault="00704E37" w:rsidP="006C0B26">
            <w:pPr>
              <w:pStyle w:val="ListBullet"/>
              <w:numPr>
                <w:ilvl w:val="0"/>
                <w:numId w:val="0"/>
              </w:numPr>
            </w:pPr>
            <w:r>
              <w:t>Grainger / Open Box</w:t>
            </w:r>
          </w:p>
        </w:tc>
      </w:tr>
      <w:tr w:rsidR="00704E37" w:rsidRPr="008E0703" w14:paraId="7EF3F8C4" w14:textId="77777777" w:rsidTr="006C0B26">
        <w:trPr>
          <w:trHeight w:val="180"/>
        </w:trPr>
        <w:tc>
          <w:tcPr>
            <w:tcW w:w="3070" w:type="dxa"/>
            <w:vMerge w:val="restart"/>
            <w:shd w:val="clear" w:color="auto" w:fill="F2F2F2" w:themeFill="background1" w:themeFillShade="F2"/>
            <w:vAlign w:val="center"/>
            <w:hideMark/>
          </w:tcPr>
          <w:p w14:paraId="097E49A5" w14:textId="77777777" w:rsidR="00704E37" w:rsidRPr="00F539F5" w:rsidRDefault="00704E37" w:rsidP="006C0B26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 w:rsidRPr="00F539F5">
              <w:rPr>
                <w:b/>
              </w:rPr>
              <w:t>Upcoming deliverables / feedback required</w:t>
            </w:r>
          </w:p>
        </w:tc>
        <w:tc>
          <w:tcPr>
            <w:tcW w:w="2627" w:type="dxa"/>
            <w:shd w:val="clear" w:color="auto" w:fill="F2F2F2" w:themeFill="background1" w:themeFillShade="F2"/>
            <w:vAlign w:val="center"/>
            <w:hideMark/>
          </w:tcPr>
          <w:p w14:paraId="4CDC0406" w14:textId="77777777" w:rsidR="00704E37" w:rsidRPr="000A2172" w:rsidRDefault="00704E37" w:rsidP="006C0B26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0A2172">
              <w:rPr>
                <w:b/>
                <w:bCs/>
              </w:rPr>
              <w:t>Item</w:t>
            </w:r>
          </w:p>
        </w:tc>
        <w:tc>
          <w:tcPr>
            <w:tcW w:w="1842" w:type="dxa"/>
            <w:shd w:val="clear" w:color="auto" w:fill="F2F2F2" w:themeFill="background1" w:themeFillShade="F2"/>
            <w:vAlign w:val="center"/>
            <w:hideMark/>
          </w:tcPr>
          <w:p w14:paraId="2F934627" w14:textId="77777777" w:rsidR="00704E37" w:rsidRPr="000A2172" w:rsidRDefault="00704E37" w:rsidP="006C0B26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0A2172">
              <w:rPr>
                <w:b/>
                <w:bCs/>
              </w:rPr>
              <w:t>Due</w:t>
            </w:r>
          </w:p>
        </w:tc>
        <w:tc>
          <w:tcPr>
            <w:tcW w:w="2477" w:type="dxa"/>
            <w:shd w:val="clear" w:color="auto" w:fill="F2F2F2" w:themeFill="background1" w:themeFillShade="F2"/>
            <w:vAlign w:val="center"/>
            <w:hideMark/>
          </w:tcPr>
          <w:p w14:paraId="3FF71631" w14:textId="77777777" w:rsidR="00704E37" w:rsidRPr="000A2172" w:rsidRDefault="00704E37" w:rsidP="006C0B26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0A2172">
              <w:rPr>
                <w:b/>
                <w:bCs/>
              </w:rPr>
              <w:t>Responsible</w:t>
            </w:r>
          </w:p>
        </w:tc>
        <w:tc>
          <w:tcPr>
            <w:tcW w:w="4160" w:type="dxa"/>
            <w:shd w:val="clear" w:color="auto" w:fill="F2F2F2" w:themeFill="background1" w:themeFillShade="F2"/>
            <w:vAlign w:val="center"/>
          </w:tcPr>
          <w:p w14:paraId="051B2F58" w14:textId="77777777" w:rsidR="00704E37" w:rsidRPr="000A2172" w:rsidRDefault="00704E37" w:rsidP="006C0B26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0A2172">
              <w:rPr>
                <w:b/>
                <w:bCs/>
              </w:rPr>
              <w:t>Status</w:t>
            </w:r>
          </w:p>
        </w:tc>
      </w:tr>
      <w:tr w:rsidR="00704E37" w:rsidRPr="006218D6" w14:paraId="1C8D25BE" w14:textId="77777777" w:rsidTr="006C0B26">
        <w:trPr>
          <w:trHeight w:val="178"/>
        </w:trPr>
        <w:tc>
          <w:tcPr>
            <w:tcW w:w="3070" w:type="dxa"/>
            <w:vMerge/>
            <w:vAlign w:val="center"/>
          </w:tcPr>
          <w:p w14:paraId="709B6113" w14:textId="77777777" w:rsidR="00704E37" w:rsidRPr="00F539F5" w:rsidRDefault="00704E37" w:rsidP="006C0B26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2627" w:type="dxa"/>
            <w:vAlign w:val="center"/>
          </w:tcPr>
          <w:p w14:paraId="13E80912" w14:textId="77777777" w:rsidR="00704E37" w:rsidRPr="008555CA" w:rsidRDefault="00704E37" w:rsidP="006C0B26">
            <w:pPr>
              <w:pStyle w:val="ListBullet"/>
              <w:numPr>
                <w:ilvl w:val="0"/>
                <w:numId w:val="0"/>
              </w:numPr>
            </w:pPr>
            <w:r>
              <w:t>Go-Live Preparation</w:t>
            </w:r>
          </w:p>
        </w:tc>
        <w:tc>
          <w:tcPr>
            <w:tcW w:w="1842" w:type="dxa"/>
            <w:vAlign w:val="center"/>
          </w:tcPr>
          <w:p w14:paraId="47B0B20F" w14:textId="77777777" w:rsidR="00704E37" w:rsidRDefault="00704E37" w:rsidP="006C0B26">
            <w:pPr>
              <w:pStyle w:val="ListBullet"/>
              <w:numPr>
                <w:ilvl w:val="0"/>
                <w:numId w:val="0"/>
              </w:numPr>
            </w:pPr>
            <w:r>
              <w:t>WIP</w:t>
            </w:r>
          </w:p>
        </w:tc>
        <w:tc>
          <w:tcPr>
            <w:tcW w:w="2477" w:type="dxa"/>
            <w:vAlign w:val="center"/>
          </w:tcPr>
          <w:p w14:paraId="60ABBDF7" w14:textId="77777777" w:rsidR="00704E37" w:rsidRDefault="00704E37" w:rsidP="006C0B26">
            <w:pPr>
              <w:pStyle w:val="ListBullet"/>
              <w:numPr>
                <w:ilvl w:val="0"/>
                <w:numId w:val="0"/>
              </w:numPr>
            </w:pPr>
            <w:r>
              <w:t>Grainger</w:t>
            </w:r>
          </w:p>
        </w:tc>
        <w:tc>
          <w:tcPr>
            <w:tcW w:w="4160" w:type="dxa"/>
            <w:shd w:val="clear" w:color="auto" w:fill="92D050"/>
            <w:vAlign w:val="center"/>
          </w:tcPr>
          <w:p w14:paraId="37A3A8BD" w14:textId="77777777" w:rsidR="00704E37" w:rsidRDefault="00704E37" w:rsidP="006C0B26">
            <w:pPr>
              <w:pStyle w:val="ListBullet"/>
              <w:numPr>
                <w:ilvl w:val="0"/>
                <w:numId w:val="0"/>
              </w:numPr>
            </w:pPr>
            <w:r>
              <w:t>Change Management, Training, Support</w:t>
            </w:r>
          </w:p>
        </w:tc>
      </w:tr>
      <w:tr w:rsidR="00704E37" w:rsidRPr="006218D6" w14:paraId="3FD30A22" w14:textId="77777777" w:rsidTr="006C0B26">
        <w:trPr>
          <w:trHeight w:val="178"/>
        </w:trPr>
        <w:tc>
          <w:tcPr>
            <w:tcW w:w="3070" w:type="dxa"/>
            <w:vMerge/>
            <w:vAlign w:val="center"/>
          </w:tcPr>
          <w:p w14:paraId="6DED9DA6" w14:textId="77777777" w:rsidR="00704E37" w:rsidRPr="00F539F5" w:rsidRDefault="00704E37" w:rsidP="006C0B26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2627" w:type="dxa"/>
            <w:vAlign w:val="center"/>
          </w:tcPr>
          <w:p w14:paraId="4FC5C8EA" w14:textId="77777777" w:rsidR="00704E37" w:rsidRDefault="00704E37" w:rsidP="006C0B26">
            <w:pPr>
              <w:pStyle w:val="ListBullet"/>
              <w:numPr>
                <w:ilvl w:val="0"/>
                <w:numId w:val="0"/>
              </w:numPr>
            </w:pPr>
            <w:r>
              <w:t>Demo</w:t>
            </w:r>
          </w:p>
        </w:tc>
        <w:tc>
          <w:tcPr>
            <w:tcW w:w="1842" w:type="dxa"/>
            <w:vAlign w:val="center"/>
          </w:tcPr>
          <w:p w14:paraId="71B98A27" w14:textId="77777777" w:rsidR="00704E37" w:rsidRDefault="00704E37" w:rsidP="006C0B26">
            <w:pPr>
              <w:pStyle w:val="ListBullet"/>
              <w:numPr>
                <w:ilvl w:val="0"/>
                <w:numId w:val="0"/>
              </w:numPr>
            </w:pPr>
            <w:r>
              <w:t>1</w:t>
            </w:r>
            <w:r w:rsidRPr="005D18E9">
              <w:rPr>
                <w:vertAlign w:val="superscript"/>
              </w:rPr>
              <w:t>st</w:t>
            </w:r>
            <w:r>
              <w:t xml:space="preserve"> Dec</w:t>
            </w:r>
          </w:p>
        </w:tc>
        <w:tc>
          <w:tcPr>
            <w:tcW w:w="2477" w:type="dxa"/>
            <w:vAlign w:val="center"/>
          </w:tcPr>
          <w:p w14:paraId="75F5EF81" w14:textId="77777777" w:rsidR="00704E37" w:rsidRDefault="00704E37" w:rsidP="006C0B26">
            <w:pPr>
              <w:pStyle w:val="ListBullet"/>
              <w:numPr>
                <w:ilvl w:val="0"/>
                <w:numId w:val="0"/>
              </w:numPr>
            </w:pPr>
            <w:r>
              <w:t>Grainger / Open Box</w:t>
            </w:r>
          </w:p>
        </w:tc>
        <w:tc>
          <w:tcPr>
            <w:tcW w:w="4160" w:type="dxa"/>
            <w:shd w:val="clear" w:color="auto" w:fill="92D050"/>
            <w:vAlign w:val="center"/>
          </w:tcPr>
          <w:p w14:paraId="76F21315" w14:textId="77777777" w:rsidR="00704E37" w:rsidRDefault="00704E37" w:rsidP="006C0B26">
            <w:pPr>
              <w:pStyle w:val="ListBullet"/>
              <w:numPr>
                <w:ilvl w:val="0"/>
                <w:numId w:val="0"/>
              </w:numPr>
            </w:pPr>
            <w:r>
              <w:t>On Track</w:t>
            </w:r>
          </w:p>
        </w:tc>
      </w:tr>
      <w:tr w:rsidR="00704E37" w:rsidRPr="006218D6" w14:paraId="3049E028" w14:textId="77777777" w:rsidTr="006C0B26">
        <w:trPr>
          <w:trHeight w:val="178"/>
        </w:trPr>
        <w:tc>
          <w:tcPr>
            <w:tcW w:w="3070" w:type="dxa"/>
            <w:vMerge/>
            <w:vAlign w:val="center"/>
          </w:tcPr>
          <w:p w14:paraId="1E389DC9" w14:textId="77777777" w:rsidR="00704E37" w:rsidRPr="00F539F5" w:rsidRDefault="00704E37" w:rsidP="006C0B26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2627" w:type="dxa"/>
            <w:vAlign w:val="center"/>
          </w:tcPr>
          <w:p w14:paraId="7D09DCEA" w14:textId="77777777" w:rsidR="00704E37" w:rsidRDefault="00704E37" w:rsidP="006C0B26">
            <w:pPr>
              <w:pStyle w:val="ListBullet"/>
              <w:numPr>
                <w:ilvl w:val="0"/>
                <w:numId w:val="0"/>
              </w:numPr>
            </w:pPr>
            <w:r>
              <w:t>End-to-End UAT</w:t>
            </w:r>
          </w:p>
        </w:tc>
        <w:tc>
          <w:tcPr>
            <w:tcW w:w="1842" w:type="dxa"/>
            <w:vAlign w:val="center"/>
          </w:tcPr>
          <w:p w14:paraId="7E6D0659" w14:textId="77777777" w:rsidR="00704E37" w:rsidRDefault="00704E37" w:rsidP="006C0B26">
            <w:pPr>
              <w:pStyle w:val="ListBullet"/>
              <w:numPr>
                <w:ilvl w:val="0"/>
                <w:numId w:val="0"/>
              </w:numPr>
            </w:pPr>
            <w:r>
              <w:t>4</w:t>
            </w:r>
            <w:r w:rsidRPr="00ED3950">
              <w:rPr>
                <w:vertAlign w:val="superscript"/>
              </w:rPr>
              <w:t>th</w:t>
            </w:r>
            <w:r>
              <w:t xml:space="preserve"> Dec </w:t>
            </w:r>
          </w:p>
        </w:tc>
        <w:tc>
          <w:tcPr>
            <w:tcW w:w="2477" w:type="dxa"/>
            <w:vAlign w:val="center"/>
          </w:tcPr>
          <w:p w14:paraId="37998296" w14:textId="77777777" w:rsidR="00704E37" w:rsidRDefault="00704E37" w:rsidP="006C0B26">
            <w:pPr>
              <w:pStyle w:val="ListBullet"/>
              <w:numPr>
                <w:ilvl w:val="0"/>
                <w:numId w:val="0"/>
              </w:numPr>
            </w:pPr>
            <w:r>
              <w:t>Grainger</w:t>
            </w:r>
          </w:p>
        </w:tc>
        <w:tc>
          <w:tcPr>
            <w:tcW w:w="4160" w:type="dxa"/>
            <w:shd w:val="clear" w:color="auto" w:fill="92D050"/>
            <w:vAlign w:val="center"/>
          </w:tcPr>
          <w:p w14:paraId="173390E2" w14:textId="77777777" w:rsidR="00704E37" w:rsidRDefault="00704E37" w:rsidP="006C0B26">
            <w:pPr>
              <w:pStyle w:val="ListBullet"/>
              <w:numPr>
                <w:ilvl w:val="0"/>
                <w:numId w:val="0"/>
              </w:numPr>
            </w:pPr>
            <w:r>
              <w:t>Completed by 15</w:t>
            </w:r>
            <w:r w:rsidRPr="00CA509A">
              <w:rPr>
                <w:vertAlign w:val="superscript"/>
              </w:rPr>
              <w:t>th</w:t>
            </w:r>
            <w:r>
              <w:t xml:space="preserve"> Dec</w:t>
            </w:r>
          </w:p>
        </w:tc>
      </w:tr>
      <w:tr w:rsidR="00704E37" w:rsidRPr="006218D6" w14:paraId="69AC0CC3" w14:textId="77777777" w:rsidTr="006C0B26">
        <w:trPr>
          <w:trHeight w:val="178"/>
        </w:trPr>
        <w:tc>
          <w:tcPr>
            <w:tcW w:w="3070" w:type="dxa"/>
            <w:vMerge/>
            <w:vAlign w:val="center"/>
          </w:tcPr>
          <w:p w14:paraId="1D291EE6" w14:textId="77777777" w:rsidR="00704E37" w:rsidRPr="00F539F5" w:rsidRDefault="00704E37" w:rsidP="006C0B26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2627" w:type="dxa"/>
            <w:vAlign w:val="center"/>
          </w:tcPr>
          <w:p w14:paraId="4D931227" w14:textId="77777777" w:rsidR="00704E37" w:rsidRDefault="00704E37" w:rsidP="006C0B26">
            <w:pPr>
              <w:pStyle w:val="ListBullet"/>
              <w:numPr>
                <w:ilvl w:val="0"/>
                <w:numId w:val="0"/>
              </w:numPr>
            </w:pPr>
            <w:r>
              <w:t>Steerco #2</w:t>
            </w:r>
          </w:p>
        </w:tc>
        <w:tc>
          <w:tcPr>
            <w:tcW w:w="1842" w:type="dxa"/>
            <w:vAlign w:val="center"/>
          </w:tcPr>
          <w:p w14:paraId="1E2C4FA4" w14:textId="77777777" w:rsidR="00704E37" w:rsidRDefault="00704E37" w:rsidP="006C0B26">
            <w:pPr>
              <w:pStyle w:val="ListBullet"/>
              <w:numPr>
                <w:ilvl w:val="0"/>
                <w:numId w:val="0"/>
              </w:numPr>
            </w:pPr>
            <w:r>
              <w:t>5</w:t>
            </w:r>
            <w:r w:rsidRPr="00994250">
              <w:rPr>
                <w:vertAlign w:val="superscript"/>
              </w:rPr>
              <w:t>th</w:t>
            </w:r>
            <w:r>
              <w:t xml:space="preserve"> Dec</w:t>
            </w:r>
          </w:p>
        </w:tc>
        <w:tc>
          <w:tcPr>
            <w:tcW w:w="2477" w:type="dxa"/>
            <w:vAlign w:val="center"/>
          </w:tcPr>
          <w:p w14:paraId="24F80884" w14:textId="77777777" w:rsidR="00704E37" w:rsidRDefault="00704E37" w:rsidP="006C0B26">
            <w:pPr>
              <w:pStyle w:val="ListBullet"/>
              <w:numPr>
                <w:ilvl w:val="0"/>
                <w:numId w:val="0"/>
              </w:numPr>
            </w:pPr>
            <w:r>
              <w:t>Grainger / Open Box</w:t>
            </w:r>
          </w:p>
        </w:tc>
        <w:tc>
          <w:tcPr>
            <w:tcW w:w="4160" w:type="dxa"/>
            <w:shd w:val="clear" w:color="auto" w:fill="92D050"/>
            <w:vAlign w:val="center"/>
          </w:tcPr>
          <w:p w14:paraId="5A6B83CC" w14:textId="77777777" w:rsidR="00704E37" w:rsidRDefault="00704E37" w:rsidP="006C0B26">
            <w:pPr>
              <w:pStyle w:val="ListBullet"/>
              <w:numPr>
                <w:ilvl w:val="0"/>
                <w:numId w:val="0"/>
              </w:numPr>
            </w:pPr>
            <w:r>
              <w:t>Date to be confirmed</w:t>
            </w:r>
          </w:p>
        </w:tc>
      </w:tr>
      <w:tr w:rsidR="00704E37" w:rsidRPr="006218D6" w14:paraId="67E21635" w14:textId="77777777" w:rsidTr="006C0B26">
        <w:trPr>
          <w:trHeight w:val="178"/>
        </w:trPr>
        <w:tc>
          <w:tcPr>
            <w:tcW w:w="3070" w:type="dxa"/>
            <w:vMerge/>
            <w:vAlign w:val="center"/>
          </w:tcPr>
          <w:p w14:paraId="08728503" w14:textId="77777777" w:rsidR="00704E37" w:rsidRPr="00F539F5" w:rsidRDefault="00704E37" w:rsidP="006C0B26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2627" w:type="dxa"/>
            <w:vAlign w:val="center"/>
          </w:tcPr>
          <w:p w14:paraId="2C657458" w14:textId="77777777" w:rsidR="00704E37" w:rsidRDefault="00704E37" w:rsidP="006C0B26">
            <w:pPr>
              <w:pStyle w:val="ListBullet"/>
              <w:numPr>
                <w:ilvl w:val="0"/>
                <w:numId w:val="0"/>
              </w:numPr>
            </w:pPr>
            <w:r>
              <w:t>Go-Live</w:t>
            </w:r>
          </w:p>
        </w:tc>
        <w:tc>
          <w:tcPr>
            <w:tcW w:w="1842" w:type="dxa"/>
            <w:vAlign w:val="center"/>
          </w:tcPr>
          <w:p w14:paraId="4B2D2CE9" w14:textId="77777777" w:rsidR="00704E37" w:rsidRDefault="00704E37" w:rsidP="006C0B26">
            <w:pPr>
              <w:pStyle w:val="ListBullet"/>
              <w:numPr>
                <w:ilvl w:val="0"/>
                <w:numId w:val="0"/>
              </w:numPr>
            </w:pPr>
            <w:r>
              <w:t>15</w:t>
            </w:r>
            <w:r w:rsidRPr="007047E4">
              <w:rPr>
                <w:vertAlign w:val="superscript"/>
              </w:rPr>
              <w:t>th</w:t>
            </w:r>
            <w:r>
              <w:t xml:space="preserve"> Jan 2024</w:t>
            </w:r>
          </w:p>
        </w:tc>
        <w:tc>
          <w:tcPr>
            <w:tcW w:w="2477" w:type="dxa"/>
            <w:vAlign w:val="center"/>
          </w:tcPr>
          <w:p w14:paraId="1F20B16D" w14:textId="77777777" w:rsidR="00704E37" w:rsidRDefault="00704E37" w:rsidP="006C0B26">
            <w:pPr>
              <w:pStyle w:val="ListBullet"/>
              <w:numPr>
                <w:ilvl w:val="0"/>
                <w:numId w:val="0"/>
              </w:numPr>
            </w:pPr>
            <w:r>
              <w:t>Grainger / Open Box</w:t>
            </w:r>
          </w:p>
        </w:tc>
        <w:tc>
          <w:tcPr>
            <w:tcW w:w="4160" w:type="dxa"/>
            <w:shd w:val="clear" w:color="auto" w:fill="92D050"/>
            <w:vAlign w:val="center"/>
          </w:tcPr>
          <w:p w14:paraId="444360B7" w14:textId="77777777" w:rsidR="00704E37" w:rsidRDefault="00704E37" w:rsidP="006C0B26">
            <w:pPr>
              <w:pStyle w:val="ListBullet"/>
              <w:numPr>
                <w:ilvl w:val="0"/>
                <w:numId w:val="0"/>
              </w:numPr>
            </w:pPr>
            <w:r>
              <w:t>On Track</w:t>
            </w:r>
          </w:p>
        </w:tc>
      </w:tr>
      <w:tr w:rsidR="00704E37" w:rsidRPr="00241839" w14:paraId="607E6EEF" w14:textId="77777777" w:rsidTr="006C0B26">
        <w:trPr>
          <w:trHeight w:val="65"/>
        </w:trPr>
        <w:tc>
          <w:tcPr>
            <w:tcW w:w="3070" w:type="dxa"/>
            <w:shd w:val="clear" w:color="auto" w:fill="F2F2F2" w:themeFill="background1" w:themeFillShade="F2"/>
            <w:vAlign w:val="center"/>
          </w:tcPr>
          <w:p w14:paraId="677AE544" w14:textId="77777777" w:rsidR="00704E37" w:rsidRPr="00F539F5" w:rsidRDefault="00704E37" w:rsidP="006C0B26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>
              <w:rPr>
                <w:b/>
              </w:rPr>
              <w:t>Discussions/Risks /Issues</w:t>
            </w:r>
          </w:p>
        </w:tc>
        <w:tc>
          <w:tcPr>
            <w:tcW w:w="11106" w:type="dxa"/>
            <w:gridSpan w:val="4"/>
            <w:vAlign w:val="center"/>
          </w:tcPr>
          <w:p w14:paraId="70BA3EC3" w14:textId="77777777" w:rsidR="00704E37" w:rsidRDefault="00704E37" w:rsidP="006C0B26">
            <w:pPr>
              <w:pStyle w:val="ListBullet"/>
            </w:pPr>
            <w:r>
              <w:t>Backlog items will be pulled in to sprint 4 time allows.</w:t>
            </w:r>
          </w:p>
          <w:p w14:paraId="3406AF9C" w14:textId="77777777" w:rsidR="00704E37" w:rsidRPr="00241839" w:rsidRDefault="00704E37" w:rsidP="006C0B26">
            <w:pPr>
              <w:pStyle w:val="ListBullet"/>
            </w:pPr>
            <w:r>
              <w:t>271 story points are currently allocated to the project. The initial backlog was 185 story points.</w:t>
            </w:r>
          </w:p>
          <w:p w14:paraId="7F8BB561" w14:textId="77777777" w:rsidR="00704E37" w:rsidRDefault="00704E37" w:rsidP="006C0B26">
            <w:pPr>
              <w:pStyle w:val="ListBullet"/>
            </w:pPr>
            <w:r>
              <w:t xml:space="preserve">Planning for support beyond post go-live </w:t>
            </w:r>
            <w:proofErr w:type="spellStart"/>
            <w:r>
              <w:t>hypercare</w:t>
            </w:r>
            <w:proofErr w:type="spellEnd"/>
            <w:r>
              <w:t xml:space="preserve"> (</w:t>
            </w:r>
            <w:proofErr w:type="gramStart"/>
            <w:r>
              <w:t>e.g.</w:t>
            </w:r>
            <w:proofErr w:type="gramEnd"/>
            <w:r>
              <w:t xml:space="preserve"> Open Box 0.5 FTE)</w:t>
            </w:r>
          </w:p>
          <w:p w14:paraId="2DBA55E8" w14:textId="77777777" w:rsidR="00704E37" w:rsidRPr="00241839" w:rsidRDefault="00704E37" w:rsidP="006C0B26">
            <w:pPr>
              <w:pStyle w:val="ListBullet"/>
            </w:pPr>
            <w:r w:rsidRPr="004C53A1">
              <w:rPr>
                <w:b/>
                <w:bCs/>
                <w:i/>
                <w:iCs/>
              </w:rPr>
              <w:t>Jira Licenses have expired (reached out to Jaic) for the dashboard so these have not been updated</w:t>
            </w:r>
            <w:r>
              <w:t xml:space="preserve">. </w:t>
            </w:r>
          </w:p>
        </w:tc>
      </w:tr>
      <w:tr w:rsidR="00704E37" w:rsidRPr="004C7753" w14:paraId="106CB82D" w14:textId="77777777" w:rsidTr="006C0B26">
        <w:tc>
          <w:tcPr>
            <w:tcW w:w="3070" w:type="dxa"/>
            <w:shd w:val="clear" w:color="auto" w:fill="F2F2F2" w:themeFill="background1" w:themeFillShade="F2"/>
            <w:vAlign w:val="center"/>
            <w:hideMark/>
          </w:tcPr>
          <w:p w14:paraId="6D72B5DE" w14:textId="77777777" w:rsidR="00704E37" w:rsidRPr="00F539F5" w:rsidRDefault="00704E37" w:rsidP="006C0B26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 w:rsidRPr="00F539F5">
              <w:rPr>
                <w:b/>
              </w:rPr>
              <w:t>Personnel Notes</w:t>
            </w:r>
          </w:p>
        </w:tc>
        <w:tc>
          <w:tcPr>
            <w:tcW w:w="11106" w:type="dxa"/>
            <w:gridSpan w:val="4"/>
            <w:vAlign w:val="center"/>
          </w:tcPr>
          <w:p w14:paraId="64B7E6D4" w14:textId="77777777" w:rsidR="00704E37" w:rsidRDefault="00704E37" w:rsidP="006C0B26">
            <w:pPr>
              <w:pStyle w:val="ListBullet"/>
            </w:pPr>
            <w:r>
              <w:t>Jacob on leave in December.</w:t>
            </w:r>
          </w:p>
          <w:p w14:paraId="7E1F437B" w14:textId="77777777" w:rsidR="00704E37" w:rsidRPr="004C7753" w:rsidRDefault="00704E37" w:rsidP="006C0B26">
            <w:pPr>
              <w:pStyle w:val="ListBullet"/>
            </w:pPr>
            <w:r>
              <w:t>Open Box will be taking extended leave over December.</w:t>
            </w:r>
          </w:p>
        </w:tc>
      </w:tr>
    </w:tbl>
    <w:p w14:paraId="4F1726CB" w14:textId="77777777" w:rsidR="00704E37" w:rsidRDefault="00704E37" w:rsidP="000251E2">
      <w:pPr>
        <w:spacing w:line="240" w:lineRule="auto"/>
        <w:rPr>
          <w:color w:val="595959" w:themeColor="text1" w:themeTint="A6"/>
          <w:sz w:val="28"/>
        </w:rPr>
      </w:pPr>
    </w:p>
    <w:p w14:paraId="65C123F7" w14:textId="77777777" w:rsidR="002637D7" w:rsidRDefault="002637D7" w:rsidP="000251E2">
      <w:pPr>
        <w:spacing w:line="240" w:lineRule="auto"/>
        <w:rPr>
          <w:color w:val="595959" w:themeColor="text1" w:themeTint="A6"/>
          <w:sz w:val="28"/>
        </w:rPr>
      </w:pPr>
    </w:p>
    <w:tbl>
      <w:tblPr>
        <w:tblW w:w="14176" w:type="dxa"/>
        <w:tblInd w:w="-743" w:type="dxa"/>
        <w:tblBorders>
          <w:top w:val="single" w:sz="6" w:space="0" w:color="7F7F7F" w:themeColor="text1" w:themeTint="80"/>
          <w:left w:val="single" w:sz="6" w:space="0" w:color="7F7F7F" w:themeColor="text1" w:themeTint="80"/>
          <w:bottom w:val="single" w:sz="6" w:space="0" w:color="7F7F7F" w:themeColor="text1" w:themeTint="80"/>
          <w:right w:val="single" w:sz="6" w:space="0" w:color="7F7F7F" w:themeColor="text1" w:themeTint="80"/>
          <w:insideH w:val="single" w:sz="6" w:space="0" w:color="7F7F7F" w:themeColor="text1" w:themeTint="80"/>
          <w:insideV w:val="single" w:sz="6" w:space="0" w:color="7F7F7F" w:themeColor="text1" w:themeTint="80"/>
        </w:tblBorders>
        <w:tblLayout w:type="fixed"/>
        <w:tblLook w:val="01E0" w:firstRow="1" w:lastRow="1" w:firstColumn="1" w:lastColumn="1" w:noHBand="0" w:noVBand="0"/>
      </w:tblPr>
      <w:tblGrid>
        <w:gridCol w:w="3070"/>
        <w:gridCol w:w="3045"/>
        <w:gridCol w:w="1850"/>
        <w:gridCol w:w="2051"/>
        <w:gridCol w:w="4160"/>
      </w:tblGrid>
      <w:tr w:rsidR="002637D7" w:rsidRPr="00F539F5" w14:paraId="2C016DD8" w14:textId="77777777" w:rsidTr="005D26B5">
        <w:tc>
          <w:tcPr>
            <w:tcW w:w="3070" w:type="dxa"/>
            <w:shd w:val="clear" w:color="auto" w:fill="F2F2F2" w:themeFill="background1" w:themeFillShade="F2"/>
            <w:vAlign w:val="center"/>
            <w:hideMark/>
          </w:tcPr>
          <w:p w14:paraId="3BA05A85" w14:textId="77777777" w:rsidR="002637D7" w:rsidRPr="00F539F5" w:rsidRDefault="002637D7" w:rsidP="005D26B5">
            <w:pPr>
              <w:pStyle w:val="IndentOne"/>
              <w:spacing w:before="60" w:after="60" w:line="240" w:lineRule="atLeast"/>
              <w:ind w:left="0"/>
              <w:rPr>
                <w:b/>
                <w:lang w:val="en-GB" w:eastAsia="en-ZA"/>
              </w:rPr>
            </w:pPr>
            <w:r w:rsidRPr="00F539F5">
              <w:rPr>
                <w:b/>
              </w:rPr>
              <w:t>Project</w:t>
            </w:r>
          </w:p>
        </w:tc>
        <w:tc>
          <w:tcPr>
            <w:tcW w:w="11106" w:type="dxa"/>
            <w:gridSpan w:val="4"/>
            <w:vAlign w:val="center"/>
            <w:hideMark/>
          </w:tcPr>
          <w:p w14:paraId="11BD736A" w14:textId="77777777" w:rsidR="002637D7" w:rsidRPr="00F539F5" w:rsidRDefault="002637D7" w:rsidP="005D26B5">
            <w:pPr>
              <w:pStyle w:val="IndentOne"/>
              <w:spacing w:before="60" w:after="60" w:line="240" w:lineRule="atLeast"/>
              <w:ind w:left="0"/>
            </w:pPr>
            <w:r>
              <w:t xml:space="preserve">End of Tenancy </w:t>
            </w:r>
          </w:p>
        </w:tc>
      </w:tr>
      <w:tr w:rsidR="002637D7" w14:paraId="1C9F6A26" w14:textId="77777777" w:rsidTr="005D26B5">
        <w:tc>
          <w:tcPr>
            <w:tcW w:w="3070" w:type="dxa"/>
            <w:shd w:val="clear" w:color="auto" w:fill="F2F2F2" w:themeFill="background1" w:themeFillShade="F2"/>
            <w:vAlign w:val="center"/>
          </w:tcPr>
          <w:p w14:paraId="4DDFC41F" w14:textId="77777777" w:rsidR="002637D7" w:rsidRPr="00F539F5" w:rsidRDefault="002637D7" w:rsidP="005D26B5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>
              <w:rPr>
                <w:b/>
              </w:rPr>
              <w:t>Period</w:t>
            </w:r>
          </w:p>
        </w:tc>
        <w:tc>
          <w:tcPr>
            <w:tcW w:w="11106" w:type="dxa"/>
            <w:gridSpan w:val="4"/>
            <w:vAlign w:val="center"/>
          </w:tcPr>
          <w:p w14:paraId="1C73AC23" w14:textId="77777777" w:rsidR="002637D7" w:rsidRDefault="002637D7" w:rsidP="005D26B5">
            <w:pPr>
              <w:pStyle w:val="IndentOne"/>
              <w:spacing w:before="60" w:after="60"/>
              <w:ind w:left="0"/>
            </w:pPr>
            <w:r>
              <w:t>08</w:t>
            </w:r>
            <w:r w:rsidRPr="001024F0">
              <w:rPr>
                <w:vertAlign w:val="superscript"/>
              </w:rPr>
              <w:t>th</w:t>
            </w:r>
            <w:r>
              <w:t xml:space="preserve"> – 15</w:t>
            </w:r>
            <w:r w:rsidRPr="000506FB">
              <w:rPr>
                <w:vertAlign w:val="superscript"/>
              </w:rPr>
              <w:t>th</w:t>
            </w:r>
            <w:r>
              <w:t xml:space="preserve"> Nov 2023</w:t>
            </w:r>
          </w:p>
        </w:tc>
      </w:tr>
      <w:tr w:rsidR="002637D7" w:rsidRPr="00F539F5" w14:paraId="34858DED" w14:textId="77777777" w:rsidTr="005D26B5">
        <w:tc>
          <w:tcPr>
            <w:tcW w:w="3070" w:type="dxa"/>
            <w:shd w:val="clear" w:color="auto" w:fill="F2F2F2" w:themeFill="background1" w:themeFillShade="F2"/>
            <w:vAlign w:val="center"/>
            <w:hideMark/>
          </w:tcPr>
          <w:p w14:paraId="2AB7E675" w14:textId="77777777" w:rsidR="002637D7" w:rsidRPr="00F539F5" w:rsidRDefault="002637D7" w:rsidP="005D26B5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 w:rsidRPr="00F539F5">
              <w:rPr>
                <w:b/>
              </w:rPr>
              <w:t>Status Overview</w:t>
            </w:r>
          </w:p>
        </w:tc>
        <w:tc>
          <w:tcPr>
            <w:tcW w:w="11106" w:type="dxa"/>
            <w:gridSpan w:val="4"/>
            <w:shd w:val="clear" w:color="auto" w:fill="auto"/>
            <w:vAlign w:val="center"/>
            <w:hideMark/>
          </w:tcPr>
          <w:p w14:paraId="6C10E840" w14:textId="77777777" w:rsidR="002637D7" w:rsidRDefault="002637D7" w:rsidP="005D26B5">
            <w:pPr>
              <w:pStyle w:val="IndentOne"/>
              <w:spacing w:before="60" w:after="60" w:line="240" w:lineRule="atLeast"/>
              <w:ind w:left="0"/>
            </w:pPr>
            <w:r>
              <w:t>Sprint 3: UAT</w:t>
            </w:r>
          </w:p>
          <w:p w14:paraId="5FAABF9B" w14:textId="77777777" w:rsidR="002637D7" w:rsidRPr="00F539F5" w:rsidRDefault="002637D7" w:rsidP="005D26B5">
            <w:pPr>
              <w:pStyle w:val="IndentOne"/>
              <w:spacing w:before="60" w:after="60" w:line="240" w:lineRule="atLeast"/>
              <w:ind w:left="0"/>
            </w:pPr>
            <w:r>
              <w:t>Sprint 4: Build</w:t>
            </w:r>
          </w:p>
        </w:tc>
      </w:tr>
      <w:tr w:rsidR="002637D7" w:rsidRPr="008E0703" w14:paraId="1F21170B" w14:textId="77777777" w:rsidTr="005D26B5">
        <w:trPr>
          <w:trHeight w:val="180"/>
        </w:trPr>
        <w:tc>
          <w:tcPr>
            <w:tcW w:w="3070" w:type="dxa"/>
            <w:vMerge w:val="restart"/>
            <w:shd w:val="clear" w:color="auto" w:fill="F2F2F2" w:themeFill="background1" w:themeFillShade="F2"/>
            <w:vAlign w:val="center"/>
            <w:hideMark/>
          </w:tcPr>
          <w:p w14:paraId="02A2972A" w14:textId="77777777" w:rsidR="002637D7" w:rsidRPr="00F539F5" w:rsidRDefault="002637D7" w:rsidP="005D26B5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 w:rsidRPr="00F539F5">
              <w:rPr>
                <w:b/>
              </w:rPr>
              <w:t>Progress in the last week</w:t>
            </w:r>
          </w:p>
        </w:tc>
        <w:tc>
          <w:tcPr>
            <w:tcW w:w="4895" w:type="dxa"/>
            <w:gridSpan w:val="2"/>
            <w:shd w:val="clear" w:color="auto" w:fill="F2F2F2" w:themeFill="background1" w:themeFillShade="F2"/>
            <w:vAlign w:val="center"/>
            <w:hideMark/>
          </w:tcPr>
          <w:p w14:paraId="328DE679" w14:textId="77777777" w:rsidR="002637D7" w:rsidRPr="000A2172" w:rsidRDefault="002637D7" w:rsidP="005D26B5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0A2172">
              <w:rPr>
                <w:b/>
                <w:bCs/>
              </w:rPr>
              <w:t>Item</w:t>
            </w:r>
          </w:p>
        </w:tc>
        <w:tc>
          <w:tcPr>
            <w:tcW w:w="2051" w:type="dxa"/>
            <w:shd w:val="clear" w:color="auto" w:fill="F2F2F2" w:themeFill="background1" w:themeFillShade="F2"/>
            <w:vAlign w:val="center"/>
            <w:hideMark/>
          </w:tcPr>
          <w:p w14:paraId="08CF7CFD" w14:textId="77777777" w:rsidR="002637D7" w:rsidRPr="000A2172" w:rsidRDefault="002637D7" w:rsidP="005D26B5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0A2172">
              <w:rPr>
                <w:b/>
                <w:bCs/>
              </w:rPr>
              <w:t>Completed</w:t>
            </w:r>
          </w:p>
        </w:tc>
        <w:tc>
          <w:tcPr>
            <w:tcW w:w="4160" w:type="dxa"/>
            <w:shd w:val="clear" w:color="auto" w:fill="F2F2F2" w:themeFill="background1" w:themeFillShade="F2"/>
            <w:vAlign w:val="center"/>
            <w:hideMark/>
          </w:tcPr>
          <w:p w14:paraId="1AFAB5E7" w14:textId="77777777" w:rsidR="002637D7" w:rsidRPr="000A2172" w:rsidRDefault="002637D7" w:rsidP="005D26B5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0A2172">
              <w:rPr>
                <w:b/>
                <w:bCs/>
              </w:rPr>
              <w:t>Responsible</w:t>
            </w:r>
          </w:p>
        </w:tc>
      </w:tr>
      <w:tr w:rsidR="002637D7" w14:paraId="26E65CC9" w14:textId="77777777" w:rsidTr="005D26B5">
        <w:trPr>
          <w:trHeight w:val="178"/>
        </w:trPr>
        <w:tc>
          <w:tcPr>
            <w:tcW w:w="3070" w:type="dxa"/>
            <w:vMerge/>
            <w:vAlign w:val="center"/>
          </w:tcPr>
          <w:p w14:paraId="537DB658" w14:textId="77777777" w:rsidR="002637D7" w:rsidRPr="00F539F5" w:rsidRDefault="002637D7" w:rsidP="005D26B5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4895" w:type="dxa"/>
            <w:gridSpan w:val="2"/>
            <w:vAlign w:val="center"/>
          </w:tcPr>
          <w:p w14:paraId="18C93466" w14:textId="77777777" w:rsidR="002637D7" w:rsidRDefault="002637D7" w:rsidP="005D26B5">
            <w:pPr>
              <w:pStyle w:val="ListBullet"/>
              <w:numPr>
                <w:ilvl w:val="0"/>
                <w:numId w:val="0"/>
              </w:numPr>
            </w:pPr>
            <w:r>
              <w:t>Feedback on Sprint 4 items</w:t>
            </w:r>
          </w:p>
        </w:tc>
        <w:tc>
          <w:tcPr>
            <w:tcW w:w="2051" w:type="dxa"/>
            <w:vAlign w:val="center"/>
          </w:tcPr>
          <w:p w14:paraId="79EBEC24" w14:textId="77777777" w:rsidR="002637D7" w:rsidRDefault="002637D7" w:rsidP="005D26B5">
            <w:pPr>
              <w:pStyle w:val="ListBullet"/>
              <w:numPr>
                <w:ilvl w:val="0"/>
                <w:numId w:val="0"/>
              </w:numPr>
            </w:pPr>
            <w:r>
              <w:t>10</w:t>
            </w:r>
            <w:r w:rsidRPr="000A2172">
              <w:rPr>
                <w:vertAlign w:val="superscript"/>
              </w:rPr>
              <w:t>th</w:t>
            </w:r>
            <w:r>
              <w:t xml:space="preserve"> Nov</w:t>
            </w:r>
          </w:p>
        </w:tc>
        <w:tc>
          <w:tcPr>
            <w:tcW w:w="4160" w:type="dxa"/>
            <w:vAlign w:val="center"/>
          </w:tcPr>
          <w:p w14:paraId="6ACF1F08" w14:textId="77777777" w:rsidR="002637D7" w:rsidRDefault="002637D7" w:rsidP="005D26B5">
            <w:pPr>
              <w:pStyle w:val="ListBullet"/>
              <w:numPr>
                <w:ilvl w:val="0"/>
                <w:numId w:val="0"/>
              </w:numPr>
            </w:pPr>
            <w:r>
              <w:t>Grainger</w:t>
            </w:r>
          </w:p>
        </w:tc>
      </w:tr>
      <w:tr w:rsidR="002637D7" w14:paraId="72185DEA" w14:textId="77777777" w:rsidTr="005D26B5">
        <w:trPr>
          <w:trHeight w:val="178"/>
        </w:trPr>
        <w:tc>
          <w:tcPr>
            <w:tcW w:w="3070" w:type="dxa"/>
            <w:vMerge/>
            <w:vAlign w:val="center"/>
          </w:tcPr>
          <w:p w14:paraId="6E824DA1" w14:textId="77777777" w:rsidR="002637D7" w:rsidRPr="00F539F5" w:rsidRDefault="002637D7" w:rsidP="005D26B5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4895" w:type="dxa"/>
            <w:gridSpan w:val="2"/>
            <w:vAlign w:val="center"/>
          </w:tcPr>
          <w:p w14:paraId="17E905B0" w14:textId="77777777" w:rsidR="002637D7" w:rsidRDefault="002637D7" w:rsidP="005D26B5">
            <w:pPr>
              <w:pStyle w:val="ListBullet"/>
              <w:numPr>
                <w:ilvl w:val="0"/>
                <w:numId w:val="0"/>
              </w:numPr>
            </w:pPr>
            <w:r>
              <w:t>Sprint 3 Demo</w:t>
            </w:r>
          </w:p>
        </w:tc>
        <w:tc>
          <w:tcPr>
            <w:tcW w:w="2051" w:type="dxa"/>
            <w:vAlign w:val="center"/>
          </w:tcPr>
          <w:p w14:paraId="618BEF80" w14:textId="77777777" w:rsidR="002637D7" w:rsidRDefault="002637D7" w:rsidP="005D26B5">
            <w:pPr>
              <w:pStyle w:val="ListBullet"/>
              <w:numPr>
                <w:ilvl w:val="0"/>
                <w:numId w:val="0"/>
              </w:numPr>
            </w:pPr>
            <w:r>
              <w:t>10</w:t>
            </w:r>
            <w:r w:rsidRPr="0061732D">
              <w:rPr>
                <w:vertAlign w:val="superscript"/>
              </w:rPr>
              <w:t>th</w:t>
            </w:r>
            <w:r>
              <w:t xml:space="preserve"> Nov</w:t>
            </w:r>
          </w:p>
        </w:tc>
        <w:tc>
          <w:tcPr>
            <w:tcW w:w="4160" w:type="dxa"/>
            <w:vAlign w:val="center"/>
          </w:tcPr>
          <w:p w14:paraId="506FF50A" w14:textId="77777777" w:rsidR="002637D7" w:rsidRDefault="002637D7" w:rsidP="005D26B5">
            <w:pPr>
              <w:pStyle w:val="ListBullet"/>
              <w:numPr>
                <w:ilvl w:val="0"/>
                <w:numId w:val="0"/>
              </w:numPr>
            </w:pPr>
            <w:r>
              <w:t>Open Box</w:t>
            </w:r>
          </w:p>
        </w:tc>
      </w:tr>
      <w:tr w:rsidR="002637D7" w:rsidRPr="008E0703" w14:paraId="2450950A" w14:textId="77777777" w:rsidTr="005D26B5">
        <w:trPr>
          <w:trHeight w:val="180"/>
        </w:trPr>
        <w:tc>
          <w:tcPr>
            <w:tcW w:w="3070" w:type="dxa"/>
            <w:vMerge w:val="restart"/>
            <w:shd w:val="clear" w:color="auto" w:fill="F2F2F2" w:themeFill="background1" w:themeFillShade="F2"/>
            <w:vAlign w:val="center"/>
            <w:hideMark/>
          </w:tcPr>
          <w:p w14:paraId="2BD7DFAE" w14:textId="77777777" w:rsidR="002637D7" w:rsidRPr="00F539F5" w:rsidRDefault="002637D7" w:rsidP="005D26B5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 w:rsidRPr="00F539F5">
              <w:rPr>
                <w:b/>
              </w:rPr>
              <w:t>Upcoming deliverables / feedback required</w:t>
            </w:r>
          </w:p>
        </w:tc>
        <w:tc>
          <w:tcPr>
            <w:tcW w:w="3045" w:type="dxa"/>
            <w:shd w:val="clear" w:color="auto" w:fill="F2F2F2" w:themeFill="background1" w:themeFillShade="F2"/>
            <w:vAlign w:val="center"/>
            <w:hideMark/>
          </w:tcPr>
          <w:p w14:paraId="13ACF1DA" w14:textId="77777777" w:rsidR="002637D7" w:rsidRPr="000A2172" w:rsidRDefault="002637D7" w:rsidP="005D26B5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0A2172">
              <w:rPr>
                <w:b/>
                <w:bCs/>
              </w:rPr>
              <w:t>Item</w:t>
            </w:r>
          </w:p>
        </w:tc>
        <w:tc>
          <w:tcPr>
            <w:tcW w:w="1850" w:type="dxa"/>
            <w:shd w:val="clear" w:color="auto" w:fill="F2F2F2" w:themeFill="background1" w:themeFillShade="F2"/>
            <w:vAlign w:val="center"/>
            <w:hideMark/>
          </w:tcPr>
          <w:p w14:paraId="6CC6F14A" w14:textId="77777777" w:rsidR="002637D7" w:rsidRPr="000A2172" w:rsidRDefault="002637D7" w:rsidP="005D26B5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0A2172">
              <w:rPr>
                <w:b/>
                <w:bCs/>
              </w:rPr>
              <w:t>Due</w:t>
            </w:r>
          </w:p>
        </w:tc>
        <w:tc>
          <w:tcPr>
            <w:tcW w:w="2051" w:type="dxa"/>
            <w:shd w:val="clear" w:color="auto" w:fill="F2F2F2" w:themeFill="background1" w:themeFillShade="F2"/>
            <w:vAlign w:val="center"/>
            <w:hideMark/>
          </w:tcPr>
          <w:p w14:paraId="27238D75" w14:textId="77777777" w:rsidR="002637D7" w:rsidRPr="000A2172" w:rsidRDefault="002637D7" w:rsidP="005D26B5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0A2172">
              <w:rPr>
                <w:b/>
                <w:bCs/>
              </w:rPr>
              <w:t>Responsible</w:t>
            </w:r>
          </w:p>
        </w:tc>
        <w:tc>
          <w:tcPr>
            <w:tcW w:w="4160" w:type="dxa"/>
            <w:shd w:val="clear" w:color="auto" w:fill="F2F2F2" w:themeFill="background1" w:themeFillShade="F2"/>
            <w:vAlign w:val="center"/>
          </w:tcPr>
          <w:p w14:paraId="19F698CC" w14:textId="77777777" w:rsidR="002637D7" w:rsidRPr="000A2172" w:rsidRDefault="002637D7" w:rsidP="005D26B5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0A2172">
              <w:rPr>
                <w:b/>
                <w:bCs/>
              </w:rPr>
              <w:t>Status</w:t>
            </w:r>
          </w:p>
        </w:tc>
      </w:tr>
      <w:tr w:rsidR="002637D7" w:rsidRPr="006218D6" w14:paraId="610627B4" w14:textId="77777777" w:rsidTr="005D26B5">
        <w:trPr>
          <w:trHeight w:val="178"/>
        </w:trPr>
        <w:tc>
          <w:tcPr>
            <w:tcW w:w="3070" w:type="dxa"/>
            <w:vMerge/>
            <w:vAlign w:val="center"/>
          </w:tcPr>
          <w:p w14:paraId="42726CAF" w14:textId="77777777" w:rsidR="002637D7" w:rsidRPr="00F539F5" w:rsidRDefault="002637D7" w:rsidP="005D26B5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3045" w:type="dxa"/>
            <w:vAlign w:val="center"/>
          </w:tcPr>
          <w:p w14:paraId="3AC05D6D" w14:textId="77777777" w:rsidR="002637D7" w:rsidRPr="008555CA" w:rsidRDefault="002637D7" w:rsidP="005D26B5">
            <w:pPr>
              <w:pStyle w:val="ListBullet"/>
              <w:numPr>
                <w:ilvl w:val="0"/>
                <w:numId w:val="0"/>
              </w:numPr>
            </w:pPr>
            <w:r w:rsidRPr="008555CA">
              <w:t>Sprint 3 UAT</w:t>
            </w:r>
            <w:r>
              <w:t xml:space="preserve"> Feedback</w:t>
            </w:r>
          </w:p>
        </w:tc>
        <w:tc>
          <w:tcPr>
            <w:tcW w:w="1850" w:type="dxa"/>
            <w:vAlign w:val="center"/>
          </w:tcPr>
          <w:p w14:paraId="00CCEF00" w14:textId="77777777" w:rsidR="002637D7" w:rsidRDefault="002637D7" w:rsidP="005D26B5">
            <w:pPr>
              <w:pStyle w:val="ListBullet"/>
              <w:numPr>
                <w:ilvl w:val="0"/>
                <w:numId w:val="0"/>
              </w:numPr>
            </w:pPr>
            <w:r>
              <w:t>17</w:t>
            </w:r>
            <w:r w:rsidRPr="0061732D">
              <w:rPr>
                <w:vertAlign w:val="superscript"/>
              </w:rPr>
              <w:t>th</w:t>
            </w:r>
            <w:r>
              <w:t xml:space="preserve"> Nov</w:t>
            </w:r>
          </w:p>
        </w:tc>
        <w:tc>
          <w:tcPr>
            <w:tcW w:w="2051" w:type="dxa"/>
            <w:vAlign w:val="center"/>
          </w:tcPr>
          <w:p w14:paraId="50F982A7" w14:textId="77777777" w:rsidR="002637D7" w:rsidRDefault="002637D7" w:rsidP="005D26B5">
            <w:pPr>
              <w:pStyle w:val="ListBullet"/>
              <w:numPr>
                <w:ilvl w:val="0"/>
                <w:numId w:val="0"/>
              </w:numPr>
            </w:pPr>
            <w:r>
              <w:t>Grainger</w:t>
            </w:r>
          </w:p>
        </w:tc>
        <w:tc>
          <w:tcPr>
            <w:tcW w:w="4160" w:type="dxa"/>
            <w:shd w:val="clear" w:color="auto" w:fill="92D050"/>
            <w:vAlign w:val="center"/>
          </w:tcPr>
          <w:p w14:paraId="0F162E98" w14:textId="77777777" w:rsidR="002637D7" w:rsidRDefault="002637D7" w:rsidP="005D26B5">
            <w:pPr>
              <w:pStyle w:val="ListBullet"/>
              <w:numPr>
                <w:ilvl w:val="0"/>
                <w:numId w:val="0"/>
              </w:numPr>
            </w:pPr>
            <w:r>
              <w:t>WIP</w:t>
            </w:r>
          </w:p>
        </w:tc>
      </w:tr>
      <w:tr w:rsidR="002637D7" w:rsidRPr="006218D6" w14:paraId="1FBE657B" w14:textId="77777777" w:rsidTr="005D26B5">
        <w:trPr>
          <w:trHeight w:val="178"/>
        </w:trPr>
        <w:tc>
          <w:tcPr>
            <w:tcW w:w="3070" w:type="dxa"/>
            <w:vMerge/>
            <w:vAlign w:val="center"/>
          </w:tcPr>
          <w:p w14:paraId="442DFDDB" w14:textId="77777777" w:rsidR="002637D7" w:rsidRPr="00F539F5" w:rsidRDefault="002637D7" w:rsidP="005D26B5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3045" w:type="dxa"/>
            <w:vAlign w:val="center"/>
          </w:tcPr>
          <w:p w14:paraId="33708FC1" w14:textId="77777777" w:rsidR="002637D7" w:rsidRPr="008555CA" w:rsidRDefault="002637D7" w:rsidP="005D26B5">
            <w:pPr>
              <w:pStyle w:val="ListBullet"/>
              <w:numPr>
                <w:ilvl w:val="0"/>
                <w:numId w:val="0"/>
              </w:numPr>
            </w:pPr>
            <w:r>
              <w:t>Go-Live Preparation</w:t>
            </w:r>
          </w:p>
        </w:tc>
        <w:tc>
          <w:tcPr>
            <w:tcW w:w="1850" w:type="dxa"/>
            <w:vAlign w:val="center"/>
          </w:tcPr>
          <w:p w14:paraId="0047A6C0" w14:textId="77777777" w:rsidR="002637D7" w:rsidRDefault="002637D7" w:rsidP="005D26B5">
            <w:pPr>
              <w:pStyle w:val="ListBullet"/>
              <w:numPr>
                <w:ilvl w:val="0"/>
                <w:numId w:val="0"/>
              </w:numPr>
            </w:pPr>
            <w:r>
              <w:t>WIP</w:t>
            </w:r>
          </w:p>
        </w:tc>
        <w:tc>
          <w:tcPr>
            <w:tcW w:w="2051" w:type="dxa"/>
            <w:vAlign w:val="center"/>
          </w:tcPr>
          <w:p w14:paraId="57D4B9BD" w14:textId="77777777" w:rsidR="002637D7" w:rsidRDefault="002637D7" w:rsidP="005D26B5">
            <w:pPr>
              <w:pStyle w:val="ListBullet"/>
              <w:numPr>
                <w:ilvl w:val="0"/>
                <w:numId w:val="0"/>
              </w:numPr>
            </w:pPr>
            <w:r>
              <w:t>Grainger</w:t>
            </w:r>
          </w:p>
        </w:tc>
        <w:tc>
          <w:tcPr>
            <w:tcW w:w="4160" w:type="dxa"/>
            <w:shd w:val="clear" w:color="auto" w:fill="92D050"/>
            <w:vAlign w:val="center"/>
          </w:tcPr>
          <w:p w14:paraId="16E66506" w14:textId="77777777" w:rsidR="002637D7" w:rsidRDefault="002637D7" w:rsidP="005D26B5">
            <w:pPr>
              <w:pStyle w:val="ListBullet"/>
              <w:numPr>
                <w:ilvl w:val="0"/>
                <w:numId w:val="0"/>
              </w:numPr>
            </w:pPr>
            <w:r>
              <w:t>Change Management, Training, Support</w:t>
            </w:r>
          </w:p>
        </w:tc>
      </w:tr>
      <w:tr w:rsidR="002637D7" w:rsidRPr="006218D6" w14:paraId="06EA5DBC" w14:textId="77777777" w:rsidTr="005D26B5">
        <w:trPr>
          <w:trHeight w:val="178"/>
        </w:trPr>
        <w:tc>
          <w:tcPr>
            <w:tcW w:w="3070" w:type="dxa"/>
            <w:vMerge/>
            <w:vAlign w:val="center"/>
          </w:tcPr>
          <w:p w14:paraId="6647F267" w14:textId="77777777" w:rsidR="002637D7" w:rsidRPr="00F539F5" w:rsidRDefault="002637D7" w:rsidP="005D26B5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3045" w:type="dxa"/>
            <w:vAlign w:val="center"/>
          </w:tcPr>
          <w:p w14:paraId="712B47A3" w14:textId="77777777" w:rsidR="002637D7" w:rsidRDefault="002637D7" w:rsidP="005D26B5">
            <w:pPr>
              <w:pStyle w:val="ListBullet"/>
              <w:numPr>
                <w:ilvl w:val="0"/>
                <w:numId w:val="0"/>
              </w:numPr>
            </w:pPr>
            <w:r>
              <w:t>End-to-End UAT</w:t>
            </w:r>
          </w:p>
        </w:tc>
        <w:tc>
          <w:tcPr>
            <w:tcW w:w="1850" w:type="dxa"/>
            <w:vAlign w:val="center"/>
          </w:tcPr>
          <w:p w14:paraId="24681979" w14:textId="77777777" w:rsidR="002637D7" w:rsidRDefault="002637D7" w:rsidP="005D26B5">
            <w:pPr>
              <w:pStyle w:val="ListBullet"/>
              <w:numPr>
                <w:ilvl w:val="0"/>
                <w:numId w:val="0"/>
              </w:numPr>
            </w:pPr>
            <w:r>
              <w:t>4</w:t>
            </w:r>
            <w:r w:rsidRPr="00ED3950">
              <w:rPr>
                <w:vertAlign w:val="superscript"/>
              </w:rPr>
              <w:t>th</w:t>
            </w:r>
            <w:r>
              <w:t xml:space="preserve"> Dec </w:t>
            </w:r>
          </w:p>
        </w:tc>
        <w:tc>
          <w:tcPr>
            <w:tcW w:w="2051" w:type="dxa"/>
            <w:vAlign w:val="center"/>
          </w:tcPr>
          <w:p w14:paraId="48A6081B" w14:textId="77777777" w:rsidR="002637D7" w:rsidRDefault="002637D7" w:rsidP="005D26B5">
            <w:pPr>
              <w:pStyle w:val="ListBullet"/>
              <w:numPr>
                <w:ilvl w:val="0"/>
                <w:numId w:val="0"/>
              </w:numPr>
            </w:pPr>
            <w:r>
              <w:t>Grainger</w:t>
            </w:r>
          </w:p>
        </w:tc>
        <w:tc>
          <w:tcPr>
            <w:tcW w:w="4160" w:type="dxa"/>
            <w:shd w:val="clear" w:color="auto" w:fill="92D050"/>
            <w:vAlign w:val="center"/>
          </w:tcPr>
          <w:p w14:paraId="2491C2C9" w14:textId="77777777" w:rsidR="002637D7" w:rsidRDefault="002637D7" w:rsidP="005D26B5">
            <w:pPr>
              <w:pStyle w:val="ListBullet"/>
              <w:numPr>
                <w:ilvl w:val="0"/>
                <w:numId w:val="0"/>
              </w:numPr>
            </w:pPr>
            <w:r>
              <w:t>Completed by 15</w:t>
            </w:r>
            <w:r w:rsidRPr="00CA509A">
              <w:rPr>
                <w:vertAlign w:val="superscript"/>
              </w:rPr>
              <w:t>th</w:t>
            </w:r>
            <w:r>
              <w:t xml:space="preserve"> Dec</w:t>
            </w:r>
          </w:p>
        </w:tc>
      </w:tr>
      <w:tr w:rsidR="002637D7" w:rsidRPr="006218D6" w14:paraId="3D7E340B" w14:textId="77777777" w:rsidTr="005D26B5">
        <w:trPr>
          <w:trHeight w:val="178"/>
        </w:trPr>
        <w:tc>
          <w:tcPr>
            <w:tcW w:w="3070" w:type="dxa"/>
            <w:vMerge/>
            <w:vAlign w:val="center"/>
          </w:tcPr>
          <w:p w14:paraId="681A9810" w14:textId="77777777" w:rsidR="002637D7" w:rsidRPr="00F539F5" w:rsidRDefault="002637D7" w:rsidP="005D26B5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3045" w:type="dxa"/>
            <w:vAlign w:val="center"/>
          </w:tcPr>
          <w:p w14:paraId="5F488271" w14:textId="77777777" w:rsidR="002637D7" w:rsidRDefault="002637D7" w:rsidP="005D26B5">
            <w:pPr>
              <w:pStyle w:val="ListBullet"/>
              <w:numPr>
                <w:ilvl w:val="0"/>
                <w:numId w:val="0"/>
              </w:numPr>
            </w:pPr>
            <w:r>
              <w:t>Steerco #2</w:t>
            </w:r>
          </w:p>
        </w:tc>
        <w:tc>
          <w:tcPr>
            <w:tcW w:w="1850" w:type="dxa"/>
            <w:vAlign w:val="center"/>
          </w:tcPr>
          <w:p w14:paraId="7BC100B7" w14:textId="77777777" w:rsidR="002637D7" w:rsidRDefault="002637D7" w:rsidP="005D26B5">
            <w:pPr>
              <w:pStyle w:val="ListBullet"/>
              <w:numPr>
                <w:ilvl w:val="0"/>
                <w:numId w:val="0"/>
              </w:numPr>
            </w:pPr>
            <w:r>
              <w:t>5</w:t>
            </w:r>
            <w:r w:rsidRPr="00994250">
              <w:rPr>
                <w:vertAlign w:val="superscript"/>
              </w:rPr>
              <w:t>th</w:t>
            </w:r>
            <w:r>
              <w:t xml:space="preserve"> Dec</w:t>
            </w:r>
          </w:p>
        </w:tc>
        <w:tc>
          <w:tcPr>
            <w:tcW w:w="2051" w:type="dxa"/>
            <w:vAlign w:val="center"/>
          </w:tcPr>
          <w:p w14:paraId="36455A40" w14:textId="77777777" w:rsidR="002637D7" w:rsidRDefault="002637D7" w:rsidP="005D26B5">
            <w:pPr>
              <w:pStyle w:val="ListBullet"/>
              <w:numPr>
                <w:ilvl w:val="0"/>
                <w:numId w:val="0"/>
              </w:numPr>
            </w:pPr>
            <w:r>
              <w:t>Grainger / Open Box</w:t>
            </w:r>
          </w:p>
        </w:tc>
        <w:tc>
          <w:tcPr>
            <w:tcW w:w="4160" w:type="dxa"/>
            <w:shd w:val="clear" w:color="auto" w:fill="92D050"/>
            <w:vAlign w:val="center"/>
          </w:tcPr>
          <w:p w14:paraId="1DA42723" w14:textId="77777777" w:rsidR="002637D7" w:rsidRDefault="002637D7" w:rsidP="005D26B5">
            <w:pPr>
              <w:pStyle w:val="ListBullet"/>
              <w:numPr>
                <w:ilvl w:val="0"/>
                <w:numId w:val="0"/>
              </w:numPr>
            </w:pPr>
            <w:r>
              <w:t>Date to be confirmed</w:t>
            </w:r>
          </w:p>
        </w:tc>
      </w:tr>
      <w:tr w:rsidR="002637D7" w:rsidRPr="006218D6" w14:paraId="7F09A123" w14:textId="77777777" w:rsidTr="005D26B5">
        <w:trPr>
          <w:trHeight w:val="178"/>
        </w:trPr>
        <w:tc>
          <w:tcPr>
            <w:tcW w:w="3070" w:type="dxa"/>
            <w:vMerge/>
            <w:vAlign w:val="center"/>
          </w:tcPr>
          <w:p w14:paraId="2D9F6B08" w14:textId="77777777" w:rsidR="002637D7" w:rsidRPr="00F539F5" w:rsidRDefault="002637D7" w:rsidP="005D26B5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3045" w:type="dxa"/>
            <w:vAlign w:val="center"/>
          </w:tcPr>
          <w:p w14:paraId="57D9CDFF" w14:textId="77777777" w:rsidR="002637D7" w:rsidRDefault="002637D7" w:rsidP="005D26B5">
            <w:pPr>
              <w:pStyle w:val="ListBullet"/>
              <w:numPr>
                <w:ilvl w:val="0"/>
                <w:numId w:val="0"/>
              </w:numPr>
            </w:pPr>
            <w:r>
              <w:t>Go-Live</w:t>
            </w:r>
          </w:p>
        </w:tc>
        <w:tc>
          <w:tcPr>
            <w:tcW w:w="1850" w:type="dxa"/>
            <w:vAlign w:val="center"/>
          </w:tcPr>
          <w:p w14:paraId="59C0A366" w14:textId="77777777" w:rsidR="002637D7" w:rsidRDefault="002637D7" w:rsidP="005D26B5">
            <w:pPr>
              <w:pStyle w:val="ListBullet"/>
              <w:numPr>
                <w:ilvl w:val="0"/>
                <w:numId w:val="0"/>
              </w:numPr>
            </w:pPr>
            <w:r>
              <w:t>January 2024</w:t>
            </w:r>
          </w:p>
        </w:tc>
        <w:tc>
          <w:tcPr>
            <w:tcW w:w="2051" w:type="dxa"/>
            <w:vAlign w:val="center"/>
          </w:tcPr>
          <w:p w14:paraId="4E49723F" w14:textId="77777777" w:rsidR="002637D7" w:rsidRDefault="002637D7" w:rsidP="005D26B5">
            <w:pPr>
              <w:pStyle w:val="ListBullet"/>
              <w:numPr>
                <w:ilvl w:val="0"/>
                <w:numId w:val="0"/>
              </w:numPr>
            </w:pPr>
            <w:r>
              <w:t>Grainger / Open Box</w:t>
            </w:r>
          </w:p>
        </w:tc>
        <w:tc>
          <w:tcPr>
            <w:tcW w:w="4160" w:type="dxa"/>
            <w:shd w:val="clear" w:color="auto" w:fill="92D050"/>
            <w:vAlign w:val="center"/>
          </w:tcPr>
          <w:p w14:paraId="72B0ADD4" w14:textId="77777777" w:rsidR="002637D7" w:rsidRDefault="002637D7" w:rsidP="005D26B5">
            <w:pPr>
              <w:pStyle w:val="ListBullet"/>
              <w:numPr>
                <w:ilvl w:val="0"/>
                <w:numId w:val="0"/>
              </w:numPr>
            </w:pPr>
            <w:r>
              <w:t>Date to be confirmed</w:t>
            </w:r>
          </w:p>
        </w:tc>
      </w:tr>
      <w:tr w:rsidR="002637D7" w:rsidRPr="00241839" w14:paraId="5036DC1A" w14:textId="77777777" w:rsidTr="005D26B5">
        <w:trPr>
          <w:trHeight w:val="65"/>
        </w:trPr>
        <w:tc>
          <w:tcPr>
            <w:tcW w:w="3070" w:type="dxa"/>
            <w:shd w:val="clear" w:color="auto" w:fill="F2F2F2" w:themeFill="background1" w:themeFillShade="F2"/>
            <w:vAlign w:val="center"/>
          </w:tcPr>
          <w:p w14:paraId="2F77B720" w14:textId="77777777" w:rsidR="002637D7" w:rsidRPr="00F539F5" w:rsidRDefault="002637D7" w:rsidP="005D26B5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>
              <w:rPr>
                <w:b/>
              </w:rPr>
              <w:t>Discussions/Risks /Issues</w:t>
            </w:r>
          </w:p>
        </w:tc>
        <w:tc>
          <w:tcPr>
            <w:tcW w:w="11106" w:type="dxa"/>
            <w:gridSpan w:val="4"/>
            <w:vAlign w:val="center"/>
          </w:tcPr>
          <w:p w14:paraId="1EB90066" w14:textId="77777777" w:rsidR="002637D7" w:rsidRPr="00241839" w:rsidRDefault="002637D7" w:rsidP="005D26B5">
            <w:pPr>
              <w:pStyle w:val="ListBullet"/>
            </w:pPr>
            <w:r>
              <w:t>271 story points are currently allocated to the project. The initial backlog was 185 story points.</w:t>
            </w:r>
          </w:p>
          <w:p w14:paraId="3A50FE41" w14:textId="77777777" w:rsidR="002637D7" w:rsidRPr="00241839" w:rsidRDefault="002637D7" w:rsidP="005D26B5">
            <w:pPr>
              <w:pStyle w:val="ListBullet"/>
            </w:pPr>
            <w:r>
              <w:t xml:space="preserve">Planning for support beyond post go-live </w:t>
            </w:r>
            <w:proofErr w:type="spellStart"/>
            <w:r>
              <w:t>hypercare</w:t>
            </w:r>
            <w:proofErr w:type="spellEnd"/>
            <w:r>
              <w:t xml:space="preserve"> (</w:t>
            </w:r>
            <w:proofErr w:type="gramStart"/>
            <w:r>
              <w:t>e.g.</w:t>
            </w:r>
            <w:proofErr w:type="gramEnd"/>
            <w:r>
              <w:t xml:space="preserve"> Open Box 0.5 FTE)</w:t>
            </w:r>
          </w:p>
        </w:tc>
      </w:tr>
      <w:tr w:rsidR="002637D7" w:rsidRPr="004C7753" w14:paraId="0169A1C3" w14:textId="77777777" w:rsidTr="005D26B5">
        <w:tc>
          <w:tcPr>
            <w:tcW w:w="3070" w:type="dxa"/>
            <w:shd w:val="clear" w:color="auto" w:fill="F2F2F2" w:themeFill="background1" w:themeFillShade="F2"/>
            <w:vAlign w:val="center"/>
            <w:hideMark/>
          </w:tcPr>
          <w:p w14:paraId="63A6BF23" w14:textId="77777777" w:rsidR="002637D7" w:rsidRPr="00F539F5" w:rsidRDefault="002637D7" w:rsidP="005D26B5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 w:rsidRPr="00F539F5">
              <w:rPr>
                <w:b/>
              </w:rPr>
              <w:t>Personnel Notes</w:t>
            </w:r>
          </w:p>
        </w:tc>
        <w:tc>
          <w:tcPr>
            <w:tcW w:w="11106" w:type="dxa"/>
            <w:gridSpan w:val="4"/>
            <w:vAlign w:val="center"/>
          </w:tcPr>
          <w:p w14:paraId="0EFF9EEC" w14:textId="77777777" w:rsidR="002637D7" w:rsidRDefault="002637D7" w:rsidP="005D26B5">
            <w:pPr>
              <w:pStyle w:val="ListBullet"/>
            </w:pPr>
            <w:r>
              <w:t>Jacob on leave in December.</w:t>
            </w:r>
          </w:p>
          <w:p w14:paraId="7F808B36" w14:textId="77777777" w:rsidR="002637D7" w:rsidRPr="004C7753" w:rsidRDefault="002637D7" w:rsidP="005D26B5">
            <w:pPr>
              <w:pStyle w:val="ListBullet"/>
            </w:pPr>
            <w:r>
              <w:t>Open Box will be taking extended leave over December.</w:t>
            </w:r>
          </w:p>
        </w:tc>
      </w:tr>
    </w:tbl>
    <w:p w14:paraId="7F214D53" w14:textId="77777777" w:rsidR="002637D7" w:rsidRDefault="002637D7" w:rsidP="000251E2">
      <w:pPr>
        <w:spacing w:line="240" w:lineRule="auto"/>
        <w:rPr>
          <w:color w:val="595959" w:themeColor="text1" w:themeTint="A6"/>
          <w:sz w:val="28"/>
        </w:rPr>
      </w:pPr>
    </w:p>
    <w:p w14:paraId="7BC50CAB" w14:textId="77777777" w:rsidR="000506FB" w:rsidRDefault="000506FB" w:rsidP="000251E2">
      <w:pPr>
        <w:spacing w:line="240" w:lineRule="auto"/>
        <w:rPr>
          <w:color w:val="595959" w:themeColor="text1" w:themeTint="A6"/>
          <w:sz w:val="28"/>
        </w:rPr>
      </w:pPr>
    </w:p>
    <w:tbl>
      <w:tblPr>
        <w:tblW w:w="14176" w:type="dxa"/>
        <w:tblInd w:w="-743" w:type="dxa"/>
        <w:tblBorders>
          <w:top w:val="single" w:sz="6" w:space="0" w:color="7F7F7F" w:themeColor="text1" w:themeTint="80"/>
          <w:left w:val="single" w:sz="6" w:space="0" w:color="7F7F7F" w:themeColor="text1" w:themeTint="80"/>
          <w:bottom w:val="single" w:sz="6" w:space="0" w:color="7F7F7F" w:themeColor="text1" w:themeTint="80"/>
          <w:right w:val="single" w:sz="6" w:space="0" w:color="7F7F7F" w:themeColor="text1" w:themeTint="80"/>
          <w:insideH w:val="single" w:sz="6" w:space="0" w:color="7F7F7F" w:themeColor="text1" w:themeTint="80"/>
          <w:insideV w:val="single" w:sz="6" w:space="0" w:color="7F7F7F" w:themeColor="text1" w:themeTint="80"/>
        </w:tblBorders>
        <w:tblLayout w:type="fixed"/>
        <w:tblLook w:val="01E0" w:firstRow="1" w:lastRow="1" w:firstColumn="1" w:lastColumn="1" w:noHBand="0" w:noVBand="0"/>
      </w:tblPr>
      <w:tblGrid>
        <w:gridCol w:w="3070"/>
        <w:gridCol w:w="3045"/>
        <w:gridCol w:w="1850"/>
        <w:gridCol w:w="2051"/>
        <w:gridCol w:w="4160"/>
      </w:tblGrid>
      <w:tr w:rsidR="000506FB" w:rsidRPr="00F539F5" w14:paraId="35654CF2" w14:textId="77777777" w:rsidTr="00BE107D">
        <w:tc>
          <w:tcPr>
            <w:tcW w:w="3070" w:type="dxa"/>
            <w:shd w:val="clear" w:color="auto" w:fill="F2F2F2" w:themeFill="background1" w:themeFillShade="F2"/>
            <w:vAlign w:val="center"/>
            <w:hideMark/>
          </w:tcPr>
          <w:p w14:paraId="2A95B4FA" w14:textId="77777777" w:rsidR="000506FB" w:rsidRPr="00F539F5" w:rsidRDefault="000506FB">
            <w:pPr>
              <w:pStyle w:val="IndentOne"/>
              <w:spacing w:before="60" w:after="60" w:line="240" w:lineRule="atLeast"/>
              <w:ind w:left="0"/>
              <w:rPr>
                <w:b/>
                <w:lang w:val="en-GB" w:eastAsia="en-ZA"/>
              </w:rPr>
            </w:pPr>
            <w:r w:rsidRPr="00F539F5">
              <w:rPr>
                <w:b/>
              </w:rPr>
              <w:t>Project</w:t>
            </w:r>
          </w:p>
        </w:tc>
        <w:tc>
          <w:tcPr>
            <w:tcW w:w="11106" w:type="dxa"/>
            <w:gridSpan w:val="4"/>
            <w:vAlign w:val="center"/>
            <w:hideMark/>
          </w:tcPr>
          <w:p w14:paraId="4C4CB269" w14:textId="77777777" w:rsidR="000506FB" w:rsidRPr="00F539F5" w:rsidRDefault="000506FB">
            <w:pPr>
              <w:pStyle w:val="IndentOne"/>
              <w:spacing w:before="60" w:after="60" w:line="240" w:lineRule="atLeast"/>
              <w:ind w:left="0"/>
            </w:pPr>
            <w:r>
              <w:t xml:space="preserve">End of Tenancy </w:t>
            </w:r>
          </w:p>
        </w:tc>
      </w:tr>
      <w:tr w:rsidR="000506FB" w14:paraId="426A8E9A" w14:textId="77777777" w:rsidTr="00BE107D">
        <w:tc>
          <w:tcPr>
            <w:tcW w:w="3070" w:type="dxa"/>
            <w:shd w:val="clear" w:color="auto" w:fill="F2F2F2" w:themeFill="background1" w:themeFillShade="F2"/>
            <w:vAlign w:val="center"/>
          </w:tcPr>
          <w:p w14:paraId="0A45C1D9" w14:textId="77777777" w:rsidR="000506FB" w:rsidRPr="00F539F5" w:rsidRDefault="000506FB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>
              <w:rPr>
                <w:b/>
              </w:rPr>
              <w:t>Period</w:t>
            </w:r>
          </w:p>
        </w:tc>
        <w:tc>
          <w:tcPr>
            <w:tcW w:w="11106" w:type="dxa"/>
            <w:gridSpan w:val="4"/>
            <w:vAlign w:val="center"/>
          </w:tcPr>
          <w:p w14:paraId="312A64D2" w14:textId="77777777" w:rsidR="000506FB" w:rsidRDefault="000506FB">
            <w:pPr>
              <w:pStyle w:val="IndentOne"/>
              <w:spacing w:before="60" w:after="60"/>
              <w:ind w:left="0"/>
            </w:pPr>
            <w:r>
              <w:t>2</w:t>
            </w:r>
            <w:r w:rsidRPr="001024F0">
              <w:rPr>
                <w:vertAlign w:val="superscript"/>
              </w:rPr>
              <w:t>nd</w:t>
            </w:r>
            <w:r>
              <w:t xml:space="preserve"> – 08</w:t>
            </w:r>
            <w:r w:rsidRPr="001024F0">
              <w:rPr>
                <w:vertAlign w:val="superscript"/>
              </w:rPr>
              <w:t>th</w:t>
            </w:r>
            <w:r>
              <w:t xml:space="preserve"> Nov 2023</w:t>
            </w:r>
          </w:p>
        </w:tc>
      </w:tr>
      <w:tr w:rsidR="000506FB" w:rsidRPr="00F539F5" w14:paraId="61A4E293" w14:textId="77777777" w:rsidTr="00BE107D">
        <w:tc>
          <w:tcPr>
            <w:tcW w:w="3070" w:type="dxa"/>
            <w:shd w:val="clear" w:color="auto" w:fill="F2F2F2" w:themeFill="background1" w:themeFillShade="F2"/>
            <w:vAlign w:val="center"/>
            <w:hideMark/>
          </w:tcPr>
          <w:p w14:paraId="0CED7A46" w14:textId="77777777" w:rsidR="000506FB" w:rsidRPr="00F539F5" w:rsidRDefault="000506FB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 w:rsidRPr="00F539F5">
              <w:rPr>
                <w:b/>
              </w:rPr>
              <w:t>Status Overview</w:t>
            </w:r>
          </w:p>
        </w:tc>
        <w:tc>
          <w:tcPr>
            <w:tcW w:w="11106" w:type="dxa"/>
            <w:gridSpan w:val="4"/>
            <w:shd w:val="clear" w:color="auto" w:fill="auto"/>
            <w:vAlign w:val="center"/>
            <w:hideMark/>
          </w:tcPr>
          <w:p w14:paraId="0D78781F" w14:textId="77777777" w:rsidR="000506FB" w:rsidRPr="00F539F5" w:rsidRDefault="000506FB">
            <w:pPr>
              <w:pStyle w:val="IndentOne"/>
              <w:spacing w:before="60" w:after="60" w:line="240" w:lineRule="atLeast"/>
              <w:ind w:left="0"/>
            </w:pPr>
            <w:r>
              <w:t>Sprint 3: Build</w:t>
            </w:r>
          </w:p>
        </w:tc>
      </w:tr>
      <w:tr w:rsidR="000506FB" w:rsidRPr="008E0703" w14:paraId="0DD03AD0" w14:textId="77777777" w:rsidTr="00BE107D">
        <w:trPr>
          <w:trHeight w:val="180"/>
        </w:trPr>
        <w:tc>
          <w:tcPr>
            <w:tcW w:w="3070" w:type="dxa"/>
            <w:vMerge w:val="restart"/>
            <w:shd w:val="clear" w:color="auto" w:fill="F2F2F2" w:themeFill="background1" w:themeFillShade="F2"/>
            <w:vAlign w:val="center"/>
            <w:hideMark/>
          </w:tcPr>
          <w:p w14:paraId="0D950CC7" w14:textId="77777777" w:rsidR="000506FB" w:rsidRPr="00F539F5" w:rsidRDefault="000506FB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 w:rsidRPr="00F539F5">
              <w:rPr>
                <w:b/>
              </w:rPr>
              <w:t>Progress in the last week</w:t>
            </w:r>
          </w:p>
        </w:tc>
        <w:tc>
          <w:tcPr>
            <w:tcW w:w="4895" w:type="dxa"/>
            <w:gridSpan w:val="2"/>
            <w:shd w:val="clear" w:color="auto" w:fill="F2F2F2" w:themeFill="background1" w:themeFillShade="F2"/>
            <w:vAlign w:val="center"/>
            <w:hideMark/>
          </w:tcPr>
          <w:p w14:paraId="2A17ECEF" w14:textId="77777777" w:rsidR="000506FB" w:rsidRPr="000A2172" w:rsidRDefault="000506FB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0A2172">
              <w:rPr>
                <w:b/>
                <w:bCs/>
              </w:rPr>
              <w:t>Item</w:t>
            </w:r>
          </w:p>
        </w:tc>
        <w:tc>
          <w:tcPr>
            <w:tcW w:w="2051" w:type="dxa"/>
            <w:shd w:val="clear" w:color="auto" w:fill="F2F2F2" w:themeFill="background1" w:themeFillShade="F2"/>
            <w:vAlign w:val="center"/>
            <w:hideMark/>
          </w:tcPr>
          <w:p w14:paraId="72E960F7" w14:textId="77777777" w:rsidR="000506FB" w:rsidRPr="000A2172" w:rsidRDefault="000506FB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0A2172">
              <w:rPr>
                <w:b/>
                <w:bCs/>
              </w:rPr>
              <w:t>Completed</w:t>
            </w:r>
          </w:p>
        </w:tc>
        <w:tc>
          <w:tcPr>
            <w:tcW w:w="4160" w:type="dxa"/>
            <w:shd w:val="clear" w:color="auto" w:fill="F2F2F2" w:themeFill="background1" w:themeFillShade="F2"/>
            <w:vAlign w:val="center"/>
            <w:hideMark/>
          </w:tcPr>
          <w:p w14:paraId="7E39E341" w14:textId="77777777" w:rsidR="000506FB" w:rsidRPr="000A2172" w:rsidRDefault="000506FB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0A2172">
              <w:rPr>
                <w:b/>
                <w:bCs/>
              </w:rPr>
              <w:t>Responsible</w:t>
            </w:r>
          </w:p>
        </w:tc>
      </w:tr>
      <w:tr w:rsidR="000506FB" w14:paraId="2B8A1661" w14:textId="77777777" w:rsidTr="00BE107D">
        <w:trPr>
          <w:trHeight w:val="178"/>
        </w:trPr>
        <w:tc>
          <w:tcPr>
            <w:tcW w:w="3070" w:type="dxa"/>
            <w:vMerge/>
            <w:vAlign w:val="center"/>
          </w:tcPr>
          <w:p w14:paraId="086CFD55" w14:textId="77777777" w:rsidR="000506FB" w:rsidRPr="00F539F5" w:rsidRDefault="000506FB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4895" w:type="dxa"/>
            <w:gridSpan w:val="2"/>
            <w:vAlign w:val="center"/>
          </w:tcPr>
          <w:p w14:paraId="583F4918" w14:textId="77777777" w:rsidR="000506FB" w:rsidRDefault="000506FB">
            <w:pPr>
              <w:pStyle w:val="ListBullet"/>
              <w:numPr>
                <w:ilvl w:val="0"/>
                <w:numId w:val="0"/>
              </w:numPr>
            </w:pPr>
            <w:r>
              <w:t>Change Management Plan Discussion</w:t>
            </w:r>
          </w:p>
        </w:tc>
        <w:tc>
          <w:tcPr>
            <w:tcW w:w="2051" w:type="dxa"/>
            <w:vAlign w:val="center"/>
          </w:tcPr>
          <w:p w14:paraId="0EE405CC" w14:textId="77777777" w:rsidR="000506FB" w:rsidRDefault="000506FB">
            <w:pPr>
              <w:pStyle w:val="ListBullet"/>
              <w:numPr>
                <w:ilvl w:val="0"/>
                <w:numId w:val="0"/>
              </w:numPr>
            </w:pPr>
            <w:r>
              <w:t>1</w:t>
            </w:r>
            <w:r w:rsidRPr="003D0AA3">
              <w:rPr>
                <w:vertAlign w:val="superscript"/>
              </w:rPr>
              <w:t>st</w:t>
            </w:r>
            <w:r>
              <w:t xml:space="preserve"> Nov</w:t>
            </w:r>
          </w:p>
        </w:tc>
        <w:tc>
          <w:tcPr>
            <w:tcW w:w="4160" w:type="dxa"/>
            <w:vAlign w:val="center"/>
          </w:tcPr>
          <w:p w14:paraId="5CBF220C" w14:textId="77777777" w:rsidR="000506FB" w:rsidRDefault="000506FB">
            <w:pPr>
              <w:pStyle w:val="ListBullet"/>
              <w:numPr>
                <w:ilvl w:val="0"/>
                <w:numId w:val="0"/>
              </w:numPr>
            </w:pPr>
            <w:r>
              <w:t>Grainger / Open Box</w:t>
            </w:r>
          </w:p>
        </w:tc>
      </w:tr>
      <w:tr w:rsidR="000506FB" w:rsidRPr="008E0703" w14:paraId="1E3FFB27" w14:textId="77777777" w:rsidTr="00BE107D">
        <w:trPr>
          <w:trHeight w:val="180"/>
        </w:trPr>
        <w:tc>
          <w:tcPr>
            <w:tcW w:w="3070" w:type="dxa"/>
            <w:vMerge w:val="restart"/>
            <w:shd w:val="clear" w:color="auto" w:fill="F2F2F2" w:themeFill="background1" w:themeFillShade="F2"/>
            <w:vAlign w:val="center"/>
            <w:hideMark/>
          </w:tcPr>
          <w:p w14:paraId="6B894FEB" w14:textId="77777777" w:rsidR="000506FB" w:rsidRPr="00F539F5" w:rsidRDefault="000506FB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 w:rsidRPr="00F539F5">
              <w:rPr>
                <w:b/>
              </w:rPr>
              <w:t>Upcoming deliverables / feedback required</w:t>
            </w:r>
          </w:p>
        </w:tc>
        <w:tc>
          <w:tcPr>
            <w:tcW w:w="3045" w:type="dxa"/>
            <w:shd w:val="clear" w:color="auto" w:fill="F2F2F2" w:themeFill="background1" w:themeFillShade="F2"/>
            <w:vAlign w:val="center"/>
            <w:hideMark/>
          </w:tcPr>
          <w:p w14:paraId="0DCBCB8E" w14:textId="77777777" w:rsidR="000506FB" w:rsidRPr="000A2172" w:rsidRDefault="000506FB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0A2172">
              <w:rPr>
                <w:b/>
                <w:bCs/>
              </w:rPr>
              <w:t>Item</w:t>
            </w:r>
          </w:p>
        </w:tc>
        <w:tc>
          <w:tcPr>
            <w:tcW w:w="1850" w:type="dxa"/>
            <w:shd w:val="clear" w:color="auto" w:fill="F2F2F2" w:themeFill="background1" w:themeFillShade="F2"/>
            <w:vAlign w:val="center"/>
            <w:hideMark/>
          </w:tcPr>
          <w:p w14:paraId="5E4CD0B0" w14:textId="77777777" w:rsidR="000506FB" w:rsidRPr="000A2172" w:rsidRDefault="000506FB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0A2172">
              <w:rPr>
                <w:b/>
                <w:bCs/>
              </w:rPr>
              <w:t>Due</w:t>
            </w:r>
          </w:p>
        </w:tc>
        <w:tc>
          <w:tcPr>
            <w:tcW w:w="2051" w:type="dxa"/>
            <w:shd w:val="clear" w:color="auto" w:fill="F2F2F2" w:themeFill="background1" w:themeFillShade="F2"/>
            <w:vAlign w:val="center"/>
            <w:hideMark/>
          </w:tcPr>
          <w:p w14:paraId="43EEE26E" w14:textId="77777777" w:rsidR="000506FB" w:rsidRPr="000A2172" w:rsidRDefault="000506FB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0A2172">
              <w:rPr>
                <w:b/>
                <w:bCs/>
              </w:rPr>
              <w:t>Responsible</w:t>
            </w:r>
          </w:p>
        </w:tc>
        <w:tc>
          <w:tcPr>
            <w:tcW w:w="4160" w:type="dxa"/>
            <w:shd w:val="clear" w:color="auto" w:fill="F2F2F2" w:themeFill="background1" w:themeFillShade="F2"/>
            <w:vAlign w:val="center"/>
          </w:tcPr>
          <w:p w14:paraId="3E715E6B" w14:textId="77777777" w:rsidR="000506FB" w:rsidRPr="000A2172" w:rsidRDefault="000506FB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0A2172">
              <w:rPr>
                <w:b/>
                <w:bCs/>
              </w:rPr>
              <w:t>Status</w:t>
            </w:r>
          </w:p>
        </w:tc>
      </w:tr>
      <w:tr w:rsidR="000506FB" w:rsidRPr="006218D6" w14:paraId="1E504FF5" w14:textId="77777777" w:rsidTr="00BE107D">
        <w:trPr>
          <w:trHeight w:val="178"/>
        </w:trPr>
        <w:tc>
          <w:tcPr>
            <w:tcW w:w="3070" w:type="dxa"/>
            <w:vMerge/>
            <w:vAlign w:val="center"/>
          </w:tcPr>
          <w:p w14:paraId="1792B733" w14:textId="77777777" w:rsidR="000506FB" w:rsidRPr="00F539F5" w:rsidRDefault="000506FB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3045" w:type="dxa"/>
            <w:vAlign w:val="center"/>
          </w:tcPr>
          <w:p w14:paraId="728AE38F" w14:textId="77777777" w:rsidR="000506FB" w:rsidRDefault="000506FB">
            <w:pPr>
              <w:pStyle w:val="ListBullet"/>
              <w:numPr>
                <w:ilvl w:val="0"/>
                <w:numId w:val="0"/>
              </w:numPr>
            </w:pPr>
            <w:r>
              <w:t>Feedback on Sprint 4 items</w:t>
            </w:r>
          </w:p>
        </w:tc>
        <w:tc>
          <w:tcPr>
            <w:tcW w:w="1850" w:type="dxa"/>
            <w:vAlign w:val="center"/>
          </w:tcPr>
          <w:p w14:paraId="5548E274" w14:textId="77777777" w:rsidR="000506FB" w:rsidRDefault="000506FB">
            <w:pPr>
              <w:pStyle w:val="ListBullet"/>
              <w:numPr>
                <w:ilvl w:val="0"/>
                <w:numId w:val="0"/>
              </w:numPr>
            </w:pPr>
            <w:r>
              <w:t>10</w:t>
            </w:r>
            <w:r w:rsidRPr="000A2172">
              <w:rPr>
                <w:vertAlign w:val="superscript"/>
              </w:rPr>
              <w:t>th</w:t>
            </w:r>
            <w:r>
              <w:t xml:space="preserve"> Nov</w:t>
            </w:r>
          </w:p>
        </w:tc>
        <w:tc>
          <w:tcPr>
            <w:tcW w:w="2051" w:type="dxa"/>
            <w:vAlign w:val="center"/>
          </w:tcPr>
          <w:p w14:paraId="68245F91" w14:textId="77777777" w:rsidR="000506FB" w:rsidRDefault="000506FB">
            <w:pPr>
              <w:pStyle w:val="ListBullet"/>
              <w:numPr>
                <w:ilvl w:val="0"/>
                <w:numId w:val="0"/>
              </w:numPr>
            </w:pPr>
            <w:r>
              <w:t>Grainger</w:t>
            </w:r>
          </w:p>
        </w:tc>
        <w:tc>
          <w:tcPr>
            <w:tcW w:w="4160" w:type="dxa"/>
            <w:shd w:val="clear" w:color="auto" w:fill="92D050"/>
            <w:vAlign w:val="center"/>
          </w:tcPr>
          <w:p w14:paraId="56733F4D" w14:textId="77777777" w:rsidR="000506FB" w:rsidRDefault="000506FB">
            <w:pPr>
              <w:pStyle w:val="ListBullet"/>
              <w:numPr>
                <w:ilvl w:val="0"/>
                <w:numId w:val="0"/>
              </w:numPr>
            </w:pPr>
            <w:r>
              <w:t>On Track</w:t>
            </w:r>
          </w:p>
        </w:tc>
      </w:tr>
      <w:tr w:rsidR="000506FB" w:rsidRPr="006218D6" w14:paraId="0D268568" w14:textId="77777777" w:rsidTr="00BE107D">
        <w:trPr>
          <w:trHeight w:val="178"/>
        </w:trPr>
        <w:tc>
          <w:tcPr>
            <w:tcW w:w="3070" w:type="dxa"/>
            <w:vMerge/>
            <w:vAlign w:val="center"/>
          </w:tcPr>
          <w:p w14:paraId="0A181B76" w14:textId="77777777" w:rsidR="000506FB" w:rsidRPr="00F539F5" w:rsidRDefault="000506FB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3045" w:type="dxa"/>
            <w:vAlign w:val="center"/>
          </w:tcPr>
          <w:p w14:paraId="59E22CD9" w14:textId="77777777" w:rsidR="000506FB" w:rsidRPr="008555CA" w:rsidRDefault="000506FB">
            <w:pPr>
              <w:pStyle w:val="ListBullet"/>
              <w:numPr>
                <w:ilvl w:val="0"/>
                <w:numId w:val="0"/>
              </w:numPr>
            </w:pPr>
            <w:r>
              <w:t>Sprint 3 Demo</w:t>
            </w:r>
          </w:p>
        </w:tc>
        <w:tc>
          <w:tcPr>
            <w:tcW w:w="1850" w:type="dxa"/>
            <w:vAlign w:val="center"/>
          </w:tcPr>
          <w:p w14:paraId="54DF5666" w14:textId="77777777" w:rsidR="000506FB" w:rsidRDefault="000506FB">
            <w:pPr>
              <w:pStyle w:val="ListBullet"/>
              <w:numPr>
                <w:ilvl w:val="0"/>
                <w:numId w:val="0"/>
              </w:numPr>
            </w:pPr>
            <w:r>
              <w:t>10</w:t>
            </w:r>
            <w:r w:rsidRPr="0061732D">
              <w:rPr>
                <w:vertAlign w:val="superscript"/>
              </w:rPr>
              <w:t>th</w:t>
            </w:r>
            <w:r>
              <w:t xml:space="preserve"> Nov</w:t>
            </w:r>
          </w:p>
        </w:tc>
        <w:tc>
          <w:tcPr>
            <w:tcW w:w="2051" w:type="dxa"/>
            <w:vAlign w:val="center"/>
          </w:tcPr>
          <w:p w14:paraId="17027188" w14:textId="77777777" w:rsidR="000506FB" w:rsidRDefault="000506FB">
            <w:pPr>
              <w:pStyle w:val="ListBullet"/>
              <w:numPr>
                <w:ilvl w:val="0"/>
                <w:numId w:val="0"/>
              </w:numPr>
            </w:pPr>
            <w:r>
              <w:t>Open Box</w:t>
            </w:r>
          </w:p>
        </w:tc>
        <w:tc>
          <w:tcPr>
            <w:tcW w:w="4160" w:type="dxa"/>
            <w:shd w:val="clear" w:color="auto" w:fill="92D050"/>
            <w:vAlign w:val="center"/>
          </w:tcPr>
          <w:p w14:paraId="53CA2627" w14:textId="77777777" w:rsidR="000506FB" w:rsidRDefault="000506FB">
            <w:pPr>
              <w:pStyle w:val="ListBullet"/>
              <w:numPr>
                <w:ilvl w:val="0"/>
                <w:numId w:val="0"/>
              </w:numPr>
            </w:pPr>
            <w:r>
              <w:t>On Track</w:t>
            </w:r>
          </w:p>
        </w:tc>
      </w:tr>
      <w:tr w:rsidR="000506FB" w:rsidRPr="006218D6" w14:paraId="7377338F" w14:textId="77777777" w:rsidTr="00BE107D">
        <w:trPr>
          <w:trHeight w:val="178"/>
        </w:trPr>
        <w:tc>
          <w:tcPr>
            <w:tcW w:w="3070" w:type="dxa"/>
            <w:vMerge/>
            <w:vAlign w:val="center"/>
          </w:tcPr>
          <w:p w14:paraId="19D89517" w14:textId="77777777" w:rsidR="000506FB" w:rsidRPr="00F539F5" w:rsidRDefault="000506FB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3045" w:type="dxa"/>
            <w:vAlign w:val="center"/>
          </w:tcPr>
          <w:p w14:paraId="24DC5093" w14:textId="77777777" w:rsidR="000506FB" w:rsidRPr="008555CA" w:rsidRDefault="000506FB">
            <w:pPr>
              <w:pStyle w:val="ListBullet"/>
              <w:numPr>
                <w:ilvl w:val="0"/>
                <w:numId w:val="0"/>
              </w:numPr>
            </w:pPr>
            <w:r w:rsidRPr="008555CA">
              <w:t>Sprint 3 UAT</w:t>
            </w:r>
            <w:r>
              <w:t xml:space="preserve"> Feedback</w:t>
            </w:r>
          </w:p>
        </w:tc>
        <w:tc>
          <w:tcPr>
            <w:tcW w:w="1850" w:type="dxa"/>
            <w:vAlign w:val="center"/>
          </w:tcPr>
          <w:p w14:paraId="330BDA3D" w14:textId="77777777" w:rsidR="000506FB" w:rsidRDefault="000506FB">
            <w:pPr>
              <w:pStyle w:val="ListBullet"/>
              <w:numPr>
                <w:ilvl w:val="0"/>
                <w:numId w:val="0"/>
              </w:numPr>
            </w:pPr>
            <w:r>
              <w:t>17</w:t>
            </w:r>
            <w:r w:rsidRPr="0061732D">
              <w:rPr>
                <w:vertAlign w:val="superscript"/>
              </w:rPr>
              <w:t>th</w:t>
            </w:r>
            <w:r>
              <w:t xml:space="preserve"> Nov</w:t>
            </w:r>
          </w:p>
        </w:tc>
        <w:tc>
          <w:tcPr>
            <w:tcW w:w="2051" w:type="dxa"/>
            <w:vAlign w:val="center"/>
          </w:tcPr>
          <w:p w14:paraId="68C030E5" w14:textId="77777777" w:rsidR="000506FB" w:rsidRDefault="000506FB">
            <w:pPr>
              <w:pStyle w:val="ListBullet"/>
              <w:numPr>
                <w:ilvl w:val="0"/>
                <w:numId w:val="0"/>
              </w:numPr>
            </w:pPr>
            <w:r>
              <w:t>Grainger</w:t>
            </w:r>
          </w:p>
        </w:tc>
        <w:tc>
          <w:tcPr>
            <w:tcW w:w="4160" w:type="dxa"/>
            <w:shd w:val="clear" w:color="auto" w:fill="92D050"/>
            <w:vAlign w:val="center"/>
          </w:tcPr>
          <w:p w14:paraId="3020C01F" w14:textId="77777777" w:rsidR="000506FB" w:rsidRDefault="000506FB">
            <w:pPr>
              <w:pStyle w:val="ListBullet"/>
              <w:numPr>
                <w:ilvl w:val="0"/>
                <w:numId w:val="0"/>
              </w:numPr>
            </w:pPr>
            <w:r>
              <w:t>1 week from 10</w:t>
            </w:r>
            <w:r w:rsidRPr="0061732D">
              <w:rPr>
                <w:vertAlign w:val="superscript"/>
              </w:rPr>
              <w:t>th</w:t>
            </w:r>
            <w:r>
              <w:t xml:space="preserve"> Nov</w:t>
            </w:r>
          </w:p>
        </w:tc>
      </w:tr>
      <w:tr w:rsidR="000506FB" w:rsidRPr="006218D6" w14:paraId="4BC699DE" w14:textId="77777777" w:rsidTr="00BE107D">
        <w:trPr>
          <w:trHeight w:val="178"/>
        </w:trPr>
        <w:tc>
          <w:tcPr>
            <w:tcW w:w="3070" w:type="dxa"/>
            <w:vMerge/>
            <w:vAlign w:val="center"/>
          </w:tcPr>
          <w:p w14:paraId="3F01EE09" w14:textId="77777777" w:rsidR="000506FB" w:rsidRPr="00F539F5" w:rsidRDefault="000506FB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3045" w:type="dxa"/>
            <w:vAlign w:val="center"/>
          </w:tcPr>
          <w:p w14:paraId="48159720" w14:textId="77777777" w:rsidR="000506FB" w:rsidRPr="008555CA" w:rsidRDefault="000506FB">
            <w:pPr>
              <w:pStyle w:val="ListBullet"/>
              <w:numPr>
                <w:ilvl w:val="0"/>
                <w:numId w:val="0"/>
              </w:numPr>
            </w:pPr>
            <w:r>
              <w:t>Go-Live Preparation</w:t>
            </w:r>
          </w:p>
        </w:tc>
        <w:tc>
          <w:tcPr>
            <w:tcW w:w="1850" w:type="dxa"/>
            <w:vAlign w:val="center"/>
          </w:tcPr>
          <w:p w14:paraId="7F5387E1" w14:textId="77777777" w:rsidR="000506FB" w:rsidRDefault="000506FB">
            <w:pPr>
              <w:pStyle w:val="ListBullet"/>
              <w:numPr>
                <w:ilvl w:val="0"/>
                <w:numId w:val="0"/>
              </w:numPr>
            </w:pPr>
            <w:r>
              <w:t>WIP</w:t>
            </w:r>
          </w:p>
        </w:tc>
        <w:tc>
          <w:tcPr>
            <w:tcW w:w="2051" w:type="dxa"/>
            <w:vAlign w:val="center"/>
          </w:tcPr>
          <w:p w14:paraId="4290BA19" w14:textId="77777777" w:rsidR="000506FB" w:rsidRDefault="000506FB">
            <w:pPr>
              <w:pStyle w:val="ListBullet"/>
              <w:numPr>
                <w:ilvl w:val="0"/>
                <w:numId w:val="0"/>
              </w:numPr>
            </w:pPr>
            <w:r>
              <w:t>Grainger</w:t>
            </w:r>
          </w:p>
        </w:tc>
        <w:tc>
          <w:tcPr>
            <w:tcW w:w="4160" w:type="dxa"/>
            <w:shd w:val="clear" w:color="auto" w:fill="92D050"/>
            <w:vAlign w:val="center"/>
          </w:tcPr>
          <w:p w14:paraId="4540388F" w14:textId="77777777" w:rsidR="000506FB" w:rsidRDefault="000506FB">
            <w:pPr>
              <w:pStyle w:val="ListBullet"/>
              <w:numPr>
                <w:ilvl w:val="0"/>
                <w:numId w:val="0"/>
              </w:numPr>
            </w:pPr>
            <w:r>
              <w:t>Change Management, Training, Support</w:t>
            </w:r>
          </w:p>
        </w:tc>
      </w:tr>
      <w:tr w:rsidR="000506FB" w:rsidRPr="006218D6" w14:paraId="749776C4" w14:textId="77777777" w:rsidTr="00BE107D">
        <w:trPr>
          <w:trHeight w:val="178"/>
        </w:trPr>
        <w:tc>
          <w:tcPr>
            <w:tcW w:w="3070" w:type="dxa"/>
            <w:vMerge/>
            <w:vAlign w:val="center"/>
          </w:tcPr>
          <w:p w14:paraId="1D09C446" w14:textId="77777777" w:rsidR="000506FB" w:rsidRPr="00F539F5" w:rsidRDefault="000506FB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3045" w:type="dxa"/>
            <w:vAlign w:val="center"/>
          </w:tcPr>
          <w:p w14:paraId="1ABB771E" w14:textId="77777777" w:rsidR="000506FB" w:rsidRDefault="000506FB">
            <w:pPr>
              <w:pStyle w:val="ListBullet"/>
              <w:numPr>
                <w:ilvl w:val="0"/>
                <w:numId w:val="0"/>
              </w:numPr>
            </w:pPr>
            <w:r>
              <w:t>End-to-End UAT</w:t>
            </w:r>
          </w:p>
        </w:tc>
        <w:tc>
          <w:tcPr>
            <w:tcW w:w="1850" w:type="dxa"/>
            <w:vAlign w:val="center"/>
          </w:tcPr>
          <w:p w14:paraId="24D56A87" w14:textId="77777777" w:rsidR="000506FB" w:rsidRDefault="000506FB">
            <w:pPr>
              <w:pStyle w:val="ListBullet"/>
              <w:numPr>
                <w:ilvl w:val="0"/>
                <w:numId w:val="0"/>
              </w:numPr>
            </w:pPr>
            <w:r>
              <w:t>4</w:t>
            </w:r>
            <w:r w:rsidRPr="00ED3950">
              <w:rPr>
                <w:vertAlign w:val="superscript"/>
              </w:rPr>
              <w:t>th</w:t>
            </w:r>
            <w:r>
              <w:t xml:space="preserve"> Dec </w:t>
            </w:r>
          </w:p>
        </w:tc>
        <w:tc>
          <w:tcPr>
            <w:tcW w:w="2051" w:type="dxa"/>
            <w:vAlign w:val="center"/>
          </w:tcPr>
          <w:p w14:paraId="2A649276" w14:textId="77777777" w:rsidR="000506FB" w:rsidRDefault="000506FB">
            <w:pPr>
              <w:pStyle w:val="ListBullet"/>
              <w:numPr>
                <w:ilvl w:val="0"/>
                <w:numId w:val="0"/>
              </w:numPr>
            </w:pPr>
            <w:r>
              <w:t>Grainger</w:t>
            </w:r>
          </w:p>
        </w:tc>
        <w:tc>
          <w:tcPr>
            <w:tcW w:w="4160" w:type="dxa"/>
            <w:shd w:val="clear" w:color="auto" w:fill="92D050"/>
            <w:vAlign w:val="center"/>
          </w:tcPr>
          <w:p w14:paraId="6F539567" w14:textId="77777777" w:rsidR="000506FB" w:rsidRDefault="000506FB">
            <w:pPr>
              <w:pStyle w:val="ListBullet"/>
              <w:numPr>
                <w:ilvl w:val="0"/>
                <w:numId w:val="0"/>
              </w:numPr>
            </w:pPr>
            <w:r>
              <w:t>Completed by 15</w:t>
            </w:r>
            <w:r w:rsidRPr="00CA509A">
              <w:rPr>
                <w:vertAlign w:val="superscript"/>
              </w:rPr>
              <w:t>th</w:t>
            </w:r>
            <w:r>
              <w:t xml:space="preserve"> Dec</w:t>
            </w:r>
          </w:p>
        </w:tc>
      </w:tr>
      <w:tr w:rsidR="000506FB" w:rsidRPr="006218D6" w14:paraId="467F0FDF" w14:textId="77777777" w:rsidTr="00BE107D">
        <w:trPr>
          <w:trHeight w:val="178"/>
        </w:trPr>
        <w:tc>
          <w:tcPr>
            <w:tcW w:w="3070" w:type="dxa"/>
            <w:vMerge/>
            <w:vAlign w:val="center"/>
          </w:tcPr>
          <w:p w14:paraId="71B44233" w14:textId="77777777" w:rsidR="000506FB" w:rsidRPr="00F539F5" w:rsidRDefault="000506FB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3045" w:type="dxa"/>
            <w:vAlign w:val="center"/>
          </w:tcPr>
          <w:p w14:paraId="2B5C8841" w14:textId="77777777" w:rsidR="000506FB" w:rsidRDefault="000506FB">
            <w:pPr>
              <w:pStyle w:val="ListBullet"/>
              <w:numPr>
                <w:ilvl w:val="0"/>
                <w:numId w:val="0"/>
              </w:numPr>
            </w:pPr>
            <w:r>
              <w:t>Go-Live</w:t>
            </w:r>
          </w:p>
        </w:tc>
        <w:tc>
          <w:tcPr>
            <w:tcW w:w="1850" w:type="dxa"/>
            <w:vAlign w:val="center"/>
          </w:tcPr>
          <w:p w14:paraId="17E3E47B" w14:textId="77777777" w:rsidR="000506FB" w:rsidRDefault="000506FB">
            <w:pPr>
              <w:pStyle w:val="ListBullet"/>
              <w:numPr>
                <w:ilvl w:val="0"/>
                <w:numId w:val="0"/>
              </w:numPr>
            </w:pPr>
            <w:r>
              <w:t>January 2024</w:t>
            </w:r>
          </w:p>
        </w:tc>
        <w:tc>
          <w:tcPr>
            <w:tcW w:w="2051" w:type="dxa"/>
            <w:vAlign w:val="center"/>
          </w:tcPr>
          <w:p w14:paraId="1CC1055F" w14:textId="77777777" w:rsidR="000506FB" w:rsidRDefault="000506FB">
            <w:pPr>
              <w:pStyle w:val="ListBullet"/>
              <w:numPr>
                <w:ilvl w:val="0"/>
                <w:numId w:val="0"/>
              </w:numPr>
            </w:pPr>
            <w:r>
              <w:t>Grainger / Open Box</w:t>
            </w:r>
          </w:p>
        </w:tc>
        <w:tc>
          <w:tcPr>
            <w:tcW w:w="4160" w:type="dxa"/>
            <w:shd w:val="clear" w:color="auto" w:fill="92D050"/>
            <w:vAlign w:val="center"/>
          </w:tcPr>
          <w:p w14:paraId="33F7DA50" w14:textId="77777777" w:rsidR="000506FB" w:rsidRDefault="000506FB">
            <w:pPr>
              <w:pStyle w:val="ListBullet"/>
              <w:numPr>
                <w:ilvl w:val="0"/>
                <w:numId w:val="0"/>
              </w:numPr>
            </w:pPr>
            <w:r>
              <w:t>On Track</w:t>
            </w:r>
          </w:p>
        </w:tc>
      </w:tr>
      <w:tr w:rsidR="000506FB" w:rsidRPr="00241839" w14:paraId="6B6DC19A" w14:textId="77777777" w:rsidTr="00BE107D">
        <w:trPr>
          <w:trHeight w:val="65"/>
        </w:trPr>
        <w:tc>
          <w:tcPr>
            <w:tcW w:w="3070" w:type="dxa"/>
            <w:shd w:val="clear" w:color="auto" w:fill="F2F2F2" w:themeFill="background1" w:themeFillShade="F2"/>
            <w:vAlign w:val="center"/>
          </w:tcPr>
          <w:p w14:paraId="1390AB91" w14:textId="77777777" w:rsidR="000506FB" w:rsidRPr="00F539F5" w:rsidRDefault="000506FB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>
              <w:rPr>
                <w:b/>
              </w:rPr>
              <w:t>Discussions/Risks /Issues</w:t>
            </w:r>
          </w:p>
        </w:tc>
        <w:tc>
          <w:tcPr>
            <w:tcW w:w="11106" w:type="dxa"/>
            <w:gridSpan w:val="4"/>
            <w:vAlign w:val="center"/>
          </w:tcPr>
          <w:p w14:paraId="30128D14" w14:textId="77777777" w:rsidR="000506FB" w:rsidRDefault="000506FB">
            <w:pPr>
              <w:pStyle w:val="ListBullet"/>
            </w:pPr>
            <w:r>
              <w:t>251 story points are currently allocated to the project. The initial backlog was 185 story points.</w:t>
            </w:r>
          </w:p>
          <w:p w14:paraId="52BB02F8" w14:textId="77777777" w:rsidR="000506FB" w:rsidRPr="00241839" w:rsidRDefault="000506FB">
            <w:pPr>
              <w:pStyle w:val="ListBullet"/>
            </w:pPr>
            <w:r>
              <w:t>Sprint 4 is likely to have fewer user stories (points) due to the progress made in sprints 1,2 &amp; 3. We are also reserving some capacity to handle feedback from Sprint 3 &amp; regression test the timeline calculations.</w:t>
            </w:r>
          </w:p>
        </w:tc>
      </w:tr>
      <w:tr w:rsidR="000506FB" w:rsidRPr="004C7753" w14:paraId="0D4FE327" w14:textId="77777777" w:rsidTr="00BE107D">
        <w:tc>
          <w:tcPr>
            <w:tcW w:w="3070" w:type="dxa"/>
            <w:shd w:val="clear" w:color="auto" w:fill="F2F2F2" w:themeFill="background1" w:themeFillShade="F2"/>
            <w:vAlign w:val="center"/>
            <w:hideMark/>
          </w:tcPr>
          <w:p w14:paraId="6CA92528" w14:textId="77777777" w:rsidR="000506FB" w:rsidRPr="00F539F5" w:rsidRDefault="000506FB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 w:rsidRPr="00F539F5">
              <w:rPr>
                <w:b/>
              </w:rPr>
              <w:t>Personnel Notes</w:t>
            </w:r>
          </w:p>
        </w:tc>
        <w:tc>
          <w:tcPr>
            <w:tcW w:w="11106" w:type="dxa"/>
            <w:gridSpan w:val="4"/>
            <w:vAlign w:val="center"/>
          </w:tcPr>
          <w:p w14:paraId="3003653F" w14:textId="77777777" w:rsidR="000506FB" w:rsidRPr="004C7753" w:rsidRDefault="000506FB">
            <w:pPr>
              <w:pStyle w:val="ListBullet"/>
            </w:pPr>
            <w:r>
              <w:t>Open Box will be taking extended leave over December.</w:t>
            </w:r>
          </w:p>
        </w:tc>
      </w:tr>
    </w:tbl>
    <w:p w14:paraId="4FDB493E" w14:textId="77777777" w:rsidR="000506FB" w:rsidRDefault="000506FB" w:rsidP="000251E2">
      <w:pPr>
        <w:spacing w:line="240" w:lineRule="auto"/>
        <w:rPr>
          <w:color w:val="595959" w:themeColor="text1" w:themeTint="A6"/>
          <w:sz w:val="28"/>
        </w:rPr>
      </w:pPr>
    </w:p>
    <w:p w14:paraId="62D561B9" w14:textId="77777777" w:rsidR="0076444D" w:rsidRDefault="0076444D" w:rsidP="000251E2">
      <w:pPr>
        <w:spacing w:line="240" w:lineRule="auto"/>
        <w:rPr>
          <w:color w:val="595959" w:themeColor="text1" w:themeTint="A6"/>
          <w:sz w:val="28"/>
        </w:rPr>
      </w:pPr>
    </w:p>
    <w:tbl>
      <w:tblPr>
        <w:tblW w:w="14176" w:type="dxa"/>
        <w:tblInd w:w="-743" w:type="dxa"/>
        <w:tblBorders>
          <w:top w:val="single" w:sz="6" w:space="0" w:color="7F7F7F" w:themeColor="text1" w:themeTint="80"/>
          <w:left w:val="single" w:sz="6" w:space="0" w:color="7F7F7F" w:themeColor="text1" w:themeTint="80"/>
          <w:bottom w:val="single" w:sz="6" w:space="0" w:color="7F7F7F" w:themeColor="text1" w:themeTint="80"/>
          <w:right w:val="single" w:sz="6" w:space="0" w:color="7F7F7F" w:themeColor="text1" w:themeTint="80"/>
          <w:insideH w:val="single" w:sz="6" w:space="0" w:color="7F7F7F" w:themeColor="text1" w:themeTint="80"/>
          <w:insideV w:val="single" w:sz="6" w:space="0" w:color="7F7F7F" w:themeColor="text1" w:themeTint="80"/>
        </w:tblBorders>
        <w:tblLayout w:type="fixed"/>
        <w:tblLook w:val="01E0" w:firstRow="1" w:lastRow="1" w:firstColumn="1" w:lastColumn="1" w:noHBand="0" w:noVBand="0"/>
      </w:tblPr>
      <w:tblGrid>
        <w:gridCol w:w="3070"/>
        <w:gridCol w:w="3045"/>
        <w:gridCol w:w="1850"/>
        <w:gridCol w:w="2051"/>
        <w:gridCol w:w="4160"/>
      </w:tblGrid>
      <w:tr w:rsidR="0076444D" w:rsidRPr="00F539F5" w14:paraId="28371EE0" w14:textId="77777777">
        <w:tc>
          <w:tcPr>
            <w:tcW w:w="3070" w:type="dxa"/>
            <w:shd w:val="clear" w:color="auto" w:fill="F2F2F2" w:themeFill="background1" w:themeFillShade="F2"/>
            <w:vAlign w:val="center"/>
            <w:hideMark/>
          </w:tcPr>
          <w:p w14:paraId="0BA07A09" w14:textId="77777777" w:rsidR="0076444D" w:rsidRPr="00F539F5" w:rsidRDefault="0076444D">
            <w:pPr>
              <w:pStyle w:val="IndentOne"/>
              <w:spacing w:before="60" w:after="60" w:line="240" w:lineRule="atLeast"/>
              <w:ind w:left="0"/>
              <w:rPr>
                <w:b/>
                <w:lang w:val="en-GB" w:eastAsia="en-ZA"/>
              </w:rPr>
            </w:pPr>
            <w:r w:rsidRPr="00F539F5">
              <w:rPr>
                <w:b/>
              </w:rPr>
              <w:t>Project</w:t>
            </w:r>
          </w:p>
        </w:tc>
        <w:tc>
          <w:tcPr>
            <w:tcW w:w="11106" w:type="dxa"/>
            <w:gridSpan w:val="4"/>
            <w:vAlign w:val="center"/>
            <w:hideMark/>
          </w:tcPr>
          <w:p w14:paraId="26766CC2" w14:textId="77777777" w:rsidR="0076444D" w:rsidRPr="00F539F5" w:rsidRDefault="0076444D">
            <w:pPr>
              <w:pStyle w:val="IndentOne"/>
              <w:spacing w:before="60" w:after="60" w:line="240" w:lineRule="atLeast"/>
              <w:ind w:left="0"/>
            </w:pPr>
            <w:r>
              <w:t xml:space="preserve">End of Tenancy </w:t>
            </w:r>
          </w:p>
        </w:tc>
      </w:tr>
      <w:tr w:rsidR="0076444D" w14:paraId="1DF3D3A3" w14:textId="77777777">
        <w:tc>
          <w:tcPr>
            <w:tcW w:w="3070" w:type="dxa"/>
            <w:shd w:val="clear" w:color="auto" w:fill="F2F2F2" w:themeFill="background1" w:themeFillShade="F2"/>
            <w:vAlign w:val="center"/>
          </w:tcPr>
          <w:p w14:paraId="65A84D64" w14:textId="77777777" w:rsidR="0076444D" w:rsidRPr="00F539F5" w:rsidRDefault="0076444D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>
              <w:rPr>
                <w:b/>
              </w:rPr>
              <w:t>Period</w:t>
            </w:r>
          </w:p>
        </w:tc>
        <w:tc>
          <w:tcPr>
            <w:tcW w:w="11106" w:type="dxa"/>
            <w:gridSpan w:val="4"/>
            <w:vAlign w:val="center"/>
          </w:tcPr>
          <w:p w14:paraId="04ADE340" w14:textId="77777777" w:rsidR="0076444D" w:rsidRDefault="0076444D">
            <w:pPr>
              <w:pStyle w:val="IndentOne"/>
              <w:spacing w:before="60" w:after="60"/>
              <w:ind w:left="0"/>
            </w:pPr>
            <w:r>
              <w:t>25</w:t>
            </w:r>
            <w:r w:rsidRPr="00EC0272">
              <w:rPr>
                <w:vertAlign w:val="superscript"/>
              </w:rPr>
              <w:t>th</w:t>
            </w:r>
            <w:r>
              <w:t xml:space="preserve"> Oct – 2 Nov 2023</w:t>
            </w:r>
          </w:p>
        </w:tc>
      </w:tr>
      <w:tr w:rsidR="0076444D" w:rsidRPr="00F539F5" w14:paraId="53D634B1" w14:textId="77777777">
        <w:tc>
          <w:tcPr>
            <w:tcW w:w="3070" w:type="dxa"/>
            <w:shd w:val="clear" w:color="auto" w:fill="F2F2F2" w:themeFill="background1" w:themeFillShade="F2"/>
            <w:vAlign w:val="center"/>
            <w:hideMark/>
          </w:tcPr>
          <w:p w14:paraId="2E0ACF56" w14:textId="77777777" w:rsidR="0076444D" w:rsidRPr="00F539F5" w:rsidRDefault="0076444D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 w:rsidRPr="00F539F5">
              <w:rPr>
                <w:b/>
              </w:rPr>
              <w:t>Status Overview</w:t>
            </w:r>
          </w:p>
        </w:tc>
        <w:tc>
          <w:tcPr>
            <w:tcW w:w="11106" w:type="dxa"/>
            <w:gridSpan w:val="4"/>
            <w:shd w:val="clear" w:color="auto" w:fill="auto"/>
            <w:vAlign w:val="center"/>
            <w:hideMark/>
          </w:tcPr>
          <w:p w14:paraId="6FC0D5C7" w14:textId="77777777" w:rsidR="0076444D" w:rsidRPr="00F539F5" w:rsidRDefault="0076444D">
            <w:pPr>
              <w:pStyle w:val="IndentOne"/>
              <w:spacing w:before="60" w:after="60" w:line="240" w:lineRule="atLeast"/>
              <w:ind w:left="0"/>
            </w:pPr>
            <w:r>
              <w:t>Sprint 3: Build</w:t>
            </w:r>
          </w:p>
        </w:tc>
      </w:tr>
      <w:tr w:rsidR="0076444D" w:rsidRPr="008E0703" w14:paraId="14D1EB74" w14:textId="77777777">
        <w:trPr>
          <w:trHeight w:val="180"/>
        </w:trPr>
        <w:tc>
          <w:tcPr>
            <w:tcW w:w="3070" w:type="dxa"/>
            <w:vMerge w:val="restart"/>
            <w:shd w:val="clear" w:color="auto" w:fill="F2F2F2" w:themeFill="background1" w:themeFillShade="F2"/>
            <w:vAlign w:val="center"/>
            <w:hideMark/>
          </w:tcPr>
          <w:p w14:paraId="5BB05ED0" w14:textId="77777777" w:rsidR="0076444D" w:rsidRPr="00F539F5" w:rsidRDefault="0076444D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 w:rsidRPr="00F539F5">
              <w:rPr>
                <w:b/>
              </w:rPr>
              <w:t>Progress in the last week</w:t>
            </w:r>
          </w:p>
        </w:tc>
        <w:tc>
          <w:tcPr>
            <w:tcW w:w="4895" w:type="dxa"/>
            <w:gridSpan w:val="2"/>
            <w:shd w:val="clear" w:color="auto" w:fill="F2F2F2" w:themeFill="background1" w:themeFillShade="F2"/>
            <w:vAlign w:val="center"/>
            <w:hideMark/>
          </w:tcPr>
          <w:p w14:paraId="18323CB6" w14:textId="77777777" w:rsidR="0076444D" w:rsidRPr="000A2172" w:rsidRDefault="0076444D" w:rsidP="007D39A5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0A2172">
              <w:rPr>
                <w:b/>
                <w:bCs/>
              </w:rPr>
              <w:t>Item</w:t>
            </w:r>
          </w:p>
        </w:tc>
        <w:tc>
          <w:tcPr>
            <w:tcW w:w="2051" w:type="dxa"/>
            <w:shd w:val="clear" w:color="auto" w:fill="F2F2F2" w:themeFill="background1" w:themeFillShade="F2"/>
            <w:vAlign w:val="center"/>
            <w:hideMark/>
          </w:tcPr>
          <w:p w14:paraId="5A4FE237" w14:textId="77777777" w:rsidR="0076444D" w:rsidRPr="000A2172" w:rsidRDefault="0076444D" w:rsidP="007D39A5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0A2172">
              <w:rPr>
                <w:b/>
                <w:bCs/>
              </w:rPr>
              <w:t>Completed</w:t>
            </w:r>
          </w:p>
        </w:tc>
        <w:tc>
          <w:tcPr>
            <w:tcW w:w="4160" w:type="dxa"/>
            <w:shd w:val="clear" w:color="auto" w:fill="F2F2F2" w:themeFill="background1" w:themeFillShade="F2"/>
            <w:vAlign w:val="center"/>
            <w:hideMark/>
          </w:tcPr>
          <w:p w14:paraId="45A6387D" w14:textId="77777777" w:rsidR="0076444D" w:rsidRPr="000A2172" w:rsidRDefault="0076444D" w:rsidP="007D39A5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0A2172">
              <w:rPr>
                <w:b/>
                <w:bCs/>
              </w:rPr>
              <w:t>Responsible</w:t>
            </w:r>
          </w:p>
        </w:tc>
      </w:tr>
      <w:tr w:rsidR="0076444D" w14:paraId="05D95394" w14:textId="77777777">
        <w:trPr>
          <w:trHeight w:val="178"/>
        </w:trPr>
        <w:tc>
          <w:tcPr>
            <w:tcW w:w="3070" w:type="dxa"/>
            <w:vMerge/>
            <w:vAlign w:val="center"/>
          </w:tcPr>
          <w:p w14:paraId="54428506" w14:textId="77777777" w:rsidR="0076444D" w:rsidRPr="00F539F5" w:rsidRDefault="0076444D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4895" w:type="dxa"/>
            <w:gridSpan w:val="2"/>
            <w:vAlign w:val="center"/>
          </w:tcPr>
          <w:p w14:paraId="16F626C0" w14:textId="77777777" w:rsidR="0076444D" w:rsidRDefault="0076444D" w:rsidP="007D39A5">
            <w:pPr>
              <w:pStyle w:val="ListBullet"/>
              <w:numPr>
                <w:ilvl w:val="0"/>
                <w:numId w:val="0"/>
              </w:numPr>
            </w:pPr>
            <w:r>
              <w:t>Reporting feedback ahead of the Mon refinement session</w:t>
            </w:r>
          </w:p>
        </w:tc>
        <w:tc>
          <w:tcPr>
            <w:tcW w:w="2051" w:type="dxa"/>
            <w:vAlign w:val="center"/>
          </w:tcPr>
          <w:p w14:paraId="7C3958FB" w14:textId="77777777" w:rsidR="0076444D" w:rsidRDefault="0076444D" w:rsidP="007D39A5">
            <w:pPr>
              <w:pStyle w:val="ListBullet"/>
              <w:numPr>
                <w:ilvl w:val="0"/>
                <w:numId w:val="0"/>
              </w:numPr>
            </w:pPr>
            <w:r>
              <w:t>27</w:t>
            </w:r>
            <w:r w:rsidRPr="008340D3">
              <w:rPr>
                <w:vertAlign w:val="superscript"/>
              </w:rPr>
              <w:t>th</w:t>
            </w:r>
            <w:r>
              <w:t xml:space="preserve"> Oct</w:t>
            </w:r>
          </w:p>
        </w:tc>
        <w:tc>
          <w:tcPr>
            <w:tcW w:w="4160" w:type="dxa"/>
            <w:vAlign w:val="center"/>
          </w:tcPr>
          <w:p w14:paraId="3F178F18" w14:textId="77777777" w:rsidR="0076444D" w:rsidRDefault="0076444D" w:rsidP="007D39A5">
            <w:pPr>
              <w:pStyle w:val="ListBullet"/>
              <w:numPr>
                <w:ilvl w:val="0"/>
                <w:numId w:val="0"/>
              </w:numPr>
            </w:pPr>
            <w:r>
              <w:t xml:space="preserve">Grainger </w:t>
            </w:r>
          </w:p>
        </w:tc>
      </w:tr>
      <w:tr w:rsidR="0076444D" w14:paraId="52CDAEBC" w14:textId="77777777">
        <w:trPr>
          <w:trHeight w:val="178"/>
        </w:trPr>
        <w:tc>
          <w:tcPr>
            <w:tcW w:w="3070" w:type="dxa"/>
            <w:vMerge/>
            <w:vAlign w:val="center"/>
          </w:tcPr>
          <w:p w14:paraId="7D680FA8" w14:textId="77777777" w:rsidR="0076444D" w:rsidRPr="00F539F5" w:rsidRDefault="0076444D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4895" w:type="dxa"/>
            <w:gridSpan w:val="2"/>
            <w:vAlign w:val="center"/>
          </w:tcPr>
          <w:p w14:paraId="1C2D9765" w14:textId="77777777" w:rsidR="0076444D" w:rsidRDefault="0076444D" w:rsidP="007D39A5">
            <w:pPr>
              <w:pStyle w:val="ListBullet"/>
              <w:numPr>
                <w:ilvl w:val="0"/>
                <w:numId w:val="0"/>
              </w:numPr>
            </w:pPr>
            <w:r>
              <w:t>Sprint 2 UAT feedback</w:t>
            </w:r>
          </w:p>
        </w:tc>
        <w:tc>
          <w:tcPr>
            <w:tcW w:w="2051" w:type="dxa"/>
            <w:vAlign w:val="center"/>
          </w:tcPr>
          <w:p w14:paraId="1C15BECE" w14:textId="77777777" w:rsidR="0076444D" w:rsidRDefault="0076444D" w:rsidP="007D39A5">
            <w:pPr>
              <w:pStyle w:val="ListBullet"/>
              <w:numPr>
                <w:ilvl w:val="0"/>
                <w:numId w:val="0"/>
              </w:numPr>
            </w:pPr>
            <w:r>
              <w:t>27</w:t>
            </w:r>
            <w:r w:rsidRPr="008340D3">
              <w:rPr>
                <w:vertAlign w:val="superscript"/>
              </w:rPr>
              <w:t>th</w:t>
            </w:r>
            <w:r>
              <w:t xml:space="preserve"> Oct</w:t>
            </w:r>
          </w:p>
        </w:tc>
        <w:tc>
          <w:tcPr>
            <w:tcW w:w="4160" w:type="dxa"/>
            <w:vAlign w:val="center"/>
          </w:tcPr>
          <w:p w14:paraId="0945B8C2" w14:textId="77777777" w:rsidR="0076444D" w:rsidRDefault="0076444D" w:rsidP="007D39A5">
            <w:pPr>
              <w:pStyle w:val="ListBullet"/>
              <w:numPr>
                <w:ilvl w:val="0"/>
                <w:numId w:val="0"/>
              </w:numPr>
            </w:pPr>
            <w:r>
              <w:t>Grainger</w:t>
            </w:r>
          </w:p>
        </w:tc>
      </w:tr>
      <w:tr w:rsidR="0076444D" w14:paraId="2F08EAF0" w14:textId="77777777">
        <w:trPr>
          <w:trHeight w:val="178"/>
        </w:trPr>
        <w:tc>
          <w:tcPr>
            <w:tcW w:w="3070" w:type="dxa"/>
            <w:vMerge/>
            <w:vAlign w:val="center"/>
          </w:tcPr>
          <w:p w14:paraId="37B54E58" w14:textId="77777777" w:rsidR="0076444D" w:rsidRPr="00F539F5" w:rsidRDefault="0076444D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4895" w:type="dxa"/>
            <w:gridSpan w:val="2"/>
            <w:vAlign w:val="center"/>
          </w:tcPr>
          <w:p w14:paraId="418B5CF6" w14:textId="77777777" w:rsidR="0076444D" w:rsidRDefault="0076444D" w:rsidP="007D39A5">
            <w:pPr>
              <w:pStyle w:val="ListBullet"/>
              <w:numPr>
                <w:ilvl w:val="0"/>
                <w:numId w:val="0"/>
              </w:numPr>
            </w:pPr>
            <w:r>
              <w:t>Call to discuss change management strategy</w:t>
            </w:r>
          </w:p>
        </w:tc>
        <w:tc>
          <w:tcPr>
            <w:tcW w:w="2051" w:type="dxa"/>
            <w:vAlign w:val="center"/>
          </w:tcPr>
          <w:p w14:paraId="1A7A1ECA" w14:textId="77777777" w:rsidR="0076444D" w:rsidRDefault="0076444D" w:rsidP="007D39A5">
            <w:pPr>
              <w:pStyle w:val="ListBullet"/>
              <w:numPr>
                <w:ilvl w:val="0"/>
                <w:numId w:val="0"/>
              </w:numPr>
            </w:pPr>
            <w:r>
              <w:t>2</w:t>
            </w:r>
            <w:r w:rsidRPr="00F63E1E">
              <w:rPr>
                <w:vertAlign w:val="superscript"/>
              </w:rPr>
              <w:t>nd</w:t>
            </w:r>
            <w:r>
              <w:t xml:space="preserve"> Nov</w:t>
            </w:r>
          </w:p>
        </w:tc>
        <w:tc>
          <w:tcPr>
            <w:tcW w:w="4160" w:type="dxa"/>
            <w:vAlign w:val="center"/>
          </w:tcPr>
          <w:p w14:paraId="59FBE18E" w14:textId="77777777" w:rsidR="0076444D" w:rsidRDefault="0076444D" w:rsidP="007D39A5">
            <w:pPr>
              <w:pStyle w:val="ListBullet"/>
              <w:numPr>
                <w:ilvl w:val="0"/>
                <w:numId w:val="0"/>
              </w:numPr>
            </w:pPr>
            <w:r>
              <w:t>Open Box</w:t>
            </w:r>
          </w:p>
        </w:tc>
      </w:tr>
      <w:tr w:rsidR="0076444D" w14:paraId="01B5914B" w14:textId="77777777">
        <w:trPr>
          <w:trHeight w:val="178"/>
        </w:trPr>
        <w:tc>
          <w:tcPr>
            <w:tcW w:w="3070" w:type="dxa"/>
            <w:vMerge/>
            <w:vAlign w:val="center"/>
          </w:tcPr>
          <w:p w14:paraId="0429D7AD" w14:textId="77777777" w:rsidR="0076444D" w:rsidRPr="00F539F5" w:rsidRDefault="0076444D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4895" w:type="dxa"/>
            <w:gridSpan w:val="2"/>
            <w:vAlign w:val="center"/>
          </w:tcPr>
          <w:p w14:paraId="5443BD32" w14:textId="77777777" w:rsidR="0076444D" w:rsidRPr="00F63E1E" w:rsidRDefault="0076444D" w:rsidP="007D39A5">
            <w:pPr>
              <w:pStyle w:val="ListBullet"/>
              <w:numPr>
                <w:ilvl w:val="0"/>
                <w:numId w:val="0"/>
              </w:numPr>
            </w:pPr>
            <w:r w:rsidRPr="00F63E1E">
              <w:t>Steerco</w:t>
            </w:r>
            <w:r>
              <w:t xml:space="preserve"> Presentation</w:t>
            </w:r>
          </w:p>
        </w:tc>
        <w:tc>
          <w:tcPr>
            <w:tcW w:w="2051" w:type="dxa"/>
            <w:vAlign w:val="center"/>
          </w:tcPr>
          <w:p w14:paraId="45BE0D97" w14:textId="77777777" w:rsidR="0076444D" w:rsidRDefault="0076444D" w:rsidP="007D39A5">
            <w:pPr>
              <w:pStyle w:val="ListBullet"/>
              <w:numPr>
                <w:ilvl w:val="0"/>
                <w:numId w:val="0"/>
              </w:numPr>
            </w:pPr>
            <w:r>
              <w:t>2</w:t>
            </w:r>
            <w:r w:rsidRPr="00F63E1E">
              <w:rPr>
                <w:vertAlign w:val="superscript"/>
              </w:rPr>
              <w:t>nd</w:t>
            </w:r>
            <w:r>
              <w:t xml:space="preserve"> Nov</w:t>
            </w:r>
          </w:p>
        </w:tc>
        <w:tc>
          <w:tcPr>
            <w:tcW w:w="4160" w:type="dxa"/>
            <w:vAlign w:val="center"/>
          </w:tcPr>
          <w:p w14:paraId="271C3F4F" w14:textId="77777777" w:rsidR="0076444D" w:rsidRDefault="0076444D" w:rsidP="007D39A5">
            <w:pPr>
              <w:pStyle w:val="ListBullet"/>
              <w:numPr>
                <w:ilvl w:val="0"/>
                <w:numId w:val="0"/>
              </w:numPr>
            </w:pPr>
            <w:r>
              <w:t>Grainger / Open Box</w:t>
            </w:r>
          </w:p>
        </w:tc>
      </w:tr>
      <w:tr w:rsidR="0076444D" w:rsidRPr="008E0703" w14:paraId="05363A6B" w14:textId="77777777">
        <w:trPr>
          <w:trHeight w:val="180"/>
        </w:trPr>
        <w:tc>
          <w:tcPr>
            <w:tcW w:w="3070" w:type="dxa"/>
            <w:vMerge w:val="restart"/>
            <w:shd w:val="clear" w:color="auto" w:fill="F2F2F2" w:themeFill="background1" w:themeFillShade="F2"/>
            <w:vAlign w:val="center"/>
            <w:hideMark/>
          </w:tcPr>
          <w:p w14:paraId="2D93AAB0" w14:textId="77777777" w:rsidR="0076444D" w:rsidRPr="00F539F5" w:rsidRDefault="0076444D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 w:rsidRPr="00F539F5">
              <w:rPr>
                <w:b/>
              </w:rPr>
              <w:t>Upcoming deliverables / feedback required</w:t>
            </w:r>
          </w:p>
        </w:tc>
        <w:tc>
          <w:tcPr>
            <w:tcW w:w="3045" w:type="dxa"/>
            <w:shd w:val="clear" w:color="auto" w:fill="F2F2F2" w:themeFill="background1" w:themeFillShade="F2"/>
            <w:vAlign w:val="center"/>
            <w:hideMark/>
          </w:tcPr>
          <w:p w14:paraId="1507DD83" w14:textId="77777777" w:rsidR="0076444D" w:rsidRPr="000A2172" w:rsidRDefault="0076444D" w:rsidP="007D39A5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0A2172">
              <w:rPr>
                <w:b/>
                <w:bCs/>
              </w:rPr>
              <w:t>Item</w:t>
            </w:r>
          </w:p>
        </w:tc>
        <w:tc>
          <w:tcPr>
            <w:tcW w:w="1850" w:type="dxa"/>
            <w:shd w:val="clear" w:color="auto" w:fill="F2F2F2" w:themeFill="background1" w:themeFillShade="F2"/>
            <w:vAlign w:val="center"/>
            <w:hideMark/>
          </w:tcPr>
          <w:p w14:paraId="69C99E37" w14:textId="77777777" w:rsidR="0076444D" w:rsidRPr="000A2172" w:rsidRDefault="0076444D" w:rsidP="007D39A5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0A2172">
              <w:rPr>
                <w:b/>
                <w:bCs/>
              </w:rPr>
              <w:t>Due</w:t>
            </w:r>
          </w:p>
        </w:tc>
        <w:tc>
          <w:tcPr>
            <w:tcW w:w="2051" w:type="dxa"/>
            <w:shd w:val="clear" w:color="auto" w:fill="F2F2F2" w:themeFill="background1" w:themeFillShade="F2"/>
            <w:vAlign w:val="center"/>
            <w:hideMark/>
          </w:tcPr>
          <w:p w14:paraId="76C78396" w14:textId="77777777" w:rsidR="0076444D" w:rsidRPr="000A2172" w:rsidRDefault="0076444D" w:rsidP="007D39A5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0A2172">
              <w:rPr>
                <w:b/>
                <w:bCs/>
              </w:rPr>
              <w:t>Responsible</w:t>
            </w:r>
          </w:p>
        </w:tc>
        <w:tc>
          <w:tcPr>
            <w:tcW w:w="4160" w:type="dxa"/>
            <w:shd w:val="clear" w:color="auto" w:fill="F2F2F2" w:themeFill="background1" w:themeFillShade="F2"/>
            <w:vAlign w:val="center"/>
          </w:tcPr>
          <w:p w14:paraId="5F100900" w14:textId="77777777" w:rsidR="0076444D" w:rsidRPr="000A2172" w:rsidRDefault="0076444D" w:rsidP="007D39A5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0A2172">
              <w:rPr>
                <w:b/>
                <w:bCs/>
              </w:rPr>
              <w:t>Status</w:t>
            </w:r>
          </w:p>
        </w:tc>
      </w:tr>
      <w:tr w:rsidR="0076444D" w:rsidRPr="006218D6" w14:paraId="6EB4D3F3" w14:textId="77777777">
        <w:trPr>
          <w:trHeight w:val="178"/>
        </w:trPr>
        <w:tc>
          <w:tcPr>
            <w:tcW w:w="3070" w:type="dxa"/>
            <w:vMerge/>
            <w:vAlign w:val="center"/>
          </w:tcPr>
          <w:p w14:paraId="0C6BC030" w14:textId="77777777" w:rsidR="0076444D" w:rsidRPr="00F539F5" w:rsidRDefault="0076444D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3045" w:type="dxa"/>
            <w:vAlign w:val="center"/>
          </w:tcPr>
          <w:p w14:paraId="1CB8B673" w14:textId="77777777" w:rsidR="0076444D" w:rsidRPr="008555CA" w:rsidRDefault="0076444D" w:rsidP="007D39A5">
            <w:pPr>
              <w:pStyle w:val="ListBullet"/>
              <w:numPr>
                <w:ilvl w:val="0"/>
                <w:numId w:val="0"/>
              </w:numPr>
            </w:pPr>
            <w:r>
              <w:t>Sprint 3 Demo</w:t>
            </w:r>
          </w:p>
        </w:tc>
        <w:tc>
          <w:tcPr>
            <w:tcW w:w="1850" w:type="dxa"/>
            <w:vAlign w:val="center"/>
          </w:tcPr>
          <w:p w14:paraId="753C186A" w14:textId="77777777" w:rsidR="0076444D" w:rsidRDefault="0076444D" w:rsidP="007D39A5">
            <w:pPr>
              <w:pStyle w:val="ListBullet"/>
              <w:numPr>
                <w:ilvl w:val="0"/>
                <w:numId w:val="0"/>
              </w:numPr>
            </w:pPr>
            <w:r>
              <w:t>10</w:t>
            </w:r>
            <w:r w:rsidRPr="0061732D">
              <w:rPr>
                <w:vertAlign w:val="superscript"/>
              </w:rPr>
              <w:t>th</w:t>
            </w:r>
            <w:r>
              <w:t xml:space="preserve"> Nov</w:t>
            </w:r>
          </w:p>
        </w:tc>
        <w:tc>
          <w:tcPr>
            <w:tcW w:w="2051" w:type="dxa"/>
            <w:vAlign w:val="center"/>
          </w:tcPr>
          <w:p w14:paraId="1D819505" w14:textId="77777777" w:rsidR="0076444D" w:rsidRDefault="0076444D" w:rsidP="007D39A5">
            <w:pPr>
              <w:pStyle w:val="ListBullet"/>
              <w:numPr>
                <w:ilvl w:val="0"/>
                <w:numId w:val="0"/>
              </w:numPr>
            </w:pPr>
            <w:r>
              <w:t>Open Box</w:t>
            </w:r>
          </w:p>
        </w:tc>
        <w:tc>
          <w:tcPr>
            <w:tcW w:w="4160" w:type="dxa"/>
            <w:shd w:val="clear" w:color="auto" w:fill="92D050"/>
            <w:vAlign w:val="center"/>
          </w:tcPr>
          <w:p w14:paraId="0F3E93B2" w14:textId="77777777" w:rsidR="0076444D" w:rsidRDefault="0076444D" w:rsidP="007D39A5">
            <w:pPr>
              <w:pStyle w:val="ListBullet"/>
              <w:numPr>
                <w:ilvl w:val="0"/>
                <w:numId w:val="0"/>
              </w:numPr>
            </w:pPr>
            <w:r>
              <w:t>On Track</w:t>
            </w:r>
          </w:p>
        </w:tc>
      </w:tr>
      <w:tr w:rsidR="0076444D" w:rsidRPr="006218D6" w14:paraId="4078ECB1" w14:textId="77777777">
        <w:trPr>
          <w:trHeight w:val="178"/>
        </w:trPr>
        <w:tc>
          <w:tcPr>
            <w:tcW w:w="3070" w:type="dxa"/>
            <w:vMerge/>
            <w:vAlign w:val="center"/>
          </w:tcPr>
          <w:p w14:paraId="2A340BA3" w14:textId="77777777" w:rsidR="0076444D" w:rsidRPr="00F539F5" w:rsidRDefault="0076444D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3045" w:type="dxa"/>
            <w:vAlign w:val="center"/>
          </w:tcPr>
          <w:p w14:paraId="29AF3785" w14:textId="77777777" w:rsidR="0076444D" w:rsidRPr="008555CA" w:rsidRDefault="0076444D" w:rsidP="007D39A5">
            <w:pPr>
              <w:pStyle w:val="ListBullet"/>
              <w:numPr>
                <w:ilvl w:val="0"/>
                <w:numId w:val="0"/>
              </w:numPr>
            </w:pPr>
            <w:r w:rsidRPr="008555CA">
              <w:t>Sprint 3 UAT</w:t>
            </w:r>
          </w:p>
        </w:tc>
        <w:tc>
          <w:tcPr>
            <w:tcW w:w="1850" w:type="dxa"/>
            <w:vAlign w:val="center"/>
          </w:tcPr>
          <w:p w14:paraId="41F1B1D9" w14:textId="77777777" w:rsidR="0076444D" w:rsidRDefault="0076444D" w:rsidP="007D39A5">
            <w:pPr>
              <w:pStyle w:val="ListBullet"/>
              <w:numPr>
                <w:ilvl w:val="0"/>
                <w:numId w:val="0"/>
              </w:numPr>
            </w:pPr>
            <w:r>
              <w:t>17</w:t>
            </w:r>
            <w:r w:rsidRPr="0061732D">
              <w:rPr>
                <w:vertAlign w:val="superscript"/>
              </w:rPr>
              <w:t>th</w:t>
            </w:r>
            <w:r>
              <w:t xml:space="preserve"> Nov</w:t>
            </w:r>
          </w:p>
        </w:tc>
        <w:tc>
          <w:tcPr>
            <w:tcW w:w="2051" w:type="dxa"/>
            <w:vAlign w:val="center"/>
          </w:tcPr>
          <w:p w14:paraId="7040A513" w14:textId="77777777" w:rsidR="0076444D" w:rsidRDefault="0076444D" w:rsidP="007D39A5">
            <w:pPr>
              <w:pStyle w:val="ListBullet"/>
              <w:numPr>
                <w:ilvl w:val="0"/>
                <w:numId w:val="0"/>
              </w:numPr>
            </w:pPr>
            <w:r>
              <w:t>Grainger</w:t>
            </w:r>
          </w:p>
        </w:tc>
        <w:tc>
          <w:tcPr>
            <w:tcW w:w="4160" w:type="dxa"/>
            <w:shd w:val="clear" w:color="auto" w:fill="92D050"/>
            <w:vAlign w:val="center"/>
          </w:tcPr>
          <w:p w14:paraId="7B09C289" w14:textId="77777777" w:rsidR="0076444D" w:rsidRDefault="0076444D" w:rsidP="007D39A5">
            <w:pPr>
              <w:pStyle w:val="ListBullet"/>
              <w:numPr>
                <w:ilvl w:val="0"/>
                <w:numId w:val="0"/>
              </w:numPr>
            </w:pPr>
            <w:r>
              <w:t>1 week from 10</w:t>
            </w:r>
            <w:r w:rsidRPr="0061732D">
              <w:rPr>
                <w:vertAlign w:val="superscript"/>
              </w:rPr>
              <w:t>th</w:t>
            </w:r>
            <w:r>
              <w:t xml:space="preserve"> Nov</w:t>
            </w:r>
          </w:p>
        </w:tc>
      </w:tr>
      <w:tr w:rsidR="0076444D" w:rsidRPr="006218D6" w14:paraId="7F954101" w14:textId="77777777">
        <w:trPr>
          <w:trHeight w:val="178"/>
        </w:trPr>
        <w:tc>
          <w:tcPr>
            <w:tcW w:w="3070" w:type="dxa"/>
            <w:vMerge/>
            <w:vAlign w:val="center"/>
          </w:tcPr>
          <w:p w14:paraId="7A1D23EE" w14:textId="77777777" w:rsidR="0076444D" w:rsidRPr="00F539F5" w:rsidRDefault="0076444D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3045" w:type="dxa"/>
            <w:vAlign w:val="center"/>
          </w:tcPr>
          <w:p w14:paraId="4AF8554D" w14:textId="77777777" w:rsidR="0076444D" w:rsidRPr="008555CA" w:rsidRDefault="0076444D" w:rsidP="007D39A5">
            <w:pPr>
              <w:pStyle w:val="ListBullet"/>
              <w:numPr>
                <w:ilvl w:val="0"/>
                <w:numId w:val="0"/>
              </w:numPr>
            </w:pPr>
            <w:r>
              <w:t>Change Management Plan</w:t>
            </w:r>
          </w:p>
        </w:tc>
        <w:tc>
          <w:tcPr>
            <w:tcW w:w="1850" w:type="dxa"/>
            <w:vAlign w:val="center"/>
          </w:tcPr>
          <w:p w14:paraId="33ED3DEB" w14:textId="77777777" w:rsidR="0076444D" w:rsidRDefault="0076444D" w:rsidP="007D39A5">
            <w:pPr>
              <w:pStyle w:val="ListBullet"/>
              <w:numPr>
                <w:ilvl w:val="0"/>
                <w:numId w:val="0"/>
              </w:numPr>
            </w:pPr>
            <w:r>
              <w:t>TBC</w:t>
            </w:r>
          </w:p>
        </w:tc>
        <w:tc>
          <w:tcPr>
            <w:tcW w:w="2051" w:type="dxa"/>
            <w:vAlign w:val="center"/>
          </w:tcPr>
          <w:p w14:paraId="2F6D3D22" w14:textId="77777777" w:rsidR="0076444D" w:rsidRDefault="0076444D" w:rsidP="007D39A5">
            <w:pPr>
              <w:pStyle w:val="ListBullet"/>
              <w:numPr>
                <w:ilvl w:val="0"/>
                <w:numId w:val="0"/>
              </w:numPr>
            </w:pPr>
            <w:r>
              <w:t>Grainger</w:t>
            </w:r>
          </w:p>
        </w:tc>
        <w:tc>
          <w:tcPr>
            <w:tcW w:w="4160" w:type="dxa"/>
            <w:shd w:val="clear" w:color="auto" w:fill="92D050"/>
            <w:vAlign w:val="center"/>
          </w:tcPr>
          <w:p w14:paraId="0CCF1640" w14:textId="77777777" w:rsidR="0076444D" w:rsidRDefault="0076444D" w:rsidP="007D39A5">
            <w:pPr>
              <w:pStyle w:val="ListBullet"/>
              <w:numPr>
                <w:ilvl w:val="0"/>
                <w:numId w:val="0"/>
              </w:numPr>
            </w:pPr>
            <w:r>
              <w:t>Open Box to assist Grainger in determining feasible change management process</w:t>
            </w:r>
          </w:p>
        </w:tc>
      </w:tr>
      <w:tr w:rsidR="0076444D" w:rsidRPr="00241839" w14:paraId="268C460B" w14:textId="77777777">
        <w:trPr>
          <w:trHeight w:val="65"/>
        </w:trPr>
        <w:tc>
          <w:tcPr>
            <w:tcW w:w="3070" w:type="dxa"/>
            <w:shd w:val="clear" w:color="auto" w:fill="F2F2F2" w:themeFill="background1" w:themeFillShade="F2"/>
            <w:vAlign w:val="center"/>
          </w:tcPr>
          <w:p w14:paraId="1BEBC691" w14:textId="77777777" w:rsidR="0076444D" w:rsidRPr="00F539F5" w:rsidRDefault="0076444D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>
              <w:rPr>
                <w:b/>
              </w:rPr>
              <w:t>Discussions/Risks /Issues</w:t>
            </w:r>
          </w:p>
        </w:tc>
        <w:tc>
          <w:tcPr>
            <w:tcW w:w="11106" w:type="dxa"/>
            <w:gridSpan w:val="4"/>
            <w:vAlign w:val="center"/>
          </w:tcPr>
          <w:p w14:paraId="3F2D5E40" w14:textId="77777777" w:rsidR="0076444D" w:rsidRDefault="0076444D" w:rsidP="007D39A5">
            <w:pPr>
              <w:pStyle w:val="ListBullet"/>
            </w:pPr>
            <w:r>
              <w:t>242 story points are currently allocated to the project. The initial backlog was 185 story points.</w:t>
            </w:r>
          </w:p>
          <w:p w14:paraId="4A859238" w14:textId="77777777" w:rsidR="0076444D" w:rsidRPr="00241839" w:rsidRDefault="0076444D" w:rsidP="007D39A5">
            <w:pPr>
              <w:pStyle w:val="ListBullet"/>
            </w:pPr>
            <w:r>
              <w:t>Sprint 4 is likely to have fewer user stories (points) due to the progress made in sprints 1,2 &amp; 3. We are also reserving some capacity to handle feedback from Sprint 3.</w:t>
            </w:r>
          </w:p>
          <w:p w14:paraId="01474770" w14:textId="77777777" w:rsidR="0076444D" w:rsidRPr="00241839" w:rsidRDefault="0076444D" w:rsidP="007D39A5">
            <w:pPr>
              <w:pStyle w:val="ListBullet"/>
            </w:pPr>
            <w:r>
              <w:t>Planning required for January ‘24 go-live, training and support.</w:t>
            </w:r>
          </w:p>
        </w:tc>
      </w:tr>
      <w:tr w:rsidR="0076444D" w:rsidRPr="004C7753" w14:paraId="1E61F891" w14:textId="77777777">
        <w:tc>
          <w:tcPr>
            <w:tcW w:w="3070" w:type="dxa"/>
            <w:shd w:val="clear" w:color="auto" w:fill="F2F2F2" w:themeFill="background1" w:themeFillShade="F2"/>
            <w:vAlign w:val="center"/>
            <w:hideMark/>
          </w:tcPr>
          <w:p w14:paraId="6E67C9DE" w14:textId="77777777" w:rsidR="0076444D" w:rsidRPr="00F539F5" w:rsidRDefault="0076444D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 w:rsidRPr="00F539F5">
              <w:rPr>
                <w:b/>
              </w:rPr>
              <w:t>Personnel Notes</w:t>
            </w:r>
          </w:p>
        </w:tc>
        <w:tc>
          <w:tcPr>
            <w:tcW w:w="11106" w:type="dxa"/>
            <w:gridSpan w:val="4"/>
            <w:vAlign w:val="center"/>
          </w:tcPr>
          <w:p w14:paraId="1EB845FF" w14:textId="77777777" w:rsidR="0076444D" w:rsidRPr="004C7753" w:rsidRDefault="0076444D" w:rsidP="007D39A5">
            <w:pPr>
              <w:pStyle w:val="ListBullet"/>
            </w:pPr>
            <w:r>
              <w:t>None</w:t>
            </w:r>
          </w:p>
        </w:tc>
      </w:tr>
    </w:tbl>
    <w:p w14:paraId="05223038" w14:textId="77777777" w:rsidR="0076444D" w:rsidRDefault="0076444D" w:rsidP="000251E2">
      <w:pPr>
        <w:spacing w:line="240" w:lineRule="auto"/>
        <w:rPr>
          <w:color w:val="595959" w:themeColor="text1" w:themeTint="A6"/>
          <w:sz w:val="28"/>
        </w:rPr>
      </w:pPr>
    </w:p>
    <w:p w14:paraId="5F3CDBFE" w14:textId="77777777" w:rsidR="00752770" w:rsidRDefault="00752770" w:rsidP="000251E2">
      <w:pPr>
        <w:spacing w:line="240" w:lineRule="auto"/>
        <w:rPr>
          <w:color w:val="595959" w:themeColor="text1" w:themeTint="A6"/>
          <w:sz w:val="28"/>
        </w:rPr>
      </w:pPr>
    </w:p>
    <w:tbl>
      <w:tblPr>
        <w:tblW w:w="14176" w:type="dxa"/>
        <w:tblInd w:w="-743" w:type="dxa"/>
        <w:tblBorders>
          <w:top w:val="single" w:sz="6" w:space="0" w:color="7F7F7F" w:themeColor="text1" w:themeTint="80"/>
          <w:left w:val="single" w:sz="6" w:space="0" w:color="7F7F7F" w:themeColor="text1" w:themeTint="80"/>
          <w:bottom w:val="single" w:sz="6" w:space="0" w:color="7F7F7F" w:themeColor="text1" w:themeTint="80"/>
          <w:right w:val="single" w:sz="6" w:space="0" w:color="7F7F7F" w:themeColor="text1" w:themeTint="80"/>
          <w:insideH w:val="single" w:sz="6" w:space="0" w:color="7F7F7F" w:themeColor="text1" w:themeTint="80"/>
          <w:insideV w:val="single" w:sz="6" w:space="0" w:color="7F7F7F" w:themeColor="text1" w:themeTint="80"/>
        </w:tblBorders>
        <w:tblLayout w:type="fixed"/>
        <w:tblLook w:val="01E0" w:firstRow="1" w:lastRow="1" w:firstColumn="1" w:lastColumn="1" w:noHBand="0" w:noVBand="0"/>
      </w:tblPr>
      <w:tblGrid>
        <w:gridCol w:w="3070"/>
        <w:gridCol w:w="3045"/>
        <w:gridCol w:w="1424"/>
        <w:gridCol w:w="2477"/>
        <w:gridCol w:w="4160"/>
      </w:tblGrid>
      <w:tr w:rsidR="00752770" w:rsidRPr="00F539F5" w14:paraId="099295D3" w14:textId="77777777">
        <w:tc>
          <w:tcPr>
            <w:tcW w:w="3070" w:type="dxa"/>
            <w:shd w:val="clear" w:color="auto" w:fill="F2F2F2" w:themeFill="background1" w:themeFillShade="F2"/>
            <w:vAlign w:val="center"/>
            <w:hideMark/>
          </w:tcPr>
          <w:p w14:paraId="256C7AFF" w14:textId="77777777" w:rsidR="00752770" w:rsidRPr="00F539F5" w:rsidRDefault="00752770">
            <w:pPr>
              <w:pStyle w:val="IndentOne"/>
              <w:spacing w:before="60" w:after="60" w:line="240" w:lineRule="atLeast"/>
              <w:ind w:left="0"/>
              <w:rPr>
                <w:b/>
                <w:lang w:val="en-GB" w:eastAsia="en-ZA"/>
              </w:rPr>
            </w:pPr>
            <w:r w:rsidRPr="00F539F5">
              <w:rPr>
                <w:b/>
              </w:rPr>
              <w:t>Project</w:t>
            </w:r>
          </w:p>
        </w:tc>
        <w:tc>
          <w:tcPr>
            <w:tcW w:w="11106" w:type="dxa"/>
            <w:gridSpan w:val="4"/>
            <w:vAlign w:val="center"/>
            <w:hideMark/>
          </w:tcPr>
          <w:p w14:paraId="4DB73C56" w14:textId="77777777" w:rsidR="00752770" w:rsidRPr="00F539F5" w:rsidRDefault="00752770">
            <w:pPr>
              <w:pStyle w:val="IndentOne"/>
              <w:spacing w:before="60" w:after="60" w:line="240" w:lineRule="atLeast"/>
              <w:ind w:left="0"/>
            </w:pPr>
            <w:r>
              <w:t>End of Tenancy - Implementation</w:t>
            </w:r>
          </w:p>
        </w:tc>
      </w:tr>
      <w:tr w:rsidR="00752770" w14:paraId="2A1E937B" w14:textId="77777777">
        <w:tc>
          <w:tcPr>
            <w:tcW w:w="3070" w:type="dxa"/>
            <w:shd w:val="clear" w:color="auto" w:fill="F2F2F2" w:themeFill="background1" w:themeFillShade="F2"/>
            <w:vAlign w:val="center"/>
          </w:tcPr>
          <w:p w14:paraId="578A6650" w14:textId="77777777" w:rsidR="00752770" w:rsidRPr="00F539F5" w:rsidRDefault="00752770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>
              <w:rPr>
                <w:b/>
              </w:rPr>
              <w:t>Period</w:t>
            </w:r>
          </w:p>
        </w:tc>
        <w:tc>
          <w:tcPr>
            <w:tcW w:w="11106" w:type="dxa"/>
            <w:gridSpan w:val="4"/>
            <w:vAlign w:val="center"/>
          </w:tcPr>
          <w:p w14:paraId="738400C6" w14:textId="77777777" w:rsidR="00752770" w:rsidRDefault="00752770">
            <w:pPr>
              <w:pStyle w:val="IndentOne"/>
              <w:spacing w:before="60" w:after="60"/>
              <w:ind w:left="0"/>
            </w:pPr>
            <w:r>
              <w:t>3</w:t>
            </w:r>
            <w:r w:rsidRPr="001F1EEF">
              <w:rPr>
                <w:vertAlign w:val="superscript"/>
              </w:rPr>
              <w:t>rd</w:t>
            </w:r>
            <w:r>
              <w:t xml:space="preserve"> – 10</w:t>
            </w:r>
            <w:r w:rsidRPr="0098077F">
              <w:rPr>
                <w:vertAlign w:val="superscript"/>
              </w:rPr>
              <w:t>th</w:t>
            </w:r>
            <w:r>
              <w:t xml:space="preserve"> Oct</w:t>
            </w:r>
          </w:p>
        </w:tc>
      </w:tr>
      <w:tr w:rsidR="00752770" w:rsidRPr="00F539F5" w14:paraId="36C0E97C" w14:textId="77777777">
        <w:tc>
          <w:tcPr>
            <w:tcW w:w="3070" w:type="dxa"/>
            <w:shd w:val="clear" w:color="auto" w:fill="F2F2F2" w:themeFill="background1" w:themeFillShade="F2"/>
            <w:vAlign w:val="center"/>
            <w:hideMark/>
          </w:tcPr>
          <w:p w14:paraId="720CB0B8" w14:textId="77777777" w:rsidR="00752770" w:rsidRPr="00F539F5" w:rsidRDefault="00752770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 w:rsidRPr="00F539F5">
              <w:rPr>
                <w:b/>
              </w:rPr>
              <w:t>Status Overview</w:t>
            </w:r>
          </w:p>
        </w:tc>
        <w:tc>
          <w:tcPr>
            <w:tcW w:w="11106" w:type="dxa"/>
            <w:gridSpan w:val="4"/>
            <w:shd w:val="clear" w:color="auto" w:fill="auto"/>
            <w:vAlign w:val="center"/>
            <w:hideMark/>
          </w:tcPr>
          <w:p w14:paraId="6BE47748" w14:textId="77777777" w:rsidR="00752770" w:rsidRPr="00F539F5" w:rsidRDefault="00752770">
            <w:pPr>
              <w:pStyle w:val="IndentOne"/>
              <w:spacing w:before="60" w:after="60" w:line="240" w:lineRule="atLeast"/>
              <w:ind w:left="0"/>
            </w:pPr>
            <w:r>
              <w:t>Sprint 2: Build</w:t>
            </w:r>
          </w:p>
        </w:tc>
      </w:tr>
      <w:tr w:rsidR="00752770" w:rsidRPr="008E0703" w14:paraId="208D195A" w14:textId="77777777">
        <w:trPr>
          <w:trHeight w:val="180"/>
        </w:trPr>
        <w:tc>
          <w:tcPr>
            <w:tcW w:w="3070" w:type="dxa"/>
            <w:vMerge w:val="restart"/>
            <w:shd w:val="clear" w:color="auto" w:fill="F2F2F2" w:themeFill="background1" w:themeFillShade="F2"/>
            <w:vAlign w:val="center"/>
            <w:hideMark/>
          </w:tcPr>
          <w:p w14:paraId="21CA1C48" w14:textId="77777777" w:rsidR="00752770" w:rsidRPr="00F539F5" w:rsidRDefault="00752770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 w:rsidRPr="00F539F5">
              <w:rPr>
                <w:b/>
              </w:rPr>
              <w:t>Progress in the last week</w:t>
            </w:r>
          </w:p>
        </w:tc>
        <w:tc>
          <w:tcPr>
            <w:tcW w:w="4469" w:type="dxa"/>
            <w:gridSpan w:val="2"/>
            <w:shd w:val="clear" w:color="auto" w:fill="F2F2F2" w:themeFill="background1" w:themeFillShade="F2"/>
            <w:vAlign w:val="center"/>
            <w:hideMark/>
          </w:tcPr>
          <w:p w14:paraId="61ABAEA7" w14:textId="77777777" w:rsidR="00752770" w:rsidRPr="000A2172" w:rsidRDefault="00752770" w:rsidP="007D39A5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0A2172">
              <w:rPr>
                <w:b/>
                <w:bCs/>
              </w:rPr>
              <w:t>Item</w:t>
            </w:r>
          </w:p>
        </w:tc>
        <w:tc>
          <w:tcPr>
            <w:tcW w:w="2477" w:type="dxa"/>
            <w:shd w:val="clear" w:color="auto" w:fill="F2F2F2" w:themeFill="background1" w:themeFillShade="F2"/>
            <w:vAlign w:val="center"/>
            <w:hideMark/>
          </w:tcPr>
          <w:p w14:paraId="125814DD" w14:textId="77777777" w:rsidR="00752770" w:rsidRPr="000A2172" w:rsidRDefault="00752770" w:rsidP="007D39A5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0A2172">
              <w:rPr>
                <w:b/>
                <w:bCs/>
              </w:rPr>
              <w:t>Completed</w:t>
            </w:r>
          </w:p>
        </w:tc>
        <w:tc>
          <w:tcPr>
            <w:tcW w:w="4160" w:type="dxa"/>
            <w:shd w:val="clear" w:color="auto" w:fill="F2F2F2" w:themeFill="background1" w:themeFillShade="F2"/>
            <w:vAlign w:val="center"/>
            <w:hideMark/>
          </w:tcPr>
          <w:p w14:paraId="58250DBE" w14:textId="77777777" w:rsidR="00752770" w:rsidRPr="000A2172" w:rsidRDefault="00752770" w:rsidP="007D39A5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0A2172">
              <w:rPr>
                <w:b/>
                <w:bCs/>
              </w:rPr>
              <w:t>Responsible</w:t>
            </w:r>
          </w:p>
        </w:tc>
      </w:tr>
      <w:tr w:rsidR="00752770" w14:paraId="29C347C3" w14:textId="77777777">
        <w:trPr>
          <w:trHeight w:val="178"/>
        </w:trPr>
        <w:tc>
          <w:tcPr>
            <w:tcW w:w="3070" w:type="dxa"/>
            <w:vMerge/>
            <w:vAlign w:val="center"/>
          </w:tcPr>
          <w:p w14:paraId="601257AD" w14:textId="77777777" w:rsidR="00752770" w:rsidRPr="00F539F5" w:rsidRDefault="00752770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4469" w:type="dxa"/>
            <w:gridSpan w:val="2"/>
            <w:vAlign w:val="center"/>
          </w:tcPr>
          <w:p w14:paraId="3ABA7AB7" w14:textId="77777777" w:rsidR="00752770" w:rsidRDefault="00752770" w:rsidP="007D39A5">
            <w:pPr>
              <w:pStyle w:val="ListBullet"/>
              <w:numPr>
                <w:ilvl w:val="0"/>
                <w:numId w:val="0"/>
              </w:numPr>
            </w:pPr>
            <w:r>
              <w:t>Sprint 1 UAT</w:t>
            </w:r>
          </w:p>
        </w:tc>
        <w:tc>
          <w:tcPr>
            <w:tcW w:w="2477" w:type="dxa"/>
            <w:vAlign w:val="center"/>
          </w:tcPr>
          <w:p w14:paraId="1F02836B" w14:textId="77777777" w:rsidR="00752770" w:rsidRDefault="00752770" w:rsidP="007D39A5">
            <w:pPr>
              <w:pStyle w:val="ListBullet"/>
              <w:numPr>
                <w:ilvl w:val="0"/>
                <w:numId w:val="0"/>
              </w:numPr>
            </w:pPr>
            <w:r>
              <w:t>6</w:t>
            </w:r>
            <w:r w:rsidRPr="00843223">
              <w:rPr>
                <w:vertAlign w:val="superscript"/>
              </w:rPr>
              <w:t>th</w:t>
            </w:r>
            <w:r>
              <w:t xml:space="preserve"> Oct</w:t>
            </w:r>
          </w:p>
        </w:tc>
        <w:tc>
          <w:tcPr>
            <w:tcW w:w="4160" w:type="dxa"/>
            <w:vAlign w:val="center"/>
          </w:tcPr>
          <w:p w14:paraId="3E78578B" w14:textId="77777777" w:rsidR="00752770" w:rsidRDefault="00752770" w:rsidP="007D39A5">
            <w:pPr>
              <w:pStyle w:val="ListBullet"/>
              <w:numPr>
                <w:ilvl w:val="0"/>
                <w:numId w:val="0"/>
              </w:numPr>
            </w:pPr>
            <w:r>
              <w:t>Grainger</w:t>
            </w:r>
          </w:p>
        </w:tc>
      </w:tr>
      <w:tr w:rsidR="00752770" w14:paraId="2F1284BD" w14:textId="77777777">
        <w:trPr>
          <w:trHeight w:val="178"/>
        </w:trPr>
        <w:tc>
          <w:tcPr>
            <w:tcW w:w="3070" w:type="dxa"/>
            <w:vMerge/>
            <w:vAlign w:val="center"/>
          </w:tcPr>
          <w:p w14:paraId="43A4DCA1" w14:textId="77777777" w:rsidR="00752770" w:rsidRPr="00F539F5" w:rsidRDefault="00752770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4469" w:type="dxa"/>
            <w:gridSpan w:val="2"/>
            <w:vAlign w:val="center"/>
          </w:tcPr>
          <w:p w14:paraId="26B0EFB2" w14:textId="77777777" w:rsidR="00752770" w:rsidRDefault="00752770" w:rsidP="007D39A5">
            <w:pPr>
              <w:pStyle w:val="ListBullet"/>
              <w:numPr>
                <w:ilvl w:val="0"/>
                <w:numId w:val="0"/>
              </w:numPr>
            </w:pPr>
            <w:r>
              <w:t>New QA/UAT environment (Staging) refreshed from Prod</w:t>
            </w:r>
          </w:p>
        </w:tc>
        <w:tc>
          <w:tcPr>
            <w:tcW w:w="2477" w:type="dxa"/>
            <w:vAlign w:val="center"/>
          </w:tcPr>
          <w:p w14:paraId="6CE84605" w14:textId="77777777" w:rsidR="00752770" w:rsidRDefault="00752770" w:rsidP="007D39A5">
            <w:pPr>
              <w:pStyle w:val="ListBullet"/>
              <w:numPr>
                <w:ilvl w:val="0"/>
                <w:numId w:val="0"/>
              </w:numPr>
            </w:pPr>
            <w:r>
              <w:t>9</w:t>
            </w:r>
            <w:r w:rsidRPr="00733D80">
              <w:rPr>
                <w:vertAlign w:val="superscript"/>
              </w:rPr>
              <w:t>th</w:t>
            </w:r>
            <w:r>
              <w:t xml:space="preserve"> Oct</w:t>
            </w:r>
          </w:p>
        </w:tc>
        <w:tc>
          <w:tcPr>
            <w:tcW w:w="4160" w:type="dxa"/>
            <w:vAlign w:val="center"/>
          </w:tcPr>
          <w:p w14:paraId="25D31D29" w14:textId="77777777" w:rsidR="00752770" w:rsidRDefault="00752770" w:rsidP="007D39A5">
            <w:pPr>
              <w:pStyle w:val="ListBullet"/>
              <w:numPr>
                <w:ilvl w:val="0"/>
                <w:numId w:val="0"/>
              </w:numPr>
            </w:pPr>
            <w:r>
              <w:t>Open Box</w:t>
            </w:r>
          </w:p>
        </w:tc>
      </w:tr>
      <w:tr w:rsidR="00752770" w:rsidRPr="008E0703" w14:paraId="6FA553B4" w14:textId="77777777">
        <w:trPr>
          <w:trHeight w:val="180"/>
        </w:trPr>
        <w:tc>
          <w:tcPr>
            <w:tcW w:w="3070" w:type="dxa"/>
            <w:vMerge w:val="restart"/>
            <w:shd w:val="clear" w:color="auto" w:fill="F2F2F2" w:themeFill="background1" w:themeFillShade="F2"/>
            <w:vAlign w:val="center"/>
            <w:hideMark/>
          </w:tcPr>
          <w:p w14:paraId="747B0E24" w14:textId="77777777" w:rsidR="00752770" w:rsidRPr="00F539F5" w:rsidRDefault="00752770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 w:rsidRPr="00F539F5">
              <w:rPr>
                <w:b/>
              </w:rPr>
              <w:t>Upcoming deliverables / feedback required</w:t>
            </w:r>
          </w:p>
        </w:tc>
        <w:tc>
          <w:tcPr>
            <w:tcW w:w="3045" w:type="dxa"/>
            <w:shd w:val="clear" w:color="auto" w:fill="F2F2F2" w:themeFill="background1" w:themeFillShade="F2"/>
            <w:vAlign w:val="center"/>
            <w:hideMark/>
          </w:tcPr>
          <w:p w14:paraId="2FDA5FDC" w14:textId="77777777" w:rsidR="00752770" w:rsidRPr="000A2172" w:rsidRDefault="00752770" w:rsidP="007D39A5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0A2172">
              <w:rPr>
                <w:b/>
                <w:bCs/>
              </w:rPr>
              <w:t>Item</w:t>
            </w:r>
          </w:p>
        </w:tc>
        <w:tc>
          <w:tcPr>
            <w:tcW w:w="1424" w:type="dxa"/>
            <w:shd w:val="clear" w:color="auto" w:fill="F2F2F2" w:themeFill="background1" w:themeFillShade="F2"/>
            <w:vAlign w:val="center"/>
            <w:hideMark/>
          </w:tcPr>
          <w:p w14:paraId="679C3A3C" w14:textId="77777777" w:rsidR="00752770" w:rsidRPr="000A2172" w:rsidRDefault="00752770" w:rsidP="007D39A5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0A2172">
              <w:rPr>
                <w:b/>
                <w:bCs/>
              </w:rPr>
              <w:t>Due</w:t>
            </w:r>
          </w:p>
        </w:tc>
        <w:tc>
          <w:tcPr>
            <w:tcW w:w="2477" w:type="dxa"/>
            <w:shd w:val="clear" w:color="auto" w:fill="F2F2F2" w:themeFill="background1" w:themeFillShade="F2"/>
            <w:vAlign w:val="center"/>
            <w:hideMark/>
          </w:tcPr>
          <w:p w14:paraId="6F72FC4A" w14:textId="77777777" w:rsidR="00752770" w:rsidRPr="000A2172" w:rsidRDefault="00752770" w:rsidP="007D39A5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0A2172">
              <w:rPr>
                <w:b/>
                <w:bCs/>
              </w:rPr>
              <w:t>Responsible</w:t>
            </w:r>
          </w:p>
        </w:tc>
        <w:tc>
          <w:tcPr>
            <w:tcW w:w="4160" w:type="dxa"/>
            <w:shd w:val="clear" w:color="auto" w:fill="F2F2F2" w:themeFill="background1" w:themeFillShade="F2"/>
            <w:vAlign w:val="center"/>
          </w:tcPr>
          <w:p w14:paraId="2945A3B0" w14:textId="77777777" w:rsidR="00752770" w:rsidRPr="000A2172" w:rsidRDefault="00752770" w:rsidP="007D39A5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0A2172">
              <w:rPr>
                <w:b/>
                <w:bCs/>
              </w:rPr>
              <w:t>Status</w:t>
            </w:r>
          </w:p>
        </w:tc>
      </w:tr>
      <w:tr w:rsidR="00752770" w:rsidRPr="006218D6" w14:paraId="2BCE2E7D" w14:textId="77777777">
        <w:trPr>
          <w:trHeight w:val="178"/>
        </w:trPr>
        <w:tc>
          <w:tcPr>
            <w:tcW w:w="3070" w:type="dxa"/>
            <w:vMerge/>
            <w:vAlign w:val="center"/>
          </w:tcPr>
          <w:p w14:paraId="34890625" w14:textId="77777777" w:rsidR="00752770" w:rsidRPr="00F539F5" w:rsidRDefault="00752770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3045" w:type="dxa"/>
            <w:vAlign w:val="center"/>
          </w:tcPr>
          <w:p w14:paraId="07BD86B2" w14:textId="77777777" w:rsidR="00752770" w:rsidRDefault="00752770" w:rsidP="007D39A5">
            <w:pPr>
              <w:pStyle w:val="ListBullet"/>
              <w:numPr>
                <w:ilvl w:val="0"/>
                <w:numId w:val="0"/>
              </w:numPr>
            </w:pPr>
            <w:r>
              <w:t>Incorporate additional user stories in Sprint 2</w:t>
            </w:r>
          </w:p>
        </w:tc>
        <w:tc>
          <w:tcPr>
            <w:tcW w:w="1424" w:type="dxa"/>
            <w:vAlign w:val="center"/>
          </w:tcPr>
          <w:p w14:paraId="0CE5188F" w14:textId="77777777" w:rsidR="00752770" w:rsidRDefault="00752770" w:rsidP="007D39A5">
            <w:pPr>
              <w:pStyle w:val="ListBullet"/>
              <w:numPr>
                <w:ilvl w:val="0"/>
                <w:numId w:val="0"/>
              </w:numPr>
            </w:pPr>
            <w:r>
              <w:t>13</w:t>
            </w:r>
            <w:r w:rsidRPr="0050711C">
              <w:rPr>
                <w:vertAlign w:val="superscript"/>
              </w:rPr>
              <w:t>th</w:t>
            </w:r>
            <w:r>
              <w:t xml:space="preserve"> Oct</w:t>
            </w:r>
          </w:p>
        </w:tc>
        <w:tc>
          <w:tcPr>
            <w:tcW w:w="2477" w:type="dxa"/>
            <w:vAlign w:val="center"/>
          </w:tcPr>
          <w:p w14:paraId="4BEBDAC6" w14:textId="77777777" w:rsidR="00752770" w:rsidRDefault="00752770" w:rsidP="007D39A5">
            <w:pPr>
              <w:pStyle w:val="ListBullet"/>
              <w:numPr>
                <w:ilvl w:val="0"/>
                <w:numId w:val="0"/>
              </w:numPr>
            </w:pPr>
            <w:r>
              <w:t>Open Box</w:t>
            </w:r>
          </w:p>
        </w:tc>
        <w:tc>
          <w:tcPr>
            <w:tcW w:w="4160" w:type="dxa"/>
            <w:shd w:val="clear" w:color="auto" w:fill="92D050"/>
            <w:vAlign w:val="center"/>
          </w:tcPr>
          <w:p w14:paraId="3234B9F1" w14:textId="77777777" w:rsidR="00752770" w:rsidRDefault="00752770" w:rsidP="007D39A5">
            <w:pPr>
              <w:pStyle w:val="ListBullet"/>
              <w:numPr>
                <w:ilvl w:val="0"/>
                <w:numId w:val="0"/>
              </w:numPr>
            </w:pPr>
            <w:r>
              <w:t>On Track</w:t>
            </w:r>
          </w:p>
        </w:tc>
      </w:tr>
      <w:tr w:rsidR="00752770" w:rsidRPr="006218D6" w14:paraId="7D439774" w14:textId="77777777">
        <w:trPr>
          <w:trHeight w:val="178"/>
        </w:trPr>
        <w:tc>
          <w:tcPr>
            <w:tcW w:w="3070" w:type="dxa"/>
            <w:vMerge/>
            <w:vAlign w:val="center"/>
          </w:tcPr>
          <w:p w14:paraId="1FDA4662" w14:textId="77777777" w:rsidR="00752770" w:rsidRPr="00F539F5" w:rsidRDefault="00752770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3045" w:type="dxa"/>
            <w:vAlign w:val="center"/>
          </w:tcPr>
          <w:p w14:paraId="13CAD055" w14:textId="77777777" w:rsidR="00752770" w:rsidRDefault="00752770" w:rsidP="007D39A5">
            <w:pPr>
              <w:pStyle w:val="ListBullet"/>
              <w:numPr>
                <w:ilvl w:val="0"/>
                <w:numId w:val="0"/>
              </w:numPr>
            </w:pPr>
            <w:r>
              <w:t>Sprint 2 UAT (in Staging)</w:t>
            </w:r>
          </w:p>
        </w:tc>
        <w:tc>
          <w:tcPr>
            <w:tcW w:w="1424" w:type="dxa"/>
            <w:vAlign w:val="center"/>
          </w:tcPr>
          <w:p w14:paraId="66A6FF3B" w14:textId="77777777" w:rsidR="00752770" w:rsidRDefault="00752770" w:rsidP="007D39A5">
            <w:pPr>
              <w:pStyle w:val="ListBullet"/>
              <w:numPr>
                <w:ilvl w:val="0"/>
                <w:numId w:val="0"/>
              </w:numPr>
            </w:pPr>
            <w:r>
              <w:t>23</w:t>
            </w:r>
            <w:r w:rsidRPr="00D97E95">
              <w:rPr>
                <w:vertAlign w:val="superscript"/>
              </w:rPr>
              <w:t>rd</w:t>
            </w:r>
            <w:r>
              <w:t xml:space="preserve"> Oct</w:t>
            </w:r>
          </w:p>
        </w:tc>
        <w:tc>
          <w:tcPr>
            <w:tcW w:w="2477" w:type="dxa"/>
            <w:vAlign w:val="center"/>
          </w:tcPr>
          <w:p w14:paraId="2F9A56AC" w14:textId="77777777" w:rsidR="00752770" w:rsidRDefault="00752770" w:rsidP="007D39A5">
            <w:pPr>
              <w:pStyle w:val="ListBullet"/>
              <w:numPr>
                <w:ilvl w:val="0"/>
                <w:numId w:val="0"/>
              </w:numPr>
            </w:pPr>
            <w:r>
              <w:t>Grainger</w:t>
            </w:r>
          </w:p>
        </w:tc>
        <w:tc>
          <w:tcPr>
            <w:tcW w:w="4160" w:type="dxa"/>
            <w:shd w:val="clear" w:color="auto" w:fill="92D050"/>
            <w:vAlign w:val="center"/>
          </w:tcPr>
          <w:p w14:paraId="4EFBCEF6" w14:textId="77777777" w:rsidR="00752770" w:rsidRDefault="00752770" w:rsidP="007D39A5">
            <w:pPr>
              <w:pStyle w:val="ListBullet"/>
              <w:numPr>
                <w:ilvl w:val="0"/>
                <w:numId w:val="0"/>
              </w:numPr>
            </w:pPr>
            <w:r>
              <w:t>1 week in duration</w:t>
            </w:r>
          </w:p>
          <w:p w14:paraId="2D3FA256" w14:textId="77777777" w:rsidR="00752770" w:rsidRDefault="00752770" w:rsidP="007D39A5">
            <w:pPr>
              <w:pStyle w:val="ListBullet"/>
              <w:numPr>
                <w:ilvl w:val="0"/>
                <w:numId w:val="0"/>
              </w:numPr>
            </w:pPr>
            <w:r>
              <w:t>Sprint 1 UAT bugs will also be made available for retest</w:t>
            </w:r>
          </w:p>
        </w:tc>
      </w:tr>
      <w:tr w:rsidR="00752770" w:rsidRPr="00241839" w14:paraId="295707E6" w14:textId="77777777">
        <w:trPr>
          <w:trHeight w:val="65"/>
        </w:trPr>
        <w:tc>
          <w:tcPr>
            <w:tcW w:w="3070" w:type="dxa"/>
            <w:shd w:val="clear" w:color="auto" w:fill="F2F2F2" w:themeFill="background1" w:themeFillShade="F2"/>
            <w:vAlign w:val="center"/>
          </w:tcPr>
          <w:p w14:paraId="251631A8" w14:textId="77777777" w:rsidR="00752770" w:rsidRPr="00F539F5" w:rsidRDefault="00752770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>
              <w:rPr>
                <w:b/>
              </w:rPr>
              <w:t>Discussions/Risks /Issues</w:t>
            </w:r>
          </w:p>
        </w:tc>
        <w:tc>
          <w:tcPr>
            <w:tcW w:w="11106" w:type="dxa"/>
            <w:gridSpan w:val="4"/>
            <w:vAlign w:val="center"/>
          </w:tcPr>
          <w:p w14:paraId="5F7BBEE4" w14:textId="77777777" w:rsidR="00752770" w:rsidRPr="00241839" w:rsidRDefault="00752770" w:rsidP="007D39A5">
            <w:pPr>
              <w:pStyle w:val="ListBullet"/>
            </w:pPr>
            <w:r>
              <w:t>128 story points currently allocated to sprint 1 &amp; 2. Initial backlog was 185 story points.</w:t>
            </w:r>
          </w:p>
        </w:tc>
      </w:tr>
      <w:tr w:rsidR="00752770" w:rsidRPr="004C7753" w14:paraId="7A1F716F" w14:textId="77777777">
        <w:tc>
          <w:tcPr>
            <w:tcW w:w="3070" w:type="dxa"/>
            <w:shd w:val="clear" w:color="auto" w:fill="F2F2F2" w:themeFill="background1" w:themeFillShade="F2"/>
            <w:vAlign w:val="center"/>
            <w:hideMark/>
          </w:tcPr>
          <w:p w14:paraId="0AD6B895" w14:textId="77777777" w:rsidR="00752770" w:rsidRPr="00F539F5" w:rsidRDefault="00752770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 w:rsidRPr="00F539F5">
              <w:rPr>
                <w:b/>
              </w:rPr>
              <w:t>Personnel Notes</w:t>
            </w:r>
          </w:p>
        </w:tc>
        <w:tc>
          <w:tcPr>
            <w:tcW w:w="11106" w:type="dxa"/>
            <w:gridSpan w:val="4"/>
            <w:vAlign w:val="center"/>
          </w:tcPr>
          <w:p w14:paraId="6A73DE2E" w14:textId="77777777" w:rsidR="00752770" w:rsidRPr="004C7753" w:rsidRDefault="00752770" w:rsidP="007D39A5">
            <w:pPr>
              <w:pStyle w:val="ListBullet"/>
            </w:pPr>
            <w:r>
              <w:t>Shaun out next week.</w:t>
            </w:r>
          </w:p>
        </w:tc>
      </w:tr>
    </w:tbl>
    <w:p w14:paraId="26444DE1" w14:textId="77777777" w:rsidR="00752770" w:rsidRDefault="00752770" w:rsidP="000251E2">
      <w:pPr>
        <w:spacing w:line="240" w:lineRule="auto"/>
        <w:rPr>
          <w:color w:val="595959" w:themeColor="text1" w:themeTint="A6"/>
          <w:sz w:val="28"/>
        </w:rPr>
      </w:pPr>
    </w:p>
    <w:p w14:paraId="2974A922" w14:textId="77777777" w:rsidR="00F259C9" w:rsidRDefault="00F259C9" w:rsidP="000251E2">
      <w:pPr>
        <w:spacing w:line="240" w:lineRule="auto"/>
        <w:rPr>
          <w:color w:val="595959" w:themeColor="text1" w:themeTint="A6"/>
          <w:sz w:val="28"/>
        </w:rPr>
      </w:pPr>
    </w:p>
    <w:tbl>
      <w:tblPr>
        <w:tblW w:w="14176" w:type="dxa"/>
        <w:tblInd w:w="-743" w:type="dxa"/>
        <w:tblBorders>
          <w:top w:val="single" w:sz="6" w:space="0" w:color="7F7F7F" w:themeColor="text1" w:themeTint="80"/>
          <w:left w:val="single" w:sz="6" w:space="0" w:color="7F7F7F" w:themeColor="text1" w:themeTint="80"/>
          <w:bottom w:val="single" w:sz="6" w:space="0" w:color="7F7F7F" w:themeColor="text1" w:themeTint="80"/>
          <w:right w:val="single" w:sz="6" w:space="0" w:color="7F7F7F" w:themeColor="text1" w:themeTint="80"/>
          <w:insideH w:val="single" w:sz="6" w:space="0" w:color="7F7F7F" w:themeColor="text1" w:themeTint="80"/>
          <w:insideV w:val="single" w:sz="6" w:space="0" w:color="7F7F7F" w:themeColor="text1" w:themeTint="80"/>
        </w:tblBorders>
        <w:tblLayout w:type="fixed"/>
        <w:tblLook w:val="01E0" w:firstRow="1" w:lastRow="1" w:firstColumn="1" w:lastColumn="1" w:noHBand="0" w:noVBand="0"/>
      </w:tblPr>
      <w:tblGrid>
        <w:gridCol w:w="3070"/>
        <w:gridCol w:w="3045"/>
        <w:gridCol w:w="1424"/>
        <w:gridCol w:w="2477"/>
        <w:gridCol w:w="4160"/>
      </w:tblGrid>
      <w:tr w:rsidR="00F259C9" w:rsidRPr="00F539F5" w14:paraId="2C409DF7" w14:textId="77777777">
        <w:tc>
          <w:tcPr>
            <w:tcW w:w="3070" w:type="dxa"/>
            <w:shd w:val="clear" w:color="auto" w:fill="F2F2F2" w:themeFill="background1" w:themeFillShade="F2"/>
            <w:vAlign w:val="center"/>
            <w:hideMark/>
          </w:tcPr>
          <w:p w14:paraId="513A367C" w14:textId="77777777" w:rsidR="00F259C9" w:rsidRPr="00F539F5" w:rsidRDefault="00F259C9">
            <w:pPr>
              <w:pStyle w:val="IndentOne"/>
              <w:spacing w:before="60" w:after="60" w:line="240" w:lineRule="atLeast"/>
              <w:ind w:left="0"/>
              <w:rPr>
                <w:b/>
                <w:lang w:val="en-GB" w:eastAsia="en-ZA"/>
              </w:rPr>
            </w:pPr>
            <w:r w:rsidRPr="00F539F5">
              <w:rPr>
                <w:b/>
              </w:rPr>
              <w:t>Project</w:t>
            </w:r>
          </w:p>
        </w:tc>
        <w:tc>
          <w:tcPr>
            <w:tcW w:w="11106" w:type="dxa"/>
            <w:gridSpan w:val="4"/>
            <w:vAlign w:val="center"/>
            <w:hideMark/>
          </w:tcPr>
          <w:p w14:paraId="41491893" w14:textId="77777777" w:rsidR="00F259C9" w:rsidRPr="00F539F5" w:rsidRDefault="00F259C9">
            <w:pPr>
              <w:pStyle w:val="IndentOne"/>
              <w:spacing w:before="60" w:after="60" w:line="240" w:lineRule="atLeast"/>
              <w:ind w:left="0"/>
            </w:pPr>
            <w:r>
              <w:t>End of Tenancy - Implementation</w:t>
            </w:r>
          </w:p>
        </w:tc>
      </w:tr>
      <w:tr w:rsidR="00F259C9" w14:paraId="310A6696" w14:textId="77777777">
        <w:tc>
          <w:tcPr>
            <w:tcW w:w="3070" w:type="dxa"/>
            <w:shd w:val="clear" w:color="auto" w:fill="F2F2F2" w:themeFill="background1" w:themeFillShade="F2"/>
            <w:vAlign w:val="center"/>
          </w:tcPr>
          <w:p w14:paraId="45F8C90C" w14:textId="77777777" w:rsidR="00F259C9" w:rsidRPr="00F539F5" w:rsidRDefault="00F259C9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>
              <w:rPr>
                <w:b/>
              </w:rPr>
              <w:t>Period</w:t>
            </w:r>
          </w:p>
        </w:tc>
        <w:tc>
          <w:tcPr>
            <w:tcW w:w="11106" w:type="dxa"/>
            <w:gridSpan w:val="4"/>
            <w:vAlign w:val="center"/>
          </w:tcPr>
          <w:p w14:paraId="7445B3AA" w14:textId="77777777" w:rsidR="00F259C9" w:rsidRDefault="00F259C9">
            <w:pPr>
              <w:pStyle w:val="IndentOne"/>
              <w:spacing w:before="60" w:after="60"/>
              <w:ind w:left="0"/>
            </w:pPr>
            <w:r>
              <w:t>27</w:t>
            </w:r>
            <w:r w:rsidRPr="00016044">
              <w:rPr>
                <w:vertAlign w:val="superscript"/>
              </w:rPr>
              <w:t>th</w:t>
            </w:r>
            <w:r>
              <w:t xml:space="preserve"> Sep – 3</w:t>
            </w:r>
            <w:r w:rsidRPr="001F1EEF">
              <w:rPr>
                <w:vertAlign w:val="superscript"/>
              </w:rPr>
              <w:t>rd</w:t>
            </w:r>
            <w:r>
              <w:t xml:space="preserve"> Oct</w:t>
            </w:r>
          </w:p>
        </w:tc>
      </w:tr>
      <w:tr w:rsidR="00F259C9" w:rsidRPr="00F539F5" w14:paraId="73B47FAA" w14:textId="77777777">
        <w:tc>
          <w:tcPr>
            <w:tcW w:w="3070" w:type="dxa"/>
            <w:shd w:val="clear" w:color="auto" w:fill="F2F2F2" w:themeFill="background1" w:themeFillShade="F2"/>
            <w:vAlign w:val="center"/>
            <w:hideMark/>
          </w:tcPr>
          <w:p w14:paraId="770E5CA2" w14:textId="77777777" w:rsidR="00F259C9" w:rsidRPr="00F539F5" w:rsidRDefault="00F259C9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 w:rsidRPr="00F539F5">
              <w:rPr>
                <w:b/>
              </w:rPr>
              <w:t>Status Overview</w:t>
            </w:r>
          </w:p>
        </w:tc>
        <w:tc>
          <w:tcPr>
            <w:tcW w:w="11106" w:type="dxa"/>
            <w:gridSpan w:val="4"/>
            <w:shd w:val="clear" w:color="auto" w:fill="auto"/>
            <w:vAlign w:val="center"/>
            <w:hideMark/>
          </w:tcPr>
          <w:p w14:paraId="7D04B260" w14:textId="77777777" w:rsidR="00F259C9" w:rsidRDefault="00F259C9">
            <w:pPr>
              <w:pStyle w:val="IndentOne"/>
              <w:spacing w:before="60" w:after="60" w:line="240" w:lineRule="atLeast"/>
              <w:ind w:left="0"/>
            </w:pPr>
            <w:r>
              <w:t>Sprint 1: UAT</w:t>
            </w:r>
          </w:p>
          <w:p w14:paraId="383C1313" w14:textId="77777777" w:rsidR="00F259C9" w:rsidRPr="00F539F5" w:rsidRDefault="00F259C9">
            <w:pPr>
              <w:pStyle w:val="IndentOne"/>
              <w:spacing w:before="60" w:after="60" w:line="240" w:lineRule="atLeast"/>
              <w:ind w:left="0"/>
            </w:pPr>
            <w:r>
              <w:t>Sprint 2: Build</w:t>
            </w:r>
          </w:p>
        </w:tc>
      </w:tr>
      <w:tr w:rsidR="00F259C9" w:rsidRPr="008E0703" w14:paraId="6375E8C2" w14:textId="77777777">
        <w:trPr>
          <w:trHeight w:val="180"/>
        </w:trPr>
        <w:tc>
          <w:tcPr>
            <w:tcW w:w="3070" w:type="dxa"/>
            <w:vMerge w:val="restart"/>
            <w:shd w:val="clear" w:color="auto" w:fill="F2F2F2" w:themeFill="background1" w:themeFillShade="F2"/>
            <w:vAlign w:val="center"/>
            <w:hideMark/>
          </w:tcPr>
          <w:p w14:paraId="6E928CB3" w14:textId="77777777" w:rsidR="00F259C9" w:rsidRPr="00F539F5" w:rsidRDefault="00F259C9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 w:rsidRPr="00F539F5">
              <w:rPr>
                <w:b/>
              </w:rPr>
              <w:t>Progress in the last week</w:t>
            </w:r>
          </w:p>
        </w:tc>
        <w:tc>
          <w:tcPr>
            <w:tcW w:w="4469" w:type="dxa"/>
            <w:gridSpan w:val="2"/>
            <w:shd w:val="clear" w:color="auto" w:fill="F2F2F2" w:themeFill="background1" w:themeFillShade="F2"/>
            <w:vAlign w:val="center"/>
            <w:hideMark/>
          </w:tcPr>
          <w:p w14:paraId="072C9742" w14:textId="77777777" w:rsidR="00F259C9" w:rsidRPr="008E0703" w:rsidRDefault="00F259C9" w:rsidP="007D39A5">
            <w:pPr>
              <w:pStyle w:val="ListBullet"/>
              <w:numPr>
                <w:ilvl w:val="0"/>
                <w:numId w:val="0"/>
              </w:numPr>
            </w:pPr>
            <w:r w:rsidRPr="008E0703">
              <w:t>Item</w:t>
            </w:r>
          </w:p>
        </w:tc>
        <w:tc>
          <w:tcPr>
            <w:tcW w:w="2477" w:type="dxa"/>
            <w:shd w:val="clear" w:color="auto" w:fill="F2F2F2" w:themeFill="background1" w:themeFillShade="F2"/>
            <w:vAlign w:val="center"/>
            <w:hideMark/>
          </w:tcPr>
          <w:p w14:paraId="54B36590" w14:textId="77777777" w:rsidR="00F259C9" w:rsidRPr="008E0703" w:rsidRDefault="00F259C9" w:rsidP="007D39A5">
            <w:pPr>
              <w:pStyle w:val="ListBullet"/>
              <w:numPr>
                <w:ilvl w:val="0"/>
                <w:numId w:val="0"/>
              </w:numPr>
            </w:pPr>
            <w:r w:rsidRPr="008E0703">
              <w:t>Completed</w:t>
            </w:r>
          </w:p>
        </w:tc>
        <w:tc>
          <w:tcPr>
            <w:tcW w:w="4160" w:type="dxa"/>
            <w:shd w:val="clear" w:color="auto" w:fill="F2F2F2" w:themeFill="background1" w:themeFillShade="F2"/>
            <w:vAlign w:val="center"/>
            <w:hideMark/>
          </w:tcPr>
          <w:p w14:paraId="014C3410" w14:textId="77777777" w:rsidR="00F259C9" w:rsidRPr="008E0703" w:rsidRDefault="00F259C9" w:rsidP="007D39A5">
            <w:pPr>
              <w:pStyle w:val="ListBullet"/>
              <w:numPr>
                <w:ilvl w:val="0"/>
                <w:numId w:val="0"/>
              </w:numPr>
            </w:pPr>
            <w:r w:rsidRPr="008E0703">
              <w:t>Responsible</w:t>
            </w:r>
          </w:p>
        </w:tc>
      </w:tr>
      <w:tr w:rsidR="00F259C9" w14:paraId="0510FD0C" w14:textId="77777777">
        <w:trPr>
          <w:trHeight w:val="178"/>
        </w:trPr>
        <w:tc>
          <w:tcPr>
            <w:tcW w:w="3070" w:type="dxa"/>
            <w:vMerge/>
            <w:vAlign w:val="center"/>
          </w:tcPr>
          <w:p w14:paraId="3D6F34FE" w14:textId="77777777" w:rsidR="00F259C9" w:rsidRPr="00F539F5" w:rsidRDefault="00F259C9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4469" w:type="dxa"/>
            <w:gridSpan w:val="2"/>
            <w:vAlign w:val="center"/>
          </w:tcPr>
          <w:p w14:paraId="6E50C365" w14:textId="77777777" w:rsidR="00F259C9" w:rsidRDefault="00F259C9" w:rsidP="007D39A5">
            <w:pPr>
              <w:pStyle w:val="ListBullet"/>
              <w:numPr>
                <w:ilvl w:val="0"/>
                <w:numId w:val="0"/>
              </w:numPr>
            </w:pPr>
            <w:r>
              <w:t>Sprint 1 Demo</w:t>
            </w:r>
          </w:p>
        </w:tc>
        <w:tc>
          <w:tcPr>
            <w:tcW w:w="2477" w:type="dxa"/>
            <w:vAlign w:val="center"/>
          </w:tcPr>
          <w:p w14:paraId="2B64F2B4" w14:textId="77777777" w:rsidR="00F259C9" w:rsidRDefault="00F259C9" w:rsidP="007D39A5">
            <w:pPr>
              <w:pStyle w:val="ListBullet"/>
              <w:numPr>
                <w:ilvl w:val="0"/>
                <w:numId w:val="0"/>
              </w:numPr>
            </w:pPr>
            <w:r>
              <w:t>2</w:t>
            </w:r>
            <w:r w:rsidRPr="00B95577">
              <w:rPr>
                <w:vertAlign w:val="superscript"/>
              </w:rPr>
              <w:t>nd</w:t>
            </w:r>
            <w:r>
              <w:t xml:space="preserve"> Oct</w:t>
            </w:r>
          </w:p>
        </w:tc>
        <w:tc>
          <w:tcPr>
            <w:tcW w:w="4160" w:type="dxa"/>
            <w:vAlign w:val="center"/>
          </w:tcPr>
          <w:p w14:paraId="5ABFA45A" w14:textId="77777777" w:rsidR="00F259C9" w:rsidRDefault="00F259C9" w:rsidP="007D39A5">
            <w:pPr>
              <w:pStyle w:val="ListBullet"/>
              <w:numPr>
                <w:ilvl w:val="0"/>
                <w:numId w:val="0"/>
              </w:numPr>
            </w:pPr>
            <w:r>
              <w:t>Grainger / Open Box</w:t>
            </w:r>
          </w:p>
        </w:tc>
      </w:tr>
      <w:tr w:rsidR="00F259C9" w14:paraId="070A3FBB" w14:textId="77777777">
        <w:trPr>
          <w:trHeight w:val="178"/>
        </w:trPr>
        <w:tc>
          <w:tcPr>
            <w:tcW w:w="3070" w:type="dxa"/>
            <w:vMerge/>
            <w:vAlign w:val="center"/>
          </w:tcPr>
          <w:p w14:paraId="77C85B7F" w14:textId="77777777" w:rsidR="00F259C9" w:rsidRPr="00F539F5" w:rsidRDefault="00F259C9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4469" w:type="dxa"/>
            <w:gridSpan w:val="2"/>
            <w:vAlign w:val="center"/>
          </w:tcPr>
          <w:p w14:paraId="5C6B026F" w14:textId="77777777" w:rsidR="00F259C9" w:rsidRDefault="00F259C9" w:rsidP="007D39A5">
            <w:pPr>
              <w:pStyle w:val="ListBullet"/>
              <w:numPr>
                <w:ilvl w:val="0"/>
                <w:numId w:val="0"/>
              </w:numPr>
            </w:pPr>
            <w:r>
              <w:t>Refinement</w:t>
            </w:r>
          </w:p>
        </w:tc>
        <w:tc>
          <w:tcPr>
            <w:tcW w:w="2477" w:type="dxa"/>
            <w:vAlign w:val="center"/>
          </w:tcPr>
          <w:p w14:paraId="10493A5D" w14:textId="77777777" w:rsidR="00F259C9" w:rsidRDefault="00F259C9" w:rsidP="007D39A5">
            <w:pPr>
              <w:pStyle w:val="ListBullet"/>
              <w:numPr>
                <w:ilvl w:val="0"/>
                <w:numId w:val="0"/>
              </w:numPr>
            </w:pPr>
            <w:r>
              <w:t>3</w:t>
            </w:r>
            <w:r w:rsidRPr="007D17AB">
              <w:rPr>
                <w:vertAlign w:val="superscript"/>
              </w:rPr>
              <w:t>rd</w:t>
            </w:r>
            <w:r>
              <w:t xml:space="preserve"> Oct</w:t>
            </w:r>
          </w:p>
        </w:tc>
        <w:tc>
          <w:tcPr>
            <w:tcW w:w="4160" w:type="dxa"/>
            <w:vAlign w:val="center"/>
          </w:tcPr>
          <w:p w14:paraId="6450B3AF" w14:textId="77777777" w:rsidR="00F259C9" w:rsidRDefault="00F259C9" w:rsidP="007D39A5">
            <w:pPr>
              <w:pStyle w:val="ListBullet"/>
              <w:numPr>
                <w:ilvl w:val="0"/>
                <w:numId w:val="0"/>
              </w:numPr>
            </w:pPr>
            <w:r>
              <w:t>Grainger / Open Box</w:t>
            </w:r>
          </w:p>
        </w:tc>
      </w:tr>
      <w:tr w:rsidR="00F259C9" w:rsidRPr="008E0703" w14:paraId="30B58985" w14:textId="77777777">
        <w:trPr>
          <w:trHeight w:val="180"/>
        </w:trPr>
        <w:tc>
          <w:tcPr>
            <w:tcW w:w="3070" w:type="dxa"/>
            <w:vMerge w:val="restart"/>
            <w:shd w:val="clear" w:color="auto" w:fill="F2F2F2" w:themeFill="background1" w:themeFillShade="F2"/>
            <w:vAlign w:val="center"/>
            <w:hideMark/>
          </w:tcPr>
          <w:p w14:paraId="2F3BA5C7" w14:textId="77777777" w:rsidR="00F259C9" w:rsidRPr="00F539F5" w:rsidRDefault="00F259C9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 w:rsidRPr="00F539F5">
              <w:rPr>
                <w:b/>
              </w:rPr>
              <w:t>Upcoming deliverables / feedback required</w:t>
            </w:r>
          </w:p>
        </w:tc>
        <w:tc>
          <w:tcPr>
            <w:tcW w:w="3045" w:type="dxa"/>
            <w:shd w:val="clear" w:color="auto" w:fill="F2F2F2" w:themeFill="background1" w:themeFillShade="F2"/>
            <w:vAlign w:val="center"/>
            <w:hideMark/>
          </w:tcPr>
          <w:p w14:paraId="1E5389A7" w14:textId="77777777" w:rsidR="00F259C9" w:rsidRPr="008E0703" w:rsidRDefault="00F259C9" w:rsidP="007D39A5">
            <w:pPr>
              <w:pStyle w:val="ListBullet"/>
              <w:numPr>
                <w:ilvl w:val="0"/>
                <w:numId w:val="0"/>
              </w:numPr>
            </w:pPr>
            <w:r w:rsidRPr="008E0703">
              <w:t>Item</w:t>
            </w:r>
          </w:p>
        </w:tc>
        <w:tc>
          <w:tcPr>
            <w:tcW w:w="1424" w:type="dxa"/>
            <w:shd w:val="clear" w:color="auto" w:fill="F2F2F2" w:themeFill="background1" w:themeFillShade="F2"/>
            <w:vAlign w:val="center"/>
            <w:hideMark/>
          </w:tcPr>
          <w:p w14:paraId="05D494A7" w14:textId="77777777" w:rsidR="00F259C9" w:rsidRPr="008E0703" w:rsidRDefault="00F259C9" w:rsidP="007D39A5">
            <w:pPr>
              <w:pStyle w:val="ListBullet"/>
              <w:numPr>
                <w:ilvl w:val="0"/>
                <w:numId w:val="0"/>
              </w:numPr>
            </w:pPr>
            <w:r w:rsidRPr="008E0703">
              <w:t>Due</w:t>
            </w:r>
          </w:p>
        </w:tc>
        <w:tc>
          <w:tcPr>
            <w:tcW w:w="2477" w:type="dxa"/>
            <w:shd w:val="clear" w:color="auto" w:fill="F2F2F2" w:themeFill="background1" w:themeFillShade="F2"/>
            <w:vAlign w:val="center"/>
            <w:hideMark/>
          </w:tcPr>
          <w:p w14:paraId="47577AFF" w14:textId="77777777" w:rsidR="00F259C9" w:rsidRPr="008E0703" w:rsidRDefault="00F259C9" w:rsidP="007D39A5">
            <w:pPr>
              <w:pStyle w:val="ListBullet"/>
              <w:numPr>
                <w:ilvl w:val="0"/>
                <w:numId w:val="0"/>
              </w:numPr>
            </w:pPr>
            <w:r w:rsidRPr="008E0703">
              <w:t>Responsible</w:t>
            </w:r>
          </w:p>
        </w:tc>
        <w:tc>
          <w:tcPr>
            <w:tcW w:w="4160" w:type="dxa"/>
            <w:shd w:val="clear" w:color="auto" w:fill="F2F2F2" w:themeFill="background1" w:themeFillShade="F2"/>
            <w:vAlign w:val="center"/>
          </w:tcPr>
          <w:p w14:paraId="0216688D" w14:textId="77777777" w:rsidR="00F259C9" w:rsidRPr="008E0703" w:rsidRDefault="00F259C9" w:rsidP="007D39A5">
            <w:pPr>
              <w:pStyle w:val="ListBullet"/>
              <w:numPr>
                <w:ilvl w:val="0"/>
                <w:numId w:val="0"/>
              </w:numPr>
            </w:pPr>
            <w:r w:rsidRPr="008E0703">
              <w:t>Status</w:t>
            </w:r>
          </w:p>
        </w:tc>
      </w:tr>
      <w:tr w:rsidR="00F259C9" w:rsidRPr="006218D6" w14:paraId="6807A435" w14:textId="77777777">
        <w:trPr>
          <w:trHeight w:val="178"/>
        </w:trPr>
        <w:tc>
          <w:tcPr>
            <w:tcW w:w="3070" w:type="dxa"/>
            <w:vMerge/>
            <w:vAlign w:val="center"/>
          </w:tcPr>
          <w:p w14:paraId="3F6971CF" w14:textId="77777777" w:rsidR="00F259C9" w:rsidRPr="00F539F5" w:rsidRDefault="00F259C9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3045" w:type="dxa"/>
            <w:vAlign w:val="center"/>
          </w:tcPr>
          <w:p w14:paraId="4B3FEF69" w14:textId="77777777" w:rsidR="00F259C9" w:rsidRDefault="00F259C9" w:rsidP="007D39A5">
            <w:pPr>
              <w:pStyle w:val="ListBullet"/>
              <w:numPr>
                <w:ilvl w:val="0"/>
                <w:numId w:val="0"/>
              </w:numPr>
            </w:pPr>
            <w:r>
              <w:t>Sprint 1 UAT</w:t>
            </w:r>
          </w:p>
        </w:tc>
        <w:tc>
          <w:tcPr>
            <w:tcW w:w="1424" w:type="dxa"/>
            <w:vAlign w:val="center"/>
          </w:tcPr>
          <w:p w14:paraId="6ED0677C" w14:textId="77777777" w:rsidR="00F259C9" w:rsidRDefault="00F259C9" w:rsidP="007D39A5">
            <w:pPr>
              <w:pStyle w:val="ListBullet"/>
              <w:numPr>
                <w:ilvl w:val="0"/>
                <w:numId w:val="0"/>
              </w:numPr>
            </w:pPr>
            <w:r>
              <w:t>6</w:t>
            </w:r>
            <w:r w:rsidRPr="00843223">
              <w:rPr>
                <w:vertAlign w:val="superscript"/>
              </w:rPr>
              <w:t>th</w:t>
            </w:r>
            <w:r>
              <w:t xml:space="preserve"> Oct</w:t>
            </w:r>
          </w:p>
        </w:tc>
        <w:tc>
          <w:tcPr>
            <w:tcW w:w="2477" w:type="dxa"/>
            <w:vAlign w:val="center"/>
          </w:tcPr>
          <w:p w14:paraId="4C1EDFCE" w14:textId="77777777" w:rsidR="00F259C9" w:rsidRDefault="00F259C9" w:rsidP="007D39A5">
            <w:pPr>
              <w:pStyle w:val="ListBullet"/>
              <w:numPr>
                <w:ilvl w:val="0"/>
                <w:numId w:val="0"/>
              </w:numPr>
            </w:pPr>
            <w:r>
              <w:t>Grainger</w:t>
            </w:r>
          </w:p>
        </w:tc>
        <w:tc>
          <w:tcPr>
            <w:tcW w:w="4160" w:type="dxa"/>
            <w:shd w:val="clear" w:color="auto" w:fill="92D050"/>
            <w:vAlign w:val="center"/>
          </w:tcPr>
          <w:p w14:paraId="577CC112" w14:textId="77777777" w:rsidR="00F259C9" w:rsidRDefault="00F259C9" w:rsidP="007D39A5">
            <w:pPr>
              <w:pStyle w:val="ListBullet"/>
              <w:numPr>
                <w:ilvl w:val="0"/>
                <w:numId w:val="0"/>
              </w:numPr>
            </w:pPr>
            <w:r>
              <w:t>On Track</w:t>
            </w:r>
          </w:p>
        </w:tc>
      </w:tr>
      <w:tr w:rsidR="00F259C9" w:rsidRPr="00241839" w14:paraId="1E08B482" w14:textId="77777777">
        <w:trPr>
          <w:trHeight w:val="65"/>
        </w:trPr>
        <w:tc>
          <w:tcPr>
            <w:tcW w:w="3070" w:type="dxa"/>
            <w:shd w:val="clear" w:color="auto" w:fill="F2F2F2" w:themeFill="background1" w:themeFillShade="F2"/>
            <w:vAlign w:val="center"/>
          </w:tcPr>
          <w:p w14:paraId="083368D6" w14:textId="77777777" w:rsidR="00F259C9" w:rsidRPr="00F539F5" w:rsidRDefault="00F259C9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>
              <w:rPr>
                <w:b/>
              </w:rPr>
              <w:t>Discussions/Risks /Issues</w:t>
            </w:r>
          </w:p>
        </w:tc>
        <w:tc>
          <w:tcPr>
            <w:tcW w:w="11106" w:type="dxa"/>
            <w:gridSpan w:val="4"/>
            <w:vAlign w:val="center"/>
          </w:tcPr>
          <w:p w14:paraId="37499C94" w14:textId="77777777" w:rsidR="00F259C9" w:rsidRPr="00241839" w:rsidRDefault="00F259C9" w:rsidP="007D39A5">
            <w:pPr>
              <w:pStyle w:val="ListBullet"/>
            </w:pPr>
            <w:r>
              <w:t>Open Box will work with Grainger to see what additional user stories can be brought into sprint 2.</w:t>
            </w:r>
          </w:p>
        </w:tc>
      </w:tr>
      <w:tr w:rsidR="00F259C9" w:rsidRPr="004C7753" w14:paraId="2CFE9810" w14:textId="77777777">
        <w:tc>
          <w:tcPr>
            <w:tcW w:w="3070" w:type="dxa"/>
            <w:shd w:val="clear" w:color="auto" w:fill="F2F2F2" w:themeFill="background1" w:themeFillShade="F2"/>
            <w:vAlign w:val="center"/>
            <w:hideMark/>
          </w:tcPr>
          <w:p w14:paraId="4F01916E" w14:textId="77777777" w:rsidR="00F259C9" w:rsidRPr="00F539F5" w:rsidRDefault="00F259C9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 w:rsidRPr="00F539F5">
              <w:rPr>
                <w:b/>
              </w:rPr>
              <w:t>Personnel Notes</w:t>
            </w:r>
          </w:p>
        </w:tc>
        <w:tc>
          <w:tcPr>
            <w:tcW w:w="11106" w:type="dxa"/>
            <w:gridSpan w:val="4"/>
            <w:vAlign w:val="center"/>
          </w:tcPr>
          <w:p w14:paraId="0A34F744" w14:textId="77777777" w:rsidR="00F259C9" w:rsidRPr="004C7753" w:rsidRDefault="00F259C9" w:rsidP="007D39A5">
            <w:pPr>
              <w:pStyle w:val="ListBullet"/>
            </w:pPr>
            <w:r>
              <w:t>Sam travelling Thu and Fri this week.</w:t>
            </w:r>
          </w:p>
        </w:tc>
      </w:tr>
    </w:tbl>
    <w:p w14:paraId="59C9BF2F" w14:textId="77777777" w:rsidR="00F259C9" w:rsidRDefault="00F259C9" w:rsidP="000251E2">
      <w:pPr>
        <w:spacing w:line="240" w:lineRule="auto"/>
        <w:rPr>
          <w:color w:val="595959" w:themeColor="text1" w:themeTint="A6"/>
          <w:sz w:val="28"/>
        </w:rPr>
      </w:pPr>
    </w:p>
    <w:p w14:paraId="4DEAB3C7" w14:textId="77777777" w:rsidR="001F1EEF" w:rsidRDefault="001F1EEF" w:rsidP="000251E2">
      <w:pPr>
        <w:spacing w:line="240" w:lineRule="auto"/>
        <w:rPr>
          <w:color w:val="595959" w:themeColor="text1" w:themeTint="A6"/>
          <w:sz w:val="28"/>
        </w:rPr>
      </w:pPr>
    </w:p>
    <w:tbl>
      <w:tblPr>
        <w:tblW w:w="14176" w:type="dxa"/>
        <w:tblInd w:w="-743" w:type="dxa"/>
        <w:tblBorders>
          <w:top w:val="single" w:sz="6" w:space="0" w:color="7F7F7F" w:themeColor="text1" w:themeTint="80"/>
          <w:left w:val="single" w:sz="6" w:space="0" w:color="7F7F7F" w:themeColor="text1" w:themeTint="80"/>
          <w:bottom w:val="single" w:sz="6" w:space="0" w:color="7F7F7F" w:themeColor="text1" w:themeTint="80"/>
          <w:right w:val="single" w:sz="6" w:space="0" w:color="7F7F7F" w:themeColor="text1" w:themeTint="80"/>
          <w:insideH w:val="single" w:sz="6" w:space="0" w:color="7F7F7F" w:themeColor="text1" w:themeTint="80"/>
          <w:insideV w:val="single" w:sz="6" w:space="0" w:color="7F7F7F" w:themeColor="text1" w:themeTint="80"/>
        </w:tblBorders>
        <w:tblLayout w:type="fixed"/>
        <w:tblLook w:val="01E0" w:firstRow="1" w:lastRow="1" w:firstColumn="1" w:lastColumn="1" w:noHBand="0" w:noVBand="0"/>
      </w:tblPr>
      <w:tblGrid>
        <w:gridCol w:w="3070"/>
        <w:gridCol w:w="3045"/>
        <w:gridCol w:w="1424"/>
        <w:gridCol w:w="2477"/>
        <w:gridCol w:w="4160"/>
      </w:tblGrid>
      <w:tr w:rsidR="001F1EEF" w:rsidRPr="00F539F5" w14:paraId="05ED37DE" w14:textId="77777777">
        <w:tc>
          <w:tcPr>
            <w:tcW w:w="3070" w:type="dxa"/>
            <w:shd w:val="clear" w:color="auto" w:fill="F2F2F2" w:themeFill="background1" w:themeFillShade="F2"/>
            <w:vAlign w:val="center"/>
            <w:hideMark/>
          </w:tcPr>
          <w:p w14:paraId="7FC4379A" w14:textId="77777777" w:rsidR="001F1EEF" w:rsidRPr="00F539F5" w:rsidRDefault="001F1EEF">
            <w:pPr>
              <w:pStyle w:val="IndentOne"/>
              <w:spacing w:before="60" w:after="60" w:line="240" w:lineRule="atLeast"/>
              <w:ind w:left="0"/>
              <w:rPr>
                <w:b/>
                <w:lang w:val="en-GB" w:eastAsia="en-ZA"/>
              </w:rPr>
            </w:pPr>
            <w:r w:rsidRPr="00F539F5">
              <w:rPr>
                <w:b/>
              </w:rPr>
              <w:t>Project</w:t>
            </w:r>
          </w:p>
        </w:tc>
        <w:tc>
          <w:tcPr>
            <w:tcW w:w="11106" w:type="dxa"/>
            <w:gridSpan w:val="4"/>
            <w:vAlign w:val="center"/>
            <w:hideMark/>
          </w:tcPr>
          <w:p w14:paraId="2595FBE5" w14:textId="77777777" w:rsidR="001F1EEF" w:rsidRPr="00F539F5" w:rsidRDefault="001F1EEF">
            <w:pPr>
              <w:pStyle w:val="IndentOne"/>
              <w:spacing w:before="60" w:after="60" w:line="240" w:lineRule="atLeast"/>
              <w:ind w:left="0"/>
            </w:pPr>
            <w:r>
              <w:t>End of Tenancy - Implementation</w:t>
            </w:r>
          </w:p>
        </w:tc>
      </w:tr>
      <w:tr w:rsidR="001F1EEF" w14:paraId="16CF615F" w14:textId="77777777">
        <w:tc>
          <w:tcPr>
            <w:tcW w:w="3070" w:type="dxa"/>
            <w:shd w:val="clear" w:color="auto" w:fill="F2F2F2" w:themeFill="background1" w:themeFillShade="F2"/>
            <w:vAlign w:val="center"/>
          </w:tcPr>
          <w:p w14:paraId="7884F18C" w14:textId="77777777" w:rsidR="001F1EEF" w:rsidRPr="00F539F5" w:rsidRDefault="001F1EEF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>
              <w:rPr>
                <w:b/>
              </w:rPr>
              <w:t>Period</w:t>
            </w:r>
          </w:p>
        </w:tc>
        <w:tc>
          <w:tcPr>
            <w:tcW w:w="11106" w:type="dxa"/>
            <w:gridSpan w:val="4"/>
            <w:vAlign w:val="center"/>
          </w:tcPr>
          <w:p w14:paraId="1F338704" w14:textId="77777777" w:rsidR="001F1EEF" w:rsidRDefault="001F1EEF">
            <w:pPr>
              <w:pStyle w:val="IndentOne"/>
              <w:spacing w:before="60" w:after="60"/>
              <w:ind w:left="0"/>
            </w:pPr>
            <w:r>
              <w:t>20</w:t>
            </w:r>
            <w:r w:rsidRPr="00470FA2">
              <w:rPr>
                <w:vertAlign w:val="superscript"/>
              </w:rPr>
              <w:t>th</w:t>
            </w:r>
            <w:r>
              <w:t xml:space="preserve"> – 27</w:t>
            </w:r>
            <w:r w:rsidRPr="00016044">
              <w:rPr>
                <w:vertAlign w:val="superscript"/>
              </w:rPr>
              <w:t>th</w:t>
            </w:r>
            <w:r>
              <w:t xml:space="preserve"> Sep</w:t>
            </w:r>
          </w:p>
        </w:tc>
      </w:tr>
      <w:tr w:rsidR="001F1EEF" w:rsidRPr="00F539F5" w14:paraId="05A55CCD" w14:textId="77777777">
        <w:tc>
          <w:tcPr>
            <w:tcW w:w="3070" w:type="dxa"/>
            <w:shd w:val="clear" w:color="auto" w:fill="F2F2F2" w:themeFill="background1" w:themeFillShade="F2"/>
            <w:vAlign w:val="center"/>
            <w:hideMark/>
          </w:tcPr>
          <w:p w14:paraId="2CD746D7" w14:textId="77777777" w:rsidR="001F1EEF" w:rsidRPr="00F539F5" w:rsidRDefault="001F1EEF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 w:rsidRPr="00F539F5">
              <w:rPr>
                <w:b/>
              </w:rPr>
              <w:t>Status Overview</w:t>
            </w:r>
          </w:p>
        </w:tc>
        <w:tc>
          <w:tcPr>
            <w:tcW w:w="11106" w:type="dxa"/>
            <w:gridSpan w:val="4"/>
            <w:shd w:val="clear" w:color="auto" w:fill="auto"/>
            <w:vAlign w:val="center"/>
            <w:hideMark/>
          </w:tcPr>
          <w:p w14:paraId="59C56AF7" w14:textId="77777777" w:rsidR="001F1EEF" w:rsidRPr="00F539F5" w:rsidRDefault="001F1EEF">
            <w:pPr>
              <w:pStyle w:val="IndentOne"/>
              <w:spacing w:before="60" w:after="60" w:line="240" w:lineRule="atLeast"/>
              <w:ind w:left="0"/>
            </w:pPr>
            <w:r>
              <w:t>Sprint 1 in progress</w:t>
            </w:r>
          </w:p>
        </w:tc>
      </w:tr>
      <w:tr w:rsidR="001F1EEF" w:rsidRPr="008E0703" w14:paraId="1A18FBA2" w14:textId="77777777">
        <w:trPr>
          <w:trHeight w:val="180"/>
        </w:trPr>
        <w:tc>
          <w:tcPr>
            <w:tcW w:w="3070" w:type="dxa"/>
            <w:vMerge w:val="restart"/>
            <w:shd w:val="clear" w:color="auto" w:fill="F2F2F2" w:themeFill="background1" w:themeFillShade="F2"/>
            <w:vAlign w:val="center"/>
            <w:hideMark/>
          </w:tcPr>
          <w:p w14:paraId="33E5DA7F" w14:textId="77777777" w:rsidR="001F1EEF" w:rsidRPr="00F539F5" w:rsidRDefault="001F1EEF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 w:rsidRPr="00F539F5">
              <w:rPr>
                <w:b/>
              </w:rPr>
              <w:t>Progress in the last week</w:t>
            </w:r>
          </w:p>
        </w:tc>
        <w:tc>
          <w:tcPr>
            <w:tcW w:w="4469" w:type="dxa"/>
            <w:gridSpan w:val="2"/>
            <w:shd w:val="clear" w:color="auto" w:fill="F2F2F2" w:themeFill="background1" w:themeFillShade="F2"/>
            <w:vAlign w:val="center"/>
            <w:hideMark/>
          </w:tcPr>
          <w:p w14:paraId="13FC128E" w14:textId="77777777" w:rsidR="001F1EEF" w:rsidRPr="008E0703" w:rsidRDefault="001F1EEF" w:rsidP="007D39A5">
            <w:pPr>
              <w:pStyle w:val="ListBullet"/>
              <w:numPr>
                <w:ilvl w:val="0"/>
                <w:numId w:val="0"/>
              </w:numPr>
            </w:pPr>
            <w:r w:rsidRPr="008E0703">
              <w:t>Item</w:t>
            </w:r>
          </w:p>
        </w:tc>
        <w:tc>
          <w:tcPr>
            <w:tcW w:w="2477" w:type="dxa"/>
            <w:shd w:val="clear" w:color="auto" w:fill="F2F2F2" w:themeFill="background1" w:themeFillShade="F2"/>
            <w:vAlign w:val="center"/>
            <w:hideMark/>
          </w:tcPr>
          <w:p w14:paraId="486091F3" w14:textId="77777777" w:rsidR="001F1EEF" w:rsidRPr="008E0703" w:rsidRDefault="001F1EEF" w:rsidP="007D39A5">
            <w:pPr>
              <w:pStyle w:val="ListBullet"/>
              <w:numPr>
                <w:ilvl w:val="0"/>
                <w:numId w:val="0"/>
              </w:numPr>
            </w:pPr>
            <w:r w:rsidRPr="008E0703">
              <w:t>Completed</w:t>
            </w:r>
          </w:p>
        </w:tc>
        <w:tc>
          <w:tcPr>
            <w:tcW w:w="4160" w:type="dxa"/>
            <w:shd w:val="clear" w:color="auto" w:fill="F2F2F2" w:themeFill="background1" w:themeFillShade="F2"/>
            <w:vAlign w:val="center"/>
            <w:hideMark/>
          </w:tcPr>
          <w:p w14:paraId="3BCBF23E" w14:textId="77777777" w:rsidR="001F1EEF" w:rsidRPr="008E0703" w:rsidRDefault="001F1EEF" w:rsidP="007D39A5">
            <w:pPr>
              <w:pStyle w:val="ListBullet"/>
              <w:numPr>
                <w:ilvl w:val="0"/>
                <w:numId w:val="0"/>
              </w:numPr>
            </w:pPr>
            <w:r w:rsidRPr="008E0703">
              <w:t>Responsible</w:t>
            </w:r>
          </w:p>
        </w:tc>
      </w:tr>
      <w:tr w:rsidR="001F1EEF" w14:paraId="1973367F" w14:textId="77777777">
        <w:trPr>
          <w:trHeight w:val="178"/>
        </w:trPr>
        <w:tc>
          <w:tcPr>
            <w:tcW w:w="3070" w:type="dxa"/>
            <w:vMerge/>
            <w:vAlign w:val="center"/>
          </w:tcPr>
          <w:p w14:paraId="4B7A37CA" w14:textId="77777777" w:rsidR="001F1EEF" w:rsidRPr="00F539F5" w:rsidRDefault="001F1EEF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4469" w:type="dxa"/>
            <w:gridSpan w:val="2"/>
            <w:vAlign w:val="center"/>
          </w:tcPr>
          <w:p w14:paraId="2ABB143B" w14:textId="77777777" w:rsidR="001F1EEF" w:rsidRDefault="001F1EEF" w:rsidP="007D39A5">
            <w:pPr>
              <w:pStyle w:val="ListBullet"/>
              <w:numPr>
                <w:ilvl w:val="0"/>
                <w:numId w:val="0"/>
              </w:numPr>
            </w:pPr>
            <w:r>
              <w:t>Realignment on User Stories for Sprint 1</w:t>
            </w:r>
          </w:p>
        </w:tc>
        <w:tc>
          <w:tcPr>
            <w:tcW w:w="2477" w:type="dxa"/>
            <w:vAlign w:val="center"/>
          </w:tcPr>
          <w:p w14:paraId="6603D8B9" w14:textId="77777777" w:rsidR="001F1EEF" w:rsidRDefault="001F1EEF" w:rsidP="007D39A5">
            <w:pPr>
              <w:pStyle w:val="ListBullet"/>
              <w:numPr>
                <w:ilvl w:val="0"/>
                <w:numId w:val="0"/>
              </w:numPr>
            </w:pPr>
            <w:r>
              <w:t>22</w:t>
            </w:r>
            <w:r w:rsidRPr="00B81E92">
              <w:rPr>
                <w:vertAlign w:val="superscript"/>
              </w:rPr>
              <w:t>nd</w:t>
            </w:r>
            <w:r>
              <w:t xml:space="preserve"> Sep</w:t>
            </w:r>
          </w:p>
        </w:tc>
        <w:tc>
          <w:tcPr>
            <w:tcW w:w="4160" w:type="dxa"/>
            <w:vAlign w:val="center"/>
          </w:tcPr>
          <w:p w14:paraId="3C9E2160" w14:textId="77777777" w:rsidR="001F1EEF" w:rsidRDefault="001F1EEF" w:rsidP="007D39A5">
            <w:pPr>
              <w:pStyle w:val="ListBullet"/>
              <w:numPr>
                <w:ilvl w:val="0"/>
                <w:numId w:val="0"/>
              </w:numPr>
            </w:pPr>
            <w:r>
              <w:t>Open Box</w:t>
            </w:r>
          </w:p>
        </w:tc>
      </w:tr>
      <w:tr w:rsidR="001F1EEF" w14:paraId="702F3E2C" w14:textId="77777777">
        <w:trPr>
          <w:trHeight w:val="178"/>
        </w:trPr>
        <w:tc>
          <w:tcPr>
            <w:tcW w:w="3070" w:type="dxa"/>
            <w:vMerge/>
            <w:vAlign w:val="center"/>
          </w:tcPr>
          <w:p w14:paraId="73FE58B6" w14:textId="77777777" w:rsidR="001F1EEF" w:rsidRPr="00F539F5" w:rsidRDefault="001F1EEF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4469" w:type="dxa"/>
            <w:gridSpan w:val="2"/>
            <w:vAlign w:val="center"/>
          </w:tcPr>
          <w:p w14:paraId="7F9E2F41" w14:textId="77777777" w:rsidR="001F1EEF" w:rsidRDefault="001F1EEF" w:rsidP="007D39A5">
            <w:pPr>
              <w:pStyle w:val="ListBullet"/>
              <w:numPr>
                <w:ilvl w:val="0"/>
                <w:numId w:val="0"/>
              </w:numPr>
            </w:pPr>
            <w:r>
              <w:t>Onboarding of new Open Box team members</w:t>
            </w:r>
          </w:p>
        </w:tc>
        <w:tc>
          <w:tcPr>
            <w:tcW w:w="2477" w:type="dxa"/>
            <w:vAlign w:val="center"/>
          </w:tcPr>
          <w:p w14:paraId="7287DB9A" w14:textId="77777777" w:rsidR="001F1EEF" w:rsidRDefault="001F1EEF" w:rsidP="007D39A5">
            <w:pPr>
              <w:pStyle w:val="ListBullet"/>
              <w:numPr>
                <w:ilvl w:val="0"/>
                <w:numId w:val="0"/>
              </w:numPr>
            </w:pPr>
            <w:r>
              <w:t>22</w:t>
            </w:r>
            <w:r w:rsidRPr="00B81E92">
              <w:rPr>
                <w:vertAlign w:val="superscript"/>
              </w:rPr>
              <w:t>nd</w:t>
            </w:r>
            <w:r>
              <w:t xml:space="preserve"> Sep</w:t>
            </w:r>
          </w:p>
        </w:tc>
        <w:tc>
          <w:tcPr>
            <w:tcW w:w="4160" w:type="dxa"/>
            <w:vAlign w:val="center"/>
          </w:tcPr>
          <w:p w14:paraId="6100A10C" w14:textId="77777777" w:rsidR="001F1EEF" w:rsidRDefault="001F1EEF" w:rsidP="007D39A5">
            <w:pPr>
              <w:pStyle w:val="ListBullet"/>
              <w:numPr>
                <w:ilvl w:val="0"/>
                <w:numId w:val="0"/>
              </w:numPr>
            </w:pPr>
            <w:r>
              <w:t>Grainger / Open Box</w:t>
            </w:r>
          </w:p>
        </w:tc>
      </w:tr>
      <w:tr w:rsidR="001F1EEF" w:rsidRPr="008E0703" w14:paraId="7CF5CE91" w14:textId="77777777">
        <w:trPr>
          <w:trHeight w:val="180"/>
        </w:trPr>
        <w:tc>
          <w:tcPr>
            <w:tcW w:w="3070" w:type="dxa"/>
            <w:vMerge w:val="restart"/>
            <w:shd w:val="clear" w:color="auto" w:fill="F2F2F2" w:themeFill="background1" w:themeFillShade="F2"/>
            <w:vAlign w:val="center"/>
            <w:hideMark/>
          </w:tcPr>
          <w:p w14:paraId="5F70FEA4" w14:textId="77777777" w:rsidR="001F1EEF" w:rsidRPr="00F539F5" w:rsidRDefault="001F1EEF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 w:rsidRPr="00F539F5">
              <w:rPr>
                <w:b/>
              </w:rPr>
              <w:t>Upcoming deliverables / feedback required</w:t>
            </w:r>
          </w:p>
        </w:tc>
        <w:tc>
          <w:tcPr>
            <w:tcW w:w="3045" w:type="dxa"/>
            <w:shd w:val="clear" w:color="auto" w:fill="F2F2F2" w:themeFill="background1" w:themeFillShade="F2"/>
            <w:vAlign w:val="center"/>
            <w:hideMark/>
          </w:tcPr>
          <w:p w14:paraId="0CE5BFB5" w14:textId="77777777" w:rsidR="001F1EEF" w:rsidRPr="008E0703" w:rsidRDefault="001F1EEF" w:rsidP="007D39A5">
            <w:pPr>
              <w:pStyle w:val="ListBullet"/>
              <w:numPr>
                <w:ilvl w:val="0"/>
                <w:numId w:val="0"/>
              </w:numPr>
            </w:pPr>
            <w:r w:rsidRPr="008E0703">
              <w:t>Item</w:t>
            </w:r>
          </w:p>
        </w:tc>
        <w:tc>
          <w:tcPr>
            <w:tcW w:w="1424" w:type="dxa"/>
            <w:shd w:val="clear" w:color="auto" w:fill="F2F2F2" w:themeFill="background1" w:themeFillShade="F2"/>
            <w:vAlign w:val="center"/>
            <w:hideMark/>
          </w:tcPr>
          <w:p w14:paraId="64F84C55" w14:textId="77777777" w:rsidR="001F1EEF" w:rsidRPr="008E0703" w:rsidRDefault="001F1EEF" w:rsidP="007D39A5">
            <w:pPr>
              <w:pStyle w:val="ListBullet"/>
              <w:numPr>
                <w:ilvl w:val="0"/>
                <w:numId w:val="0"/>
              </w:numPr>
            </w:pPr>
            <w:r w:rsidRPr="008E0703">
              <w:t>Due</w:t>
            </w:r>
          </w:p>
        </w:tc>
        <w:tc>
          <w:tcPr>
            <w:tcW w:w="2477" w:type="dxa"/>
            <w:shd w:val="clear" w:color="auto" w:fill="F2F2F2" w:themeFill="background1" w:themeFillShade="F2"/>
            <w:vAlign w:val="center"/>
            <w:hideMark/>
          </w:tcPr>
          <w:p w14:paraId="249540F5" w14:textId="77777777" w:rsidR="001F1EEF" w:rsidRPr="008E0703" w:rsidRDefault="001F1EEF" w:rsidP="007D39A5">
            <w:pPr>
              <w:pStyle w:val="ListBullet"/>
              <w:numPr>
                <w:ilvl w:val="0"/>
                <w:numId w:val="0"/>
              </w:numPr>
            </w:pPr>
            <w:r w:rsidRPr="008E0703">
              <w:t>Responsible</w:t>
            </w:r>
          </w:p>
        </w:tc>
        <w:tc>
          <w:tcPr>
            <w:tcW w:w="4160" w:type="dxa"/>
            <w:shd w:val="clear" w:color="auto" w:fill="F2F2F2" w:themeFill="background1" w:themeFillShade="F2"/>
            <w:vAlign w:val="center"/>
          </w:tcPr>
          <w:p w14:paraId="0CE9B5F2" w14:textId="77777777" w:rsidR="001F1EEF" w:rsidRPr="008E0703" w:rsidRDefault="001F1EEF" w:rsidP="007D39A5">
            <w:pPr>
              <w:pStyle w:val="ListBullet"/>
              <w:numPr>
                <w:ilvl w:val="0"/>
                <w:numId w:val="0"/>
              </w:numPr>
            </w:pPr>
            <w:r w:rsidRPr="008E0703">
              <w:t>Status</w:t>
            </w:r>
          </w:p>
        </w:tc>
      </w:tr>
      <w:tr w:rsidR="001F1EEF" w:rsidRPr="006218D6" w14:paraId="622376AB" w14:textId="77777777">
        <w:trPr>
          <w:trHeight w:val="178"/>
        </w:trPr>
        <w:tc>
          <w:tcPr>
            <w:tcW w:w="3070" w:type="dxa"/>
            <w:vMerge/>
            <w:vAlign w:val="center"/>
          </w:tcPr>
          <w:p w14:paraId="7D027FB7" w14:textId="77777777" w:rsidR="001F1EEF" w:rsidRPr="00F539F5" w:rsidRDefault="001F1EEF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3045" w:type="dxa"/>
            <w:vAlign w:val="center"/>
          </w:tcPr>
          <w:p w14:paraId="63EA972C" w14:textId="77777777" w:rsidR="001F1EEF" w:rsidRDefault="001F1EEF" w:rsidP="007D39A5">
            <w:pPr>
              <w:pStyle w:val="ListBullet"/>
              <w:numPr>
                <w:ilvl w:val="0"/>
                <w:numId w:val="0"/>
              </w:numPr>
            </w:pPr>
            <w:r>
              <w:t>Sprint 1 Demo</w:t>
            </w:r>
          </w:p>
        </w:tc>
        <w:tc>
          <w:tcPr>
            <w:tcW w:w="1424" w:type="dxa"/>
            <w:vAlign w:val="center"/>
          </w:tcPr>
          <w:p w14:paraId="39B67164" w14:textId="77777777" w:rsidR="001F1EEF" w:rsidRDefault="001F1EEF" w:rsidP="007D39A5">
            <w:pPr>
              <w:pStyle w:val="ListBullet"/>
              <w:numPr>
                <w:ilvl w:val="0"/>
                <w:numId w:val="0"/>
              </w:numPr>
            </w:pPr>
            <w:r>
              <w:t>2</w:t>
            </w:r>
            <w:r w:rsidRPr="00B95577">
              <w:rPr>
                <w:vertAlign w:val="superscript"/>
              </w:rPr>
              <w:t>nd</w:t>
            </w:r>
            <w:r>
              <w:t xml:space="preserve"> Oct</w:t>
            </w:r>
          </w:p>
        </w:tc>
        <w:tc>
          <w:tcPr>
            <w:tcW w:w="2477" w:type="dxa"/>
            <w:vAlign w:val="center"/>
          </w:tcPr>
          <w:p w14:paraId="2728CD37" w14:textId="77777777" w:rsidR="001F1EEF" w:rsidRDefault="001F1EEF" w:rsidP="007D39A5">
            <w:pPr>
              <w:pStyle w:val="ListBullet"/>
              <w:numPr>
                <w:ilvl w:val="0"/>
                <w:numId w:val="0"/>
              </w:numPr>
            </w:pPr>
            <w:r>
              <w:t>Grainger / Open Box</w:t>
            </w:r>
          </w:p>
        </w:tc>
        <w:tc>
          <w:tcPr>
            <w:tcW w:w="4160" w:type="dxa"/>
            <w:shd w:val="clear" w:color="auto" w:fill="92D050"/>
            <w:vAlign w:val="center"/>
          </w:tcPr>
          <w:p w14:paraId="6355802F" w14:textId="77777777" w:rsidR="001F1EEF" w:rsidRDefault="001F1EEF" w:rsidP="007D39A5">
            <w:pPr>
              <w:pStyle w:val="ListBullet"/>
              <w:numPr>
                <w:ilvl w:val="0"/>
                <w:numId w:val="0"/>
              </w:numPr>
            </w:pPr>
            <w:r>
              <w:t xml:space="preserve">Rescheduled to align with Sam’s visit </w:t>
            </w:r>
          </w:p>
        </w:tc>
      </w:tr>
      <w:tr w:rsidR="001F1EEF" w:rsidRPr="006218D6" w14:paraId="49545198" w14:textId="77777777">
        <w:trPr>
          <w:trHeight w:val="178"/>
        </w:trPr>
        <w:tc>
          <w:tcPr>
            <w:tcW w:w="3070" w:type="dxa"/>
            <w:vMerge/>
            <w:vAlign w:val="center"/>
          </w:tcPr>
          <w:p w14:paraId="058C7809" w14:textId="77777777" w:rsidR="001F1EEF" w:rsidRPr="00F539F5" w:rsidRDefault="001F1EEF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3045" w:type="dxa"/>
            <w:vAlign w:val="center"/>
          </w:tcPr>
          <w:p w14:paraId="78E592AF" w14:textId="77777777" w:rsidR="001F1EEF" w:rsidRDefault="001F1EEF" w:rsidP="007D39A5">
            <w:pPr>
              <w:pStyle w:val="ListBullet"/>
              <w:numPr>
                <w:ilvl w:val="0"/>
                <w:numId w:val="0"/>
              </w:numPr>
            </w:pPr>
            <w:r>
              <w:t>Refinement</w:t>
            </w:r>
          </w:p>
        </w:tc>
        <w:tc>
          <w:tcPr>
            <w:tcW w:w="1424" w:type="dxa"/>
            <w:vAlign w:val="center"/>
          </w:tcPr>
          <w:p w14:paraId="1A39443B" w14:textId="77777777" w:rsidR="001F1EEF" w:rsidRDefault="001F1EEF" w:rsidP="007D39A5">
            <w:pPr>
              <w:pStyle w:val="ListBullet"/>
              <w:numPr>
                <w:ilvl w:val="0"/>
                <w:numId w:val="0"/>
              </w:numPr>
            </w:pPr>
            <w:r>
              <w:t>3</w:t>
            </w:r>
            <w:r w:rsidRPr="007D17AB">
              <w:rPr>
                <w:vertAlign w:val="superscript"/>
              </w:rPr>
              <w:t>rd</w:t>
            </w:r>
            <w:r>
              <w:t xml:space="preserve"> Oct</w:t>
            </w:r>
          </w:p>
        </w:tc>
        <w:tc>
          <w:tcPr>
            <w:tcW w:w="2477" w:type="dxa"/>
            <w:vAlign w:val="center"/>
          </w:tcPr>
          <w:p w14:paraId="21FB3A44" w14:textId="77777777" w:rsidR="001F1EEF" w:rsidRDefault="001F1EEF" w:rsidP="007D39A5">
            <w:pPr>
              <w:pStyle w:val="ListBullet"/>
              <w:numPr>
                <w:ilvl w:val="0"/>
                <w:numId w:val="0"/>
              </w:numPr>
            </w:pPr>
            <w:r>
              <w:t>Grainger / Open Box</w:t>
            </w:r>
          </w:p>
        </w:tc>
        <w:tc>
          <w:tcPr>
            <w:tcW w:w="4160" w:type="dxa"/>
            <w:shd w:val="clear" w:color="auto" w:fill="92D050"/>
            <w:vAlign w:val="center"/>
          </w:tcPr>
          <w:p w14:paraId="3DF70A56" w14:textId="77777777" w:rsidR="001F1EEF" w:rsidRDefault="001F1EEF" w:rsidP="007D39A5">
            <w:pPr>
              <w:pStyle w:val="ListBullet"/>
              <w:numPr>
                <w:ilvl w:val="0"/>
                <w:numId w:val="0"/>
              </w:numPr>
            </w:pPr>
            <w:r>
              <w:t xml:space="preserve">Rescheduled to align with Sam’s visit </w:t>
            </w:r>
          </w:p>
        </w:tc>
      </w:tr>
      <w:tr w:rsidR="001F1EEF" w:rsidRPr="006218D6" w14:paraId="79A3457E" w14:textId="77777777">
        <w:trPr>
          <w:trHeight w:val="178"/>
        </w:trPr>
        <w:tc>
          <w:tcPr>
            <w:tcW w:w="3070" w:type="dxa"/>
            <w:vMerge/>
            <w:vAlign w:val="center"/>
          </w:tcPr>
          <w:p w14:paraId="42CB1194" w14:textId="77777777" w:rsidR="001F1EEF" w:rsidRPr="00F539F5" w:rsidRDefault="001F1EEF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3045" w:type="dxa"/>
            <w:vAlign w:val="center"/>
          </w:tcPr>
          <w:p w14:paraId="036E410C" w14:textId="77777777" w:rsidR="001F1EEF" w:rsidRPr="00776148" w:rsidRDefault="001F1EEF" w:rsidP="007D39A5">
            <w:pPr>
              <w:pStyle w:val="ListBullet"/>
              <w:numPr>
                <w:ilvl w:val="0"/>
                <w:numId w:val="0"/>
              </w:numPr>
            </w:pPr>
            <w:r>
              <w:t>Sprint 1 UAT</w:t>
            </w:r>
          </w:p>
        </w:tc>
        <w:tc>
          <w:tcPr>
            <w:tcW w:w="1424" w:type="dxa"/>
            <w:vAlign w:val="center"/>
          </w:tcPr>
          <w:p w14:paraId="37C21A83" w14:textId="77777777" w:rsidR="001F1EEF" w:rsidRDefault="001F1EEF" w:rsidP="007D39A5">
            <w:pPr>
              <w:pStyle w:val="ListBullet"/>
              <w:numPr>
                <w:ilvl w:val="0"/>
                <w:numId w:val="0"/>
              </w:numPr>
            </w:pPr>
            <w:r>
              <w:t>2</w:t>
            </w:r>
            <w:r w:rsidRPr="005E2B4E">
              <w:rPr>
                <w:vertAlign w:val="superscript"/>
              </w:rPr>
              <w:t>nd</w:t>
            </w:r>
            <w:r>
              <w:t xml:space="preserve"> Oct</w:t>
            </w:r>
          </w:p>
        </w:tc>
        <w:tc>
          <w:tcPr>
            <w:tcW w:w="2477" w:type="dxa"/>
            <w:vAlign w:val="center"/>
          </w:tcPr>
          <w:p w14:paraId="2C7FF36D" w14:textId="77777777" w:rsidR="001F1EEF" w:rsidRDefault="001F1EEF" w:rsidP="007D39A5">
            <w:pPr>
              <w:pStyle w:val="ListBullet"/>
              <w:numPr>
                <w:ilvl w:val="0"/>
                <w:numId w:val="0"/>
              </w:numPr>
            </w:pPr>
            <w:r>
              <w:t>Grainger</w:t>
            </w:r>
          </w:p>
        </w:tc>
        <w:tc>
          <w:tcPr>
            <w:tcW w:w="4160" w:type="dxa"/>
            <w:shd w:val="clear" w:color="auto" w:fill="92D050"/>
            <w:vAlign w:val="center"/>
          </w:tcPr>
          <w:p w14:paraId="43AA5C49" w14:textId="77777777" w:rsidR="001F1EEF" w:rsidRPr="006218D6" w:rsidRDefault="001F1EEF" w:rsidP="007D39A5">
            <w:pPr>
              <w:pStyle w:val="ListBullet"/>
              <w:numPr>
                <w:ilvl w:val="0"/>
                <w:numId w:val="0"/>
              </w:numPr>
            </w:pPr>
            <w:r>
              <w:t>1 week</w:t>
            </w:r>
          </w:p>
        </w:tc>
      </w:tr>
      <w:tr w:rsidR="001F1EEF" w:rsidRPr="00241839" w14:paraId="70E0745A" w14:textId="77777777">
        <w:trPr>
          <w:trHeight w:val="65"/>
        </w:trPr>
        <w:tc>
          <w:tcPr>
            <w:tcW w:w="3070" w:type="dxa"/>
            <w:shd w:val="clear" w:color="auto" w:fill="F2F2F2" w:themeFill="background1" w:themeFillShade="F2"/>
            <w:vAlign w:val="center"/>
          </w:tcPr>
          <w:p w14:paraId="07ADDEF9" w14:textId="77777777" w:rsidR="001F1EEF" w:rsidRPr="00F539F5" w:rsidRDefault="001F1EEF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>
              <w:rPr>
                <w:b/>
              </w:rPr>
              <w:t>Discussions/Risks /Issues</w:t>
            </w:r>
          </w:p>
        </w:tc>
        <w:tc>
          <w:tcPr>
            <w:tcW w:w="11106" w:type="dxa"/>
            <w:gridSpan w:val="4"/>
            <w:vAlign w:val="center"/>
          </w:tcPr>
          <w:p w14:paraId="344FB506" w14:textId="77777777" w:rsidR="001F1EEF" w:rsidRPr="00241839" w:rsidRDefault="001F1EEF" w:rsidP="007D39A5">
            <w:pPr>
              <w:pStyle w:val="ListBullet"/>
            </w:pPr>
            <w:r>
              <w:t xml:space="preserve">As mentioned in our sprint ceremonies, sprint 1 required a lot of foundational work / effort. As a result, some user stories may roll over to sprint 2. This is not anticipated to have an impact on project cost or timelines. </w:t>
            </w:r>
          </w:p>
        </w:tc>
      </w:tr>
      <w:tr w:rsidR="001F1EEF" w:rsidRPr="004C7753" w14:paraId="551C9660" w14:textId="77777777">
        <w:tc>
          <w:tcPr>
            <w:tcW w:w="3070" w:type="dxa"/>
            <w:shd w:val="clear" w:color="auto" w:fill="F2F2F2" w:themeFill="background1" w:themeFillShade="F2"/>
            <w:vAlign w:val="center"/>
            <w:hideMark/>
          </w:tcPr>
          <w:p w14:paraId="6DDCA458" w14:textId="77777777" w:rsidR="001F1EEF" w:rsidRPr="00F539F5" w:rsidRDefault="001F1EEF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 w:rsidRPr="00F539F5">
              <w:rPr>
                <w:b/>
              </w:rPr>
              <w:t>Personnel Notes</w:t>
            </w:r>
          </w:p>
        </w:tc>
        <w:tc>
          <w:tcPr>
            <w:tcW w:w="11106" w:type="dxa"/>
            <w:gridSpan w:val="4"/>
            <w:vAlign w:val="center"/>
          </w:tcPr>
          <w:p w14:paraId="4499A35A" w14:textId="77777777" w:rsidR="001F1EEF" w:rsidRPr="004C7753" w:rsidRDefault="001F1EEF" w:rsidP="007D39A5">
            <w:pPr>
              <w:pStyle w:val="ListBullet"/>
            </w:pPr>
            <w:r>
              <w:t>Sam will be in the Grainger office from Oct 2</w:t>
            </w:r>
            <w:r w:rsidRPr="00D93D29">
              <w:rPr>
                <w:vertAlign w:val="superscript"/>
              </w:rPr>
              <w:t>nd</w:t>
            </w:r>
            <w:r>
              <w:t xml:space="preserve">. </w:t>
            </w:r>
          </w:p>
        </w:tc>
      </w:tr>
    </w:tbl>
    <w:p w14:paraId="5073A66B" w14:textId="77777777" w:rsidR="001F1EEF" w:rsidRDefault="001F1EEF" w:rsidP="000251E2">
      <w:pPr>
        <w:spacing w:line="240" w:lineRule="auto"/>
        <w:rPr>
          <w:color w:val="595959" w:themeColor="text1" w:themeTint="A6"/>
          <w:sz w:val="28"/>
        </w:rPr>
      </w:pPr>
    </w:p>
    <w:p w14:paraId="25AB7370" w14:textId="77777777" w:rsidR="00016044" w:rsidRDefault="00016044" w:rsidP="000251E2">
      <w:pPr>
        <w:spacing w:line="240" w:lineRule="auto"/>
        <w:rPr>
          <w:color w:val="595959" w:themeColor="text1" w:themeTint="A6"/>
          <w:sz w:val="28"/>
        </w:rPr>
      </w:pPr>
    </w:p>
    <w:tbl>
      <w:tblPr>
        <w:tblW w:w="14176" w:type="dxa"/>
        <w:tblInd w:w="-743" w:type="dxa"/>
        <w:tblBorders>
          <w:top w:val="single" w:sz="6" w:space="0" w:color="7F7F7F" w:themeColor="text1" w:themeTint="80"/>
          <w:left w:val="single" w:sz="6" w:space="0" w:color="7F7F7F" w:themeColor="text1" w:themeTint="80"/>
          <w:bottom w:val="single" w:sz="6" w:space="0" w:color="7F7F7F" w:themeColor="text1" w:themeTint="80"/>
          <w:right w:val="single" w:sz="6" w:space="0" w:color="7F7F7F" w:themeColor="text1" w:themeTint="80"/>
          <w:insideH w:val="single" w:sz="6" w:space="0" w:color="7F7F7F" w:themeColor="text1" w:themeTint="80"/>
          <w:insideV w:val="single" w:sz="6" w:space="0" w:color="7F7F7F" w:themeColor="text1" w:themeTint="80"/>
        </w:tblBorders>
        <w:tblLayout w:type="fixed"/>
        <w:tblLook w:val="01E0" w:firstRow="1" w:lastRow="1" w:firstColumn="1" w:lastColumn="1" w:noHBand="0" w:noVBand="0"/>
      </w:tblPr>
      <w:tblGrid>
        <w:gridCol w:w="3070"/>
        <w:gridCol w:w="3045"/>
        <w:gridCol w:w="1424"/>
        <w:gridCol w:w="2477"/>
        <w:gridCol w:w="4160"/>
      </w:tblGrid>
      <w:tr w:rsidR="00016044" w:rsidRPr="00F539F5" w14:paraId="2971BC9A" w14:textId="77777777">
        <w:tc>
          <w:tcPr>
            <w:tcW w:w="3070" w:type="dxa"/>
            <w:shd w:val="clear" w:color="auto" w:fill="F2F2F2" w:themeFill="background1" w:themeFillShade="F2"/>
            <w:vAlign w:val="center"/>
            <w:hideMark/>
          </w:tcPr>
          <w:p w14:paraId="66A1754D" w14:textId="77777777" w:rsidR="00016044" w:rsidRPr="00F539F5" w:rsidRDefault="00016044">
            <w:pPr>
              <w:pStyle w:val="IndentOne"/>
              <w:spacing w:before="60" w:after="60" w:line="240" w:lineRule="atLeast"/>
              <w:ind w:left="0"/>
              <w:rPr>
                <w:b/>
                <w:lang w:val="en-GB" w:eastAsia="en-ZA"/>
              </w:rPr>
            </w:pPr>
            <w:r w:rsidRPr="00F539F5">
              <w:rPr>
                <w:b/>
              </w:rPr>
              <w:t>Project</w:t>
            </w:r>
          </w:p>
        </w:tc>
        <w:tc>
          <w:tcPr>
            <w:tcW w:w="11106" w:type="dxa"/>
            <w:gridSpan w:val="4"/>
            <w:vAlign w:val="center"/>
            <w:hideMark/>
          </w:tcPr>
          <w:p w14:paraId="5B1E034E" w14:textId="77777777" w:rsidR="00016044" w:rsidRPr="00F539F5" w:rsidRDefault="00016044">
            <w:pPr>
              <w:pStyle w:val="IndentOne"/>
              <w:spacing w:before="60" w:after="60" w:line="240" w:lineRule="atLeast"/>
              <w:ind w:left="0"/>
            </w:pPr>
            <w:r>
              <w:t>End of Tenancy - Implementation</w:t>
            </w:r>
          </w:p>
        </w:tc>
      </w:tr>
      <w:tr w:rsidR="00016044" w14:paraId="168233B2" w14:textId="77777777">
        <w:tc>
          <w:tcPr>
            <w:tcW w:w="3070" w:type="dxa"/>
            <w:shd w:val="clear" w:color="auto" w:fill="F2F2F2" w:themeFill="background1" w:themeFillShade="F2"/>
            <w:vAlign w:val="center"/>
          </w:tcPr>
          <w:p w14:paraId="0B5D1DB1" w14:textId="77777777" w:rsidR="00016044" w:rsidRPr="00F539F5" w:rsidRDefault="00016044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>
              <w:rPr>
                <w:b/>
              </w:rPr>
              <w:t>Period</w:t>
            </w:r>
          </w:p>
        </w:tc>
        <w:tc>
          <w:tcPr>
            <w:tcW w:w="11106" w:type="dxa"/>
            <w:gridSpan w:val="4"/>
            <w:vAlign w:val="center"/>
          </w:tcPr>
          <w:p w14:paraId="0E48B631" w14:textId="77777777" w:rsidR="00016044" w:rsidRDefault="00016044">
            <w:pPr>
              <w:pStyle w:val="IndentOne"/>
              <w:spacing w:before="60" w:after="60"/>
              <w:ind w:left="0"/>
            </w:pPr>
            <w:r>
              <w:t>5</w:t>
            </w:r>
            <w:r w:rsidRPr="00470FA2">
              <w:rPr>
                <w:vertAlign w:val="superscript"/>
              </w:rPr>
              <w:t>th</w:t>
            </w:r>
            <w:r>
              <w:t xml:space="preserve"> – 20</w:t>
            </w:r>
            <w:r w:rsidRPr="00470FA2">
              <w:rPr>
                <w:vertAlign w:val="superscript"/>
              </w:rPr>
              <w:t>th</w:t>
            </w:r>
            <w:r>
              <w:t xml:space="preserve"> Sep</w:t>
            </w:r>
          </w:p>
        </w:tc>
      </w:tr>
      <w:tr w:rsidR="00016044" w:rsidRPr="00F539F5" w14:paraId="1AEC0E2D" w14:textId="77777777">
        <w:tc>
          <w:tcPr>
            <w:tcW w:w="3070" w:type="dxa"/>
            <w:shd w:val="clear" w:color="auto" w:fill="F2F2F2" w:themeFill="background1" w:themeFillShade="F2"/>
            <w:vAlign w:val="center"/>
            <w:hideMark/>
          </w:tcPr>
          <w:p w14:paraId="1C05E87E" w14:textId="77777777" w:rsidR="00016044" w:rsidRPr="00F539F5" w:rsidRDefault="00016044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 w:rsidRPr="00F539F5">
              <w:rPr>
                <w:b/>
              </w:rPr>
              <w:t>Status Overview</w:t>
            </w:r>
          </w:p>
        </w:tc>
        <w:tc>
          <w:tcPr>
            <w:tcW w:w="11106" w:type="dxa"/>
            <w:gridSpan w:val="4"/>
            <w:shd w:val="clear" w:color="auto" w:fill="auto"/>
            <w:vAlign w:val="center"/>
            <w:hideMark/>
          </w:tcPr>
          <w:p w14:paraId="29B4DF6C" w14:textId="77777777" w:rsidR="00016044" w:rsidRPr="00F539F5" w:rsidRDefault="00016044">
            <w:pPr>
              <w:pStyle w:val="IndentOne"/>
              <w:spacing w:before="60" w:after="60" w:line="240" w:lineRule="atLeast"/>
              <w:ind w:left="0"/>
            </w:pPr>
            <w:r>
              <w:t>Sprint 1 in progress</w:t>
            </w:r>
          </w:p>
        </w:tc>
      </w:tr>
      <w:tr w:rsidR="00016044" w:rsidRPr="008E0703" w14:paraId="0420D1DF" w14:textId="77777777">
        <w:trPr>
          <w:trHeight w:val="180"/>
        </w:trPr>
        <w:tc>
          <w:tcPr>
            <w:tcW w:w="3070" w:type="dxa"/>
            <w:vMerge w:val="restart"/>
            <w:shd w:val="clear" w:color="auto" w:fill="F2F2F2" w:themeFill="background1" w:themeFillShade="F2"/>
            <w:vAlign w:val="center"/>
            <w:hideMark/>
          </w:tcPr>
          <w:p w14:paraId="6CE882F3" w14:textId="77777777" w:rsidR="00016044" w:rsidRPr="00F539F5" w:rsidRDefault="00016044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 w:rsidRPr="00F539F5">
              <w:rPr>
                <w:b/>
              </w:rPr>
              <w:t>Progress in the last week</w:t>
            </w:r>
          </w:p>
        </w:tc>
        <w:tc>
          <w:tcPr>
            <w:tcW w:w="4469" w:type="dxa"/>
            <w:gridSpan w:val="2"/>
            <w:shd w:val="clear" w:color="auto" w:fill="F2F2F2" w:themeFill="background1" w:themeFillShade="F2"/>
            <w:vAlign w:val="center"/>
            <w:hideMark/>
          </w:tcPr>
          <w:p w14:paraId="2EF4A3BB" w14:textId="77777777" w:rsidR="00016044" w:rsidRPr="008E0703" w:rsidRDefault="00016044" w:rsidP="007D39A5">
            <w:pPr>
              <w:pStyle w:val="ListBullet"/>
              <w:numPr>
                <w:ilvl w:val="0"/>
                <w:numId w:val="0"/>
              </w:numPr>
            </w:pPr>
            <w:r w:rsidRPr="008E0703">
              <w:t>Item</w:t>
            </w:r>
          </w:p>
        </w:tc>
        <w:tc>
          <w:tcPr>
            <w:tcW w:w="2477" w:type="dxa"/>
            <w:shd w:val="clear" w:color="auto" w:fill="F2F2F2" w:themeFill="background1" w:themeFillShade="F2"/>
            <w:vAlign w:val="center"/>
            <w:hideMark/>
          </w:tcPr>
          <w:p w14:paraId="7A3A15B8" w14:textId="77777777" w:rsidR="00016044" w:rsidRPr="008E0703" w:rsidRDefault="00016044" w:rsidP="007D39A5">
            <w:pPr>
              <w:pStyle w:val="ListBullet"/>
              <w:numPr>
                <w:ilvl w:val="0"/>
                <w:numId w:val="0"/>
              </w:numPr>
            </w:pPr>
            <w:r w:rsidRPr="008E0703">
              <w:t>Completed</w:t>
            </w:r>
          </w:p>
        </w:tc>
        <w:tc>
          <w:tcPr>
            <w:tcW w:w="4160" w:type="dxa"/>
            <w:shd w:val="clear" w:color="auto" w:fill="F2F2F2" w:themeFill="background1" w:themeFillShade="F2"/>
            <w:vAlign w:val="center"/>
            <w:hideMark/>
          </w:tcPr>
          <w:p w14:paraId="21603D6A" w14:textId="77777777" w:rsidR="00016044" w:rsidRPr="008E0703" w:rsidRDefault="00016044" w:rsidP="007D39A5">
            <w:pPr>
              <w:pStyle w:val="ListBullet"/>
              <w:numPr>
                <w:ilvl w:val="0"/>
                <w:numId w:val="0"/>
              </w:numPr>
            </w:pPr>
            <w:r w:rsidRPr="008E0703">
              <w:t>Responsible</w:t>
            </w:r>
          </w:p>
        </w:tc>
      </w:tr>
      <w:tr w:rsidR="00016044" w14:paraId="3A261A9E" w14:textId="77777777">
        <w:trPr>
          <w:trHeight w:val="178"/>
        </w:trPr>
        <w:tc>
          <w:tcPr>
            <w:tcW w:w="3070" w:type="dxa"/>
            <w:vMerge/>
            <w:vAlign w:val="center"/>
          </w:tcPr>
          <w:p w14:paraId="7A1FFAA0" w14:textId="77777777" w:rsidR="00016044" w:rsidRPr="00F539F5" w:rsidRDefault="00016044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4469" w:type="dxa"/>
            <w:gridSpan w:val="2"/>
            <w:vAlign w:val="center"/>
          </w:tcPr>
          <w:p w14:paraId="37DEC92E" w14:textId="77777777" w:rsidR="00016044" w:rsidRDefault="00016044" w:rsidP="007D39A5">
            <w:pPr>
              <w:pStyle w:val="ListBullet"/>
              <w:numPr>
                <w:ilvl w:val="0"/>
                <w:numId w:val="0"/>
              </w:numPr>
            </w:pPr>
            <w:r>
              <w:t>Project kick-off meeting</w:t>
            </w:r>
          </w:p>
        </w:tc>
        <w:tc>
          <w:tcPr>
            <w:tcW w:w="2477" w:type="dxa"/>
            <w:vAlign w:val="center"/>
          </w:tcPr>
          <w:p w14:paraId="78D8C9B1" w14:textId="77777777" w:rsidR="00016044" w:rsidRDefault="00016044" w:rsidP="007D39A5">
            <w:pPr>
              <w:pStyle w:val="ListBullet"/>
              <w:numPr>
                <w:ilvl w:val="0"/>
                <w:numId w:val="0"/>
              </w:numPr>
            </w:pPr>
            <w:r>
              <w:t>5</w:t>
            </w:r>
            <w:r w:rsidRPr="00D26B66">
              <w:rPr>
                <w:vertAlign w:val="superscript"/>
              </w:rPr>
              <w:t>th</w:t>
            </w:r>
            <w:r>
              <w:t xml:space="preserve"> Sep</w:t>
            </w:r>
          </w:p>
        </w:tc>
        <w:tc>
          <w:tcPr>
            <w:tcW w:w="4160" w:type="dxa"/>
            <w:vAlign w:val="center"/>
          </w:tcPr>
          <w:p w14:paraId="2FBE7F4B" w14:textId="77777777" w:rsidR="00016044" w:rsidRDefault="00016044" w:rsidP="007D39A5">
            <w:pPr>
              <w:pStyle w:val="ListBullet"/>
              <w:numPr>
                <w:ilvl w:val="0"/>
                <w:numId w:val="0"/>
              </w:numPr>
            </w:pPr>
            <w:r>
              <w:t>Grainger / Open Box</w:t>
            </w:r>
          </w:p>
        </w:tc>
      </w:tr>
      <w:tr w:rsidR="00016044" w14:paraId="0E961EAC" w14:textId="77777777">
        <w:trPr>
          <w:trHeight w:val="178"/>
        </w:trPr>
        <w:tc>
          <w:tcPr>
            <w:tcW w:w="3070" w:type="dxa"/>
            <w:vMerge/>
            <w:vAlign w:val="center"/>
          </w:tcPr>
          <w:p w14:paraId="62D7E5FB" w14:textId="77777777" w:rsidR="00016044" w:rsidRPr="00F539F5" w:rsidRDefault="00016044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4469" w:type="dxa"/>
            <w:gridSpan w:val="2"/>
            <w:vAlign w:val="center"/>
          </w:tcPr>
          <w:p w14:paraId="0F9EAC12" w14:textId="77777777" w:rsidR="00016044" w:rsidRDefault="00016044" w:rsidP="007D39A5">
            <w:pPr>
              <w:pStyle w:val="ListBullet"/>
              <w:numPr>
                <w:ilvl w:val="0"/>
                <w:numId w:val="0"/>
              </w:numPr>
            </w:pPr>
            <w:r>
              <w:t>Confirmation of sprint ceremonies</w:t>
            </w:r>
          </w:p>
        </w:tc>
        <w:tc>
          <w:tcPr>
            <w:tcW w:w="2477" w:type="dxa"/>
            <w:vAlign w:val="center"/>
          </w:tcPr>
          <w:p w14:paraId="553BF8DE" w14:textId="77777777" w:rsidR="00016044" w:rsidRDefault="00016044" w:rsidP="007D39A5">
            <w:pPr>
              <w:pStyle w:val="ListBullet"/>
              <w:numPr>
                <w:ilvl w:val="0"/>
                <w:numId w:val="0"/>
              </w:numPr>
            </w:pPr>
            <w:r>
              <w:t>9</w:t>
            </w:r>
            <w:r w:rsidRPr="00C22E95">
              <w:rPr>
                <w:vertAlign w:val="superscript"/>
              </w:rPr>
              <w:t>th</w:t>
            </w:r>
            <w:r>
              <w:t xml:space="preserve"> Sep</w:t>
            </w:r>
          </w:p>
        </w:tc>
        <w:tc>
          <w:tcPr>
            <w:tcW w:w="4160" w:type="dxa"/>
            <w:vAlign w:val="center"/>
          </w:tcPr>
          <w:p w14:paraId="78C73DAD" w14:textId="77777777" w:rsidR="00016044" w:rsidRDefault="00016044" w:rsidP="007D39A5">
            <w:pPr>
              <w:pStyle w:val="ListBullet"/>
              <w:numPr>
                <w:ilvl w:val="0"/>
                <w:numId w:val="0"/>
              </w:numPr>
            </w:pPr>
            <w:r>
              <w:t>Grainger / Open Box</w:t>
            </w:r>
          </w:p>
        </w:tc>
      </w:tr>
      <w:tr w:rsidR="00016044" w14:paraId="7387A804" w14:textId="77777777">
        <w:trPr>
          <w:trHeight w:val="178"/>
        </w:trPr>
        <w:tc>
          <w:tcPr>
            <w:tcW w:w="3070" w:type="dxa"/>
            <w:vMerge/>
            <w:vAlign w:val="center"/>
          </w:tcPr>
          <w:p w14:paraId="302353AC" w14:textId="77777777" w:rsidR="00016044" w:rsidRPr="00F539F5" w:rsidRDefault="00016044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4469" w:type="dxa"/>
            <w:gridSpan w:val="2"/>
            <w:vAlign w:val="center"/>
          </w:tcPr>
          <w:p w14:paraId="564DC73F" w14:textId="77777777" w:rsidR="00016044" w:rsidRDefault="00016044" w:rsidP="007D39A5">
            <w:pPr>
              <w:pStyle w:val="ListBullet"/>
              <w:numPr>
                <w:ilvl w:val="0"/>
                <w:numId w:val="0"/>
              </w:numPr>
            </w:pPr>
            <w:r>
              <w:t>Confirmation of Purchase Order</w:t>
            </w:r>
          </w:p>
        </w:tc>
        <w:tc>
          <w:tcPr>
            <w:tcW w:w="2477" w:type="dxa"/>
            <w:vAlign w:val="center"/>
          </w:tcPr>
          <w:p w14:paraId="00E1ACF5" w14:textId="77777777" w:rsidR="00016044" w:rsidRDefault="00016044" w:rsidP="007D39A5">
            <w:pPr>
              <w:pStyle w:val="ListBullet"/>
              <w:numPr>
                <w:ilvl w:val="0"/>
                <w:numId w:val="0"/>
              </w:numPr>
            </w:pPr>
            <w:r>
              <w:t>8</w:t>
            </w:r>
            <w:r w:rsidRPr="00A627DF">
              <w:rPr>
                <w:vertAlign w:val="superscript"/>
              </w:rPr>
              <w:t>th</w:t>
            </w:r>
            <w:r>
              <w:t xml:space="preserve"> Sep</w:t>
            </w:r>
          </w:p>
        </w:tc>
        <w:tc>
          <w:tcPr>
            <w:tcW w:w="4160" w:type="dxa"/>
            <w:vAlign w:val="center"/>
          </w:tcPr>
          <w:p w14:paraId="6CB4EA26" w14:textId="77777777" w:rsidR="00016044" w:rsidRDefault="00016044" w:rsidP="007D39A5">
            <w:pPr>
              <w:pStyle w:val="ListBullet"/>
              <w:numPr>
                <w:ilvl w:val="0"/>
                <w:numId w:val="0"/>
              </w:numPr>
            </w:pPr>
            <w:r>
              <w:t>Grainger</w:t>
            </w:r>
          </w:p>
        </w:tc>
      </w:tr>
      <w:tr w:rsidR="00016044" w14:paraId="1C4FF83A" w14:textId="77777777">
        <w:trPr>
          <w:trHeight w:val="178"/>
        </w:trPr>
        <w:tc>
          <w:tcPr>
            <w:tcW w:w="3070" w:type="dxa"/>
            <w:vMerge/>
            <w:vAlign w:val="center"/>
          </w:tcPr>
          <w:p w14:paraId="3645A2B5" w14:textId="77777777" w:rsidR="00016044" w:rsidRPr="00F539F5" w:rsidRDefault="00016044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4469" w:type="dxa"/>
            <w:gridSpan w:val="2"/>
            <w:vAlign w:val="center"/>
          </w:tcPr>
          <w:p w14:paraId="287FB9F8" w14:textId="77777777" w:rsidR="00016044" w:rsidRDefault="00016044" w:rsidP="007D39A5">
            <w:pPr>
              <w:pStyle w:val="ListBullet"/>
              <w:numPr>
                <w:ilvl w:val="0"/>
                <w:numId w:val="0"/>
              </w:numPr>
            </w:pPr>
            <w:r>
              <w:t>Fine-tuning Jira</w:t>
            </w:r>
          </w:p>
        </w:tc>
        <w:tc>
          <w:tcPr>
            <w:tcW w:w="2477" w:type="dxa"/>
            <w:vAlign w:val="center"/>
          </w:tcPr>
          <w:p w14:paraId="470E2C1F" w14:textId="77777777" w:rsidR="00016044" w:rsidRDefault="00016044" w:rsidP="007D39A5">
            <w:pPr>
              <w:pStyle w:val="ListBullet"/>
              <w:numPr>
                <w:ilvl w:val="0"/>
                <w:numId w:val="0"/>
              </w:numPr>
            </w:pPr>
            <w:r>
              <w:t>14</w:t>
            </w:r>
            <w:r w:rsidRPr="00A34976">
              <w:rPr>
                <w:vertAlign w:val="superscript"/>
              </w:rPr>
              <w:t>th</w:t>
            </w:r>
            <w:r>
              <w:t xml:space="preserve"> Sep</w:t>
            </w:r>
          </w:p>
        </w:tc>
        <w:tc>
          <w:tcPr>
            <w:tcW w:w="4160" w:type="dxa"/>
            <w:vAlign w:val="center"/>
          </w:tcPr>
          <w:p w14:paraId="05BF709D" w14:textId="77777777" w:rsidR="00016044" w:rsidRDefault="00016044" w:rsidP="007D39A5">
            <w:pPr>
              <w:pStyle w:val="ListBullet"/>
              <w:numPr>
                <w:ilvl w:val="0"/>
                <w:numId w:val="0"/>
              </w:numPr>
            </w:pPr>
            <w:r>
              <w:t>Grainger / Open Box</w:t>
            </w:r>
          </w:p>
        </w:tc>
      </w:tr>
      <w:tr w:rsidR="00016044" w:rsidRPr="008E0703" w14:paraId="02562559" w14:textId="77777777">
        <w:trPr>
          <w:trHeight w:val="180"/>
        </w:trPr>
        <w:tc>
          <w:tcPr>
            <w:tcW w:w="3070" w:type="dxa"/>
            <w:vMerge w:val="restart"/>
            <w:shd w:val="clear" w:color="auto" w:fill="F2F2F2" w:themeFill="background1" w:themeFillShade="F2"/>
            <w:vAlign w:val="center"/>
            <w:hideMark/>
          </w:tcPr>
          <w:p w14:paraId="42F27D98" w14:textId="77777777" w:rsidR="00016044" w:rsidRPr="00F539F5" w:rsidRDefault="00016044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 w:rsidRPr="00F539F5">
              <w:rPr>
                <w:b/>
              </w:rPr>
              <w:t>Upcoming deliverables / feedback required</w:t>
            </w:r>
          </w:p>
        </w:tc>
        <w:tc>
          <w:tcPr>
            <w:tcW w:w="3045" w:type="dxa"/>
            <w:shd w:val="clear" w:color="auto" w:fill="F2F2F2" w:themeFill="background1" w:themeFillShade="F2"/>
            <w:vAlign w:val="center"/>
            <w:hideMark/>
          </w:tcPr>
          <w:p w14:paraId="6BC916B8" w14:textId="77777777" w:rsidR="00016044" w:rsidRPr="008E0703" w:rsidRDefault="00016044" w:rsidP="007D39A5">
            <w:pPr>
              <w:pStyle w:val="ListBullet"/>
              <w:numPr>
                <w:ilvl w:val="0"/>
                <w:numId w:val="0"/>
              </w:numPr>
            </w:pPr>
            <w:r w:rsidRPr="008E0703">
              <w:t>Item</w:t>
            </w:r>
          </w:p>
        </w:tc>
        <w:tc>
          <w:tcPr>
            <w:tcW w:w="1424" w:type="dxa"/>
            <w:shd w:val="clear" w:color="auto" w:fill="F2F2F2" w:themeFill="background1" w:themeFillShade="F2"/>
            <w:vAlign w:val="center"/>
            <w:hideMark/>
          </w:tcPr>
          <w:p w14:paraId="1C797D44" w14:textId="77777777" w:rsidR="00016044" w:rsidRPr="008E0703" w:rsidRDefault="00016044" w:rsidP="007D39A5">
            <w:pPr>
              <w:pStyle w:val="ListBullet"/>
              <w:numPr>
                <w:ilvl w:val="0"/>
                <w:numId w:val="0"/>
              </w:numPr>
            </w:pPr>
            <w:r w:rsidRPr="008E0703">
              <w:t>Due</w:t>
            </w:r>
          </w:p>
        </w:tc>
        <w:tc>
          <w:tcPr>
            <w:tcW w:w="2477" w:type="dxa"/>
            <w:shd w:val="clear" w:color="auto" w:fill="F2F2F2" w:themeFill="background1" w:themeFillShade="F2"/>
            <w:vAlign w:val="center"/>
            <w:hideMark/>
          </w:tcPr>
          <w:p w14:paraId="7BC76D3F" w14:textId="77777777" w:rsidR="00016044" w:rsidRPr="008E0703" w:rsidRDefault="00016044" w:rsidP="007D39A5">
            <w:pPr>
              <w:pStyle w:val="ListBullet"/>
              <w:numPr>
                <w:ilvl w:val="0"/>
                <w:numId w:val="0"/>
              </w:numPr>
            </w:pPr>
            <w:r w:rsidRPr="008E0703">
              <w:t>Responsible</w:t>
            </w:r>
          </w:p>
        </w:tc>
        <w:tc>
          <w:tcPr>
            <w:tcW w:w="4160" w:type="dxa"/>
            <w:shd w:val="clear" w:color="auto" w:fill="F2F2F2" w:themeFill="background1" w:themeFillShade="F2"/>
            <w:vAlign w:val="center"/>
          </w:tcPr>
          <w:p w14:paraId="2CB6F808" w14:textId="77777777" w:rsidR="00016044" w:rsidRPr="008E0703" w:rsidRDefault="00016044" w:rsidP="007D39A5">
            <w:pPr>
              <w:pStyle w:val="ListBullet"/>
              <w:numPr>
                <w:ilvl w:val="0"/>
                <w:numId w:val="0"/>
              </w:numPr>
            </w:pPr>
            <w:r w:rsidRPr="008E0703">
              <w:t>Status</w:t>
            </w:r>
          </w:p>
        </w:tc>
      </w:tr>
      <w:tr w:rsidR="00016044" w:rsidRPr="006218D6" w14:paraId="7C7CFE61" w14:textId="77777777">
        <w:trPr>
          <w:trHeight w:val="178"/>
        </w:trPr>
        <w:tc>
          <w:tcPr>
            <w:tcW w:w="3070" w:type="dxa"/>
            <w:vMerge/>
            <w:vAlign w:val="center"/>
          </w:tcPr>
          <w:p w14:paraId="3DE38406" w14:textId="77777777" w:rsidR="00016044" w:rsidRPr="00F539F5" w:rsidRDefault="00016044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3045" w:type="dxa"/>
            <w:vAlign w:val="center"/>
          </w:tcPr>
          <w:p w14:paraId="5C4CB8F7" w14:textId="77777777" w:rsidR="00016044" w:rsidRDefault="00016044" w:rsidP="007D39A5">
            <w:pPr>
              <w:pStyle w:val="ListBullet"/>
              <w:numPr>
                <w:ilvl w:val="0"/>
                <w:numId w:val="0"/>
              </w:numPr>
            </w:pPr>
            <w:r>
              <w:t>Sprint 1 Demo</w:t>
            </w:r>
          </w:p>
        </w:tc>
        <w:tc>
          <w:tcPr>
            <w:tcW w:w="1424" w:type="dxa"/>
            <w:vAlign w:val="center"/>
          </w:tcPr>
          <w:p w14:paraId="0660C3F6" w14:textId="77777777" w:rsidR="00016044" w:rsidRDefault="00016044" w:rsidP="007D39A5">
            <w:pPr>
              <w:pStyle w:val="ListBullet"/>
              <w:numPr>
                <w:ilvl w:val="0"/>
                <w:numId w:val="0"/>
              </w:numPr>
            </w:pPr>
            <w:r>
              <w:t>2</w:t>
            </w:r>
            <w:r w:rsidRPr="00B95577">
              <w:rPr>
                <w:vertAlign w:val="superscript"/>
              </w:rPr>
              <w:t>nd</w:t>
            </w:r>
            <w:r>
              <w:t xml:space="preserve"> Oct</w:t>
            </w:r>
          </w:p>
        </w:tc>
        <w:tc>
          <w:tcPr>
            <w:tcW w:w="2477" w:type="dxa"/>
            <w:vAlign w:val="center"/>
          </w:tcPr>
          <w:p w14:paraId="494A5AE1" w14:textId="77777777" w:rsidR="00016044" w:rsidRDefault="00016044" w:rsidP="007D39A5">
            <w:pPr>
              <w:pStyle w:val="ListBullet"/>
              <w:numPr>
                <w:ilvl w:val="0"/>
                <w:numId w:val="0"/>
              </w:numPr>
            </w:pPr>
            <w:r>
              <w:t>Grainger / Open Box</w:t>
            </w:r>
          </w:p>
        </w:tc>
        <w:tc>
          <w:tcPr>
            <w:tcW w:w="4160" w:type="dxa"/>
            <w:shd w:val="clear" w:color="auto" w:fill="92D050"/>
            <w:vAlign w:val="center"/>
          </w:tcPr>
          <w:p w14:paraId="448D5184" w14:textId="77777777" w:rsidR="00016044" w:rsidRDefault="00016044" w:rsidP="007D39A5">
            <w:pPr>
              <w:pStyle w:val="ListBullet"/>
              <w:numPr>
                <w:ilvl w:val="0"/>
                <w:numId w:val="0"/>
              </w:numPr>
            </w:pPr>
            <w:r>
              <w:t xml:space="preserve">Rescheduled to align with Sam’s visit </w:t>
            </w:r>
          </w:p>
        </w:tc>
      </w:tr>
      <w:tr w:rsidR="00016044" w:rsidRPr="006218D6" w14:paraId="1F65DF9D" w14:textId="77777777">
        <w:trPr>
          <w:trHeight w:val="178"/>
        </w:trPr>
        <w:tc>
          <w:tcPr>
            <w:tcW w:w="3070" w:type="dxa"/>
            <w:vMerge/>
            <w:vAlign w:val="center"/>
          </w:tcPr>
          <w:p w14:paraId="6237CFBD" w14:textId="77777777" w:rsidR="00016044" w:rsidRPr="00F539F5" w:rsidRDefault="00016044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3045" w:type="dxa"/>
            <w:vAlign w:val="center"/>
          </w:tcPr>
          <w:p w14:paraId="12297349" w14:textId="77777777" w:rsidR="00016044" w:rsidRDefault="00016044" w:rsidP="007D39A5">
            <w:pPr>
              <w:pStyle w:val="ListBullet"/>
              <w:numPr>
                <w:ilvl w:val="0"/>
                <w:numId w:val="0"/>
              </w:numPr>
            </w:pPr>
            <w:r>
              <w:t>Refinement</w:t>
            </w:r>
          </w:p>
        </w:tc>
        <w:tc>
          <w:tcPr>
            <w:tcW w:w="1424" w:type="dxa"/>
            <w:vAlign w:val="center"/>
          </w:tcPr>
          <w:p w14:paraId="5B386107" w14:textId="77777777" w:rsidR="00016044" w:rsidRDefault="00016044" w:rsidP="007D39A5">
            <w:pPr>
              <w:pStyle w:val="ListBullet"/>
              <w:numPr>
                <w:ilvl w:val="0"/>
                <w:numId w:val="0"/>
              </w:numPr>
            </w:pPr>
            <w:r>
              <w:t>3</w:t>
            </w:r>
            <w:r w:rsidRPr="007D17AB">
              <w:rPr>
                <w:vertAlign w:val="superscript"/>
              </w:rPr>
              <w:t>rd</w:t>
            </w:r>
            <w:r>
              <w:t xml:space="preserve"> Oct</w:t>
            </w:r>
          </w:p>
        </w:tc>
        <w:tc>
          <w:tcPr>
            <w:tcW w:w="2477" w:type="dxa"/>
            <w:vAlign w:val="center"/>
          </w:tcPr>
          <w:p w14:paraId="1CEF3B83" w14:textId="77777777" w:rsidR="00016044" w:rsidRDefault="00016044" w:rsidP="007D39A5">
            <w:pPr>
              <w:pStyle w:val="ListBullet"/>
              <w:numPr>
                <w:ilvl w:val="0"/>
                <w:numId w:val="0"/>
              </w:numPr>
            </w:pPr>
            <w:r>
              <w:t>Grainger / Open Box</w:t>
            </w:r>
          </w:p>
        </w:tc>
        <w:tc>
          <w:tcPr>
            <w:tcW w:w="4160" w:type="dxa"/>
            <w:shd w:val="clear" w:color="auto" w:fill="92D050"/>
            <w:vAlign w:val="center"/>
          </w:tcPr>
          <w:p w14:paraId="20CACEA2" w14:textId="77777777" w:rsidR="00016044" w:rsidRDefault="00016044" w:rsidP="007D39A5">
            <w:pPr>
              <w:pStyle w:val="ListBullet"/>
              <w:numPr>
                <w:ilvl w:val="0"/>
                <w:numId w:val="0"/>
              </w:numPr>
            </w:pPr>
            <w:r>
              <w:t xml:space="preserve">Rescheduled to align with Sam’s visit </w:t>
            </w:r>
          </w:p>
        </w:tc>
      </w:tr>
      <w:tr w:rsidR="00016044" w:rsidRPr="006218D6" w14:paraId="3635BFF5" w14:textId="77777777">
        <w:trPr>
          <w:trHeight w:val="178"/>
        </w:trPr>
        <w:tc>
          <w:tcPr>
            <w:tcW w:w="3070" w:type="dxa"/>
            <w:vMerge/>
            <w:vAlign w:val="center"/>
          </w:tcPr>
          <w:p w14:paraId="22405DCF" w14:textId="77777777" w:rsidR="00016044" w:rsidRPr="00F539F5" w:rsidRDefault="00016044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3045" w:type="dxa"/>
            <w:vAlign w:val="center"/>
          </w:tcPr>
          <w:p w14:paraId="1A5B8486" w14:textId="77777777" w:rsidR="00016044" w:rsidRPr="00776148" w:rsidRDefault="00016044" w:rsidP="007D39A5">
            <w:pPr>
              <w:pStyle w:val="ListBullet"/>
              <w:numPr>
                <w:ilvl w:val="0"/>
                <w:numId w:val="0"/>
              </w:numPr>
            </w:pPr>
            <w:r>
              <w:t>Sprint 1 UAT</w:t>
            </w:r>
          </w:p>
        </w:tc>
        <w:tc>
          <w:tcPr>
            <w:tcW w:w="1424" w:type="dxa"/>
            <w:vAlign w:val="center"/>
          </w:tcPr>
          <w:p w14:paraId="43F7D69B" w14:textId="77777777" w:rsidR="00016044" w:rsidRDefault="00016044" w:rsidP="007D39A5">
            <w:pPr>
              <w:pStyle w:val="ListBullet"/>
              <w:numPr>
                <w:ilvl w:val="0"/>
                <w:numId w:val="0"/>
              </w:numPr>
            </w:pPr>
            <w:r>
              <w:t>2</w:t>
            </w:r>
            <w:r w:rsidRPr="005E2B4E">
              <w:rPr>
                <w:vertAlign w:val="superscript"/>
              </w:rPr>
              <w:t>nd</w:t>
            </w:r>
            <w:r>
              <w:t xml:space="preserve"> Oct</w:t>
            </w:r>
          </w:p>
        </w:tc>
        <w:tc>
          <w:tcPr>
            <w:tcW w:w="2477" w:type="dxa"/>
            <w:vAlign w:val="center"/>
          </w:tcPr>
          <w:p w14:paraId="15F0CE8E" w14:textId="77777777" w:rsidR="00016044" w:rsidRDefault="00016044" w:rsidP="007D39A5">
            <w:pPr>
              <w:pStyle w:val="ListBullet"/>
              <w:numPr>
                <w:ilvl w:val="0"/>
                <w:numId w:val="0"/>
              </w:numPr>
            </w:pPr>
            <w:r>
              <w:t>Grainger</w:t>
            </w:r>
          </w:p>
        </w:tc>
        <w:tc>
          <w:tcPr>
            <w:tcW w:w="4160" w:type="dxa"/>
            <w:shd w:val="clear" w:color="auto" w:fill="92D050"/>
            <w:vAlign w:val="center"/>
          </w:tcPr>
          <w:p w14:paraId="5230D3AF" w14:textId="77777777" w:rsidR="00016044" w:rsidRPr="006218D6" w:rsidRDefault="00016044" w:rsidP="007D39A5">
            <w:pPr>
              <w:pStyle w:val="ListBullet"/>
              <w:numPr>
                <w:ilvl w:val="0"/>
                <w:numId w:val="0"/>
              </w:numPr>
            </w:pPr>
            <w:r>
              <w:t>1 week</w:t>
            </w:r>
          </w:p>
        </w:tc>
      </w:tr>
      <w:tr w:rsidR="00016044" w:rsidRPr="00241839" w14:paraId="7049DEAC" w14:textId="77777777">
        <w:trPr>
          <w:trHeight w:val="65"/>
        </w:trPr>
        <w:tc>
          <w:tcPr>
            <w:tcW w:w="3070" w:type="dxa"/>
            <w:shd w:val="clear" w:color="auto" w:fill="F2F2F2" w:themeFill="background1" w:themeFillShade="F2"/>
            <w:vAlign w:val="center"/>
          </w:tcPr>
          <w:p w14:paraId="4711FC9C" w14:textId="77777777" w:rsidR="00016044" w:rsidRPr="00F539F5" w:rsidRDefault="00016044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>
              <w:rPr>
                <w:b/>
              </w:rPr>
              <w:t>Discussions/Risks /Issues</w:t>
            </w:r>
          </w:p>
        </w:tc>
        <w:tc>
          <w:tcPr>
            <w:tcW w:w="11106" w:type="dxa"/>
            <w:gridSpan w:val="4"/>
            <w:vAlign w:val="center"/>
          </w:tcPr>
          <w:p w14:paraId="1814C803" w14:textId="77777777" w:rsidR="00016044" w:rsidRPr="00241839" w:rsidRDefault="00016044" w:rsidP="007D39A5">
            <w:pPr>
              <w:pStyle w:val="ListBullet"/>
            </w:pPr>
            <w:r>
              <w:t xml:space="preserve">Open Box is reviewing items in sprint 1 &amp; 2 to ensure dependencies will not impact our velocity. This will result in some cards moving between sprint 1 &amp; 2. </w:t>
            </w:r>
          </w:p>
        </w:tc>
      </w:tr>
      <w:tr w:rsidR="00016044" w:rsidRPr="004C7753" w14:paraId="039CC7E7" w14:textId="77777777">
        <w:tc>
          <w:tcPr>
            <w:tcW w:w="3070" w:type="dxa"/>
            <w:shd w:val="clear" w:color="auto" w:fill="F2F2F2" w:themeFill="background1" w:themeFillShade="F2"/>
            <w:vAlign w:val="center"/>
            <w:hideMark/>
          </w:tcPr>
          <w:p w14:paraId="5CF0668B" w14:textId="77777777" w:rsidR="00016044" w:rsidRPr="00F539F5" w:rsidRDefault="00016044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 w:rsidRPr="00F539F5">
              <w:rPr>
                <w:b/>
              </w:rPr>
              <w:t>Personnel Notes</w:t>
            </w:r>
          </w:p>
        </w:tc>
        <w:tc>
          <w:tcPr>
            <w:tcW w:w="11106" w:type="dxa"/>
            <w:gridSpan w:val="4"/>
            <w:vAlign w:val="center"/>
          </w:tcPr>
          <w:p w14:paraId="0D9AB84B" w14:textId="77777777" w:rsidR="00016044" w:rsidRPr="004C7753" w:rsidRDefault="00016044" w:rsidP="007D39A5">
            <w:pPr>
              <w:pStyle w:val="ListBullet"/>
            </w:pPr>
            <w:r>
              <w:t>Holiday in South Africa on Monday 25</w:t>
            </w:r>
            <w:r w:rsidRPr="005F6BC1">
              <w:rPr>
                <w:vertAlign w:val="superscript"/>
              </w:rPr>
              <w:t>th</w:t>
            </w:r>
            <w:r>
              <w:t xml:space="preserve"> September</w:t>
            </w:r>
          </w:p>
        </w:tc>
      </w:tr>
    </w:tbl>
    <w:p w14:paraId="4E306054" w14:textId="77777777" w:rsidR="00016044" w:rsidRDefault="00016044" w:rsidP="000251E2">
      <w:pPr>
        <w:spacing w:line="240" w:lineRule="auto"/>
        <w:rPr>
          <w:color w:val="595959" w:themeColor="text1" w:themeTint="A6"/>
          <w:sz w:val="28"/>
        </w:rPr>
      </w:pPr>
    </w:p>
    <w:sectPr w:rsidR="00016044" w:rsidSect="00132D2D">
      <w:headerReference w:type="default" r:id="rId12"/>
      <w:footerReference w:type="default" r:id="rId13"/>
      <w:headerReference w:type="first" r:id="rId14"/>
      <w:footerReference w:type="first" r:id="rId15"/>
      <w:pgSz w:w="15842" w:h="12242" w:orient="landscape" w:code="1"/>
      <w:pgMar w:top="1418" w:right="1701" w:bottom="1418" w:left="1701" w:header="567" w:footer="567" w:gutter="0"/>
      <w:paperSrc w:first="7" w:other="7"/>
      <w:pgNumType w:start="1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628994" w14:textId="77777777" w:rsidR="00894594" w:rsidRDefault="00894594">
      <w:r>
        <w:separator/>
      </w:r>
    </w:p>
  </w:endnote>
  <w:endnote w:type="continuationSeparator" w:id="0">
    <w:p w14:paraId="3E8BF864" w14:textId="77777777" w:rsidR="00894594" w:rsidRDefault="00894594">
      <w:r>
        <w:continuationSeparator/>
      </w:r>
    </w:p>
  </w:endnote>
  <w:endnote w:type="continuationNotice" w:id="1">
    <w:p w14:paraId="0CD29D40" w14:textId="77777777" w:rsidR="00894594" w:rsidRDefault="00894594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G Times (W1)">
    <w:altName w:val="Times New Roman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9CF564" w14:textId="5F84E938" w:rsidR="00CB609A" w:rsidRPr="00132D2D" w:rsidRDefault="006B2601" w:rsidP="00132D2D">
    <w:pPr>
      <w:rPr>
        <w:b/>
        <w:color w:val="7F7F7F"/>
        <w:sz w:val="18"/>
      </w:rPr>
    </w:pPr>
    <w:r>
      <w:rPr>
        <w:noProof/>
        <w:lang w:val="en-ZA" w:eastAsia="en-ZA"/>
      </w:rPr>
      <w:drawing>
        <wp:anchor distT="0" distB="0" distL="114300" distR="114300" simplePos="0" relativeHeight="251658242" behindDoc="0" locked="0" layoutInCell="1" allowOverlap="1" wp14:anchorId="17FCD394" wp14:editId="594D96A0">
          <wp:simplePos x="0" y="0"/>
          <wp:positionH relativeFrom="column">
            <wp:posOffset>7300176</wp:posOffset>
          </wp:positionH>
          <wp:positionV relativeFrom="paragraph">
            <wp:posOffset>-137759</wp:posOffset>
          </wp:positionV>
          <wp:extent cx="1374775" cy="436880"/>
          <wp:effectExtent l="0" t="0" r="0" b="0"/>
          <wp:wrapNone/>
          <wp:docPr id="23" name="Picture 23" descr="ob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3" descr="ob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74775" cy="4368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3CE47C57" w:rsidRPr="0BD9AA5C">
      <w:rPr>
        <w:b/>
        <w:color w:val="7F7F7F"/>
        <w:sz w:val="18"/>
        <w:szCs w:val="18"/>
      </w:rPr>
      <w:t xml:space="preserve"> Project Management Review - </w:t>
    </w:r>
    <w:r w:rsidR="00132D2D" w:rsidRPr="0BD9AA5C">
      <w:rPr>
        <w:b/>
        <w:color w:val="7F7F7F"/>
        <w:sz w:val="18"/>
        <w:szCs w:val="18"/>
      </w:rPr>
      <w:fldChar w:fldCharType="begin"/>
    </w:r>
    <w:r w:rsidR="00132D2D" w:rsidRPr="0BD9AA5C">
      <w:rPr>
        <w:b/>
        <w:color w:val="7F7F7F"/>
        <w:sz w:val="18"/>
        <w:szCs w:val="18"/>
      </w:rPr>
      <w:instrText xml:space="preserve"> DOCPROPERTY  Category  \* MERGEFORMAT </w:instrText>
    </w:r>
    <w:r w:rsidR="00132D2D" w:rsidRPr="0BD9AA5C">
      <w:rPr>
        <w:b/>
        <w:color w:val="7F7F7F"/>
        <w:sz w:val="18"/>
        <w:szCs w:val="18"/>
      </w:rPr>
      <w:fldChar w:fldCharType="separate"/>
    </w:r>
    <w:r w:rsidR="00AC3972">
      <w:rPr>
        <w:b/>
        <w:color w:val="7F7F7F"/>
        <w:sz w:val="18"/>
        <w:szCs w:val="18"/>
      </w:rPr>
      <w:t>Grainger PLC</w:t>
    </w:r>
    <w:r w:rsidR="00132D2D" w:rsidRPr="0BD9AA5C">
      <w:rPr>
        <w:b/>
        <w:color w:val="7F7F7F"/>
        <w:sz w:val="18"/>
        <w:szCs w:val="18"/>
      </w:rPr>
      <w:fldChar w:fldCharType="end"/>
    </w:r>
    <w:r w:rsidR="3CE47C57" w:rsidRPr="0BD9AA5C">
      <w:rPr>
        <w:b/>
        <w:color w:val="7F7F7F"/>
        <w:sz w:val="18"/>
        <w:szCs w:val="18"/>
      </w:rPr>
      <w:t xml:space="preserve"> - </w:t>
    </w:r>
    <w:r w:rsidR="00132D2D" w:rsidRPr="0BD9AA5C">
      <w:rPr>
        <w:b/>
        <w:color w:val="7F7F7F"/>
        <w:sz w:val="18"/>
        <w:szCs w:val="18"/>
      </w:rPr>
      <w:fldChar w:fldCharType="begin"/>
    </w:r>
    <w:r w:rsidR="00132D2D" w:rsidRPr="0BD9AA5C">
      <w:rPr>
        <w:b/>
        <w:color w:val="7F7F7F"/>
        <w:sz w:val="18"/>
        <w:szCs w:val="18"/>
      </w:rPr>
      <w:instrText xml:space="preserve"> DOCPROPERTY  Title  \* MERGEFORMAT </w:instrText>
    </w:r>
    <w:r w:rsidR="00132D2D" w:rsidRPr="0BD9AA5C">
      <w:rPr>
        <w:b/>
        <w:color w:val="7F7F7F"/>
        <w:sz w:val="18"/>
        <w:szCs w:val="18"/>
      </w:rPr>
      <w:fldChar w:fldCharType="separate"/>
    </w:r>
    <w:r w:rsidR="00AC3972">
      <w:rPr>
        <w:b/>
        <w:color w:val="7F7F7F"/>
        <w:sz w:val="18"/>
        <w:szCs w:val="18"/>
      </w:rPr>
      <w:t>End of Tenancy</w:t>
    </w:r>
    <w:r w:rsidR="00132D2D" w:rsidRPr="0BD9AA5C">
      <w:rPr>
        <w:b/>
        <w:color w:val="7F7F7F"/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39C0C8" w14:textId="77777777" w:rsidR="003955EC" w:rsidRPr="003955EC" w:rsidRDefault="003955EC" w:rsidP="003955EC">
    <w:pPr>
      <w:rPr>
        <w:b/>
        <w:color w:val="7F7F7F"/>
        <w:sz w:val="18"/>
      </w:rPr>
    </w:pPr>
  </w:p>
  <w:p w14:paraId="62A57259" w14:textId="77777777" w:rsidR="003955EC" w:rsidRPr="003955EC" w:rsidRDefault="006B2601" w:rsidP="003955EC">
    <w:pPr>
      <w:rPr>
        <w:b/>
        <w:color w:val="7F7F7F"/>
        <w:sz w:val="18"/>
      </w:rPr>
    </w:pPr>
    <w:r>
      <w:rPr>
        <w:noProof/>
        <w:lang w:val="en-ZA" w:eastAsia="en-ZA"/>
      </w:rPr>
      <w:drawing>
        <wp:anchor distT="0" distB="0" distL="114300" distR="114300" simplePos="0" relativeHeight="251658240" behindDoc="0" locked="0" layoutInCell="1" allowOverlap="1" wp14:anchorId="53777BBE" wp14:editId="29D3022A">
          <wp:simplePos x="0" y="0"/>
          <wp:positionH relativeFrom="column">
            <wp:posOffset>7310120</wp:posOffset>
          </wp:positionH>
          <wp:positionV relativeFrom="paragraph">
            <wp:posOffset>4445</wp:posOffset>
          </wp:positionV>
          <wp:extent cx="1374775" cy="436880"/>
          <wp:effectExtent l="0" t="0" r="0" b="0"/>
          <wp:wrapNone/>
          <wp:docPr id="18" name="Picture 18" descr="ob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8" descr="ob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74775" cy="4368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0020BB4B" w14:textId="695DF8AE" w:rsidR="003955EC" w:rsidRPr="003955EC" w:rsidRDefault="00132D2D" w:rsidP="00540A0A">
    <w:pPr>
      <w:rPr>
        <w:b/>
        <w:color w:val="7F7F7F"/>
        <w:sz w:val="18"/>
      </w:rPr>
    </w:pPr>
    <w:r>
      <w:rPr>
        <w:b/>
        <w:color w:val="7F7F7F"/>
        <w:sz w:val="18"/>
      </w:rPr>
      <w:t xml:space="preserve">Project Management Review - </w:t>
    </w:r>
    <w:r w:rsidR="003955EC" w:rsidRPr="003955EC">
      <w:rPr>
        <w:b/>
        <w:color w:val="7F7F7F"/>
        <w:sz w:val="18"/>
      </w:rPr>
      <w:fldChar w:fldCharType="begin"/>
    </w:r>
    <w:r w:rsidR="003955EC" w:rsidRPr="003955EC">
      <w:rPr>
        <w:b/>
        <w:color w:val="7F7F7F"/>
        <w:sz w:val="18"/>
      </w:rPr>
      <w:instrText xml:space="preserve"> DOCPROPERTY  Category  \* MERGEFORMAT </w:instrText>
    </w:r>
    <w:r w:rsidR="003955EC" w:rsidRPr="003955EC">
      <w:rPr>
        <w:b/>
        <w:color w:val="7F7F7F"/>
        <w:sz w:val="18"/>
      </w:rPr>
      <w:fldChar w:fldCharType="separate"/>
    </w:r>
    <w:r w:rsidR="00AC3972">
      <w:rPr>
        <w:b/>
        <w:color w:val="7F7F7F"/>
        <w:sz w:val="18"/>
      </w:rPr>
      <w:t>Grainger PLC</w:t>
    </w:r>
    <w:r w:rsidR="003955EC" w:rsidRPr="003955EC">
      <w:rPr>
        <w:b/>
        <w:color w:val="7F7F7F"/>
        <w:sz w:val="18"/>
      </w:rPr>
      <w:fldChar w:fldCharType="end"/>
    </w:r>
    <w:r w:rsidR="003955EC" w:rsidRPr="003955EC">
      <w:rPr>
        <w:b/>
        <w:color w:val="7F7F7F"/>
        <w:sz w:val="18"/>
      </w:rPr>
      <w:t xml:space="preserve"> - </w:t>
    </w:r>
    <w:r w:rsidR="003955EC" w:rsidRPr="003955EC">
      <w:rPr>
        <w:b/>
        <w:color w:val="7F7F7F"/>
        <w:sz w:val="18"/>
      </w:rPr>
      <w:fldChar w:fldCharType="begin"/>
    </w:r>
    <w:r w:rsidR="003955EC" w:rsidRPr="003955EC">
      <w:rPr>
        <w:b/>
        <w:color w:val="7F7F7F"/>
        <w:sz w:val="18"/>
      </w:rPr>
      <w:instrText xml:space="preserve"> DOCPROPERTY  Title  \* MERGEFORMAT </w:instrText>
    </w:r>
    <w:r w:rsidR="003955EC" w:rsidRPr="003955EC">
      <w:rPr>
        <w:b/>
        <w:color w:val="7F7F7F"/>
        <w:sz w:val="18"/>
      </w:rPr>
      <w:fldChar w:fldCharType="separate"/>
    </w:r>
    <w:r w:rsidR="00AC3972">
      <w:rPr>
        <w:b/>
        <w:color w:val="7F7F7F"/>
        <w:sz w:val="18"/>
      </w:rPr>
      <w:t>End of Tenancy</w:t>
    </w:r>
    <w:r w:rsidR="003955EC" w:rsidRPr="003955EC">
      <w:rPr>
        <w:b/>
        <w:color w:val="7F7F7F"/>
        <w:sz w:val="18"/>
      </w:rPr>
      <w:fldChar w:fldCharType="end"/>
    </w:r>
  </w:p>
  <w:p w14:paraId="02BDE280" w14:textId="77777777" w:rsidR="00CB609A" w:rsidRDefault="00CB609A" w:rsidP="000E6779">
    <w:pPr>
      <w:pStyle w:val="Footer"/>
      <w:pBdr>
        <w:top w:val="none" w:sz="0" w:space="0" w:color="auto"/>
        <w:between w:val="none" w:sz="0" w:space="0" w:color="auto"/>
      </w:pBd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4A7632" w14:textId="77777777" w:rsidR="00894594" w:rsidRDefault="00894594">
      <w:r>
        <w:separator/>
      </w:r>
    </w:p>
  </w:footnote>
  <w:footnote w:type="continuationSeparator" w:id="0">
    <w:p w14:paraId="1331FDCD" w14:textId="77777777" w:rsidR="00894594" w:rsidRDefault="00894594">
      <w:r>
        <w:continuationSeparator/>
      </w:r>
    </w:p>
  </w:footnote>
  <w:footnote w:type="continuationNotice" w:id="1">
    <w:p w14:paraId="28BC61A2" w14:textId="77777777" w:rsidR="00894594" w:rsidRDefault="00894594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C10B0E" w14:textId="77777777" w:rsidR="00CB609A" w:rsidRDefault="00094627" w:rsidP="00094627">
    <w:pPr>
      <w:spacing w:line="220" w:lineRule="atLeast"/>
      <w:ind w:left="2127" w:right="-1027" w:firstLine="709"/>
      <w:jc w:val="right"/>
      <w:rPr>
        <w:b/>
      </w:rPr>
    </w:pPr>
    <w:r>
      <w:rPr>
        <w:b/>
        <w:noProof/>
        <w:lang w:val="en-ZA" w:eastAsia="en-ZA"/>
      </w:rPr>
      <w:drawing>
        <wp:anchor distT="0" distB="0" distL="114300" distR="114300" simplePos="0" relativeHeight="251658241" behindDoc="1" locked="0" layoutInCell="1" allowOverlap="1" wp14:anchorId="48552DDF" wp14:editId="06CD95EA">
          <wp:simplePos x="0" y="0"/>
          <wp:positionH relativeFrom="column">
            <wp:posOffset>6777918</wp:posOffset>
          </wp:positionH>
          <wp:positionV relativeFrom="paragraph">
            <wp:posOffset>-1641</wp:posOffset>
          </wp:positionV>
          <wp:extent cx="895350" cy="158750"/>
          <wp:effectExtent l="0" t="0" r="0" b="0"/>
          <wp:wrapNone/>
          <wp:docPr id="19" name="Picture 19" descr="smallBoxe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9" descr="smallBoxes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95350" cy="1587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3CE47C57" w:rsidRPr="0BD9AA5C">
      <w:rPr>
        <w:sz w:val="17"/>
        <w:szCs w:val="17"/>
      </w:rPr>
      <w:t xml:space="preserve">            </w:t>
    </w:r>
    <w:r>
      <w:rPr>
        <w:sz w:val="17"/>
      </w:rPr>
      <w:tab/>
    </w:r>
    <w:r>
      <w:rPr>
        <w:sz w:val="17"/>
      </w:rPr>
      <w:tab/>
    </w:r>
    <w:r>
      <w:rPr>
        <w:sz w:val="17"/>
      </w:rPr>
      <w:tab/>
    </w:r>
    <w:r w:rsidR="3CE47C57" w:rsidRPr="0BD9AA5C">
      <w:rPr>
        <w:sz w:val="17"/>
        <w:szCs w:val="17"/>
      </w:rPr>
      <w:t xml:space="preserve">Page </w:t>
    </w:r>
    <w:r w:rsidR="00DF69B4" w:rsidRPr="0BD9AA5C">
      <w:rPr>
        <w:sz w:val="17"/>
        <w:szCs w:val="17"/>
      </w:rPr>
      <w:fldChar w:fldCharType="begin"/>
    </w:r>
    <w:r w:rsidR="00DF69B4" w:rsidRPr="0BD9AA5C">
      <w:rPr>
        <w:sz w:val="17"/>
        <w:szCs w:val="17"/>
      </w:rPr>
      <w:instrText xml:space="preserve"> PAGE </w:instrText>
    </w:r>
    <w:r w:rsidR="00DF69B4" w:rsidRPr="0BD9AA5C">
      <w:rPr>
        <w:sz w:val="17"/>
        <w:szCs w:val="17"/>
      </w:rPr>
      <w:fldChar w:fldCharType="separate"/>
    </w:r>
    <w:r w:rsidR="3CE47C57" w:rsidRPr="0BD9AA5C">
      <w:rPr>
        <w:sz w:val="17"/>
        <w:szCs w:val="17"/>
      </w:rPr>
      <w:t>2</w:t>
    </w:r>
    <w:r w:rsidR="00DF69B4" w:rsidRPr="0BD9AA5C">
      <w:rPr>
        <w:sz w:val="17"/>
        <w:szCs w:val="17"/>
      </w:rPr>
      <w:fldChar w:fldCharType="end"/>
    </w:r>
    <w:r w:rsidR="3CE47C57" w:rsidRPr="0BD9AA5C">
      <w:rPr>
        <w:sz w:val="17"/>
        <w:szCs w:val="17"/>
      </w:rPr>
      <w:t xml:space="preserve"> of </w:t>
    </w:r>
    <w:r w:rsidR="00DF69B4" w:rsidRPr="0BD9AA5C">
      <w:rPr>
        <w:sz w:val="17"/>
        <w:szCs w:val="17"/>
      </w:rPr>
      <w:fldChar w:fldCharType="begin"/>
    </w:r>
    <w:r w:rsidR="00DF69B4" w:rsidRPr="0BD9AA5C">
      <w:rPr>
        <w:sz w:val="17"/>
        <w:szCs w:val="17"/>
      </w:rPr>
      <w:instrText xml:space="preserve"> NUMPAGES </w:instrText>
    </w:r>
    <w:r w:rsidR="00DF69B4" w:rsidRPr="0BD9AA5C">
      <w:rPr>
        <w:sz w:val="17"/>
        <w:szCs w:val="17"/>
      </w:rPr>
      <w:fldChar w:fldCharType="separate"/>
    </w:r>
    <w:r w:rsidR="3CE47C57" w:rsidRPr="0BD9AA5C">
      <w:rPr>
        <w:sz w:val="17"/>
        <w:szCs w:val="17"/>
      </w:rPr>
      <w:t>2</w:t>
    </w:r>
    <w:r w:rsidR="00DF69B4" w:rsidRPr="0BD9AA5C">
      <w:rPr>
        <w:sz w:val="17"/>
        <w:szCs w:val="17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B2001A" w14:textId="77777777" w:rsidR="00CB609A" w:rsidRPr="003955EC" w:rsidRDefault="3CE47C57" w:rsidP="003955EC">
    <w:r>
      <w:rPr>
        <w:noProof/>
      </w:rPr>
      <w:drawing>
        <wp:inline distT="0" distB="0" distL="0" distR="0" wp14:anchorId="10986B5E" wp14:editId="7503FEEB">
          <wp:extent cx="6607811" cy="43180"/>
          <wp:effectExtent l="0" t="0" r="0" b="0"/>
          <wp:docPr id="670235108" name="Picture 670235108" descr="wordStrip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607811" cy="4318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24B6B6C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24C5A72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" w15:restartNumberingAfterBreak="0">
    <w:nsid w:val="025A55C7"/>
    <w:multiLevelType w:val="multilevel"/>
    <w:tmpl w:val="29D0562E"/>
    <w:numStyleLink w:val="StyleOutlinenumbered"/>
  </w:abstractNum>
  <w:abstractNum w:abstractNumId="3" w15:restartNumberingAfterBreak="0">
    <w:nsid w:val="06964712"/>
    <w:multiLevelType w:val="multilevel"/>
    <w:tmpl w:val="572A7FF0"/>
    <w:styleLink w:val="StyleBulleted"/>
    <w:lvl w:ilvl="0">
      <w:start w:val="1"/>
      <w:numFmt w:val="bullet"/>
      <w:lvlText w:val=""/>
      <w:lvlJc w:val="left"/>
      <w:pPr>
        <w:tabs>
          <w:tab w:val="num" w:pos="1134"/>
        </w:tabs>
        <w:ind w:left="1134" w:hanging="425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43"/>
        </w:tabs>
        <w:ind w:left="1843" w:hanging="425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552"/>
        </w:tabs>
        <w:ind w:left="2552" w:hanging="426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8291"/>
        </w:tabs>
        <w:ind w:left="829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9011"/>
        </w:tabs>
        <w:ind w:left="901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9731"/>
        </w:tabs>
        <w:ind w:left="973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10451"/>
        </w:tabs>
        <w:ind w:left="1045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11171"/>
        </w:tabs>
        <w:ind w:left="1117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11891"/>
        </w:tabs>
        <w:ind w:left="11891" w:hanging="360"/>
      </w:pPr>
      <w:rPr>
        <w:rFonts w:ascii="Wingdings" w:hAnsi="Wingdings" w:hint="default"/>
      </w:rPr>
    </w:lvl>
  </w:abstractNum>
  <w:abstractNum w:abstractNumId="4" w15:restartNumberingAfterBreak="0">
    <w:nsid w:val="1168059C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5" w15:restartNumberingAfterBreak="0">
    <w:nsid w:val="216009F2"/>
    <w:multiLevelType w:val="hybridMultilevel"/>
    <w:tmpl w:val="65365EC6"/>
    <w:lvl w:ilvl="0" w:tplc="1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7F3D93"/>
    <w:multiLevelType w:val="multilevel"/>
    <w:tmpl w:val="29D0562E"/>
    <w:numStyleLink w:val="StyleOutlinenumbered"/>
  </w:abstractNum>
  <w:abstractNum w:abstractNumId="7" w15:restartNumberingAfterBreak="0">
    <w:nsid w:val="28FF03C8"/>
    <w:multiLevelType w:val="multilevel"/>
    <w:tmpl w:val="572A7FF0"/>
    <w:numStyleLink w:val="StyleBulleted"/>
  </w:abstractNum>
  <w:abstractNum w:abstractNumId="8" w15:restartNumberingAfterBreak="0">
    <w:nsid w:val="2DCA5E43"/>
    <w:multiLevelType w:val="multilevel"/>
    <w:tmpl w:val="572A7FF0"/>
    <w:numStyleLink w:val="StyleBulleted"/>
  </w:abstractNum>
  <w:abstractNum w:abstractNumId="9" w15:restartNumberingAfterBreak="0">
    <w:nsid w:val="3A174F18"/>
    <w:multiLevelType w:val="multilevel"/>
    <w:tmpl w:val="E780CFD6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701"/>
        </w:tabs>
        <w:ind w:left="1701" w:hanging="992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985"/>
        </w:tabs>
        <w:ind w:left="1985" w:hanging="1276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0" w15:restartNumberingAfterBreak="0">
    <w:nsid w:val="3BBB3184"/>
    <w:multiLevelType w:val="hybridMultilevel"/>
    <w:tmpl w:val="81EA92D8"/>
    <w:lvl w:ilvl="0" w:tplc="FFFFFFFF">
      <w:start w:val="1"/>
      <w:numFmt w:val="bullet"/>
      <w:pStyle w:val="List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41DE352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A4C58C1"/>
    <w:multiLevelType w:val="multilevel"/>
    <w:tmpl w:val="29D0562E"/>
    <w:styleLink w:val="StyleOutlinenumbered"/>
    <w:lvl w:ilvl="0">
      <w:start w:val="1"/>
      <w:numFmt w:val="decimal"/>
      <w:lvlText w:val="%1."/>
      <w:lvlJc w:val="left"/>
      <w:pPr>
        <w:tabs>
          <w:tab w:val="num" w:pos="1134"/>
        </w:tabs>
        <w:ind w:left="1134" w:hanging="425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843"/>
        </w:tabs>
        <w:ind w:left="1843" w:hanging="425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2410"/>
        </w:tabs>
        <w:ind w:left="2410" w:hanging="284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149"/>
        </w:tabs>
        <w:ind w:left="2149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509"/>
        </w:tabs>
        <w:ind w:left="2509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69"/>
        </w:tabs>
        <w:ind w:left="2869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29"/>
        </w:tabs>
        <w:ind w:left="322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589"/>
        </w:tabs>
        <w:ind w:left="3589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49"/>
        </w:tabs>
        <w:ind w:left="3949" w:hanging="360"/>
      </w:pPr>
      <w:rPr>
        <w:rFonts w:hint="default"/>
      </w:rPr>
    </w:lvl>
  </w:abstractNum>
  <w:abstractNum w:abstractNumId="12" w15:restartNumberingAfterBreak="0">
    <w:nsid w:val="7381609B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num w:numId="1" w16cid:durableId="2119331789">
    <w:abstractNumId w:val="9"/>
  </w:num>
  <w:num w:numId="2" w16cid:durableId="341589356">
    <w:abstractNumId w:val="5"/>
  </w:num>
  <w:num w:numId="3" w16cid:durableId="831678922">
    <w:abstractNumId w:val="3"/>
  </w:num>
  <w:num w:numId="4" w16cid:durableId="545530759">
    <w:abstractNumId w:val="7"/>
  </w:num>
  <w:num w:numId="5" w16cid:durableId="1020162545">
    <w:abstractNumId w:val="8"/>
  </w:num>
  <w:num w:numId="6" w16cid:durableId="503784640">
    <w:abstractNumId w:val="11"/>
  </w:num>
  <w:num w:numId="7" w16cid:durableId="1564098539">
    <w:abstractNumId w:val="6"/>
  </w:num>
  <w:num w:numId="8" w16cid:durableId="807629670">
    <w:abstractNumId w:val="2"/>
  </w:num>
  <w:num w:numId="9" w16cid:durableId="1327050253">
    <w:abstractNumId w:val="12"/>
  </w:num>
  <w:num w:numId="10" w16cid:durableId="710031044">
    <w:abstractNumId w:val="1"/>
  </w:num>
  <w:num w:numId="11" w16cid:durableId="213276222">
    <w:abstractNumId w:val="4"/>
  </w:num>
  <w:num w:numId="12" w16cid:durableId="1045254807">
    <w:abstractNumId w:val="10"/>
  </w:num>
  <w:num w:numId="13" w16cid:durableId="217084786">
    <w:abstractNumId w:val="5"/>
  </w:num>
  <w:num w:numId="14" w16cid:durableId="895823921">
    <w:abstractNumId w:val="0"/>
  </w:num>
  <w:num w:numId="15" w16cid:durableId="2087066805">
    <w:abstractNumId w:val="5"/>
  </w:num>
  <w:num w:numId="16" w16cid:durableId="1280723821">
    <w:abstractNumId w:val="5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intFractionalCharacterWidth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doNotHyphenateCaps/>
  <w:drawingGridHorizontalSpacing w:val="181"/>
  <w:drawingGridVerticalSpacing w:val="181"/>
  <w:displayHorizontalDrawingGridEvery w:val="0"/>
  <w:displayVerticalDrawingGridEvery w:val="0"/>
  <w:doNotUseMarginsForDrawingGridOrigin/>
  <w:drawingGridVerticalOrigin w:val="1985"/>
  <w:doNotShadeFormData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80B"/>
    <w:rsid w:val="00001894"/>
    <w:rsid w:val="00001978"/>
    <w:rsid w:val="00005766"/>
    <w:rsid w:val="0000717C"/>
    <w:rsid w:val="00012A55"/>
    <w:rsid w:val="00012DA5"/>
    <w:rsid w:val="000133FF"/>
    <w:rsid w:val="00016044"/>
    <w:rsid w:val="0001712F"/>
    <w:rsid w:val="00017B18"/>
    <w:rsid w:val="000207AD"/>
    <w:rsid w:val="00020DB4"/>
    <w:rsid w:val="00024A45"/>
    <w:rsid w:val="000251E2"/>
    <w:rsid w:val="000252EF"/>
    <w:rsid w:val="00026985"/>
    <w:rsid w:val="00027847"/>
    <w:rsid w:val="000307DF"/>
    <w:rsid w:val="00032532"/>
    <w:rsid w:val="0003336A"/>
    <w:rsid w:val="00033AB6"/>
    <w:rsid w:val="00033F24"/>
    <w:rsid w:val="00035281"/>
    <w:rsid w:val="00035CFC"/>
    <w:rsid w:val="0004063A"/>
    <w:rsid w:val="00040790"/>
    <w:rsid w:val="0004256A"/>
    <w:rsid w:val="000434D7"/>
    <w:rsid w:val="00044FBF"/>
    <w:rsid w:val="00046076"/>
    <w:rsid w:val="0004772D"/>
    <w:rsid w:val="000506D6"/>
    <w:rsid w:val="000506FB"/>
    <w:rsid w:val="000509FB"/>
    <w:rsid w:val="00050F0B"/>
    <w:rsid w:val="000516B8"/>
    <w:rsid w:val="00053001"/>
    <w:rsid w:val="00053356"/>
    <w:rsid w:val="00053A7F"/>
    <w:rsid w:val="0005425E"/>
    <w:rsid w:val="00054329"/>
    <w:rsid w:val="00054568"/>
    <w:rsid w:val="00055262"/>
    <w:rsid w:val="000553B7"/>
    <w:rsid w:val="00055B95"/>
    <w:rsid w:val="00056B6F"/>
    <w:rsid w:val="00057692"/>
    <w:rsid w:val="00060CDB"/>
    <w:rsid w:val="00061AC2"/>
    <w:rsid w:val="00062C2C"/>
    <w:rsid w:val="000634BB"/>
    <w:rsid w:val="0006376C"/>
    <w:rsid w:val="000642BC"/>
    <w:rsid w:val="000651B2"/>
    <w:rsid w:val="0006556E"/>
    <w:rsid w:val="00065A37"/>
    <w:rsid w:val="000668BA"/>
    <w:rsid w:val="00066F10"/>
    <w:rsid w:val="000679B3"/>
    <w:rsid w:val="000679D6"/>
    <w:rsid w:val="00067F3E"/>
    <w:rsid w:val="000719F9"/>
    <w:rsid w:val="00076C41"/>
    <w:rsid w:val="00077CC2"/>
    <w:rsid w:val="00080330"/>
    <w:rsid w:val="00080A87"/>
    <w:rsid w:val="00081638"/>
    <w:rsid w:val="00081753"/>
    <w:rsid w:val="0008239D"/>
    <w:rsid w:val="0008285A"/>
    <w:rsid w:val="0008404D"/>
    <w:rsid w:val="0008440C"/>
    <w:rsid w:val="000855D7"/>
    <w:rsid w:val="000903DF"/>
    <w:rsid w:val="000910F0"/>
    <w:rsid w:val="00091895"/>
    <w:rsid w:val="00091E73"/>
    <w:rsid w:val="000920C0"/>
    <w:rsid w:val="00092B02"/>
    <w:rsid w:val="00092EC0"/>
    <w:rsid w:val="0009300C"/>
    <w:rsid w:val="000935F6"/>
    <w:rsid w:val="00093900"/>
    <w:rsid w:val="00093E05"/>
    <w:rsid w:val="00094202"/>
    <w:rsid w:val="00094282"/>
    <w:rsid w:val="00094627"/>
    <w:rsid w:val="00097A78"/>
    <w:rsid w:val="000A04C0"/>
    <w:rsid w:val="000A1D18"/>
    <w:rsid w:val="000A2172"/>
    <w:rsid w:val="000A25F3"/>
    <w:rsid w:val="000A34D9"/>
    <w:rsid w:val="000A46CB"/>
    <w:rsid w:val="000A5EF4"/>
    <w:rsid w:val="000A6521"/>
    <w:rsid w:val="000A732C"/>
    <w:rsid w:val="000A7342"/>
    <w:rsid w:val="000A7459"/>
    <w:rsid w:val="000B02F5"/>
    <w:rsid w:val="000B231A"/>
    <w:rsid w:val="000B3054"/>
    <w:rsid w:val="000B3664"/>
    <w:rsid w:val="000B59FB"/>
    <w:rsid w:val="000B5AF6"/>
    <w:rsid w:val="000B6E3A"/>
    <w:rsid w:val="000C17D5"/>
    <w:rsid w:val="000C242E"/>
    <w:rsid w:val="000C5BBC"/>
    <w:rsid w:val="000C659C"/>
    <w:rsid w:val="000C7D61"/>
    <w:rsid w:val="000D20BA"/>
    <w:rsid w:val="000D4B60"/>
    <w:rsid w:val="000D4D64"/>
    <w:rsid w:val="000D5CB7"/>
    <w:rsid w:val="000D697F"/>
    <w:rsid w:val="000D6F0D"/>
    <w:rsid w:val="000D7E89"/>
    <w:rsid w:val="000E0645"/>
    <w:rsid w:val="000E0C45"/>
    <w:rsid w:val="000E14C3"/>
    <w:rsid w:val="000E1A89"/>
    <w:rsid w:val="000E5CD4"/>
    <w:rsid w:val="000E6779"/>
    <w:rsid w:val="000E78E5"/>
    <w:rsid w:val="000F0125"/>
    <w:rsid w:val="000F13E1"/>
    <w:rsid w:val="000F27D6"/>
    <w:rsid w:val="000F3AB0"/>
    <w:rsid w:val="000F5002"/>
    <w:rsid w:val="000F5167"/>
    <w:rsid w:val="000F760E"/>
    <w:rsid w:val="00100FB3"/>
    <w:rsid w:val="001024F0"/>
    <w:rsid w:val="0010250D"/>
    <w:rsid w:val="0010356C"/>
    <w:rsid w:val="00105E28"/>
    <w:rsid w:val="00107985"/>
    <w:rsid w:val="00107DBF"/>
    <w:rsid w:val="0011092F"/>
    <w:rsid w:val="0011143C"/>
    <w:rsid w:val="00112584"/>
    <w:rsid w:val="001140EA"/>
    <w:rsid w:val="001151FB"/>
    <w:rsid w:val="001170D9"/>
    <w:rsid w:val="001171DC"/>
    <w:rsid w:val="001179EF"/>
    <w:rsid w:val="00117D41"/>
    <w:rsid w:val="00120068"/>
    <w:rsid w:val="001227C3"/>
    <w:rsid w:val="0012335A"/>
    <w:rsid w:val="00123AFD"/>
    <w:rsid w:val="00124A79"/>
    <w:rsid w:val="0012557B"/>
    <w:rsid w:val="001258A6"/>
    <w:rsid w:val="001258B8"/>
    <w:rsid w:val="00125D27"/>
    <w:rsid w:val="00130078"/>
    <w:rsid w:val="00131145"/>
    <w:rsid w:val="00131E78"/>
    <w:rsid w:val="00132D2D"/>
    <w:rsid w:val="00133333"/>
    <w:rsid w:val="00133D52"/>
    <w:rsid w:val="00133DDB"/>
    <w:rsid w:val="00134491"/>
    <w:rsid w:val="001347B5"/>
    <w:rsid w:val="00134A6E"/>
    <w:rsid w:val="00135EEA"/>
    <w:rsid w:val="0013684E"/>
    <w:rsid w:val="00137EA1"/>
    <w:rsid w:val="00141E92"/>
    <w:rsid w:val="001422F5"/>
    <w:rsid w:val="00142814"/>
    <w:rsid w:val="00142821"/>
    <w:rsid w:val="00143218"/>
    <w:rsid w:val="00143589"/>
    <w:rsid w:val="001447D4"/>
    <w:rsid w:val="00144F44"/>
    <w:rsid w:val="001454B8"/>
    <w:rsid w:val="001512CF"/>
    <w:rsid w:val="00151880"/>
    <w:rsid w:val="0015331C"/>
    <w:rsid w:val="0015391F"/>
    <w:rsid w:val="0015550C"/>
    <w:rsid w:val="0015564F"/>
    <w:rsid w:val="00156765"/>
    <w:rsid w:val="001578C1"/>
    <w:rsid w:val="00162184"/>
    <w:rsid w:val="001632CE"/>
    <w:rsid w:val="0016345C"/>
    <w:rsid w:val="0016510F"/>
    <w:rsid w:val="00167116"/>
    <w:rsid w:val="00167EDD"/>
    <w:rsid w:val="0017683E"/>
    <w:rsid w:val="00176980"/>
    <w:rsid w:val="0017783D"/>
    <w:rsid w:val="00177E09"/>
    <w:rsid w:val="001810D6"/>
    <w:rsid w:val="00181D06"/>
    <w:rsid w:val="00183134"/>
    <w:rsid w:val="001843D5"/>
    <w:rsid w:val="00184AA7"/>
    <w:rsid w:val="00184F44"/>
    <w:rsid w:val="0018584C"/>
    <w:rsid w:val="001922BE"/>
    <w:rsid w:val="00192C79"/>
    <w:rsid w:val="00194623"/>
    <w:rsid w:val="00195635"/>
    <w:rsid w:val="001966AD"/>
    <w:rsid w:val="001A062A"/>
    <w:rsid w:val="001A104A"/>
    <w:rsid w:val="001A1F62"/>
    <w:rsid w:val="001A3523"/>
    <w:rsid w:val="001A3AD7"/>
    <w:rsid w:val="001A4F82"/>
    <w:rsid w:val="001A6658"/>
    <w:rsid w:val="001A6989"/>
    <w:rsid w:val="001A7F47"/>
    <w:rsid w:val="001A7F7E"/>
    <w:rsid w:val="001B1986"/>
    <w:rsid w:val="001B3591"/>
    <w:rsid w:val="001B41A9"/>
    <w:rsid w:val="001B52C4"/>
    <w:rsid w:val="001B69A5"/>
    <w:rsid w:val="001C0FAC"/>
    <w:rsid w:val="001C3C83"/>
    <w:rsid w:val="001C40C1"/>
    <w:rsid w:val="001C6789"/>
    <w:rsid w:val="001C7CEE"/>
    <w:rsid w:val="001D33D8"/>
    <w:rsid w:val="001D505A"/>
    <w:rsid w:val="001D5C4E"/>
    <w:rsid w:val="001D6C0E"/>
    <w:rsid w:val="001D7571"/>
    <w:rsid w:val="001E026D"/>
    <w:rsid w:val="001E18B0"/>
    <w:rsid w:val="001E24DB"/>
    <w:rsid w:val="001E2921"/>
    <w:rsid w:val="001E39E2"/>
    <w:rsid w:val="001E4882"/>
    <w:rsid w:val="001E4A69"/>
    <w:rsid w:val="001E6CAB"/>
    <w:rsid w:val="001E75C5"/>
    <w:rsid w:val="001E7AFC"/>
    <w:rsid w:val="001E7F1B"/>
    <w:rsid w:val="001F069A"/>
    <w:rsid w:val="001F17C2"/>
    <w:rsid w:val="001F1EEF"/>
    <w:rsid w:val="001F30EB"/>
    <w:rsid w:val="001F3407"/>
    <w:rsid w:val="001F3FA7"/>
    <w:rsid w:val="001F40B5"/>
    <w:rsid w:val="001F66CA"/>
    <w:rsid w:val="001F7F95"/>
    <w:rsid w:val="00200816"/>
    <w:rsid w:val="00201A43"/>
    <w:rsid w:val="00202917"/>
    <w:rsid w:val="00202DEC"/>
    <w:rsid w:val="00205CD6"/>
    <w:rsid w:val="002061EE"/>
    <w:rsid w:val="00207217"/>
    <w:rsid w:val="00210774"/>
    <w:rsid w:val="00210CDF"/>
    <w:rsid w:val="00213049"/>
    <w:rsid w:val="00213261"/>
    <w:rsid w:val="00214A1F"/>
    <w:rsid w:val="002207E1"/>
    <w:rsid w:val="00220952"/>
    <w:rsid w:val="00220D24"/>
    <w:rsid w:val="0022199D"/>
    <w:rsid w:val="002237CB"/>
    <w:rsid w:val="002240D6"/>
    <w:rsid w:val="00225CB4"/>
    <w:rsid w:val="00226E0D"/>
    <w:rsid w:val="002278A0"/>
    <w:rsid w:val="00230ECC"/>
    <w:rsid w:val="00233BCD"/>
    <w:rsid w:val="002340E0"/>
    <w:rsid w:val="0023537A"/>
    <w:rsid w:val="002354DE"/>
    <w:rsid w:val="00240790"/>
    <w:rsid w:val="00241839"/>
    <w:rsid w:val="00241C92"/>
    <w:rsid w:val="002423EC"/>
    <w:rsid w:val="00244874"/>
    <w:rsid w:val="002456CB"/>
    <w:rsid w:val="00246BB6"/>
    <w:rsid w:val="0025178F"/>
    <w:rsid w:val="0025292D"/>
    <w:rsid w:val="00253799"/>
    <w:rsid w:val="00253FEB"/>
    <w:rsid w:val="002575BD"/>
    <w:rsid w:val="002610F2"/>
    <w:rsid w:val="00261175"/>
    <w:rsid w:val="002637D7"/>
    <w:rsid w:val="00263DCB"/>
    <w:rsid w:val="0026496B"/>
    <w:rsid w:val="0026699C"/>
    <w:rsid w:val="00266A25"/>
    <w:rsid w:val="00267A82"/>
    <w:rsid w:val="00270204"/>
    <w:rsid w:val="002709F7"/>
    <w:rsid w:val="00270E16"/>
    <w:rsid w:val="00271694"/>
    <w:rsid w:val="0027185C"/>
    <w:rsid w:val="00271889"/>
    <w:rsid w:val="0027425E"/>
    <w:rsid w:val="0027491B"/>
    <w:rsid w:val="00276022"/>
    <w:rsid w:val="00277BAD"/>
    <w:rsid w:val="00277F86"/>
    <w:rsid w:val="00282406"/>
    <w:rsid w:val="00283CD0"/>
    <w:rsid w:val="00285694"/>
    <w:rsid w:val="00285FC9"/>
    <w:rsid w:val="00286C3E"/>
    <w:rsid w:val="0029081F"/>
    <w:rsid w:val="00295B96"/>
    <w:rsid w:val="0029637F"/>
    <w:rsid w:val="0029762F"/>
    <w:rsid w:val="002A0779"/>
    <w:rsid w:val="002A07E8"/>
    <w:rsid w:val="002A0CC0"/>
    <w:rsid w:val="002A2931"/>
    <w:rsid w:val="002A369B"/>
    <w:rsid w:val="002A4A88"/>
    <w:rsid w:val="002A4D56"/>
    <w:rsid w:val="002A544A"/>
    <w:rsid w:val="002A5788"/>
    <w:rsid w:val="002A60D4"/>
    <w:rsid w:val="002A78A0"/>
    <w:rsid w:val="002B0379"/>
    <w:rsid w:val="002B1CC0"/>
    <w:rsid w:val="002B2F5C"/>
    <w:rsid w:val="002B3E81"/>
    <w:rsid w:val="002B6DC4"/>
    <w:rsid w:val="002B77D2"/>
    <w:rsid w:val="002C0606"/>
    <w:rsid w:val="002C1782"/>
    <w:rsid w:val="002C21FA"/>
    <w:rsid w:val="002C2EC9"/>
    <w:rsid w:val="002C3E33"/>
    <w:rsid w:val="002C434A"/>
    <w:rsid w:val="002C600D"/>
    <w:rsid w:val="002C693B"/>
    <w:rsid w:val="002C6FBF"/>
    <w:rsid w:val="002D2659"/>
    <w:rsid w:val="002D2A54"/>
    <w:rsid w:val="002D3232"/>
    <w:rsid w:val="002E054D"/>
    <w:rsid w:val="002E1882"/>
    <w:rsid w:val="002E1BCA"/>
    <w:rsid w:val="002E1D65"/>
    <w:rsid w:val="002E270D"/>
    <w:rsid w:val="002E2E64"/>
    <w:rsid w:val="002E3411"/>
    <w:rsid w:val="002E41E5"/>
    <w:rsid w:val="002E7BB0"/>
    <w:rsid w:val="002F0B36"/>
    <w:rsid w:val="002F24BF"/>
    <w:rsid w:val="002F32EA"/>
    <w:rsid w:val="002F405B"/>
    <w:rsid w:val="002F52DC"/>
    <w:rsid w:val="002F6914"/>
    <w:rsid w:val="002F6A08"/>
    <w:rsid w:val="002F7D80"/>
    <w:rsid w:val="0030370A"/>
    <w:rsid w:val="0030706B"/>
    <w:rsid w:val="003071E2"/>
    <w:rsid w:val="003151FC"/>
    <w:rsid w:val="0031685D"/>
    <w:rsid w:val="003217F1"/>
    <w:rsid w:val="0032200C"/>
    <w:rsid w:val="0032325D"/>
    <w:rsid w:val="0032345A"/>
    <w:rsid w:val="003241EB"/>
    <w:rsid w:val="00325076"/>
    <w:rsid w:val="00325ABC"/>
    <w:rsid w:val="0032719E"/>
    <w:rsid w:val="00327D30"/>
    <w:rsid w:val="00331FF8"/>
    <w:rsid w:val="00332CC3"/>
    <w:rsid w:val="00335B73"/>
    <w:rsid w:val="00341060"/>
    <w:rsid w:val="003435CD"/>
    <w:rsid w:val="003452D4"/>
    <w:rsid w:val="0035005C"/>
    <w:rsid w:val="00350E82"/>
    <w:rsid w:val="0035237C"/>
    <w:rsid w:val="00354166"/>
    <w:rsid w:val="00354521"/>
    <w:rsid w:val="003549AD"/>
    <w:rsid w:val="00357481"/>
    <w:rsid w:val="00357696"/>
    <w:rsid w:val="003617D2"/>
    <w:rsid w:val="00362CC2"/>
    <w:rsid w:val="00364201"/>
    <w:rsid w:val="00364762"/>
    <w:rsid w:val="00364DAE"/>
    <w:rsid w:val="0036593B"/>
    <w:rsid w:val="00365DB7"/>
    <w:rsid w:val="00366C53"/>
    <w:rsid w:val="00366CA3"/>
    <w:rsid w:val="00366E4D"/>
    <w:rsid w:val="00367F9C"/>
    <w:rsid w:val="00370001"/>
    <w:rsid w:val="003709EA"/>
    <w:rsid w:val="00371AED"/>
    <w:rsid w:val="003722E6"/>
    <w:rsid w:val="00372A8D"/>
    <w:rsid w:val="00374854"/>
    <w:rsid w:val="00375F5F"/>
    <w:rsid w:val="003778DC"/>
    <w:rsid w:val="00380C44"/>
    <w:rsid w:val="003811D1"/>
    <w:rsid w:val="00381339"/>
    <w:rsid w:val="00382467"/>
    <w:rsid w:val="00382AC7"/>
    <w:rsid w:val="00383CAB"/>
    <w:rsid w:val="00384F59"/>
    <w:rsid w:val="003864BA"/>
    <w:rsid w:val="003878C2"/>
    <w:rsid w:val="00387CA2"/>
    <w:rsid w:val="00390852"/>
    <w:rsid w:val="0039098C"/>
    <w:rsid w:val="003952D5"/>
    <w:rsid w:val="00395380"/>
    <w:rsid w:val="003955EC"/>
    <w:rsid w:val="00396443"/>
    <w:rsid w:val="00397844"/>
    <w:rsid w:val="003979E1"/>
    <w:rsid w:val="00397D48"/>
    <w:rsid w:val="003A00DF"/>
    <w:rsid w:val="003A42B3"/>
    <w:rsid w:val="003A5059"/>
    <w:rsid w:val="003A6113"/>
    <w:rsid w:val="003A64C7"/>
    <w:rsid w:val="003A674A"/>
    <w:rsid w:val="003A6D9F"/>
    <w:rsid w:val="003B0907"/>
    <w:rsid w:val="003B2D5E"/>
    <w:rsid w:val="003B4142"/>
    <w:rsid w:val="003B51AE"/>
    <w:rsid w:val="003B5E02"/>
    <w:rsid w:val="003B63F1"/>
    <w:rsid w:val="003B7072"/>
    <w:rsid w:val="003B7128"/>
    <w:rsid w:val="003B7AFB"/>
    <w:rsid w:val="003C1819"/>
    <w:rsid w:val="003C1A66"/>
    <w:rsid w:val="003C26A8"/>
    <w:rsid w:val="003C4341"/>
    <w:rsid w:val="003C5D25"/>
    <w:rsid w:val="003C6410"/>
    <w:rsid w:val="003C6C8F"/>
    <w:rsid w:val="003C7908"/>
    <w:rsid w:val="003C7909"/>
    <w:rsid w:val="003D0AA3"/>
    <w:rsid w:val="003D1B97"/>
    <w:rsid w:val="003D2361"/>
    <w:rsid w:val="003D28F3"/>
    <w:rsid w:val="003D5474"/>
    <w:rsid w:val="003D7DE2"/>
    <w:rsid w:val="003E0073"/>
    <w:rsid w:val="003E1B88"/>
    <w:rsid w:val="003E3775"/>
    <w:rsid w:val="003E759B"/>
    <w:rsid w:val="003E7CA0"/>
    <w:rsid w:val="003F1B47"/>
    <w:rsid w:val="003F216E"/>
    <w:rsid w:val="003F56EB"/>
    <w:rsid w:val="003F6223"/>
    <w:rsid w:val="003F752E"/>
    <w:rsid w:val="003F75B5"/>
    <w:rsid w:val="003F7EA2"/>
    <w:rsid w:val="00401D36"/>
    <w:rsid w:val="00402641"/>
    <w:rsid w:val="004030D9"/>
    <w:rsid w:val="00403133"/>
    <w:rsid w:val="00404162"/>
    <w:rsid w:val="0040535F"/>
    <w:rsid w:val="004064C1"/>
    <w:rsid w:val="00406B14"/>
    <w:rsid w:val="004077A8"/>
    <w:rsid w:val="004100F9"/>
    <w:rsid w:val="0041290E"/>
    <w:rsid w:val="00412E2A"/>
    <w:rsid w:val="00415F19"/>
    <w:rsid w:val="0042094B"/>
    <w:rsid w:val="00422A85"/>
    <w:rsid w:val="00424447"/>
    <w:rsid w:val="00424903"/>
    <w:rsid w:val="00425249"/>
    <w:rsid w:val="004252B8"/>
    <w:rsid w:val="0042733F"/>
    <w:rsid w:val="00430F06"/>
    <w:rsid w:val="00431278"/>
    <w:rsid w:val="00431368"/>
    <w:rsid w:val="004336EC"/>
    <w:rsid w:val="004373DC"/>
    <w:rsid w:val="00437EF5"/>
    <w:rsid w:val="00440E57"/>
    <w:rsid w:val="00443B88"/>
    <w:rsid w:val="00447281"/>
    <w:rsid w:val="00447519"/>
    <w:rsid w:val="004479B8"/>
    <w:rsid w:val="00447EF6"/>
    <w:rsid w:val="0045027F"/>
    <w:rsid w:val="00450872"/>
    <w:rsid w:val="00451C66"/>
    <w:rsid w:val="0045247C"/>
    <w:rsid w:val="00452D70"/>
    <w:rsid w:val="004531C0"/>
    <w:rsid w:val="004532CF"/>
    <w:rsid w:val="00455AF7"/>
    <w:rsid w:val="00456D0F"/>
    <w:rsid w:val="00457153"/>
    <w:rsid w:val="004578F9"/>
    <w:rsid w:val="0046294E"/>
    <w:rsid w:val="00463056"/>
    <w:rsid w:val="004632A1"/>
    <w:rsid w:val="00463410"/>
    <w:rsid w:val="004637CC"/>
    <w:rsid w:val="00463D22"/>
    <w:rsid w:val="004650CF"/>
    <w:rsid w:val="0046578C"/>
    <w:rsid w:val="00470145"/>
    <w:rsid w:val="00470F0E"/>
    <w:rsid w:val="00470FA2"/>
    <w:rsid w:val="00470FDA"/>
    <w:rsid w:val="00471A00"/>
    <w:rsid w:val="0047290F"/>
    <w:rsid w:val="00472F43"/>
    <w:rsid w:val="004748EE"/>
    <w:rsid w:val="00475E5C"/>
    <w:rsid w:val="00476035"/>
    <w:rsid w:val="00480E21"/>
    <w:rsid w:val="00481B6E"/>
    <w:rsid w:val="0048487B"/>
    <w:rsid w:val="00486174"/>
    <w:rsid w:val="00486940"/>
    <w:rsid w:val="00486D15"/>
    <w:rsid w:val="00490560"/>
    <w:rsid w:val="00490B8D"/>
    <w:rsid w:val="00491205"/>
    <w:rsid w:val="0049122B"/>
    <w:rsid w:val="00491C80"/>
    <w:rsid w:val="004932C5"/>
    <w:rsid w:val="00493305"/>
    <w:rsid w:val="004948A5"/>
    <w:rsid w:val="004948FD"/>
    <w:rsid w:val="00494D9E"/>
    <w:rsid w:val="004960B8"/>
    <w:rsid w:val="00497FB7"/>
    <w:rsid w:val="004A085C"/>
    <w:rsid w:val="004A1C82"/>
    <w:rsid w:val="004A2AD7"/>
    <w:rsid w:val="004A558D"/>
    <w:rsid w:val="004A5E77"/>
    <w:rsid w:val="004B3412"/>
    <w:rsid w:val="004B5573"/>
    <w:rsid w:val="004B5840"/>
    <w:rsid w:val="004B636A"/>
    <w:rsid w:val="004B7331"/>
    <w:rsid w:val="004B7A31"/>
    <w:rsid w:val="004C0EE3"/>
    <w:rsid w:val="004C1018"/>
    <w:rsid w:val="004C1558"/>
    <w:rsid w:val="004C3354"/>
    <w:rsid w:val="004C3D38"/>
    <w:rsid w:val="004C4838"/>
    <w:rsid w:val="004C51CD"/>
    <w:rsid w:val="004C53A1"/>
    <w:rsid w:val="004C6EA4"/>
    <w:rsid w:val="004C7753"/>
    <w:rsid w:val="004D13D6"/>
    <w:rsid w:val="004D176A"/>
    <w:rsid w:val="004D1778"/>
    <w:rsid w:val="004D34D1"/>
    <w:rsid w:val="004D5E64"/>
    <w:rsid w:val="004D73B7"/>
    <w:rsid w:val="004D7601"/>
    <w:rsid w:val="004D76B9"/>
    <w:rsid w:val="004D7D57"/>
    <w:rsid w:val="004E06A6"/>
    <w:rsid w:val="004E0CAE"/>
    <w:rsid w:val="004E1603"/>
    <w:rsid w:val="004E2F34"/>
    <w:rsid w:val="004E32E5"/>
    <w:rsid w:val="004E40D7"/>
    <w:rsid w:val="004E4238"/>
    <w:rsid w:val="004F0CE8"/>
    <w:rsid w:val="004F17B0"/>
    <w:rsid w:val="004F3779"/>
    <w:rsid w:val="004F57A5"/>
    <w:rsid w:val="004F5841"/>
    <w:rsid w:val="004F7D69"/>
    <w:rsid w:val="00500665"/>
    <w:rsid w:val="00501A83"/>
    <w:rsid w:val="00501E82"/>
    <w:rsid w:val="00505F9F"/>
    <w:rsid w:val="005068E8"/>
    <w:rsid w:val="0050711C"/>
    <w:rsid w:val="00511492"/>
    <w:rsid w:val="00513BBE"/>
    <w:rsid w:val="00513D0C"/>
    <w:rsid w:val="005140A6"/>
    <w:rsid w:val="00521ED9"/>
    <w:rsid w:val="00522139"/>
    <w:rsid w:val="00523F71"/>
    <w:rsid w:val="0052600C"/>
    <w:rsid w:val="0052664A"/>
    <w:rsid w:val="00527CA4"/>
    <w:rsid w:val="0053076E"/>
    <w:rsid w:val="00533490"/>
    <w:rsid w:val="00533FE8"/>
    <w:rsid w:val="00540A0A"/>
    <w:rsid w:val="00541820"/>
    <w:rsid w:val="00544F80"/>
    <w:rsid w:val="005459B1"/>
    <w:rsid w:val="00545BE3"/>
    <w:rsid w:val="00550523"/>
    <w:rsid w:val="005534E2"/>
    <w:rsid w:val="00554555"/>
    <w:rsid w:val="00556561"/>
    <w:rsid w:val="00557053"/>
    <w:rsid w:val="00562A7B"/>
    <w:rsid w:val="00562AA7"/>
    <w:rsid w:val="00563AA4"/>
    <w:rsid w:val="00564157"/>
    <w:rsid w:val="00564882"/>
    <w:rsid w:val="00566023"/>
    <w:rsid w:val="00566EFE"/>
    <w:rsid w:val="00572195"/>
    <w:rsid w:val="00574CAF"/>
    <w:rsid w:val="00576DFD"/>
    <w:rsid w:val="00577616"/>
    <w:rsid w:val="005829F5"/>
    <w:rsid w:val="00582B29"/>
    <w:rsid w:val="00583450"/>
    <w:rsid w:val="005836F9"/>
    <w:rsid w:val="00583B34"/>
    <w:rsid w:val="00585ADF"/>
    <w:rsid w:val="00587C11"/>
    <w:rsid w:val="00590BAD"/>
    <w:rsid w:val="00591413"/>
    <w:rsid w:val="00591BAE"/>
    <w:rsid w:val="00595AAC"/>
    <w:rsid w:val="00595C4C"/>
    <w:rsid w:val="005A635B"/>
    <w:rsid w:val="005A784B"/>
    <w:rsid w:val="005A7D72"/>
    <w:rsid w:val="005B0E94"/>
    <w:rsid w:val="005B18AF"/>
    <w:rsid w:val="005B267F"/>
    <w:rsid w:val="005B2766"/>
    <w:rsid w:val="005B3731"/>
    <w:rsid w:val="005B37EB"/>
    <w:rsid w:val="005B3D03"/>
    <w:rsid w:val="005B3F54"/>
    <w:rsid w:val="005B4242"/>
    <w:rsid w:val="005B4CA0"/>
    <w:rsid w:val="005B7A42"/>
    <w:rsid w:val="005C00A7"/>
    <w:rsid w:val="005C1960"/>
    <w:rsid w:val="005C419E"/>
    <w:rsid w:val="005C46DC"/>
    <w:rsid w:val="005C57F8"/>
    <w:rsid w:val="005C7301"/>
    <w:rsid w:val="005D18E9"/>
    <w:rsid w:val="005D3C27"/>
    <w:rsid w:val="005D4CDE"/>
    <w:rsid w:val="005D69FE"/>
    <w:rsid w:val="005E143F"/>
    <w:rsid w:val="005E2B4E"/>
    <w:rsid w:val="005E2EA3"/>
    <w:rsid w:val="005E3200"/>
    <w:rsid w:val="005E4467"/>
    <w:rsid w:val="005E5861"/>
    <w:rsid w:val="005F0DF7"/>
    <w:rsid w:val="005F0E7F"/>
    <w:rsid w:val="005F35B3"/>
    <w:rsid w:val="005F48ED"/>
    <w:rsid w:val="005F4C55"/>
    <w:rsid w:val="005F54E9"/>
    <w:rsid w:val="005F6BC1"/>
    <w:rsid w:val="00600D83"/>
    <w:rsid w:val="00601BBD"/>
    <w:rsid w:val="006025B0"/>
    <w:rsid w:val="00602BF4"/>
    <w:rsid w:val="006043E9"/>
    <w:rsid w:val="006051AA"/>
    <w:rsid w:val="00605204"/>
    <w:rsid w:val="00605D13"/>
    <w:rsid w:val="00610E05"/>
    <w:rsid w:val="00614898"/>
    <w:rsid w:val="006150C7"/>
    <w:rsid w:val="006159F2"/>
    <w:rsid w:val="0061732D"/>
    <w:rsid w:val="006218D6"/>
    <w:rsid w:val="00621A5E"/>
    <w:rsid w:val="00623457"/>
    <w:rsid w:val="006238AB"/>
    <w:rsid w:val="00624064"/>
    <w:rsid w:val="0062414F"/>
    <w:rsid w:val="0062489D"/>
    <w:rsid w:val="006248B3"/>
    <w:rsid w:val="006255BD"/>
    <w:rsid w:val="00625E00"/>
    <w:rsid w:val="006262D1"/>
    <w:rsid w:val="00627D60"/>
    <w:rsid w:val="0063029F"/>
    <w:rsid w:val="00630D66"/>
    <w:rsid w:val="0063121C"/>
    <w:rsid w:val="006314A0"/>
    <w:rsid w:val="00633C3E"/>
    <w:rsid w:val="00635E3F"/>
    <w:rsid w:val="006364A6"/>
    <w:rsid w:val="00637880"/>
    <w:rsid w:val="006417DD"/>
    <w:rsid w:val="00641900"/>
    <w:rsid w:val="006427EF"/>
    <w:rsid w:val="006443DE"/>
    <w:rsid w:val="006447EC"/>
    <w:rsid w:val="00644B9D"/>
    <w:rsid w:val="00644C01"/>
    <w:rsid w:val="00644C1A"/>
    <w:rsid w:val="006460A2"/>
    <w:rsid w:val="006471F6"/>
    <w:rsid w:val="00650B96"/>
    <w:rsid w:val="00651586"/>
    <w:rsid w:val="0065178C"/>
    <w:rsid w:val="00653844"/>
    <w:rsid w:val="006541E5"/>
    <w:rsid w:val="00655DC7"/>
    <w:rsid w:val="00660322"/>
    <w:rsid w:val="00661230"/>
    <w:rsid w:val="00662051"/>
    <w:rsid w:val="00662A6D"/>
    <w:rsid w:val="00664C60"/>
    <w:rsid w:val="00664C72"/>
    <w:rsid w:val="00666F49"/>
    <w:rsid w:val="00667E7A"/>
    <w:rsid w:val="00667FF1"/>
    <w:rsid w:val="006715A9"/>
    <w:rsid w:val="00671644"/>
    <w:rsid w:val="00673034"/>
    <w:rsid w:val="00674FEF"/>
    <w:rsid w:val="006761C6"/>
    <w:rsid w:val="006802EC"/>
    <w:rsid w:val="00682903"/>
    <w:rsid w:val="00683769"/>
    <w:rsid w:val="00684B5F"/>
    <w:rsid w:val="0068501F"/>
    <w:rsid w:val="006851E1"/>
    <w:rsid w:val="00685FF4"/>
    <w:rsid w:val="0068721F"/>
    <w:rsid w:val="00687D5F"/>
    <w:rsid w:val="0069034D"/>
    <w:rsid w:val="006915C5"/>
    <w:rsid w:val="00691880"/>
    <w:rsid w:val="00693DDC"/>
    <w:rsid w:val="00694157"/>
    <w:rsid w:val="006942B1"/>
    <w:rsid w:val="00695972"/>
    <w:rsid w:val="00697104"/>
    <w:rsid w:val="00697FA1"/>
    <w:rsid w:val="006A05E0"/>
    <w:rsid w:val="006A0B6B"/>
    <w:rsid w:val="006A1B5C"/>
    <w:rsid w:val="006A2122"/>
    <w:rsid w:val="006A25AD"/>
    <w:rsid w:val="006A286E"/>
    <w:rsid w:val="006A444D"/>
    <w:rsid w:val="006A4B75"/>
    <w:rsid w:val="006A532E"/>
    <w:rsid w:val="006B0865"/>
    <w:rsid w:val="006B0FE6"/>
    <w:rsid w:val="006B1106"/>
    <w:rsid w:val="006B2601"/>
    <w:rsid w:val="006B27EA"/>
    <w:rsid w:val="006B2A76"/>
    <w:rsid w:val="006B3805"/>
    <w:rsid w:val="006C3150"/>
    <w:rsid w:val="006C34A2"/>
    <w:rsid w:val="006C3D6F"/>
    <w:rsid w:val="006C4145"/>
    <w:rsid w:val="006C4F0E"/>
    <w:rsid w:val="006C5099"/>
    <w:rsid w:val="006C57B8"/>
    <w:rsid w:val="006C58AA"/>
    <w:rsid w:val="006C58DA"/>
    <w:rsid w:val="006C64C6"/>
    <w:rsid w:val="006C7554"/>
    <w:rsid w:val="006C7568"/>
    <w:rsid w:val="006D19C2"/>
    <w:rsid w:val="006D3CF2"/>
    <w:rsid w:val="006D503A"/>
    <w:rsid w:val="006D5144"/>
    <w:rsid w:val="006D575F"/>
    <w:rsid w:val="006D618E"/>
    <w:rsid w:val="006D6C88"/>
    <w:rsid w:val="006E0DAD"/>
    <w:rsid w:val="006E0E51"/>
    <w:rsid w:val="006E14BF"/>
    <w:rsid w:val="006E1817"/>
    <w:rsid w:val="006E1AED"/>
    <w:rsid w:val="006E1C5B"/>
    <w:rsid w:val="006E1E4E"/>
    <w:rsid w:val="006E35EA"/>
    <w:rsid w:val="006E48C8"/>
    <w:rsid w:val="006E55D5"/>
    <w:rsid w:val="006E57EF"/>
    <w:rsid w:val="006E747E"/>
    <w:rsid w:val="006F06E9"/>
    <w:rsid w:val="006F4E77"/>
    <w:rsid w:val="00700AF7"/>
    <w:rsid w:val="00702A88"/>
    <w:rsid w:val="007032D7"/>
    <w:rsid w:val="007047E4"/>
    <w:rsid w:val="00704E37"/>
    <w:rsid w:val="0070508A"/>
    <w:rsid w:val="007052F8"/>
    <w:rsid w:val="007069C8"/>
    <w:rsid w:val="007076EC"/>
    <w:rsid w:val="00707F4F"/>
    <w:rsid w:val="00711265"/>
    <w:rsid w:val="0071132C"/>
    <w:rsid w:val="00711CC2"/>
    <w:rsid w:val="00713CE4"/>
    <w:rsid w:val="007145AB"/>
    <w:rsid w:val="0071467C"/>
    <w:rsid w:val="00715193"/>
    <w:rsid w:val="0071535F"/>
    <w:rsid w:val="0071545F"/>
    <w:rsid w:val="0071624E"/>
    <w:rsid w:val="0071738C"/>
    <w:rsid w:val="00717FFD"/>
    <w:rsid w:val="00720167"/>
    <w:rsid w:val="007203CA"/>
    <w:rsid w:val="007205FC"/>
    <w:rsid w:val="00720699"/>
    <w:rsid w:val="007217D4"/>
    <w:rsid w:val="00721A0E"/>
    <w:rsid w:val="00722865"/>
    <w:rsid w:val="007235C5"/>
    <w:rsid w:val="007236A8"/>
    <w:rsid w:val="007238FA"/>
    <w:rsid w:val="0072410D"/>
    <w:rsid w:val="00724C29"/>
    <w:rsid w:val="00731A88"/>
    <w:rsid w:val="00731DF7"/>
    <w:rsid w:val="0073211B"/>
    <w:rsid w:val="007329E6"/>
    <w:rsid w:val="00733D80"/>
    <w:rsid w:val="0073605E"/>
    <w:rsid w:val="007409F0"/>
    <w:rsid w:val="007413E5"/>
    <w:rsid w:val="00742203"/>
    <w:rsid w:val="0074222D"/>
    <w:rsid w:val="0074437D"/>
    <w:rsid w:val="00744DD0"/>
    <w:rsid w:val="00745A73"/>
    <w:rsid w:val="00745BDA"/>
    <w:rsid w:val="0075095C"/>
    <w:rsid w:val="00750A22"/>
    <w:rsid w:val="00751023"/>
    <w:rsid w:val="00751B26"/>
    <w:rsid w:val="00752770"/>
    <w:rsid w:val="007529F4"/>
    <w:rsid w:val="00754854"/>
    <w:rsid w:val="00755BDF"/>
    <w:rsid w:val="00755C4E"/>
    <w:rsid w:val="0075679A"/>
    <w:rsid w:val="00760B5C"/>
    <w:rsid w:val="007625CF"/>
    <w:rsid w:val="0076291C"/>
    <w:rsid w:val="00762BF4"/>
    <w:rsid w:val="00763896"/>
    <w:rsid w:val="0076444D"/>
    <w:rsid w:val="0076559C"/>
    <w:rsid w:val="00765FB9"/>
    <w:rsid w:val="00766F5D"/>
    <w:rsid w:val="00771586"/>
    <w:rsid w:val="00772800"/>
    <w:rsid w:val="0077426F"/>
    <w:rsid w:val="00774BEE"/>
    <w:rsid w:val="007752F7"/>
    <w:rsid w:val="00775C2B"/>
    <w:rsid w:val="00776148"/>
    <w:rsid w:val="007763EF"/>
    <w:rsid w:val="00781E80"/>
    <w:rsid w:val="00783CED"/>
    <w:rsid w:val="0078507D"/>
    <w:rsid w:val="00786BA2"/>
    <w:rsid w:val="00787675"/>
    <w:rsid w:val="00790F30"/>
    <w:rsid w:val="0079217D"/>
    <w:rsid w:val="00794823"/>
    <w:rsid w:val="00795130"/>
    <w:rsid w:val="007956DB"/>
    <w:rsid w:val="007974DE"/>
    <w:rsid w:val="00797F85"/>
    <w:rsid w:val="007A01B3"/>
    <w:rsid w:val="007A1DF1"/>
    <w:rsid w:val="007A3233"/>
    <w:rsid w:val="007A5587"/>
    <w:rsid w:val="007A59A0"/>
    <w:rsid w:val="007A5C46"/>
    <w:rsid w:val="007A5F9E"/>
    <w:rsid w:val="007A67C2"/>
    <w:rsid w:val="007B153F"/>
    <w:rsid w:val="007B1B41"/>
    <w:rsid w:val="007B288E"/>
    <w:rsid w:val="007B5263"/>
    <w:rsid w:val="007C0D24"/>
    <w:rsid w:val="007C16ED"/>
    <w:rsid w:val="007C24BE"/>
    <w:rsid w:val="007C27BF"/>
    <w:rsid w:val="007C29CE"/>
    <w:rsid w:val="007C365D"/>
    <w:rsid w:val="007C3C23"/>
    <w:rsid w:val="007C4303"/>
    <w:rsid w:val="007C4F5D"/>
    <w:rsid w:val="007C6E53"/>
    <w:rsid w:val="007D048C"/>
    <w:rsid w:val="007D0971"/>
    <w:rsid w:val="007D17AB"/>
    <w:rsid w:val="007D28C9"/>
    <w:rsid w:val="007D2B10"/>
    <w:rsid w:val="007D307A"/>
    <w:rsid w:val="007D39A5"/>
    <w:rsid w:val="007D3CF9"/>
    <w:rsid w:val="007D4284"/>
    <w:rsid w:val="007D6E72"/>
    <w:rsid w:val="007E2907"/>
    <w:rsid w:val="007E4A03"/>
    <w:rsid w:val="007E56E0"/>
    <w:rsid w:val="007E5B0E"/>
    <w:rsid w:val="007E64B0"/>
    <w:rsid w:val="007F029A"/>
    <w:rsid w:val="007F37EF"/>
    <w:rsid w:val="007F4942"/>
    <w:rsid w:val="007F4B9B"/>
    <w:rsid w:val="007F787D"/>
    <w:rsid w:val="008022D6"/>
    <w:rsid w:val="008054D2"/>
    <w:rsid w:val="00806896"/>
    <w:rsid w:val="008077D4"/>
    <w:rsid w:val="00807CD9"/>
    <w:rsid w:val="00810C51"/>
    <w:rsid w:val="00811C8F"/>
    <w:rsid w:val="0081229B"/>
    <w:rsid w:val="0081494C"/>
    <w:rsid w:val="00815A7D"/>
    <w:rsid w:val="00821252"/>
    <w:rsid w:val="00821D1F"/>
    <w:rsid w:val="00821EB2"/>
    <w:rsid w:val="0082262E"/>
    <w:rsid w:val="008228AE"/>
    <w:rsid w:val="00822C78"/>
    <w:rsid w:val="00824BBE"/>
    <w:rsid w:val="00824BF2"/>
    <w:rsid w:val="00825A2D"/>
    <w:rsid w:val="00827BAC"/>
    <w:rsid w:val="00827E13"/>
    <w:rsid w:val="00830D32"/>
    <w:rsid w:val="0083176D"/>
    <w:rsid w:val="00831DDA"/>
    <w:rsid w:val="00833656"/>
    <w:rsid w:val="008340D3"/>
    <w:rsid w:val="00834618"/>
    <w:rsid w:val="008353D9"/>
    <w:rsid w:val="008400EA"/>
    <w:rsid w:val="00840122"/>
    <w:rsid w:val="00840501"/>
    <w:rsid w:val="00841654"/>
    <w:rsid w:val="00842A15"/>
    <w:rsid w:val="00842BC1"/>
    <w:rsid w:val="00843223"/>
    <w:rsid w:val="008432D8"/>
    <w:rsid w:val="008434DF"/>
    <w:rsid w:val="00845E71"/>
    <w:rsid w:val="0084670D"/>
    <w:rsid w:val="00847719"/>
    <w:rsid w:val="00851888"/>
    <w:rsid w:val="008529F0"/>
    <w:rsid w:val="00852DD1"/>
    <w:rsid w:val="00852FAA"/>
    <w:rsid w:val="00853B22"/>
    <w:rsid w:val="008555CA"/>
    <w:rsid w:val="008572ED"/>
    <w:rsid w:val="00860280"/>
    <w:rsid w:val="00860292"/>
    <w:rsid w:val="008605FF"/>
    <w:rsid w:val="00860EAE"/>
    <w:rsid w:val="00861DB4"/>
    <w:rsid w:val="00862E8B"/>
    <w:rsid w:val="00863F4B"/>
    <w:rsid w:val="008640C7"/>
    <w:rsid w:val="00870108"/>
    <w:rsid w:val="00870A69"/>
    <w:rsid w:val="00871784"/>
    <w:rsid w:val="00873D20"/>
    <w:rsid w:val="008740DF"/>
    <w:rsid w:val="0087412E"/>
    <w:rsid w:val="00875107"/>
    <w:rsid w:val="00875439"/>
    <w:rsid w:val="00880016"/>
    <w:rsid w:val="00890092"/>
    <w:rsid w:val="00890DFC"/>
    <w:rsid w:val="00891EF7"/>
    <w:rsid w:val="00892FDD"/>
    <w:rsid w:val="00893810"/>
    <w:rsid w:val="00893C48"/>
    <w:rsid w:val="00894594"/>
    <w:rsid w:val="0089523D"/>
    <w:rsid w:val="008954AD"/>
    <w:rsid w:val="008958C2"/>
    <w:rsid w:val="008A0C44"/>
    <w:rsid w:val="008A0E16"/>
    <w:rsid w:val="008A26AA"/>
    <w:rsid w:val="008A35BD"/>
    <w:rsid w:val="008A41EC"/>
    <w:rsid w:val="008A449E"/>
    <w:rsid w:val="008A545B"/>
    <w:rsid w:val="008B142F"/>
    <w:rsid w:val="008B1520"/>
    <w:rsid w:val="008B5B96"/>
    <w:rsid w:val="008B5EDF"/>
    <w:rsid w:val="008B5FBC"/>
    <w:rsid w:val="008B636F"/>
    <w:rsid w:val="008B77C0"/>
    <w:rsid w:val="008C02DB"/>
    <w:rsid w:val="008C2F1D"/>
    <w:rsid w:val="008C3902"/>
    <w:rsid w:val="008C5E24"/>
    <w:rsid w:val="008C6C10"/>
    <w:rsid w:val="008C6E59"/>
    <w:rsid w:val="008D2BC2"/>
    <w:rsid w:val="008D3986"/>
    <w:rsid w:val="008D3CA6"/>
    <w:rsid w:val="008D4505"/>
    <w:rsid w:val="008D52EF"/>
    <w:rsid w:val="008D5311"/>
    <w:rsid w:val="008D72B7"/>
    <w:rsid w:val="008D7BA7"/>
    <w:rsid w:val="008E0703"/>
    <w:rsid w:val="008E1776"/>
    <w:rsid w:val="008E28C9"/>
    <w:rsid w:val="008E7CF7"/>
    <w:rsid w:val="008F00B8"/>
    <w:rsid w:val="008F24B8"/>
    <w:rsid w:val="008F254D"/>
    <w:rsid w:val="008F2E0A"/>
    <w:rsid w:val="008F3B86"/>
    <w:rsid w:val="008F3D37"/>
    <w:rsid w:val="008F50B6"/>
    <w:rsid w:val="008F5421"/>
    <w:rsid w:val="008F59F9"/>
    <w:rsid w:val="008F791E"/>
    <w:rsid w:val="00900270"/>
    <w:rsid w:val="00900E05"/>
    <w:rsid w:val="00900F52"/>
    <w:rsid w:val="00903D36"/>
    <w:rsid w:val="00904815"/>
    <w:rsid w:val="00904A5E"/>
    <w:rsid w:val="00905FE6"/>
    <w:rsid w:val="0090700F"/>
    <w:rsid w:val="00907222"/>
    <w:rsid w:val="0091142D"/>
    <w:rsid w:val="00912EFA"/>
    <w:rsid w:val="009135DB"/>
    <w:rsid w:val="009142F5"/>
    <w:rsid w:val="00914664"/>
    <w:rsid w:val="00915E86"/>
    <w:rsid w:val="0091666C"/>
    <w:rsid w:val="009168F2"/>
    <w:rsid w:val="009174A0"/>
    <w:rsid w:val="00922070"/>
    <w:rsid w:val="0092298D"/>
    <w:rsid w:val="009241BE"/>
    <w:rsid w:val="00924258"/>
    <w:rsid w:val="0092468E"/>
    <w:rsid w:val="00926914"/>
    <w:rsid w:val="00926E0A"/>
    <w:rsid w:val="00926E17"/>
    <w:rsid w:val="00927656"/>
    <w:rsid w:val="00930EFE"/>
    <w:rsid w:val="009312C5"/>
    <w:rsid w:val="00931C61"/>
    <w:rsid w:val="00933A83"/>
    <w:rsid w:val="00934A4E"/>
    <w:rsid w:val="00935F04"/>
    <w:rsid w:val="0094018E"/>
    <w:rsid w:val="00940754"/>
    <w:rsid w:val="0094650D"/>
    <w:rsid w:val="00946EAD"/>
    <w:rsid w:val="00947263"/>
    <w:rsid w:val="0095107F"/>
    <w:rsid w:val="009512C3"/>
    <w:rsid w:val="00951F6D"/>
    <w:rsid w:val="00954AC6"/>
    <w:rsid w:val="00954CA0"/>
    <w:rsid w:val="00955D4A"/>
    <w:rsid w:val="00960C58"/>
    <w:rsid w:val="009612A6"/>
    <w:rsid w:val="009628A9"/>
    <w:rsid w:val="00962B04"/>
    <w:rsid w:val="0096577D"/>
    <w:rsid w:val="00966780"/>
    <w:rsid w:val="00971133"/>
    <w:rsid w:val="0097115F"/>
    <w:rsid w:val="009714B6"/>
    <w:rsid w:val="009721AD"/>
    <w:rsid w:val="00974179"/>
    <w:rsid w:val="009745EF"/>
    <w:rsid w:val="00974AFD"/>
    <w:rsid w:val="00974DFA"/>
    <w:rsid w:val="009755E7"/>
    <w:rsid w:val="009765E1"/>
    <w:rsid w:val="009767FC"/>
    <w:rsid w:val="00976813"/>
    <w:rsid w:val="009775FE"/>
    <w:rsid w:val="00977ABC"/>
    <w:rsid w:val="00977AEC"/>
    <w:rsid w:val="00977E45"/>
    <w:rsid w:val="0098077F"/>
    <w:rsid w:val="0098097E"/>
    <w:rsid w:val="009812B6"/>
    <w:rsid w:val="00985906"/>
    <w:rsid w:val="009873F0"/>
    <w:rsid w:val="009903C5"/>
    <w:rsid w:val="009914A7"/>
    <w:rsid w:val="0099378D"/>
    <w:rsid w:val="00993DF3"/>
    <w:rsid w:val="00994250"/>
    <w:rsid w:val="009944D3"/>
    <w:rsid w:val="009977DB"/>
    <w:rsid w:val="009A02E9"/>
    <w:rsid w:val="009A033E"/>
    <w:rsid w:val="009A1955"/>
    <w:rsid w:val="009A1F2D"/>
    <w:rsid w:val="009A2D2D"/>
    <w:rsid w:val="009A3218"/>
    <w:rsid w:val="009B0BA7"/>
    <w:rsid w:val="009B1752"/>
    <w:rsid w:val="009B2B49"/>
    <w:rsid w:val="009B39CE"/>
    <w:rsid w:val="009B4298"/>
    <w:rsid w:val="009B4773"/>
    <w:rsid w:val="009B479F"/>
    <w:rsid w:val="009B546D"/>
    <w:rsid w:val="009B6185"/>
    <w:rsid w:val="009B66AC"/>
    <w:rsid w:val="009B741D"/>
    <w:rsid w:val="009B748F"/>
    <w:rsid w:val="009B79E9"/>
    <w:rsid w:val="009B7AEC"/>
    <w:rsid w:val="009C0975"/>
    <w:rsid w:val="009C0FFE"/>
    <w:rsid w:val="009C2014"/>
    <w:rsid w:val="009C3BF9"/>
    <w:rsid w:val="009C4BB4"/>
    <w:rsid w:val="009C57B0"/>
    <w:rsid w:val="009C5D3C"/>
    <w:rsid w:val="009C74A4"/>
    <w:rsid w:val="009D0F14"/>
    <w:rsid w:val="009D103D"/>
    <w:rsid w:val="009D1476"/>
    <w:rsid w:val="009D1B29"/>
    <w:rsid w:val="009D351F"/>
    <w:rsid w:val="009D698B"/>
    <w:rsid w:val="009E0290"/>
    <w:rsid w:val="009E28A4"/>
    <w:rsid w:val="009E372D"/>
    <w:rsid w:val="009E63F3"/>
    <w:rsid w:val="009E78B8"/>
    <w:rsid w:val="009E7907"/>
    <w:rsid w:val="009F0600"/>
    <w:rsid w:val="009F09AB"/>
    <w:rsid w:val="009F0D10"/>
    <w:rsid w:val="009F3022"/>
    <w:rsid w:val="009F43FD"/>
    <w:rsid w:val="009F60BA"/>
    <w:rsid w:val="009F751D"/>
    <w:rsid w:val="009F7BA2"/>
    <w:rsid w:val="00A00D6B"/>
    <w:rsid w:val="00A0102D"/>
    <w:rsid w:val="00A02783"/>
    <w:rsid w:val="00A02EAD"/>
    <w:rsid w:val="00A052D7"/>
    <w:rsid w:val="00A06431"/>
    <w:rsid w:val="00A10075"/>
    <w:rsid w:val="00A108C8"/>
    <w:rsid w:val="00A10CD2"/>
    <w:rsid w:val="00A155AF"/>
    <w:rsid w:val="00A158DB"/>
    <w:rsid w:val="00A168F1"/>
    <w:rsid w:val="00A16D60"/>
    <w:rsid w:val="00A213FA"/>
    <w:rsid w:val="00A21FC2"/>
    <w:rsid w:val="00A23952"/>
    <w:rsid w:val="00A23EE0"/>
    <w:rsid w:val="00A240A6"/>
    <w:rsid w:val="00A24651"/>
    <w:rsid w:val="00A25DD8"/>
    <w:rsid w:val="00A2701F"/>
    <w:rsid w:val="00A275A0"/>
    <w:rsid w:val="00A279C3"/>
    <w:rsid w:val="00A305F7"/>
    <w:rsid w:val="00A32B53"/>
    <w:rsid w:val="00A33F16"/>
    <w:rsid w:val="00A34976"/>
    <w:rsid w:val="00A35A99"/>
    <w:rsid w:val="00A37259"/>
    <w:rsid w:val="00A4130D"/>
    <w:rsid w:val="00A45E91"/>
    <w:rsid w:val="00A51986"/>
    <w:rsid w:val="00A52353"/>
    <w:rsid w:val="00A52DE1"/>
    <w:rsid w:val="00A54467"/>
    <w:rsid w:val="00A55990"/>
    <w:rsid w:val="00A61AD1"/>
    <w:rsid w:val="00A61F53"/>
    <w:rsid w:val="00A627DF"/>
    <w:rsid w:val="00A6384C"/>
    <w:rsid w:val="00A648F5"/>
    <w:rsid w:val="00A650DF"/>
    <w:rsid w:val="00A66220"/>
    <w:rsid w:val="00A66FB8"/>
    <w:rsid w:val="00A66FDD"/>
    <w:rsid w:val="00A7124E"/>
    <w:rsid w:val="00A731D6"/>
    <w:rsid w:val="00A738F4"/>
    <w:rsid w:val="00A750C7"/>
    <w:rsid w:val="00A7566D"/>
    <w:rsid w:val="00A75BF0"/>
    <w:rsid w:val="00A77C82"/>
    <w:rsid w:val="00A80EDC"/>
    <w:rsid w:val="00A81BE2"/>
    <w:rsid w:val="00A84082"/>
    <w:rsid w:val="00A849D1"/>
    <w:rsid w:val="00A8635A"/>
    <w:rsid w:val="00A91706"/>
    <w:rsid w:val="00A9267E"/>
    <w:rsid w:val="00A92AC6"/>
    <w:rsid w:val="00A93514"/>
    <w:rsid w:val="00A96B64"/>
    <w:rsid w:val="00A971C5"/>
    <w:rsid w:val="00AA1EEC"/>
    <w:rsid w:val="00AA2AAB"/>
    <w:rsid w:val="00AA433D"/>
    <w:rsid w:val="00AA497A"/>
    <w:rsid w:val="00AB1928"/>
    <w:rsid w:val="00AB4618"/>
    <w:rsid w:val="00AB495A"/>
    <w:rsid w:val="00AB4FEF"/>
    <w:rsid w:val="00AB57B3"/>
    <w:rsid w:val="00AB636C"/>
    <w:rsid w:val="00AB6CA4"/>
    <w:rsid w:val="00AB71FF"/>
    <w:rsid w:val="00AB7750"/>
    <w:rsid w:val="00AB79AD"/>
    <w:rsid w:val="00AB7DF7"/>
    <w:rsid w:val="00AC1E3A"/>
    <w:rsid w:val="00AC1E83"/>
    <w:rsid w:val="00AC3972"/>
    <w:rsid w:val="00AC3CF9"/>
    <w:rsid w:val="00AC5EBA"/>
    <w:rsid w:val="00AC7FB2"/>
    <w:rsid w:val="00AD040B"/>
    <w:rsid w:val="00AD1DF2"/>
    <w:rsid w:val="00AD22E1"/>
    <w:rsid w:val="00AD256D"/>
    <w:rsid w:val="00AD38B5"/>
    <w:rsid w:val="00AD3EE3"/>
    <w:rsid w:val="00AD3EF4"/>
    <w:rsid w:val="00AD459F"/>
    <w:rsid w:val="00AD5F2A"/>
    <w:rsid w:val="00AE09AE"/>
    <w:rsid w:val="00AE15DC"/>
    <w:rsid w:val="00AE24EC"/>
    <w:rsid w:val="00AE298D"/>
    <w:rsid w:val="00AE462F"/>
    <w:rsid w:val="00AE5AD4"/>
    <w:rsid w:val="00AE6589"/>
    <w:rsid w:val="00AE7B13"/>
    <w:rsid w:val="00AF2041"/>
    <w:rsid w:val="00AF22A4"/>
    <w:rsid w:val="00AF333B"/>
    <w:rsid w:val="00AF37D9"/>
    <w:rsid w:val="00AF46D5"/>
    <w:rsid w:val="00AF592C"/>
    <w:rsid w:val="00AF5C4F"/>
    <w:rsid w:val="00AF5E0F"/>
    <w:rsid w:val="00AF682C"/>
    <w:rsid w:val="00AF6882"/>
    <w:rsid w:val="00AF7AE2"/>
    <w:rsid w:val="00AF7AF2"/>
    <w:rsid w:val="00AF7F07"/>
    <w:rsid w:val="00B005A3"/>
    <w:rsid w:val="00B00B42"/>
    <w:rsid w:val="00B00E78"/>
    <w:rsid w:val="00B01F55"/>
    <w:rsid w:val="00B05170"/>
    <w:rsid w:val="00B101D6"/>
    <w:rsid w:val="00B11952"/>
    <w:rsid w:val="00B137FF"/>
    <w:rsid w:val="00B1402D"/>
    <w:rsid w:val="00B146C7"/>
    <w:rsid w:val="00B15AA3"/>
    <w:rsid w:val="00B1612F"/>
    <w:rsid w:val="00B16A0E"/>
    <w:rsid w:val="00B205FF"/>
    <w:rsid w:val="00B211DB"/>
    <w:rsid w:val="00B22E9D"/>
    <w:rsid w:val="00B23010"/>
    <w:rsid w:val="00B240C9"/>
    <w:rsid w:val="00B25299"/>
    <w:rsid w:val="00B25864"/>
    <w:rsid w:val="00B26BA8"/>
    <w:rsid w:val="00B27190"/>
    <w:rsid w:val="00B3026C"/>
    <w:rsid w:val="00B3029E"/>
    <w:rsid w:val="00B30AE8"/>
    <w:rsid w:val="00B3110F"/>
    <w:rsid w:val="00B316C0"/>
    <w:rsid w:val="00B33EE4"/>
    <w:rsid w:val="00B34438"/>
    <w:rsid w:val="00B3522E"/>
    <w:rsid w:val="00B4009B"/>
    <w:rsid w:val="00B40721"/>
    <w:rsid w:val="00B40DCB"/>
    <w:rsid w:val="00B412DA"/>
    <w:rsid w:val="00B42C3A"/>
    <w:rsid w:val="00B42D84"/>
    <w:rsid w:val="00B43A90"/>
    <w:rsid w:val="00B448FD"/>
    <w:rsid w:val="00B455B9"/>
    <w:rsid w:val="00B45768"/>
    <w:rsid w:val="00B50B77"/>
    <w:rsid w:val="00B5139F"/>
    <w:rsid w:val="00B516BB"/>
    <w:rsid w:val="00B51729"/>
    <w:rsid w:val="00B52001"/>
    <w:rsid w:val="00B52178"/>
    <w:rsid w:val="00B52AAF"/>
    <w:rsid w:val="00B52FC9"/>
    <w:rsid w:val="00B53022"/>
    <w:rsid w:val="00B5542D"/>
    <w:rsid w:val="00B57D72"/>
    <w:rsid w:val="00B60123"/>
    <w:rsid w:val="00B6108A"/>
    <w:rsid w:val="00B616FA"/>
    <w:rsid w:val="00B61B18"/>
    <w:rsid w:val="00B62F2C"/>
    <w:rsid w:val="00B636DF"/>
    <w:rsid w:val="00B65864"/>
    <w:rsid w:val="00B65AEC"/>
    <w:rsid w:val="00B65F7A"/>
    <w:rsid w:val="00B669CA"/>
    <w:rsid w:val="00B66F05"/>
    <w:rsid w:val="00B67752"/>
    <w:rsid w:val="00B70135"/>
    <w:rsid w:val="00B71455"/>
    <w:rsid w:val="00B722D3"/>
    <w:rsid w:val="00B7312E"/>
    <w:rsid w:val="00B75095"/>
    <w:rsid w:val="00B7519F"/>
    <w:rsid w:val="00B76E3A"/>
    <w:rsid w:val="00B80367"/>
    <w:rsid w:val="00B80D55"/>
    <w:rsid w:val="00B81E92"/>
    <w:rsid w:val="00B81FDF"/>
    <w:rsid w:val="00B82A27"/>
    <w:rsid w:val="00B82FA9"/>
    <w:rsid w:val="00B83041"/>
    <w:rsid w:val="00B8387A"/>
    <w:rsid w:val="00B84EF5"/>
    <w:rsid w:val="00B856B4"/>
    <w:rsid w:val="00B85FE8"/>
    <w:rsid w:val="00B86919"/>
    <w:rsid w:val="00B869CF"/>
    <w:rsid w:val="00B90F76"/>
    <w:rsid w:val="00B91C94"/>
    <w:rsid w:val="00B91F6D"/>
    <w:rsid w:val="00B92C1B"/>
    <w:rsid w:val="00B94018"/>
    <w:rsid w:val="00B94E71"/>
    <w:rsid w:val="00B95577"/>
    <w:rsid w:val="00B9641D"/>
    <w:rsid w:val="00B96E94"/>
    <w:rsid w:val="00B97D17"/>
    <w:rsid w:val="00BA2C35"/>
    <w:rsid w:val="00BA4FA2"/>
    <w:rsid w:val="00BA5844"/>
    <w:rsid w:val="00BA780B"/>
    <w:rsid w:val="00BB1092"/>
    <w:rsid w:val="00BB1DDC"/>
    <w:rsid w:val="00BB22C0"/>
    <w:rsid w:val="00BB3CEC"/>
    <w:rsid w:val="00BB56D4"/>
    <w:rsid w:val="00BB7DDE"/>
    <w:rsid w:val="00BC000B"/>
    <w:rsid w:val="00BC065B"/>
    <w:rsid w:val="00BC146C"/>
    <w:rsid w:val="00BC4BF0"/>
    <w:rsid w:val="00BC61CE"/>
    <w:rsid w:val="00BC69E2"/>
    <w:rsid w:val="00BD25B3"/>
    <w:rsid w:val="00BD325B"/>
    <w:rsid w:val="00BD49AE"/>
    <w:rsid w:val="00BD5193"/>
    <w:rsid w:val="00BD5219"/>
    <w:rsid w:val="00BD769B"/>
    <w:rsid w:val="00BD7E2B"/>
    <w:rsid w:val="00BE0966"/>
    <w:rsid w:val="00BE107D"/>
    <w:rsid w:val="00BE1D7A"/>
    <w:rsid w:val="00BE1D7C"/>
    <w:rsid w:val="00BE3148"/>
    <w:rsid w:val="00BE3D10"/>
    <w:rsid w:val="00BE497B"/>
    <w:rsid w:val="00BE571B"/>
    <w:rsid w:val="00BE70E1"/>
    <w:rsid w:val="00BE7448"/>
    <w:rsid w:val="00BF04B9"/>
    <w:rsid w:val="00BF0CB9"/>
    <w:rsid w:val="00BF2A19"/>
    <w:rsid w:val="00BF42A4"/>
    <w:rsid w:val="00BF51E6"/>
    <w:rsid w:val="00BF5628"/>
    <w:rsid w:val="00BF622A"/>
    <w:rsid w:val="00BF6350"/>
    <w:rsid w:val="00BF6E37"/>
    <w:rsid w:val="00BF6FEC"/>
    <w:rsid w:val="00BF7591"/>
    <w:rsid w:val="00C00182"/>
    <w:rsid w:val="00C00E73"/>
    <w:rsid w:val="00C011AC"/>
    <w:rsid w:val="00C04265"/>
    <w:rsid w:val="00C07B5B"/>
    <w:rsid w:val="00C11713"/>
    <w:rsid w:val="00C12A83"/>
    <w:rsid w:val="00C12D25"/>
    <w:rsid w:val="00C130FA"/>
    <w:rsid w:val="00C14EE1"/>
    <w:rsid w:val="00C175C4"/>
    <w:rsid w:val="00C17F2B"/>
    <w:rsid w:val="00C17F91"/>
    <w:rsid w:val="00C20839"/>
    <w:rsid w:val="00C20BB3"/>
    <w:rsid w:val="00C216F8"/>
    <w:rsid w:val="00C2224D"/>
    <w:rsid w:val="00C227C0"/>
    <w:rsid w:val="00C22E95"/>
    <w:rsid w:val="00C26226"/>
    <w:rsid w:val="00C27563"/>
    <w:rsid w:val="00C30BA4"/>
    <w:rsid w:val="00C313B3"/>
    <w:rsid w:val="00C318BC"/>
    <w:rsid w:val="00C33890"/>
    <w:rsid w:val="00C338D0"/>
    <w:rsid w:val="00C33B25"/>
    <w:rsid w:val="00C350ED"/>
    <w:rsid w:val="00C36E03"/>
    <w:rsid w:val="00C37328"/>
    <w:rsid w:val="00C43203"/>
    <w:rsid w:val="00C45171"/>
    <w:rsid w:val="00C467DB"/>
    <w:rsid w:val="00C47247"/>
    <w:rsid w:val="00C5059B"/>
    <w:rsid w:val="00C50800"/>
    <w:rsid w:val="00C5106E"/>
    <w:rsid w:val="00C514F6"/>
    <w:rsid w:val="00C51CBC"/>
    <w:rsid w:val="00C51D56"/>
    <w:rsid w:val="00C52C2E"/>
    <w:rsid w:val="00C53228"/>
    <w:rsid w:val="00C53CE3"/>
    <w:rsid w:val="00C5546C"/>
    <w:rsid w:val="00C56E0D"/>
    <w:rsid w:val="00C6077C"/>
    <w:rsid w:val="00C635BA"/>
    <w:rsid w:val="00C67B83"/>
    <w:rsid w:val="00C701FB"/>
    <w:rsid w:val="00C70A64"/>
    <w:rsid w:val="00C71A87"/>
    <w:rsid w:val="00C7235F"/>
    <w:rsid w:val="00C73F5C"/>
    <w:rsid w:val="00C763BB"/>
    <w:rsid w:val="00C8006B"/>
    <w:rsid w:val="00C81B16"/>
    <w:rsid w:val="00C827E8"/>
    <w:rsid w:val="00C82FA9"/>
    <w:rsid w:val="00C83C00"/>
    <w:rsid w:val="00C83E99"/>
    <w:rsid w:val="00C8420C"/>
    <w:rsid w:val="00C846EF"/>
    <w:rsid w:val="00C84B10"/>
    <w:rsid w:val="00C85150"/>
    <w:rsid w:val="00C87BDF"/>
    <w:rsid w:val="00C91658"/>
    <w:rsid w:val="00C93255"/>
    <w:rsid w:val="00C9376B"/>
    <w:rsid w:val="00C9389C"/>
    <w:rsid w:val="00C947F7"/>
    <w:rsid w:val="00C97834"/>
    <w:rsid w:val="00CA08B3"/>
    <w:rsid w:val="00CA16F5"/>
    <w:rsid w:val="00CA4B6D"/>
    <w:rsid w:val="00CA509A"/>
    <w:rsid w:val="00CA64FD"/>
    <w:rsid w:val="00CB1043"/>
    <w:rsid w:val="00CB11CC"/>
    <w:rsid w:val="00CB3E54"/>
    <w:rsid w:val="00CB532B"/>
    <w:rsid w:val="00CB609A"/>
    <w:rsid w:val="00CC00D5"/>
    <w:rsid w:val="00CC0252"/>
    <w:rsid w:val="00CC3367"/>
    <w:rsid w:val="00CC3BA4"/>
    <w:rsid w:val="00CC4326"/>
    <w:rsid w:val="00CC4DFB"/>
    <w:rsid w:val="00CC61A1"/>
    <w:rsid w:val="00CC67E7"/>
    <w:rsid w:val="00CC6810"/>
    <w:rsid w:val="00CC6937"/>
    <w:rsid w:val="00CC7086"/>
    <w:rsid w:val="00CD001F"/>
    <w:rsid w:val="00CD09DD"/>
    <w:rsid w:val="00CD267B"/>
    <w:rsid w:val="00CD60B0"/>
    <w:rsid w:val="00CD6153"/>
    <w:rsid w:val="00CD6C26"/>
    <w:rsid w:val="00CD6E41"/>
    <w:rsid w:val="00CD74AC"/>
    <w:rsid w:val="00CE04B3"/>
    <w:rsid w:val="00CE0690"/>
    <w:rsid w:val="00CE15BC"/>
    <w:rsid w:val="00CE19F6"/>
    <w:rsid w:val="00CE2545"/>
    <w:rsid w:val="00CE26B7"/>
    <w:rsid w:val="00CE2900"/>
    <w:rsid w:val="00CE5264"/>
    <w:rsid w:val="00CE5524"/>
    <w:rsid w:val="00CE774C"/>
    <w:rsid w:val="00CE785F"/>
    <w:rsid w:val="00CF0D23"/>
    <w:rsid w:val="00CF26F9"/>
    <w:rsid w:val="00CF2AFE"/>
    <w:rsid w:val="00CF2E08"/>
    <w:rsid w:val="00CF3128"/>
    <w:rsid w:val="00CF520B"/>
    <w:rsid w:val="00CF56FB"/>
    <w:rsid w:val="00CF5C7D"/>
    <w:rsid w:val="00CF5FCE"/>
    <w:rsid w:val="00CF6C48"/>
    <w:rsid w:val="00CF6F3B"/>
    <w:rsid w:val="00D007F6"/>
    <w:rsid w:val="00D01931"/>
    <w:rsid w:val="00D03A93"/>
    <w:rsid w:val="00D06532"/>
    <w:rsid w:val="00D0725D"/>
    <w:rsid w:val="00D07BEE"/>
    <w:rsid w:val="00D1239C"/>
    <w:rsid w:val="00D12B31"/>
    <w:rsid w:val="00D1398D"/>
    <w:rsid w:val="00D13A6C"/>
    <w:rsid w:val="00D14184"/>
    <w:rsid w:val="00D14342"/>
    <w:rsid w:val="00D1455C"/>
    <w:rsid w:val="00D14934"/>
    <w:rsid w:val="00D17D89"/>
    <w:rsid w:val="00D211CE"/>
    <w:rsid w:val="00D23143"/>
    <w:rsid w:val="00D23A1C"/>
    <w:rsid w:val="00D2449C"/>
    <w:rsid w:val="00D25D29"/>
    <w:rsid w:val="00D26A93"/>
    <w:rsid w:val="00D26B66"/>
    <w:rsid w:val="00D27518"/>
    <w:rsid w:val="00D312EB"/>
    <w:rsid w:val="00D3169A"/>
    <w:rsid w:val="00D32181"/>
    <w:rsid w:val="00D32546"/>
    <w:rsid w:val="00D3440C"/>
    <w:rsid w:val="00D37804"/>
    <w:rsid w:val="00D37955"/>
    <w:rsid w:val="00D41BF4"/>
    <w:rsid w:val="00D42601"/>
    <w:rsid w:val="00D43FCC"/>
    <w:rsid w:val="00D45535"/>
    <w:rsid w:val="00D45CD2"/>
    <w:rsid w:val="00D47306"/>
    <w:rsid w:val="00D4743D"/>
    <w:rsid w:val="00D50696"/>
    <w:rsid w:val="00D517B1"/>
    <w:rsid w:val="00D52365"/>
    <w:rsid w:val="00D532FB"/>
    <w:rsid w:val="00D55188"/>
    <w:rsid w:val="00D60B78"/>
    <w:rsid w:val="00D62BF8"/>
    <w:rsid w:val="00D62C7E"/>
    <w:rsid w:val="00D632E5"/>
    <w:rsid w:val="00D70052"/>
    <w:rsid w:val="00D707BE"/>
    <w:rsid w:val="00D70E37"/>
    <w:rsid w:val="00D71704"/>
    <w:rsid w:val="00D72B6A"/>
    <w:rsid w:val="00D73E7B"/>
    <w:rsid w:val="00D75493"/>
    <w:rsid w:val="00D757F6"/>
    <w:rsid w:val="00D75D2D"/>
    <w:rsid w:val="00D77510"/>
    <w:rsid w:val="00D775A8"/>
    <w:rsid w:val="00D77B22"/>
    <w:rsid w:val="00D77D34"/>
    <w:rsid w:val="00D808A2"/>
    <w:rsid w:val="00D82133"/>
    <w:rsid w:val="00D8441D"/>
    <w:rsid w:val="00D86ED7"/>
    <w:rsid w:val="00D87570"/>
    <w:rsid w:val="00D87959"/>
    <w:rsid w:val="00D92EA9"/>
    <w:rsid w:val="00D93D29"/>
    <w:rsid w:val="00D94088"/>
    <w:rsid w:val="00D946DD"/>
    <w:rsid w:val="00D9756A"/>
    <w:rsid w:val="00D97E95"/>
    <w:rsid w:val="00DA1359"/>
    <w:rsid w:val="00DA14E5"/>
    <w:rsid w:val="00DA1CED"/>
    <w:rsid w:val="00DA2ADA"/>
    <w:rsid w:val="00DA41B0"/>
    <w:rsid w:val="00DA48B7"/>
    <w:rsid w:val="00DA5875"/>
    <w:rsid w:val="00DA5886"/>
    <w:rsid w:val="00DA5904"/>
    <w:rsid w:val="00DA7AD0"/>
    <w:rsid w:val="00DA7C51"/>
    <w:rsid w:val="00DB0897"/>
    <w:rsid w:val="00DB1727"/>
    <w:rsid w:val="00DB31A5"/>
    <w:rsid w:val="00DB3CD5"/>
    <w:rsid w:val="00DB429D"/>
    <w:rsid w:val="00DB486F"/>
    <w:rsid w:val="00DB4C71"/>
    <w:rsid w:val="00DB4FC3"/>
    <w:rsid w:val="00DB5E23"/>
    <w:rsid w:val="00DB5E42"/>
    <w:rsid w:val="00DB5EC0"/>
    <w:rsid w:val="00DB6404"/>
    <w:rsid w:val="00DB7001"/>
    <w:rsid w:val="00DC09BC"/>
    <w:rsid w:val="00DC0ACB"/>
    <w:rsid w:val="00DC0B4E"/>
    <w:rsid w:val="00DC0BC5"/>
    <w:rsid w:val="00DC0D36"/>
    <w:rsid w:val="00DC1CC1"/>
    <w:rsid w:val="00DC250F"/>
    <w:rsid w:val="00DC3AD5"/>
    <w:rsid w:val="00DC4811"/>
    <w:rsid w:val="00DC61FC"/>
    <w:rsid w:val="00DC6891"/>
    <w:rsid w:val="00DC70B2"/>
    <w:rsid w:val="00DC7A97"/>
    <w:rsid w:val="00DD15FB"/>
    <w:rsid w:val="00DD3B9F"/>
    <w:rsid w:val="00DD46A1"/>
    <w:rsid w:val="00DD5A61"/>
    <w:rsid w:val="00DE0D35"/>
    <w:rsid w:val="00DE3BE9"/>
    <w:rsid w:val="00DE3F93"/>
    <w:rsid w:val="00DE438D"/>
    <w:rsid w:val="00DE50F7"/>
    <w:rsid w:val="00DE5A23"/>
    <w:rsid w:val="00DE686E"/>
    <w:rsid w:val="00DF446B"/>
    <w:rsid w:val="00DF5088"/>
    <w:rsid w:val="00DF59DA"/>
    <w:rsid w:val="00DF5B54"/>
    <w:rsid w:val="00DF69B4"/>
    <w:rsid w:val="00DF7D15"/>
    <w:rsid w:val="00E00FF4"/>
    <w:rsid w:val="00E01167"/>
    <w:rsid w:val="00E015B2"/>
    <w:rsid w:val="00E016E6"/>
    <w:rsid w:val="00E0232F"/>
    <w:rsid w:val="00E03667"/>
    <w:rsid w:val="00E06C51"/>
    <w:rsid w:val="00E07BFF"/>
    <w:rsid w:val="00E10A67"/>
    <w:rsid w:val="00E13035"/>
    <w:rsid w:val="00E13C45"/>
    <w:rsid w:val="00E170CD"/>
    <w:rsid w:val="00E179AC"/>
    <w:rsid w:val="00E17F06"/>
    <w:rsid w:val="00E2069D"/>
    <w:rsid w:val="00E21760"/>
    <w:rsid w:val="00E21858"/>
    <w:rsid w:val="00E21A1E"/>
    <w:rsid w:val="00E2352C"/>
    <w:rsid w:val="00E2378D"/>
    <w:rsid w:val="00E265A4"/>
    <w:rsid w:val="00E267AA"/>
    <w:rsid w:val="00E30835"/>
    <w:rsid w:val="00E31BFD"/>
    <w:rsid w:val="00E3284D"/>
    <w:rsid w:val="00E33595"/>
    <w:rsid w:val="00E33FE6"/>
    <w:rsid w:val="00E34421"/>
    <w:rsid w:val="00E348F2"/>
    <w:rsid w:val="00E35269"/>
    <w:rsid w:val="00E359A1"/>
    <w:rsid w:val="00E37AC6"/>
    <w:rsid w:val="00E41B7C"/>
    <w:rsid w:val="00E41F77"/>
    <w:rsid w:val="00E42496"/>
    <w:rsid w:val="00E42508"/>
    <w:rsid w:val="00E431BB"/>
    <w:rsid w:val="00E4390D"/>
    <w:rsid w:val="00E446F5"/>
    <w:rsid w:val="00E4550F"/>
    <w:rsid w:val="00E471E4"/>
    <w:rsid w:val="00E47FF2"/>
    <w:rsid w:val="00E503B4"/>
    <w:rsid w:val="00E51FE1"/>
    <w:rsid w:val="00E52237"/>
    <w:rsid w:val="00E5232F"/>
    <w:rsid w:val="00E524AF"/>
    <w:rsid w:val="00E527D4"/>
    <w:rsid w:val="00E52E93"/>
    <w:rsid w:val="00E5598B"/>
    <w:rsid w:val="00E56113"/>
    <w:rsid w:val="00E56EB2"/>
    <w:rsid w:val="00E56EB3"/>
    <w:rsid w:val="00E577C0"/>
    <w:rsid w:val="00E57DF0"/>
    <w:rsid w:val="00E60956"/>
    <w:rsid w:val="00E64579"/>
    <w:rsid w:val="00E65FAB"/>
    <w:rsid w:val="00E66CC3"/>
    <w:rsid w:val="00E71388"/>
    <w:rsid w:val="00E7187F"/>
    <w:rsid w:val="00E726D0"/>
    <w:rsid w:val="00E73DF3"/>
    <w:rsid w:val="00E75F63"/>
    <w:rsid w:val="00E761F7"/>
    <w:rsid w:val="00E80F0A"/>
    <w:rsid w:val="00E81156"/>
    <w:rsid w:val="00E8178B"/>
    <w:rsid w:val="00E83373"/>
    <w:rsid w:val="00E837DA"/>
    <w:rsid w:val="00E83941"/>
    <w:rsid w:val="00E848DC"/>
    <w:rsid w:val="00E855A7"/>
    <w:rsid w:val="00E872D4"/>
    <w:rsid w:val="00E9089C"/>
    <w:rsid w:val="00E91EDC"/>
    <w:rsid w:val="00E921E7"/>
    <w:rsid w:val="00E922E7"/>
    <w:rsid w:val="00E92C8D"/>
    <w:rsid w:val="00E93FE6"/>
    <w:rsid w:val="00E95479"/>
    <w:rsid w:val="00E962C3"/>
    <w:rsid w:val="00EA0533"/>
    <w:rsid w:val="00EA1655"/>
    <w:rsid w:val="00EA28D5"/>
    <w:rsid w:val="00EA3E4B"/>
    <w:rsid w:val="00EA41AC"/>
    <w:rsid w:val="00EA4344"/>
    <w:rsid w:val="00EA4FDB"/>
    <w:rsid w:val="00EA54A3"/>
    <w:rsid w:val="00EA636C"/>
    <w:rsid w:val="00EA68D6"/>
    <w:rsid w:val="00EB0F7A"/>
    <w:rsid w:val="00EB1D38"/>
    <w:rsid w:val="00EB27EB"/>
    <w:rsid w:val="00EB29F6"/>
    <w:rsid w:val="00EB2AC4"/>
    <w:rsid w:val="00EB3999"/>
    <w:rsid w:val="00EB3AD0"/>
    <w:rsid w:val="00EB4209"/>
    <w:rsid w:val="00EB4BDB"/>
    <w:rsid w:val="00EB5013"/>
    <w:rsid w:val="00EB5E5E"/>
    <w:rsid w:val="00EC0272"/>
    <w:rsid w:val="00EC098F"/>
    <w:rsid w:val="00EC0F90"/>
    <w:rsid w:val="00EC101E"/>
    <w:rsid w:val="00EC78CC"/>
    <w:rsid w:val="00ED0B5D"/>
    <w:rsid w:val="00ED0C4C"/>
    <w:rsid w:val="00ED233B"/>
    <w:rsid w:val="00ED3855"/>
    <w:rsid w:val="00ED3950"/>
    <w:rsid w:val="00ED42FF"/>
    <w:rsid w:val="00ED61C7"/>
    <w:rsid w:val="00ED76BD"/>
    <w:rsid w:val="00ED7CDD"/>
    <w:rsid w:val="00EE0DE6"/>
    <w:rsid w:val="00EE15E2"/>
    <w:rsid w:val="00EE18C9"/>
    <w:rsid w:val="00EE2CFC"/>
    <w:rsid w:val="00EE63B6"/>
    <w:rsid w:val="00EE7406"/>
    <w:rsid w:val="00EF00DE"/>
    <w:rsid w:val="00EF010B"/>
    <w:rsid w:val="00EF0B27"/>
    <w:rsid w:val="00EF30C7"/>
    <w:rsid w:val="00EF5631"/>
    <w:rsid w:val="00EF7714"/>
    <w:rsid w:val="00F00278"/>
    <w:rsid w:val="00F0136E"/>
    <w:rsid w:val="00F01D25"/>
    <w:rsid w:val="00F02601"/>
    <w:rsid w:val="00F02C79"/>
    <w:rsid w:val="00F04CD6"/>
    <w:rsid w:val="00F06EDC"/>
    <w:rsid w:val="00F0791A"/>
    <w:rsid w:val="00F13B9A"/>
    <w:rsid w:val="00F13ECF"/>
    <w:rsid w:val="00F15A17"/>
    <w:rsid w:val="00F15E58"/>
    <w:rsid w:val="00F1680C"/>
    <w:rsid w:val="00F22144"/>
    <w:rsid w:val="00F22AB4"/>
    <w:rsid w:val="00F23B07"/>
    <w:rsid w:val="00F2528F"/>
    <w:rsid w:val="00F259C9"/>
    <w:rsid w:val="00F25D7E"/>
    <w:rsid w:val="00F27E73"/>
    <w:rsid w:val="00F3068B"/>
    <w:rsid w:val="00F31762"/>
    <w:rsid w:val="00F3532D"/>
    <w:rsid w:val="00F36522"/>
    <w:rsid w:val="00F37241"/>
    <w:rsid w:val="00F4250F"/>
    <w:rsid w:val="00F42FA5"/>
    <w:rsid w:val="00F44065"/>
    <w:rsid w:val="00F4416F"/>
    <w:rsid w:val="00F45450"/>
    <w:rsid w:val="00F459C1"/>
    <w:rsid w:val="00F46102"/>
    <w:rsid w:val="00F47325"/>
    <w:rsid w:val="00F52CE4"/>
    <w:rsid w:val="00F539F5"/>
    <w:rsid w:val="00F53CA6"/>
    <w:rsid w:val="00F5437D"/>
    <w:rsid w:val="00F54C33"/>
    <w:rsid w:val="00F5575D"/>
    <w:rsid w:val="00F5581E"/>
    <w:rsid w:val="00F55ABE"/>
    <w:rsid w:val="00F6190D"/>
    <w:rsid w:val="00F61E99"/>
    <w:rsid w:val="00F6248A"/>
    <w:rsid w:val="00F62A85"/>
    <w:rsid w:val="00F63E1E"/>
    <w:rsid w:val="00F642EA"/>
    <w:rsid w:val="00F7237A"/>
    <w:rsid w:val="00F723C9"/>
    <w:rsid w:val="00F72AD6"/>
    <w:rsid w:val="00F76D2A"/>
    <w:rsid w:val="00F76EC6"/>
    <w:rsid w:val="00F76F23"/>
    <w:rsid w:val="00F81B80"/>
    <w:rsid w:val="00F837EB"/>
    <w:rsid w:val="00F839C4"/>
    <w:rsid w:val="00F83F6E"/>
    <w:rsid w:val="00F854DA"/>
    <w:rsid w:val="00F85A16"/>
    <w:rsid w:val="00F8603B"/>
    <w:rsid w:val="00F865D9"/>
    <w:rsid w:val="00F874FF"/>
    <w:rsid w:val="00F90D18"/>
    <w:rsid w:val="00F92A93"/>
    <w:rsid w:val="00F95D96"/>
    <w:rsid w:val="00F96C0B"/>
    <w:rsid w:val="00F97E24"/>
    <w:rsid w:val="00FA1FF8"/>
    <w:rsid w:val="00FA2671"/>
    <w:rsid w:val="00FA32DC"/>
    <w:rsid w:val="00FA33B4"/>
    <w:rsid w:val="00FA3924"/>
    <w:rsid w:val="00FA39DD"/>
    <w:rsid w:val="00FA59D3"/>
    <w:rsid w:val="00FA5A79"/>
    <w:rsid w:val="00FA5F03"/>
    <w:rsid w:val="00FA6067"/>
    <w:rsid w:val="00FA63F1"/>
    <w:rsid w:val="00FA6822"/>
    <w:rsid w:val="00FB1D3C"/>
    <w:rsid w:val="00FB40C5"/>
    <w:rsid w:val="00FB4AD9"/>
    <w:rsid w:val="00FB4BBE"/>
    <w:rsid w:val="00FB4FAF"/>
    <w:rsid w:val="00FB557A"/>
    <w:rsid w:val="00FB5743"/>
    <w:rsid w:val="00FB5D27"/>
    <w:rsid w:val="00FB6661"/>
    <w:rsid w:val="00FB76BB"/>
    <w:rsid w:val="00FB79E8"/>
    <w:rsid w:val="00FC2981"/>
    <w:rsid w:val="00FC3444"/>
    <w:rsid w:val="00FC46A8"/>
    <w:rsid w:val="00FC4848"/>
    <w:rsid w:val="00FD1D35"/>
    <w:rsid w:val="00FD1DBC"/>
    <w:rsid w:val="00FD25EE"/>
    <w:rsid w:val="00FD277D"/>
    <w:rsid w:val="00FD30DF"/>
    <w:rsid w:val="00FD3955"/>
    <w:rsid w:val="00FD3B37"/>
    <w:rsid w:val="00FD47D1"/>
    <w:rsid w:val="00FD65F5"/>
    <w:rsid w:val="00FD660F"/>
    <w:rsid w:val="00FD756F"/>
    <w:rsid w:val="00FE1CF7"/>
    <w:rsid w:val="00FE32BB"/>
    <w:rsid w:val="00FE3717"/>
    <w:rsid w:val="00FE4911"/>
    <w:rsid w:val="00FE79E1"/>
    <w:rsid w:val="00FE7E9C"/>
    <w:rsid w:val="00FF032D"/>
    <w:rsid w:val="00FF2CFF"/>
    <w:rsid w:val="00FF2F7F"/>
    <w:rsid w:val="00FF2F8C"/>
    <w:rsid w:val="00FF4E3A"/>
    <w:rsid w:val="00FF5068"/>
    <w:rsid w:val="00FF698E"/>
    <w:rsid w:val="00FF7530"/>
    <w:rsid w:val="00FF7F12"/>
    <w:rsid w:val="0235FCC3"/>
    <w:rsid w:val="03BE2C73"/>
    <w:rsid w:val="03CA5DC6"/>
    <w:rsid w:val="04C573AB"/>
    <w:rsid w:val="05F047A3"/>
    <w:rsid w:val="07871244"/>
    <w:rsid w:val="07A85432"/>
    <w:rsid w:val="0BD9AA5C"/>
    <w:rsid w:val="0CDFD693"/>
    <w:rsid w:val="0F2E61A0"/>
    <w:rsid w:val="124AC06A"/>
    <w:rsid w:val="12E65F7C"/>
    <w:rsid w:val="12FDE85D"/>
    <w:rsid w:val="134CEDD1"/>
    <w:rsid w:val="14677EEB"/>
    <w:rsid w:val="185F4DE4"/>
    <w:rsid w:val="193D6C63"/>
    <w:rsid w:val="1A4B7F47"/>
    <w:rsid w:val="1B561F97"/>
    <w:rsid w:val="1B8605EA"/>
    <w:rsid w:val="1CF91E94"/>
    <w:rsid w:val="1DAE3107"/>
    <w:rsid w:val="1E10490F"/>
    <w:rsid w:val="1F655E61"/>
    <w:rsid w:val="1FDD3272"/>
    <w:rsid w:val="20D447C7"/>
    <w:rsid w:val="2127B706"/>
    <w:rsid w:val="21EFBB0C"/>
    <w:rsid w:val="220FACA0"/>
    <w:rsid w:val="23912475"/>
    <w:rsid w:val="25A9B2A5"/>
    <w:rsid w:val="25D0FF04"/>
    <w:rsid w:val="2627908E"/>
    <w:rsid w:val="2815B745"/>
    <w:rsid w:val="28F04068"/>
    <w:rsid w:val="292CF5E7"/>
    <w:rsid w:val="2EC03D72"/>
    <w:rsid w:val="2F836FB1"/>
    <w:rsid w:val="3522142D"/>
    <w:rsid w:val="36156D22"/>
    <w:rsid w:val="395FD87B"/>
    <w:rsid w:val="3AA35870"/>
    <w:rsid w:val="3B1553F9"/>
    <w:rsid w:val="3B46B976"/>
    <w:rsid w:val="3CE47C57"/>
    <w:rsid w:val="3D1D70A5"/>
    <w:rsid w:val="3D84C6E3"/>
    <w:rsid w:val="3F940B5E"/>
    <w:rsid w:val="4121CE9E"/>
    <w:rsid w:val="41A6E07A"/>
    <w:rsid w:val="46633BAA"/>
    <w:rsid w:val="49C52F14"/>
    <w:rsid w:val="4BB6E0B8"/>
    <w:rsid w:val="4D025D5E"/>
    <w:rsid w:val="4D23DC9A"/>
    <w:rsid w:val="54052E31"/>
    <w:rsid w:val="557BBACA"/>
    <w:rsid w:val="57BCB06C"/>
    <w:rsid w:val="5947D6C0"/>
    <w:rsid w:val="5F25CD9A"/>
    <w:rsid w:val="5F9B5DEC"/>
    <w:rsid w:val="60066B6D"/>
    <w:rsid w:val="60CB8527"/>
    <w:rsid w:val="6316E09C"/>
    <w:rsid w:val="6451D013"/>
    <w:rsid w:val="64B49E00"/>
    <w:rsid w:val="659E903B"/>
    <w:rsid w:val="65F152BC"/>
    <w:rsid w:val="67891C79"/>
    <w:rsid w:val="68671FFF"/>
    <w:rsid w:val="69268BCC"/>
    <w:rsid w:val="6C1A5B1A"/>
    <w:rsid w:val="6C6CF007"/>
    <w:rsid w:val="703EBAC8"/>
    <w:rsid w:val="7048544D"/>
    <w:rsid w:val="71FEE325"/>
    <w:rsid w:val="75CE7159"/>
    <w:rsid w:val="762733EB"/>
    <w:rsid w:val="768399B6"/>
    <w:rsid w:val="76F152F3"/>
    <w:rsid w:val="7BA2081C"/>
    <w:rsid w:val="7CDBD432"/>
    <w:rsid w:val="7CECBB02"/>
    <w:rsid w:val="7EA97F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,"/>
  <w14:docId w14:val="62DDD3F4"/>
  <w15:chartTrackingRefBased/>
  <w15:docId w15:val="{832308AA-4749-458C-8426-DFBA4CB8BF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G Times (W1)" w:eastAsia="Times New Roman" w:hAnsi="CG Times (W1)" w:cs="Times New Roman"/>
        <w:lang w:val="en-ZA" w:eastAsia="en-ZA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HTML Preformatted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9376B"/>
    <w:pPr>
      <w:spacing w:line="300" w:lineRule="atLeast"/>
    </w:pPr>
    <w:rPr>
      <w:rFonts w:ascii="Verdana" w:hAnsi="Verdana"/>
      <w:lang w:val="en-US" w:eastAsia="en-US"/>
    </w:rPr>
  </w:style>
  <w:style w:type="paragraph" w:styleId="Heading1">
    <w:name w:val="heading 1"/>
    <w:aliases w:val="Heading 1 Char"/>
    <w:basedOn w:val="Normal"/>
    <w:next w:val="NormalIndent"/>
    <w:link w:val="Heading1Char1"/>
    <w:qFormat/>
    <w:rsid w:val="00840122"/>
    <w:pPr>
      <w:keepNext/>
      <w:pageBreakBefore/>
      <w:numPr>
        <w:numId w:val="1"/>
      </w:numPr>
      <w:spacing w:before="240" w:after="480"/>
      <w:outlineLvl w:val="0"/>
    </w:pPr>
    <w:rPr>
      <w:b/>
      <w:caps/>
      <w:color w:val="808080"/>
      <w:sz w:val="24"/>
    </w:rPr>
  </w:style>
  <w:style w:type="paragraph" w:styleId="Heading2">
    <w:name w:val="heading 2"/>
    <w:basedOn w:val="Normal"/>
    <w:next w:val="NormalIndent"/>
    <w:qFormat/>
    <w:rsid w:val="00840122"/>
    <w:pPr>
      <w:keepNext/>
      <w:keepLines/>
      <w:numPr>
        <w:ilvl w:val="1"/>
        <w:numId w:val="1"/>
      </w:numPr>
      <w:spacing w:after="120"/>
      <w:outlineLvl w:val="1"/>
    </w:pPr>
    <w:rPr>
      <w:b/>
      <w:caps/>
      <w:color w:val="000000"/>
      <w:szCs w:val="24"/>
    </w:rPr>
  </w:style>
  <w:style w:type="paragraph" w:styleId="Heading3">
    <w:name w:val="heading 3"/>
    <w:aliases w:val="Heading 3 Char1"/>
    <w:basedOn w:val="Normal"/>
    <w:next w:val="NormalIndent"/>
    <w:link w:val="Heading3Char"/>
    <w:qFormat/>
    <w:rsid w:val="00840122"/>
    <w:pPr>
      <w:keepNext/>
      <w:keepLines/>
      <w:numPr>
        <w:ilvl w:val="2"/>
        <w:numId w:val="1"/>
      </w:numPr>
      <w:spacing w:after="240"/>
      <w:outlineLvl w:val="2"/>
    </w:pPr>
    <w:rPr>
      <w:b/>
    </w:rPr>
  </w:style>
  <w:style w:type="paragraph" w:styleId="Heading4">
    <w:name w:val="heading 4"/>
    <w:basedOn w:val="Normal"/>
    <w:next w:val="NormalIndent"/>
    <w:link w:val="Heading4Char"/>
    <w:autoRedefine/>
    <w:qFormat/>
    <w:rsid w:val="00840122"/>
    <w:pPr>
      <w:keepNext/>
      <w:numPr>
        <w:ilvl w:val="3"/>
        <w:numId w:val="1"/>
      </w:numPr>
      <w:spacing w:after="120"/>
      <w:outlineLvl w:val="3"/>
    </w:pPr>
    <w:rPr>
      <w:b/>
      <w:i/>
    </w:rPr>
  </w:style>
  <w:style w:type="paragraph" w:styleId="Heading5">
    <w:name w:val="heading 5"/>
    <w:basedOn w:val="Normal"/>
    <w:next w:val="NormalIndent"/>
    <w:qFormat/>
    <w:rsid w:val="00840122"/>
    <w:pPr>
      <w:keepNext/>
      <w:numPr>
        <w:ilvl w:val="4"/>
        <w:numId w:val="1"/>
      </w:numPr>
      <w:spacing w:after="120"/>
      <w:outlineLvl w:val="4"/>
    </w:pPr>
    <w:rPr>
      <w:i/>
    </w:rPr>
  </w:style>
  <w:style w:type="paragraph" w:styleId="Heading6">
    <w:name w:val="heading 6"/>
    <w:basedOn w:val="Normal"/>
    <w:next w:val="NormalIndent"/>
    <w:qFormat/>
    <w:rsid w:val="00840122"/>
    <w:pPr>
      <w:numPr>
        <w:ilvl w:val="5"/>
        <w:numId w:val="1"/>
      </w:numPr>
      <w:outlineLvl w:val="5"/>
    </w:pPr>
    <w:rPr>
      <w:u w:val="single"/>
    </w:rPr>
  </w:style>
  <w:style w:type="paragraph" w:styleId="Heading7">
    <w:name w:val="heading 7"/>
    <w:basedOn w:val="Normal"/>
    <w:next w:val="NormalIndent"/>
    <w:qFormat/>
    <w:rsid w:val="00840122"/>
    <w:pPr>
      <w:numPr>
        <w:ilvl w:val="6"/>
        <w:numId w:val="1"/>
      </w:numPr>
      <w:outlineLvl w:val="6"/>
    </w:pPr>
    <w:rPr>
      <w:i/>
    </w:rPr>
  </w:style>
  <w:style w:type="paragraph" w:styleId="Heading8">
    <w:name w:val="heading 8"/>
    <w:basedOn w:val="Normal"/>
    <w:next w:val="Normal"/>
    <w:qFormat/>
    <w:rsid w:val="00840122"/>
    <w:pPr>
      <w:numPr>
        <w:ilvl w:val="7"/>
        <w:numId w:val="1"/>
      </w:numPr>
      <w:spacing w:before="240" w:after="60"/>
      <w:outlineLvl w:val="7"/>
    </w:pPr>
    <w:rPr>
      <w:i/>
    </w:rPr>
  </w:style>
  <w:style w:type="paragraph" w:styleId="Heading9">
    <w:name w:val="heading 9"/>
    <w:basedOn w:val="Normal"/>
    <w:next w:val="NormalIndent"/>
    <w:qFormat/>
    <w:rsid w:val="00840122"/>
    <w:pPr>
      <w:numPr>
        <w:ilvl w:val="8"/>
        <w:numId w:val="1"/>
      </w:numPr>
      <w:outlineLvl w:val="8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Indent">
    <w:name w:val="Normal Indent"/>
    <w:aliases w:val="Normal Indent Char Char"/>
    <w:basedOn w:val="Normal"/>
    <w:link w:val="NormalIndentChar"/>
    <w:rsid w:val="00C9376B"/>
    <w:pPr>
      <w:spacing w:after="180"/>
      <w:ind w:left="709"/>
    </w:pPr>
  </w:style>
  <w:style w:type="paragraph" w:customStyle="1" w:styleId="IndentOne">
    <w:name w:val="Indent One"/>
    <w:basedOn w:val="NormalIndent"/>
    <w:pPr>
      <w:ind w:left="1418"/>
    </w:pPr>
  </w:style>
  <w:style w:type="character" w:styleId="CommentReference">
    <w:name w:val="annotation reference"/>
    <w:semiHidden/>
    <w:rPr>
      <w:rFonts w:ascii="Times New Roman" w:hAnsi="Times New Roman"/>
      <w:sz w:val="16"/>
    </w:rPr>
  </w:style>
  <w:style w:type="paragraph" w:styleId="CommentText">
    <w:name w:val="annotation text"/>
    <w:basedOn w:val="Normal"/>
    <w:link w:val="CommentTextChar"/>
    <w:semiHidden/>
  </w:style>
  <w:style w:type="paragraph" w:styleId="TOC3">
    <w:name w:val="toc 3"/>
    <w:basedOn w:val="TOC2"/>
    <w:next w:val="Normal"/>
    <w:semiHidden/>
    <w:pPr>
      <w:ind w:left="440"/>
    </w:pPr>
    <w:rPr>
      <w:i/>
      <w:iCs/>
      <w:smallCaps w:val="0"/>
    </w:rPr>
  </w:style>
  <w:style w:type="paragraph" w:styleId="TOC2">
    <w:name w:val="toc 2"/>
    <w:basedOn w:val="Normal"/>
    <w:next w:val="Normal"/>
    <w:semiHidden/>
    <w:rsid w:val="00005766"/>
    <w:pPr>
      <w:ind w:left="220"/>
    </w:pPr>
    <w:rPr>
      <w:smallCaps/>
    </w:rPr>
  </w:style>
  <w:style w:type="paragraph" w:styleId="TOC1">
    <w:name w:val="toc 1"/>
    <w:basedOn w:val="Normal"/>
    <w:next w:val="TOC2"/>
    <w:semiHidden/>
    <w:rsid w:val="00005766"/>
    <w:pPr>
      <w:spacing w:before="120" w:after="120"/>
    </w:pPr>
    <w:rPr>
      <w:b/>
      <w:bCs/>
      <w:caps/>
    </w:rPr>
  </w:style>
  <w:style w:type="paragraph" w:styleId="Footer">
    <w:name w:val="footer"/>
    <w:basedOn w:val="Normal"/>
    <w:link w:val="FooterChar"/>
    <w:pPr>
      <w:pBdr>
        <w:top w:val="single" w:sz="6" w:space="1" w:color="auto"/>
        <w:between w:val="single" w:sz="6" w:space="1" w:color="auto"/>
      </w:pBdr>
      <w:tabs>
        <w:tab w:val="right" w:pos="8931"/>
      </w:tabs>
    </w:pPr>
    <w:rPr>
      <w:i/>
    </w:rPr>
  </w:style>
  <w:style w:type="paragraph" w:styleId="Header">
    <w:name w:val="header"/>
    <w:basedOn w:val="Normal"/>
    <w:pPr>
      <w:pBdr>
        <w:bottom w:val="single" w:sz="6" w:space="1" w:color="auto"/>
        <w:between w:val="single" w:sz="6" w:space="1" w:color="auto"/>
      </w:pBdr>
      <w:jc w:val="right"/>
    </w:pPr>
  </w:style>
  <w:style w:type="character" w:styleId="FootnoteReference">
    <w:name w:val="footnote reference"/>
    <w:semiHidden/>
    <w:rPr>
      <w:rFonts w:ascii="Times New Roman" w:hAnsi="Times New Roman"/>
      <w:position w:val="6"/>
      <w:sz w:val="16"/>
    </w:rPr>
  </w:style>
  <w:style w:type="paragraph" w:styleId="FootnoteText">
    <w:name w:val="footnote text"/>
    <w:basedOn w:val="Normal"/>
    <w:semiHidden/>
  </w:style>
  <w:style w:type="paragraph" w:customStyle="1" w:styleId="TableSingle">
    <w:name w:val="Table Single"/>
    <w:basedOn w:val="Normal"/>
    <w:pPr>
      <w:pBdr>
        <w:bottom w:val="single" w:sz="6" w:space="1" w:color="auto"/>
        <w:between w:val="single" w:sz="6" w:space="1" w:color="auto"/>
      </w:pBdr>
      <w:spacing w:after="120" w:line="120" w:lineRule="exact"/>
    </w:pPr>
    <w:rPr>
      <w:rFonts w:ascii="Arial" w:hAnsi="Arial"/>
    </w:rPr>
  </w:style>
  <w:style w:type="paragraph" w:customStyle="1" w:styleId="TableDouble">
    <w:name w:val="Table Double"/>
    <w:basedOn w:val="Normal"/>
    <w:pPr>
      <w:pBdr>
        <w:bottom w:val="double" w:sz="6" w:space="1" w:color="auto"/>
        <w:between w:val="double" w:sz="6" w:space="1" w:color="auto"/>
      </w:pBdr>
      <w:spacing w:after="120" w:line="120" w:lineRule="exact"/>
    </w:pPr>
  </w:style>
  <w:style w:type="paragraph" w:customStyle="1" w:styleId="ReduceSingle">
    <w:name w:val="Reduce Single"/>
    <w:basedOn w:val="Normal"/>
    <w:pPr>
      <w:pBdr>
        <w:bottom w:val="single" w:sz="6" w:space="1" w:color="auto"/>
        <w:between w:val="single" w:sz="6" w:space="1" w:color="auto"/>
      </w:pBdr>
      <w:spacing w:after="60" w:line="60" w:lineRule="exact"/>
    </w:pPr>
  </w:style>
  <w:style w:type="paragraph" w:customStyle="1" w:styleId="ReduceDouble">
    <w:name w:val="Reduce Double"/>
    <w:basedOn w:val="Normal"/>
    <w:pPr>
      <w:pBdr>
        <w:bottom w:val="double" w:sz="6" w:space="1" w:color="auto"/>
        <w:between w:val="double" w:sz="6" w:space="1" w:color="auto"/>
      </w:pBdr>
      <w:spacing w:after="60" w:line="60" w:lineRule="exact"/>
    </w:pPr>
  </w:style>
  <w:style w:type="paragraph" w:customStyle="1" w:styleId="ReduceLine">
    <w:name w:val="Reduce Line"/>
    <w:basedOn w:val="Normal"/>
    <w:pPr>
      <w:spacing w:after="60" w:line="60" w:lineRule="exact"/>
    </w:pPr>
  </w:style>
  <w:style w:type="paragraph" w:customStyle="1" w:styleId="Address">
    <w:name w:val="Address"/>
    <w:basedOn w:val="Normal"/>
  </w:style>
  <w:style w:type="paragraph" w:customStyle="1" w:styleId="Reference">
    <w:name w:val="Reference"/>
    <w:basedOn w:val="Normal"/>
    <w:pPr>
      <w:keepLines/>
    </w:pPr>
    <w:rPr>
      <w:noProof/>
    </w:rPr>
  </w:style>
  <w:style w:type="paragraph" w:styleId="TOC4">
    <w:name w:val="toc 4"/>
    <w:basedOn w:val="Normal"/>
    <w:next w:val="Normal"/>
    <w:semiHidden/>
    <w:pPr>
      <w:ind w:left="660"/>
    </w:pPr>
    <w:rPr>
      <w:rFonts w:ascii="Times New Roman" w:hAnsi="Times New Roman"/>
      <w:sz w:val="18"/>
      <w:szCs w:val="18"/>
    </w:rPr>
  </w:style>
  <w:style w:type="character" w:styleId="EndnoteReference">
    <w:name w:val="endnote reference"/>
    <w:semiHidden/>
    <w:rPr>
      <w:rFonts w:ascii="Times New Roman" w:hAnsi="Times New Roman"/>
      <w:vertAlign w:val="superscript"/>
    </w:rPr>
  </w:style>
  <w:style w:type="character" w:styleId="LineNumber">
    <w:name w:val="line number"/>
    <w:rPr>
      <w:rFonts w:ascii="Arial" w:hAnsi="Arial"/>
    </w:rPr>
  </w:style>
  <w:style w:type="character" w:styleId="PageNumber">
    <w:name w:val="page number"/>
    <w:rPr>
      <w:rFonts w:ascii="Times New Roman" w:hAnsi="Times New Roman"/>
    </w:rPr>
  </w:style>
  <w:style w:type="paragraph" w:styleId="TOC5">
    <w:name w:val="toc 5"/>
    <w:basedOn w:val="Normal"/>
    <w:next w:val="Normal"/>
    <w:semiHidden/>
    <w:pPr>
      <w:ind w:left="880"/>
    </w:pPr>
    <w:rPr>
      <w:rFonts w:ascii="Times New Roman" w:hAnsi="Times New Roman"/>
      <w:sz w:val="18"/>
      <w:szCs w:val="18"/>
    </w:rPr>
  </w:style>
  <w:style w:type="paragraph" w:styleId="TOC6">
    <w:name w:val="toc 6"/>
    <w:basedOn w:val="Normal"/>
    <w:next w:val="Normal"/>
    <w:semiHidden/>
    <w:pPr>
      <w:ind w:left="1100"/>
    </w:pPr>
    <w:rPr>
      <w:rFonts w:ascii="Times New Roman" w:hAnsi="Times New Roman"/>
      <w:sz w:val="18"/>
      <w:szCs w:val="18"/>
    </w:rPr>
  </w:style>
  <w:style w:type="paragraph" w:styleId="TOC7">
    <w:name w:val="toc 7"/>
    <w:basedOn w:val="Normal"/>
    <w:next w:val="Normal"/>
    <w:semiHidden/>
    <w:pPr>
      <w:ind w:left="1320"/>
    </w:pPr>
    <w:rPr>
      <w:rFonts w:ascii="Times New Roman" w:hAnsi="Times New Roman"/>
      <w:sz w:val="18"/>
      <w:szCs w:val="18"/>
    </w:rPr>
  </w:style>
  <w:style w:type="paragraph" w:styleId="TOC8">
    <w:name w:val="toc 8"/>
    <w:basedOn w:val="Normal"/>
    <w:next w:val="Normal"/>
    <w:semiHidden/>
    <w:pPr>
      <w:ind w:left="1540"/>
    </w:pPr>
    <w:rPr>
      <w:rFonts w:ascii="Times New Roman" w:hAnsi="Times New Roman"/>
      <w:sz w:val="18"/>
      <w:szCs w:val="18"/>
    </w:rPr>
  </w:style>
  <w:style w:type="paragraph" w:styleId="TOC9">
    <w:name w:val="toc 9"/>
    <w:basedOn w:val="Normal"/>
    <w:next w:val="Normal"/>
    <w:semiHidden/>
    <w:pPr>
      <w:ind w:left="1760"/>
    </w:pPr>
    <w:rPr>
      <w:rFonts w:ascii="Times New Roman" w:hAnsi="Times New Roman"/>
      <w:sz w:val="18"/>
      <w:szCs w:val="18"/>
    </w:rPr>
  </w:style>
  <w:style w:type="paragraph" w:styleId="BodyTextIndent">
    <w:name w:val="Body Text Indent"/>
    <w:basedOn w:val="Normal"/>
    <w:pPr>
      <w:ind w:left="567"/>
    </w:pPr>
  </w:style>
  <w:style w:type="paragraph" w:customStyle="1" w:styleId="ResponseText">
    <w:name w:val="Response Text"/>
    <w:basedOn w:val="Normal"/>
    <w:pPr>
      <w:spacing w:before="120" w:line="240" w:lineRule="auto"/>
      <w:ind w:left="2606"/>
      <w:jc w:val="both"/>
    </w:pPr>
  </w:style>
  <w:style w:type="paragraph" w:styleId="ListBullet">
    <w:name w:val="List Bullet"/>
    <w:basedOn w:val="Normal"/>
    <w:autoRedefine/>
    <w:rsid w:val="007D39A5"/>
    <w:pPr>
      <w:numPr>
        <w:numId w:val="12"/>
      </w:numPr>
      <w:spacing w:before="60" w:after="60" w:line="240" w:lineRule="atLeast"/>
    </w:pPr>
    <w:rPr>
      <w:lang w:val="en-ZA"/>
    </w:rPr>
  </w:style>
  <w:style w:type="character" w:customStyle="1" w:styleId="ListBulletChar">
    <w:name w:val="List Bullet Char"/>
    <w:rPr>
      <w:rFonts w:ascii="Arial" w:hAnsi="Arial"/>
      <w:noProof w:val="0"/>
      <w:sz w:val="24"/>
      <w:szCs w:val="24"/>
      <w:lang w:val="en-ZA" w:eastAsia="en-ZA" w:bidi="ar-SA"/>
    </w:rPr>
  </w:style>
  <w:style w:type="character" w:styleId="FollowedHyperlink">
    <w:name w:val="FollowedHyperlink"/>
    <w:rPr>
      <w:color w:val="800080"/>
      <w:u w:val="single"/>
    </w:rPr>
  </w:style>
  <w:style w:type="character" w:styleId="Hyperlink">
    <w:name w:val="Hyperlink"/>
    <w:rPr>
      <w:color w:val="0000FF"/>
      <w:u w:val="single"/>
    </w:rPr>
  </w:style>
  <w:style w:type="paragraph" w:styleId="Caption">
    <w:name w:val="caption"/>
    <w:basedOn w:val="Normal"/>
    <w:next w:val="Normal"/>
    <w:qFormat/>
    <w:pPr>
      <w:spacing w:before="120" w:after="120" w:line="240" w:lineRule="auto"/>
    </w:pPr>
    <w:rPr>
      <w:b/>
      <w:lang w:val="en-ZA"/>
    </w:rPr>
  </w:style>
  <w:style w:type="paragraph" w:styleId="BodyTextIndent2">
    <w:name w:val="Body Text Indent 2"/>
    <w:basedOn w:val="Normal"/>
    <w:pPr>
      <w:ind w:left="567"/>
    </w:pPr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 w:cs="Tahoma"/>
    </w:rPr>
  </w:style>
  <w:style w:type="character" w:styleId="Strong">
    <w:name w:val="Strong"/>
    <w:qFormat/>
    <w:rPr>
      <w:b/>
      <w:bCs/>
    </w:rPr>
  </w:style>
  <w:style w:type="table" w:styleId="TableGrid">
    <w:name w:val="Table Grid"/>
    <w:basedOn w:val="TableNormal"/>
    <w:rsid w:val="00C52C2E"/>
    <w:pPr>
      <w:spacing w:line="300" w:lineRule="atLeast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rsid w:val="000910F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Lucida Console" w:hAnsi="Lucida Console" w:cs="Courier New"/>
      <w:szCs w:val="22"/>
      <w:lang w:val="en-ZA" w:eastAsia="en-ZA"/>
    </w:rPr>
  </w:style>
  <w:style w:type="character" w:styleId="HTMLCode">
    <w:name w:val="HTML Code"/>
    <w:rsid w:val="000910F0"/>
    <w:rPr>
      <w:rFonts w:ascii="Courier New" w:eastAsia="Times New Roman" w:hAnsi="Courier New" w:cs="Courier New"/>
      <w:sz w:val="20"/>
      <w:szCs w:val="20"/>
    </w:rPr>
  </w:style>
  <w:style w:type="numbering" w:customStyle="1" w:styleId="StyleBulleted">
    <w:name w:val="Style Bulleted"/>
    <w:basedOn w:val="NoList"/>
    <w:rsid w:val="00381339"/>
    <w:pPr>
      <w:numPr>
        <w:numId w:val="3"/>
      </w:numPr>
    </w:pPr>
  </w:style>
  <w:style w:type="character" w:customStyle="1" w:styleId="Heading3Char">
    <w:name w:val="Heading 3 Char"/>
    <w:aliases w:val="Heading 3 Char1 Char"/>
    <w:link w:val="Heading3"/>
    <w:rsid w:val="00840122"/>
    <w:rPr>
      <w:rFonts w:ascii="Verdana" w:hAnsi="Verdana"/>
      <w:b/>
      <w:lang w:val="en-US" w:eastAsia="en-US" w:bidi="ar-SA"/>
    </w:rPr>
  </w:style>
  <w:style w:type="character" w:customStyle="1" w:styleId="Heading4Char">
    <w:name w:val="Heading 4 Char"/>
    <w:link w:val="Heading4"/>
    <w:rsid w:val="00840122"/>
    <w:rPr>
      <w:rFonts w:ascii="Verdana" w:hAnsi="Verdana"/>
      <w:b/>
      <w:i/>
      <w:lang w:val="en-US" w:eastAsia="en-US" w:bidi="ar-SA"/>
    </w:rPr>
  </w:style>
  <w:style w:type="character" w:customStyle="1" w:styleId="Heading1Char1">
    <w:name w:val="Heading 1 Char1"/>
    <w:aliases w:val="Heading 1 Char Char"/>
    <w:link w:val="Heading1"/>
    <w:rsid w:val="00840122"/>
    <w:rPr>
      <w:rFonts w:ascii="Verdana" w:hAnsi="Verdana"/>
      <w:b/>
      <w:caps/>
      <w:color w:val="808080"/>
      <w:sz w:val="24"/>
      <w:lang w:val="en-US" w:eastAsia="en-US" w:bidi="ar-SA"/>
    </w:rPr>
  </w:style>
  <w:style w:type="character" w:styleId="Emphasis">
    <w:name w:val="Emphasis"/>
    <w:qFormat/>
    <w:rsid w:val="0063029F"/>
    <w:rPr>
      <w:i/>
      <w:iCs/>
    </w:rPr>
  </w:style>
  <w:style w:type="character" w:customStyle="1" w:styleId="NormalIndentChar">
    <w:name w:val="Normal Indent Char"/>
    <w:aliases w:val="Normal Indent Char Char Char"/>
    <w:link w:val="NormalIndent"/>
    <w:rsid w:val="00C9376B"/>
    <w:rPr>
      <w:rFonts w:ascii="Verdana" w:hAnsi="Verdana"/>
      <w:lang w:val="en-GB" w:eastAsia="en-US" w:bidi="ar-SA"/>
    </w:rPr>
  </w:style>
  <w:style w:type="numbering" w:customStyle="1" w:styleId="StyleOutlinenumbered">
    <w:name w:val="Style Outline numbered"/>
    <w:basedOn w:val="NoList"/>
    <w:rsid w:val="00CB609A"/>
    <w:pPr>
      <w:numPr>
        <w:numId w:val="6"/>
      </w:numPr>
    </w:pPr>
  </w:style>
  <w:style w:type="character" w:customStyle="1" w:styleId="FooterChar">
    <w:name w:val="Footer Char"/>
    <w:link w:val="Footer"/>
    <w:rsid w:val="003955EC"/>
    <w:rPr>
      <w:rFonts w:ascii="Verdana" w:hAnsi="Verdana"/>
      <w:i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rsid w:val="003C6C8F"/>
    <w:pPr>
      <w:spacing w:line="240" w:lineRule="auto"/>
    </w:pPr>
    <w:rPr>
      <w:b/>
      <w:bCs/>
    </w:rPr>
  </w:style>
  <w:style w:type="character" w:customStyle="1" w:styleId="CommentTextChar">
    <w:name w:val="Comment Text Char"/>
    <w:basedOn w:val="DefaultParagraphFont"/>
    <w:link w:val="CommentText"/>
    <w:semiHidden/>
    <w:rsid w:val="003C6C8F"/>
    <w:rPr>
      <w:rFonts w:ascii="Verdana" w:hAnsi="Verdana"/>
      <w:lang w:val="en-US" w:eastAsia="en-US"/>
    </w:rPr>
  </w:style>
  <w:style w:type="character" w:customStyle="1" w:styleId="CommentSubjectChar">
    <w:name w:val="Comment Subject Char"/>
    <w:basedOn w:val="CommentTextChar"/>
    <w:link w:val="CommentSubject"/>
    <w:rsid w:val="003C6C8F"/>
    <w:rPr>
      <w:rFonts w:ascii="Verdana" w:hAnsi="Verdana"/>
      <w:b/>
      <w:bCs/>
      <w:lang w:val="en-US" w:eastAsia="en-US"/>
    </w:rPr>
  </w:style>
  <w:style w:type="paragraph" w:styleId="BalloonText">
    <w:name w:val="Balloon Text"/>
    <w:basedOn w:val="Normal"/>
    <w:link w:val="BalloonTextChar"/>
    <w:rsid w:val="003C6C8F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3C6C8F"/>
    <w:rPr>
      <w:rFonts w:ascii="Segoe UI" w:hAnsi="Segoe UI" w:cs="Segoe UI"/>
      <w:sz w:val="18"/>
      <w:szCs w:val="18"/>
      <w:lang w:val="en-US" w:eastAsia="en-US"/>
    </w:rPr>
  </w:style>
  <w:style w:type="character" w:styleId="UnresolvedMention">
    <w:name w:val="Unresolved Mention"/>
    <w:basedOn w:val="DefaultParagraphFont"/>
    <w:uiPriority w:val="99"/>
    <w:unhideWhenUsed/>
    <w:rsid w:val="00B240C9"/>
    <w:rPr>
      <w:color w:val="605E5C"/>
      <w:shd w:val="clear" w:color="auto" w:fill="E1DFDD"/>
    </w:rPr>
  </w:style>
  <w:style w:type="character" w:styleId="Mention">
    <w:name w:val="Mention"/>
    <w:basedOn w:val="DefaultParagraphFont"/>
    <w:uiPriority w:val="99"/>
    <w:unhideWhenUsed/>
    <w:rsid w:val="00B240C9"/>
    <w:rPr>
      <w:color w:val="2B579A"/>
      <w:shd w:val="clear" w:color="auto" w:fill="E1DFDD"/>
    </w:rPr>
  </w:style>
  <w:style w:type="paragraph" w:styleId="Revision">
    <w:name w:val="Revision"/>
    <w:hidden/>
    <w:uiPriority w:val="99"/>
    <w:semiHidden/>
    <w:rsid w:val="00FA33B4"/>
    <w:rPr>
      <w:rFonts w:ascii="Verdana" w:hAnsi="Verdana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557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70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30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barrett\Desktop\PM%20Review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Client Document" ma:contentTypeID="0x010100B16301FA1C2D5E4DB9305F31D037531D02070100EAEC246849C81A4BA7B470C1AFD8AAFF" ma:contentTypeVersion="3" ma:contentTypeDescription="A document associated with a client" ma:contentTypeScope="" ma:versionID="8660e9f4d2495e929d93e8a6616d4a81">
  <xsd:schema xmlns:xsd="http://www.w3.org/2001/XMLSchema" xmlns:xs="http://www.w3.org/2001/XMLSchema" xmlns:p="http://schemas.microsoft.com/office/2006/metadata/properties" xmlns:ns2="1ffbd5dc-7a64-4097-8396-87f6c90b212f" targetNamespace="http://schemas.microsoft.com/office/2006/metadata/properties" ma:root="true" ma:fieldsID="07434d5f9b9ff652931a8c76cfaf3aa4" ns2:_="">
    <xsd:import namespace="1ffbd5dc-7a64-4097-8396-87f6c90b212f"/>
    <xsd:element name="properties">
      <xsd:complexType>
        <xsd:sequence>
          <xsd:element name="documentManagement">
            <xsd:complexType>
              <xsd:all>
                <xsd:element ref="ns2:TaxCatchAll" minOccurs="0"/>
                <xsd:element ref="ns2:TaxCatchAllLabel" minOccurs="0"/>
                <xsd:element ref="ns2:nae5750f31d8428b9a1182bd8e59d390" minOccurs="0"/>
                <xsd:element ref="ns2:ica44df5449d49f98766f83f0bd254a7" minOccurs="0"/>
                <xsd:element ref="ns2:ofdb165b7a42400995658a9538ebccb7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fbd5dc-7a64-4097-8396-87f6c90b212f" elementFormDefault="qualified">
    <xsd:import namespace="http://schemas.microsoft.com/office/2006/documentManagement/types"/>
    <xsd:import namespace="http://schemas.microsoft.com/office/infopath/2007/PartnerControls"/>
    <xsd:element name="TaxCatchAll" ma:index="8" nillable="true" ma:displayName="Taxonomy Catch All Column" ma:hidden="true" ma:list="{45250ea2-cfef-416b-9e22-46de40794d29}" ma:internalName="TaxCatchAll" ma:showField="CatchAllData" ma:web="025eec05-af72-44fb-9d53-267083c6e74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9" nillable="true" ma:displayName="Taxonomy Catch All Column1" ma:hidden="true" ma:list="{45250ea2-cfef-416b-9e22-46de40794d29}" ma:internalName="TaxCatchAllLabel" ma:readOnly="true" ma:showField="CatchAllDataLabel" ma:web="025eec05-af72-44fb-9d53-267083c6e74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nae5750f31d8428b9a1182bd8e59d390" ma:index="10" ma:taxonomy="true" ma:internalName="nae5750f31d8428b9a1182bd8e59d390" ma:taxonomyFieldName="Division" ma:displayName="Division" ma:readOnly="false" ma:default="1;#Custom Software|cecfb662-fc63-4c9e-b6e4-2e3797fe6f4f" ma:fieldId="{7ae5750f-31d8-428b-9a11-82bd8e59d390}" ma:sspId="5676dd91-060c-4b71-810a-dbdca5582071" ma:termSetId="32b39d25-b397-4982-8e8d-74d5df186044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ca44df5449d49f98766f83f0bd254a7" ma:index="12" ma:taxonomy="true" ma:internalName="ica44df5449d49f98766f83f0bd254a7" ma:taxonomyFieldName="Client" ma:displayName="Client" ma:default="6;#Grainger PLC|a74f1cb5-e995-4f9e-8521-6d52e2c6bf08" ma:fieldId="{2ca44df5-449d-49f9-8766-f83f0bd254a7}" ma:sspId="5676dd91-060c-4b71-810a-dbdca5582071" ma:termSetId="26f19758-7225-4257-8796-285d454d16a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ofdb165b7a42400995658a9538ebccb7" ma:index="14" ma:taxonomy="true" ma:internalName="ofdb165b7a42400995658a9538ebccb7" ma:taxonomyFieldName="Client_x0020_Document_x0020_Type" ma:displayName="Client Document Type" ma:readOnly="false" ma:default="" ma:fieldId="{8fdb165b-7a42-4009-9565-8a9538ebccb7}" ma:sspId="5676dd91-060c-4b71-810a-dbdca5582071" ma:termSetId="87785518-c8fe-4f86-8451-d27d55639c50" ma:anchorId="00000000-0000-0000-0000-000000000000" ma:open="false" ma:isKeyword="false">
      <xsd:complexType>
        <xsd:sequence>
          <xsd:element ref="pc:Terms" minOccurs="0" maxOccurs="1"/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SharedContentType xmlns="Microsoft.SharePoint.Taxonomy.ContentTypeSync" SourceId="5676dd91-060c-4b71-810a-dbdca5582071" ContentTypeId="0x010100B16301FA1C2D5E4DB9305F31D037531D020701" PreviousValue="false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nae5750f31d8428b9a1182bd8e59d390 xmlns="1ffbd5dc-7a64-4097-8396-87f6c90b212f">
      <Terms xmlns="http://schemas.microsoft.com/office/infopath/2007/PartnerControls">
        <TermInfo xmlns="http://schemas.microsoft.com/office/infopath/2007/PartnerControls">
          <TermName xmlns="http://schemas.microsoft.com/office/infopath/2007/PartnerControls">Salesforce</TermName>
          <TermId xmlns="http://schemas.microsoft.com/office/infopath/2007/PartnerControls">65ce3b0d-68ef-4d0b-ac56-177d5509cec4</TermId>
        </TermInfo>
      </Terms>
    </nae5750f31d8428b9a1182bd8e59d390>
    <TaxCatchAll xmlns="1ffbd5dc-7a64-4097-8396-87f6c90b212f">
      <Value>6</Value>
      <Value>13</Value>
      <Value>20</Value>
    </TaxCatchAll>
    <ofdb165b7a42400995658a9538ebccb7 xmlns="1ffbd5dc-7a64-4097-8396-87f6c90b212f">
      <Terms xmlns="http://schemas.microsoft.com/office/infopath/2007/PartnerControls">
        <TermInfo xmlns="http://schemas.microsoft.com/office/infopath/2007/PartnerControls">
          <TermName xmlns="http://schemas.microsoft.com/office/infopath/2007/PartnerControls">PM Report</TermName>
          <TermId xmlns="http://schemas.microsoft.com/office/infopath/2007/PartnerControls">9d58a819-7b07-406f-ac0f-0f196f5e097b</TermId>
        </TermInfo>
      </Terms>
    </ofdb165b7a42400995658a9538ebccb7>
    <ica44df5449d49f98766f83f0bd254a7 xmlns="1ffbd5dc-7a64-4097-8396-87f6c90b212f">
      <Terms xmlns="http://schemas.microsoft.com/office/infopath/2007/PartnerControls">
        <TermInfo xmlns="http://schemas.microsoft.com/office/infopath/2007/PartnerControls">
          <TermName xmlns="http://schemas.microsoft.com/office/infopath/2007/PartnerControls">Grainger PLC</TermName>
          <TermId xmlns="http://schemas.microsoft.com/office/infopath/2007/PartnerControls">a74f1cb5-e995-4f9e-8521-6d52e2c6bf08</TermId>
        </TermInfo>
      </Terms>
    </ica44df5449d49f98766f83f0bd254a7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A8658CC-3A85-4AD3-9FF7-C2F9561F606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ffbd5dc-7a64-4097-8396-87f6c90b212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82A0DD3-8E7F-4123-A85B-D6C79E0BAEFA}">
  <ds:schemaRefs>
    <ds:schemaRef ds:uri="Microsoft.SharePoint.Taxonomy.ContentTypeSync"/>
  </ds:schemaRefs>
</ds:datastoreItem>
</file>

<file path=customXml/itemProps3.xml><?xml version="1.0" encoding="utf-8"?>
<ds:datastoreItem xmlns:ds="http://schemas.openxmlformats.org/officeDocument/2006/customXml" ds:itemID="{AC66E1F7-F275-4C36-9B3E-4BA4D3913CF3}">
  <ds:schemaRefs>
    <ds:schemaRef ds:uri="http://schemas.openxmlformats.org/package/2006/metadata/core-properties"/>
    <ds:schemaRef ds:uri="http://purl.org/dc/elements/1.1/"/>
    <ds:schemaRef ds:uri="http://www.w3.org/XML/1998/namespace"/>
    <ds:schemaRef ds:uri="http://schemas.microsoft.com/office/2006/documentManagement/types"/>
    <ds:schemaRef ds:uri="1ffbd5dc-7a64-4097-8396-87f6c90b212f"/>
    <ds:schemaRef ds:uri="http://schemas.microsoft.com/office/infopath/2007/PartnerControls"/>
    <ds:schemaRef ds:uri="http://schemas.microsoft.com/office/2006/metadata/properties"/>
    <ds:schemaRef ds:uri="http://purl.org/dc/dcmitype/"/>
    <ds:schemaRef ds:uri="http://purl.org/dc/terms/"/>
  </ds:schemaRefs>
</ds:datastoreItem>
</file>

<file path=customXml/itemProps4.xml><?xml version="1.0" encoding="utf-8"?>
<ds:datastoreItem xmlns:ds="http://schemas.openxmlformats.org/officeDocument/2006/customXml" ds:itemID="{23C7F21D-41F6-4123-AA46-825AA8309ED8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56AC8BC0-3FEF-45FB-BA29-E7AC0A0A319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PM Review Template.dotx</Template>
  <TotalTime>105</TotalTime>
  <Pages>11</Pages>
  <Words>1948</Words>
  <Characters>10098</Characters>
  <Application>Microsoft Office Word</Application>
  <DocSecurity>0</DocSecurity>
  <Lines>84</Lines>
  <Paragraphs>24</Paragraphs>
  <ScaleCrop>false</ScaleCrop>
  <Manager>Version 1.0</Manager>
  <Company>Open Box Software</Company>
  <LinksUpToDate>false</LinksUpToDate>
  <CharactersWithSpaces>12022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End of Tenancy</dc:title>
  <dc:subject>Progress Report</dc:subject>
  <dc:creator>Shelley Bolle-Botsis</dc:creator>
  <cp:keywords/>
  <dc:description/>
  <cp:lastModifiedBy>Shaun Barrett</cp:lastModifiedBy>
  <cp:revision>328</cp:revision>
  <cp:lastPrinted>2023-12-13T14:17:00Z</cp:lastPrinted>
  <dcterms:created xsi:type="dcterms:W3CDTF">2023-05-03T09:06:00Z</dcterms:created>
  <dcterms:modified xsi:type="dcterms:W3CDTF">2023-12-13T14:17:00Z</dcterms:modified>
  <cp:category>Grainger PLC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 Id">
    <vt:lpwstr>BL9908016/MB</vt:lpwstr>
  </property>
  <property fmtid="{D5CDD505-2E9C-101B-9397-08002B2CF9AE}" pid="3" name="ContentTypeId">
    <vt:lpwstr>0x010100B16301FA1C2D5E4DB9305F31D037531D02070100EAEC246849C81A4BA7B470C1AFD8AAFF</vt:lpwstr>
  </property>
  <property fmtid="{D5CDD505-2E9C-101B-9397-08002B2CF9AE}" pid="4" name="_HasCopyDestinations">
    <vt:bool>false</vt:bool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emplateUrl">
    <vt:lpwstr/>
  </property>
  <property fmtid="{D5CDD505-2E9C-101B-9397-08002B2CF9AE}" pid="8" name="ComplianceAssetId">
    <vt:lpwstr/>
  </property>
  <property fmtid="{D5CDD505-2E9C-101B-9397-08002B2CF9AE}" pid="9" name="Client">
    <vt:lpwstr>6;#Grainger PLC|a74f1cb5-e995-4f9e-8521-6d52e2c6bf08</vt:lpwstr>
  </property>
  <property fmtid="{D5CDD505-2E9C-101B-9397-08002B2CF9AE}" pid="10" name="Client Document Type">
    <vt:lpwstr>20;#PM Report|9d58a819-7b07-406f-ac0f-0f196f5e097b</vt:lpwstr>
  </property>
  <property fmtid="{D5CDD505-2E9C-101B-9397-08002B2CF9AE}" pid="11" name="Division">
    <vt:lpwstr>13;#Salesforce|65ce3b0d-68ef-4d0b-ac56-177d5509cec4</vt:lpwstr>
  </property>
  <property fmtid="{D5CDD505-2E9C-101B-9397-08002B2CF9AE}" pid="12" name="Project">
    <vt:lpwstr>1506;#Website Application Support|0759d8e4-d342-45e9-8314-909e75b6fb9b</vt:lpwstr>
  </property>
  <property fmtid="{D5CDD505-2E9C-101B-9397-08002B2CF9AE}" pid="13" name="Order">
    <vt:r8>38600</vt:r8>
  </property>
  <property fmtid="{D5CDD505-2E9C-101B-9397-08002B2CF9AE}" pid="14" name="_dlc_policyId">
    <vt:lpwstr>0x010100C9C4CE5116564142B75530A5CBE7AC6A02|1640932072</vt:lpwstr>
  </property>
  <property fmtid="{D5CDD505-2E9C-101B-9397-08002B2CF9AE}" pid="15" name="Year">
    <vt:lpwstr>2021</vt:lpwstr>
  </property>
  <property fmtid="{D5CDD505-2E9C-101B-9397-08002B2CF9AE}" pid="16" name="Month">
    <vt:lpwstr>08 - August</vt:lpwstr>
  </property>
  <property fmtid="{D5CDD505-2E9C-101B-9397-08002B2CF9AE}" pid="17" name="ItemRetentionFormula">
    <vt:lpwstr>&lt;formula id="Microsoft.Office.RecordsManagement.PolicyFeatures.Expiration.Formula.BuiltIn"&gt;&lt;number&gt;1&lt;/number&gt;&lt;property&gt;_vti_ItemDeclaredRecord&lt;/property&gt;&lt;propertyId&gt;f9a44731-84eb-43a4-9973-cd2953ad8646&lt;/propertyId&gt;&lt;period&gt;days&lt;/period&gt;&lt;/formula&gt;</vt:lpwstr>
  </property>
  <property fmtid="{D5CDD505-2E9C-101B-9397-08002B2CF9AE}" pid="18" name="display_urn">
    <vt:lpwstr>Shaun Barrett</vt:lpwstr>
  </property>
  <property fmtid="{D5CDD505-2E9C-101B-9397-08002B2CF9AE}" pid="19" name="SharedWithUsers">
    <vt:lpwstr>17;#Shaun Barrett</vt:lpwstr>
  </property>
</Properties>
</file>