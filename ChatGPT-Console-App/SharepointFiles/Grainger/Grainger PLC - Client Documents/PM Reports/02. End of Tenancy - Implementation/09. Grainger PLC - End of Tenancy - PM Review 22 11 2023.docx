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2CB396" w14:textId="77311B07" w:rsidR="00765FB9" w:rsidRDefault="00156765" w:rsidP="00765FB9">
      <w:pPr>
        <w:rPr>
          <w:color w:val="595959" w:themeColor="text1" w:themeTint="A6"/>
          <w:sz w:val="28"/>
        </w:rPr>
      </w:pPr>
      <w:r>
        <w:rPr>
          <w:color w:val="595959" w:themeColor="text1" w:themeTint="A6"/>
          <w:sz w:val="28"/>
        </w:rPr>
        <w:t>P</w:t>
      </w:r>
      <w:r w:rsidR="006043E9" w:rsidRPr="006B2601">
        <w:rPr>
          <w:color w:val="595959" w:themeColor="text1" w:themeTint="A6"/>
          <w:sz w:val="28"/>
        </w:rPr>
        <w:t xml:space="preserve">roject Management </w:t>
      </w:r>
      <w:r w:rsidR="009C4BB4">
        <w:rPr>
          <w:color w:val="595959" w:themeColor="text1" w:themeTint="A6"/>
          <w:sz w:val="28"/>
        </w:rPr>
        <w:t>Review</w:t>
      </w:r>
      <w:r w:rsidR="006043E9" w:rsidRPr="006B2601">
        <w:rPr>
          <w:color w:val="595959" w:themeColor="text1" w:themeTint="A6"/>
          <w:sz w:val="28"/>
        </w:rPr>
        <w:t xml:space="preserve"> </w:t>
      </w:r>
      <w:r w:rsidR="00E75F63">
        <w:rPr>
          <w:color w:val="595959" w:themeColor="text1" w:themeTint="A6"/>
          <w:sz w:val="28"/>
        </w:rPr>
        <w:t xml:space="preserve">Summary </w:t>
      </w:r>
      <w:r w:rsidR="006043E9" w:rsidRPr="006B2601">
        <w:rPr>
          <w:color w:val="595959" w:themeColor="text1" w:themeTint="A6"/>
          <w:sz w:val="28"/>
        </w:rPr>
        <w:t xml:space="preserve">– </w:t>
      </w:r>
      <w:r w:rsidR="006B2601" w:rsidRPr="006B2601">
        <w:rPr>
          <w:color w:val="595959" w:themeColor="text1" w:themeTint="A6"/>
          <w:sz w:val="28"/>
        </w:rPr>
        <w:fldChar w:fldCharType="begin"/>
      </w:r>
      <w:r w:rsidR="006B2601" w:rsidRPr="006B2601">
        <w:rPr>
          <w:color w:val="595959" w:themeColor="text1" w:themeTint="A6"/>
          <w:sz w:val="28"/>
        </w:rPr>
        <w:instrText xml:space="preserve"> DOCPROPERTY  Category  \* MERGEFORMAT </w:instrText>
      </w:r>
      <w:r w:rsidR="006B2601" w:rsidRPr="006B2601">
        <w:rPr>
          <w:color w:val="595959" w:themeColor="text1" w:themeTint="A6"/>
          <w:sz w:val="28"/>
        </w:rPr>
        <w:fldChar w:fldCharType="separate"/>
      </w:r>
      <w:r w:rsidR="008D4505">
        <w:rPr>
          <w:color w:val="595959" w:themeColor="text1" w:themeTint="A6"/>
          <w:sz w:val="28"/>
        </w:rPr>
        <w:t>Grainger PLC</w:t>
      </w:r>
      <w:r w:rsidR="006B2601" w:rsidRPr="006B2601">
        <w:rPr>
          <w:color w:val="595959" w:themeColor="text1" w:themeTint="A6"/>
          <w:sz w:val="28"/>
        </w:rPr>
        <w:fldChar w:fldCharType="end"/>
      </w:r>
    </w:p>
    <w:p w14:paraId="3C874DD0" w14:textId="77777777" w:rsidR="00195635" w:rsidRDefault="00195635" w:rsidP="00765FB9">
      <w:pPr>
        <w:rPr>
          <w:color w:val="595959" w:themeColor="text1" w:themeTint="A6"/>
          <w:sz w:val="28"/>
        </w:rPr>
      </w:pPr>
    </w:p>
    <w:tbl>
      <w:tblPr>
        <w:tblW w:w="14176" w:type="dxa"/>
        <w:tblInd w:w="-743" w:type="dxa"/>
        <w:tblBorders>
          <w:top w:val="single" w:sz="6" w:space="0" w:color="7F7F7F" w:themeColor="text1" w:themeTint="80"/>
          <w:left w:val="single" w:sz="6" w:space="0" w:color="7F7F7F" w:themeColor="text1" w:themeTint="80"/>
          <w:bottom w:val="single" w:sz="6" w:space="0" w:color="7F7F7F" w:themeColor="text1" w:themeTint="80"/>
          <w:right w:val="single" w:sz="6" w:space="0" w:color="7F7F7F" w:themeColor="text1" w:themeTint="80"/>
          <w:insideH w:val="single" w:sz="6" w:space="0" w:color="7F7F7F" w:themeColor="text1" w:themeTint="80"/>
          <w:insideV w:val="single" w:sz="6" w:space="0" w:color="7F7F7F" w:themeColor="text1" w:themeTint="80"/>
        </w:tblBorders>
        <w:tblLayout w:type="fixed"/>
        <w:tblLook w:val="01E0" w:firstRow="1" w:lastRow="1" w:firstColumn="1" w:lastColumn="1" w:noHBand="0" w:noVBand="0"/>
      </w:tblPr>
      <w:tblGrid>
        <w:gridCol w:w="3070"/>
        <w:gridCol w:w="2627"/>
        <w:gridCol w:w="1842"/>
        <w:gridCol w:w="2477"/>
        <w:gridCol w:w="4160"/>
      </w:tblGrid>
      <w:tr w:rsidR="00765FB9" w:rsidRPr="00F539F5" w14:paraId="2A800602" w14:textId="77777777" w:rsidTr="7BA2081C">
        <w:tc>
          <w:tcPr>
            <w:tcW w:w="3070" w:type="dxa"/>
            <w:shd w:val="clear" w:color="auto" w:fill="F2F2F2" w:themeFill="background1" w:themeFillShade="F2"/>
            <w:vAlign w:val="center"/>
            <w:hideMark/>
          </w:tcPr>
          <w:p w14:paraId="3CF24680" w14:textId="77777777" w:rsidR="00765FB9" w:rsidRPr="00F539F5" w:rsidRDefault="00765FB9" w:rsidP="00783CED">
            <w:pPr>
              <w:pStyle w:val="IndentOne"/>
              <w:spacing w:before="60" w:after="60" w:line="240" w:lineRule="atLeast"/>
              <w:ind w:left="0"/>
              <w:rPr>
                <w:b/>
                <w:lang w:val="en-GB" w:eastAsia="en-ZA"/>
              </w:rPr>
            </w:pPr>
            <w:r w:rsidRPr="00F539F5">
              <w:rPr>
                <w:b/>
              </w:rPr>
              <w:t>Project</w:t>
            </w:r>
          </w:p>
        </w:tc>
        <w:tc>
          <w:tcPr>
            <w:tcW w:w="11106" w:type="dxa"/>
            <w:gridSpan w:val="4"/>
            <w:vAlign w:val="center"/>
            <w:hideMark/>
          </w:tcPr>
          <w:p w14:paraId="35878181" w14:textId="644986C4" w:rsidR="00765FB9" w:rsidRPr="00F539F5" w:rsidRDefault="009C57B0" w:rsidP="00783CED">
            <w:pPr>
              <w:pStyle w:val="IndentOne"/>
              <w:spacing w:before="60" w:after="60" w:line="240" w:lineRule="atLeast"/>
              <w:ind w:left="0"/>
            </w:pPr>
            <w:r>
              <w:t xml:space="preserve">End of Tenancy </w:t>
            </w:r>
          </w:p>
        </w:tc>
      </w:tr>
      <w:tr w:rsidR="00765FB9" w14:paraId="4E8646B4" w14:textId="77777777" w:rsidTr="7BA2081C">
        <w:tc>
          <w:tcPr>
            <w:tcW w:w="3070" w:type="dxa"/>
            <w:shd w:val="clear" w:color="auto" w:fill="F2F2F2" w:themeFill="background1" w:themeFillShade="F2"/>
            <w:vAlign w:val="center"/>
          </w:tcPr>
          <w:p w14:paraId="0C7353E5" w14:textId="77777777" w:rsidR="00765FB9" w:rsidRPr="00F539F5" w:rsidRDefault="00765FB9" w:rsidP="00783CED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>
              <w:rPr>
                <w:b/>
              </w:rPr>
              <w:t>Period</w:t>
            </w:r>
          </w:p>
        </w:tc>
        <w:tc>
          <w:tcPr>
            <w:tcW w:w="11106" w:type="dxa"/>
            <w:gridSpan w:val="4"/>
            <w:vAlign w:val="center"/>
          </w:tcPr>
          <w:p w14:paraId="3F663183" w14:textId="55D0027C" w:rsidR="00765FB9" w:rsidRDefault="000506FB" w:rsidP="7CDBD432">
            <w:pPr>
              <w:pStyle w:val="IndentOne"/>
              <w:spacing w:before="60" w:after="60"/>
              <w:ind w:left="0"/>
            </w:pPr>
            <w:r>
              <w:t>15</w:t>
            </w:r>
            <w:r w:rsidRPr="000506FB">
              <w:rPr>
                <w:vertAlign w:val="superscript"/>
              </w:rPr>
              <w:t>th</w:t>
            </w:r>
            <w:r>
              <w:t xml:space="preserve"> </w:t>
            </w:r>
            <w:r w:rsidR="002637D7">
              <w:t>– 22</w:t>
            </w:r>
            <w:r w:rsidR="002637D7" w:rsidRPr="002637D7">
              <w:rPr>
                <w:vertAlign w:val="superscript"/>
              </w:rPr>
              <w:t>nd</w:t>
            </w:r>
            <w:r w:rsidR="002637D7">
              <w:t xml:space="preserve"> </w:t>
            </w:r>
            <w:r w:rsidR="004E06A6">
              <w:t>Nov 2023</w:t>
            </w:r>
          </w:p>
        </w:tc>
      </w:tr>
      <w:tr w:rsidR="00765FB9" w:rsidRPr="00F539F5" w14:paraId="56316115" w14:textId="77777777" w:rsidTr="7BA2081C">
        <w:tc>
          <w:tcPr>
            <w:tcW w:w="3070" w:type="dxa"/>
            <w:shd w:val="clear" w:color="auto" w:fill="F2F2F2" w:themeFill="background1" w:themeFillShade="F2"/>
            <w:vAlign w:val="center"/>
            <w:hideMark/>
          </w:tcPr>
          <w:p w14:paraId="1053589C" w14:textId="77777777" w:rsidR="00765FB9" w:rsidRPr="00F539F5" w:rsidRDefault="00765FB9" w:rsidP="00783CED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 w:rsidRPr="00F539F5">
              <w:rPr>
                <w:b/>
              </w:rPr>
              <w:t>Status Overview</w:t>
            </w:r>
          </w:p>
        </w:tc>
        <w:tc>
          <w:tcPr>
            <w:tcW w:w="11106" w:type="dxa"/>
            <w:gridSpan w:val="4"/>
            <w:shd w:val="clear" w:color="auto" w:fill="auto"/>
            <w:vAlign w:val="center"/>
            <w:hideMark/>
          </w:tcPr>
          <w:p w14:paraId="687B1DC1" w14:textId="01562385" w:rsidR="001F1EEF" w:rsidRPr="00F539F5" w:rsidRDefault="001F1EEF" w:rsidP="00783CED">
            <w:pPr>
              <w:pStyle w:val="IndentOne"/>
              <w:spacing w:before="60" w:after="60" w:line="240" w:lineRule="atLeast"/>
              <w:ind w:left="0"/>
            </w:pPr>
            <w:r>
              <w:t xml:space="preserve">Sprint </w:t>
            </w:r>
            <w:r w:rsidR="000506FB">
              <w:t>4</w:t>
            </w:r>
            <w:r>
              <w:t>: Build</w:t>
            </w:r>
          </w:p>
        </w:tc>
      </w:tr>
      <w:tr w:rsidR="00852FAA" w:rsidRPr="008E0703" w14:paraId="6D807C40" w14:textId="77777777" w:rsidTr="00794823">
        <w:trPr>
          <w:trHeight w:val="180"/>
        </w:trPr>
        <w:tc>
          <w:tcPr>
            <w:tcW w:w="3070" w:type="dxa"/>
            <w:vMerge w:val="restart"/>
            <w:shd w:val="clear" w:color="auto" w:fill="F2F2F2" w:themeFill="background1" w:themeFillShade="F2"/>
            <w:vAlign w:val="center"/>
            <w:hideMark/>
          </w:tcPr>
          <w:p w14:paraId="3F665904" w14:textId="77777777" w:rsidR="00852FAA" w:rsidRPr="00F539F5" w:rsidRDefault="00852FAA" w:rsidP="00783CED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 w:rsidRPr="00F539F5">
              <w:rPr>
                <w:b/>
              </w:rPr>
              <w:t>Progress in the last week</w:t>
            </w:r>
          </w:p>
        </w:tc>
        <w:tc>
          <w:tcPr>
            <w:tcW w:w="4469" w:type="dxa"/>
            <w:gridSpan w:val="2"/>
            <w:shd w:val="clear" w:color="auto" w:fill="F2F2F2" w:themeFill="background1" w:themeFillShade="F2"/>
            <w:vAlign w:val="center"/>
            <w:hideMark/>
          </w:tcPr>
          <w:p w14:paraId="5471C7FE" w14:textId="77777777" w:rsidR="00852FAA" w:rsidRPr="000A2172" w:rsidRDefault="00852FAA" w:rsidP="007D39A5">
            <w:pPr>
              <w:pStyle w:val="ListBullet"/>
              <w:numPr>
                <w:ilvl w:val="0"/>
                <w:numId w:val="0"/>
              </w:numPr>
              <w:rPr>
                <w:b/>
                <w:bCs/>
              </w:rPr>
            </w:pPr>
            <w:r w:rsidRPr="000A2172">
              <w:rPr>
                <w:b/>
                <w:bCs/>
              </w:rPr>
              <w:t>Item</w:t>
            </w:r>
          </w:p>
        </w:tc>
        <w:tc>
          <w:tcPr>
            <w:tcW w:w="2477" w:type="dxa"/>
            <w:shd w:val="clear" w:color="auto" w:fill="F2F2F2" w:themeFill="background1" w:themeFillShade="F2"/>
            <w:vAlign w:val="center"/>
            <w:hideMark/>
          </w:tcPr>
          <w:p w14:paraId="2C123770" w14:textId="77777777" w:rsidR="00852FAA" w:rsidRPr="000A2172" w:rsidRDefault="00852FAA" w:rsidP="007D39A5">
            <w:pPr>
              <w:pStyle w:val="ListBullet"/>
              <w:numPr>
                <w:ilvl w:val="0"/>
                <w:numId w:val="0"/>
              </w:numPr>
              <w:rPr>
                <w:b/>
                <w:bCs/>
              </w:rPr>
            </w:pPr>
            <w:r w:rsidRPr="000A2172">
              <w:rPr>
                <w:b/>
                <w:bCs/>
              </w:rPr>
              <w:t>Completed</w:t>
            </w:r>
          </w:p>
        </w:tc>
        <w:tc>
          <w:tcPr>
            <w:tcW w:w="4160" w:type="dxa"/>
            <w:shd w:val="clear" w:color="auto" w:fill="F2F2F2" w:themeFill="background1" w:themeFillShade="F2"/>
            <w:vAlign w:val="center"/>
            <w:hideMark/>
          </w:tcPr>
          <w:p w14:paraId="51E58732" w14:textId="77777777" w:rsidR="00852FAA" w:rsidRPr="000A2172" w:rsidRDefault="00852FAA" w:rsidP="007D39A5">
            <w:pPr>
              <w:pStyle w:val="ListBullet"/>
              <w:numPr>
                <w:ilvl w:val="0"/>
                <w:numId w:val="0"/>
              </w:numPr>
              <w:rPr>
                <w:b/>
                <w:bCs/>
              </w:rPr>
            </w:pPr>
            <w:r w:rsidRPr="000A2172">
              <w:rPr>
                <w:b/>
                <w:bCs/>
              </w:rPr>
              <w:t>Responsible</w:t>
            </w:r>
          </w:p>
        </w:tc>
      </w:tr>
      <w:tr w:rsidR="002637D7" w14:paraId="36334B8B" w14:textId="77777777" w:rsidTr="00794823">
        <w:trPr>
          <w:trHeight w:val="178"/>
        </w:trPr>
        <w:tc>
          <w:tcPr>
            <w:tcW w:w="3070" w:type="dxa"/>
            <w:vMerge/>
            <w:vAlign w:val="center"/>
          </w:tcPr>
          <w:p w14:paraId="25376412" w14:textId="77777777" w:rsidR="002637D7" w:rsidRPr="00F539F5" w:rsidRDefault="002637D7" w:rsidP="002637D7">
            <w:pPr>
              <w:spacing w:before="60" w:after="60" w:line="240" w:lineRule="atLeast"/>
              <w:rPr>
                <w:b/>
                <w:lang w:val="en-GB"/>
              </w:rPr>
            </w:pPr>
          </w:p>
        </w:tc>
        <w:tc>
          <w:tcPr>
            <w:tcW w:w="4469" w:type="dxa"/>
            <w:gridSpan w:val="2"/>
            <w:vAlign w:val="center"/>
          </w:tcPr>
          <w:p w14:paraId="5906BF1C" w14:textId="271A2B0E" w:rsidR="002637D7" w:rsidRDefault="002637D7" w:rsidP="002637D7">
            <w:pPr>
              <w:pStyle w:val="ListBullet"/>
              <w:numPr>
                <w:ilvl w:val="0"/>
                <w:numId w:val="0"/>
              </w:numPr>
            </w:pPr>
            <w:r w:rsidRPr="008555CA">
              <w:t>Sprint 3 UAT</w:t>
            </w:r>
            <w:r>
              <w:t xml:space="preserve"> Feedback</w:t>
            </w:r>
          </w:p>
        </w:tc>
        <w:tc>
          <w:tcPr>
            <w:tcW w:w="2477" w:type="dxa"/>
            <w:vAlign w:val="center"/>
          </w:tcPr>
          <w:p w14:paraId="72DE7454" w14:textId="31F276F4" w:rsidR="002637D7" w:rsidRDefault="002637D7" w:rsidP="002637D7">
            <w:pPr>
              <w:pStyle w:val="ListBullet"/>
              <w:numPr>
                <w:ilvl w:val="0"/>
                <w:numId w:val="0"/>
              </w:numPr>
            </w:pPr>
            <w:r>
              <w:t>17</w:t>
            </w:r>
            <w:r w:rsidRPr="0061732D">
              <w:rPr>
                <w:vertAlign w:val="superscript"/>
              </w:rPr>
              <w:t>th</w:t>
            </w:r>
            <w:r>
              <w:t xml:space="preserve"> Nov</w:t>
            </w:r>
          </w:p>
        </w:tc>
        <w:tc>
          <w:tcPr>
            <w:tcW w:w="4160" w:type="dxa"/>
            <w:vAlign w:val="center"/>
          </w:tcPr>
          <w:p w14:paraId="5B21AE94" w14:textId="3DCA3154" w:rsidR="002637D7" w:rsidRDefault="002637D7" w:rsidP="002637D7">
            <w:pPr>
              <w:pStyle w:val="ListBullet"/>
              <w:numPr>
                <w:ilvl w:val="0"/>
                <w:numId w:val="0"/>
              </w:numPr>
            </w:pPr>
            <w:r>
              <w:t>Grainger</w:t>
            </w:r>
          </w:p>
        </w:tc>
      </w:tr>
      <w:tr w:rsidR="00B05170" w14:paraId="36BC12DD" w14:textId="77777777" w:rsidTr="00794823">
        <w:trPr>
          <w:trHeight w:val="178"/>
        </w:trPr>
        <w:tc>
          <w:tcPr>
            <w:tcW w:w="3070" w:type="dxa"/>
            <w:vMerge/>
            <w:vAlign w:val="center"/>
          </w:tcPr>
          <w:p w14:paraId="3C9E5847" w14:textId="77777777" w:rsidR="00B05170" w:rsidRPr="00F539F5" w:rsidRDefault="00B05170" w:rsidP="00B05170">
            <w:pPr>
              <w:spacing w:before="60" w:after="60" w:line="240" w:lineRule="atLeast"/>
              <w:rPr>
                <w:b/>
                <w:lang w:val="en-GB"/>
              </w:rPr>
            </w:pPr>
          </w:p>
        </w:tc>
        <w:tc>
          <w:tcPr>
            <w:tcW w:w="4469" w:type="dxa"/>
            <w:gridSpan w:val="2"/>
            <w:vAlign w:val="center"/>
          </w:tcPr>
          <w:p w14:paraId="21AD67FF" w14:textId="6D4C469F" w:rsidR="00B05170" w:rsidRDefault="00B05170" w:rsidP="00B05170">
            <w:pPr>
              <w:pStyle w:val="ListBullet"/>
              <w:numPr>
                <w:ilvl w:val="0"/>
                <w:numId w:val="0"/>
              </w:numPr>
            </w:pPr>
            <w:r w:rsidRPr="00F04E56">
              <w:t xml:space="preserve">Review of </w:t>
            </w:r>
            <w:r>
              <w:t>Production Deployment dates</w:t>
            </w:r>
          </w:p>
        </w:tc>
        <w:tc>
          <w:tcPr>
            <w:tcW w:w="2477" w:type="dxa"/>
            <w:vAlign w:val="center"/>
          </w:tcPr>
          <w:p w14:paraId="147B7110" w14:textId="223E3681" w:rsidR="00B05170" w:rsidRDefault="00B05170" w:rsidP="00B05170">
            <w:pPr>
              <w:pStyle w:val="ListBullet"/>
              <w:numPr>
                <w:ilvl w:val="0"/>
                <w:numId w:val="0"/>
              </w:numPr>
            </w:pPr>
            <w:r>
              <w:t>21</w:t>
            </w:r>
            <w:r w:rsidRPr="00600D4F">
              <w:rPr>
                <w:vertAlign w:val="superscript"/>
              </w:rPr>
              <w:t>st</w:t>
            </w:r>
            <w:r>
              <w:t xml:space="preserve"> Nov</w:t>
            </w:r>
          </w:p>
        </w:tc>
        <w:tc>
          <w:tcPr>
            <w:tcW w:w="4160" w:type="dxa"/>
            <w:vAlign w:val="center"/>
          </w:tcPr>
          <w:p w14:paraId="5EAD3AF8" w14:textId="47BDA657" w:rsidR="00B05170" w:rsidRDefault="00B05170" w:rsidP="00B05170">
            <w:pPr>
              <w:pStyle w:val="ListBullet"/>
              <w:numPr>
                <w:ilvl w:val="0"/>
                <w:numId w:val="0"/>
              </w:numPr>
            </w:pPr>
            <w:r>
              <w:t>Grainger / Open Box</w:t>
            </w:r>
          </w:p>
        </w:tc>
      </w:tr>
      <w:tr w:rsidR="00B05170" w:rsidRPr="008E0703" w14:paraId="0E744017" w14:textId="77777777" w:rsidTr="00794823">
        <w:trPr>
          <w:trHeight w:val="180"/>
        </w:trPr>
        <w:tc>
          <w:tcPr>
            <w:tcW w:w="3070" w:type="dxa"/>
            <w:vMerge w:val="restart"/>
            <w:shd w:val="clear" w:color="auto" w:fill="F2F2F2" w:themeFill="background1" w:themeFillShade="F2"/>
            <w:vAlign w:val="center"/>
            <w:hideMark/>
          </w:tcPr>
          <w:p w14:paraId="101B33A3" w14:textId="77777777" w:rsidR="00B05170" w:rsidRPr="00F539F5" w:rsidRDefault="00B05170" w:rsidP="00B05170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 w:rsidRPr="00F539F5">
              <w:rPr>
                <w:b/>
              </w:rPr>
              <w:t>Upcoming deliverables / feedback required</w:t>
            </w:r>
          </w:p>
        </w:tc>
        <w:tc>
          <w:tcPr>
            <w:tcW w:w="2627" w:type="dxa"/>
            <w:shd w:val="clear" w:color="auto" w:fill="F2F2F2" w:themeFill="background1" w:themeFillShade="F2"/>
            <w:vAlign w:val="center"/>
            <w:hideMark/>
          </w:tcPr>
          <w:p w14:paraId="7E989FBF" w14:textId="77777777" w:rsidR="00B05170" w:rsidRPr="000A2172" w:rsidRDefault="00B05170" w:rsidP="00B05170">
            <w:pPr>
              <w:pStyle w:val="ListBullet"/>
              <w:numPr>
                <w:ilvl w:val="0"/>
                <w:numId w:val="0"/>
              </w:numPr>
              <w:rPr>
                <w:b/>
                <w:bCs/>
              </w:rPr>
            </w:pPr>
            <w:r w:rsidRPr="000A2172">
              <w:rPr>
                <w:b/>
                <w:bCs/>
              </w:rPr>
              <w:t>Item</w:t>
            </w:r>
          </w:p>
        </w:tc>
        <w:tc>
          <w:tcPr>
            <w:tcW w:w="1842" w:type="dxa"/>
            <w:shd w:val="clear" w:color="auto" w:fill="F2F2F2" w:themeFill="background1" w:themeFillShade="F2"/>
            <w:vAlign w:val="center"/>
            <w:hideMark/>
          </w:tcPr>
          <w:p w14:paraId="403550AE" w14:textId="77777777" w:rsidR="00B05170" w:rsidRPr="000A2172" w:rsidRDefault="00B05170" w:rsidP="00B05170">
            <w:pPr>
              <w:pStyle w:val="ListBullet"/>
              <w:numPr>
                <w:ilvl w:val="0"/>
                <w:numId w:val="0"/>
              </w:numPr>
              <w:rPr>
                <w:b/>
                <w:bCs/>
              </w:rPr>
            </w:pPr>
            <w:r w:rsidRPr="000A2172">
              <w:rPr>
                <w:b/>
                <w:bCs/>
              </w:rPr>
              <w:t>Due</w:t>
            </w:r>
          </w:p>
        </w:tc>
        <w:tc>
          <w:tcPr>
            <w:tcW w:w="2477" w:type="dxa"/>
            <w:shd w:val="clear" w:color="auto" w:fill="F2F2F2" w:themeFill="background1" w:themeFillShade="F2"/>
            <w:vAlign w:val="center"/>
            <w:hideMark/>
          </w:tcPr>
          <w:p w14:paraId="58650B6F" w14:textId="77777777" w:rsidR="00B05170" w:rsidRPr="000A2172" w:rsidRDefault="00B05170" w:rsidP="00B05170">
            <w:pPr>
              <w:pStyle w:val="ListBullet"/>
              <w:numPr>
                <w:ilvl w:val="0"/>
                <w:numId w:val="0"/>
              </w:numPr>
              <w:rPr>
                <w:b/>
                <w:bCs/>
              </w:rPr>
            </w:pPr>
            <w:r w:rsidRPr="000A2172">
              <w:rPr>
                <w:b/>
                <w:bCs/>
              </w:rPr>
              <w:t>Responsible</w:t>
            </w:r>
          </w:p>
        </w:tc>
        <w:tc>
          <w:tcPr>
            <w:tcW w:w="4160" w:type="dxa"/>
            <w:shd w:val="clear" w:color="auto" w:fill="F2F2F2" w:themeFill="background1" w:themeFillShade="F2"/>
            <w:vAlign w:val="center"/>
          </w:tcPr>
          <w:p w14:paraId="37749491" w14:textId="77777777" w:rsidR="00B05170" w:rsidRPr="000A2172" w:rsidRDefault="00B05170" w:rsidP="00B05170">
            <w:pPr>
              <w:pStyle w:val="ListBullet"/>
              <w:numPr>
                <w:ilvl w:val="0"/>
                <w:numId w:val="0"/>
              </w:numPr>
              <w:rPr>
                <w:b/>
                <w:bCs/>
              </w:rPr>
            </w:pPr>
            <w:r w:rsidRPr="000A2172">
              <w:rPr>
                <w:b/>
                <w:bCs/>
              </w:rPr>
              <w:t>Status</w:t>
            </w:r>
          </w:p>
        </w:tc>
      </w:tr>
      <w:tr w:rsidR="00B05170" w:rsidRPr="006218D6" w14:paraId="1AEC2D81" w14:textId="77777777" w:rsidTr="00794823">
        <w:trPr>
          <w:trHeight w:val="178"/>
        </w:trPr>
        <w:tc>
          <w:tcPr>
            <w:tcW w:w="3070" w:type="dxa"/>
            <w:vMerge/>
            <w:vAlign w:val="center"/>
          </w:tcPr>
          <w:p w14:paraId="05D93D68" w14:textId="77777777" w:rsidR="00B05170" w:rsidRPr="00F539F5" w:rsidRDefault="00B05170" w:rsidP="00B05170">
            <w:pPr>
              <w:spacing w:before="60" w:after="60" w:line="240" w:lineRule="atLeast"/>
              <w:rPr>
                <w:b/>
                <w:lang w:val="en-GB"/>
              </w:rPr>
            </w:pPr>
          </w:p>
        </w:tc>
        <w:tc>
          <w:tcPr>
            <w:tcW w:w="2627" w:type="dxa"/>
            <w:vAlign w:val="center"/>
          </w:tcPr>
          <w:p w14:paraId="7A157CD2" w14:textId="114382B6" w:rsidR="00B05170" w:rsidRPr="008555CA" w:rsidRDefault="00B05170" w:rsidP="00B05170">
            <w:pPr>
              <w:pStyle w:val="ListBullet"/>
              <w:numPr>
                <w:ilvl w:val="0"/>
                <w:numId w:val="0"/>
              </w:numPr>
            </w:pPr>
            <w:r>
              <w:t>Go-Live Preparation</w:t>
            </w:r>
          </w:p>
        </w:tc>
        <w:tc>
          <w:tcPr>
            <w:tcW w:w="1842" w:type="dxa"/>
            <w:vAlign w:val="center"/>
          </w:tcPr>
          <w:p w14:paraId="25626D6A" w14:textId="0FF123E4" w:rsidR="00B05170" w:rsidRDefault="00B05170" w:rsidP="00B05170">
            <w:pPr>
              <w:pStyle w:val="ListBullet"/>
              <w:numPr>
                <w:ilvl w:val="0"/>
                <w:numId w:val="0"/>
              </w:numPr>
            </w:pPr>
            <w:r>
              <w:t>WIP</w:t>
            </w:r>
          </w:p>
        </w:tc>
        <w:tc>
          <w:tcPr>
            <w:tcW w:w="2477" w:type="dxa"/>
            <w:vAlign w:val="center"/>
          </w:tcPr>
          <w:p w14:paraId="4C0C4F5A" w14:textId="66495142" w:rsidR="00B05170" w:rsidRDefault="00B05170" w:rsidP="00B05170">
            <w:pPr>
              <w:pStyle w:val="ListBullet"/>
              <w:numPr>
                <w:ilvl w:val="0"/>
                <w:numId w:val="0"/>
              </w:numPr>
            </w:pPr>
            <w:r>
              <w:t>Grainger</w:t>
            </w:r>
          </w:p>
        </w:tc>
        <w:tc>
          <w:tcPr>
            <w:tcW w:w="4160" w:type="dxa"/>
            <w:shd w:val="clear" w:color="auto" w:fill="92D050"/>
            <w:vAlign w:val="center"/>
          </w:tcPr>
          <w:p w14:paraId="0F4D135A" w14:textId="04F2929C" w:rsidR="00B05170" w:rsidRDefault="00B05170" w:rsidP="00B05170">
            <w:pPr>
              <w:pStyle w:val="ListBullet"/>
              <w:numPr>
                <w:ilvl w:val="0"/>
                <w:numId w:val="0"/>
              </w:numPr>
            </w:pPr>
            <w:r>
              <w:t>Change Management, Training, Support</w:t>
            </w:r>
          </w:p>
        </w:tc>
      </w:tr>
      <w:tr w:rsidR="005D18E9" w:rsidRPr="006218D6" w14:paraId="2F531BAA" w14:textId="77777777" w:rsidTr="00794823">
        <w:trPr>
          <w:trHeight w:val="178"/>
        </w:trPr>
        <w:tc>
          <w:tcPr>
            <w:tcW w:w="3070" w:type="dxa"/>
            <w:vMerge/>
            <w:vAlign w:val="center"/>
          </w:tcPr>
          <w:p w14:paraId="76EF5B6E" w14:textId="77777777" w:rsidR="005D18E9" w:rsidRPr="00F539F5" w:rsidRDefault="005D18E9" w:rsidP="00B05170">
            <w:pPr>
              <w:spacing w:before="60" w:after="60" w:line="240" w:lineRule="atLeast"/>
              <w:rPr>
                <w:b/>
                <w:lang w:val="en-GB"/>
              </w:rPr>
            </w:pPr>
          </w:p>
        </w:tc>
        <w:tc>
          <w:tcPr>
            <w:tcW w:w="2627" w:type="dxa"/>
            <w:vAlign w:val="center"/>
          </w:tcPr>
          <w:p w14:paraId="5793706A" w14:textId="136D9DDD" w:rsidR="005D18E9" w:rsidRDefault="005D18E9" w:rsidP="00B05170">
            <w:pPr>
              <w:pStyle w:val="ListBullet"/>
              <w:numPr>
                <w:ilvl w:val="0"/>
                <w:numId w:val="0"/>
              </w:numPr>
            </w:pPr>
            <w:r>
              <w:t>Demo</w:t>
            </w:r>
          </w:p>
        </w:tc>
        <w:tc>
          <w:tcPr>
            <w:tcW w:w="1842" w:type="dxa"/>
            <w:vAlign w:val="center"/>
          </w:tcPr>
          <w:p w14:paraId="4E4C6A40" w14:textId="0C4D8AD3" w:rsidR="005D18E9" w:rsidRDefault="005D18E9" w:rsidP="00B05170">
            <w:pPr>
              <w:pStyle w:val="ListBullet"/>
              <w:numPr>
                <w:ilvl w:val="0"/>
                <w:numId w:val="0"/>
              </w:numPr>
            </w:pPr>
            <w:r>
              <w:t>1</w:t>
            </w:r>
            <w:r w:rsidRPr="005D18E9">
              <w:rPr>
                <w:vertAlign w:val="superscript"/>
              </w:rPr>
              <w:t>st</w:t>
            </w:r>
            <w:r>
              <w:t xml:space="preserve"> Dec</w:t>
            </w:r>
          </w:p>
        </w:tc>
        <w:tc>
          <w:tcPr>
            <w:tcW w:w="2477" w:type="dxa"/>
            <w:vAlign w:val="center"/>
          </w:tcPr>
          <w:p w14:paraId="6494E7A0" w14:textId="6F81E079" w:rsidR="005D18E9" w:rsidRDefault="005D18E9" w:rsidP="00B05170">
            <w:pPr>
              <w:pStyle w:val="ListBullet"/>
              <w:numPr>
                <w:ilvl w:val="0"/>
                <w:numId w:val="0"/>
              </w:numPr>
            </w:pPr>
            <w:r>
              <w:t>Grainger / Open Box</w:t>
            </w:r>
          </w:p>
        </w:tc>
        <w:tc>
          <w:tcPr>
            <w:tcW w:w="4160" w:type="dxa"/>
            <w:shd w:val="clear" w:color="auto" w:fill="92D050"/>
            <w:vAlign w:val="center"/>
          </w:tcPr>
          <w:p w14:paraId="3F86BED1" w14:textId="7097FE40" w:rsidR="005D18E9" w:rsidRDefault="005D18E9" w:rsidP="00B05170">
            <w:pPr>
              <w:pStyle w:val="ListBullet"/>
              <w:numPr>
                <w:ilvl w:val="0"/>
                <w:numId w:val="0"/>
              </w:numPr>
            </w:pPr>
            <w:r>
              <w:t>On Track</w:t>
            </w:r>
          </w:p>
        </w:tc>
      </w:tr>
      <w:tr w:rsidR="00B05170" w:rsidRPr="006218D6" w14:paraId="4837750D" w14:textId="77777777" w:rsidTr="00794823">
        <w:trPr>
          <w:trHeight w:val="178"/>
        </w:trPr>
        <w:tc>
          <w:tcPr>
            <w:tcW w:w="3070" w:type="dxa"/>
            <w:vMerge/>
            <w:vAlign w:val="center"/>
          </w:tcPr>
          <w:p w14:paraId="1AACE3BF" w14:textId="77777777" w:rsidR="00B05170" w:rsidRPr="00F539F5" w:rsidRDefault="00B05170" w:rsidP="00B05170">
            <w:pPr>
              <w:spacing w:before="60" w:after="60" w:line="240" w:lineRule="atLeast"/>
              <w:rPr>
                <w:b/>
                <w:lang w:val="en-GB"/>
              </w:rPr>
            </w:pPr>
          </w:p>
        </w:tc>
        <w:tc>
          <w:tcPr>
            <w:tcW w:w="2627" w:type="dxa"/>
            <w:vAlign w:val="center"/>
          </w:tcPr>
          <w:p w14:paraId="75A9CDE8" w14:textId="00CA101A" w:rsidR="00B05170" w:rsidRDefault="00B05170" w:rsidP="00B05170">
            <w:pPr>
              <w:pStyle w:val="ListBullet"/>
              <w:numPr>
                <w:ilvl w:val="0"/>
                <w:numId w:val="0"/>
              </w:numPr>
            </w:pPr>
            <w:r>
              <w:t>End-to-End UAT</w:t>
            </w:r>
          </w:p>
        </w:tc>
        <w:tc>
          <w:tcPr>
            <w:tcW w:w="1842" w:type="dxa"/>
            <w:vAlign w:val="center"/>
          </w:tcPr>
          <w:p w14:paraId="0E4D2DFA" w14:textId="2342A0DC" w:rsidR="00B05170" w:rsidRDefault="00B05170" w:rsidP="00B05170">
            <w:pPr>
              <w:pStyle w:val="ListBullet"/>
              <w:numPr>
                <w:ilvl w:val="0"/>
                <w:numId w:val="0"/>
              </w:numPr>
            </w:pPr>
            <w:r>
              <w:t>4</w:t>
            </w:r>
            <w:r w:rsidRPr="00ED3950">
              <w:rPr>
                <w:vertAlign w:val="superscript"/>
              </w:rPr>
              <w:t>th</w:t>
            </w:r>
            <w:r>
              <w:t xml:space="preserve"> Dec </w:t>
            </w:r>
          </w:p>
        </w:tc>
        <w:tc>
          <w:tcPr>
            <w:tcW w:w="2477" w:type="dxa"/>
            <w:vAlign w:val="center"/>
          </w:tcPr>
          <w:p w14:paraId="41E98A7D" w14:textId="4ED9C4CD" w:rsidR="00B05170" w:rsidRDefault="00B05170" w:rsidP="00B05170">
            <w:pPr>
              <w:pStyle w:val="ListBullet"/>
              <w:numPr>
                <w:ilvl w:val="0"/>
                <w:numId w:val="0"/>
              </w:numPr>
            </w:pPr>
            <w:r>
              <w:t>Grainger</w:t>
            </w:r>
          </w:p>
        </w:tc>
        <w:tc>
          <w:tcPr>
            <w:tcW w:w="4160" w:type="dxa"/>
            <w:shd w:val="clear" w:color="auto" w:fill="92D050"/>
            <w:vAlign w:val="center"/>
          </w:tcPr>
          <w:p w14:paraId="3772BFDE" w14:textId="78DFDDDE" w:rsidR="00B05170" w:rsidRDefault="00B05170" w:rsidP="00B05170">
            <w:pPr>
              <w:pStyle w:val="ListBullet"/>
              <w:numPr>
                <w:ilvl w:val="0"/>
                <w:numId w:val="0"/>
              </w:numPr>
            </w:pPr>
            <w:r>
              <w:t>Completed by 15</w:t>
            </w:r>
            <w:r w:rsidRPr="00CA509A">
              <w:rPr>
                <w:vertAlign w:val="superscript"/>
              </w:rPr>
              <w:t>th</w:t>
            </w:r>
            <w:r>
              <w:t xml:space="preserve"> Dec</w:t>
            </w:r>
          </w:p>
        </w:tc>
      </w:tr>
      <w:tr w:rsidR="00B05170" w:rsidRPr="006218D6" w14:paraId="7E04B8F7" w14:textId="77777777" w:rsidTr="00794823">
        <w:trPr>
          <w:trHeight w:val="178"/>
        </w:trPr>
        <w:tc>
          <w:tcPr>
            <w:tcW w:w="3070" w:type="dxa"/>
            <w:vMerge/>
            <w:vAlign w:val="center"/>
          </w:tcPr>
          <w:p w14:paraId="1721A58A" w14:textId="77777777" w:rsidR="00B05170" w:rsidRPr="00F539F5" w:rsidRDefault="00B05170" w:rsidP="00B05170">
            <w:pPr>
              <w:spacing w:before="60" w:after="60" w:line="240" w:lineRule="atLeast"/>
              <w:rPr>
                <w:b/>
                <w:lang w:val="en-GB"/>
              </w:rPr>
            </w:pPr>
          </w:p>
        </w:tc>
        <w:tc>
          <w:tcPr>
            <w:tcW w:w="2627" w:type="dxa"/>
            <w:vAlign w:val="center"/>
          </w:tcPr>
          <w:p w14:paraId="00D8639F" w14:textId="61C82D8F" w:rsidR="00B05170" w:rsidRDefault="00B05170" w:rsidP="00B05170">
            <w:pPr>
              <w:pStyle w:val="ListBullet"/>
              <w:numPr>
                <w:ilvl w:val="0"/>
                <w:numId w:val="0"/>
              </w:numPr>
            </w:pPr>
            <w:r>
              <w:t>Steerco #2</w:t>
            </w:r>
          </w:p>
        </w:tc>
        <w:tc>
          <w:tcPr>
            <w:tcW w:w="1842" w:type="dxa"/>
            <w:vAlign w:val="center"/>
          </w:tcPr>
          <w:p w14:paraId="08727EFE" w14:textId="5788B6AB" w:rsidR="00B05170" w:rsidRDefault="00B05170" w:rsidP="00B05170">
            <w:pPr>
              <w:pStyle w:val="ListBullet"/>
              <w:numPr>
                <w:ilvl w:val="0"/>
                <w:numId w:val="0"/>
              </w:numPr>
            </w:pPr>
            <w:r>
              <w:t>5</w:t>
            </w:r>
            <w:r w:rsidRPr="00994250">
              <w:rPr>
                <w:vertAlign w:val="superscript"/>
              </w:rPr>
              <w:t>th</w:t>
            </w:r>
            <w:r>
              <w:t xml:space="preserve"> Dec</w:t>
            </w:r>
          </w:p>
        </w:tc>
        <w:tc>
          <w:tcPr>
            <w:tcW w:w="2477" w:type="dxa"/>
            <w:vAlign w:val="center"/>
          </w:tcPr>
          <w:p w14:paraId="2B7E7A8B" w14:textId="32D4914B" w:rsidR="00B05170" w:rsidRDefault="00B05170" w:rsidP="00B05170">
            <w:pPr>
              <w:pStyle w:val="ListBullet"/>
              <w:numPr>
                <w:ilvl w:val="0"/>
                <w:numId w:val="0"/>
              </w:numPr>
            </w:pPr>
            <w:r>
              <w:t>Grainger / Open Box</w:t>
            </w:r>
          </w:p>
        </w:tc>
        <w:tc>
          <w:tcPr>
            <w:tcW w:w="4160" w:type="dxa"/>
            <w:shd w:val="clear" w:color="auto" w:fill="92D050"/>
            <w:vAlign w:val="center"/>
          </w:tcPr>
          <w:p w14:paraId="2E2FE22E" w14:textId="3E59FDDF" w:rsidR="00B05170" w:rsidRDefault="00B05170" w:rsidP="00B05170">
            <w:pPr>
              <w:pStyle w:val="ListBullet"/>
              <w:numPr>
                <w:ilvl w:val="0"/>
                <w:numId w:val="0"/>
              </w:numPr>
            </w:pPr>
            <w:r>
              <w:t>Date to be confirmed</w:t>
            </w:r>
          </w:p>
        </w:tc>
      </w:tr>
      <w:tr w:rsidR="00B05170" w:rsidRPr="006218D6" w14:paraId="1D20D673" w14:textId="77777777" w:rsidTr="00794823">
        <w:trPr>
          <w:trHeight w:val="178"/>
        </w:trPr>
        <w:tc>
          <w:tcPr>
            <w:tcW w:w="3070" w:type="dxa"/>
            <w:vMerge/>
            <w:vAlign w:val="center"/>
          </w:tcPr>
          <w:p w14:paraId="0F5FEB32" w14:textId="77777777" w:rsidR="00B05170" w:rsidRPr="00F539F5" w:rsidRDefault="00B05170" w:rsidP="00B05170">
            <w:pPr>
              <w:spacing w:before="60" w:after="60" w:line="240" w:lineRule="atLeast"/>
              <w:rPr>
                <w:b/>
                <w:lang w:val="en-GB"/>
              </w:rPr>
            </w:pPr>
          </w:p>
        </w:tc>
        <w:tc>
          <w:tcPr>
            <w:tcW w:w="2627" w:type="dxa"/>
            <w:vAlign w:val="center"/>
          </w:tcPr>
          <w:p w14:paraId="6DCE8C5E" w14:textId="78C033B3" w:rsidR="00B05170" w:rsidRDefault="00B05170" w:rsidP="00B05170">
            <w:pPr>
              <w:pStyle w:val="ListBullet"/>
              <w:numPr>
                <w:ilvl w:val="0"/>
                <w:numId w:val="0"/>
              </w:numPr>
            </w:pPr>
            <w:r>
              <w:t>Go-Live</w:t>
            </w:r>
          </w:p>
        </w:tc>
        <w:tc>
          <w:tcPr>
            <w:tcW w:w="1842" w:type="dxa"/>
            <w:vAlign w:val="center"/>
          </w:tcPr>
          <w:p w14:paraId="27EBDCA0" w14:textId="266FFC5F" w:rsidR="00B05170" w:rsidRDefault="00B05170" w:rsidP="00B05170">
            <w:pPr>
              <w:pStyle w:val="ListBullet"/>
              <w:numPr>
                <w:ilvl w:val="0"/>
                <w:numId w:val="0"/>
              </w:numPr>
            </w:pPr>
            <w:r>
              <w:t>15</w:t>
            </w:r>
            <w:r w:rsidRPr="007047E4">
              <w:rPr>
                <w:vertAlign w:val="superscript"/>
              </w:rPr>
              <w:t>th</w:t>
            </w:r>
            <w:r>
              <w:t xml:space="preserve"> Jan 2024</w:t>
            </w:r>
          </w:p>
        </w:tc>
        <w:tc>
          <w:tcPr>
            <w:tcW w:w="2477" w:type="dxa"/>
            <w:vAlign w:val="center"/>
          </w:tcPr>
          <w:p w14:paraId="1E7B9DF3" w14:textId="17E96ECE" w:rsidR="00B05170" w:rsidRDefault="00B05170" w:rsidP="00B05170">
            <w:pPr>
              <w:pStyle w:val="ListBullet"/>
              <w:numPr>
                <w:ilvl w:val="0"/>
                <w:numId w:val="0"/>
              </w:numPr>
            </w:pPr>
            <w:r>
              <w:t>Grainger / Open Box</w:t>
            </w:r>
          </w:p>
        </w:tc>
        <w:tc>
          <w:tcPr>
            <w:tcW w:w="4160" w:type="dxa"/>
            <w:shd w:val="clear" w:color="auto" w:fill="92D050"/>
            <w:vAlign w:val="center"/>
          </w:tcPr>
          <w:p w14:paraId="0767331F" w14:textId="0C73586C" w:rsidR="00B05170" w:rsidRDefault="00B05170" w:rsidP="00B05170">
            <w:pPr>
              <w:pStyle w:val="ListBullet"/>
              <w:numPr>
                <w:ilvl w:val="0"/>
                <w:numId w:val="0"/>
              </w:numPr>
            </w:pPr>
            <w:r>
              <w:t>On Track</w:t>
            </w:r>
          </w:p>
        </w:tc>
      </w:tr>
      <w:tr w:rsidR="00B05170" w:rsidRPr="00241839" w14:paraId="2CA61509" w14:textId="77777777" w:rsidTr="7BA2081C">
        <w:trPr>
          <w:trHeight w:val="65"/>
        </w:trPr>
        <w:tc>
          <w:tcPr>
            <w:tcW w:w="3070" w:type="dxa"/>
            <w:shd w:val="clear" w:color="auto" w:fill="F2F2F2" w:themeFill="background1" w:themeFillShade="F2"/>
            <w:vAlign w:val="center"/>
          </w:tcPr>
          <w:p w14:paraId="451D8223" w14:textId="77777777" w:rsidR="00B05170" w:rsidRPr="00F539F5" w:rsidRDefault="00B05170" w:rsidP="00B05170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>
              <w:rPr>
                <w:b/>
              </w:rPr>
              <w:t>Discussions/Risks /Issues</w:t>
            </w:r>
          </w:p>
        </w:tc>
        <w:tc>
          <w:tcPr>
            <w:tcW w:w="11106" w:type="dxa"/>
            <w:gridSpan w:val="4"/>
            <w:vAlign w:val="center"/>
          </w:tcPr>
          <w:p w14:paraId="2DC8F212" w14:textId="664708A4" w:rsidR="007D048C" w:rsidRDefault="007D048C" w:rsidP="00B05170">
            <w:pPr>
              <w:pStyle w:val="ListBullet"/>
            </w:pPr>
            <w:r>
              <w:t>Backlog items will be pulled in</w:t>
            </w:r>
            <w:r w:rsidR="007236A8">
              <w:t xml:space="preserve"> to sprint 4</w:t>
            </w:r>
            <w:r>
              <w:t xml:space="preserve"> </w:t>
            </w:r>
            <w:r w:rsidR="007236A8">
              <w:t>time allows</w:t>
            </w:r>
            <w:r>
              <w:t>.</w:t>
            </w:r>
          </w:p>
          <w:p w14:paraId="256F7EE1" w14:textId="255E4D51" w:rsidR="00B05170" w:rsidRPr="00241839" w:rsidRDefault="00B05170" w:rsidP="00B05170">
            <w:pPr>
              <w:pStyle w:val="ListBullet"/>
            </w:pPr>
            <w:r>
              <w:t>271 story points are currently allocated to the project. The initial backlog was 185 story points.</w:t>
            </w:r>
          </w:p>
          <w:p w14:paraId="032A0F9F" w14:textId="77777777" w:rsidR="00B05170" w:rsidRDefault="00B05170" w:rsidP="00B05170">
            <w:pPr>
              <w:pStyle w:val="ListBullet"/>
            </w:pPr>
            <w:r>
              <w:t xml:space="preserve">Planning for support beyond post go-live </w:t>
            </w:r>
            <w:proofErr w:type="spellStart"/>
            <w:r>
              <w:t>hypercare</w:t>
            </w:r>
            <w:proofErr w:type="spellEnd"/>
            <w:r>
              <w:t xml:space="preserve"> (</w:t>
            </w:r>
            <w:proofErr w:type="gramStart"/>
            <w:r>
              <w:t>e.g.</w:t>
            </w:r>
            <w:proofErr w:type="gramEnd"/>
            <w:r>
              <w:t xml:space="preserve"> Open Box 0.5 FTE)</w:t>
            </w:r>
          </w:p>
          <w:p w14:paraId="18165ACC" w14:textId="5BF930BE" w:rsidR="00C36E03" w:rsidRPr="00241839" w:rsidRDefault="00C36E03" w:rsidP="00B05170">
            <w:pPr>
              <w:pStyle w:val="ListBullet"/>
            </w:pPr>
            <w:r w:rsidRPr="004C53A1">
              <w:rPr>
                <w:b/>
                <w:bCs/>
                <w:i/>
                <w:iCs/>
              </w:rPr>
              <w:t>Jira Licenses have expired (reached out to Jaic) for the dashboard so these have not been updated</w:t>
            </w:r>
            <w:r>
              <w:t xml:space="preserve">. </w:t>
            </w:r>
          </w:p>
        </w:tc>
      </w:tr>
      <w:tr w:rsidR="00B05170" w:rsidRPr="004C7753" w14:paraId="5446EC3A" w14:textId="77777777" w:rsidTr="7BA2081C">
        <w:tc>
          <w:tcPr>
            <w:tcW w:w="3070" w:type="dxa"/>
            <w:shd w:val="clear" w:color="auto" w:fill="F2F2F2" w:themeFill="background1" w:themeFillShade="F2"/>
            <w:vAlign w:val="center"/>
            <w:hideMark/>
          </w:tcPr>
          <w:p w14:paraId="552129EA" w14:textId="77777777" w:rsidR="00B05170" w:rsidRPr="00F539F5" w:rsidRDefault="00B05170" w:rsidP="00B05170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 w:rsidRPr="00F539F5">
              <w:rPr>
                <w:b/>
              </w:rPr>
              <w:t>Personnel Notes</w:t>
            </w:r>
          </w:p>
        </w:tc>
        <w:tc>
          <w:tcPr>
            <w:tcW w:w="11106" w:type="dxa"/>
            <w:gridSpan w:val="4"/>
            <w:vAlign w:val="center"/>
          </w:tcPr>
          <w:p w14:paraId="46290591" w14:textId="2BAB30D1" w:rsidR="00B05170" w:rsidRDefault="00B05170" w:rsidP="00B05170">
            <w:pPr>
              <w:pStyle w:val="ListBullet"/>
            </w:pPr>
            <w:r>
              <w:t>Jacob on leave in December.</w:t>
            </w:r>
          </w:p>
          <w:p w14:paraId="0393B301" w14:textId="79C7556C" w:rsidR="00B05170" w:rsidRPr="004C7753" w:rsidRDefault="00B05170" w:rsidP="00B05170">
            <w:pPr>
              <w:pStyle w:val="ListBullet"/>
            </w:pPr>
            <w:r>
              <w:t>Open Box will be taking extended leave over December.</w:t>
            </w:r>
          </w:p>
        </w:tc>
      </w:tr>
    </w:tbl>
    <w:p w14:paraId="673B04E8" w14:textId="77777777" w:rsidR="00765FB9" w:rsidRDefault="00765FB9">
      <w:pPr>
        <w:spacing w:line="240" w:lineRule="auto"/>
        <w:rPr>
          <w:color w:val="595959" w:themeColor="text1" w:themeTint="A6"/>
          <w:sz w:val="28"/>
        </w:rPr>
      </w:pPr>
      <w:r>
        <w:rPr>
          <w:color w:val="595959" w:themeColor="text1" w:themeTint="A6"/>
          <w:sz w:val="28"/>
        </w:rPr>
        <w:br w:type="page"/>
      </w:r>
    </w:p>
    <w:p w14:paraId="60FC9BF5" w14:textId="45A44783" w:rsidR="00694157" w:rsidRDefault="00694157" w:rsidP="00694157">
      <w:pPr>
        <w:spacing w:line="240" w:lineRule="auto"/>
        <w:rPr>
          <w:color w:val="595959" w:themeColor="text1" w:themeTint="A6"/>
          <w:sz w:val="28"/>
        </w:rPr>
      </w:pPr>
      <w:r>
        <w:rPr>
          <w:color w:val="595959" w:themeColor="text1" w:themeTint="A6"/>
          <w:sz w:val="28"/>
        </w:rPr>
        <w:lastRenderedPageBreak/>
        <w:t>Sprint Metrics</w:t>
      </w:r>
    </w:p>
    <w:p w14:paraId="1CB250F1" w14:textId="309B8EEF" w:rsidR="00E10A67" w:rsidRDefault="00B94018" w:rsidP="00694157">
      <w:pPr>
        <w:spacing w:line="240" w:lineRule="auto"/>
        <w:rPr>
          <w:color w:val="595959" w:themeColor="text1" w:themeTint="A6"/>
          <w:sz w:val="28"/>
        </w:rPr>
      </w:pPr>
      <w:r w:rsidRPr="00B94018">
        <w:t xml:space="preserve">Dashboard can be located </w:t>
      </w:r>
      <w:hyperlink r:id="rId12" w:history="1">
        <w:r w:rsidRPr="00C87BDF">
          <w:rPr>
            <w:rStyle w:val="Hyperlink"/>
          </w:rPr>
          <w:t>here</w:t>
        </w:r>
      </w:hyperlink>
    </w:p>
    <w:p w14:paraId="795B62A5" w14:textId="20E58FD8" w:rsidR="00C12A83" w:rsidRDefault="00605D13" w:rsidP="00694157">
      <w:pPr>
        <w:spacing w:line="240" w:lineRule="auto"/>
        <w:rPr>
          <w:color w:val="595959" w:themeColor="text1" w:themeTint="A6"/>
          <w:sz w:val="28"/>
        </w:rPr>
      </w:pPr>
      <w:r w:rsidRPr="00605D13">
        <w:rPr>
          <w:noProof/>
          <w:color w:val="595959" w:themeColor="text1" w:themeTint="A6"/>
          <w:sz w:val="28"/>
        </w:rPr>
        <w:drawing>
          <wp:inline distT="0" distB="0" distL="0" distR="0" wp14:anchorId="21CC04A6" wp14:editId="5C04AD63">
            <wp:extent cx="6372225" cy="3929368"/>
            <wp:effectExtent l="152400" t="152400" r="352425" b="357505"/>
            <wp:docPr id="808915861" name="Picture 8089158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91586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77835" cy="3932828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19A7CE2" w14:textId="6658E3FD" w:rsidR="00766F5D" w:rsidRDefault="00FA39DD" w:rsidP="000251E2">
      <w:pPr>
        <w:spacing w:line="240" w:lineRule="auto"/>
        <w:rPr>
          <w:color w:val="595959" w:themeColor="text1" w:themeTint="A6"/>
          <w:sz w:val="28"/>
        </w:rPr>
      </w:pPr>
      <w:r w:rsidRPr="00FA39DD">
        <w:rPr>
          <w:noProof/>
          <w:color w:val="595959" w:themeColor="text1" w:themeTint="A6"/>
          <w:sz w:val="28"/>
        </w:rPr>
        <w:lastRenderedPageBreak/>
        <w:drawing>
          <wp:inline distT="0" distB="0" distL="0" distR="0" wp14:anchorId="7B2F4CF4" wp14:editId="2095D7A4">
            <wp:extent cx="3686175" cy="3017857"/>
            <wp:effectExtent l="0" t="0" r="0" b="0"/>
            <wp:docPr id="1742503224" name="Picture 174250322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503224" name="Picture 1" descr="A screenshot of a computer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92797" cy="3023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41F45" w14:textId="55D066B1" w:rsidR="004B5573" w:rsidRDefault="0031685D" w:rsidP="000251E2">
      <w:pPr>
        <w:spacing w:line="240" w:lineRule="auto"/>
        <w:rPr>
          <w:color w:val="595959" w:themeColor="text1" w:themeTint="A6"/>
          <w:sz w:val="28"/>
        </w:rPr>
      </w:pPr>
      <w:r w:rsidRPr="0031685D">
        <w:rPr>
          <w:noProof/>
          <w:color w:val="595959" w:themeColor="text1" w:themeTint="A6"/>
          <w:sz w:val="28"/>
        </w:rPr>
        <w:drawing>
          <wp:inline distT="0" distB="0" distL="0" distR="0" wp14:anchorId="37006526" wp14:editId="0F07005E">
            <wp:extent cx="3676650" cy="2717884"/>
            <wp:effectExtent l="0" t="0" r="0" b="6350"/>
            <wp:docPr id="1249716490" name="Picture 1249716490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716490" name="Picture 1" descr="A screenshot of a computer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95223" cy="2731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12373" w14:textId="58AEB763" w:rsidR="00766F5D" w:rsidRDefault="00BD5193" w:rsidP="000251E2">
      <w:pPr>
        <w:spacing w:line="240" w:lineRule="auto"/>
        <w:rPr>
          <w:color w:val="595959" w:themeColor="text1" w:themeTint="A6"/>
          <w:sz w:val="28"/>
        </w:rPr>
      </w:pPr>
      <w:r w:rsidRPr="00BD5193">
        <w:rPr>
          <w:noProof/>
          <w:color w:val="595959" w:themeColor="text1" w:themeTint="A6"/>
          <w:sz w:val="28"/>
        </w:rPr>
        <w:lastRenderedPageBreak/>
        <w:drawing>
          <wp:inline distT="0" distB="0" distL="0" distR="0" wp14:anchorId="41BE428E" wp14:editId="638E69AD">
            <wp:extent cx="3724275" cy="795749"/>
            <wp:effectExtent l="0" t="0" r="0" b="4445"/>
            <wp:docPr id="1676771275" name="Picture 167677127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771275" name="Picture 1" descr="A screenshot of a computer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47253" cy="800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A099B" w14:textId="23848EAA" w:rsidR="005A635B" w:rsidRDefault="000A732C" w:rsidP="000251E2">
      <w:pPr>
        <w:spacing w:line="240" w:lineRule="auto"/>
        <w:rPr>
          <w:color w:val="595959" w:themeColor="text1" w:themeTint="A6"/>
          <w:sz w:val="28"/>
        </w:rPr>
      </w:pPr>
      <w:r w:rsidRPr="000A732C">
        <w:rPr>
          <w:noProof/>
          <w:color w:val="595959" w:themeColor="text1" w:themeTint="A6"/>
          <w:sz w:val="28"/>
        </w:rPr>
        <w:drawing>
          <wp:inline distT="0" distB="0" distL="0" distR="0" wp14:anchorId="4A17BF6E" wp14:editId="2745AF33">
            <wp:extent cx="4391025" cy="4161409"/>
            <wp:effectExtent l="0" t="0" r="0" b="0"/>
            <wp:docPr id="231734033" name="Picture 23173403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734033" name="Picture 1" descr="A screenshot of a computer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03004" cy="4172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F4E6E" w14:textId="77777777" w:rsidR="00766F5D" w:rsidRDefault="00766F5D" w:rsidP="000251E2">
      <w:pPr>
        <w:spacing w:line="240" w:lineRule="auto"/>
        <w:rPr>
          <w:color w:val="595959" w:themeColor="text1" w:themeTint="A6"/>
          <w:sz w:val="28"/>
        </w:rPr>
      </w:pPr>
    </w:p>
    <w:p w14:paraId="68573751" w14:textId="6B90AA90" w:rsidR="00E56113" w:rsidRDefault="00E56113" w:rsidP="000251E2">
      <w:pPr>
        <w:spacing w:line="240" w:lineRule="auto"/>
        <w:rPr>
          <w:color w:val="595959" w:themeColor="text1" w:themeTint="A6"/>
          <w:sz w:val="28"/>
        </w:rPr>
      </w:pPr>
      <w:r w:rsidRPr="00E56113">
        <w:rPr>
          <w:noProof/>
          <w:color w:val="595959" w:themeColor="text1" w:themeTint="A6"/>
          <w:sz w:val="28"/>
        </w:rPr>
        <w:drawing>
          <wp:inline distT="0" distB="0" distL="0" distR="0" wp14:anchorId="27EC49B4" wp14:editId="4DA2BE0E">
            <wp:extent cx="4419600" cy="555292"/>
            <wp:effectExtent l="0" t="0" r="0" b="0"/>
            <wp:docPr id="963720637" name="Picture 963720637" descr="A close-up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720637" name="Picture 1" descr="A close-up of a computer screen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64020" cy="560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E5B9F" w14:textId="2DB483E9" w:rsidR="002B0379" w:rsidRDefault="002B0379" w:rsidP="000251E2">
      <w:pPr>
        <w:spacing w:line="240" w:lineRule="auto"/>
        <w:rPr>
          <w:color w:val="595959" w:themeColor="text1" w:themeTint="A6"/>
          <w:sz w:val="28"/>
        </w:rPr>
      </w:pPr>
      <w:r w:rsidRPr="002B0379">
        <w:rPr>
          <w:noProof/>
          <w:color w:val="595959" w:themeColor="text1" w:themeTint="A6"/>
          <w:sz w:val="28"/>
        </w:rPr>
        <w:lastRenderedPageBreak/>
        <w:drawing>
          <wp:inline distT="0" distB="0" distL="0" distR="0" wp14:anchorId="0135489B" wp14:editId="72AC6B9D">
            <wp:extent cx="4419600" cy="1209350"/>
            <wp:effectExtent l="0" t="0" r="0" b="0"/>
            <wp:docPr id="1079686132" name="Picture 107968613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686132" name="Picture 1" descr="A screenshot of a computer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48354" cy="1217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01987" w14:textId="5219E5E7" w:rsidR="00694157" w:rsidRDefault="00C11713" w:rsidP="000251E2">
      <w:pPr>
        <w:spacing w:line="240" w:lineRule="auto"/>
        <w:rPr>
          <w:color w:val="595959" w:themeColor="text1" w:themeTint="A6"/>
          <w:sz w:val="28"/>
        </w:rPr>
      </w:pPr>
      <w:r w:rsidRPr="00C11713">
        <w:rPr>
          <w:noProof/>
          <w:color w:val="595959" w:themeColor="text1" w:themeTint="A6"/>
          <w:sz w:val="28"/>
        </w:rPr>
        <w:drawing>
          <wp:inline distT="0" distB="0" distL="0" distR="0" wp14:anchorId="4695A336" wp14:editId="399B3A4D">
            <wp:extent cx="6101311" cy="4257675"/>
            <wp:effectExtent l="152400" t="152400" r="356870" b="352425"/>
            <wp:docPr id="354568835" name="Picture 3545688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56883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02459" cy="4258476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A601F91" w14:textId="074F67C9" w:rsidR="0071624E" w:rsidRDefault="0071624E" w:rsidP="000251E2">
      <w:pPr>
        <w:spacing w:line="240" w:lineRule="auto"/>
        <w:rPr>
          <w:color w:val="595959" w:themeColor="text1" w:themeTint="A6"/>
          <w:sz w:val="28"/>
        </w:rPr>
      </w:pPr>
      <w:r>
        <w:rPr>
          <w:color w:val="595959" w:themeColor="text1" w:themeTint="A6"/>
          <w:sz w:val="28"/>
        </w:rPr>
        <w:lastRenderedPageBreak/>
        <w:t>Initial Backlog</w:t>
      </w:r>
    </w:p>
    <w:p w14:paraId="5698E1E1" w14:textId="77777777" w:rsidR="00F459C1" w:rsidRDefault="00F459C1" w:rsidP="000251E2">
      <w:pPr>
        <w:spacing w:line="240" w:lineRule="auto"/>
        <w:rPr>
          <w:color w:val="595959" w:themeColor="text1" w:themeTint="A6"/>
          <w:sz w:val="28"/>
        </w:rPr>
      </w:pPr>
    </w:p>
    <w:tbl>
      <w:tblPr>
        <w:tblW w:w="10768" w:type="dxa"/>
        <w:tblLayout w:type="fixed"/>
        <w:tblLook w:val="04A0" w:firstRow="1" w:lastRow="0" w:firstColumn="1" w:lastColumn="0" w:noHBand="0" w:noVBand="1"/>
      </w:tblPr>
      <w:tblGrid>
        <w:gridCol w:w="3590"/>
        <w:gridCol w:w="3589"/>
        <w:gridCol w:w="3589"/>
      </w:tblGrid>
      <w:tr w:rsidR="00556561" w:rsidRPr="005B267F" w14:paraId="48C9E325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70AD47" w:fill="70AD47"/>
            <w:noWrap/>
            <w:vAlign w:val="bottom"/>
            <w:hideMark/>
          </w:tcPr>
          <w:p w14:paraId="3E2096C4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ZA" w:eastAsia="en-ZA"/>
              </w:rPr>
              <w:t>Summary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70AD47" w:fill="70AD47"/>
            <w:noWrap/>
            <w:vAlign w:val="bottom"/>
            <w:hideMark/>
          </w:tcPr>
          <w:p w14:paraId="0344B313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ZA" w:eastAsia="en-ZA"/>
              </w:rPr>
              <w:t>Issue key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70AD47" w:fill="70AD47"/>
            <w:noWrap/>
            <w:vAlign w:val="bottom"/>
            <w:hideMark/>
          </w:tcPr>
          <w:p w14:paraId="158C7750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  <w:lang w:val="en-ZA" w:eastAsia="en-ZA"/>
              </w:rPr>
              <w:t>Story Points</w:t>
            </w:r>
          </w:p>
        </w:tc>
      </w:tr>
      <w:tr w:rsidR="00556561" w:rsidRPr="005B267F" w14:paraId="7E53163D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041BED4B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Calculate void duration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3E6B0A79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FVVP-197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E2EFDA" w:fill="E2EFDA"/>
            <w:noWrap/>
            <w:vAlign w:val="bottom"/>
            <w:hideMark/>
          </w:tcPr>
          <w:p w14:paraId="0AD3E70A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</w:p>
        </w:tc>
      </w:tr>
      <w:tr w:rsidR="00556561" w:rsidRPr="005B267F" w14:paraId="3ECE43F4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5489176C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See Tasks for a Void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2A546E6A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FVVP-190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auto" w:fill="auto"/>
            <w:noWrap/>
            <w:vAlign w:val="bottom"/>
            <w:hideMark/>
          </w:tcPr>
          <w:p w14:paraId="5B1B3BB4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8</w:t>
            </w:r>
          </w:p>
        </w:tc>
      </w:tr>
      <w:tr w:rsidR="00556561" w:rsidRPr="005B267F" w14:paraId="7B3C9C78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0A11C022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View / Update Task Details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66049FAE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FVVP-189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E2EFDA" w:fill="E2EFDA"/>
            <w:noWrap/>
            <w:vAlign w:val="bottom"/>
            <w:hideMark/>
          </w:tcPr>
          <w:p w14:paraId="68B1775A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3</w:t>
            </w:r>
          </w:p>
        </w:tc>
      </w:tr>
      <w:tr w:rsidR="00556561" w:rsidRPr="005B267F" w14:paraId="6DC534EA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5F4BB38F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Replace Internal Notification Emails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76345A79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FVVP-132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auto" w:fill="auto"/>
            <w:noWrap/>
            <w:vAlign w:val="bottom"/>
            <w:hideMark/>
          </w:tcPr>
          <w:p w14:paraId="30B01292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2</w:t>
            </w:r>
          </w:p>
        </w:tc>
      </w:tr>
      <w:tr w:rsidR="00556561" w:rsidRPr="005B267F" w14:paraId="13B69A70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418BF8F5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Reporting - See Teams with High Number of Tasks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31DAA3E6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FVVP-127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E2EFDA" w:fill="E2EFDA"/>
            <w:noWrap/>
            <w:vAlign w:val="bottom"/>
            <w:hideMark/>
          </w:tcPr>
          <w:p w14:paraId="2C2B49AF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1</w:t>
            </w:r>
          </w:p>
        </w:tc>
      </w:tr>
      <w:tr w:rsidR="00556561" w:rsidRPr="005B267F" w14:paraId="5A29F59C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5F4F88B0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Dashboard - See Active Voids Behind Schedule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093BA527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FVVP-125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auto" w:fill="auto"/>
            <w:noWrap/>
            <w:vAlign w:val="bottom"/>
            <w:hideMark/>
          </w:tcPr>
          <w:p w14:paraId="14F01A34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2</w:t>
            </w:r>
          </w:p>
        </w:tc>
      </w:tr>
      <w:tr w:rsidR="00556561" w:rsidRPr="005B267F" w14:paraId="2C8ECF7B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16C04EC5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Property Calendar - See Onsite Void Tasks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6A9AA106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FVVP-117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E2EFDA" w:fill="E2EFDA"/>
            <w:noWrap/>
            <w:vAlign w:val="bottom"/>
            <w:hideMark/>
          </w:tcPr>
          <w:p w14:paraId="77024144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1</w:t>
            </w:r>
          </w:p>
        </w:tc>
      </w:tr>
      <w:tr w:rsidR="00556561" w:rsidRPr="005B267F" w14:paraId="256A257A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7DBA6C3C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Detailed Tasks - Close Down Tenancy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73D72FBB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FVVP-116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auto" w:fill="auto"/>
            <w:noWrap/>
            <w:vAlign w:val="bottom"/>
            <w:hideMark/>
          </w:tcPr>
          <w:p w14:paraId="71FA2BAB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2</w:t>
            </w:r>
          </w:p>
        </w:tc>
      </w:tr>
      <w:tr w:rsidR="00556561" w:rsidRPr="005B267F" w14:paraId="7CA1E0A3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742C7197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 xml:space="preserve">Detailed Tasks - Deposit Release 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680E9781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FVVP-115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E2EFDA" w:fill="E2EFDA"/>
            <w:noWrap/>
            <w:vAlign w:val="bottom"/>
            <w:hideMark/>
          </w:tcPr>
          <w:p w14:paraId="5F48884D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2</w:t>
            </w:r>
          </w:p>
        </w:tc>
      </w:tr>
      <w:tr w:rsidR="00556561" w:rsidRPr="005B267F" w14:paraId="073F0CA3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6933D848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 xml:space="preserve">Detailed Tasks - Finalize Check Out 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04FD20CB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FVVP-114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auto" w:fill="auto"/>
            <w:noWrap/>
            <w:vAlign w:val="bottom"/>
            <w:hideMark/>
          </w:tcPr>
          <w:p w14:paraId="0E164418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2</w:t>
            </w:r>
          </w:p>
        </w:tc>
      </w:tr>
      <w:tr w:rsidR="00556561" w:rsidRPr="005B267F" w14:paraId="1D1F3DC4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18D47A5F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 xml:space="preserve">Detailed Tasks - Review Check Out 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2A6747FC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FVVP-113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E2EFDA" w:fill="E2EFDA"/>
            <w:noWrap/>
            <w:vAlign w:val="bottom"/>
            <w:hideMark/>
          </w:tcPr>
          <w:p w14:paraId="7F633CC5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2</w:t>
            </w:r>
          </w:p>
        </w:tc>
      </w:tr>
      <w:tr w:rsidR="00556561" w:rsidRPr="005B267F" w14:paraId="69A58C5D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529146C4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 xml:space="preserve">Detailed Tasks - Check Property Condition 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2A54C0BF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FVVP-112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auto" w:fill="auto"/>
            <w:noWrap/>
            <w:vAlign w:val="bottom"/>
            <w:hideMark/>
          </w:tcPr>
          <w:p w14:paraId="2A2BB402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2</w:t>
            </w:r>
          </w:p>
        </w:tc>
      </w:tr>
      <w:tr w:rsidR="00556561" w:rsidRPr="005B267F" w14:paraId="0683FF00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0F06AB3F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 xml:space="preserve">Detailed Tasks - Check Out 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0DE4531A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FVVP-111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E2EFDA" w:fill="E2EFDA"/>
            <w:noWrap/>
            <w:vAlign w:val="bottom"/>
            <w:hideMark/>
          </w:tcPr>
          <w:p w14:paraId="4CEEF6EF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2</w:t>
            </w:r>
          </w:p>
        </w:tc>
      </w:tr>
      <w:tr w:rsidR="00556561" w:rsidRPr="005B267F" w14:paraId="6DF91B74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10DA641E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 xml:space="preserve">Detailed Tasks - Book Works 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253F8075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FVVP-110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auto" w:fill="auto"/>
            <w:noWrap/>
            <w:vAlign w:val="bottom"/>
            <w:hideMark/>
          </w:tcPr>
          <w:p w14:paraId="14CF40E4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2</w:t>
            </w:r>
          </w:p>
        </w:tc>
      </w:tr>
      <w:tr w:rsidR="00556561" w:rsidRPr="005B267F" w14:paraId="47145CC5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089F2CED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 xml:space="preserve">Detailed Tasks - Cancel Direct Debit 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5D8B3645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FVVP-109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E2EFDA" w:fill="E2EFDA"/>
            <w:noWrap/>
            <w:vAlign w:val="bottom"/>
            <w:hideMark/>
          </w:tcPr>
          <w:p w14:paraId="68C7765A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2</w:t>
            </w:r>
          </w:p>
        </w:tc>
      </w:tr>
      <w:tr w:rsidR="00556561" w:rsidRPr="005B267F" w14:paraId="3AD26061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7337D7FE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 xml:space="preserve">Detailed Tasks - Check Compliance 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406610BA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FVVP-108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auto" w:fill="auto"/>
            <w:noWrap/>
            <w:vAlign w:val="bottom"/>
            <w:hideMark/>
          </w:tcPr>
          <w:p w14:paraId="5DFFD670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2</w:t>
            </w:r>
          </w:p>
        </w:tc>
      </w:tr>
      <w:tr w:rsidR="00556561" w:rsidRPr="005B267F" w14:paraId="22F7F02D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33C82CF9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 xml:space="preserve">Detailed Tasks - Notify Stakeholders 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21722E17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FVVP-107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E2EFDA" w:fill="E2EFDA"/>
            <w:noWrap/>
            <w:vAlign w:val="bottom"/>
            <w:hideMark/>
          </w:tcPr>
          <w:p w14:paraId="3A09BF2D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2</w:t>
            </w:r>
          </w:p>
        </w:tc>
      </w:tr>
      <w:tr w:rsidR="00556561" w:rsidRPr="005B267F" w14:paraId="314E5532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1CC5A51F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Detailed Tasks - Validate Required Information is Captured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655C67A2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FVVP-106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auto" w:fill="auto"/>
            <w:noWrap/>
            <w:vAlign w:val="bottom"/>
            <w:hideMark/>
          </w:tcPr>
          <w:p w14:paraId="227D05A5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2</w:t>
            </w:r>
          </w:p>
        </w:tc>
      </w:tr>
      <w:tr w:rsidR="00556561" w:rsidRPr="005B267F" w14:paraId="09CBC5A0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2527393B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Detailed Tasks - Confirm Notice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6CCB4CA5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FVVP-105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E2EFDA" w:fill="E2EFDA"/>
            <w:noWrap/>
            <w:vAlign w:val="bottom"/>
            <w:hideMark/>
          </w:tcPr>
          <w:p w14:paraId="4632113A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2</w:t>
            </w:r>
          </w:p>
        </w:tc>
      </w:tr>
      <w:tr w:rsidR="00556561" w:rsidRPr="005B267F" w14:paraId="747C2796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69693FA6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Detailed Tasks - Validate Notice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05BBA9CF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FVVP-104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auto" w:fill="auto"/>
            <w:noWrap/>
            <w:vAlign w:val="bottom"/>
            <w:hideMark/>
          </w:tcPr>
          <w:p w14:paraId="1D3E2773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2</w:t>
            </w:r>
          </w:p>
        </w:tc>
      </w:tr>
      <w:tr w:rsidR="00556561" w:rsidRPr="005B267F" w14:paraId="07D64446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5A07AA44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See Active Voids for a Building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731BC772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FVVP-101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E2EFDA" w:fill="E2EFDA"/>
            <w:noWrap/>
            <w:vAlign w:val="bottom"/>
            <w:hideMark/>
          </w:tcPr>
          <w:p w14:paraId="44ABA498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1</w:t>
            </w:r>
          </w:p>
        </w:tc>
      </w:tr>
      <w:tr w:rsidR="00556561" w:rsidRPr="005B267F" w14:paraId="35EE05C5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4205D7DE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See History of Voids on a Unit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75374074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FVVP-100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auto" w:fill="auto"/>
            <w:noWrap/>
            <w:vAlign w:val="bottom"/>
            <w:hideMark/>
          </w:tcPr>
          <w:p w14:paraId="087970EE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1</w:t>
            </w:r>
          </w:p>
        </w:tc>
      </w:tr>
      <w:tr w:rsidR="00556561" w:rsidRPr="005B267F" w14:paraId="32909F64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07602FF6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See Void &amp; Task Audit History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101C983B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FVVP-99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E2EFDA" w:fill="E2EFDA"/>
            <w:noWrap/>
            <w:vAlign w:val="bottom"/>
            <w:hideMark/>
          </w:tcPr>
          <w:p w14:paraId="52CD8C6A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1</w:t>
            </w:r>
          </w:p>
        </w:tc>
      </w:tr>
      <w:tr w:rsidR="00556561" w:rsidRPr="005B267F" w14:paraId="066B5680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713F93D8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Upload Void Documents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2F17C17A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FVVP-98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auto" w:fill="auto"/>
            <w:noWrap/>
            <w:vAlign w:val="bottom"/>
            <w:hideMark/>
          </w:tcPr>
          <w:p w14:paraId="145E72EB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1</w:t>
            </w:r>
          </w:p>
        </w:tc>
      </w:tr>
      <w:tr w:rsidR="00556561" w:rsidRPr="005B267F" w14:paraId="1E509DD8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5EE217A8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See Unit View Arrangements &amp; Key Location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22B279D9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FVVP-97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E2EFDA" w:fill="E2EFDA"/>
            <w:noWrap/>
            <w:vAlign w:val="bottom"/>
            <w:hideMark/>
          </w:tcPr>
          <w:p w14:paraId="7E8A64F9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2</w:t>
            </w:r>
          </w:p>
        </w:tc>
      </w:tr>
      <w:tr w:rsidR="00556561" w:rsidRPr="005B267F" w14:paraId="3E74B8FA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15C424D7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 xml:space="preserve">Update Salesforce Unit - Keep Available Date </w:t>
            </w:r>
            <w:proofErr w:type="gramStart"/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Up-to-Date</w:t>
            </w:r>
            <w:proofErr w:type="gramEnd"/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20C5F684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FVVP-96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auto" w:fill="auto"/>
            <w:noWrap/>
            <w:vAlign w:val="bottom"/>
            <w:hideMark/>
          </w:tcPr>
          <w:p w14:paraId="38DE2D18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2</w:t>
            </w:r>
          </w:p>
        </w:tc>
      </w:tr>
      <w:tr w:rsidR="00556561" w:rsidRPr="005B267F" w14:paraId="7C1A9B97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1EE91EB2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 xml:space="preserve">Update Salesforce Unit - Keep FV Date </w:t>
            </w:r>
            <w:proofErr w:type="gramStart"/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Up-to-Date</w:t>
            </w:r>
            <w:proofErr w:type="gramEnd"/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704B5E44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FVVP-95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E2EFDA" w:fill="E2EFDA"/>
            <w:noWrap/>
            <w:vAlign w:val="bottom"/>
            <w:hideMark/>
          </w:tcPr>
          <w:p w14:paraId="512463EF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2</w:t>
            </w:r>
          </w:p>
        </w:tc>
      </w:tr>
      <w:tr w:rsidR="00556561" w:rsidRPr="005B267F" w14:paraId="77399C2A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23CFF2E8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 xml:space="preserve">Update Salesforce Unit - Keep Unit Status </w:t>
            </w:r>
            <w:proofErr w:type="gramStart"/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Up-to-Date</w:t>
            </w:r>
            <w:proofErr w:type="gramEnd"/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7BA67C47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FVVP-94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auto" w:fill="auto"/>
            <w:noWrap/>
            <w:vAlign w:val="bottom"/>
            <w:hideMark/>
          </w:tcPr>
          <w:p w14:paraId="78BFF57C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5</w:t>
            </w:r>
          </w:p>
        </w:tc>
      </w:tr>
      <w:tr w:rsidR="00556561" w:rsidRPr="005B267F" w14:paraId="3DE61CB2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7828FCDA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Update Salesforce Unit - New Void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48F8CC18" w14:textId="77777777" w:rsidR="00556561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FVVP-92</w:t>
            </w:r>
          </w:p>
          <w:p w14:paraId="11321C26" w14:textId="77777777" w:rsidR="004A1C82" w:rsidRPr="004A1C82" w:rsidRDefault="004A1C82" w:rsidP="004A1C82">
            <w:pPr>
              <w:rPr>
                <w:rFonts w:ascii="Calibri" w:hAnsi="Calibri" w:cs="Calibri"/>
                <w:sz w:val="18"/>
                <w:szCs w:val="18"/>
                <w:lang w:val="en-ZA" w:eastAsia="en-ZA"/>
              </w:rPr>
            </w:pPr>
          </w:p>
          <w:p w14:paraId="0DC87457" w14:textId="77777777" w:rsidR="004A1C82" w:rsidRPr="004A1C82" w:rsidRDefault="004A1C82" w:rsidP="004A1C82">
            <w:pPr>
              <w:rPr>
                <w:rFonts w:ascii="Calibri" w:hAnsi="Calibri" w:cs="Calibri"/>
                <w:sz w:val="18"/>
                <w:szCs w:val="18"/>
                <w:lang w:val="en-ZA" w:eastAsia="en-ZA"/>
              </w:rPr>
            </w:pPr>
          </w:p>
          <w:p w14:paraId="24A66FF6" w14:textId="77777777" w:rsidR="004A1C82" w:rsidRDefault="004A1C82" w:rsidP="004A1C82">
            <w:pPr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</w:p>
          <w:p w14:paraId="5779324D" w14:textId="6FA9CB6A" w:rsidR="004A1C82" w:rsidRPr="004A1C82" w:rsidRDefault="004A1C82" w:rsidP="004A1C82">
            <w:pPr>
              <w:rPr>
                <w:rFonts w:ascii="Calibri" w:hAnsi="Calibri" w:cs="Calibri"/>
                <w:sz w:val="18"/>
                <w:szCs w:val="18"/>
                <w:lang w:val="en-ZA" w:eastAsia="en-ZA"/>
              </w:rPr>
            </w:pP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E2EFDA" w:fill="E2EFDA"/>
            <w:noWrap/>
            <w:vAlign w:val="bottom"/>
            <w:hideMark/>
          </w:tcPr>
          <w:p w14:paraId="0A501945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5</w:t>
            </w:r>
          </w:p>
        </w:tc>
      </w:tr>
      <w:tr w:rsidR="00556561" w:rsidRPr="005B267F" w14:paraId="26DD4E3F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3FE7AE15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lastRenderedPageBreak/>
              <w:t>See Estimated Available Date &amp; Void Completion Date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360E382B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FVVP-90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auto" w:fill="auto"/>
            <w:noWrap/>
            <w:vAlign w:val="bottom"/>
            <w:hideMark/>
          </w:tcPr>
          <w:p w14:paraId="02E50429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5</w:t>
            </w:r>
          </w:p>
        </w:tc>
      </w:tr>
      <w:tr w:rsidR="00556561" w:rsidRPr="005B267F" w14:paraId="6A6423DD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130F86F5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 xml:space="preserve">Create a Void with Refurb / Refresh / Clean </w:t>
            </w:r>
            <w:proofErr w:type="gramStart"/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Only-Specific</w:t>
            </w:r>
            <w:proofErr w:type="gramEnd"/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 xml:space="preserve"> Tasks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55B914BB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FVVP-89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E2EFDA" w:fill="E2EFDA"/>
            <w:noWrap/>
            <w:vAlign w:val="bottom"/>
            <w:hideMark/>
          </w:tcPr>
          <w:p w14:paraId="6C3FE5EA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5</w:t>
            </w:r>
          </w:p>
        </w:tc>
      </w:tr>
      <w:tr w:rsidR="00556561" w:rsidRPr="005B267F" w14:paraId="36FABEA1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1EC0B7D1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Update Relet Status - Update Tasks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6258A14B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FVVP-87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auto" w:fill="auto"/>
            <w:noWrap/>
            <w:vAlign w:val="bottom"/>
            <w:hideMark/>
          </w:tcPr>
          <w:p w14:paraId="4EB5FEBF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5</w:t>
            </w:r>
          </w:p>
        </w:tc>
      </w:tr>
      <w:tr w:rsidR="00556561" w:rsidRPr="005B267F" w14:paraId="58277E73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4C6FE6C7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Create a Void with Relet Tasks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7BF53449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FVVP-86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E2EFDA" w:fill="E2EFDA"/>
            <w:noWrap/>
            <w:vAlign w:val="bottom"/>
            <w:hideMark/>
          </w:tcPr>
          <w:p w14:paraId="25340819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5</w:t>
            </w:r>
          </w:p>
        </w:tc>
      </w:tr>
      <w:tr w:rsidR="00556561" w:rsidRPr="005B267F" w14:paraId="33D4FF94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7E2AD3AC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Dashboard - See New Voids Confirmed for Sale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4C075BC7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FVVP-85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auto" w:fill="auto"/>
            <w:noWrap/>
            <w:vAlign w:val="bottom"/>
            <w:hideMark/>
          </w:tcPr>
          <w:p w14:paraId="5637C031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1</w:t>
            </w:r>
          </w:p>
        </w:tc>
      </w:tr>
      <w:tr w:rsidR="00556561" w:rsidRPr="005B267F" w14:paraId="36B8B682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0D5D9A33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 xml:space="preserve">New Void - Default Unit Sale Status from Salesforce 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5AF14A4D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FVVP-84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E2EFDA" w:fill="E2EFDA"/>
            <w:noWrap/>
            <w:vAlign w:val="bottom"/>
            <w:hideMark/>
          </w:tcPr>
          <w:p w14:paraId="55C30C38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1</w:t>
            </w:r>
          </w:p>
        </w:tc>
      </w:tr>
      <w:tr w:rsidR="00556561" w:rsidRPr="005B267F" w14:paraId="396E0127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673E5DDC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Dashboard - Other KPIs for R1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5EA3A972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FVVP-82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auto" w:fill="auto"/>
            <w:noWrap/>
            <w:vAlign w:val="bottom"/>
            <w:hideMark/>
          </w:tcPr>
          <w:p w14:paraId="21F1198D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10</w:t>
            </w:r>
          </w:p>
        </w:tc>
      </w:tr>
      <w:tr w:rsidR="00556561" w:rsidRPr="005B267F" w14:paraId="0F6E9170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4C2F0138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Dashboard - See Open Tasks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424EA932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FVVP-80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E2EFDA" w:fill="E2EFDA"/>
            <w:noWrap/>
            <w:vAlign w:val="bottom"/>
            <w:hideMark/>
          </w:tcPr>
          <w:p w14:paraId="2E9E7155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2</w:t>
            </w:r>
          </w:p>
        </w:tc>
      </w:tr>
      <w:tr w:rsidR="00556561" w:rsidRPr="005B267F" w14:paraId="649CE140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1FCE3B13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Cancel a Void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45BD0305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FVVP-78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auto" w:fill="auto"/>
            <w:noWrap/>
            <w:vAlign w:val="bottom"/>
            <w:hideMark/>
          </w:tcPr>
          <w:p w14:paraId="7F39B9E1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1</w:t>
            </w:r>
          </w:p>
        </w:tc>
      </w:tr>
      <w:tr w:rsidR="00556561" w:rsidRPr="005B267F" w14:paraId="425211BC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717A3F78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Close a Void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79E1DC05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FVVP-77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E2EFDA" w:fill="E2EFDA"/>
            <w:noWrap/>
            <w:vAlign w:val="bottom"/>
            <w:hideMark/>
          </w:tcPr>
          <w:p w14:paraId="0FB588E9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3</w:t>
            </w:r>
          </w:p>
        </w:tc>
      </w:tr>
      <w:tr w:rsidR="00556561" w:rsidRPr="005B267F" w14:paraId="5DC6E633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617F30E3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See Summary of Void Phases &amp; % Completion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67835B44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FVVP-76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auto" w:fill="auto"/>
            <w:noWrap/>
            <w:vAlign w:val="bottom"/>
            <w:hideMark/>
          </w:tcPr>
          <w:p w14:paraId="04842D34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3</w:t>
            </w:r>
          </w:p>
        </w:tc>
      </w:tr>
      <w:tr w:rsidR="00556561" w:rsidRPr="005B267F" w14:paraId="73961E93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327A2937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Complete Voids are Read-Only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138BF208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FVVP-75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E2EFDA" w:fill="E2EFDA"/>
            <w:noWrap/>
            <w:vAlign w:val="bottom"/>
            <w:hideMark/>
          </w:tcPr>
          <w:p w14:paraId="3B778780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</w:p>
        </w:tc>
      </w:tr>
      <w:tr w:rsidR="00556561" w:rsidRPr="005B267F" w14:paraId="3D8CF484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611FEEE0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Dashboard - KPI: Vacant Days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211C02C9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FVVP-72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auto" w:fill="auto"/>
            <w:noWrap/>
            <w:vAlign w:val="bottom"/>
            <w:hideMark/>
          </w:tcPr>
          <w:p w14:paraId="00404B14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</w:p>
        </w:tc>
      </w:tr>
      <w:tr w:rsidR="00556561" w:rsidRPr="005B267F" w14:paraId="57871C5F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638D32E9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Complete a Phase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3AE6FD65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FVVP-71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E2EFDA" w:fill="E2EFDA"/>
            <w:noWrap/>
            <w:vAlign w:val="bottom"/>
            <w:hideMark/>
          </w:tcPr>
          <w:p w14:paraId="2677A87A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5</w:t>
            </w:r>
          </w:p>
        </w:tc>
      </w:tr>
      <w:tr w:rsidR="00556561" w:rsidRPr="005B267F" w14:paraId="1E186C12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7558505C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Update Timelines - Tasks Dependent on a Void Date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580FD02F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FVVP-66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auto" w:fill="auto"/>
            <w:noWrap/>
            <w:vAlign w:val="bottom"/>
            <w:hideMark/>
          </w:tcPr>
          <w:p w14:paraId="65AC4D25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8</w:t>
            </w:r>
          </w:p>
        </w:tc>
      </w:tr>
      <w:tr w:rsidR="00556561" w:rsidRPr="005B267F" w14:paraId="05983473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29F6AA09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 xml:space="preserve">Update Void Works Type - Update Tasks 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76E5D749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FVVP-65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E2EFDA" w:fill="E2EFDA"/>
            <w:noWrap/>
            <w:vAlign w:val="bottom"/>
            <w:hideMark/>
          </w:tcPr>
          <w:p w14:paraId="70C30B5F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</w:p>
        </w:tc>
      </w:tr>
      <w:tr w:rsidR="00556561" w:rsidRPr="005B267F" w14:paraId="030CD61C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3B20D9D9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Update Timelines - Tasks Dependent on Completion of Prior Tasks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76522AE7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FVVP-64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auto" w:fill="auto"/>
            <w:noWrap/>
            <w:vAlign w:val="bottom"/>
            <w:hideMark/>
          </w:tcPr>
          <w:p w14:paraId="6FAAB5C9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13</w:t>
            </w:r>
          </w:p>
        </w:tc>
      </w:tr>
      <w:tr w:rsidR="00556561" w:rsidRPr="005B267F" w14:paraId="153319D7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1E7EADD7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Detailed Tasks - PVI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7CDFD763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FVVP-63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E2EFDA" w:fill="E2EFDA"/>
            <w:noWrap/>
            <w:vAlign w:val="bottom"/>
            <w:hideMark/>
          </w:tcPr>
          <w:p w14:paraId="4C4F31B7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</w:p>
        </w:tc>
      </w:tr>
      <w:tr w:rsidR="00556561" w:rsidRPr="005B267F" w14:paraId="0E51CCC8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64731735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Rename "Void" Terminology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2E4E3EBF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FVVP-62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auto" w:fill="auto"/>
            <w:noWrap/>
            <w:vAlign w:val="bottom"/>
            <w:hideMark/>
          </w:tcPr>
          <w:p w14:paraId="7FB643BE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</w:p>
        </w:tc>
      </w:tr>
      <w:tr w:rsidR="00556561" w:rsidRPr="005B267F" w14:paraId="79B1245F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7329D8C3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Set Tasks to Not Applicable [Close]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276DB551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FVVP-61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E2EFDA" w:fill="E2EFDA"/>
            <w:noWrap/>
            <w:vAlign w:val="bottom"/>
            <w:hideMark/>
          </w:tcPr>
          <w:p w14:paraId="228C4148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1</w:t>
            </w:r>
          </w:p>
        </w:tc>
      </w:tr>
      <w:tr w:rsidR="00556561" w:rsidRPr="005B267F" w14:paraId="15EA8ED2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1BCD39B7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Capture a Reason for Updating Key Void Information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2B2BD5DB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FVVP-59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auto" w:fill="auto"/>
            <w:noWrap/>
            <w:vAlign w:val="bottom"/>
            <w:hideMark/>
          </w:tcPr>
          <w:p w14:paraId="6E8F98EC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3</w:t>
            </w:r>
          </w:p>
        </w:tc>
      </w:tr>
      <w:tr w:rsidR="00556561" w:rsidRPr="005B267F" w14:paraId="68D23014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6275D625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New End of Tenancy - Capture End of Tenancy Details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5DA52AB2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FVVP-58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E2EFDA" w:fill="E2EFDA"/>
            <w:noWrap/>
            <w:vAlign w:val="bottom"/>
            <w:hideMark/>
          </w:tcPr>
          <w:p w14:paraId="277C5B95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3</w:t>
            </w:r>
          </w:p>
        </w:tc>
      </w:tr>
      <w:tr w:rsidR="00556561" w:rsidRPr="005B267F" w14:paraId="109F92B2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628B5E02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See Salesforce Unit &amp; Building Attributes in a Void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17A25E67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FVVP-57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auto" w:fill="auto"/>
            <w:noWrap/>
            <w:vAlign w:val="bottom"/>
            <w:hideMark/>
          </w:tcPr>
          <w:p w14:paraId="316F29B3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1</w:t>
            </w:r>
          </w:p>
        </w:tc>
      </w:tr>
      <w:tr w:rsidR="00556561" w:rsidRPr="005B267F" w14:paraId="0F7DE781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54CB61E6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New Void - Calculate Estimated PVI Date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197786FA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FVVP-56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E2EFDA" w:fill="E2EFDA"/>
            <w:noWrap/>
            <w:vAlign w:val="bottom"/>
            <w:hideMark/>
          </w:tcPr>
          <w:p w14:paraId="29F3F800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3</w:t>
            </w:r>
          </w:p>
        </w:tc>
      </w:tr>
      <w:tr w:rsidR="00556561" w:rsidRPr="005B267F" w14:paraId="10D715DA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6C26E89F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Data Migration - Void Queues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2BB714C6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FVVP-54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auto" w:fill="auto"/>
            <w:noWrap/>
            <w:vAlign w:val="bottom"/>
            <w:hideMark/>
          </w:tcPr>
          <w:p w14:paraId="2E23072D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3</w:t>
            </w:r>
          </w:p>
        </w:tc>
      </w:tr>
      <w:tr w:rsidR="00556561" w:rsidRPr="005B267F" w14:paraId="35E44319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266E1122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New End of Tenancy - Assign Tasks to Responsible Queues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6793FD05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FVVP-53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E2EFDA" w:fill="E2EFDA"/>
            <w:noWrap/>
            <w:vAlign w:val="bottom"/>
            <w:hideMark/>
          </w:tcPr>
          <w:p w14:paraId="514A9934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5</w:t>
            </w:r>
          </w:p>
        </w:tc>
      </w:tr>
      <w:tr w:rsidR="00556561" w:rsidRPr="005B267F" w14:paraId="6E13666E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10EEDC71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Calculate Estimated Timelines - Tasks Dependent on Completion of Prior Tasks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368BA408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FVVP-51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E2EFDA" w:fill="E2EFDA"/>
            <w:noWrap/>
            <w:vAlign w:val="bottom"/>
            <w:hideMark/>
          </w:tcPr>
          <w:p w14:paraId="4C4AD67D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13</w:t>
            </w:r>
          </w:p>
        </w:tc>
      </w:tr>
      <w:tr w:rsidR="00556561" w:rsidRPr="005B267F" w14:paraId="2704F9C0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794D6ED0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Calculate Estimated Timelines - Tasks Tied to an EOT Date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2AA10E49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FVVP-50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auto" w:fill="auto"/>
            <w:noWrap/>
            <w:vAlign w:val="bottom"/>
            <w:hideMark/>
          </w:tcPr>
          <w:p w14:paraId="4A011810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5</w:t>
            </w:r>
          </w:p>
        </w:tc>
      </w:tr>
      <w:tr w:rsidR="00556561" w:rsidRPr="005B267F" w14:paraId="48852FFE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04EE0FB9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New End of Tenancy - Generate Phases &amp; Tasks from a Template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3BDDDEEF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FVVP-49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E2EFDA" w:fill="E2EFDA"/>
            <w:noWrap/>
            <w:vAlign w:val="bottom"/>
            <w:hideMark/>
          </w:tcPr>
          <w:p w14:paraId="24FE3D5F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13</w:t>
            </w:r>
          </w:p>
        </w:tc>
      </w:tr>
      <w:tr w:rsidR="00556561" w:rsidRPr="005B267F" w14:paraId="4A861F81" w14:textId="77777777" w:rsidTr="005B267F">
        <w:trPr>
          <w:trHeight w:hRule="exact" w:val="284"/>
        </w:trPr>
        <w:tc>
          <w:tcPr>
            <w:tcW w:w="758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388EEBE1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New End of Tenancy - Create an End of Tenancy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5DFBF0F3" w14:textId="77777777" w:rsidR="00556561" w:rsidRPr="005B267F" w:rsidRDefault="00556561">
            <w:pPr>
              <w:spacing w:line="240" w:lineRule="auto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FVVP-48</w:t>
            </w:r>
          </w:p>
        </w:tc>
        <w:tc>
          <w:tcPr>
            <w:tcW w:w="7586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auto" w:fill="auto"/>
            <w:noWrap/>
            <w:vAlign w:val="bottom"/>
            <w:hideMark/>
          </w:tcPr>
          <w:p w14:paraId="2B0DC688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  <w:t>5</w:t>
            </w:r>
          </w:p>
        </w:tc>
      </w:tr>
      <w:tr w:rsidR="00556561" w:rsidRPr="005B267F" w14:paraId="25BE6E7E" w14:textId="77777777" w:rsidTr="005B267F">
        <w:trPr>
          <w:trHeight w:hRule="exact" w:val="284"/>
        </w:trPr>
        <w:tc>
          <w:tcPr>
            <w:tcW w:w="7586" w:type="dxa"/>
            <w:tcBorders>
              <w:top w:val="double" w:sz="6" w:space="0" w:color="70AD47"/>
              <w:left w:val="single" w:sz="4" w:space="0" w:color="A9D08E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16737860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color w:val="000000"/>
                <w:sz w:val="18"/>
                <w:szCs w:val="18"/>
                <w:lang w:val="en-ZA" w:eastAsia="en-ZA"/>
              </w:rPr>
            </w:pPr>
          </w:p>
        </w:tc>
        <w:tc>
          <w:tcPr>
            <w:tcW w:w="7586" w:type="dxa"/>
            <w:tcBorders>
              <w:top w:val="double" w:sz="6" w:space="0" w:color="70AD47"/>
              <w:left w:val="nil"/>
              <w:bottom w:val="single" w:sz="4" w:space="0" w:color="A9D08E"/>
              <w:right w:val="nil"/>
            </w:tcBorders>
            <w:shd w:val="clear" w:color="auto" w:fill="auto"/>
            <w:noWrap/>
            <w:vAlign w:val="bottom"/>
            <w:hideMark/>
          </w:tcPr>
          <w:p w14:paraId="66DDAC8D" w14:textId="77777777" w:rsidR="00556561" w:rsidRPr="005B267F" w:rsidRDefault="00556561">
            <w:pPr>
              <w:spacing w:line="240" w:lineRule="auto"/>
              <w:rPr>
                <w:rFonts w:ascii="Times New Roman" w:hAnsi="Times New Roman"/>
                <w:sz w:val="18"/>
                <w:szCs w:val="18"/>
                <w:lang w:val="en-ZA" w:eastAsia="en-ZA"/>
              </w:rPr>
            </w:pPr>
          </w:p>
        </w:tc>
        <w:tc>
          <w:tcPr>
            <w:tcW w:w="7586" w:type="dxa"/>
            <w:tcBorders>
              <w:top w:val="double" w:sz="6" w:space="0" w:color="70AD47"/>
              <w:left w:val="nil"/>
              <w:bottom w:val="single" w:sz="4" w:space="0" w:color="A9D08E"/>
              <w:right w:val="single" w:sz="4" w:space="0" w:color="A9D08E"/>
            </w:tcBorders>
            <w:shd w:val="clear" w:color="auto" w:fill="auto"/>
            <w:noWrap/>
            <w:vAlign w:val="bottom"/>
            <w:hideMark/>
          </w:tcPr>
          <w:p w14:paraId="4426F629" w14:textId="77777777" w:rsidR="00556561" w:rsidRPr="005B267F" w:rsidRDefault="00556561">
            <w:pPr>
              <w:spacing w:line="240" w:lineRule="auto"/>
              <w:jc w:val="right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ZA" w:eastAsia="en-ZA"/>
              </w:rPr>
            </w:pPr>
            <w:r w:rsidRPr="005B267F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ZA" w:eastAsia="en-ZA"/>
              </w:rPr>
              <w:t>185</w:t>
            </w:r>
          </w:p>
        </w:tc>
      </w:tr>
    </w:tbl>
    <w:p w14:paraId="30761C18" w14:textId="77777777" w:rsidR="0071624E" w:rsidRDefault="0071624E">
      <w:pPr>
        <w:spacing w:line="240" w:lineRule="auto"/>
        <w:rPr>
          <w:color w:val="595959" w:themeColor="text1" w:themeTint="A6"/>
          <w:sz w:val="28"/>
        </w:rPr>
      </w:pPr>
      <w:r>
        <w:rPr>
          <w:color w:val="595959" w:themeColor="text1" w:themeTint="A6"/>
          <w:sz w:val="28"/>
        </w:rPr>
        <w:br w:type="page"/>
      </w:r>
    </w:p>
    <w:p w14:paraId="1901FC62" w14:textId="59E139E0" w:rsidR="65F152BC" w:rsidRDefault="00765FB9" w:rsidP="000251E2">
      <w:pPr>
        <w:spacing w:line="240" w:lineRule="auto"/>
        <w:rPr>
          <w:color w:val="595959" w:themeColor="text1" w:themeTint="A6"/>
          <w:sz w:val="28"/>
        </w:rPr>
      </w:pPr>
      <w:r>
        <w:rPr>
          <w:color w:val="595959" w:themeColor="text1" w:themeTint="A6"/>
          <w:sz w:val="28"/>
        </w:rPr>
        <w:lastRenderedPageBreak/>
        <w:t>Historical Reports</w:t>
      </w:r>
    </w:p>
    <w:p w14:paraId="65C123F7" w14:textId="77777777" w:rsidR="002637D7" w:rsidRDefault="002637D7" w:rsidP="000251E2">
      <w:pPr>
        <w:spacing w:line="240" w:lineRule="auto"/>
        <w:rPr>
          <w:color w:val="595959" w:themeColor="text1" w:themeTint="A6"/>
          <w:sz w:val="28"/>
        </w:rPr>
      </w:pPr>
    </w:p>
    <w:tbl>
      <w:tblPr>
        <w:tblW w:w="14176" w:type="dxa"/>
        <w:tblInd w:w="-743" w:type="dxa"/>
        <w:tblBorders>
          <w:top w:val="single" w:sz="6" w:space="0" w:color="7F7F7F" w:themeColor="text1" w:themeTint="80"/>
          <w:left w:val="single" w:sz="6" w:space="0" w:color="7F7F7F" w:themeColor="text1" w:themeTint="80"/>
          <w:bottom w:val="single" w:sz="6" w:space="0" w:color="7F7F7F" w:themeColor="text1" w:themeTint="80"/>
          <w:right w:val="single" w:sz="6" w:space="0" w:color="7F7F7F" w:themeColor="text1" w:themeTint="80"/>
          <w:insideH w:val="single" w:sz="6" w:space="0" w:color="7F7F7F" w:themeColor="text1" w:themeTint="80"/>
          <w:insideV w:val="single" w:sz="6" w:space="0" w:color="7F7F7F" w:themeColor="text1" w:themeTint="80"/>
        </w:tblBorders>
        <w:tblLayout w:type="fixed"/>
        <w:tblLook w:val="01E0" w:firstRow="1" w:lastRow="1" w:firstColumn="1" w:lastColumn="1" w:noHBand="0" w:noVBand="0"/>
      </w:tblPr>
      <w:tblGrid>
        <w:gridCol w:w="3070"/>
        <w:gridCol w:w="3045"/>
        <w:gridCol w:w="1850"/>
        <w:gridCol w:w="2051"/>
        <w:gridCol w:w="4160"/>
      </w:tblGrid>
      <w:tr w:rsidR="002637D7" w:rsidRPr="00F539F5" w14:paraId="2C016DD8" w14:textId="77777777" w:rsidTr="005D26B5">
        <w:tc>
          <w:tcPr>
            <w:tcW w:w="3070" w:type="dxa"/>
            <w:shd w:val="clear" w:color="auto" w:fill="F2F2F2" w:themeFill="background1" w:themeFillShade="F2"/>
            <w:vAlign w:val="center"/>
            <w:hideMark/>
          </w:tcPr>
          <w:p w14:paraId="3BA05A85" w14:textId="77777777" w:rsidR="002637D7" w:rsidRPr="00F539F5" w:rsidRDefault="002637D7" w:rsidP="005D26B5">
            <w:pPr>
              <w:pStyle w:val="IndentOne"/>
              <w:spacing w:before="60" w:after="60" w:line="240" w:lineRule="atLeast"/>
              <w:ind w:left="0"/>
              <w:rPr>
                <w:b/>
                <w:lang w:val="en-GB" w:eastAsia="en-ZA"/>
              </w:rPr>
            </w:pPr>
            <w:r w:rsidRPr="00F539F5">
              <w:rPr>
                <w:b/>
              </w:rPr>
              <w:t>Project</w:t>
            </w:r>
          </w:p>
        </w:tc>
        <w:tc>
          <w:tcPr>
            <w:tcW w:w="11106" w:type="dxa"/>
            <w:gridSpan w:val="4"/>
            <w:vAlign w:val="center"/>
            <w:hideMark/>
          </w:tcPr>
          <w:p w14:paraId="11BD736A" w14:textId="77777777" w:rsidR="002637D7" w:rsidRPr="00F539F5" w:rsidRDefault="002637D7" w:rsidP="005D26B5">
            <w:pPr>
              <w:pStyle w:val="IndentOne"/>
              <w:spacing w:before="60" w:after="60" w:line="240" w:lineRule="atLeast"/>
              <w:ind w:left="0"/>
            </w:pPr>
            <w:r>
              <w:t xml:space="preserve">End of Tenancy </w:t>
            </w:r>
          </w:p>
        </w:tc>
      </w:tr>
      <w:tr w:rsidR="002637D7" w14:paraId="1C9F6A26" w14:textId="77777777" w:rsidTr="005D26B5">
        <w:tc>
          <w:tcPr>
            <w:tcW w:w="3070" w:type="dxa"/>
            <w:shd w:val="clear" w:color="auto" w:fill="F2F2F2" w:themeFill="background1" w:themeFillShade="F2"/>
            <w:vAlign w:val="center"/>
          </w:tcPr>
          <w:p w14:paraId="4DDFC41F" w14:textId="77777777" w:rsidR="002637D7" w:rsidRPr="00F539F5" w:rsidRDefault="002637D7" w:rsidP="005D26B5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>
              <w:rPr>
                <w:b/>
              </w:rPr>
              <w:t>Period</w:t>
            </w:r>
          </w:p>
        </w:tc>
        <w:tc>
          <w:tcPr>
            <w:tcW w:w="11106" w:type="dxa"/>
            <w:gridSpan w:val="4"/>
            <w:vAlign w:val="center"/>
          </w:tcPr>
          <w:p w14:paraId="1C73AC23" w14:textId="77777777" w:rsidR="002637D7" w:rsidRDefault="002637D7" w:rsidP="005D26B5">
            <w:pPr>
              <w:pStyle w:val="IndentOne"/>
              <w:spacing w:before="60" w:after="60"/>
              <w:ind w:left="0"/>
            </w:pPr>
            <w:r>
              <w:t>08</w:t>
            </w:r>
            <w:r w:rsidRPr="001024F0">
              <w:rPr>
                <w:vertAlign w:val="superscript"/>
              </w:rPr>
              <w:t>th</w:t>
            </w:r>
            <w:r>
              <w:t xml:space="preserve"> – 15</w:t>
            </w:r>
            <w:r w:rsidRPr="000506FB">
              <w:rPr>
                <w:vertAlign w:val="superscript"/>
              </w:rPr>
              <w:t>th</w:t>
            </w:r>
            <w:r>
              <w:t xml:space="preserve"> Nov 2023</w:t>
            </w:r>
          </w:p>
        </w:tc>
      </w:tr>
      <w:tr w:rsidR="002637D7" w:rsidRPr="00F539F5" w14:paraId="34858DED" w14:textId="77777777" w:rsidTr="005D26B5">
        <w:tc>
          <w:tcPr>
            <w:tcW w:w="3070" w:type="dxa"/>
            <w:shd w:val="clear" w:color="auto" w:fill="F2F2F2" w:themeFill="background1" w:themeFillShade="F2"/>
            <w:vAlign w:val="center"/>
            <w:hideMark/>
          </w:tcPr>
          <w:p w14:paraId="2AB7E675" w14:textId="77777777" w:rsidR="002637D7" w:rsidRPr="00F539F5" w:rsidRDefault="002637D7" w:rsidP="005D26B5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 w:rsidRPr="00F539F5">
              <w:rPr>
                <w:b/>
              </w:rPr>
              <w:t>Status Overview</w:t>
            </w:r>
          </w:p>
        </w:tc>
        <w:tc>
          <w:tcPr>
            <w:tcW w:w="11106" w:type="dxa"/>
            <w:gridSpan w:val="4"/>
            <w:shd w:val="clear" w:color="auto" w:fill="auto"/>
            <w:vAlign w:val="center"/>
            <w:hideMark/>
          </w:tcPr>
          <w:p w14:paraId="6C10E840" w14:textId="77777777" w:rsidR="002637D7" w:rsidRDefault="002637D7" w:rsidP="005D26B5">
            <w:pPr>
              <w:pStyle w:val="IndentOne"/>
              <w:spacing w:before="60" w:after="60" w:line="240" w:lineRule="atLeast"/>
              <w:ind w:left="0"/>
            </w:pPr>
            <w:r>
              <w:t>Sprint 3: UAT</w:t>
            </w:r>
          </w:p>
          <w:p w14:paraId="5FAABF9B" w14:textId="77777777" w:rsidR="002637D7" w:rsidRPr="00F539F5" w:rsidRDefault="002637D7" w:rsidP="005D26B5">
            <w:pPr>
              <w:pStyle w:val="IndentOne"/>
              <w:spacing w:before="60" w:after="60" w:line="240" w:lineRule="atLeast"/>
              <w:ind w:left="0"/>
            </w:pPr>
            <w:r>
              <w:t>Sprint 4: Build</w:t>
            </w:r>
          </w:p>
        </w:tc>
      </w:tr>
      <w:tr w:rsidR="002637D7" w:rsidRPr="008E0703" w14:paraId="1F21170B" w14:textId="77777777" w:rsidTr="005D26B5">
        <w:trPr>
          <w:trHeight w:val="180"/>
        </w:trPr>
        <w:tc>
          <w:tcPr>
            <w:tcW w:w="3070" w:type="dxa"/>
            <w:vMerge w:val="restart"/>
            <w:shd w:val="clear" w:color="auto" w:fill="F2F2F2" w:themeFill="background1" w:themeFillShade="F2"/>
            <w:vAlign w:val="center"/>
            <w:hideMark/>
          </w:tcPr>
          <w:p w14:paraId="02A2972A" w14:textId="77777777" w:rsidR="002637D7" w:rsidRPr="00F539F5" w:rsidRDefault="002637D7" w:rsidP="005D26B5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 w:rsidRPr="00F539F5">
              <w:rPr>
                <w:b/>
              </w:rPr>
              <w:t>Progress in the last week</w:t>
            </w:r>
          </w:p>
        </w:tc>
        <w:tc>
          <w:tcPr>
            <w:tcW w:w="4895" w:type="dxa"/>
            <w:gridSpan w:val="2"/>
            <w:shd w:val="clear" w:color="auto" w:fill="F2F2F2" w:themeFill="background1" w:themeFillShade="F2"/>
            <w:vAlign w:val="center"/>
            <w:hideMark/>
          </w:tcPr>
          <w:p w14:paraId="328DE679" w14:textId="77777777" w:rsidR="002637D7" w:rsidRPr="000A2172" w:rsidRDefault="002637D7" w:rsidP="005D26B5">
            <w:pPr>
              <w:pStyle w:val="ListBullet"/>
              <w:numPr>
                <w:ilvl w:val="0"/>
                <w:numId w:val="0"/>
              </w:numPr>
              <w:rPr>
                <w:b/>
                <w:bCs/>
              </w:rPr>
            </w:pPr>
            <w:r w:rsidRPr="000A2172">
              <w:rPr>
                <w:b/>
                <w:bCs/>
              </w:rPr>
              <w:t>Item</w:t>
            </w:r>
          </w:p>
        </w:tc>
        <w:tc>
          <w:tcPr>
            <w:tcW w:w="2051" w:type="dxa"/>
            <w:shd w:val="clear" w:color="auto" w:fill="F2F2F2" w:themeFill="background1" w:themeFillShade="F2"/>
            <w:vAlign w:val="center"/>
            <w:hideMark/>
          </w:tcPr>
          <w:p w14:paraId="08CF7CFD" w14:textId="77777777" w:rsidR="002637D7" w:rsidRPr="000A2172" w:rsidRDefault="002637D7" w:rsidP="005D26B5">
            <w:pPr>
              <w:pStyle w:val="ListBullet"/>
              <w:numPr>
                <w:ilvl w:val="0"/>
                <w:numId w:val="0"/>
              </w:numPr>
              <w:rPr>
                <w:b/>
                <w:bCs/>
              </w:rPr>
            </w:pPr>
            <w:r w:rsidRPr="000A2172">
              <w:rPr>
                <w:b/>
                <w:bCs/>
              </w:rPr>
              <w:t>Completed</w:t>
            </w:r>
          </w:p>
        </w:tc>
        <w:tc>
          <w:tcPr>
            <w:tcW w:w="4160" w:type="dxa"/>
            <w:shd w:val="clear" w:color="auto" w:fill="F2F2F2" w:themeFill="background1" w:themeFillShade="F2"/>
            <w:vAlign w:val="center"/>
            <w:hideMark/>
          </w:tcPr>
          <w:p w14:paraId="1AFAB5E7" w14:textId="77777777" w:rsidR="002637D7" w:rsidRPr="000A2172" w:rsidRDefault="002637D7" w:rsidP="005D26B5">
            <w:pPr>
              <w:pStyle w:val="ListBullet"/>
              <w:numPr>
                <w:ilvl w:val="0"/>
                <w:numId w:val="0"/>
              </w:numPr>
              <w:rPr>
                <w:b/>
                <w:bCs/>
              </w:rPr>
            </w:pPr>
            <w:r w:rsidRPr="000A2172">
              <w:rPr>
                <w:b/>
                <w:bCs/>
              </w:rPr>
              <w:t>Responsible</w:t>
            </w:r>
          </w:p>
        </w:tc>
      </w:tr>
      <w:tr w:rsidR="002637D7" w14:paraId="26E65CC9" w14:textId="77777777" w:rsidTr="005D26B5">
        <w:trPr>
          <w:trHeight w:val="178"/>
        </w:trPr>
        <w:tc>
          <w:tcPr>
            <w:tcW w:w="3070" w:type="dxa"/>
            <w:vMerge/>
            <w:vAlign w:val="center"/>
          </w:tcPr>
          <w:p w14:paraId="537DB658" w14:textId="77777777" w:rsidR="002637D7" w:rsidRPr="00F539F5" w:rsidRDefault="002637D7" w:rsidP="005D26B5">
            <w:pPr>
              <w:spacing w:before="60" w:after="60" w:line="240" w:lineRule="atLeast"/>
              <w:rPr>
                <w:b/>
                <w:lang w:val="en-GB"/>
              </w:rPr>
            </w:pPr>
          </w:p>
        </w:tc>
        <w:tc>
          <w:tcPr>
            <w:tcW w:w="4895" w:type="dxa"/>
            <w:gridSpan w:val="2"/>
            <w:vAlign w:val="center"/>
          </w:tcPr>
          <w:p w14:paraId="18C93466" w14:textId="77777777" w:rsidR="002637D7" w:rsidRDefault="002637D7" w:rsidP="005D26B5">
            <w:pPr>
              <w:pStyle w:val="ListBullet"/>
              <w:numPr>
                <w:ilvl w:val="0"/>
                <w:numId w:val="0"/>
              </w:numPr>
            </w:pPr>
            <w:r>
              <w:t>Feedback on Sprint 4 items</w:t>
            </w:r>
          </w:p>
        </w:tc>
        <w:tc>
          <w:tcPr>
            <w:tcW w:w="2051" w:type="dxa"/>
            <w:vAlign w:val="center"/>
          </w:tcPr>
          <w:p w14:paraId="79EBEC24" w14:textId="77777777" w:rsidR="002637D7" w:rsidRDefault="002637D7" w:rsidP="005D26B5">
            <w:pPr>
              <w:pStyle w:val="ListBullet"/>
              <w:numPr>
                <w:ilvl w:val="0"/>
                <w:numId w:val="0"/>
              </w:numPr>
            </w:pPr>
            <w:r>
              <w:t>10</w:t>
            </w:r>
            <w:r w:rsidRPr="000A2172">
              <w:rPr>
                <w:vertAlign w:val="superscript"/>
              </w:rPr>
              <w:t>th</w:t>
            </w:r>
            <w:r>
              <w:t xml:space="preserve"> Nov</w:t>
            </w:r>
          </w:p>
        </w:tc>
        <w:tc>
          <w:tcPr>
            <w:tcW w:w="4160" w:type="dxa"/>
            <w:vAlign w:val="center"/>
          </w:tcPr>
          <w:p w14:paraId="6ACF1F08" w14:textId="77777777" w:rsidR="002637D7" w:rsidRDefault="002637D7" w:rsidP="005D26B5">
            <w:pPr>
              <w:pStyle w:val="ListBullet"/>
              <w:numPr>
                <w:ilvl w:val="0"/>
                <w:numId w:val="0"/>
              </w:numPr>
            </w:pPr>
            <w:r>
              <w:t>Grainger</w:t>
            </w:r>
          </w:p>
        </w:tc>
      </w:tr>
      <w:tr w:rsidR="002637D7" w14:paraId="72185DEA" w14:textId="77777777" w:rsidTr="005D26B5">
        <w:trPr>
          <w:trHeight w:val="178"/>
        </w:trPr>
        <w:tc>
          <w:tcPr>
            <w:tcW w:w="3070" w:type="dxa"/>
            <w:vMerge/>
            <w:vAlign w:val="center"/>
          </w:tcPr>
          <w:p w14:paraId="6E824DA1" w14:textId="77777777" w:rsidR="002637D7" w:rsidRPr="00F539F5" w:rsidRDefault="002637D7" w:rsidP="005D26B5">
            <w:pPr>
              <w:spacing w:before="60" w:after="60" w:line="240" w:lineRule="atLeast"/>
              <w:rPr>
                <w:b/>
                <w:lang w:val="en-GB"/>
              </w:rPr>
            </w:pPr>
          </w:p>
        </w:tc>
        <w:tc>
          <w:tcPr>
            <w:tcW w:w="4895" w:type="dxa"/>
            <w:gridSpan w:val="2"/>
            <w:vAlign w:val="center"/>
          </w:tcPr>
          <w:p w14:paraId="17E905B0" w14:textId="77777777" w:rsidR="002637D7" w:rsidRDefault="002637D7" w:rsidP="005D26B5">
            <w:pPr>
              <w:pStyle w:val="ListBullet"/>
              <w:numPr>
                <w:ilvl w:val="0"/>
                <w:numId w:val="0"/>
              </w:numPr>
            </w:pPr>
            <w:r>
              <w:t>Sprint 3 Demo</w:t>
            </w:r>
          </w:p>
        </w:tc>
        <w:tc>
          <w:tcPr>
            <w:tcW w:w="2051" w:type="dxa"/>
            <w:vAlign w:val="center"/>
          </w:tcPr>
          <w:p w14:paraId="618BEF80" w14:textId="77777777" w:rsidR="002637D7" w:rsidRDefault="002637D7" w:rsidP="005D26B5">
            <w:pPr>
              <w:pStyle w:val="ListBullet"/>
              <w:numPr>
                <w:ilvl w:val="0"/>
                <w:numId w:val="0"/>
              </w:numPr>
            </w:pPr>
            <w:r>
              <w:t>10</w:t>
            </w:r>
            <w:r w:rsidRPr="0061732D">
              <w:rPr>
                <w:vertAlign w:val="superscript"/>
              </w:rPr>
              <w:t>th</w:t>
            </w:r>
            <w:r>
              <w:t xml:space="preserve"> Nov</w:t>
            </w:r>
          </w:p>
        </w:tc>
        <w:tc>
          <w:tcPr>
            <w:tcW w:w="4160" w:type="dxa"/>
            <w:vAlign w:val="center"/>
          </w:tcPr>
          <w:p w14:paraId="506FF50A" w14:textId="77777777" w:rsidR="002637D7" w:rsidRDefault="002637D7" w:rsidP="005D26B5">
            <w:pPr>
              <w:pStyle w:val="ListBullet"/>
              <w:numPr>
                <w:ilvl w:val="0"/>
                <w:numId w:val="0"/>
              </w:numPr>
            </w:pPr>
            <w:r>
              <w:t>Open Box</w:t>
            </w:r>
          </w:p>
        </w:tc>
      </w:tr>
      <w:tr w:rsidR="002637D7" w:rsidRPr="008E0703" w14:paraId="2450950A" w14:textId="77777777" w:rsidTr="005D26B5">
        <w:trPr>
          <w:trHeight w:val="180"/>
        </w:trPr>
        <w:tc>
          <w:tcPr>
            <w:tcW w:w="3070" w:type="dxa"/>
            <w:vMerge w:val="restart"/>
            <w:shd w:val="clear" w:color="auto" w:fill="F2F2F2" w:themeFill="background1" w:themeFillShade="F2"/>
            <w:vAlign w:val="center"/>
            <w:hideMark/>
          </w:tcPr>
          <w:p w14:paraId="2BD7DFAE" w14:textId="77777777" w:rsidR="002637D7" w:rsidRPr="00F539F5" w:rsidRDefault="002637D7" w:rsidP="005D26B5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 w:rsidRPr="00F539F5">
              <w:rPr>
                <w:b/>
              </w:rPr>
              <w:t>Upcoming deliverables / feedback required</w:t>
            </w:r>
          </w:p>
        </w:tc>
        <w:tc>
          <w:tcPr>
            <w:tcW w:w="3045" w:type="dxa"/>
            <w:shd w:val="clear" w:color="auto" w:fill="F2F2F2" w:themeFill="background1" w:themeFillShade="F2"/>
            <w:vAlign w:val="center"/>
            <w:hideMark/>
          </w:tcPr>
          <w:p w14:paraId="13ACF1DA" w14:textId="77777777" w:rsidR="002637D7" w:rsidRPr="000A2172" w:rsidRDefault="002637D7" w:rsidP="005D26B5">
            <w:pPr>
              <w:pStyle w:val="ListBullet"/>
              <w:numPr>
                <w:ilvl w:val="0"/>
                <w:numId w:val="0"/>
              </w:numPr>
              <w:rPr>
                <w:b/>
                <w:bCs/>
              </w:rPr>
            </w:pPr>
            <w:r w:rsidRPr="000A2172">
              <w:rPr>
                <w:b/>
                <w:bCs/>
              </w:rPr>
              <w:t>Item</w:t>
            </w:r>
          </w:p>
        </w:tc>
        <w:tc>
          <w:tcPr>
            <w:tcW w:w="1850" w:type="dxa"/>
            <w:shd w:val="clear" w:color="auto" w:fill="F2F2F2" w:themeFill="background1" w:themeFillShade="F2"/>
            <w:vAlign w:val="center"/>
            <w:hideMark/>
          </w:tcPr>
          <w:p w14:paraId="6CC6F14A" w14:textId="77777777" w:rsidR="002637D7" w:rsidRPr="000A2172" w:rsidRDefault="002637D7" w:rsidP="005D26B5">
            <w:pPr>
              <w:pStyle w:val="ListBullet"/>
              <w:numPr>
                <w:ilvl w:val="0"/>
                <w:numId w:val="0"/>
              </w:numPr>
              <w:rPr>
                <w:b/>
                <w:bCs/>
              </w:rPr>
            </w:pPr>
            <w:r w:rsidRPr="000A2172">
              <w:rPr>
                <w:b/>
                <w:bCs/>
              </w:rPr>
              <w:t>Due</w:t>
            </w:r>
          </w:p>
        </w:tc>
        <w:tc>
          <w:tcPr>
            <w:tcW w:w="2051" w:type="dxa"/>
            <w:shd w:val="clear" w:color="auto" w:fill="F2F2F2" w:themeFill="background1" w:themeFillShade="F2"/>
            <w:vAlign w:val="center"/>
            <w:hideMark/>
          </w:tcPr>
          <w:p w14:paraId="27238D75" w14:textId="77777777" w:rsidR="002637D7" w:rsidRPr="000A2172" w:rsidRDefault="002637D7" w:rsidP="005D26B5">
            <w:pPr>
              <w:pStyle w:val="ListBullet"/>
              <w:numPr>
                <w:ilvl w:val="0"/>
                <w:numId w:val="0"/>
              </w:numPr>
              <w:rPr>
                <w:b/>
                <w:bCs/>
              </w:rPr>
            </w:pPr>
            <w:r w:rsidRPr="000A2172">
              <w:rPr>
                <w:b/>
                <w:bCs/>
              </w:rPr>
              <w:t>Responsible</w:t>
            </w:r>
          </w:p>
        </w:tc>
        <w:tc>
          <w:tcPr>
            <w:tcW w:w="4160" w:type="dxa"/>
            <w:shd w:val="clear" w:color="auto" w:fill="F2F2F2" w:themeFill="background1" w:themeFillShade="F2"/>
            <w:vAlign w:val="center"/>
          </w:tcPr>
          <w:p w14:paraId="19F698CC" w14:textId="77777777" w:rsidR="002637D7" w:rsidRPr="000A2172" w:rsidRDefault="002637D7" w:rsidP="005D26B5">
            <w:pPr>
              <w:pStyle w:val="ListBullet"/>
              <w:numPr>
                <w:ilvl w:val="0"/>
                <w:numId w:val="0"/>
              </w:numPr>
              <w:rPr>
                <w:b/>
                <w:bCs/>
              </w:rPr>
            </w:pPr>
            <w:r w:rsidRPr="000A2172">
              <w:rPr>
                <w:b/>
                <w:bCs/>
              </w:rPr>
              <w:t>Status</w:t>
            </w:r>
          </w:p>
        </w:tc>
      </w:tr>
      <w:tr w:rsidR="002637D7" w:rsidRPr="006218D6" w14:paraId="610627B4" w14:textId="77777777" w:rsidTr="005D26B5">
        <w:trPr>
          <w:trHeight w:val="178"/>
        </w:trPr>
        <w:tc>
          <w:tcPr>
            <w:tcW w:w="3070" w:type="dxa"/>
            <w:vMerge/>
            <w:vAlign w:val="center"/>
          </w:tcPr>
          <w:p w14:paraId="42726CAF" w14:textId="77777777" w:rsidR="002637D7" w:rsidRPr="00F539F5" w:rsidRDefault="002637D7" w:rsidP="005D26B5">
            <w:pPr>
              <w:spacing w:before="60" w:after="60" w:line="240" w:lineRule="atLeast"/>
              <w:rPr>
                <w:b/>
                <w:lang w:val="en-GB"/>
              </w:rPr>
            </w:pPr>
          </w:p>
        </w:tc>
        <w:tc>
          <w:tcPr>
            <w:tcW w:w="3045" w:type="dxa"/>
            <w:vAlign w:val="center"/>
          </w:tcPr>
          <w:p w14:paraId="3AC05D6D" w14:textId="77777777" w:rsidR="002637D7" w:rsidRPr="008555CA" w:rsidRDefault="002637D7" w:rsidP="005D26B5">
            <w:pPr>
              <w:pStyle w:val="ListBullet"/>
              <w:numPr>
                <w:ilvl w:val="0"/>
                <w:numId w:val="0"/>
              </w:numPr>
            </w:pPr>
            <w:r w:rsidRPr="008555CA">
              <w:t>Sprint 3 UAT</w:t>
            </w:r>
            <w:r>
              <w:t xml:space="preserve"> Feedback</w:t>
            </w:r>
          </w:p>
        </w:tc>
        <w:tc>
          <w:tcPr>
            <w:tcW w:w="1850" w:type="dxa"/>
            <w:vAlign w:val="center"/>
          </w:tcPr>
          <w:p w14:paraId="00CCEF00" w14:textId="77777777" w:rsidR="002637D7" w:rsidRDefault="002637D7" w:rsidP="005D26B5">
            <w:pPr>
              <w:pStyle w:val="ListBullet"/>
              <w:numPr>
                <w:ilvl w:val="0"/>
                <w:numId w:val="0"/>
              </w:numPr>
            </w:pPr>
            <w:r>
              <w:t>17</w:t>
            </w:r>
            <w:r w:rsidRPr="0061732D">
              <w:rPr>
                <w:vertAlign w:val="superscript"/>
              </w:rPr>
              <w:t>th</w:t>
            </w:r>
            <w:r>
              <w:t xml:space="preserve"> Nov</w:t>
            </w:r>
          </w:p>
        </w:tc>
        <w:tc>
          <w:tcPr>
            <w:tcW w:w="2051" w:type="dxa"/>
            <w:vAlign w:val="center"/>
          </w:tcPr>
          <w:p w14:paraId="50F982A7" w14:textId="77777777" w:rsidR="002637D7" w:rsidRDefault="002637D7" w:rsidP="005D26B5">
            <w:pPr>
              <w:pStyle w:val="ListBullet"/>
              <w:numPr>
                <w:ilvl w:val="0"/>
                <w:numId w:val="0"/>
              </w:numPr>
            </w:pPr>
            <w:r>
              <w:t>Grainger</w:t>
            </w:r>
          </w:p>
        </w:tc>
        <w:tc>
          <w:tcPr>
            <w:tcW w:w="4160" w:type="dxa"/>
            <w:shd w:val="clear" w:color="auto" w:fill="92D050"/>
            <w:vAlign w:val="center"/>
          </w:tcPr>
          <w:p w14:paraId="0F162E98" w14:textId="77777777" w:rsidR="002637D7" w:rsidRDefault="002637D7" w:rsidP="005D26B5">
            <w:pPr>
              <w:pStyle w:val="ListBullet"/>
              <w:numPr>
                <w:ilvl w:val="0"/>
                <w:numId w:val="0"/>
              </w:numPr>
            </w:pPr>
            <w:r>
              <w:t>WIP</w:t>
            </w:r>
          </w:p>
        </w:tc>
      </w:tr>
      <w:tr w:rsidR="002637D7" w:rsidRPr="006218D6" w14:paraId="1FBE657B" w14:textId="77777777" w:rsidTr="005D26B5">
        <w:trPr>
          <w:trHeight w:val="178"/>
        </w:trPr>
        <w:tc>
          <w:tcPr>
            <w:tcW w:w="3070" w:type="dxa"/>
            <w:vMerge/>
            <w:vAlign w:val="center"/>
          </w:tcPr>
          <w:p w14:paraId="442DFDDB" w14:textId="77777777" w:rsidR="002637D7" w:rsidRPr="00F539F5" w:rsidRDefault="002637D7" w:rsidP="005D26B5">
            <w:pPr>
              <w:spacing w:before="60" w:after="60" w:line="240" w:lineRule="atLeast"/>
              <w:rPr>
                <w:b/>
                <w:lang w:val="en-GB"/>
              </w:rPr>
            </w:pPr>
          </w:p>
        </w:tc>
        <w:tc>
          <w:tcPr>
            <w:tcW w:w="3045" w:type="dxa"/>
            <w:vAlign w:val="center"/>
          </w:tcPr>
          <w:p w14:paraId="33708FC1" w14:textId="77777777" w:rsidR="002637D7" w:rsidRPr="008555CA" w:rsidRDefault="002637D7" w:rsidP="005D26B5">
            <w:pPr>
              <w:pStyle w:val="ListBullet"/>
              <w:numPr>
                <w:ilvl w:val="0"/>
                <w:numId w:val="0"/>
              </w:numPr>
            </w:pPr>
            <w:r>
              <w:t>Go-Live Preparation</w:t>
            </w:r>
          </w:p>
        </w:tc>
        <w:tc>
          <w:tcPr>
            <w:tcW w:w="1850" w:type="dxa"/>
            <w:vAlign w:val="center"/>
          </w:tcPr>
          <w:p w14:paraId="0047A6C0" w14:textId="77777777" w:rsidR="002637D7" w:rsidRDefault="002637D7" w:rsidP="005D26B5">
            <w:pPr>
              <w:pStyle w:val="ListBullet"/>
              <w:numPr>
                <w:ilvl w:val="0"/>
                <w:numId w:val="0"/>
              </w:numPr>
            </w:pPr>
            <w:r>
              <w:t>WIP</w:t>
            </w:r>
          </w:p>
        </w:tc>
        <w:tc>
          <w:tcPr>
            <w:tcW w:w="2051" w:type="dxa"/>
            <w:vAlign w:val="center"/>
          </w:tcPr>
          <w:p w14:paraId="57D4B9BD" w14:textId="77777777" w:rsidR="002637D7" w:rsidRDefault="002637D7" w:rsidP="005D26B5">
            <w:pPr>
              <w:pStyle w:val="ListBullet"/>
              <w:numPr>
                <w:ilvl w:val="0"/>
                <w:numId w:val="0"/>
              </w:numPr>
            </w:pPr>
            <w:r>
              <w:t>Grainger</w:t>
            </w:r>
          </w:p>
        </w:tc>
        <w:tc>
          <w:tcPr>
            <w:tcW w:w="4160" w:type="dxa"/>
            <w:shd w:val="clear" w:color="auto" w:fill="92D050"/>
            <w:vAlign w:val="center"/>
          </w:tcPr>
          <w:p w14:paraId="16E66506" w14:textId="77777777" w:rsidR="002637D7" w:rsidRDefault="002637D7" w:rsidP="005D26B5">
            <w:pPr>
              <w:pStyle w:val="ListBullet"/>
              <w:numPr>
                <w:ilvl w:val="0"/>
                <w:numId w:val="0"/>
              </w:numPr>
            </w:pPr>
            <w:r>
              <w:t>Change Management, Training, Support</w:t>
            </w:r>
          </w:p>
        </w:tc>
      </w:tr>
      <w:tr w:rsidR="002637D7" w:rsidRPr="006218D6" w14:paraId="06EA5DBC" w14:textId="77777777" w:rsidTr="005D26B5">
        <w:trPr>
          <w:trHeight w:val="178"/>
        </w:trPr>
        <w:tc>
          <w:tcPr>
            <w:tcW w:w="3070" w:type="dxa"/>
            <w:vMerge/>
            <w:vAlign w:val="center"/>
          </w:tcPr>
          <w:p w14:paraId="6647F267" w14:textId="77777777" w:rsidR="002637D7" w:rsidRPr="00F539F5" w:rsidRDefault="002637D7" w:rsidP="005D26B5">
            <w:pPr>
              <w:spacing w:before="60" w:after="60" w:line="240" w:lineRule="atLeast"/>
              <w:rPr>
                <w:b/>
                <w:lang w:val="en-GB"/>
              </w:rPr>
            </w:pPr>
          </w:p>
        </w:tc>
        <w:tc>
          <w:tcPr>
            <w:tcW w:w="3045" w:type="dxa"/>
            <w:vAlign w:val="center"/>
          </w:tcPr>
          <w:p w14:paraId="712B47A3" w14:textId="77777777" w:rsidR="002637D7" w:rsidRDefault="002637D7" w:rsidP="005D26B5">
            <w:pPr>
              <w:pStyle w:val="ListBullet"/>
              <w:numPr>
                <w:ilvl w:val="0"/>
                <w:numId w:val="0"/>
              </w:numPr>
            </w:pPr>
            <w:r>
              <w:t>End-to-End UAT</w:t>
            </w:r>
          </w:p>
        </w:tc>
        <w:tc>
          <w:tcPr>
            <w:tcW w:w="1850" w:type="dxa"/>
            <w:vAlign w:val="center"/>
          </w:tcPr>
          <w:p w14:paraId="24681979" w14:textId="77777777" w:rsidR="002637D7" w:rsidRDefault="002637D7" w:rsidP="005D26B5">
            <w:pPr>
              <w:pStyle w:val="ListBullet"/>
              <w:numPr>
                <w:ilvl w:val="0"/>
                <w:numId w:val="0"/>
              </w:numPr>
            </w:pPr>
            <w:r>
              <w:t>4</w:t>
            </w:r>
            <w:r w:rsidRPr="00ED3950">
              <w:rPr>
                <w:vertAlign w:val="superscript"/>
              </w:rPr>
              <w:t>th</w:t>
            </w:r>
            <w:r>
              <w:t xml:space="preserve"> Dec </w:t>
            </w:r>
          </w:p>
        </w:tc>
        <w:tc>
          <w:tcPr>
            <w:tcW w:w="2051" w:type="dxa"/>
            <w:vAlign w:val="center"/>
          </w:tcPr>
          <w:p w14:paraId="48A6081B" w14:textId="77777777" w:rsidR="002637D7" w:rsidRDefault="002637D7" w:rsidP="005D26B5">
            <w:pPr>
              <w:pStyle w:val="ListBullet"/>
              <w:numPr>
                <w:ilvl w:val="0"/>
                <w:numId w:val="0"/>
              </w:numPr>
            </w:pPr>
            <w:r>
              <w:t>Grainger</w:t>
            </w:r>
          </w:p>
        </w:tc>
        <w:tc>
          <w:tcPr>
            <w:tcW w:w="4160" w:type="dxa"/>
            <w:shd w:val="clear" w:color="auto" w:fill="92D050"/>
            <w:vAlign w:val="center"/>
          </w:tcPr>
          <w:p w14:paraId="2491C2C9" w14:textId="77777777" w:rsidR="002637D7" w:rsidRDefault="002637D7" w:rsidP="005D26B5">
            <w:pPr>
              <w:pStyle w:val="ListBullet"/>
              <w:numPr>
                <w:ilvl w:val="0"/>
                <w:numId w:val="0"/>
              </w:numPr>
            </w:pPr>
            <w:r>
              <w:t>Completed by 15</w:t>
            </w:r>
            <w:r w:rsidRPr="00CA509A">
              <w:rPr>
                <w:vertAlign w:val="superscript"/>
              </w:rPr>
              <w:t>th</w:t>
            </w:r>
            <w:r>
              <w:t xml:space="preserve"> Dec</w:t>
            </w:r>
          </w:p>
        </w:tc>
      </w:tr>
      <w:tr w:rsidR="002637D7" w:rsidRPr="006218D6" w14:paraId="3D7E340B" w14:textId="77777777" w:rsidTr="005D26B5">
        <w:trPr>
          <w:trHeight w:val="178"/>
        </w:trPr>
        <w:tc>
          <w:tcPr>
            <w:tcW w:w="3070" w:type="dxa"/>
            <w:vMerge/>
            <w:vAlign w:val="center"/>
          </w:tcPr>
          <w:p w14:paraId="681A9810" w14:textId="77777777" w:rsidR="002637D7" w:rsidRPr="00F539F5" w:rsidRDefault="002637D7" w:rsidP="005D26B5">
            <w:pPr>
              <w:spacing w:before="60" w:after="60" w:line="240" w:lineRule="atLeast"/>
              <w:rPr>
                <w:b/>
                <w:lang w:val="en-GB"/>
              </w:rPr>
            </w:pPr>
          </w:p>
        </w:tc>
        <w:tc>
          <w:tcPr>
            <w:tcW w:w="3045" w:type="dxa"/>
            <w:vAlign w:val="center"/>
          </w:tcPr>
          <w:p w14:paraId="5F488271" w14:textId="77777777" w:rsidR="002637D7" w:rsidRDefault="002637D7" w:rsidP="005D26B5">
            <w:pPr>
              <w:pStyle w:val="ListBullet"/>
              <w:numPr>
                <w:ilvl w:val="0"/>
                <w:numId w:val="0"/>
              </w:numPr>
            </w:pPr>
            <w:r>
              <w:t>Steerco #2</w:t>
            </w:r>
          </w:p>
        </w:tc>
        <w:tc>
          <w:tcPr>
            <w:tcW w:w="1850" w:type="dxa"/>
            <w:vAlign w:val="center"/>
          </w:tcPr>
          <w:p w14:paraId="7BC100B7" w14:textId="77777777" w:rsidR="002637D7" w:rsidRDefault="002637D7" w:rsidP="005D26B5">
            <w:pPr>
              <w:pStyle w:val="ListBullet"/>
              <w:numPr>
                <w:ilvl w:val="0"/>
                <w:numId w:val="0"/>
              </w:numPr>
            </w:pPr>
            <w:r>
              <w:t>5</w:t>
            </w:r>
            <w:r w:rsidRPr="00994250">
              <w:rPr>
                <w:vertAlign w:val="superscript"/>
              </w:rPr>
              <w:t>th</w:t>
            </w:r>
            <w:r>
              <w:t xml:space="preserve"> Dec</w:t>
            </w:r>
          </w:p>
        </w:tc>
        <w:tc>
          <w:tcPr>
            <w:tcW w:w="2051" w:type="dxa"/>
            <w:vAlign w:val="center"/>
          </w:tcPr>
          <w:p w14:paraId="36455A40" w14:textId="77777777" w:rsidR="002637D7" w:rsidRDefault="002637D7" w:rsidP="005D26B5">
            <w:pPr>
              <w:pStyle w:val="ListBullet"/>
              <w:numPr>
                <w:ilvl w:val="0"/>
                <w:numId w:val="0"/>
              </w:numPr>
            </w:pPr>
            <w:r>
              <w:t>Grainger / Open Box</w:t>
            </w:r>
          </w:p>
        </w:tc>
        <w:tc>
          <w:tcPr>
            <w:tcW w:w="4160" w:type="dxa"/>
            <w:shd w:val="clear" w:color="auto" w:fill="92D050"/>
            <w:vAlign w:val="center"/>
          </w:tcPr>
          <w:p w14:paraId="1DA42723" w14:textId="77777777" w:rsidR="002637D7" w:rsidRDefault="002637D7" w:rsidP="005D26B5">
            <w:pPr>
              <w:pStyle w:val="ListBullet"/>
              <w:numPr>
                <w:ilvl w:val="0"/>
                <w:numId w:val="0"/>
              </w:numPr>
            </w:pPr>
            <w:r>
              <w:t>Date to be confirmed</w:t>
            </w:r>
          </w:p>
        </w:tc>
      </w:tr>
      <w:tr w:rsidR="002637D7" w:rsidRPr="006218D6" w14:paraId="7F09A123" w14:textId="77777777" w:rsidTr="005D26B5">
        <w:trPr>
          <w:trHeight w:val="178"/>
        </w:trPr>
        <w:tc>
          <w:tcPr>
            <w:tcW w:w="3070" w:type="dxa"/>
            <w:vMerge/>
            <w:vAlign w:val="center"/>
          </w:tcPr>
          <w:p w14:paraId="2D9F6B08" w14:textId="77777777" w:rsidR="002637D7" w:rsidRPr="00F539F5" w:rsidRDefault="002637D7" w:rsidP="005D26B5">
            <w:pPr>
              <w:spacing w:before="60" w:after="60" w:line="240" w:lineRule="atLeast"/>
              <w:rPr>
                <w:b/>
                <w:lang w:val="en-GB"/>
              </w:rPr>
            </w:pPr>
          </w:p>
        </w:tc>
        <w:tc>
          <w:tcPr>
            <w:tcW w:w="3045" w:type="dxa"/>
            <w:vAlign w:val="center"/>
          </w:tcPr>
          <w:p w14:paraId="57D9CDFF" w14:textId="77777777" w:rsidR="002637D7" w:rsidRDefault="002637D7" w:rsidP="005D26B5">
            <w:pPr>
              <w:pStyle w:val="ListBullet"/>
              <w:numPr>
                <w:ilvl w:val="0"/>
                <w:numId w:val="0"/>
              </w:numPr>
            </w:pPr>
            <w:r>
              <w:t>Go-Live</w:t>
            </w:r>
          </w:p>
        </w:tc>
        <w:tc>
          <w:tcPr>
            <w:tcW w:w="1850" w:type="dxa"/>
            <w:vAlign w:val="center"/>
          </w:tcPr>
          <w:p w14:paraId="59C0A366" w14:textId="77777777" w:rsidR="002637D7" w:rsidRDefault="002637D7" w:rsidP="005D26B5">
            <w:pPr>
              <w:pStyle w:val="ListBullet"/>
              <w:numPr>
                <w:ilvl w:val="0"/>
                <w:numId w:val="0"/>
              </w:numPr>
            </w:pPr>
            <w:r>
              <w:t>January 2024</w:t>
            </w:r>
          </w:p>
        </w:tc>
        <w:tc>
          <w:tcPr>
            <w:tcW w:w="2051" w:type="dxa"/>
            <w:vAlign w:val="center"/>
          </w:tcPr>
          <w:p w14:paraId="4E49723F" w14:textId="77777777" w:rsidR="002637D7" w:rsidRDefault="002637D7" w:rsidP="005D26B5">
            <w:pPr>
              <w:pStyle w:val="ListBullet"/>
              <w:numPr>
                <w:ilvl w:val="0"/>
                <w:numId w:val="0"/>
              </w:numPr>
            </w:pPr>
            <w:r>
              <w:t>Grainger / Open Box</w:t>
            </w:r>
          </w:p>
        </w:tc>
        <w:tc>
          <w:tcPr>
            <w:tcW w:w="4160" w:type="dxa"/>
            <w:shd w:val="clear" w:color="auto" w:fill="92D050"/>
            <w:vAlign w:val="center"/>
          </w:tcPr>
          <w:p w14:paraId="72B0ADD4" w14:textId="77777777" w:rsidR="002637D7" w:rsidRDefault="002637D7" w:rsidP="005D26B5">
            <w:pPr>
              <w:pStyle w:val="ListBullet"/>
              <w:numPr>
                <w:ilvl w:val="0"/>
                <w:numId w:val="0"/>
              </w:numPr>
            </w:pPr>
            <w:r>
              <w:t>Date to be confirmed</w:t>
            </w:r>
          </w:p>
        </w:tc>
      </w:tr>
      <w:tr w:rsidR="002637D7" w:rsidRPr="00241839" w14:paraId="5036DC1A" w14:textId="77777777" w:rsidTr="005D26B5">
        <w:trPr>
          <w:trHeight w:val="65"/>
        </w:trPr>
        <w:tc>
          <w:tcPr>
            <w:tcW w:w="3070" w:type="dxa"/>
            <w:shd w:val="clear" w:color="auto" w:fill="F2F2F2" w:themeFill="background1" w:themeFillShade="F2"/>
            <w:vAlign w:val="center"/>
          </w:tcPr>
          <w:p w14:paraId="2F77B720" w14:textId="77777777" w:rsidR="002637D7" w:rsidRPr="00F539F5" w:rsidRDefault="002637D7" w:rsidP="005D26B5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>
              <w:rPr>
                <w:b/>
              </w:rPr>
              <w:t>Discussions/Risks /Issues</w:t>
            </w:r>
          </w:p>
        </w:tc>
        <w:tc>
          <w:tcPr>
            <w:tcW w:w="11106" w:type="dxa"/>
            <w:gridSpan w:val="4"/>
            <w:vAlign w:val="center"/>
          </w:tcPr>
          <w:p w14:paraId="1EB90066" w14:textId="77777777" w:rsidR="002637D7" w:rsidRPr="00241839" w:rsidRDefault="002637D7" w:rsidP="005D26B5">
            <w:pPr>
              <w:pStyle w:val="ListBullet"/>
            </w:pPr>
            <w:r>
              <w:t>271 story points are currently allocated to the project. The initial backlog was 185 story points.</w:t>
            </w:r>
          </w:p>
          <w:p w14:paraId="3A50FE41" w14:textId="77777777" w:rsidR="002637D7" w:rsidRPr="00241839" w:rsidRDefault="002637D7" w:rsidP="005D26B5">
            <w:pPr>
              <w:pStyle w:val="ListBullet"/>
            </w:pPr>
            <w:r>
              <w:t xml:space="preserve">Planning for support beyond post go-live </w:t>
            </w:r>
            <w:proofErr w:type="spellStart"/>
            <w:r>
              <w:t>hypercare</w:t>
            </w:r>
            <w:proofErr w:type="spellEnd"/>
            <w:r>
              <w:t xml:space="preserve"> (</w:t>
            </w:r>
            <w:proofErr w:type="gramStart"/>
            <w:r>
              <w:t>e.g.</w:t>
            </w:r>
            <w:proofErr w:type="gramEnd"/>
            <w:r>
              <w:t xml:space="preserve"> Open Box 0.5 FTE)</w:t>
            </w:r>
          </w:p>
        </w:tc>
      </w:tr>
      <w:tr w:rsidR="002637D7" w:rsidRPr="004C7753" w14:paraId="0169A1C3" w14:textId="77777777" w:rsidTr="005D26B5">
        <w:tc>
          <w:tcPr>
            <w:tcW w:w="3070" w:type="dxa"/>
            <w:shd w:val="clear" w:color="auto" w:fill="F2F2F2" w:themeFill="background1" w:themeFillShade="F2"/>
            <w:vAlign w:val="center"/>
            <w:hideMark/>
          </w:tcPr>
          <w:p w14:paraId="63A6BF23" w14:textId="77777777" w:rsidR="002637D7" w:rsidRPr="00F539F5" w:rsidRDefault="002637D7" w:rsidP="005D26B5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 w:rsidRPr="00F539F5">
              <w:rPr>
                <w:b/>
              </w:rPr>
              <w:t>Personnel Notes</w:t>
            </w:r>
          </w:p>
        </w:tc>
        <w:tc>
          <w:tcPr>
            <w:tcW w:w="11106" w:type="dxa"/>
            <w:gridSpan w:val="4"/>
            <w:vAlign w:val="center"/>
          </w:tcPr>
          <w:p w14:paraId="0EFF9EEC" w14:textId="77777777" w:rsidR="002637D7" w:rsidRDefault="002637D7" w:rsidP="005D26B5">
            <w:pPr>
              <w:pStyle w:val="ListBullet"/>
            </w:pPr>
            <w:r>
              <w:t>Jacob on leave in December.</w:t>
            </w:r>
          </w:p>
          <w:p w14:paraId="7F808B36" w14:textId="77777777" w:rsidR="002637D7" w:rsidRPr="004C7753" w:rsidRDefault="002637D7" w:rsidP="005D26B5">
            <w:pPr>
              <w:pStyle w:val="ListBullet"/>
            </w:pPr>
            <w:r>
              <w:t>Open Box will be taking extended leave over December.</w:t>
            </w:r>
          </w:p>
        </w:tc>
      </w:tr>
    </w:tbl>
    <w:p w14:paraId="7F214D53" w14:textId="77777777" w:rsidR="002637D7" w:rsidRDefault="002637D7" w:rsidP="000251E2">
      <w:pPr>
        <w:spacing w:line="240" w:lineRule="auto"/>
        <w:rPr>
          <w:color w:val="595959" w:themeColor="text1" w:themeTint="A6"/>
          <w:sz w:val="28"/>
        </w:rPr>
      </w:pPr>
    </w:p>
    <w:p w14:paraId="7BC50CAB" w14:textId="77777777" w:rsidR="000506FB" w:rsidRDefault="000506FB" w:rsidP="000251E2">
      <w:pPr>
        <w:spacing w:line="240" w:lineRule="auto"/>
        <w:rPr>
          <w:color w:val="595959" w:themeColor="text1" w:themeTint="A6"/>
          <w:sz w:val="28"/>
        </w:rPr>
      </w:pPr>
    </w:p>
    <w:tbl>
      <w:tblPr>
        <w:tblW w:w="14176" w:type="dxa"/>
        <w:tblInd w:w="-743" w:type="dxa"/>
        <w:tblBorders>
          <w:top w:val="single" w:sz="6" w:space="0" w:color="7F7F7F" w:themeColor="text1" w:themeTint="80"/>
          <w:left w:val="single" w:sz="6" w:space="0" w:color="7F7F7F" w:themeColor="text1" w:themeTint="80"/>
          <w:bottom w:val="single" w:sz="6" w:space="0" w:color="7F7F7F" w:themeColor="text1" w:themeTint="80"/>
          <w:right w:val="single" w:sz="6" w:space="0" w:color="7F7F7F" w:themeColor="text1" w:themeTint="80"/>
          <w:insideH w:val="single" w:sz="6" w:space="0" w:color="7F7F7F" w:themeColor="text1" w:themeTint="80"/>
          <w:insideV w:val="single" w:sz="6" w:space="0" w:color="7F7F7F" w:themeColor="text1" w:themeTint="80"/>
        </w:tblBorders>
        <w:tblLayout w:type="fixed"/>
        <w:tblLook w:val="01E0" w:firstRow="1" w:lastRow="1" w:firstColumn="1" w:lastColumn="1" w:noHBand="0" w:noVBand="0"/>
      </w:tblPr>
      <w:tblGrid>
        <w:gridCol w:w="3070"/>
        <w:gridCol w:w="3045"/>
        <w:gridCol w:w="1850"/>
        <w:gridCol w:w="2051"/>
        <w:gridCol w:w="4160"/>
      </w:tblGrid>
      <w:tr w:rsidR="000506FB" w:rsidRPr="00F539F5" w14:paraId="35654CF2" w14:textId="77777777" w:rsidTr="00BE107D">
        <w:tc>
          <w:tcPr>
            <w:tcW w:w="3070" w:type="dxa"/>
            <w:shd w:val="clear" w:color="auto" w:fill="F2F2F2" w:themeFill="background1" w:themeFillShade="F2"/>
            <w:vAlign w:val="center"/>
            <w:hideMark/>
          </w:tcPr>
          <w:p w14:paraId="2A95B4FA" w14:textId="77777777" w:rsidR="000506FB" w:rsidRPr="00F539F5" w:rsidRDefault="000506FB">
            <w:pPr>
              <w:pStyle w:val="IndentOne"/>
              <w:spacing w:before="60" w:after="60" w:line="240" w:lineRule="atLeast"/>
              <w:ind w:left="0"/>
              <w:rPr>
                <w:b/>
                <w:lang w:val="en-GB" w:eastAsia="en-ZA"/>
              </w:rPr>
            </w:pPr>
            <w:r w:rsidRPr="00F539F5">
              <w:rPr>
                <w:b/>
              </w:rPr>
              <w:t>Project</w:t>
            </w:r>
          </w:p>
        </w:tc>
        <w:tc>
          <w:tcPr>
            <w:tcW w:w="11106" w:type="dxa"/>
            <w:gridSpan w:val="4"/>
            <w:vAlign w:val="center"/>
            <w:hideMark/>
          </w:tcPr>
          <w:p w14:paraId="4C4CB269" w14:textId="77777777" w:rsidR="000506FB" w:rsidRPr="00F539F5" w:rsidRDefault="000506FB">
            <w:pPr>
              <w:pStyle w:val="IndentOne"/>
              <w:spacing w:before="60" w:after="60" w:line="240" w:lineRule="atLeast"/>
              <w:ind w:left="0"/>
            </w:pPr>
            <w:r>
              <w:t xml:space="preserve">End of Tenancy </w:t>
            </w:r>
          </w:p>
        </w:tc>
      </w:tr>
      <w:tr w:rsidR="000506FB" w14:paraId="426A8E9A" w14:textId="77777777" w:rsidTr="00BE107D">
        <w:tc>
          <w:tcPr>
            <w:tcW w:w="3070" w:type="dxa"/>
            <w:shd w:val="clear" w:color="auto" w:fill="F2F2F2" w:themeFill="background1" w:themeFillShade="F2"/>
            <w:vAlign w:val="center"/>
          </w:tcPr>
          <w:p w14:paraId="0A45C1D9" w14:textId="77777777" w:rsidR="000506FB" w:rsidRPr="00F539F5" w:rsidRDefault="000506FB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>
              <w:rPr>
                <w:b/>
              </w:rPr>
              <w:t>Period</w:t>
            </w:r>
          </w:p>
        </w:tc>
        <w:tc>
          <w:tcPr>
            <w:tcW w:w="11106" w:type="dxa"/>
            <w:gridSpan w:val="4"/>
            <w:vAlign w:val="center"/>
          </w:tcPr>
          <w:p w14:paraId="312A64D2" w14:textId="77777777" w:rsidR="000506FB" w:rsidRDefault="000506FB">
            <w:pPr>
              <w:pStyle w:val="IndentOne"/>
              <w:spacing w:before="60" w:after="60"/>
              <w:ind w:left="0"/>
            </w:pPr>
            <w:r>
              <w:t>2</w:t>
            </w:r>
            <w:r w:rsidRPr="001024F0">
              <w:rPr>
                <w:vertAlign w:val="superscript"/>
              </w:rPr>
              <w:t>nd</w:t>
            </w:r>
            <w:r>
              <w:t xml:space="preserve"> – 08</w:t>
            </w:r>
            <w:r w:rsidRPr="001024F0">
              <w:rPr>
                <w:vertAlign w:val="superscript"/>
              </w:rPr>
              <w:t>th</w:t>
            </w:r>
            <w:r>
              <w:t xml:space="preserve"> Nov 2023</w:t>
            </w:r>
          </w:p>
        </w:tc>
      </w:tr>
      <w:tr w:rsidR="000506FB" w:rsidRPr="00F539F5" w14:paraId="61A4E293" w14:textId="77777777" w:rsidTr="00BE107D">
        <w:tc>
          <w:tcPr>
            <w:tcW w:w="3070" w:type="dxa"/>
            <w:shd w:val="clear" w:color="auto" w:fill="F2F2F2" w:themeFill="background1" w:themeFillShade="F2"/>
            <w:vAlign w:val="center"/>
            <w:hideMark/>
          </w:tcPr>
          <w:p w14:paraId="0CED7A46" w14:textId="77777777" w:rsidR="000506FB" w:rsidRPr="00F539F5" w:rsidRDefault="000506FB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 w:rsidRPr="00F539F5">
              <w:rPr>
                <w:b/>
              </w:rPr>
              <w:lastRenderedPageBreak/>
              <w:t>Status Overview</w:t>
            </w:r>
          </w:p>
        </w:tc>
        <w:tc>
          <w:tcPr>
            <w:tcW w:w="11106" w:type="dxa"/>
            <w:gridSpan w:val="4"/>
            <w:shd w:val="clear" w:color="auto" w:fill="auto"/>
            <w:vAlign w:val="center"/>
            <w:hideMark/>
          </w:tcPr>
          <w:p w14:paraId="0D78781F" w14:textId="77777777" w:rsidR="000506FB" w:rsidRPr="00F539F5" w:rsidRDefault="000506FB">
            <w:pPr>
              <w:pStyle w:val="IndentOne"/>
              <w:spacing w:before="60" w:after="60" w:line="240" w:lineRule="atLeast"/>
              <w:ind w:left="0"/>
            </w:pPr>
            <w:r>
              <w:t>Sprint 3: Build</w:t>
            </w:r>
          </w:p>
        </w:tc>
      </w:tr>
      <w:tr w:rsidR="000506FB" w:rsidRPr="008E0703" w14:paraId="0DD03AD0" w14:textId="77777777" w:rsidTr="00BE107D">
        <w:trPr>
          <w:trHeight w:val="180"/>
        </w:trPr>
        <w:tc>
          <w:tcPr>
            <w:tcW w:w="3070" w:type="dxa"/>
            <w:vMerge w:val="restart"/>
            <w:shd w:val="clear" w:color="auto" w:fill="F2F2F2" w:themeFill="background1" w:themeFillShade="F2"/>
            <w:vAlign w:val="center"/>
            <w:hideMark/>
          </w:tcPr>
          <w:p w14:paraId="0D950CC7" w14:textId="77777777" w:rsidR="000506FB" w:rsidRPr="00F539F5" w:rsidRDefault="000506FB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 w:rsidRPr="00F539F5">
              <w:rPr>
                <w:b/>
              </w:rPr>
              <w:t>Progress in the last week</w:t>
            </w:r>
          </w:p>
        </w:tc>
        <w:tc>
          <w:tcPr>
            <w:tcW w:w="4895" w:type="dxa"/>
            <w:gridSpan w:val="2"/>
            <w:shd w:val="clear" w:color="auto" w:fill="F2F2F2" w:themeFill="background1" w:themeFillShade="F2"/>
            <w:vAlign w:val="center"/>
            <w:hideMark/>
          </w:tcPr>
          <w:p w14:paraId="2A17ECEF" w14:textId="77777777" w:rsidR="000506FB" w:rsidRPr="000A2172" w:rsidRDefault="000506FB">
            <w:pPr>
              <w:pStyle w:val="ListBullet"/>
              <w:numPr>
                <w:ilvl w:val="0"/>
                <w:numId w:val="0"/>
              </w:numPr>
              <w:rPr>
                <w:b/>
                <w:bCs/>
              </w:rPr>
            </w:pPr>
            <w:r w:rsidRPr="000A2172">
              <w:rPr>
                <w:b/>
                <w:bCs/>
              </w:rPr>
              <w:t>Item</w:t>
            </w:r>
          </w:p>
        </w:tc>
        <w:tc>
          <w:tcPr>
            <w:tcW w:w="2051" w:type="dxa"/>
            <w:shd w:val="clear" w:color="auto" w:fill="F2F2F2" w:themeFill="background1" w:themeFillShade="F2"/>
            <w:vAlign w:val="center"/>
            <w:hideMark/>
          </w:tcPr>
          <w:p w14:paraId="72E960F7" w14:textId="77777777" w:rsidR="000506FB" w:rsidRPr="000A2172" w:rsidRDefault="000506FB">
            <w:pPr>
              <w:pStyle w:val="ListBullet"/>
              <w:numPr>
                <w:ilvl w:val="0"/>
                <w:numId w:val="0"/>
              </w:numPr>
              <w:rPr>
                <w:b/>
                <w:bCs/>
              </w:rPr>
            </w:pPr>
            <w:r w:rsidRPr="000A2172">
              <w:rPr>
                <w:b/>
                <w:bCs/>
              </w:rPr>
              <w:t>Completed</w:t>
            </w:r>
          </w:p>
        </w:tc>
        <w:tc>
          <w:tcPr>
            <w:tcW w:w="4160" w:type="dxa"/>
            <w:shd w:val="clear" w:color="auto" w:fill="F2F2F2" w:themeFill="background1" w:themeFillShade="F2"/>
            <w:vAlign w:val="center"/>
            <w:hideMark/>
          </w:tcPr>
          <w:p w14:paraId="7E39E341" w14:textId="77777777" w:rsidR="000506FB" w:rsidRPr="000A2172" w:rsidRDefault="000506FB">
            <w:pPr>
              <w:pStyle w:val="ListBullet"/>
              <w:numPr>
                <w:ilvl w:val="0"/>
                <w:numId w:val="0"/>
              </w:numPr>
              <w:rPr>
                <w:b/>
                <w:bCs/>
              </w:rPr>
            </w:pPr>
            <w:r w:rsidRPr="000A2172">
              <w:rPr>
                <w:b/>
                <w:bCs/>
              </w:rPr>
              <w:t>Responsible</w:t>
            </w:r>
          </w:p>
        </w:tc>
      </w:tr>
      <w:tr w:rsidR="000506FB" w14:paraId="2B8A1661" w14:textId="77777777" w:rsidTr="00BE107D">
        <w:trPr>
          <w:trHeight w:val="178"/>
        </w:trPr>
        <w:tc>
          <w:tcPr>
            <w:tcW w:w="3070" w:type="dxa"/>
            <w:vMerge/>
            <w:vAlign w:val="center"/>
          </w:tcPr>
          <w:p w14:paraId="086CFD55" w14:textId="77777777" w:rsidR="000506FB" w:rsidRPr="00F539F5" w:rsidRDefault="000506FB">
            <w:pPr>
              <w:spacing w:before="60" w:after="60" w:line="240" w:lineRule="atLeast"/>
              <w:rPr>
                <w:b/>
                <w:lang w:val="en-GB"/>
              </w:rPr>
            </w:pPr>
          </w:p>
        </w:tc>
        <w:tc>
          <w:tcPr>
            <w:tcW w:w="4895" w:type="dxa"/>
            <w:gridSpan w:val="2"/>
            <w:vAlign w:val="center"/>
          </w:tcPr>
          <w:p w14:paraId="583F4918" w14:textId="77777777" w:rsidR="000506FB" w:rsidRDefault="000506FB">
            <w:pPr>
              <w:pStyle w:val="ListBullet"/>
              <w:numPr>
                <w:ilvl w:val="0"/>
                <w:numId w:val="0"/>
              </w:numPr>
            </w:pPr>
            <w:r>
              <w:t>Change Management Plan Discussion</w:t>
            </w:r>
          </w:p>
        </w:tc>
        <w:tc>
          <w:tcPr>
            <w:tcW w:w="2051" w:type="dxa"/>
            <w:vAlign w:val="center"/>
          </w:tcPr>
          <w:p w14:paraId="0EE405CC" w14:textId="77777777" w:rsidR="000506FB" w:rsidRDefault="000506FB">
            <w:pPr>
              <w:pStyle w:val="ListBullet"/>
              <w:numPr>
                <w:ilvl w:val="0"/>
                <w:numId w:val="0"/>
              </w:numPr>
            </w:pPr>
            <w:r>
              <w:t>1</w:t>
            </w:r>
            <w:r w:rsidRPr="003D0AA3">
              <w:rPr>
                <w:vertAlign w:val="superscript"/>
              </w:rPr>
              <w:t>st</w:t>
            </w:r>
            <w:r>
              <w:t xml:space="preserve"> Nov</w:t>
            </w:r>
          </w:p>
        </w:tc>
        <w:tc>
          <w:tcPr>
            <w:tcW w:w="4160" w:type="dxa"/>
            <w:vAlign w:val="center"/>
          </w:tcPr>
          <w:p w14:paraId="5CBF220C" w14:textId="77777777" w:rsidR="000506FB" w:rsidRDefault="000506FB">
            <w:pPr>
              <w:pStyle w:val="ListBullet"/>
              <w:numPr>
                <w:ilvl w:val="0"/>
                <w:numId w:val="0"/>
              </w:numPr>
            </w:pPr>
            <w:r>
              <w:t>Grainger / Open Box</w:t>
            </w:r>
          </w:p>
        </w:tc>
      </w:tr>
      <w:tr w:rsidR="000506FB" w:rsidRPr="008E0703" w14:paraId="1E3FFB27" w14:textId="77777777" w:rsidTr="00BE107D">
        <w:trPr>
          <w:trHeight w:val="180"/>
        </w:trPr>
        <w:tc>
          <w:tcPr>
            <w:tcW w:w="3070" w:type="dxa"/>
            <w:vMerge w:val="restart"/>
            <w:shd w:val="clear" w:color="auto" w:fill="F2F2F2" w:themeFill="background1" w:themeFillShade="F2"/>
            <w:vAlign w:val="center"/>
            <w:hideMark/>
          </w:tcPr>
          <w:p w14:paraId="6B894FEB" w14:textId="77777777" w:rsidR="000506FB" w:rsidRPr="00F539F5" w:rsidRDefault="000506FB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 w:rsidRPr="00F539F5">
              <w:rPr>
                <w:b/>
              </w:rPr>
              <w:t>Upcoming deliverables / feedback required</w:t>
            </w:r>
          </w:p>
        </w:tc>
        <w:tc>
          <w:tcPr>
            <w:tcW w:w="3045" w:type="dxa"/>
            <w:shd w:val="clear" w:color="auto" w:fill="F2F2F2" w:themeFill="background1" w:themeFillShade="F2"/>
            <w:vAlign w:val="center"/>
            <w:hideMark/>
          </w:tcPr>
          <w:p w14:paraId="0DCBCB8E" w14:textId="77777777" w:rsidR="000506FB" w:rsidRPr="000A2172" w:rsidRDefault="000506FB">
            <w:pPr>
              <w:pStyle w:val="ListBullet"/>
              <w:numPr>
                <w:ilvl w:val="0"/>
                <w:numId w:val="0"/>
              </w:numPr>
              <w:rPr>
                <w:b/>
                <w:bCs/>
              </w:rPr>
            </w:pPr>
            <w:r w:rsidRPr="000A2172">
              <w:rPr>
                <w:b/>
                <w:bCs/>
              </w:rPr>
              <w:t>Item</w:t>
            </w:r>
          </w:p>
        </w:tc>
        <w:tc>
          <w:tcPr>
            <w:tcW w:w="1850" w:type="dxa"/>
            <w:shd w:val="clear" w:color="auto" w:fill="F2F2F2" w:themeFill="background1" w:themeFillShade="F2"/>
            <w:vAlign w:val="center"/>
            <w:hideMark/>
          </w:tcPr>
          <w:p w14:paraId="5E4CD0B0" w14:textId="77777777" w:rsidR="000506FB" w:rsidRPr="000A2172" w:rsidRDefault="000506FB">
            <w:pPr>
              <w:pStyle w:val="ListBullet"/>
              <w:numPr>
                <w:ilvl w:val="0"/>
                <w:numId w:val="0"/>
              </w:numPr>
              <w:rPr>
                <w:b/>
                <w:bCs/>
              </w:rPr>
            </w:pPr>
            <w:r w:rsidRPr="000A2172">
              <w:rPr>
                <w:b/>
                <w:bCs/>
              </w:rPr>
              <w:t>Due</w:t>
            </w:r>
          </w:p>
        </w:tc>
        <w:tc>
          <w:tcPr>
            <w:tcW w:w="2051" w:type="dxa"/>
            <w:shd w:val="clear" w:color="auto" w:fill="F2F2F2" w:themeFill="background1" w:themeFillShade="F2"/>
            <w:vAlign w:val="center"/>
            <w:hideMark/>
          </w:tcPr>
          <w:p w14:paraId="43EEE26E" w14:textId="77777777" w:rsidR="000506FB" w:rsidRPr="000A2172" w:rsidRDefault="000506FB">
            <w:pPr>
              <w:pStyle w:val="ListBullet"/>
              <w:numPr>
                <w:ilvl w:val="0"/>
                <w:numId w:val="0"/>
              </w:numPr>
              <w:rPr>
                <w:b/>
                <w:bCs/>
              </w:rPr>
            </w:pPr>
            <w:r w:rsidRPr="000A2172">
              <w:rPr>
                <w:b/>
                <w:bCs/>
              </w:rPr>
              <w:t>Responsible</w:t>
            </w:r>
          </w:p>
        </w:tc>
        <w:tc>
          <w:tcPr>
            <w:tcW w:w="4160" w:type="dxa"/>
            <w:shd w:val="clear" w:color="auto" w:fill="F2F2F2" w:themeFill="background1" w:themeFillShade="F2"/>
            <w:vAlign w:val="center"/>
          </w:tcPr>
          <w:p w14:paraId="3E715E6B" w14:textId="77777777" w:rsidR="000506FB" w:rsidRPr="000A2172" w:rsidRDefault="000506FB">
            <w:pPr>
              <w:pStyle w:val="ListBullet"/>
              <w:numPr>
                <w:ilvl w:val="0"/>
                <w:numId w:val="0"/>
              </w:numPr>
              <w:rPr>
                <w:b/>
                <w:bCs/>
              </w:rPr>
            </w:pPr>
            <w:r w:rsidRPr="000A2172">
              <w:rPr>
                <w:b/>
                <w:bCs/>
              </w:rPr>
              <w:t>Status</w:t>
            </w:r>
          </w:p>
        </w:tc>
      </w:tr>
      <w:tr w:rsidR="000506FB" w:rsidRPr="006218D6" w14:paraId="1E504FF5" w14:textId="77777777" w:rsidTr="00BE107D">
        <w:trPr>
          <w:trHeight w:val="178"/>
        </w:trPr>
        <w:tc>
          <w:tcPr>
            <w:tcW w:w="3070" w:type="dxa"/>
            <w:vMerge/>
            <w:vAlign w:val="center"/>
          </w:tcPr>
          <w:p w14:paraId="1792B733" w14:textId="77777777" w:rsidR="000506FB" w:rsidRPr="00F539F5" w:rsidRDefault="000506FB">
            <w:pPr>
              <w:spacing w:before="60" w:after="60" w:line="240" w:lineRule="atLeast"/>
              <w:rPr>
                <w:b/>
                <w:lang w:val="en-GB"/>
              </w:rPr>
            </w:pPr>
          </w:p>
        </w:tc>
        <w:tc>
          <w:tcPr>
            <w:tcW w:w="3045" w:type="dxa"/>
            <w:vAlign w:val="center"/>
          </w:tcPr>
          <w:p w14:paraId="728AE38F" w14:textId="77777777" w:rsidR="000506FB" w:rsidRDefault="000506FB">
            <w:pPr>
              <w:pStyle w:val="ListBullet"/>
              <w:numPr>
                <w:ilvl w:val="0"/>
                <w:numId w:val="0"/>
              </w:numPr>
            </w:pPr>
            <w:r>
              <w:t>Feedback on Sprint 4 items</w:t>
            </w:r>
          </w:p>
        </w:tc>
        <w:tc>
          <w:tcPr>
            <w:tcW w:w="1850" w:type="dxa"/>
            <w:vAlign w:val="center"/>
          </w:tcPr>
          <w:p w14:paraId="5548E274" w14:textId="77777777" w:rsidR="000506FB" w:rsidRDefault="000506FB">
            <w:pPr>
              <w:pStyle w:val="ListBullet"/>
              <w:numPr>
                <w:ilvl w:val="0"/>
                <w:numId w:val="0"/>
              </w:numPr>
            </w:pPr>
            <w:r>
              <w:t>10</w:t>
            </w:r>
            <w:r w:rsidRPr="000A2172">
              <w:rPr>
                <w:vertAlign w:val="superscript"/>
              </w:rPr>
              <w:t>th</w:t>
            </w:r>
            <w:r>
              <w:t xml:space="preserve"> Nov</w:t>
            </w:r>
          </w:p>
        </w:tc>
        <w:tc>
          <w:tcPr>
            <w:tcW w:w="2051" w:type="dxa"/>
            <w:vAlign w:val="center"/>
          </w:tcPr>
          <w:p w14:paraId="68245F91" w14:textId="77777777" w:rsidR="000506FB" w:rsidRDefault="000506FB">
            <w:pPr>
              <w:pStyle w:val="ListBullet"/>
              <w:numPr>
                <w:ilvl w:val="0"/>
                <w:numId w:val="0"/>
              </w:numPr>
            </w:pPr>
            <w:r>
              <w:t>Grainger</w:t>
            </w:r>
          </w:p>
        </w:tc>
        <w:tc>
          <w:tcPr>
            <w:tcW w:w="4160" w:type="dxa"/>
            <w:shd w:val="clear" w:color="auto" w:fill="92D050"/>
            <w:vAlign w:val="center"/>
          </w:tcPr>
          <w:p w14:paraId="56733F4D" w14:textId="77777777" w:rsidR="000506FB" w:rsidRDefault="000506FB">
            <w:pPr>
              <w:pStyle w:val="ListBullet"/>
              <w:numPr>
                <w:ilvl w:val="0"/>
                <w:numId w:val="0"/>
              </w:numPr>
            </w:pPr>
            <w:r>
              <w:t>On Track</w:t>
            </w:r>
          </w:p>
        </w:tc>
      </w:tr>
      <w:tr w:rsidR="000506FB" w:rsidRPr="006218D6" w14:paraId="0D268568" w14:textId="77777777" w:rsidTr="00BE107D">
        <w:trPr>
          <w:trHeight w:val="178"/>
        </w:trPr>
        <w:tc>
          <w:tcPr>
            <w:tcW w:w="3070" w:type="dxa"/>
            <w:vMerge/>
            <w:vAlign w:val="center"/>
          </w:tcPr>
          <w:p w14:paraId="0A181B76" w14:textId="77777777" w:rsidR="000506FB" w:rsidRPr="00F539F5" w:rsidRDefault="000506FB">
            <w:pPr>
              <w:spacing w:before="60" w:after="60" w:line="240" w:lineRule="atLeast"/>
              <w:rPr>
                <w:b/>
                <w:lang w:val="en-GB"/>
              </w:rPr>
            </w:pPr>
          </w:p>
        </w:tc>
        <w:tc>
          <w:tcPr>
            <w:tcW w:w="3045" w:type="dxa"/>
            <w:vAlign w:val="center"/>
          </w:tcPr>
          <w:p w14:paraId="59E22CD9" w14:textId="77777777" w:rsidR="000506FB" w:rsidRPr="008555CA" w:rsidRDefault="000506FB">
            <w:pPr>
              <w:pStyle w:val="ListBullet"/>
              <w:numPr>
                <w:ilvl w:val="0"/>
                <w:numId w:val="0"/>
              </w:numPr>
            </w:pPr>
            <w:r>
              <w:t>Sprint 3 Demo</w:t>
            </w:r>
          </w:p>
        </w:tc>
        <w:tc>
          <w:tcPr>
            <w:tcW w:w="1850" w:type="dxa"/>
            <w:vAlign w:val="center"/>
          </w:tcPr>
          <w:p w14:paraId="54DF5666" w14:textId="77777777" w:rsidR="000506FB" w:rsidRDefault="000506FB">
            <w:pPr>
              <w:pStyle w:val="ListBullet"/>
              <w:numPr>
                <w:ilvl w:val="0"/>
                <w:numId w:val="0"/>
              </w:numPr>
            </w:pPr>
            <w:r>
              <w:t>10</w:t>
            </w:r>
            <w:r w:rsidRPr="0061732D">
              <w:rPr>
                <w:vertAlign w:val="superscript"/>
              </w:rPr>
              <w:t>th</w:t>
            </w:r>
            <w:r>
              <w:t xml:space="preserve"> Nov</w:t>
            </w:r>
          </w:p>
        </w:tc>
        <w:tc>
          <w:tcPr>
            <w:tcW w:w="2051" w:type="dxa"/>
            <w:vAlign w:val="center"/>
          </w:tcPr>
          <w:p w14:paraId="17027188" w14:textId="77777777" w:rsidR="000506FB" w:rsidRDefault="000506FB">
            <w:pPr>
              <w:pStyle w:val="ListBullet"/>
              <w:numPr>
                <w:ilvl w:val="0"/>
                <w:numId w:val="0"/>
              </w:numPr>
            </w:pPr>
            <w:r>
              <w:t>Open Box</w:t>
            </w:r>
          </w:p>
        </w:tc>
        <w:tc>
          <w:tcPr>
            <w:tcW w:w="4160" w:type="dxa"/>
            <w:shd w:val="clear" w:color="auto" w:fill="92D050"/>
            <w:vAlign w:val="center"/>
          </w:tcPr>
          <w:p w14:paraId="53CA2627" w14:textId="77777777" w:rsidR="000506FB" w:rsidRDefault="000506FB">
            <w:pPr>
              <w:pStyle w:val="ListBullet"/>
              <w:numPr>
                <w:ilvl w:val="0"/>
                <w:numId w:val="0"/>
              </w:numPr>
            </w:pPr>
            <w:r>
              <w:t>On Track</w:t>
            </w:r>
          </w:p>
        </w:tc>
      </w:tr>
      <w:tr w:rsidR="000506FB" w:rsidRPr="006218D6" w14:paraId="7377338F" w14:textId="77777777" w:rsidTr="00BE107D">
        <w:trPr>
          <w:trHeight w:val="178"/>
        </w:trPr>
        <w:tc>
          <w:tcPr>
            <w:tcW w:w="3070" w:type="dxa"/>
            <w:vMerge/>
            <w:vAlign w:val="center"/>
          </w:tcPr>
          <w:p w14:paraId="19D89517" w14:textId="77777777" w:rsidR="000506FB" w:rsidRPr="00F539F5" w:rsidRDefault="000506FB">
            <w:pPr>
              <w:spacing w:before="60" w:after="60" w:line="240" w:lineRule="atLeast"/>
              <w:rPr>
                <w:b/>
                <w:lang w:val="en-GB"/>
              </w:rPr>
            </w:pPr>
          </w:p>
        </w:tc>
        <w:tc>
          <w:tcPr>
            <w:tcW w:w="3045" w:type="dxa"/>
            <w:vAlign w:val="center"/>
          </w:tcPr>
          <w:p w14:paraId="24DC5093" w14:textId="77777777" w:rsidR="000506FB" w:rsidRPr="008555CA" w:rsidRDefault="000506FB">
            <w:pPr>
              <w:pStyle w:val="ListBullet"/>
              <w:numPr>
                <w:ilvl w:val="0"/>
                <w:numId w:val="0"/>
              </w:numPr>
            </w:pPr>
            <w:r w:rsidRPr="008555CA">
              <w:t>Sprint 3 UAT</w:t>
            </w:r>
            <w:r>
              <w:t xml:space="preserve"> Feedback</w:t>
            </w:r>
          </w:p>
        </w:tc>
        <w:tc>
          <w:tcPr>
            <w:tcW w:w="1850" w:type="dxa"/>
            <w:vAlign w:val="center"/>
          </w:tcPr>
          <w:p w14:paraId="330BDA3D" w14:textId="77777777" w:rsidR="000506FB" w:rsidRDefault="000506FB">
            <w:pPr>
              <w:pStyle w:val="ListBullet"/>
              <w:numPr>
                <w:ilvl w:val="0"/>
                <w:numId w:val="0"/>
              </w:numPr>
            </w:pPr>
            <w:r>
              <w:t>17</w:t>
            </w:r>
            <w:r w:rsidRPr="0061732D">
              <w:rPr>
                <w:vertAlign w:val="superscript"/>
              </w:rPr>
              <w:t>th</w:t>
            </w:r>
            <w:r>
              <w:t xml:space="preserve"> Nov</w:t>
            </w:r>
          </w:p>
        </w:tc>
        <w:tc>
          <w:tcPr>
            <w:tcW w:w="2051" w:type="dxa"/>
            <w:vAlign w:val="center"/>
          </w:tcPr>
          <w:p w14:paraId="68C030E5" w14:textId="77777777" w:rsidR="000506FB" w:rsidRDefault="000506FB">
            <w:pPr>
              <w:pStyle w:val="ListBullet"/>
              <w:numPr>
                <w:ilvl w:val="0"/>
                <w:numId w:val="0"/>
              </w:numPr>
            </w:pPr>
            <w:r>
              <w:t>Grainger</w:t>
            </w:r>
          </w:p>
        </w:tc>
        <w:tc>
          <w:tcPr>
            <w:tcW w:w="4160" w:type="dxa"/>
            <w:shd w:val="clear" w:color="auto" w:fill="92D050"/>
            <w:vAlign w:val="center"/>
          </w:tcPr>
          <w:p w14:paraId="3020C01F" w14:textId="77777777" w:rsidR="000506FB" w:rsidRDefault="000506FB">
            <w:pPr>
              <w:pStyle w:val="ListBullet"/>
              <w:numPr>
                <w:ilvl w:val="0"/>
                <w:numId w:val="0"/>
              </w:numPr>
            </w:pPr>
            <w:r>
              <w:t>1 week from 10</w:t>
            </w:r>
            <w:r w:rsidRPr="0061732D">
              <w:rPr>
                <w:vertAlign w:val="superscript"/>
              </w:rPr>
              <w:t>th</w:t>
            </w:r>
            <w:r>
              <w:t xml:space="preserve"> Nov</w:t>
            </w:r>
          </w:p>
        </w:tc>
      </w:tr>
      <w:tr w:rsidR="000506FB" w:rsidRPr="006218D6" w14:paraId="4BC699DE" w14:textId="77777777" w:rsidTr="00BE107D">
        <w:trPr>
          <w:trHeight w:val="178"/>
        </w:trPr>
        <w:tc>
          <w:tcPr>
            <w:tcW w:w="3070" w:type="dxa"/>
            <w:vMerge/>
            <w:vAlign w:val="center"/>
          </w:tcPr>
          <w:p w14:paraId="3F01EE09" w14:textId="77777777" w:rsidR="000506FB" w:rsidRPr="00F539F5" w:rsidRDefault="000506FB">
            <w:pPr>
              <w:spacing w:before="60" w:after="60" w:line="240" w:lineRule="atLeast"/>
              <w:rPr>
                <w:b/>
                <w:lang w:val="en-GB"/>
              </w:rPr>
            </w:pPr>
          </w:p>
        </w:tc>
        <w:tc>
          <w:tcPr>
            <w:tcW w:w="3045" w:type="dxa"/>
            <w:vAlign w:val="center"/>
          </w:tcPr>
          <w:p w14:paraId="48159720" w14:textId="77777777" w:rsidR="000506FB" w:rsidRPr="008555CA" w:rsidRDefault="000506FB">
            <w:pPr>
              <w:pStyle w:val="ListBullet"/>
              <w:numPr>
                <w:ilvl w:val="0"/>
                <w:numId w:val="0"/>
              </w:numPr>
            </w:pPr>
            <w:r>
              <w:t>Go-Live Preparation</w:t>
            </w:r>
          </w:p>
        </w:tc>
        <w:tc>
          <w:tcPr>
            <w:tcW w:w="1850" w:type="dxa"/>
            <w:vAlign w:val="center"/>
          </w:tcPr>
          <w:p w14:paraId="7F5387E1" w14:textId="77777777" w:rsidR="000506FB" w:rsidRDefault="000506FB">
            <w:pPr>
              <w:pStyle w:val="ListBullet"/>
              <w:numPr>
                <w:ilvl w:val="0"/>
                <w:numId w:val="0"/>
              </w:numPr>
            </w:pPr>
            <w:r>
              <w:t>WIP</w:t>
            </w:r>
          </w:p>
        </w:tc>
        <w:tc>
          <w:tcPr>
            <w:tcW w:w="2051" w:type="dxa"/>
            <w:vAlign w:val="center"/>
          </w:tcPr>
          <w:p w14:paraId="4290BA19" w14:textId="77777777" w:rsidR="000506FB" w:rsidRDefault="000506FB">
            <w:pPr>
              <w:pStyle w:val="ListBullet"/>
              <w:numPr>
                <w:ilvl w:val="0"/>
                <w:numId w:val="0"/>
              </w:numPr>
            </w:pPr>
            <w:r>
              <w:t>Grainger</w:t>
            </w:r>
          </w:p>
        </w:tc>
        <w:tc>
          <w:tcPr>
            <w:tcW w:w="4160" w:type="dxa"/>
            <w:shd w:val="clear" w:color="auto" w:fill="92D050"/>
            <w:vAlign w:val="center"/>
          </w:tcPr>
          <w:p w14:paraId="4540388F" w14:textId="77777777" w:rsidR="000506FB" w:rsidRDefault="000506FB">
            <w:pPr>
              <w:pStyle w:val="ListBullet"/>
              <w:numPr>
                <w:ilvl w:val="0"/>
                <w:numId w:val="0"/>
              </w:numPr>
            </w:pPr>
            <w:r>
              <w:t>Change Management, Training, Support</w:t>
            </w:r>
          </w:p>
        </w:tc>
      </w:tr>
      <w:tr w:rsidR="000506FB" w:rsidRPr="006218D6" w14:paraId="749776C4" w14:textId="77777777" w:rsidTr="00BE107D">
        <w:trPr>
          <w:trHeight w:val="178"/>
        </w:trPr>
        <w:tc>
          <w:tcPr>
            <w:tcW w:w="3070" w:type="dxa"/>
            <w:vMerge/>
            <w:vAlign w:val="center"/>
          </w:tcPr>
          <w:p w14:paraId="1D09C446" w14:textId="77777777" w:rsidR="000506FB" w:rsidRPr="00F539F5" w:rsidRDefault="000506FB">
            <w:pPr>
              <w:spacing w:before="60" w:after="60" w:line="240" w:lineRule="atLeast"/>
              <w:rPr>
                <w:b/>
                <w:lang w:val="en-GB"/>
              </w:rPr>
            </w:pPr>
          </w:p>
        </w:tc>
        <w:tc>
          <w:tcPr>
            <w:tcW w:w="3045" w:type="dxa"/>
            <w:vAlign w:val="center"/>
          </w:tcPr>
          <w:p w14:paraId="1ABB771E" w14:textId="77777777" w:rsidR="000506FB" w:rsidRDefault="000506FB">
            <w:pPr>
              <w:pStyle w:val="ListBullet"/>
              <w:numPr>
                <w:ilvl w:val="0"/>
                <w:numId w:val="0"/>
              </w:numPr>
            </w:pPr>
            <w:r>
              <w:t>End-to-End UAT</w:t>
            </w:r>
          </w:p>
        </w:tc>
        <w:tc>
          <w:tcPr>
            <w:tcW w:w="1850" w:type="dxa"/>
            <w:vAlign w:val="center"/>
          </w:tcPr>
          <w:p w14:paraId="24D56A87" w14:textId="77777777" w:rsidR="000506FB" w:rsidRDefault="000506FB">
            <w:pPr>
              <w:pStyle w:val="ListBullet"/>
              <w:numPr>
                <w:ilvl w:val="0"/>
                <w:numId w:val="0"/>
              </w:numPr>
            </w:pPr>
            <w:r>
              <w:t>4</w:t>
            </w:r>
            <w:r w:rsidRPr="00ED3950">
              <w:rPr>
                <w:vertAlign w:val="superscript"/>
              </w:rPr>
              <w:t>th</w:t>
            </w:r>
            <w:r>
              <w:t xml:space="preserve"> Dec </w:t>
            </w:r>
          </w:p>
        </w:tc>
        <w:tc>
          <w:tcPr>
            <w:tcW w:w="2051" w:type="dxa"/>
            <w:vAlign w:val="center"/>
          </w:tcPr>
          <w:p w14:paraId="2A649276" w14:textId="77777777" w:rsidR="000506FB" w:rsidRDefault="000506FB">
            <w:pPr>
              <w:pStyle w:val="ListBullet"/>
              <w:numPr>
                <w:ilvl w:val="0"/>
                <w:numId w:val="0"/>
              </w:numPr>
            </w:pPr>
            <w:r>
              <w:t>Grainger</w:t>
            </w:r>
          </w:p>
        </w:tc>
        <w:tc>
          <w:tcPr>
            <w:tcW w:w="4160" w:type="dxa"/>
            <w:shd w:val="clear" w:color="auto" w:fill="92D050"/>
            <w:vAlign w:val="center"/>
          </w:tcPr>
          <w:p w14:paraId="6F539567" w14:textId="77777777" w:rsidR="000506FB" w:rsidRDefault="000506FB">
            <w:pPr>
              <w:pStyle w:val="ListBullet"/>
              <w:numPr>
                <w:ilvl w:val="0"/>
                <w:numId w:val="0"/>
              </w:numPr>
            </w:pPr>
            <w:r>
              <w:t>Completed by 15</w:t>
            </w:r>
            <w:r w:rsidRPr="00CA509A">
              <w:rPr>
                <w:vertAlign w:val="superscript"/>
              </w:rPr>
              <w:t>th</w:t>
            </w:r>
            <w:r>
              <w:t xml:space="preserve"> Dec</w:t>
            </w:r>
          </w:p>
        </w:tc>
      </w:tr>
      <w:tr w:rsidR="000506FB" w:rsidRPr="006218D6" w14:paraId="467F0FDF" w14:textId="77777777" w:rsidTr="00BE107D">
        <w:trPr>
          <w:trHeight w:val="178"/>
        </w:trPr>
        <w:tc>
          <w:tcPr>
            <w:tcW w:w="3070" w:type="dxa"/>
            <w:vMerge/>
            <w:vAlign w:val="center"/>
          </w:tcPr>
          <w:p w14:paraId="71B44233" w14:textId="77777777" w:rsidR="000506FB" w:rsidRPr="00F539F5" w:rsidRDefault="000506FB">
            <w:pPr>
              <w:spacing w:before="60" w:after="60" w:line="240" w:lineRule="atLeast"/>
              <w:rPr>
                <w:b/>
                <w:lang w:val="en-GB"/>
              </w:rPr>
            </w:pPr>
          </w:p>
        </w:tc>
        <w:tc>
          <w:tcPr>
            <w:tcW w:w="3045" w:type="dxa"/>
            <w:vAlign w:val="center"/>
          </w:tcPr>
          <w:p w14:paraId="2B5C8841" w14:textId="77777777" w:rsidR="000506FB" w:rsidRDefault="000506FB">
            <w:pPr>
              <w:pStyle w:val="ListBullet"/>
              <w:numPr>
                <w:ilvl w:val="0"/>
                <w:numId w:val="0"/>
              </w:numPr>
            </w:pPr>
            <w:r>
              <w:t>Go-Live</w:t>
            </w:r>
          </w:p>
        </w:tc>
        <w:tc>
          <w:tcPr>
            <w:tcW w:w="1850" w:type="dxa"/>
            <w:vAlign w:val="center"/>
          </w:tcPr>
          <w:p w14:paraId="17E3E47B" w14:textId="77777777" w:rsidR="000506FB" w:rsidRDefault="000506FB">
            <w:pPr>
              <w:pStyle w:val="ListBullet"/>
              <w:numPr>
                <w:ilvl w:val="0"/>
                <w:numId w:val="0"/>
              </w:numPr>
            </w:pPr>
            <w:r>
              <w:t>January 2024</w:t>
            </w:r>
          </w:p>
        </w:tc>
        <w:tc>
          <w:tcPr>
            <w:tcW w:w="2051" w:type="dxa"/>
            <w:vAlign w:val="center"/>
          </w:tcPr>
          <w:p w14:paraId="1CC1055F" w14:textId="77777777" w:rsidR="000506FB" w:rsidRDefault="000506FB">
            <w:pPr>
              <w:pStyle w:val="ListBullet"/>
              <w:numPr>
                <w:ilvl w:val="0"/>
                <w:numId w:val="0"/>
              </w:numPr>
            </w:pPr>
            <w:r>
              <w:t>Grainger / Open Box</w:t>
            </w:r>
          </w:p>
        </w:tc>
        <w:tc>
          <w:tcPr>
            <w:tcW w:w="4160" w:type="dxa"/>
            <w:shd w:val="clear" w:color="auto" w:fill="92D050"/>
            <w:vAlign w:val="center"/>
          </w:tcPr>
          <w:p w14:paraId="33F7DA50" w14:textId="77777777" w:rsidR="000506FB" w:rsidRDefault="000506FB">
            <w:pPr>
              <w:pStyle w:val="ListBullet"/>
              <w:numPr>
                <w:ilvl w:val="0"/>
                <w:numId w:val="0"/>
              </w:numPr>
            </w:pPr>
            <w:r>
              <w:t>On Track</w:t>
            </w:r>
          </w:p>
        </w:tc>
      </w:tr>
      <w:tr w:rsidR="000506FB" w:rsidRPr="00241839" w14:paraId="6B6DC19A" w14:textId="77777777" w:rsidTr="00BE107D">
        <w:trPr>
          <w:trHeight w:val="65"/>
        </w:trPr>
        <w:tc>
          <w:tcPr>
            <w:tcW w:w="3070" w:type="dxa"/>
            <w:shd w:val="clear" w:color="auto" w:fill="F2F2F2" w:themeFill="background1" w:themeFillShade="F2"/>
            <w:vAlign w:val="center"/>
          </w:tcPr>
          <w:p w14:paraId="1390AB91" w14:textId="77777777" w:rsidR="000506FB" w:rsidRPr="00F539F5" w:rsidRDefault="000506FB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>
              <w:rPr>
                <w:b/>
              </w:rPr>
              <w:t>Discussions/Risks /Issues</w:t>
            </w:r>
          </w:p>
        </w:tc>
        <w:tc>
          <w:tcPr>
            <w:tcW w:w="11106" w:type="dxa"/>
            <w:gridSpan w:val="4"/>
            <w:vAlign w:val="center"/>
          </w:tcPr>
          <w:p w14:paraId="30128D14" w14:textId="77777777" w:rsidR="000506FB" w:rsidRDefault="000506FB">
            <w:pPr>
              <w:pStyle w:val="ListBullet"/>
            </w:pPr>
            <w:r>
              <w:t>251 story points are currently allocated to the project. The initial backlog was 185 story points.</w:t>
            </w:r>
          </w:p>
          <w:p w14:paraId="52BB02F8" w14:textId="77777777" w:rsidR="000506FB" w:rsidRPr="00241839" w:rsidRDefault="000506FB">
            <w:pPr>
              <w:pStyle w:val="ListBullet"/>
            </w:pPr>
            <w:r>
              <w:t>Sprint 4 is likely to have fewer user stories (points) due to the progress made in sprints 1,2 &amp; 3. We are also reserving some capacity to handle feedback from Sprint 3 &amp; regression test the timeline calculations.</w:t>
            </w:r>
          </w:p>
        </w:tc>
      </w:tr>
      <w:tr w:rsidR="000506FB" w:rsidRPr="004C7753" w14:paraId="0D4FE327" w14:textId="77777777" w:rsidTr="00BE107D">
        <w:tc>
          <w:tcPr>
            <w:tcW w:w="3070" w:type="dxa"/>
            <w:shd w:val="clear" w:color="auto" w:fill="F2F2F2" w:themeFill="background1" w:themeFillShade="F2"/>
            <w:vAlign w:val="center"/>
            <w:hideMark/>
          </w:tcPr>
          <w:p w14:paraId="6CA92528" w14:textId="77777777" w:rsidR="000506FB" w:rsidRPr="00F539F5" w:rsidRDefault="000506FB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 w:rsidRPr="00F539F5">
              <w:rPr>
                <w:b/>
              </w:rPr>
              <w:t>Personnel Notes</w:t>
            </w:r>
          </w:p>
        </w:tc>
        <w:tc>
          <w:tcPr>
            <w:tcW w:w="11106" w:type="dxa"/>
            <w:gridSpan w:val="4"/>
            <w:vAlign w:val="center"/>
          </w:tcPr>
          <w:p w14:paraId="3003653F" w14:textId="77777777" w:rsidR="000506FB" w:rsidRPr="004C7753" w:rsidRDefault="000506FB">
            <w:pPr>
              <w:pStyle w:val="ListBullet"/>
            </w:pPr>
            <w:r>
              <w:t>Open Box will be taking extended leave over December.</w:t>
            </w:r>
          </w:p>
        </w:tc>
      </w:tr>
    </w:tbl>
    <w:p w14:paraId="4FDB493E" w14:textId="77777777" w:rsidR="000506FB" w:rsidRDefault="000506FB" w:rsidP="000251E2">
      <w:pPr>
        <w:spacing w:line="240" w:lineRule="auto"/>
        <w:rPr>
          <w:color w:val="595959" w:themeColor="text1" w:themeTint="A6"/>
          <w:sz w:val="28"/>
        </w:rPr>
      </w:pPr>
    </w:p>
    <w:p w14:paraId="62D561B9" w14:textId="77777777" w:rsidR="0076444D" w:rsidRDefault="0076444D" w:rsidP="000251E2">
      <w:pPr>
        <w:spacing w:line="240" w:lineRule="auto"/>
        <w:rPr>
          <w:color w:val="595959" w:themeColor="text1" w:themeTint="A6"/>
          <w:sz w:val="28"/>
        </w:rPr>
      </w:pPr>
    </w:p>
    <w:tbl>
      <w:tblPr>
        <w:tblW w:w="14176" w:type="dxa"/>
        <w:tblInd w:w="-743" w:type="dxa"/>
        <w:tblBorders>
          <w:top w:val="single" w:sz="6" w:space="0" w:color="7F7F7F" w:themeColor="text1" w:themeTint="80"/>
          <w:left w:val="single" w:sz="6" w:space="0" w:color="7F7F7F" w:themeColor="text1" w:themeTint="80"/>
          <w:bottom w:val="single" w:sz="6" w:space="0" w:color="7F7F7F" w:themeColor="text1" w:themeTint="80"/>
          <w:right w:val="single" w:sz="6" w:space="0" w:color="7F7F7F" w:themeColor="text1" w:themeTint="80"/>
          <w:insideH w:val="single" w:sz="6" w:space="0" w:color="7F7F7F" w:themeColor="text1" w:themeTint="80"/>
          <w:insideV w:val="single" w:sz="6" w:space="0" w:color="7F7F7F" w:themeColor="text1" w:themeTint="80"/>
        </w:tblBorders>
        <w:tblLayout w:type="fixed"/>
        <w:tblLook w:val="01E0" w:firstRow="1" w:lastRow="1" w:firstColumn="1" w:lastColumn="1" w:noHBand="0" w:noVBand="0"/>
      </w:tblPr>
      <w:tblGrid>
        <w:gridCol w:w="3070"/>
        <w:gridCol w:w="3045"/>
        <w:gridCol w:w="1850"/>
        <w:gridCol w:w="2051"/>
        <w:gridCol w:w="4160"/>
      </w:tblGrid>
      <w:tr w:rsidR="0076444D" w:rsidRPr="00F539F5" w14:paraId="28371EE0" w14:textId="77777777">
        <w:tc>
          <w:tcPr>
            <w:tcW w:w="3070" w:type="dxa"/>
            <w:shd w:val="clear" w:color="auto" w:fill="F2F2F2" w:themeFill="background1" w:themeFillShade="F2"/>
            <w:vAlign w:val="center"/>
            <w:hideMark/>
          </w:tcPr>
          <w:p w14:paraId="0BA07A09" w14:textId="77777777" w:rsidR="0076444D" w:rsidRPr="00F539F5" w:rsidRDefault="0076444D">
            <w:pPr>
              <w:pStyle w:val="IndentOne"/>
              <w:spacing w:before="60" w:after="60" w:line="240" w:lineRule="atLeast"/>
              <w:ind w:left="0"/>
              <w:rPr>
                <w:b/>
                <w:lang w:val="en-GB" w:eastAsia="en-ZA"/>
              </w:rPr>
            </w:pPr>
            <w:r w:rsidRPr="00F539F5">
              <w:rPr>
                <w:b/>
              </w:rPr>
              <w:t>Project</w:t>
            </w:r>
          </w:p>
        </w:tc>
        <w:tc>
          <w:tcPr>
            <w:tcW w:w="11106" w:type="dxa"/>
            <w:gridSpan w:val="4"/>
            <w:vAlign w:val="center"/>
            <w:hideMark/>
          </w:tcPr>
          <w:p w14:paraId="26766CC2" w14:textId="77777777" w:rsidR="0076444D" w:rsidRPr="00F539F5" w:rsidRDefault="0076444D">
            <w:pPr>
              <w:pStyle w:val="IndentOne"/>
              <w:spacing w:before="60" w:after="60" w:line="240" w:lineRule="atLeast"/>
              <w:ind w:left="0"/>
            </w:pPr>
            <w:r>
              <w:t xml:space="preserve">End of Tenancy </w:t>
            </w:r>
          </w:p>
        </w:tc>
      </w:tr>
      <w:tr w:rsidR="0076444D" w14:paraId="1DF3D3A3" w14:textId="77777777">
        <w:tc>
          <w:tcPr>
            <w:tcW w:w="3070" w:type="dxa"/>
            <w:shd w:val="clear" w:color="auto" w:fill="F2F2F2" w:themeFill="background1" w:themeFillShade="F2"/>
            <w:vAlign w:val="center"/>
          </w:tcPr>
          <w:p w14:paraId="65A84D64" w14:textId="77777777" w:rsidR="0076444D" w:rsidRPr="00F539F5" w:rsidRDefault="0076444D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>
              <w:rPr>
                <w:b/>
              </w:rPr>
              <w:t>Period</w:t>
            </w:r>
          </w:p>
        </w:tc>
        <w:tc>
          <w:tcPr>
            <w:tcW w:w="11106" w:type="dxa"/>
            <w:gridSpan w:val="4"/>
            <w:vAlign w:val="center"/>
          </w:tcPr>
          <w:p w14:paraId="04ADE340" w14:textId="77777777" w:rsidR="0076444D" w:rsidRDefault="0076444D">
            <w:pPr>
              <w:pStyle w:val="IndentOne"/>
              <w:spacing w:before="60" w:after="60"/>
              <w:ind w:left="0"/>
            </w:pPr>
            <w:r>
              <w:t>25</w:t>
            </w:r>
            <w:r w:rsidRPr="00EC0272">
              <w:rPr>
                <w:vertAlign w:val="superscript"/>
              </w:rPr>
              <w:t>th</w:t>
            </w:r>
            <w:r>
              <w:t xml:space="preserve"> Oct – 2 Nov 2023</w:t>
            </w:r>
          </w:p>
        </w:tc>
      </w:tr>
      <w:tr w:rsidR="0076444D" w:rsidRPr="00F539F5" w14:paraId="53D634B1" w14:textId="77777777">
        <w:tc>
          <w:tcPr>
            <w:tcW w:w="3070" w:type="dxa"/>
            <w:shd w:val="clear" w:color="auto" w:fill="F2F2F2" w:themeFill="background1" w:themeFillShade="F2"/>
            <w:vAlign w:val="center"/>
            <w:hideMark/>
          </w:tcPr>
          <w:p w14:paraId="2E0ACF56" w14:textId="77777777" w:rsidR="0076444D" w:rsidRPr="00F539F5" w:rsidRDefault="0076444D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 w:rsidRPr="00F539F5">
              <w:rPr>
                <w:b/>
              </w:rPr>
              <w:t>Status Overview</w:t>
            </w:r>
          </w:p>
        </w:tc>
        <w:tc>
          <w:tcPr>
            <w:tcW w:w="11106" w:type="dxa"/>
            <w:gridSpan w:val="4"/>
            <w:shd w:val="clear" w:color="auto" w:fill="auto"/>
            <w:vAlign w:val="center"/>
            <w:hideMark/>
          </w:tcPr>
          <w:p w14:paraId="6FC0D5C7" w14:textId="77777777" w:rsidR="0076444D" w:rsidRPr="00F539F5" w:rsidRDefault="0076444D">
            <w:pPr>
              <w:pStyle w:val="IndentOne"/>
              <w:spacing w:before="60" w:after="60" w:line="240" w:lineRule="atLeast"/>
              <w:ind w:left="0"/>
            </w:pPr>
            <w:r>
              <w:t>Sprint 3: Build</w:t>
            </w:r>
          </w:p>
        </w:tc>
      </w:tr>
      <w:tr w:rsidR="0076444D" w:rsidRPr="008E0703" w14:paraId="14D1EB74" w14:textId="77777777">
        <w:trPr>
          <w:trHeight w:val="180"/>
        </w:trPr>
        <w:tc>
          <w:tcPr>
            <w:tcW w:w="3070" w:type="dxa"/>
            <w:vMerge w:val="restart"/>
            <w:shd w:val="clear" w:color="auto" w:fill="F2F2F2" w:themeFill="background1" w:themeFillShade="F2"/>
            <w:vAlign w:val="center"/>
            <w:hideMark/>
          </w:tcPr>
          <w:p w14:paraId="5BB05ED0" w14:textId="77777777" w:rsidR="0076444D" w:rsidRPr="00F539F5" w:rsidRDefault="0076444D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 w:rsidRPr="00F539F5">
              <w:rPr>
                <w:b/>
              </w:rPr>
              <w:t>Progress in the last week</w:t>
            </w:r>
          </w:p>
        </w:tc>
        <w:tc>
          <w:tcPr>
            <w:tcW w:w="4895" w:type="dxa"/>
            <w:gridSpan w:val="2"/>
            <w:shd w:val="clear" w:color="auto" w:fill="F2F2F2" w:themeFill="background1" w:themeFillShade="F2"/>
            <w:vAlign w:val="center"/>
            <w:hideMark/>
          </w:tcPr>
          <w:p w14:paraId="18323CB6" w14:textId="77777777" w:rsidR="0076444D" w:rsidRPr="000A2172" w:rsidRDefault="0076444D" w:rsidP="007D39A5">
            <w:pPr>
              <w:pStyle w:val="ListBullet"/>
              <w:numPr>
                <w:ilvl w:val="0"/>
                <w:numId w:val="0"/>
              </w:numPr>
              <w:rPr>
                <w:b/>
                <w:bCs/>
              </w:rPr>
            </w:pPr>
            <w:r w:rsidRPr="000A2172">
              <w:rPr>
                <w:b/>
                <w:bCs/>
              </w:rPr>
              <w:t>Item</w:t>
            </w:r>
          </w:p>
        </w:tc>
        <w:tc>
          <w:tcPr>
            <w:tcW w:w="2051" w:type="dxa"/>
            <w:shd w:val="clear" w:color="auto" w:fill="F2F2F2" w:themeFill="background1" w:themeFillShade="F2"/>
            <w:vAlign w:val="center"/>
            <w:hideMark/>
          </w:tcPr>
          <w:p w14:paraId="5A4FE237" w14:textId="77777777" w:rsidR="0076444D" w:rsidRPr="000A2172" w:rsidRDefault="0076444D" w:rsidP="007D39A5">
            <w:pPr>
              <w:pStyle w:val="ListBullet"/>
              <w:numPr>
                <w:ilvl w:val="0"/>
                <w:numId w:val="0"/>
              </w:numPr>
              <w:rPr>
                <w:b/>
                <w:bCs/>
              </w:rPr>
            </w:pPr>
            <w:r w:rsidRPr="000A2172">
              <w:rPr>
                <w:b/>
                <w:bCs/>
              </w:rPr>
              <w:t>Completed</w:t>
            </w:r>
          </w:p>
        </w:tc>
        <w:tc>
          <w:tcPr>
            <w:tcW w:w="4160" w:type="dxa"/>
            <w:shd w:val="clear" w:color="auto" w:fill="F2F2F2" w:themeFill="background1" w:themeFillShade="F2"/>
            <w:vAlign w:val="center"/>
            <w:hideMark/>
          </w:tcPr>
          <w:p w14:paraId="45A6387D" w14:textId="77777777" w:rsidR="0076444D" w:rsidRPr="000A2172" w:rsidRDefault="0076444D" w:rsidP="007D39A5">
            <w:pPr>
              <w:pStyle w:val="ListBullet"/>
              <w:numPr>
                <w:ilvl w:val="0"/>
                <w:numId w:val="0"/>
              </w:numPr>
              <w:rPr>
                <w:b/>
                <w:bCs/>
              </w:rPr>
            </w:pPr>
            <w:r w:rsidRPr="000A2172">
              <w:rPr>
                <w:b/>
                <w:bCs/>
              </w:rPr>
              <w:t>Responsible</w:t>
            </w:r>
          </w:p>
        </w:tc>
      </w:tr>
      <w:tr w:rsidR="0076444D" w14:paraId="05D95394" w14:textId="77777777">
        <w:trPr>
          <w:trHeight w:val="178"/>
        </w:trPr>
        <w:tc>
          <w:tcPr>
            <w:tcW w:w="3070" w:type="dxa"/>
            <w:vMerge/>
            <w:vAlign w:val="center"/>
          </w:tcPr>
          <w:p w14:paraId="54428506" w14:textId="77777777" w:rsidR="0076444D" w:rsidRPr="00F539F5" w:rsidRDefault="0076444D">
            <w:pPr>
              <w:spacing w:before="60" w:after="60" w:line="240" w:lineRule="atLeast"/>
              <w:rPr>
                <w:b/>
                <w:lang w:val="en-GB"/>
              </w:rPr>
            </w:pPr>
          </w:p>
        </w:tc>
        <w:tc>
          <w:tcPr>
            <w:tcW w:w="4895" w:type="dxa"/>
            <w:gridSpan w:val="2"/>
            <w:vAlign w:val="center"/>
          </w:tcPr>
          <w:p w14:paraId="16F626C0" w14:textId="77777777" w:rsidR="0076444D" w:rsidRDefault="0076444D" w:rsidP="007D39A5">
            <w:pPr>
              <w:pStyle w:val="ListBullet"/>
              <w:numPr>
                <w:ilvl w:val="0"/>
                <w:numId w:val="0"/>
              </w:numPr>
            </w:pPr>
            <w:r>
              <w:t>Reporting feedback ahead of the Mon refinement session</w:t>
            </w:r>
          </w:p>
        </w:tc>
        <w:tc>
          <w:tcPr>
            <w:tcW w:w="2051" w:type="dxa"/>
            <w:vAlign w:val="center"/>
          </w:tcPr>
          <w:p w14:paraId="7C3958FB" w14:textId="77777777" w:rsidR="0076444D" w:rsidRDefault="0076444D" w:rsidP="007D39A5">
            <w:pPr>
              <w:pStyle w:val="ListBullet"/>
              <w:numPr>
                <w:ilvl w:val="0"/>
                <w:numId w:val="0"/>
              </w:numPr>
            </w:pPr>
            <w:r>
              <w:t>27</w:t>
            </w:r>
            <w:r w:rsidRPr="008340D3">
              <w:rPr>
                <w:vertAlign w:val="superscript"/>
              </w:rPr>
              <w:t>th</w:t>
            </w:r>
            <w:r>
              <w:t xml:space="preserve"> Oct</w:t>
            </w:r>
          </w:p>
        </w:tc>
        <w:tc>
          <w:tcPr>
            <w:tcW w:w="4160" w:type="dxa"/>
            <w:vAlign w:val="center"/>
          </w:tcPr>
          <w:p w14:paraId="3F178F18" w14:textId="77777777" w:rsidR="0076444D" w:rsidRDefault="0076444D" w:rsidP="007D39A5">
            <w:pPr>
              <w:pStyle w:val="ListBullet"/>
              <w:numPr>
                <w:ilvl w:val="0"/>
                <w:numId w:val="0"/>
              </w:numPr>
            </w:pPr>
            <w:r>
              <w:t xml:space="preserve">Grainger </w:t>
            </w:r>
          </w:p>
        </w:tc>
      </w:tr>
      <w:tr w:rsidR="0076444D" w14:paraId="52CDAEBC" w14:textId="77777777">
        <w:trPr>
          <w:trHeight w:val="178"/>
        </w:trPr>
        <w:tc>
          <w:tcPr>
            <w:tcW w:w="3070" w:type="dxa"/>
            <w:vMerge/>
            <w:vAlign w:val="center"/>
          </w:tcPr>
          <w:p w14:paraId="7D680FA8" w14:textId="77777777" w:rsidR="0076444D" w:rsidRPr="00F539F5" w:rsidRDefault="0076444D">
            <w:pPr>
              <w:spacing w:before="60" w:after="60" w:line="240" w:lineRule="atLeast"/>
              <w:rPr>
                <w:b/>
                <w:lang w:val="en-GB"/>
              </w:rPr>
            </w:pPr>
          </w:p>
        </w:tc>
        <w:tc>
          <w:tcPr>
            <w:tcW w:w="4895" w:type="dxa"/>
            <w:gridSpan w:val="2"/>
            <w:vAlign w:val="center"/>
          </w:tcPr>
          <w:p w14:paraId="1C2D9765" w14:textId="77777777" w:rsidR="0076444D" w:rsidRDefault="0076444D" w:rsidP="007D39A5">
            <w:pPr>
              <w:pStyle w:val="ListBullet"/>
              <w:numPr>
                <w:ilvl w:val="0"/>
                <w:numId w:val="0"/>
              </w:numPr>
            </w:pPr>
            <w:r>
              <w:t>Sprint 2 UAT feedback</w:t>
            </w:r>
          </w:p>
        </w:tc>
        <w:tc>
          <w:tcPr>
            <w:tcW w:w="2051" w:type="dxa"/>
            <w:vAlign w:val="center"/>
          </w:tcPr>
          <w:p w14:paraId="1C15BECE" w14:textId="77777777" w:rsidR="0076444D" w:rsidRDefault="0076444D" w:rsidP="007D39A5">
            <w:pPr>
              <w:pStyle w:val="ListBullet"/>
              <w:numPr>
                <w:ilvl w:val="0"/>
                <w:numId w:val="0"/>
              </w:numPr>
            </w:pPr>
            <w:r>
              <w:t>27</w:t>
            </w:r>
            <w:r w:rsidRPr="008340D3">
              <w:rPr>
                <w:vertAlign w:val="superscript"/>
              </w:rPr>
              <w:t>th</w:t>
            </w:r>
            <w:r>
              <w:t xml:space="preserve"> Oct</w:t>
            </w:r>
          </w:p>
        </w:tc>
        <w:tc>
          <w:tcPr>
            <w:tcW w:w="4160" w:type="dxa"/>
            <w:vAlign w:val="center"/>
          </w:tcPr>
          <w:p w14:paraId="0945B8C2" w14:textId="77777777" w:rsidR="0076444D" w:rsidRDefault="0076444D" w:rsidP="007D39A5">
            <w:pPr>
              <w:pStyle w:val="ListBullet"/>
              <w:numPr>
                <w:ilvl w:val="0"/>
                <w:numId w:val="0"/>
              </w:numPr>
            </w:pPr>
            <w:r>
              <w:t>Grainger</w:t>
            </w:r>
          </w:p>
        </w:tc>
      </w:tr>
      <w:tr w:rsidR="0076444D" w14:paraId="2F08EAF0" w14:textId="77777777">
        <w:trPr>
          <w:trHeight w:val="178"/>
        </w:trPr>
        <w:tc>
          <w:tcPr>
            <w:tcW w:w="3070" w:type="dxa"/>
            <w:vMerge/>
            <w:vAlign w:val="center"/>
          </w:tcPr>
          <w:p w14:paraId="37B54E58" w14:textId="77777777" w:rsidR="0076444D" w:rsidRPr="00F539F5" w:rsidRDefault="0076444D">
            <w:pPr>
              <w:spacing w:before="60" w:after="60" w:line="240" w:lineRule="atLeast"/>
              <w:rPr>
                <w:b/>
                <w:lang w:val="en-GB"/>
              </w:rPr>
            </w:pPr>
          </w:p>
        </w:tc>
        <w:tc>
          <w:tcPr>
            <w:tcW w:w="4895" w:type="dxa"/>
            <w:gridSpan w:val="2"/>
            <w:vAlign w:val="center"/>
          </w:tcPr>
          <w:p w14:paraId="418B5CF6" w14:textId="77777777" w:rsidR="0076444D" w:rsidRDefault="0076444D" w:rsidP="007D39A5">
            <w:pPr>
              <w:pStyle w:val="ListBullet"/>
              <w:numPr>
                <w:ilvl w:val="0"/>
                <w:numId w:val="0"/>
              </w:numPr>
            </w:pPr>
            <w:r>
              <w:t>Call to discuss change management strategy</w:t>
            </w:r>
          </w:p>
        </w:tc>
        <w:tc>
          <w:tcPr>
            <w:tcW w:w="2051" w:type="dxa"/>
            <w:vAlign w:val="center"/>
          </w:tcPr>
          <w:p w14:paraId="1A7A1ECA" w14:textId="77777777" w:rsidR="0076444D" w:rsidRDefault="0076444D" w:rsidP="007D39A5">
            <w:pPr>
              <w:pStyle w:val="ListBullet"/>
              <w:numPr>
                <w:ilvl w:val="0"/>
                <w:numId w:val="0"/>
              </w:numPr>
            </w:pPr>
            <w:r>
              <w:t>2</w:t>
            </w:r>
            <w:r w:rsidRPr="00F63E1E">
              <w:rPr>
                <w:vertAlign w:val="superscript"/>
              </w:rPr>
              <w:t>nd</w:t>
            </w:r>
            <w:r>
              <w:t xml:space="preserve"> Nov</w:t>
            </w:r>
          </w:p>
        </w:tc>
        <w:tc>
          <w:tcPr>
            <w:tcW w:w="4160" w:type="dxa"/>
            <w:vAlign w:val="center"/>
          </w:tcPr>
          <w:p w14:paraId="59FBE18E" w14:textId="77777777" w:rsidR="0076444D" w:rsidRDefault="0076444D" w:rsidP="007D39A5">
            <w:pPr>
              <w:pStyle w:val="ListBullet"/>
              <w:numPr>
                <w:ilvl w:val="0"/>
                <w:numId w:val="0"/>
              </w:numPr>
            </w:pPr>
            <w:r>
              <w:t>Open Box</w:t>
            </w:r>
          </w:p>
        </w:tc>
      </w:tr>
      <w:tr w:rsidR="0076444D" w14:paraId="01B5914B" w14:textId="77777777">
        <w:trPr>
          <w:trHeight w:val="178"/>
        </w:trPr>
        <w:tc>
          <w:tcPr>
            <w:tcW w:w="3070" w:type="dxa"/>
            <w:vMerge/>
            <w:vAlign w:val="center"/>
          </w:tcPr>
          <w:p w14:paraId="0429D7AD" w14:textId="77777777" w:rsidR="0076444D" w:rsidRPr="00F539F5" w:rsidRDefault="0076444D">
            <w:pPr>
              <w:spacing w:before="60" w:after="60" w:line="240" w:lineRule="atLeast"/>
              <w:rPr>
                <w:b/>
                <w:lang w:val="en-GB"/>
              </w:rPr>
            </w:pPr>
          </w:p>
        </w:tc>
        <w:tc>
          <w:tcPr>
            <w:tcW w:w="4895" w:type="dxa"/>
            <w:gridSpan w:val="2"/>
            <w:vAlign w:val="center"/>
          </w:tcPr>
          <w:p w14:paraId="5443BD32" w14:textId="77777777" w:rsidR="0076444D" w:rsidRPr="00F63E1E" w:rsidRDefault="0076444D" w:rsidP="007D39A5">
            <w:pPr>
              <w:pStyle w:val="ListBullet"/>
              <w:numPr>
                <w:ilvl w:val="0"/>
                <w:numId w:val="0"/>
              </w:numPr>
            </w:pPr>
            <w:r w:rsidRPr="00F63E1E">
              <w:t>Steerco</w:t>
            </w:r>
            <w:r>
              <w:t xml:space="preserve"> Presentation</w:t>
            </w:r>
          </w:p>
        </w:tc>
        <w:tc>
          <w:tcPr>
            <w:tcW w:w="2051" w:type="dxa"/>
            <w:vAlign w:val="center"/>
          </w:tcPr>
          <w:p w14:paraId="45BE0D97" w14:textId="77777777" w:rsidR="0076444D" w:rsidRDefault="0076444D" w:rsidP="007D39A5">
            <w:pPr>
              <w:pStyle w:val="ListBullet"/>
              <w:numPr>
                <w:ilvl w:val="0"/>
                <w:numId w:val="0"/>
              </w:numPr>
            </w:pPr>
            <w:r>
              <w:t>2</w:t>
            </w:r>
            <w:r w:rsidRPr="00F63E1E">
              <w:rPr>
                <w:vertAlign w:val="superscript"/>
              </w:rPr>
              <w:t>nd</w:t>
            </w:r>
            <w:r>
              <w:t xml:space="preserve"> Nov</w:t>
            </w:r>
          </w:p>
        </w:tc>
        <w:tc>
          <w:tcPr>
            <w:tcW w:w="4160" w:type="dxa"/>
            <w:vAlign w:val="center"/>
          </w:tcPr>
          <w:p w14:paraId="271C3F4F" w14:textId="77777777" w:rsidR="0076444D" w:rsidRDefault="0076444D" w:rsidP="007D39A5">
            <w:pPr>
              <w:pStyle w:val="ListBullet"/>
              <w:numPr>
                <w:ilvl w:val="0"/>
                <w:numId w:val="0"/>
              </w:numPr>
            </w:pPr>
            <w:r>
              <w:t>Grainger / Open Box</w:t>
            </w:r>
          </w:p>
        </w:tc>
      </w:tr>
      <w:tr w:rsidR="0076444D" w:rsidRPr="008E0703" w14:paraId="05363A6B" w14:textId="77777777">
        <w:trPr>
          <w:trHeight w:val="180"/>
        </w:trPr>
        <w:tc>
          <w:tcPr>
            <w:tcW w:w="3070" w:type="dxa"/>
            <w:vMerge w:val="restart"/>
            <w:shd w:val="clear" w:color="auto" w:fill="F2F2F2" w:themeFill="background1" w:themeFillShade="F2"/>
            <w:vAlign w:val="center"/>
            <w:hideMark/>
          </w:tcPr>
          <w:p w14:paraId="2D93AAB0" w14:textId="77777777" w:rsidR="0076444D" w:rsidRPr="00F539F5" w:rsidRDefault="0076444D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 w:rsidRPr="00F539F5">
              <w:rPr>
                <w:b/>
              </w:rPr>
              <w:t>Upcoming deliverables / feedback required</w:t>
            </w:r>
          </w:p>
        </w:tc>
        <w:tc>
          <w:tcPr>
            <w:tcW w:w="3045" w:type="dxa"/>
            <w:shd w:val="clear" w:color="auto" w:fill="F2F2F2" w:themeFill="background1" w:themeFillShade="F2"/>
            <w:vAlign w:val="center"/>
            <w:hideMark/>
          </w:tcPr>
          <w:p w14:paraId="1507DD83" w14:textId="77777777" w:rsidR="0076444D" w:rsidRPr="000A2172" w:rsidRDefault="0076444D" w:rsidP="007D39A5">
            <w:pPr>
              <w:pStyle w:val="ListBullet"/>
              <w:numPr>
                <w:ilvl w:val="0"/>
                <w:numId w:val="0"/>
              </w:numPr>
              <w:rPr>
                <w:b/>
                <w:bCs/>
              </w:rPr>
            </w:pPr>
            <w:r w:rsidRPr="000A2172">
              <w:rPr>
                <w:b/>
                <w:bCs/>
              </w:rPr>
              <w:t>Item</w:t>
            </w:r>
          </w:p>
        </w:tc>
        <w:tc>
          <w:tcPr>
            <w:tcW w:w="1850" w:type="dxa"/>
            <w:shd w:val="clear" w:color="auto" w:fill="F2F2F2" w:themeFill="background1" w:themeFillShade="F2"/>
            <w:vAlign w:val="center"/>
            <w:hideMark/>
          </w:tcPr>
          <w:p w14:paraId="69C99E37" w14:textId="77777777" w:rsidR="0076444D" w:rsidRPr="000A2172" w:rsidRDefault="0076444D" w:rsidP="007D39A5">
            <w:pPr>
              <w:pStyle w:val="ListBullet"/>
              <w:numPr>
                <w:ilvl w:val="0"/>
                <w:numId w:val="0"/>
              </w:numPr>
              <w:rPr>
                <w:b/>
                <w:bCs/>
              </w:rPr>
            </w:pPr>
            <w:r w:rsidRPr="000A2172">
              <w:rPr>
                <w:b/>
                <w:bCs/>
              </w:rPr>
              <w:t>Due</w:t>
            </w:r>
          </w:p>
        </w:tc>
        <w:tc>
          <w:tcPr>
            <w:tcW w:w="2051" w:type="dxa"/>
            <w:shd w:val="clear" w:color="auto" w:fill="F2F2F2" w:themeFill="background1" w:themeFillShade="F2"/>
            <w:vAlign w:val="center"/>
            <w:hideMark/>
          </w:tcPr>
          <w:p w14:paraId="76C78396" w14:textId="77777777" w:rsidR="0076444D" w:rsidRPr="000A2172" w:rsidRDefault="0076444D" w:rsidP="007D39A5">
            <w:pPr>
              <w:pStyle w:val="ListBullet"/>
              <w:numPr>
                <w:ilvl w:val="0"/>
                <w:numId w:val="0"/>
              </w:numPr>
              <w:rPr>
                <w:b/>
                <w:bCs/>
              </w:rPr>
            </w:pPr>
            <w:r w:rsidRPr="000A2172">
              <w:rPr>
                <w:b/>
                <w:bCs/>
              </w:rPr>
              <w:t>Responsible</w:t>
            </w:r>
          </w:p>
        </w:tc>
        <w:tc>
          <w:tcPr>
            <w:tcW w:w="4160" w:type="dxa"/>
            <w:shd w:val="clear" w:color="auto" w:fill="F2F2F2" w:themeFill="background1" w:themeFillShade="F2"/>
            <w:vAlign w:val="center"/>
          </w:tcPr>
          <w:p w14:paraId="5F100900" w14:textId="77777777" w:rsidR="0076444D" w:rsidRPr="000A2172" w:rsidRDefault="0076444D" w:rsidP="007D39A5">
            <w:pPr>
              <w:pStyle w:val="ListBullet"/>
              <w:numPr>
                <w:ilvl w:val="0"/>
                <w:numId w:val="0"/>
              </w:numPr>
              <w:rPr>
                <w:b/>
                <w:bCs/>
              </w:rPr>
            </w:pPr>
            <w:r w:rsidRPr="000A2172">
              <w:rPr>
                <w:b/>
                <w:bCs/>
              </w:rPr>
              <w:t>Status</w:t>
            </w:r>
          </w:p>
        </w:tc>
      </w:tr>
      <w:tr w:rsidR="0076444D" w:rsidRPr="006218D6" w14:paraId="6EB4D3F3" w14:textId="77777777">
        <w:trPr>
          <w:trHeight w:val="178"/>
        </w:trPr>
        <w:tc>
          <w:tcPr>
            <w:tcW w:w="3070" w:type="dxa"/>
            <w:vMerge/>
            <w:vAlign w:val="center"/>
          </w:tcPr>
          <w:p w14:paraId="0C6BC030" w14:textId="77777777" w:rsidR="0076444D" w:rsidRPr="00F539F5" w:rsidRDefault="0076444D">
            <w:pPr>
              <w:spacing w:before="60" w:after="60" w:line="240" w:lineRule="atLeast"/>
              <w:rPr>
                <w:b/>
                <w:lang w:val="en-GB"/>
              </w:rPr>
            </w:pPr>
          </w:p>
        </w:tc>
        <w:tc>
          <w:tcPr>
            <w:tcW w:w="3045" w:type="dxa"/>
            <w:vAlign w:val="center"/>
          </w:tcPr>
          <w:p w14:paraId="1CB8B673" w14:textId="77777777" w:rsidR="0076444D" w:rsidRPr="008555CA" w:rsidRDefault="0076444D" w:rsidP="007D39A5">
            <w:pPr>
              <w:pStyle w:val="ListBullet"/>
              <w:numPr>
                <w:ilvl w:val="0"/>
                <w:numId w:val="0"/>
              </w:numPr>
            </w:pPr>
            <w:r>
              <w:t>Sprint 3 Demo</w:t>
            </w:r>
          </w:p>
        </w:tc>
        <w:tc>
          <w:tcPr>
            <w:tcW w:w="1850" w:type="dxa"/>
            <w:vAlign w:val="center"/>
          </w:tcPr>
          <w:p w14:paraId="753C186A" w14:textId="77777777" w:rsidR="0076444D" w:rsidRDefault="0076444D" w:rsidP="007D39A5">
            <w:pPr>
              <w:pStyle w:val="ListBullet"/>
              <w:numPr>
                <w:ilvl w:val="0"/>
                <w:numId w:val="0"/>
              </w:numPr>
            </w:pPr>
            <w:r>
              <w:t>10</w:t>
            </w:r>
            <w:r w:rsidRPr="0061732D">
              <w:rPr>
                <w:vertAlign w:val="superscript"/>
              </w:rPr>
              <w:t>th</w:t>
            </w:r>
            <w:r>
              <w:t xml:space="preserve"> Nov</w:t>
            </w:r>
          </w:p>
        </w:tc>
        <w:tc>
          <w:tcPr>
            <w:tcW w:w="2051" w:type="dxa"/>
            <w:vAlign w:val="center"/>
          </w:tcPr>
          <w:p w14:paraId="1D819505" w14:textId="77777777" w:rsidR="0076444D" w:rsidRDefault="0076444D" w:rsidP="007D39A5">
            <w:pPr>
              <w:pStyle w:val="ListBullet"/>
              <w:numPr>
                <w:ilvl w:val="0"/>
                <w:numId w:val="0"/>
              </w:numPr>
            </w:pPr>
            <w:r>
              <w:t>Open Box</w:t>
            </w:r>
          </w:p>
        </w:tc>
        <w:tc>
          <w:tcPr>
            <w:tcW w:w="4160" w:type="dxa"/>
            <w:shd w:val="clear" w:color="auto" w:fill="92D050"/>
            <w:vAlign w:val="center"/>
          </w:tcPr>
          <w:p w14:paraId="0F3E93B2" w14:textId="77777777" w:rsidR="0076444D" w:rsidRDefault="0076444D" w:rsidP="007D39A5">
            <w:pPr>
              <w:pStyle w:val="ListBullet"/>
              <w:numPr>
                <w:ilvl w:val="0"/>
                <w:numId w:val="0"/>
              </w:numPr>
            </w:pPr>
            <w:r>
              <w:t>On Track</w:t>
            </w:r>
          </w:p>
        </w:tc>
      </w:tr>
      <w:tr w:rsidR="0076444D" w:rsidRPr="006218D6" w14:paraId="4078ECB1" w14:textId="77777777">
        <w:trPr>
          <w:trHeight w:val="178"/>
        </w:trPr>
        <w:tc>
          <w:tcPr>
            <w:tcW w:w="3070" w:type="dxa"/>
            <w:vMerge/>
            <w:vAlign w:val="center"/>
          </w:tcPr>
          <w:p w14:paraId="2A340BA3" w14:textId="77777777" w:rsidR="0076444D" w:rsidRPr="00F539F5" w:rsidRDefault="0076444D">
            <w:pPr>
              <w:spacing w:before="60" w:after="60" w:line="240" w:lineRule="atLeast"/>
              <w:rPr>
                <w:b/>
                <w:lang w:val="en-GB"/>
              </w:rPr>
            </w:pPr>
          </w:p>
        </w:tc>
        <w:tc>
          <w:tcPr>
            <w:tcW w:w="3045" w:type="dxa"/>
            <w:vAlign w:val="center"/>
          </w:tcPr>
          <w:p w14:paraId="29AF3785" w14:textId="77777777" w:rsidR="0076444D" w:rsidRPr="008555CA" w:rsidRDefault="0076444D" w:rsidP="007D39A5">
            <w:pPr>
              <w:pStyle w:val="ListBullet"/>
              <w:numPr>
                <w:ilvl w:val="0"/>
                <w:numId w:val="0"/>
              </w:numPr>
            </w:pPr>
            <w:r w:rsidRPr="008555CA">
              <w:t>Sprint 3 UAT</w:t>
            </w:r>
          </w:p>
        </w:tc>
        <w:tc>
          <w:tcPr>
            <w:tcW w:w="1850" w:type="dxa"/>
            <w:vAlign w:val="center"/>
          </w:tcPr>
          <w:p w14:paraId="41F1B1D9" w14:textId="77777777" w:rsidR="0076444D" w:rsidRDefault="0076444D" w:rsidP="007D39A5">
            <w:pPr>
              <w:pStyle w:val="ListBullet"/>
              <w:numPr>
                <w:ilvl w:val="0"/>
                <w:numId w:val="0"/>
              </w:numPr>
            </w:pPr>
            <w:r>
              <w:t>17</w:t>
            </w:r>
            <w:r w:rsidRPr="0061732D">
              <w:rPr>
                <w:vertAlign w:val="superscript"/>
              </w:rPr>
              <w:t>th</w:t>
            </w:r>
            <w:r>
              <w:t xml:space="preserve"> Nov</w:t>
            </w:r>
          </w:p>
        </w:tc>
        <w:tc>
          <w:tcPr>
            <w:tcW w:w="2051" w:type="dxa"/>
            <w:vAlign w:val="center"/>
          </w:tcPr>
          <w:p w14:paraId="7040A513" w14:textId="77777777" w:rsidR="0076444D" w:rsidRDefault="0076444D" w:rsidP="007D39A5">
            <w:pPr>
              <w:pStyle w:val="ListBullet"/>
              <w:numPr>
                <w:ilvl w:val="0"/>
                <w:numId w:val="0"/>
              </w:numPr>
            </w:pPr>
            <w:r>
              <w:t>Grainger</w:t>
            </w:r>
          </w:p>
        </w:tc>
        <w:tc>
          <w:tcPr>
            <w:tcW w:w="4160" w:type="dxa"/>
            <w:shd w:val="clear" w:color="auto" w:fill="92D050"/>
            <w:vAlign w:val="center"/>
          </w:tcPr>
          <w:p w14:paraId="7B09C289" w14:textId="77777777" w:rsidR="0076444D" w:rsidRDefault="0076444D" w:rsidP="007D39A5">
            <w:pPr>
              <w:pStyle w:val="ListBullet"/>
              <w:numPr>
                <w:ilvl w:val="0"/>
                <w:numId w:val="0"/>
              </w:numPr>
            </w:pPr>
            <w:r>
              <w:t>1 week from 10</w:t>
            </w:r>
            <w:r w:rsidRPr="0061732D">
              <w:rPr>
                <w:vertAlign w:val="superscript"/>
              </w:rPr>
              <w:t>th</w:t>
            </w:r>
            <w:r>
              <w:t xml:space="preserve"> Nov</w:t>
            </w:r>
          </w:p>
        </w:tc>
      </w:tr>
      <w:tr w:rsidR="0076444D" w:rsidRPr="006218D6" w14:paraId="7F954101" w14:textId="77777777">
        <w:trPr>
          <w:trHeight w:val="178"/>
        </w:trPr>
        <w:tc>
          <w:tcPr>
            <w:tcW w:w="3070" w:type="dxa"/>
            <w:vMerge/>
            <w:vAlign w:val="center"/>
          </w:tcPr>
          <w:p w14:paraId="7A1D23EE" w14:textId="77777777" w:rsidR="0076444D" w:rsidRPr="00F539F5" w:rsidRDefault="0076444D">
            <w:pPr>
              <w:spacing w:before="60" w:after="60" w:line="240" w:lineRule="atLeast"/>
              <w:rPr>
                <w:b/>
                <w:lang w:val="en-GB"/>
              </w:rPr>
            </w:pPr>
          </w:p>
        </w:tc>
        <w:tc>
          <w:tcPr>
            <w:tcW w:w="3045" w:type="dxa"/>
            <w:vAlign w:val="center"/>
          </w:tcPr>
          <w:p w14:paraId="4AF8554D" w14:textId="77777777" w:rsidR="0076444D" w:rsidRPr="008555CA" w:rsidRDefault="0076444D" w:rsidP="007D39A5">
            <w:pPr>
              <w:pStyle w:val="ListBullet"/>
              <w:numPr>
                <w:ilvl w:val="0"/>
                <w:numId w:val="0"/>
              </w:numPr>
            </w:pPr>
            <w:r>
              <w:t>Change Management Plan</w:t>
            </w:r>
          </w:p>
        </w:tc>
        <w:tc>
          <w:tcPr>
            <w:tcW w:w="1850" w:type="dxa"/>
            <w:vAlign w:val="center"/>
          </w:tcPr>
          <w:p w14:paraId="33ED3DEB" w14:textId="77777777" w:rsidR="0076444D" w:rsidRDefault="0076444D" w:rsidP="007D39A5">
            <w:pPr>
              <w:pStyle w:val="ListBullet"/>
              <w:numPr>
                <w:ilvl w:val="0"/>
                <w:numId w:val="0"/>
              </w:numPr>
            </w:pPr>
            <w:r>
              <w:t>TBC</w:t>
            </w:r>
          </w:p>
        </w:tc>
        <w:tc>
          <w:tcPr>
            <w:tcW w:w="2051" w:type="dxa"/>
            <w:vAlign w:val="center"/>
          </w:tcPr>
          <w:p w14:paraId="2F6D3D22" w14:textId="77777777" w:rsidR="0076444D" w:rsidRDefault="0076444D" w:rsidP="007D39A5">
            <w:pPr>
              <w:pStyle w:val="ListBullet"/>
              <w:numPr>
                <w:ilvl w:val="0"/>
                <w:numId w:val="0"/>
              </w:numPr>
            </w:pPr>
            <w:r>
              <w:t>Grainger</w:t>
            </w:r>
          </w:p>
        </w:tc>
        <w:tc>
          <w:tcPr>
            <w:tcW w:w="4160" w:type="dxa"/>
            <w:shd w:val="clear" w:color="auto" w:fill="92D050"/>
            <w:vAlign w:val="center"/>
          </w:tcPr>
          <w:p w14:paraId="0CCF1640" w14:textId="77777777" w:rsidR="0076444D" w:rsidRDefault="0076444D" w:rsidP="007D39A5">
            <w:pPr>
              <w:pStyle w:val="ListBullet"/>
              <w:numPr>
                <w:ilvl w:val="0"/>
                <w:numId w:val="0"/>
              </w:numPr>
            </w:pPr>
            <w:r>
              <w:t>Open Box to assist Grainger in determining feasible change management process</w:t>
            </w:r>
          </w:p>
        </w:tc>
      </w:tr>
      <w:tr w:rsidR="0076444D" w:rsidRPr="00241839" w14:paraId="268C460B" w14:textId="77777777">
        <w:trPr>
          <w:trHeight w:val="65"/>
        </w:trPr>
        <w:tc>
          <w:tcPr>
            <w:tcW w:w="3070" w:type="dxa"/>
            <w:shd w:val="clear" w:color="auto" w:fill="F2F2F2" w:themeFill="background1" w:themeFillShade="F2"/>
            <w:vAlign w:val="center"/>
          </w:tcPr>
          <w:p w14:paraId="1BEBC691" w14:textId="77777777" w:rsidR="0076444D" w:rsidRPr="00F539F5" w:rsidRDefault="0076444D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>
              <w:rPr>
                <w:b/>
              </w:rPr>
              <w:t>Discussions/Risks /Issues</w:t>
            </w:r>
          </w:p>
        </w:tc>
        <w:tc>
          <w:tcPr>
            <w:tcW w:w="11106" w:type="dxa"/>
            <w:gridSpan w:val="4"/>
            <w:vAlign w:val="center"/>
          </w:tcPr>
          <w:p w14:paraId="3F2D5E40" w14:textId="77777777" w:rsidR="0076444D" w:rsidRDefault="0076444D" w:rsidP="007D39A5">
            <w:pPr>
              <w:pStyle w:val="ListBullet"/>
            </w:pPr>
            <w:r>
              <w:t>242 story points are currently allocated to the project. The initial backlog was 185 story points.</w:t>
            </w:r>
          </w:p>
          <w:p w14:paraId="4A859238" w14:textId="77777777" w:rsidR="0076444D" w:rsidRPr="00241839" w:rsidRDefault="0076444D" w:rsidP="007D39A5">
            <w:pPr>
              <w:pStyle w:val="ListBullet"/>
            </w:pPr>
            <w:r>
              <w:t>Sprint 4 is likely to have fewer user stories (points) due to the progress made in sprints 1,2 &amp; 3. We are also reserving some capacity to handle feedback from Sprint 3.</w:t>
            </w:r>
          </w:p>
          <w:p w14:paraId="01474770" w14:textId="77777777" w:rsidR="0076444D" w:rsidRPr="00241839" w:rsidRDefault="0076444D" w:rsidP="007D39A5">
            <w:pPr>
              <w:pStyle w:val="ListBullet"/>
            </w:pPr>
            <w:r>
              <w:t>Planning required for January ‘24 go-live, training and support.</w:t>
            </w:r>
          </w:p>
        </w:tc>
      </w:tr>
      <w:tr w:rsidR="0076444D" w:rsidRPr="004C7753" w14:paraId="1E61F891" w14:textId="77777777">
        <w:tc>
          <w:tcPr>
            <w:tcW w:w="3070" w:type="dxa"/>
            <w:shd w:val="clear" w:color="auto" w:fill="F2F2F2" w:themeFill="background1" w:themeFillShade="F2"/>
            <w:vAlign w:val="center"/>
            <w:hideMark/>
          </w:tcPr>
          <w:p w14:paraId="6E67C9DE" w14:textId="77777777" w:rsidR="0076444D" w:rsidRPr="00F539F5" w:rsidRDefault="0076444D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 w:rsidRPr="00F539F5">
              <w:rPr>
                <w:b/>
              </w:rPr>
              <w:t>Personnel Notes</w:t>
            </w:r>
          </w:p>
        </w:tc>
        <w:tc>
          <w:tcPr>
            <w:tcW w:w="11106" w:type="dxa"/>
            <w:gridSpan w:val="4"/>
            <w:vAlign w:val="center"/>
          </w:tcPr>
          <w:p w14:paraId="1EB845FF" w14:textId="77777777" w:rsidR="0076444D" w:rsidRPr="004C7753" w:rsidRDefault="0076444D" w:rsidP="007D39A5">
            <w:pPr>
              <w:pStyle w:val="ListBullet"/>
            </w:pPr>
            <w:r>
              <w:t>None</w:t>
            </w:r>
          </w:p>
        </w:tc>
      </w:tr>
    </w:tbl>
    <w:p w14:paraId="05223038" w14:textId="77777777" w:rsidR="0076444D" w:rsidRDefault="0076444D" w:rsidP="000251E2">
      <w:pPr>
        <w:spacing w:line="240" w:lineRule="auto"/>
        <w:rPr>
          <w:color w:val="595959" w:themeColor="text1" w:themeTint="A6"/>
          <w:sz w:val="28"/>
        </w:rPr>
      </w:pPr>
    </w:p>
    <w:p w14:paraId="5F3CDBFE" w14:textId="77777777" w:rsidR="00752770" w:rsidRDefault="00752770" w:rsidP="000251E2">
      <w:pPr>
        <w:spacing w:line="240" w:lineRule="auto"/>
        <w:rPr>
          <w:color w:val="595959" w:themeColor="text1" w:themeTint="A6"/>
          <w:sz w:val="28"/>
        </w:rPr>
      </w:pPr>
    </w:p>
    <w:tbl>
      <w:tblPr>
        <w:tblW w:w="14176" w:type="dxa"/>
        <w:tblInd w:w="-743" w:type="dxa"/>
        <w:tblBorders>
          <w:top w:val="single" w:sz="6" w:space="0" w:color="7F7F7F" w:themeColor="text1" w:themeTint="80"/>
          <w:left w:val="single" w:sz="6" w:space="0" w:color="7F7F7F" w:themeColor="text1" w:themeTint="80"/>
          <w:bottom w:val="single" w:sz="6" w:space="0" w:color="7F7F7F" w:themeColor="text1" w:themeTint="80"/>
          <w:right w:val="single" w:sz="6" w:space="0" w:color="7F7F7F" w:themeColor="text1" w:themeTint="80"/>
          <w:insideH w:val="single" w:sz="6" w:space="0" w:color="7F7F7F" w:themeColor="text1" w:themeTint="80"/>
          <w:insideV w:val="single" w:sz="6" w:space="0" w:color="7F7F7F" w:themeColor="text1" w:themeTint="80"/>
        </w:tblBorders>
        <w:tblLayout w:type="fixed"/>
        <w:tblLook w:val="01E0" w:firstRow="1" w:lastRow="1" w:firstColumn="1" w:lastColumn="1" w:noHBand="0" w:noVBand="0"/>
      </w:tblPr>
      <w:tblGrid>
        <w:gridCol w:w="3070"/>
        <w:gridCol w:w="3045"/>
        <w:gridCol w:w="1424"/>
        <w:gridCol w:w="2477"/>
        <w:gridCol w:w="4160"/>
      </w:tblGrid>
      <w:tr w:rsidR="00752770" w:rsidRPr="00F539F5" w14:paraId="099295D3" w14:textId="77777777">
        <w:tc>
          <w:tcPr>
            <w:tcW w:w="3070" w:type="dxa"/>
            <w:shd w:val="clear" w:color="auto" w:fill="F2F2F2" w:themeFill="background1" w:themeFillShade="F2"/>
            <w:vAlign w:val="center"/>
            <w:hideMark/>
          </w:tcPr>
          <w:p w14:paraId="256C7AFF" w14:textId="77777777" w:rsidR="00752770" w:rsidRPr="00F539F5" w:rsidRDefault="00752770">
            <w:pPr>
              <w:pStyle w:val="IndentOne"/>
              <w:spacing w:before="60" w:after="60" w:line="240" w:lineRule="atLeast"/>
              <w:ind w:left="0"/>
              <w:rPr>
                <w:b/>
                <w:lang w:val="en-GB" w:eastAsia="en-ZA"/>
              </w:rPr>
            </w:pPr>
            <w:r w:rsidRPr="00F539F5">
              <w:rPr>
                <w:b/>
              </w:rPr>
              <w:t>Project</w:t>
            </w:r>
          </w:p>
        </w:tc>
        <w:tc>
          <w:tcPr>
            <w:tcW w:w="11106" w:type="dxa"/>
            <w:gridSpan w:val="4"/>
            <w:vAlign w:val="center"/>
            <w:hideMark/>
          </w:tcPr>
          <w:p w14:paraId="4DB73C56" w14:textId="77777777" w:rsidR="00752770" w:rsidRPr="00F539F5" w:rsidRDefault="00752770">
            <w:pPr>
              <w:pStyle w:val="IndentOne"/>
              <w:spacing w:before="60" w:after="60" w:line="240" w:lineRule="atLeast"/>
              <w:ind w:left="0"/>
            </w:pPr>
            <w:r>
              <w:t>End of Tenancy - Implementation</w:t>
            </w:r>
          </w:p>
        </w:tc>
      </w:tr>
      <w:tr w:rsidR="00752770" w14:paraId="2A1E937B" w14:textId="77777777">
        <w:tc>
          <w:tcPr>
            <w:tcW w:w="3070" w:type="dxa"/>
            <w:shd w:val="clear" w:color="auto" w:fill="F2F2F2" w:themeFill="background1" w:themeFillShade="F2"/>
            <w:vAlign w:val="center"/>
          </w:tcPr>
          <w:p w14:paraId="578A6650" w14:textId="77777777" w:rsidR="00752770" w:rsidRPr="00F539F5" w:rsidRDefault="00752770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>
              <w:rPr>
                <w:b/>
              </w:rPr>
              <w:t>Period</w:t>
            </w:r>
          </w:p>
        </w:tc>
        <w:tc>
          <w:tcPr>
            <w:tcW w:w="11106" w:type="dxa"/>
            <w:gridSpan w:val="4"/>
            <w:vAlign w:val="center"/>
          </w:tcPr>
          <w:p w14:paraId="738400C6" w14:textId="77777777" w:rsidR="00752770" w:rsidRDefault="00752770">
            <w:pPr>
              <w:pStyle w:val="IndentOne"/>
              <w:spacing w:before="60" w:after="60"/>
              <w:ind w:left="0"/>
            </w:pPr>
            <w:r>
              <w:t>3</w:t>
            </w:r>
            <w:r w:rsidRPr="001F1EEF">
              <w:rPr>
                <w:vertAlign w:val="superscript"/>
              </w:rPr>
              <w:t>rd</w:t>
            </w:r>
            <w:r>
              <w:t xml:space="preserve"> – 10</w:t>
            </w:r>
            <w:r w:rsidRPr="0098077F">
              <w:rPr>
                <w:vertAlign w:val="superscript"/>
              </w:rPr>
              <w:t>th</w:t>
            </w:r>
            <w:r>
              <w:t xml:space="preserve"> Oct</w:t>
            </w:r>
          </w:p>
        </w:tc>
      </w:tr>
      <w:tr w:rsidR="00752770" w:rsidRPr="00F539F5" w14:paraId="36C0E97C" w14:textId="77777777">
        <w:tc>
          <w:tcPr>
            <w:tcW w:w="3070" w:type="dxa"/>
            <w:shd w:val="clear" w:color="auto" w:fill="F2F2F2" w:themeFill="background1" w:themeFillShade="F2"/>
            <w:vAlign w:val="center"/>
            <w:hideMark/>
          </w:tcPr>
          <w:p w14:paraId="720CB0B8" w14:textId="77777777" w:rsidR="00752770" w:rsidRPr="00F539F5" w:rsidRDefault="00752770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 w:rsidRPr="00F539F5">
              <w:rPr>
                <w:b/>
              </w:rPr>
              <w:t>Status Overview</w:t>
            </w:r>
          </w:p>
        </w:tc>
        <w:tc>
          <w:tcPr>
            <w:tcW w:w="11106" w:type="dxa"/>
            <w:gridSpan w:val="4"/>
            <w:shd w:val="clear" w:color="auto" w:fill="auto"/>
            <w:vAlign w:val="center"/>
            <w:hideMark/>
          </w:tcPr>
          <w:p w14:paraId="6BE47748" w14:textId="77777777" w:rsidR="00752770" w:rsidRPr="00F539F5" w:rsidRDefault="00752770">
            <w:pPr>
              <w:pStyle w:val="IndentOne"/>
              <w:spacing w:before="60" w:after="60" w:line="240" w:lineRule="atLeast"/>
              <w:ind w:left="0"/>
            </w:pPr>
            <w:r>
              <w:t>Sprint 2: Build</w:t>
            </w:r>
          </w:p>
        </w:tc>
      </w:tr>
      <w:tr w:rsidR="00752770" w:rsidRPr="008E0703" w14:paraId="208D195A" w14:textId="77777777">
        <w:trPr>
          <w:trHeight w:val="180"/>
        </w:trPr>
        <w:tc>
          <w:tcPr>
            <w:tcW w:w="3070" w:type="dxa"/>
            <w:vMerge w:val="restart"/>
            <w:shd w:val="clear" w:color="auto" w:fill="F2F2F2" w:themeFill="background1" w:themeFillShade="F2"/>
            <w:vAlign w:val="center"/>
            <w:hideMark/>
          </w:tcPr>
          <w:p w14:paraId="21CA1C48" w14:textId="77777777" w:rsidR="00752770" w:rsidRPr="00F539F5" w:rsidRDefault="00752770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 w:rsidRPr="00F539F5">
              <w:rPr>
                <w:b/>
              </w:rPr>
              <w:t>Progress in the last week</w:t>
            </w:r>
          </w:p>
        </w:tc>
        <w:tc>
          <w:tcPr>
            <w:tcW w:w="4469" w:type="dxa"/>
            <w:gridSpan w:val="2"/>
            <w:shd w:val="clear" w:color="auto" w:fill="F2F2F2" w:themeFill="background1" w:themeFillShade="F2"/>
            <w:vAlign w:val="center"/>
            <w:hideMark/>
          </w:tcPr>
          <w:p w14:paraId="61ABAEA7" w14:textId="77777777" w:rsidR="00752770" w:rsidRPr="000A2172" w:rsidRDefault="00752770" w:rsidP="007D39A5">
            <w:pPr>
              <w:pStyle w:val="ListBullet"/>
              <w:numPr>
                <w:ilvl w:val="0"/>
                <w:numId w:val="0"/>
              </w:numPr>
              <w:rPr>
                <w:b/>
                <w:bCs/>
              </w:rPr>
            </w:pPr>
            <w:r w:rsidRPr="000A2172">
              <w:rPr>
                <w:b/>
                <w:bCs/>
              </w:rPr>
              <w:t>Item</w:t>
            </w:r>
          </w:p>
        </w:tc>
        <w:tc>
          <w:tcPr>
            <w:tcW w:w="2477" w:type="dxa"/>
            <w:shd w:val="clear" w:color="auto" w:fill="F2F2F2" w:themeFill="background1" w:themeFillShade="F2"/>
            <w:vAlign w:val="center"/>
            <w:hideMark/>
          </w:tcPr>
          <w:p w14:paraId="125814DD" w14:textId="77777777" w:rsidR="00752770" w:rsidRPr="000A2172" w:rsidRDefault="00752770" w:rsidP="007D39A5">
            <w:pPr>
              <w:pStyle w:val="ListBullet"/>
              <w:numPr>
                <w:ilvl w:val="0"/>
                <w:numId w:val="0"/>
              </w:numPr>
              <w:rPr>
                <w:b/>
                <w:bCs/>
              </w:rPr>
            </w:pPr>
            <w:r w:rsidRPr="000A2172">
              <w:rPr>
                <w:b/>
                <w:bCs/>
              </w:rPr>
              <w:t>Completed</w:t>
            </w:r>
          </w:p>
        </w:tc>
        <w:tc>
          <w:tcPr>
            <w:tcW w:w="4160" w:type="dxa"/>
            <w:shd w:val="clear" w:color="auto" w:fill="F2F2F2" w:themeFill="background1" w:themeFillShade="F2"/>
            <w:vAlign w:val="center"/>
            <w:hideMark/>
          </w:tcPr>
          <w:p w14:paraId="58250DBE" w14:textId="77777777" w:rsidR="00752770" w:rsidRPr="000A2172" w:rsidRDefault="00752770" w:rsidP="007D39A5">
            <w:pPr>
              <w:pStyle w:val="ListBullet"/>
              <w:numPr>
                <w:ilvl w:val="0"/>
                <w:numId w:val="0"/>
              </w:numPr>
              <w:rPr>
                <w:b/>
                <w:bCs/>
              </w:rPr>
            </w:pPr>
            <w:r w:rsidRPr="000A2172">
              <w:rPr>
                <w:b/>
                <w:bCs/>
              </w:rPr>
              <w:t>Responsible</w:t>
            </w:r>
          </w:p>
        </w:tc>
      </w:tr>
      <w:tr w:rsidR="00752770" w14:paraId="29C347C3" w14:textId="77777777">
        <w:trPr>
          <w:trHeight w:val="178"/>
        </w:trPr>
        <w:tc>
          <w:tcPr>
            <w:tcW w:w="3070" w:type="dxa"/>
            <w:vMerge/>
            <w:vAlign w:val="center"/>
          </w:tcPr>
          <w:p w14:paraId="601257AD" w14:textId="77777777" w:rsidR="00752770" w:rsidRPr="00F539F5" w:rsidRDefault="00752770">
            <w:pPr>
              <w:spacing w:before="60" w:after="60" w:line="240" w:lineRule="atLeast"/>
              <w:rPr>
                <w:b/>
                <w:lang w:val="en-GB"/>
              </w:rPr>
            </w:pPr>
          </w:p>
        </w:tc>
        <w:tc>
          <w:tcPr>
            <w:tcW w:w="4469" w:type="dxa"/>
            <w:gridSpan w:val="2"/>
            <w:vAlign w:val="center"/>
          </w:tcPr>
          <w:p w14:paraId="3ABA7AB7" w14:textId="77777777" w:rsidR="00752770" w:rsidRDefault="00752770" w:rsidP="007D39A5">
            <w:pPr>
              <w:pStyle w:val="ListBullet"/>
              <w:numPr>
                <w:ilvl w:val="0"/>
                <w:numId w:val="0"/>
              </w:numPr>
            </w:pPr>
            <w:r>
              <w:t>Sprint 1 UAT</w:t>
            </w:r>
          </w:p>
        </w:tc>
        <w:tc>
          <w:tcPr>
            <w:tcW w:w="2477" w:type="dxa"/>
            <w:vAlign w:val="center"/>
          </w:tcPr>
          <w:p w14:paraId="1F02836B" w14:textId="77777777" w:rsidR="00752770" w:rsidRDefault="00752770" w:rsidP="007D39A5">
            <w:pPr>
              <w:pStyle w:val="ListBullet"/>
              <w:numPr>
                <w:ilvl w:val="0"/>
                <w:numId w:val="0"/>
              </w:numPr>
            </w:pPr>
            <w:r>
              <w:t>6</w:t>
            </w:r>
            <w:r w:rsidRPr="00843223">
              <w:rPr>
                <w:vertAlign w:val="superscript"/>
              </w:rPr>
              <w:t>th</w:t>
            </w:r>
            <w:r>
              <w:t xml:space="preserve"> Oct</w:t>
            </w:r>
          </w:p>
        </w:tc>
        <w:tc>
          <w:tcPr>
            <w:tcW w:w="4160" w:type="dxa"/>
            <w:vAlign w:val="center"/>
          </w:tcPr>
          <w:p w14:paraId="3E78578B" w14:textId="77777777" w:rsidR="00752770" w:rsidRDefault="00752770" w:rsidP="007D39A5">
            <w:pPr>
              <w:pStyle w:val="ListBullet"/>
              <w:numPr>
                <w:ilvl w:val="0"/>
                <w:numId w:val="0"/>
              </w:numPr>
            </w:pPr>
            <w:r>
              <w:t>Grainger</w:t>
            </w:r>
          </w:p>
        </w:tc>
      </w:tr>
      <w:tr w:rsidR="00752770" w14:paraId="2F1284BD" w14:textId="77777777">
        <w:trPr>
          <w:trHeight w:val="178"/>
        </w:trPr>
        <w:tc>
          <w:tcPr>
            <w:tcW w:w="3070" w:type="dxa"/>
            <w:vMerge/>
            <w:vAlign w:val="center"/>
          </w:tcPr>
          <w:p w14:paraId="43A4DCA1" w14:textId="77777777" w:rsidR="00752770" w:rsidRPr="00F539F5" w:rsidRDefault="00752770">
            <w:pPr>
              <w:spacing w:before="60" w:after="60" w:line="240" w:lineRule="atLeast"/>
              <w:rPr>
                <w:b/>
                <w:lang w:val="en-GB"/>
              </w:rPr>
            </w:pPr>
          </w:p>
        </w:tc>
        <w:tc>
          <w:tcPr>
            <w:tcW w:w="4469" w:type="dxa"/>
            <w:gridSpan w:val="2"/>
            <w:vAlign w:val="center"/>
          </w:tcPr>
          <w:p w14:paraId="26B0EFB2" w14:textId="77777777" w:rsidR="00752770" w:rsidRDefault="00752770" w:rsidP="007D39A5">
            <w:pPr>
              <w:pStyle w:val="ListBullet"/>
              <w:numPr>
                <w:ilvl w:val="0"/>
                <w:numId w:val="0"/>
              </w:numPr>
            </w:pPr>
            <w:r>
              <w:t>New QA/UAT environment (Staging) refreshed from Prod</w:t>
            </w:r>
          </w:p>
        </w:tc>
        <w:tc>
          <w:tcPr>
            <w:tcW w:w="2477" w:type="dxa"/>
            <w:vAlign w:val="center"/>
          </w:tcPr>
          <w:p w14:paraId="6CE84605" w14:textId="77777777" w:rsidR="00752770" w:rsidRDefault="00752770" w:rsidP="007D39A5">
            <w:pPr>
              <w:pStyle w:val="ListBullet"/>
              <w:numPr>
                <w:ilvl w:val="0"/>
                <w:numId w:val="0"/>
              </w:numPr>
            </w:pPr>
            <w:r>
              <w:t>9</w:t>
            </w:r>
            <w:r w:rsidRPr="00733D80">
              <w:rPr>
                <w:vertAlign w:val="superscript"/>
              </w:rPr>
              <w:t>th</w:t>
            </w:r>
            <w:r>
              <w:t xml:space="preserve"> Oct</w:t>
            </w:r>
          </w:p>
        </w:tc>
        <w:tc>
          <w:tcPr>
            <w:tcW w:w="4160" w:type="dxa"/>
            <w:vAlign w:val="center"/>
          </w:tcPr>
          <w:p w14:paraId="25D31D29" w14:textId="77777777" w:rsidR="00752770" w:rsidRDefault="00752770" w:rsidP="007D39A5">
            <w:pPr>
              <w:pStyle w:val="ListBullet"/>
              <w:numPr>
                <w:ilvl w:val="0"/>
                <w:numId w:val="0"/>
              </w:numPr>
            </w:pPr>
            <w:r>
              <w:t>Open Box</w:t>
            </w:r>
          </w:p>
        </w:tc>
      </w:tr>
      <w:tr w:rsidR="00752770" w:rsidRPr="008E0703" w14:paraId="6FA553B4" w14:textId="77777777">
        <w:trPr>
          <w:trHeight w:val="180"/>
        </w:trPr>
        <w:tc>
          <w:tcPr>
            <w:tcW w:w="3070" w:type="dxa"/>
            <w:vMerge w:val="restart"/>
            <w:shd w:val="clear" w:color="auto" w:fill="F2F2F2" w:themeFill="background1" w:themeFillShade="F2"/>
            <w:vAlign w:val="center"/>
            <w:hideMark/>
          </w:tcPr>
          <w:p w14:paraId="747B0E24" w14:textId="77777777" w:rsidR="00752770" w:rsidRPr="00F539F5" w:rsidRDefault="00752770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 w:rsidRPr="00F539F5">
              <w:rPr>
                <w:b/>
              </w:rPr>
              <w:t>Upcoming deliverables / feedback required</w:t>
            </w:r>
          </w:p>
        </w:tc>
        <w:tc>
          <w:tcPr>
            <w:tcW w:w="3045" w:type="dxa"/>
            <w:shd w:val="clear" w:color="auto" w:fill="F2F2F2" w:themeFill="background1" w:themeFillShade="F2"/>
            <w:vAlign w:val="center"/>
            <w:hideMark/>
          </w:tcPr>
          <w:p w14:paraId="2FDA5FDC" w14:textId="77777777" w:rsidR="00752770" w:rsidRPr="000A2172" w:rsidRDefault="00752770" w:rsidP="007D39A5">
            <w:pPr>
              <w:pStyle w:val="ListBullet"/>
              <w:numPr>
                <w:ilvl w:val="0"/>
                <w:numId w:val="0"/>
              </w:numPr>
              <w:rPr>
                <w:b/>
                <w:bCs/>
              </w:rPr>
            </w:pPr>
            <w:r w:rsidRPr="000A2172">
              <w:rPr>
                <w:b/>
                <w:bCs/>
              </w:rPr>
              <w:t>Item</w:t>
            </w:r>
          </w:p>
        </w:tc>
        <w:tc>
          <w:tcPr>
            <w:tcW w:w="1424" w:type="dxa"/>
            <w:shd w:val="clear" w:color="auto" w:fill="F2F2F2" w:themeFill="background1" w:themeFillShade="F2"/>
            <w:vAlign w:val="center"/>
            <w:hideMark/>
          </w:tcPr>
          <w:p w14:paraId="679C3A3C" w14:textId="77777777" w:rsidR="00752770" w:rsidRPr="000A2172" w:rsidRDefault="00752770" w:rsidP="007D39A5">
            <w:pPr>
              <w:pStyle w:val="ListBullet"/>
              <w:numPr>
                <w:ilvl w:val="0"/>
                <w:numId w:val="0"/>
              </w:numPr>
              <w:rPr>
                <w:b/>
                <w:bCs/>
              </w:rPr>
            </w:pPr>
            <w:r w:rsidRPr="000A2172">
              <w:rPr>
                <w:b/>
                <w:bCs/>
              </w:rPr>
              <w:t>Due</w:t>
            </w:r>
          </w:p>
        </w:tc>
        <w:tc>
          <w:tcPr>
            <w:tcW w:w="2477" w:type="dxa"/>
            <w:shd w:val="clear" w:color="auto" w:fill="F2F2F2" w:themeFill="background1" w:themeFillShade="F2"/>
            <w:vAlign w:val="center"/>
            <w:hideMark/>
          </w:tcPr>
          <w:p w14:paraId="6F72FC4A" w14:textId="77777777" w:rsidR="00752770" w:rsidRPr="000A2172" w:rsidRDefault="00752770" w:rsidP="007D39A5">
            <w:pPr>
              <w:pStyle w:val="ListBullet"/>
              <w:numPr>
                <w:ilvl w:val="0"/>
                <w:numId w:val="0"/>
              </w:numPr>
              <w:rPr>
                <w:b/>
                <w:bCs/>
              </w:rPr>
            </w:pPr>
            <w:r w:rsidRPr="000A2172">
              <w:rPr>
                <w:b/>
                <w:bCs/>
              </w:rPr>
              <w:t>Responsible</w:t>
            </w:r>
          </w:p>
        </w:tc>
        <w:tc>
          <w:tcPr>
            <w:tcW w:w="4160" w:type="dxa"/>
            <w:shd w:val="clear" w:color="auto" w:fill="F2F2F2" w:themeFill="background1" w:themeFillShade="F2"/>
            <w:vAlign w:val="center"/>
          </w:tcPr>
          <w:p w14:paraId="2945A3B0" w14:textId="77777777" w:rsidR="00752770" w:rsidRPr="000A2172" w:rsidRDefault="00752770" w:rsidP="007D39A5">
            <w:pPr>
              <w:pStyle w:val="ListBullet"/>
              <w:numPr>
                <w:ilvl w:val="0"/>
                <w:numId w:val="0"/>
              </w:numPr>
              <w:rPr>
                <w:b/>
                <w:bCs/>
              </w:rPr>
            </w:pPr>
            <w:r w:rsidRPr="000A2172">
              <w:rPr>
                <w:b/>
                <w:bCs/>
              </w:rPr>
              <w:t>Status</w:t>
            </w:r>
          </w:p>
        </w:tc>
      </w:tr>
      <w:tr w:rsidR="00752770" w:rsidRPr="006218D6" w14:paraId="2BCE2E7D" w14:textId="77777777">
        <w:trPr>
          <w:trHeight w:val="178"/>
        </w:trPr>
        <w:tc>
          <w:tcPr>
            <w:tcW w:w="3070" w:type="dxa"/>
            <w:vMerge/>
            <w:vAlign w:val="center"/>
          </w:tcPr>
          <w:p w14:paraId="34890625" w14:textId="77777777" w:rsidR="00752770" w:rsidRPr="00F539F5" w:rsidRDefault="00752770">
            <w:pPr>
              <w:spacing w:before="60" w:after="60" w:line="240" w:lineRule="atLeast"/>
              <w:rPr>
                <w:b/>
                <w:lang w:val="en-GB"/>
              </w:rPr>
            </w:pPr>
          </w:p>
        </w:tc>
        <w:tc>
          <w:tcPr>
            <w:tcW w:w="3045" w:type="dxa"/>
            <w:vAlign w:val="center"/>
          </w:tcPr>
          <w:p w14:paraId="07BD86B2" w14:textId="77777777" w:rsidR="00752770" w:rsidRDefault="00752770" w:rsidP="007D39A5">
            <w:pPr>
              <w:pStyle w:val="ListBullet"/>
              <w:numPr>
                <w:ilvl w:val="0"/>
                <w:numId w:val="0"/>
              </w:numPr>
            </w:pPr>
            <w:r>
              <w:t>Incorporate additional user stories in Sprint 2</w:t>
            </w:r>
          </w:p>
        </w:tc>
        <w:tc>
          <w:tcPr>
            <w:tcW w:w="1424" w:type="dxa"/>
            <w:vAlign w:val="center"/>
          </w:tcPr>
          <w:p w14:paraId="0CE5188F" w14:textId="77777777" w:rsidR="00752770" w:rsidRDefault="00752770" w:rsidP="007D39A5">
            <w:pPr>
              <w:pStyle w:val="ListBullet"/>
              <w:numPr>
                <w:ilvl w:val="0"/>
                <w:numId w:val="0"/>
              </w:numPr>
            </w:pPr>
            <w:r>
              <w:t>13</w:t>
            </w:r>
            <w:r w:rsidRPr="0050711C">
              <w:rPr>
                <w:vertAlign w:val="superscript"/>
              </w:rPr>
              <w:t>th</w:t>
            </w:r>
            <w:r>
              <w:t xml:space="preserve"> Oct</w:t>
            </w:r>
          </w:p>
        </w:tc>
        <w:tc>
          <w:tcPr>
            <w:tcW w:w="2477" w:type="dxa"/>
            <w:vAlign w:val="center"/>
          </w:tcPr>
          <w:p w14:paraId="4BEBDAC6" w14:textId="77777777" w:rsidR="00752770" w:rsidRDefault="00752770" w:rsidP="007D39A5">
            <w:pPr>
              <w:pStyle w:val="ListBullet"/>
              <w:numPr>
                <w:ilvl w:val="0"/>
                <w:numId w:val="0"/>
              </w:numPr>
            </w:pPr>
            <w:r>
              <w:t>Open Box</w:t>
            </w:r>
          </w:p>
        </w:tc>
        <w:tc>
          <w:tcPr>
            <w:tcW w:w="4160" w:type="dxa"/>
            <w:shd w:val="clear" w:color="auto" w:fill="92D050"/>
            <w:vAlign w:val="center"/>
          </w:tcPr>
          <w:p w14:paraId="3234B9F1" w14:textId="77777777" w:rsidR="00752770" w:rsidRDefault="00752770" w:rsidP="007D39A5">
            <w:pPr>
              <w:pStyle w:val="ListBullet"/>
              <w:numPr>
                <w:ilvl w:val="0"/>
                <w:numId w:val="0"/>
              </w:numPr>
            </w:pPr>
            <w:r>
              <w:t>On Track</w:t>
            </w:r>
          </w:p>
        </w:tc>
      </w:tr>
      <w:tr w:rsidR="00752770" w:rsidRPr="006218D6" w14:paraId="7D439774" w14:textId="77777777">
        <w:trPr>
          <w:trHeight w:val="178"/>
        </w:trPr>
        <w:tc>
          <w:tcPr>
            <w:tcW w:w="3070" w:type="dxa"/>
            <w:vMerge/>
            <w:vAlign w:val="center"/>
          </w:tcPr>
          <w:p w14:paraId="1FDA4662" w14:textId="77777777" w:rsidR="00752770" w:rsidRPr="00F539F5" w:rsidRDefault="00752770">
            <w:pPr>
              <w:spacing w:before="60" w:after="60" w:line="240" w:lineRule="atLeast"/>
              <w:rPr>
                <w:b/>
                <w:lang w:val="en-GB"/>
              </w:rPr>
            </w:pPr>
          </w:p>
        </w:tc>
        <w:tc>
          <w:tcPr>
            <w:tcW w:w="3045" w:type="dxa"/>
            <w:vAlign w:val="center"/>
          </w:tcPr>
          <w:p w14:paraId="13CAD055" w14:textId="77777777" w:rsidR="00752770" w:rsidRDefault="00752770" w:rsidP="007D39A5">
            <w:pPr>
              <w:pStyle w:val="ListBullet"/>
              <w:numPr>
                <w:ilvl w:val="0"/>
                <w:numId w:val="0"/>
              </w:numPr>
            </w:pPr>
            <w:r>
              <w:t>Sprint 2 UAT (in Staging)</w:t>
            </w:r>
          </w:p>
        </w:tc>
        <w:tc>
          <w:tcPr>
            <w:tcW w:w="1424" w:type="dxa"/>
            <w:vAlign w:val="center"/>
          </w:tcPr>
          <w:p w14:paraId="66A6FF3B" w14:textId="77777777" w:rsidR="00752770" w:rsidRDefault="00752770" w:rsidP="007D39A5">
            <w:pPr>
              <w:pStyle w:val="ListBullet"/>
              <w:numPr>
                <w:ilvl w:val="0"/>
                <w:numId w:val="0"/>
              </w:numPr>
            </w:pPr>
            <w:r>
              <w:t>23</w:t>
            </w:r>
            <w:r w:rsidRPr="00D97E95">
              <w:rPr>
                <w:vertAlign w:val="superscript"/>
              </w:rPr>
              <w:t>rd</w:t>
            </w:r>
            <w:r>
              <w:t xml:space="preserve"> Oct</w:t>
            </w:r>
          </w:p>
        </w:tc>
        <w:tc>
          <w:tcPr>
            <w:tcW w:w="2477" w:type="dxa"/>
            <w:vAlign w:val="center"/>
          </w:tcPr>
          <w:p w14:paraId="2F9A56AC" w14:textId="77777777" w:rsidR="00752770" w:rsidRDefault="00752770" w:rsidP="007D39A5">
            <w:pPr>
              <w:pStyle w:val="ListBullet"/>
              <w:numPr>
                <w:ilvl w:val="0"/>
                <w:numId w:val="0"/>
              </w:numPr>
            </w:pPr>
            <w:r>
              <w:t>Grainger</w:t>
            </w:r>
          </w:p>
        </w:tc>
        <w:tc>
          <w:tcPr>
            <w:tcW w:w="4160" w:type="dxa"/>
            <w:shd w:val="clear" w:color="auto" w:fill="92D050"/>
            <w:vAlign w:val="center"/>
          </w:tcPr>
          <w:p w14:paraId="4EFBCEF6" w14:textId="77777777" w:rsidR="00752770" w:rsidRDefault="00752770" w:rsidP="007D39A5">
            <w:pPr>
              <w:pStyle w:val="ListBullet"/>
              <w:numPr>
                <w:ilvl w:val="0"/>
                <w:numId w:val="0"/>
              </w:numPr>
            </w:pPr>
            <w:r>
              <w:t>1 week in duration</w:t>
            </w:r>
          </w:p>
          <w:p w14:paraId="2D3FA256" w14:textId="77777777" w:rsidR="00752770" w:rsidRDefault="00752770" w:rsidP="007D39A5">
            <w:pPr>
              <w:pStyle w:val="ListBullet"/>
              <w:numPr>
                <w:ilvl w:val="0"/>
                <w:numId w:val="0"/>
              </w:numPr>
            </w:pPr>
            <w:r>
              <w:lastRenderedPageBreak/>
              <w:t>Sprint 1 UAT bugs will also be made available for retest</w:t>
            </w:r>
          </w:p>
        </w:tc>
      </w:tr>
      <w:tr w:rsidR="00752770" w:rsidRPr="00241839" w14:paraId="295707E6" w14:textId="77777777">
        <w:trPr>
          <w:trHeight w:val="65"/>
        </w:trPr>
        <w:tc>
          <w:tcPr>
            <w:tcW w:w="3070" w:type="dxa"/>
            <w:shd w:val="clear" w:color="auto" w:fill="F2F2F2" w:themeFill="background1" w:themeFillShade="F2"/>
            <w:vAlign w:val="center"/>
          </w:tcPr>
          <w:p w14:paraId="251631A8" w14:textId="77777777" w:rsidR="00752770" w:rsidRPr="00F539F5" w:rsidRDefault="00752770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>
              <w:rPr>
                <w:b/>
              </w:rPr>
              <w:lastRenderedPageBreak/>
              <w:t>Discussions/Risks /Issues</w:t>
            </w:r>
          </w:p>
        </w:tc>
        <w:tc>
          <w:tcPr>
            <w:tcW w:w="11106" w:type="dxa"/>
            <w:gridSpan w:val="4"/>
            <w:vAlign w:val="center"/>
          </w:tcPr>
          <w:p w14:paraId="5F7BBEE4" w14:textId="77777777" w:rsidR="00752770" w:rsidRPr="00241839" w:rsidRDefault="00752770" w:rsidP="007D39A5">
            <w:pPr>
              <w:pStyle w:val="ListBullet"/>
            </w:pPr>
            <w:r>
              <w:t>128 story points currently allocated to sprint 1 &amp; 2. Initial backlog was 185 story points.</w:t>
            </w:r>
          </w:p>
        </w:tc>
      </w:tr>
      <w:tr w:rsidR="00752770" w:rsidRPr="004C7753" w14:paraId="7A1F716F" w14:textId="77777777">
        <w:tc>
          <w:tcPr>
            <w:tcW w:w="3070" w:type="dxa"/>
            <w:shd w:val="clear" w:color="auto" w:fill="F2F2F2" w:themeFill="background1" w:themeFillShade="F2"/>
            <w:vAlign w:val="center"/>
            <w:hideMark/>
          </w:tcPr>
          <w:p w14:paraId="0AD6B895" w14:textId="77777777" w:rsidR="00752770" w:rsidRPr="00F539F5" w:rsidRDefault="00752770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 w:rsidRPr="00F539F5">
              <w:rPr>
                <w:b/>
              </w:rPr>
              <w:t>Personnel Notes</w:t>
            </w:r>
          </w:p>
        </w:tc>
        <w:tc>
          <w:tcPr>
            <w:tcW w:w="11106" w:type="dxa"/>
            <w:gridSpan w:val="4"/>
            <w:vAlign w:val="center"/>
          </w:tcPr>
          <w:p w14:paraId="6A73DE2E" w14:textId="77777777" w:rsidR="00752770" w:rsidRPr="004C7753" w:rsidRDefault="00752770" w:rsidP="007D39A5">
            <w:pPr>
              <w:pStyle w:val="ListBullet"/>
            </w:pPr>
            <w:r>
              <w:t>Shaun out next week.</w:t>
            </w:r>
          </w:p>
        </w:tc>
      </w:tr>
    </w:tbl>
    <w:p w14:paraId="26444DE1" w14:textId="77777777" w:rsidR="00752770" w:rsidRDefault="00752770" w:rsidP="000251E2">
      <w:pPr>
        <w:spacing w:line="240" w:lineRule="auto"/>
        <w:rPr>
          <w:color w:val="595959" w:themeColor="text1" w:themeTint="A6"/>
          <w:sz w:val="28"/>
        </w:rPr>
      </w:pPr>
    </w:p>
    <w:p w14:paraId="2974A922" w14:textId="77777777" w:rsidR="00F259C9" w:rsidRDefault="00F259C9" w:rsidP="000251E2">
      <w:pPr>
        <w:spacing w:line="240" w:lineRule="auto"/>
        <w:rPr>
          <w:color w:val="595959" w:themeColor="text1" w:themeTint="A6"/>
          <w:sz w:val="28"/>
        </w:rPr>
      </w:pPr>
    </w:p>
    <w:tbl>
      <w:tblPr>
        <w:tblW w:w="14176" w:type="dxa"/>
        <w:tblInd w:w="-743" w:type="dxa"/>
        <w:tblBorders>
          <w:top w:val="single" w:sz="6" w:space="0" w:color="7F7F7F" w:themeColor="text1" w:themeTint="80"/>
          <w:left w:val="single" w:sz="6" w:space="0" w:color="7F7F7F" w:themeColor="text1" w:themeTint="80"/>
          <w:bottom w:val="single" w:sz="6" w:space="0" w:color="7F7F7F" w:themeColor="text1" w:themeTint="80"/>
          <w:right w:val="single" w:sz="6" w:space="0" w:color="7F7F7F" w:themeColor="text1" w:themeTint="80"/>
          <w:insideH w:val="single" w:sz="6" w:space="0" w:color="7F7F7F" w:themeColor="text1" w:themeTint="80"/>
          <w:insideV w:val="single" w:sz="6" w:space="0" w:color="7F7F7F" w:themeColor="text1" w:themeTint="80"/>
        </w:tblBorders>
        <w:tblLayout w:type="fixed"/>
        <w:tblLook w:val="01E0" w:firstRow="1" w:lastRow="1" w:firstColumn="1" w:lastColumn="1" w:noHBand="0" w:noVBand="0"/>
      </w:tblPr>
      <w:tblGrid>
        <w:gridCol w:w="3070"/>
        <w:gridCol w:w="3045"/>
        <w:gridCol w:w="1424"/>
        <w:gridCol w:w="2477"/>
        <w:gridCol w:w="4160"/>
      </w:tblGrid>
      <w:tr w:rsidR="00F259C9" w:rsidRPr="00F539F5" w14:paraId="2C409DF7" w14:textId="77777777">
        <w:tc>
          <w:tcPr>
            <w:tcW w:w="3070" w:type="dxa"/>
            <w:shd w:val="clear" w:color="auto" w:fill="F2F2F2" w:themeFill="background1" w:themeFillShade="F2"/>
            <w:vAlign w:val="center"/>
            <w:hideMark/>
          </w:tcPr>
          <w:p w14:paraId="513A367C" w14:textId="77777777" w:rsidR="00F259C9" w:rsidRPr="00F539F5" w:rsidRDefault="00F259C9">
            <w:pPr>
              <w:pStyle w:val="IndentOne"/>
              <w:spacing w:before="60" w:after="60" w:line="240" w:lineRule="atLeast"/>
              <w:ind w:left="0"/>
              <w:rPr>
                <w:b/>
                <w:lang w:val="en-GB" w:eastAsia="en-ZA"/>
              </w:rPr>
            </w:pPr>
            <w:r w:rsidRPr="00F539F5">
              <w:rPr>
                <w:b/>
              </w:rPr>
              <w:t>Project</w:t>
            </w:r>
          </w:p>
        </w:tc>
        <w:tc>
          <w:tcPr>
            <w:tcW w:w="11106" w:type="dxa"/>
            <w:gridSpan w:val="4"/>
            <w:vAlign w:val="center"/>
            <w:hideMark/>
          </w:tcPr>
          <w:p w14:paraId="41491893" w14:textId="77777777" w:rsidR="00F259C9" w:rsidRPr="00F539F5" w:rsidRDefault="00F259C9">
            <w:pPr>
              <w:pStyle w:val="IndentOne"/>
              <w:spacing w:before="60" w:after="60" w:line="240" w:lineRule="atLeast"/>
              <w:ind w:left="0"/>
            </w:pPr>
            <w:r>
              <w:t>End of Tenancy - Implementation</w:t>
            </w:r>
          </w:p>
        </w:tc>
      </w:tr>
      <w:tr w:rsidR="00F259C9" w14:paraId="310A6696" w14:textId="77777777">
        <w:tc>
          <w:tcPr>
            <w:tcW w:w="3070" w:type="dxa"/>
            <w:shd w:val="clear" w:color="auto" w:fill="F2F2F2" w:themeFill="background1" w:themeFillShade="F2"/>
            <w:vAlign w:val="center"/>
          </w:tcPr>
          <w:p w14:paraId="45F8C90C" w14:textId="77777777" w:rsidR="00F259C9" w:rsidRPr="00F539F5" w:rsidRDefault="00F259C9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>
              <w:rPr>
                <w:b/>
              </w:rPr>
              <w:t>Period</w:t>
            </w:r>
          </w:p>
        </w:tc>
        <w:tc>
          <w:tcPr>
            <w:tcW w:w="11106" w:type="dxa"/>
            <w:gridSpan w:val="4"/>
            <w:vAlign w:val="center"/>
          </w:tcPr>
          <w:p w14:paraId="7445B3AA" w14:textId="77777777" w:rsidR="00F259C9" w:rsidRDefault="00F259C9">
            <w:pPr>
              <w:pStyle w:val="IndentOne"/>
              <w:spacing w:before="60" w:after="60"/>
              <w:ind w:left="0"/>
            </w:pPr>
            <w:r>
              <w:t>27</w:t>
            </w:r>
            <w:r w:rsidRPr="00016044">
              <w:rPr>
                <w:vertAlign w:val="superscript"/>
              </w:rPr>
              <w:t>th</w:t>
            </w:r>
            <w:r>
              <w:t xml:space="preserve"> Sep – 3</w:t>
            </w:r>
            <w:r w:rsidRPr="001F1EEF">
              <w:rPr>
                <w:vertAlign w:val="superscript"/>
              </w:rPr>
              <w:t>rd</w:t>
            </w:r>
            <w:r>
              <w:t xml:space="preserve"> Oct</w:t>
            </w:r>
          </w:p>
        </w:tc>
      </w:tr>
      <w:tr w:rsidR="00F259C9" w:rsidRPr="00F539F5" w14:paraId="73B47FAA" w14:textId="77777777">
        <w:tc>
          <w:tcPr>
            <w:tcW w:w="3070" w:type="dxa"/>
            <w:shd w:val="clear" w:color="auto" w:fill="F2F2F2" w:themeFill="background1" w:themeFillShade="F2"/>
            <w:vAlign w:val="center"/>
            <w:hideMark/>
          </w:tcPr>
          <w:p w14:paraId="770E5CA2" w14:textId="77777777" w:rsidR="00F259C9" w:rsidRPr="00F539F5" w:rsidRDefault="00F259C9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 w:rsidRPr="00F539F5">
              <w:rPr>
                <w:b/>
              </w:rPr>
              <w:t>Status Overview</w:t>
            </w:r>
          </w:p>
        </w:tc>
        <w:tc>
          <w:tcPr>
            <w:tcW w:w="11106" w:type="dxa"/>
            <w:gridSpan w:val="4"/>
            <w:shd w:val="clear" w:color="auto" w:fill="auto"/>
            <w:vAlign w:val="center"/>
            <w:hideMark/>
          </w:tcPr>
          <w:p w14:paraId="7D04B260" w14:textId="77777777" w:rsidR="00F259C9" w:rsidRDefault="00F259C9">
            <w:pPr>
              <w:pStyle w:val="IndentOne"/>
              <w:spacing w:before="60" w:after="60" w:line="240" w:lineRule="atLeast"/>
              <w:ind w:left="0"/>
            </w:pPr>
            <w:r>
              <w:t>Sprint 1: UAT</w:t>
            </w:r>
          </w:p>
          <w:p w14:paraId="383C1313" w14:textId="77777777" w:rsidR="00F259C9" w:rsidRPr="00F539F5" w:rsidRDefault="00F259C9">
            <w:pPr>
              <w:pStyle w:val="IndentOne"/>
              <w:spacing w:before="60" w:after="60" w:line="240" w:lineRule="atLeast"/>
              <w:ind w:left="0"/>
            </w:pPr>
            <w:r>
              <w:t>Sprint 2: Build</w:t>
            </w:r>
          </w:p>
        </w:tc>
      </w:tr>
      <w:tr w:rsidR="00F259C9" w:rsidRPr="008E0703" w14:paraId="6375E8C2" w14:textId="77777777">
        <w:trPr>
          <w:trHeight w:val="180"/>
        </w:trPr>
        <w:tc>
          <w:tcPr>
            <w:tcW w:w="3070" w:type="dxa"/>
            <w:vMerge w:val="restart"/>
            <w:shd w:val="clear" w:color="auto" w:fill="F2F2F2" w:themeFill="background1" w:themeFillShade="F2"/>
            <w:vAlign w:val="center"/>
            <w:hideMark/>
          </w:tcPr>
          <w:p w14:paraId="6E928CB3" w14:textId="77777777" w:rsidR="00F259C9" w:rsidRPr="00F539F5" w:rsidRDefault="00F259C9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 w:rsidRPr="00F539F5">
              <w:rPr>
                <w:b/>
              </w:rPr>
              <w:t>Progress in the last week</w:t>
            </w:r>
          </w:p>
        </w:tc>
        <w:tc>
          <w:tcPr>
            <w:tcW w:w="4469" w:type="dxa"/>
            <w:gridSpan w:val="2"/>
            <w:shd w:val="clear" w:color="auto" w:fill="F2F2F2" w:themeFill="background1" w:themeFillShade="F2"/>
            <w:vAlign w:val="center"/>
            <w:hideMark/>
          </w:tcPr>
          <w:p w14:paraId="072C9742" w14:textId="77777777" w:rsidR="00F259C9" w:rsidRPr="008E0703" w:rsidRDefault="00F259C9" w:rsidP="007D39A5">
            <w:pPr>
              <w:pStyle w:val="ListBullet"/>
              <w:numPr>
                <w:ilvl w:val="0"/>
                <w:numId w:val="0"/>
              </w:numPr>
            </w:pPr>
            <w:r w:rsidRPr="008E0703">
              <w:t>Item</w:t>
            </w:r>
          </w:p>
        </w:tc>
        <w:tc>
          <w:tcPr>
            <w:tcW w:w="2477" w:type="dxa"/>
            <w:shd w:val="clear" w:color="auto" w:fill="F2F2F2" w:themeFill="background1" w:themeFillShade="F2"/>
            <w:vAlign w:val="center"/>
            <w:hideMark/>
          </w:tcPr>
          <w:p w14:paraId="54B36590" w14:textId="77777777" w:rsidR="00F259C9" w:rsidRPr="008E0703" w:rsidRDefault="00F259C9" w:rsidP="007D39A5">
            <w:pPr>
              <w:pStyle w:val="ListBullet"/>
              <w:numPr>
                <w:ilvl w:val="0"/>
                <w:numId w:val="0"/>
              </w:numPr>
            </w:pPr>
            <w:r w:rsidRPr="008E0703">
              <w:t>Completed</w:t>
            </w:r>
          </w:p>
        </w:tc>
        <w:tc>
          <w:tcPr>
            <w:tcW w:w="4160" w:type="dxa"/>
            <w:shd w:val="clear" w:color="auto" w:fill="F2F2F2" w:themeFill="background1" w:themeFillShade="F2"/>
            <w:vAlign w:val="center"/>
            <w:hideMark/>
          </w:tcPr>
          <w:p w14:paraId="014C3410" w14:textId="77777777" w:rsidR="00F259C9" w:rsidRPr="008E0703" w:rsidRDefault="00F259C9" w:rsidP="007D39A5">
            <w:pPr>
              <w:pStyle w:val="ListBullet"/>
              <w:numPr>
                <w:ilvl w:val="0"/>
                <w:numId w:val="0"/>
              </w:numPr>
            </w:pPr>
            <w:r w:rsidRPr="008E0703">
              <w:t>Responsible</w:t>
            </w:r>
          </w:p>
        </w:tc>
      </w:tr>
      <w:tr w:rsidR="00F259C9" w14:paraId="0510FD0C" w14:textId="77777777">
        <w:trPr>
          <w:trHeight w:val="178"/>
        </w:trPr>
        <w:tc>
          <w:tcPr>
            <w:tcW w:w="3070" w:type="dxa"/>
            <w:vMerge/>
            <w:vAlign w:val="center"/>
          </w:tcPr>
          <w:p w14:paraId="3D6F34FE" w14:textId="77777777" w:rsidR="00F259C9" w:rsidRPr="00F539F5" w:rsidRDefault="00F259C9">
            <w:pPr>
              <w:spacing w:before="60" w:after="60" w:line="240" w:lineRule="atLeast"/>
              <w:rPr>
                <w:b/>
                <w:lang w:val="en-GB"/>
              </w:rPr>
            </w:pPr>
          </w:p>
        </w:tc>
        <w:tc>
          <w:tcPr>
            <w:tcW w:w="4469" w:type="dxa"/>
            <w:gridSpan w:val="2"/>
            <w:vAlign w:val="center"/>
          </w:tcPr>
          <w:p w14:paraId="6E50C365" w14:textId="77777777" w:rsidR="00F259C9" w:rsidRDefault="00F259C9" w:rsidP="007D39A5">
            <w:pPr>
              <w:pStyle w:val="ListBullet"/>
              <w:numPr>
                <w:ilvl w:val="0"/>
                <w:numId w:val="0"/>
              </w:numPr>
            </w:pPr>
            <w:r>
              <w:t>Sprint 1 Demo</w:t>
            </w:r>
          </w:p>
        </w:tc>
        <w:tc>
          <w:tcPr>
            <w:tcW w:w="2477" w:type="dxa"/>
            <w:vAlign w:val="center"/>
          </w:tcPr>
          <w:p w14:paraId="2B64F2B4" w14:textId="77777777" w:rsidR="00F259C9" w:rsidRDefault="00F259C9" w:rsidP="007D39A5">
            <w:pPr>
              <w:pStyle w:val="ListBullet"/>
              <w:numPr>
                <w:ilvl w:val="0"/>
                <w:numId w:val="0"/>
              </w:numPr>
            </w:pPr>
            <w:r>
              <w:t>2</w:t>
            </w:r>
            <w:r w:rsidRPr="00B95577">
              <w:rPr>
                <w:vertAlign w:val="superscript"/>
              </w:rPr>
              <w:t>nd</w:t>
            </w:r>
            <w:r>
              <w:t xml:space="preserve"> Oct</w:t>
            </w:r>
          </w:p>
        </w:tc>
        <w:tc>
          <w:tcPr>
            <w:tcW w:w="4160" w:type="dxa"/>
            <w:vAlign w:val="center"/>
          </w:tcPr>
          <w:p w14:paraId="5ABFA45A" w14:textId="77777777" w:rsidR="00F259C9" w:rsidRDefault="00F259C9" w:rsidP="007D39A5">
            <w:pPr>
              <w:pStyle w:val="ListBullet"/>
              <w:numPr>
                <w:ilvl w:val="0"/>
                <w:numId w:val="0"/>
              </w:numPr>
            </w:pPr>
            <w:r>
              <w:t>Grainger / Open Box</w:t>
            </w:r>
          </w:p>
        </w:tc>
      </w:tr>
      <w:tr w:rsidR="00F259C9" w14:paraId="070A3FBB" w14:textId="77777777">
        <w:trPr>
          <w:trHeight w:val="178"/>
        </w:trPr>
        <w:tc>
          <w:tcPr>
            <w:tcW w:w="3070" w:type="dxa"/>
            <w:vMerge/>
            <w:vAlign w:val="center"/>
          </w:tcPr>
          <w:p w14:paraId="77C85B7F" w14:textId="77777777" w:rsidR="00F259C9" w:rsidRPr="00F539F5" w:rsidRDefault="00F259C9">
            <w:pPr>
              <w:spacing w:before="60" w:after="60" w:line="240" w:lineRule="atLeast"/>
              <w:rPr>
                <w:b/>
                <w:lang w:val="en-GB"/>
              </w:rPr>
            </w:pPr>
          </w:p>
        </w:tc>
        <w:tc>
          <w:tcPr>
            <w:tcW w:w="4469" w:type="dxa"/>
            <w:gridSpan w:val="2"/>
            <w:vAlign w:val="center"/>
          </w:tcPr>
          <w:p w14:paraId="5C6B026F" w14:textId="77777777" w:rsidR="00F259C9" w:rsidRDefault="00F259C9" w:rsidP="007D39A5">
            <w:pPr>
              <w:pStyle w:val="ListBullet"/>
              <w:numPr>
                <w:ilvl w:val="0"/>
                <w:numId w:val="0"/>
              </w:numPr>
            </w:pPr>
            <w:r>
              <w:t>Refinement</w:t>
            </w:r>
          </w:p>
        </w:tc>
        <w:tc>
          <w:tcPr>
            <w:tcW w:w="2477" w:type="dxa"/>
            <w:vAlign w:val="center"/>
          </w:tcPr>
          <w:p w14:paraId="10493A5D" w14:textId="77777777" w:rsidR="00F259C9" w:rsidRDefault="00F259C9" w:rsidP="007D39A5">
            <w:pPr>
              <w:pStyle w:val="ListBullet"/>
              <w:numPr>
                <w:ilvl w:val="0"/>
                <w:numId w:val="0"/>
              </w:numPr>
            </w:pPr>
            <w:r>
              <w:t>3</w:t>
            </w:r>
            <w:r w:rsidRPr="007D17AB">
              <w:rPr>
                <w:vertAlign w:val="superscript"/>
              </w:rPr>
              <w:t>rd</w:t>
            </w:r>
            <w:r>
              <w:t xml:space="preserve"> Oct</w:t>
            </w:r>
          </w:p>
        </w:tc>
        <w:tc>
          <w:tcPr>
            <w:tcW w:w="4160" w:type="dxa"/>
            <w:vAlign w:val="center"/>
          </w:tcPr>
          <w:p w14:paraId="6450B3AF" w14:textId="77777777" w:rsidR="00F259C9" w:rsidRDefault="00F259C9" w:rsidP="007D39A5">
            <w:pPr>
              <w:pStyle w:val="ListBullet"/>
              <w:numPr>
                <w:ilvl w:val="0"/>
                <w:numId w:val="0"/>
              </w:numPr>
            </w:pPr>
            <w:r>
              <w:t>Grainger / Open Box</w:t>
            </w:r>
          </w:p>
        </w:tc>
      </w:tr>
      <w:tr w:rsidR="00F259C9" w:rsidRPr="008E0703" w14:paraId="30B58985" w14:textId="77777777">
        <w:trPr>
          <w:trHeight w:val="180"/>
        </w:trPr>
        <w:tc>
          <w:tcPr>
            <w:tcW w:w="3070" w:type="dxa"/>
            <w:vMerge w:val="restart"/>
            <w:shd w:val="clear" w:color="auto" w:fill="F2F2F2" w:themeFill="background1" w:themeFillShade="F2"/>
            <w:vAlign w:val="center"/>
            <w:hideMark/>
          </w:tcPr>
          <w:p w14:paraId="2F3BA5C7" w14:textId="77777777" w:rsidR="00F259C9" w:rsidRPr="00F539F5" w:rsidRDefault="00F259C9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 w:rsidRPr="00F539F5">
              <w:rPr>
                <w:b/>
              </w:rPr>
              <w:t>Upcoming deliverables / feedback required</w:t>
            </w:r>
          </w:p>
        </w:tc>
        <w:tc>
          <w:tcPr>
            <w:tcW w:w="3045" w:type="dxa"/>
            <w:shd w:val="clear" w:color="auto" w:fill="F2F2F2" w:themeFill="background1" w:themeFillShade="F2"/>
            <w:vAlign w:val="center"/>
            <w:hideMark/>
          </w:tcPr>
          <w:p w14:paraId="1E5389A7" w14:textId="77777777" w:rsidR="00F259C9" w:rsidRPr="008E0703" w:rsidRDefault="00F259C9" w:rsidP="007D39A5">
            <w:pPr>
              <w:pStyle w:val="ListBullet"/>
              <w:numPr>
                <w:ilvl w:val="0"/>
                <w:numId w:val="0"/>
              </w:numPr>
            </w:pPr>
            <w:r w:rsidRPr="008E0703">
              <w:t>Item</w:t>
            </w:r>
          </w:p>
        </w:tc>
        <w:tc>
          <w:tcPr>
            <w:tcW w:w="1424" w:type="dxa"/>
            <w:shd w:val="clear" w:color="auto" w:fill="F2F2F2" w:themeFill="background1" w:themeFillShade="F2"/>
            <w:vAlign w:val="center"/>
            <w:hideMark/>
          </w:tcPr>
          <w:p w14:paraId="05D494A7" w14:textId="77777777" w:rsidR="00F259C9" w:rsidRPr="008E0703" w:rsidRDefault="00F259C9" w:rsidP="007D39A5">
            <w:pPr>
              <w:pStyle w:val="ListBullet"/>
              <w:numPr>
                <w:ilvl w:val="0"/>
                <w:numId w:val="0"/>
              </w:numPr>
            </w:pPr>
            <w:r w:rsidRPr="008E0703">
              <w:t>Due</w:t>
            </w:r>
          </w:p>
        </w:tc>
        <w:tc>
          <w:tcPr>
            <w:tcW w:w="2477" w:type="dxa"/>
            <w:shd w:val="clear" w:color="auto" w:fill="F2F2F2" w:themeFill="background1" w:themeFillShade="F2"/>
            <w:vAlign w:val="center"/>
            <w:hideMark/>
          </w:tcPr>
          <w:p w14:paraId="47577AFF" w14:textId="77777777" w:rsidR="00F259C9" w:rsidRPr="008E0703" w:rsidRDefault="00F259C9" w:rsidP="007D39A5">
            <w:pPr>
              <w:pStyle w:val="ListBullet"/>
              <w:numPr>
                <w:ilvl w:val="0"/>
                <w:numId w:val="0"/>
              </w:numPr>
            </w:pPr>
            <w:r w:rsidRPr="008E0703">
              <w:t>Responsible</w:t>
            </w:r>
          </w:p>
        </w:tc>
        <w:tc>
          <w:tcPr>
            <w:tcW w:w="4160" w:type="dxa"/>
            <w:shd w:val="clear" w:color="auto" w:fill="F2F2F2" w:themeFill="background1" w:themeFillShade="F2"/>
            <w:vAlign w:val="center"/>
          </w:tcPr>
          <w:p w14:paraId="0216688D" w14:textId="77777777" w:rsidR="00F259C9" w:rsidRPr="008E0703" w:rsidRDefault="00F259C9" w:rsidP="007D39A5">
            <w:pPr>
              <w:pStyle w:val="ListBullet"/>
              <w:numPr>
                <w:ilvl w:val="0"/>
                <w:numId w:val="0"/>
              </w:numPr>
            </w:pPr>
            <w:r w:rsidRPr="008E0703">
              <w:t>Status</w:t>
            </w:r>
          </w:p>
        </w:tc>
      </w:tr>
      <w:tr w:rsidR="00F259C9" w:rsidRPr="006218D6" w14:paraId="6807A435" w14:textId="77777777">
        <w:trPr>
          <w:trHeight w:val="178"/>
        </w:trPr>
        <w:tc>
          <w:tcPr>
            <w:tcW w:w="3070" w:type="dxa"/>
            <w:vMerge/>
            <w:vAlign w:val="center"/>
          </w:tcPr>
          <w:p w14:paraId="3F6971CF" w14:textId="77777777" w:rsidR="00F259C9" w:rsidRPr="00F539F5" w:rsidRDefault="00F259C9">
            <w:pPr>
              <w:spacing w:before="60" w:after="60" w:line="240" w:lineRule="atLeast"/>
              <w:rPr>
                <w:b/>
                <w:lang w:val="en-GB"/>
              </w:rPr>
            </w:pPr>
          </w:p>
        </w:tc>
        <w:tc>
          <w:tcPr>
            <w:tcW w:w="3045" w:type="dxa"/>
            <w:vAlign w:val="center"/>
          </w:tcPr>
          <w:p w14:paraId="4B3FEF69" w14:textId="77777777" w:rsidR="00F259C9" w:rsidRDefault="00F259C9" w:rsidP="007D39A5">
            <w:pPr>
              <w:pStyle w:val="ListBullet"/>
              <w:numPr>
                <w:ilvl w:val="0"/>
                <w:numId w:val="0"/>
              </w:numPr>
            </w:pPr>
            <w:r>
              <w:t>Sprint 1 UAT</w:t>
            </w:r>
          </w:p>
        </w:tc>
        <w:tc>
          <w:tcPr>
            <w:tcW w:w="1424" w:type="dxa"/>
            <w:vAlign w:val="center"/>
          </w:tcPr>
          <w:p w14:paraId="6ED0677C" w14:textId="77777777" w:rsidR="00F259C9" w:rsidRDefault="00F259C9" w:rsidP="007D39A5">
            <w:pPr>
              <w:pStyle w:val="ListBullet"/>
              <w:numPr>
                <w:ilvl w:val="0"/>
                <w:numId w:val="0"/>
              </w:numPr>
            </w:pPr>
            <w:r>
              <w:t>6</w:t>
            </w:r>
            <w:r w:rsidRPr="00843223">
              <w:rPr>
                <w:vertAlign w:val="superscript"/>
              </w:rPr>
              <w:t>th</w:t>
            </w:r>
            <w:r>
              <w:t xml:space="preserve"> Oct</w:t>
            </w:r>
          </w:p>
        </w:tc>
        <w:tc>
          <w:tcPr>
            <w:tcW w:w="2477" w:type="dxa"/>
            <w:vAlign w:val="center"/>
          </w:tcPr>
          <w:p w14:paraId="4C1EDFCE" w14:textId="77777777" w:rsidR="00F259C9" w:rsidRDefault="00F259C9" w:rsidP="007D39A5">
            <w:pPr>
              <w:pStyle w:val="ListBullet"/>
              <w:numPr>
                <w:ilvl w:val="0"/>
                <w:numId w:val="0"/>
              </w:numPr>
            </w:pPr>
            <w:r>
              <w:t>Grainger</w:t>
            </w:r>
          </w:p>
        </w:tc>
        <w:tc>
          <w:tcPr>
            <w:tcW w:w="4160" w:type="dxa"/>
            <w:shd w:val="clear" w:color="auto" w:fill="92D050"/>
            <w:vAlign w:val="center"/>
          </w:tcPr>
          <w:p w14:paraId="577CC112" w14:textId="77777777" w:rsidR="00F259C9" w:rsidRDefault="00F259C9" w:rsidP="007D39A5">
            <w:pPr>
              <w:pStyle w:val="ListBullet"/>
              <w:numPr>
                <w:ilvl w:val="0"/>
                <w:numId w:val="0"/>
              </w:numPr>
            </w:pPr>
            <w:r>
              <w:t>On Track</w:t>
            </w:r>
          </w:p>
        </w:tc>
      </w:tr>
      <w:tr w:rsidR="00F259C9" w:rsidRPr="00241839" w14:paraId="1E08B482" w14:textId="77777777">
        <w:trPr>
          <w:trHeight w:val="65"/>
        </w:trPr>
        <w:tc>
          <w:tcPr>
            <w:tcW w:w="3070" w:type="dxa"/>
            <w:shd w:val="clear" w:color="auto" w:fill="F2F2F2" w:themeFill="background1" w:themeFillShade="F2"/>
            <w:vAlign w:val="center"/>
          </w:tcPr>
          <w:p w14:paraId="083368D6" w14:textId="77777777" w:rsidR="00F259C9" w:rsidRPr="00F539F5" w:rsidRDefault="00F259C9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>
              <w:rPr>
                <w:b/>
              </w:rPr>
              <w:t>Discussions/Risks /Issues</w:t>
            </w:r>
          </w:p>
        </w:tc>
        <w:tc>
          <w:tcPr>
            <w:tcW w:w="11106" w:type="dxa"/>
            <w:gridSpan w:val="4"/>
            <w:vAlign w:val="center"/>
          </w:tcPr>
          <w:p w14:paraId="37499C94" w14:textId="77777777" w:rsidR="00F259C9" w:rsidRPr="00241839" w:rsidRDefault="00F259C9" w:rsidP="007D39A5">
            <w:pPr>
              <w:pStyle w:val="ListBullet"/>
            </w:pPr>
            <w:r>
              <w:t>Open Box will work with Grainger to see what additional user stories can be brought into sprint 2.</w:t>
            </w:r>
          </w:p>
        </w:tc>
      </w:tr>
      <w:tr w:rsidR="00F259C9" w:rsidRPr="004C7753" w14:paraId="2CFE9810" w14:textId="77777777">
        <w:tc>
          <w:tcPr>
            <w:tcW w:w="3070" w:type="dxa"/>
            <w:shd w:val="clear" w:color="auto" w:fill="F2F2F2" w:themeFill="background1" w:themeFillShade="F2"/>
            <w:vAlign w:val="center"/>
            <w:hideMark/>
          </w:tcPr>
          <w:p w14:paraId="4F01916E" w14:textId="77777777" w:rsidR="00F259C9" w:rsidRPr="00F539F5" w:rsidRDefault="00F259C9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 w:rsidRPr="00F539F5">
              <w:rPr>
                <w:b/>
              </w:rPr>
              <w:t>Personnel Notes</w:t>
            </w:r>
          </w:p>
        </w:tc>
        <w:tc>
          <w:tcPr>
            <w:tcW w:w="11106" w:type="dxa"/>
            <w:gridSpan w:val="4"/>
            <w:vAlign w:val="center"/>
          </w:tcPr>
          <w:p w14:paraId="0A34F744" w14:textId="77777777" w:rsidR="00F259C9" w:rsidRPr="004C7753" w:rsidRDefault="00F259C9" w:rsidP="007D39A5">
            <w:pPr>
              <w:pStyle w:val="ListBullet"/>
            </w:pPr>
            <w:r>
              <w:t>Sam travelling Thu and Fri this week.</w:t>
            </w:r>
          </w:p>
        </w:tc>
      </w:tr>
    </w:tbl>
    <w:p w14:paraId="59C9BF2F" w14:textId="77777777" w:rsidR="00F259C9" w:rsidRDefault="00F259C9" w:rsidP="000251E2">
      <w:pPr>
        <w:spacing w:line="240" w:lineRule="auto"/>
        <w:rPr>
          <w:color w:val="595959" w:themeColor="text1" w:themeTint="A6"/>
          <w:sz w:val="28"/>
        </w:rPr>
      </w:pPr>
    </w:p>
    <w:p w14:paraId="4DEAB3C7" w14:textId="77777777" w:rsidR="001F1EEF" w:rsidRDefault="001F1EEF" w:rsidP="000251E2">
      <w:pPr>
        <w:spacing w:line="240" w:lineRule="auto"/>
        <w:rPr>
          <w:color w:val="595959" w:themeColor="text1" w:themeTint="A6"/>
          <w:sz w:val="28"/>
        </w:rPr>
      </w:pPr>
    </w:p>
    <w:tbl>
      <w:tblPr>
        <w:tblW w:w="14176" w:type="dxa"/>
        <w:tblInd w:w="-743" w:type="dxa"/>
        <w:tblBorders>
          <w:top w:val="single" w:sz="6" w:space="0" w:color="7F7F7F" w:themeColor="text1" w:themeTint="80"/>
          <w:left w:val="single" w:sz="6" w:space="0" w:color="7F7F7F" w:themeColor="text1" w:themeTint="80"/>
          <w:bottom w:val="single" w:sz="6" w:space="0" w:color="7F7F7F" w:themeColor="text1" w:themeTint="80"/>
          <w:right w:val="single" w:sz="6" w:space="0" w:color="7F7F7F" w:themeColor="text1" w:themeTint="80"/>
          <w:insideH w:val="single" w:sz="6" w:space="0" w:color="7F7F7F" w:themeColor="text1" w:themeTint="80"/>
          <w:insideV w:val="single" w:sz="6" w:space="0" w:color="7F7F7F" w:themeColor="text1" w:themeTint="80"/>
        </w:tblBorders>
        <w:tblLayout w:type="fixed"/>
        <w:tblLook w:val="01E0" w:firstRow="1" w:lastRow="1" w:firstColumn="1" w:lastColumn="1" w:noHBand="0" w:noVBand="0"/>
      </w:tblPr>
      <w:tblGrid>
        <w:gridCol w:w="3070"/>
        <w:gridCol w:w="3045"/>
        <w:gridCol w:w="1424"/>
        <w:gridCol w:w="2477"/>
        <w:gridCol w:w="4160"/>
      </w:tblGrid>
      <w:tr w:rsidR="001F1EEF" w:rsidRPr="00F539F5" w14:paraId="05ED37DE" w14:textId="77777777">
        <w:tc>
          <w:tcPr>
            <w:tcW w:w="3070" w:type="dxa"/>
            <w:shd w:val="clear" w:color="auto" w:fill="F2F2F2" w:themeFill="background1" w:themeFillShade="F2"/>
            <w:vAlign w:val="center"/>
            <w:hideMark/>
          </w:tcPr>
          <w:p w14:paraId="7FC4379A" w14:textId="77777777" w:rsidR="001F1EEF" w:rsidRPr="00F539F5" w:rsidRDefault="001F1EEF">
            <w:pPr>
              <w:pStyle w:val="IndentOne"/>
              <w:spacing w:before="60" w:after="60" w:line="240" w:lineRule="atLeast"/>
              <w:ind w:left="0"/>
              <w:rPr>
                <w:b/>
                <w:lang w:val="en-GB" w:eastAsia="en-ZA"/>
              </w:rPr>
            </w:pPr>
            <w:r w:rsidRPr="00F539F5">
              <w:rPr>
                <w:b/>
              </w:rPr>
              <w:t>Project</w:t>
            </w:r>
          </w:p>
        </w:tc>
        <w:tc>
          <w:tcPr>
            <w:tcW w:w="11106" w:type="dxa"/>
            <w:gridSpan w:val="4"/>
            <w:vAlign w:val="center"/>
            <w:hideMark/>
          </w:tcPr>
          <w:p w14:paraId="2595FBE5" w14:textId="77777777" w:rsidR="001F1EEF" w:rsidRPr="00F539F5" w:rsidRDefault="001F1EEF">
            <w:pPr>
              <w:pStyle w:val="IndentOne"/>
              <w:spacing w:before="60" w:after="60" w:line="240" w:lineRule="atLeast"/>
              <w:ind w:left="0"/>
            </w:pPr>
            <w:r>
              <w:t>End of Tenancy - Implementation</w:t>
            </w:r>
          </w:p>
        </w:tc>
      </w:tr>
      <w:tr w:rsidR="001F1EEF" w14:paraId="16CF615F" w14:textId="77777777">
        <w:tc>
          <w:tcPr>
            <w:tcW w:w="3070" w:type="dxa"/>
            <w:shd w:val="clear" w:color="auto" w:fill="F2F2F2" w:themeFill="background1" w:themeFillShade="F2"/>
            <w:vAlign w:val="center"/>
          </w:tcPr>
          <w:p w14:paraId="7884F18C" w14:textId="77777777" w:rsidR="001F1EEF" w:rsidRPr="00F539F5" w:rsidRDefault="001F1EEF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>
              <w:rPr>
                <w:b/>
              </w:rPr>
              <w:t>Period</w:t>
            </w:r>
          </w:p>
        </w:tc>
        <w:tc>
          <w:tcPr>
            <w:tcW w:w="11106" w:type="dxa"/>
            <w:gridSpan w:val="4"/>
            <w:vAlign w:val="center"/>
          </w:tcPr>
          <w:p w14:paraId="1F338704" w14:textId="77777777" w:rsidR="001F1EEF" w:rsidRDefault="001F1EEF">
            <w:pPr>
              <w:pStyle w:val="IndentOne"/>
              <w:spacing w:before="60" w:after="60"/>
              <w:ind w:left="0"/>
            </w:pPr>
            <w:r>
              <w:t>20</w:t>
            </w:r>
            <w:r w:rsidRPr="00470FA2">
              <w:rPr>
                <w:vertAlign w:val="superscript"/>
              </w:rPr>
              <w:t>th</w:t>
            </w:r>
            <w:r>
              <w:t xml:space="preserve"> – 27</w:t>
            </w:r>
            <w:r w:rsidRPr="00016044">
              <w:rPr>
                <w:vertAlign w:val="superscript"/>
              </w:rPr>
              <w:t>th</w:t>
            </w:r>
            <w:r>
              <w:t xml:space="preserve"> Sep</w:t>
            </w:r>
          </w:p>
        </w:tc>
      </w:tr>
      <w:tr w:rsidR="001F1EEF" w:rsidRPr="00F539F5" w14:paraId="05A55CCD" w14:textId="77777777">
        <w:tc>
          <w:tcPr>
            <w:tcW w:w="3070" w:type="dxa"/>
            <w:shd w:val="clear" w:color="auto" w:fill="F2F2F2" w:themeFill="background1" w:themeFillShade="F2"/>
            <w:vAlign w:val="center"/>
            <w:hideMark/>
          </w:tcPr>
          <w:p w14:paraId="2CD746D7" w14:textId="77777777" w:rsidR="001F1EEF" w:rsidRPr="00F539F5" w:rsidRDefault="001F1EEF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 w:rsidRPr="00F539F5">
              <w:rPr>
                <w:b/>
              </w:rPr>
              <w:t>Status Overview</w:t>
            </w:r>
          </w:p>
        </w:tc>
        <w:tc>
          <w:tcPr>
            <w:tcW w:w="11106" w:type="dxa"/>
            <w:gridSpan w:val="4"/>
            <w:shd w:val="clear" w:color="auto" w:fill="auto"/>
            <w:vAlign w:val="center"/>
            <w:hideMark/>
          </w:tcPr>
          <w:p w14:paraId="59C56AF7" w14:textId="77777777" w:rsidR="001F1EEF" w:rsidRPr="00F539F5" w:rsidRDefault="001F1EEF">
            <w:pPr>
              <w:pStyle w:val="IndentOne"/>
              <w:spacing w:before="60" w:after="60" w:line="240" w:lineRule="atLeast"/>
              <w:ind w:left="0"/>
            </w:pPr>
            <w:r>
              <w:t>Sprint 1 in progress</w:t>
            </w:r>
          </w:p>
        </w:tc>
      </w:tr>
      <w:tr w:rsidR="001F1EEF" w:rsidRPr="008E0703" w14:paraId="1A18FBA2" w14:textId="77777777">
        <w:trPr>
          <w:trHeight w:val="180"/>
        </w:trPr>
        <w:tc>
          <w:tcPr>
            <w:tcW w:w="3070" w:type="dxa"/>
            <w:vMerge w:val="restart"/>
            <w:shd w:val="clear" w:color="auto" w:fill="F2F2F2" w:themeFill="background1" w:themeFillShade="F2"/>
            <w:vAlign w:val="center"/>
            <w:hideMark/>
          </w:tcPr>
          <w:p w14:paraId="33E5DA7F" w14:textId="77777777" w:rsidR="001F1EEF" w:rsidRPr="00F539F5" w:rsidRDefault="001F1EEF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 w:rsidRPr="00F539F5">
              <w:rPr>
                <w:b/>
              </w:rPr>
              <w:t>Progress in the last week</w:t>
            </w:r>
          </w:p>
        </w:tc>
        <w:tc>
          <w:tcPr>
            <w:tcW w:w="4469" w:type="dxa"/>
            <w:gridSpan w:val="2"/>
            <w:shd w:val="clear" w:color="auto" w:fill="F2F2F2" w:themeFill="background1" w:themeFillShade="F2"/>
            <w:vAlign w:val="center"/>
            <w:hideMark/>
          </w:tcPr>
          <w:p w14:paraId="13FC128E" w14:textId="77777777" w:rsidR="001F1EEF" w:rsidRPr="008E0703" w:rsidRDefault="001F1EEF" w:rsidP="007D39A5">
            <w:pPr>
              <w:pStyle w:val="ListBullet"/>
              <w:numPr>
                <w:ilvl w:val="0"/>
                <w:numId w:val="0"/>
              </w:numPr>
            </w:pPr>
            <w:r w:rsidRPr="008E0703">
              <w:t>Item</w:t>
            </w:r>
          </w:p>
        </w:tc>
        <w:tc>
          <w:tcPr>
            <w:tcW w:w="2477" w:type="dxa"/>
            <w:shd w:val="clear" w:color="auto" w:fill="F2F2F2" w:themeFill="background1" w:themeFillShade="F2"/>
            <w:vAlign w:val="center"/>
            <w:hideMark/>
          </w:tcPr>
          <w:p w14:paraId="486091F3" w14:textId="77777777" w:rsidR="001F1EEF" w:rsidRPr="008E0703" w:rsidRDefault="001F1EEF" w:rsidP="007D39A5">
            <w:pPr>
              <w:pStyle w:val="ListBullet"/>
              <w:numPr>
                <w:ilvl w:val="0"/>
                <w:numId w:val="0"/>
              </w:numPr>
            </w:pPr>
            <w:r w:rsidRPr="008E0703">
              <w:t>Completed</w:t>
            </w:r>
          </w:p>
        </w:tc>
        <w:tc>
          <w:tcPr>
            <w:tcW w:w="4160" w:type="dxa"/>
            <w:shd w:val="clear" w:color="auto" w:fill="F2F2F2" w:themeFill="background1" w:themeFillShade="F2"/>
            <w:vAlign w:val="center"/>
            <w:hideMark/>
          </w:tcPr>
          <w:p w14:paraId="3BCBF23E" w14:textId="77777777" w:rsidR="001F1EEF" w:rsidRPr="008E0703" w:rsidRDefault="001F1EEF" w:rsidP="007D39A5">
            <w:pPr>
              <w:pStyle w:val="ListBullet"/>
              <w:numPr>
                <w:ilvl w:val="0"/>
                <w:numId w:val="0"/>
              </w:numPr>
            </w:pPr>
            <w:r w:rsidRPr="008E0703">
              <w:t>Responsible</w:t>
            </w:r>
          </w:p>
        </w:tc>
      </w:tr>
      <w:tr w:rsidR="001F1EEF" w14:paraId="1973367F" w14:textId="77777777">
        <w:trPr>
          <w:trHeight w:val="178"/>
        </w:trPr>
        <w:tc>
          <w:tcPr>
            <w:tcW w:w="3070" w:type="dxa"/>
            <w:vMerge/>
            <w:vAlign w:val="center"/>
          </w:tcPr>
          <w:p w14:paraId="4B7A37CA" w14:textId="77777777" w:rsidR="001F1EEF" w:rsidRPr="00F539F5" w:rsidRDefault="001F1EEF">
            <w:pPr>
              <w:spacing w:before="60" w:after="60" w:line="240" w:lineRule="atLeast"/>
              <w:rPr>
                <w:b/>
                <w:lang w:val="en-GB"/>
              </w:rPr>
            </w:pPr>
          </w:p>
        </w:tc>
        <w:tc>
          <w:tcPr>
            <w:tcW w:w="4469" w:type="dxa"/>
            <w:gridSpan w:val="2"/>
            <w:vAlign w:val="center"/>
          </w:tcPr>
          <w:p w14:paraId="2ABB143B" w14:textId="77777777" w:rsidR="001F1EEF" w:rsidRDefault="001F1EEF" w:rsidP="007D39A5">
            <w:pPr>
              <w:pStyle w:val="ListBullet"/>
              <w:numPr>
                <w:ilvl w:val="0"/>
                <w:numId w:val="0"/>
              </w:numPr>
            </w:pPr>
            <w:r>
              <w:t>Realignment on User Stories for Sprint 1</w:t>
            </w:r>
          </w:p>
        </w:tc>
        <w:tc>
          <w:tcPr>
            <w:tcW w:w="2477" w:type="dxa"/>
            <w:vAlign w:val="center"/>
          </w:tcPr>
          <w:p w14:paraId="6603D8B9" w14:textId="77777777" w:rsidR="001F1EEF" w:rsidRDefault="001F1EEF" w:rsidP="007D39A5">
            <w:pPr>
              <w:pStyle w:val="ListBullet"/>
              <w:numPr>
                <w:ilvl w:val="0"/>
                <w:numId w:val="0"/>
              </w:numPr>
            </w:pPr>
            <w:r>
              <w:t>22</w:t>
            </w:r>
            <w:r w:rsidRPr="00B81E92">
              <w:rPr>
                <w:vertAlign w:val="superscript"/>
              </w:rPr>
              <w:t>nd</w:t>
            </w:r>
            <w:r>
              <w:t xml:space="preserve"> Sep</w:t>
            </w:r>
          </w:p>
        </w:tc>
        <w:tc>
          <w:tcPr>
            <w:tcW w:w="4160" w:type="dxa"/>
            <w:vAlign w:val="center"/>
          </w:tcPr>
          <w:p w14:paraId="3C9E2160" w14:textId="77777777" w:rsidR="001F1EEF" w:rsidRDefault="001F1EEF" w:rsidP="007D39A5">
            <w:pPr>
              <w:pStyle w:val="ListBullet"/>
              <w:numPr>
                <w:ilvl w:val="0"/>
                <w:numId w:val="0"/>
              </w:numPr>
            </w:pPr>
            <w:r>
              <w:t>Open Box</w:t>
            </w:r>
          </w:p>
        </w:tc>
      </w:tr>
      <w:tr w:rsidR="001F1EEF" w14:paraId="702F3E2C" w14:textId="77777777">
        <w:trPr>
          <w:trHeight w:val="178"/>
        </w:trPr>
        <w:tc>
          <w:tcPr>
            <w:tcW w:w="3070" w:type="dxa"/>
            <w:vMerge/>
            <w:vAlign w:val="center"/>
          </w:tcPr>
          <w:p w14:paraId="73FE58B6" w14:textId="77777777" w:rsidR="001F1EEF" w:rsidRPr="00F539F5" w:rsidRDefault="001F1EEF">
            <w:pPr>
              <w:spacing w:before="60" w:after="60" w:line="240" w:lineRule="atLeast"/>
              <w:rPr>
                <w:b/>
                <w:lang w:val="en-GB"/>
              </w:rPr>
            </w:pPr>
          </w:p>
        </w:tc>
        <w:tc>
          <w:tcPr>
            <w:tcW w:w="4469" w:type="dxa"/>
            <w:gridSpan w:val="2"/>
            <w:vAlign w:val="center"/>
          </w:tcPr>
          <w:p w14:paraId="7F9E2F41" w14:textId="77777777" w:rsidR="001F1EEF" w:rsidRDefault="001F1EEF" w:rsidP="007D39A5">
            <w:pPr>
              <w:pStyle w:val="ListBullet"/>
              <w:numPr>
                <w:ilvl w:val="0"/>
                <w:numId w:val="0"/>
              </w:numPr>
            </w:pPr>
            <w:r>
              <w:t>Onboarding of new Open Box team members</w:t>
            </w:r>
          </w:p>
        </w:tc>
        <w:tc>
          <w:tcPr>
            <w:tcW w:w="2477" w:type="dxa"/>
            <w:vAlign w:val="center"/>
          </w:tcPr>
          <w:p w14:paraId="7287DB9A" w14:textId="77777777" w:rsidR="001F1EEF" w:rsidRDefault="001F1EEF" w:rsidP="007D39A5">
            <w:pPr>
              <w:pStyle w:val="ListBullet"/>
              <w:numPr>
                <w:ilvl w:val="0"/>
                <w:numId w:val="0"/>
              </w:numPr>
            </w:pPr>
            <w:r>
              <w:t>22</w:t>
            </w:r>
            <w:r w:rsidRPr="00B81E92">
              <w:rPr>
                <w:vertAlign w:val="superscript"/>
              </w:rPr>
              <w:t>nd</w:t>
            </w:r>
            <w:r>
              <w:t xml:space="preserve"> Sep</w:t>
            </w:r>
          </w:p>
        </w:tc>
        <w:tc>
          <w:tcPr>
            <w:tcW w:w="4160" w:type="dxa"/>
            <w:vAlign w:val="center"/>
          </w:tcPr>
          <w:p w14:paraId="6100A10C" w14:textId="77777777" w:rsidR="001F1EEF" w:rsidRDefault="001F1EEF" w:rsidP="007D39A5">
            <w:pPr>
              <w:pStyle w:val="ListBullet"/>
              <w:numPr>
                <w:ilvl w:val="0"/>
                <w:numId w:val="0"/>
              </w:numPr>
            </w:pPr>
            <w:r>
              <w:t>Grainger / Open Box</w:t>
            </w:r>
          </w:p>
        </w:tc>
      </w:tr>
      <w:tr w:rsidR="001F1EEF" w:rsidRPr="008E0703" w14:paraId="7CF5CE91" w14:textId="77777777">
        <w:trPr>
          <w:trHeight w:val="180"/>
        </w:trPr>
        <w:tc>
          <w:tcPr>
            <w:tcW w:w="3070" w:type="dxa"/>
            <w:vMerge w:val="restart"/>
            <w:shd w:val="clear" w:color="auto" w:fill="F2F2F2" w:themeFill="background1" w:themeFillShade="F2"/>
            <w:vAlign w:val="center"/>
            <w:hideMark/>
          </w:tcPr>
          <w:p w14:paraId="5F70FEA4" w14:textId="77777777" w:rsidR="001F1EEF" w:rsidRPr="00F539F5" w:rsidRDefault="001F1EEF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 w:rsidRPr="00F539F5">
              <w:rPr>
                <w:b/>
              </w:rPr>
              <w:t>Upcoming deliverables / feedback required</w:t>
            </w:r>
          </w:p>
        </w:tc>
        <w:tc>
          <w:tcPr>
            <w:tcW w:w="3045" w:type="dxa"/>
            <w:shd w:val="clear" w:color="auto" w:fill="F2F2F2" w:themeFill="background1" w:themeFillShade="F2"/>
            <w:vAlign w:val="center"/>
            <w:hideMark/>
          </w:tcPr>
          <w:p w14:paraId="0CE5BFB5" w14:textId="77777777" w:rsidR="001F1EEF" w:rsidRPr="008E0703" w:rsidRDefault="001F1EEF" w:rsidP="007D39A5">
            <w:pPr>
              <w:pStyle w:val="ListBullet"/>
              <w:numPr>
                <w:ilvl w:val="0"/>
                <w:numId w:val="0"/>
              </w:numPr>
            </w:pPr>
            <w:r w:rsidRPr="008E0703">
              <w:t>Item</w:t>
            </w:r>
          </w:p>
        </w:tc>
        <w:tc>
          <w:tcPr>
            <w:tcW w:w="1424" w:type="dxa"/>
            <w:shd w:val="clear" w:color="auto" w:fill="F2F2F2" w:themeFill="background1" w:themeFillShade="F2"/>
            <w:vAlign w:val="center"/>
            <w:hideMark/>
          </w:tcPr>
          <w:p w14:paraId="64F84C55" w14:textId="77777777" w:rsidR="001F1EEF" w:rsidRPr="008E0703" w:rsidRDefault="001F1EEF" w:rsidP="007D39A5">
            <w:pPr>
              <w:pStyle w:val="ListBullet"/>
              <w:numPr>
                <w:ilvl w:val="0"/>
                <w:numId w:val="0"/>
              </w:numPr>
            </w:pPr>
            <w:r w:rsidRPr="008E0703">
              <w:t>Due</w:t>
            </w:r>
          </w:p>
        </w:tc>
        <w:tc>
          <w:tcPr>
            <w:tcW w:w="2477" w:type="dxa"/>
            <w:shd w:val="clear" w:color="auto" w:fill="F2F2F2" w:themeFill="background1" w:themeFillShade="F2"/>
            <w:vAlign w:val="center"/>
            <w:hideMark/>
          </w:tcPr>
          <w:p w14:paraId="249540F5" w14:textId="77777777" w:rsidR="001F1EEF" w:rsidRPr="008E0703" w:rsidRDefault="001F1EEF" w:rsidP="007D39A5">
            <w:pPr>
              <w:pStyle w:val="ListBullet"/>
              <w:numPr>
                <w:ilvl w:val="0"/>
                <w:numId w:val="0"/>
              </w:numPr>
            </w:pPr>
            <w:r w:rsidRPr="008E0703">
              <w:t>Responsible</w:t>
            </w:r>
          </w:p>
        </w:tc>
        <w:tc>
          <w:tcPr>
            <w:tcW w:w="4160" w:type="dxa"/>
            <w:shd w:val="clear" w:color="auto" w:fill="F2F2F2" w:themeFill="background1" w:themeFillShade="F2"/>
            <w:vAlign w:val="center"/>
          </w:tcPr>
          <w:p w14:paraId="0CE9B5F2" w14:textId="77777777" w:rsidR="001F1EEF" w:rsidRPr="008E0703" w:rsidRDefault="001F1EEF" w:rsidP="007D39A5">
            <w:pPr>
              <w:pStyle w:val="ListBullet"/>
              <w:numPr>
                <w:ilvl w:val="0"/>
                <w:numId w:val="0"/>
              </w:numPr>
            </w:pPr>
            <w:r w:rsidRPr="008E0703">
              <w:t>Status</w:t>
            </w:r>
          </w:p>
        </w:tc>
      </w:tr>
      <w:tr w:rsidR="001F1EEF" w:rsidRPr="006218D6" w14:paraId="622376AB" w14:textId="77777777">
        <w:trPr>
          <w:trHeight w:val="178"/>
        </w:trPr>
        <w:tc>
          <w:tcPr>
            <w:tcW w:w="3070" w:type="dxa"/>
            <w:vMerge/>
            <w:vAlign w:val="center"/>
          </w:tcPr>
          <w:p w14:paraId="7D027FB7" w14:textId="77777777" w:rsidR="001F1EEF" w:rsidRPr="00F539F5" w:rsidRDefault="001F1EEF">
            <w:pPr>
              <w:spacing w:before="60" w:after="60" w:line="240" w:lineRule="atLeast"/>
              <w:rPr>
                <w:b/>
                <w:lang w:val="en-GB"/>
              </w:rPr>
            </w:pPr>
          </w:p>
        </w:tc>
        <w:tc>
          <w:tcPr>
            <w:tcW w:w="3045" w:type="dxa"/>
            <w:vAlign w:val="center"/>
          </w:tcPr>
          <w:p w14:paraId="63EA972C" w14:textId="77777777" w:rsidR="001F1EEF" w:rsidRDefault="001F1EEF" w:rsidP="007D39A5">
            <w:pPr>
              <w:pStyle w:val="ListBullet"/>
              <w:numPr>
                <w:ilvl w:val="0"/>
                <w:numId w:val="0"/>
              </w:numPr>
            </w:pPr>
            <w:r>
              <w:t>Sprint 1 Demo</w:t>
            </w:r>
          </w:p>
        </w:tc>
        <w:tc>
          <w:tcPr>
            <w:tcW w:w="1424" w:type="dxa"/>
            <w:vAlign w:val="center"/>
          </w:tcPr>
          <w:p w14:paraId="39B67164" w14:textId="77777777" w:rsidR="001F1EEF" w:rsidRDefault="001F1EEF" w:rsidP="007D39A5">
            <w:pPr>
              <w:pStyle w:val="ListBullet"/>
              <w:numPr>
                <w:ilvl w:val="0"/>
                <w:numId w:val="0"/>
              </w:numPr>
            </w:pPr>
            <w:r>
              <w:t>2</w:t>
            </w:r>
            <w:r w:rsidRPr="00B95577">
              <w:rPr>
                <w:vertAlign w:val="superscript"/>
              </w:rPr>
              <w:t>nd</w:t>
            </w:r>
            <w:r>
              <w:t xml:space="preserve"> Oct</w:t>
            </w:r>
          </w:p>
        </w:tc>
        <w:tc>
          <w:tcPr>
            <w:tcW w:w="2477" w:type="dxa"/>
            <w:vAlign w:val="center"/>
          </w:tcPr>
          <w:p w14:paraId="2728CD37" w14:textId="77777777" w:rsidR="001F1EEF" w:rsidRDefault="001F1EEF" w:rsidP="007D39A5">
            <w:pPr>
              <w:pStyle w:val="ListBullet"/>
              <w:numPr>
                <w:ilvl w:val="0"/>
                <w:numId w:val="0"/>
              </w:numPr>
            </w:pPr>
            <w:r>
              <w:t>Grainger / Open Box</w:t>
            </w:r>
          </w:p>
        </w:tc>
        <w:tc>
          <w:tcPr>
            <w:tcW w:w="4160" w:type="dxa"/>
            <w:shd w:val="clear" w:color="auto" w:fill="92D050"/>
            <w:vAlign w:val="center"/>
          </w:tcPr>
          <w:p w14:paraId="6355802F" w14:textId="77777777" w:rsidR="001F1EEF" w:rsidRDefault="001F1EEF" w:rsidP="007D39A5">
            <w:pPr>
              <w:pStyle w:val="ListBullet"/>
              <w:numPr>
                <w:ilvl w:val="0"/>
                <w:numId w:val="0"/>
              </w:numPr>
            </w:pPr>
            <w:r>
              <w:t xml:space="preserve">Rescheduled to align with Sam’s visit </w:t>
            </w:r>
          </w:p>
        </w:tc>
      </w:tr>
      <w:tr w:rsidR="001F1EEF" w:rsidRPr="006218D6" w14:paraId="49545198" w14:textId="77777777">
        <w:trPr>
          <w:trHeight w:val="178"/>
        </w:trPr>
        <w:tc>
          <w:tcPr>
            <w:tcW w:w="3070" w:type="dxa"/>
            <w:vMerge/>
            <w:vAlign w:val="center"/>
          </w:tcPr>
          <w:p w14:paraId="058C7809" w14:textId="77777777" w:rsidR="001F1EEF" w:rsidRPr="00F539F5" w:rsidRDefault="001F1EEF">
            <w:pPr>
              <w:spacing w:before="60" w:after="60" w:line="240" w:lineRule="atLeast"/>
              <w:rPr>
                <w:b/>
                <w:lang w:val="en-GB"/>
              </w:rPr>
            </w:pPr>
          </w:p>
        </w:tc>
        <w:tc>
          <w:tcPr>
            <w:tcW w:w="3045" w:type="dxa"/>
            <w:vAlign w:val="center"/>
          </w:tcPr>
          <w:p w14:paraId="78E592AF" w14:textId="77777777" w:rsidR="001F1EEF" w:rsidRDefault="001F1EEF" w:rsidP="007D39A5">
            <w:pPr>
              <w:pStyle w:val="ListBullet"/>
              <w:numPr>
                <w:ilvl w:val="0"/>
                <w:numId w:val="0"/>
              </w:numPr>
            </w:pPr>
            <w:r>
              <w:t>Refinement</w:t>
            </w:r>
          </w:p>
        </w:tc>
        <w:tc>
          <w:tcPr>
            <w:tcW w:w="1424" w:type="dxa"/>
            <w:vAlign w:val="center"/>
          </w:tcPr>
          <w:p w14:paraId="1A39443B" w14:textId="77777777" w:rsidR="001F1EEF" w:rsidRDefault="001F1EEF" w:rsidP="007D39A5">
            <w:pPr>
              <w:pStyle w:val="ListBullet"/>
              <w:numPr>
                <w:ilvl w:val="0"/>
                <w:numId w:val="0"/>
              </w:numPr>
            </w:pPr>
            <w:r>
              <w:t>3</w:t>
            </w:r>
            <w:r w:rsidRPr="007D17AB">
              <w:rPr>
                <w:vertAlign w:val="superscript"/>
              </w:rPr>
              <w:t>rd</w:t>
            </w:r>
            <w:r>
              <w:t xml:space="preserve"> Oct</w:t>
            </w:r>
          </w:p>
        </w:tc>
        <w:tc>
          <w:tcPr>
            <w:tcW w:w="2477" w:type="dxa"/>
            <w:vAlign w:val="center"/>
          </w:tcPr>
          <w:p w14:paraId="21FB3A44" w14:textId="77777777" w:rsidR="001F1EEF" w:rsidRDefault="001F1EEF" w:rsidP="007D39A5">
            <w:pPr>
              <w:pStyle w:val="ListBullet"/>
              <w:numPr>
                <w:ilvl w:val="0"/>
                <w:numId w:val="0"/>
              </w:numPr>
            </w:pPr>
            <w:r>
              <w:t>Grainger / Open Box</w:t>
            </w:r>
          </w:p>
        </w:tc>
        <w:tc>
          <w:tcPr>
            <w:tcW w:w="4160" w:type="dxa"/>
            <w:shd w:val="clear" w:color="auto" w:fill="92D050"/>
            <w:vAlign w:val="center"/>
          </w:tcPr>
          <w:p w14:paraId="3DF70A56" w14:textId="77777777" w:rsidR="001F1EEF" w:rsidRDefault="001F1EEF" w:rsidP="007D39A5">
            <w:pPr>
              <w:pStyle w:val="ListBullet"/>
              <w:numPr>
                <w:ilvl w:val="0"/>
                <w:numId w:val="0"/>
              </w:numPr>
            </w:pPr>
            <w:r>
              <w:t xml:space="preserve">Rescheduled to align with Sam’s visit </w:t>
            </w:r>
          </w:p>
        </w:tc>
      </w:tr>
      <w:tr w:rsidR="001F1EEF" w:rsidRPr="006218D6" w14:paraId="79A3457E" w14:textId="77777777">
        <w:trPr>
          <w:trHeight w:val="178"/>
        </w:trPr>
        <w:tc>
          <w:tcPr>
            <w:tcW w:w="3070" w:type="dxa"/>
            <w:vMerge/>
            <w:vAlign w:val="center"/>
          </w:tcPr>
          <w:p w14:paraId="42CB1194" w14:textId="77777777" w:rsidR="001F1EEF" w:rsidRPr="00F539F5" w:rsidRDefault="001F1EEF">
            <w:pPr>
              <w:spacing w:before="60" w:after="60" w:line="240" w:lineRule="atLeast"/>
              <w:rPr>
                <w:b/>
                <w:lang w:val="en-GB"/>
              </w:rPr>
            </w:pPr>
          </w:p>
        </w:tc>
        <w:tc>
          <w:tcPr>
            <w:tcW w:w="3045" w:type="dxa"/>
            <w:vAlign w:val="center"/>
          </w:tcPr>
          <w:p w14:paraId="036E410C" w14:textId="77777777" w:rsidR="001F1EEF" w:rsidRPr="00776148" w:rsidRDefault="001F1EEF" w:rsidP="007D39A5">
            <w:pPr>
              <w:pStyle w:val="ListBullet"/>
              <w:numPr>
                <w:ilvl w:val="0"/>
                <w:numId w:val="0"/>
              </w:numPr>
            </w:pPr>
            <w:r>
              <w:t>Sprint 1 UAT</w:t>
            </w:r>
          </w:p>
        </w:tc>
        <w:tc>
          <w:tcPr>
            <w:tcW w:w="1424" w:type="dxa"/>
            <w:vAlign w:val="center"/>
          </w:tcPr>
          <w:p w14:paraId="37C21A83" w14:textId="77777777" w:rsidR="001F1EEF" w:rsidRDefault="001F1EEF" w:rsidP="007D39A5">
            <w:pPr>
              <w:pStyle w:val="ListBullet"/>
              <w:numPr>
                <w:ilvl w:val="0"/>
                <w:numId w:val="0"/>
              </w:numPr>
            </w:pPr>
            <w:r>
              <w:t>2</w:t>
            </w:r>
            <w:r w:rsidRPr="005E2B4E">
              <w:rPr>
                <w:vertAlign w:val="superscript"/>
              </w:rPr>
              <w:t>nd</w:t>
            </w:r>
            <w:r>
              <w:t xml:space="preserve"> Oct</w:t>
            </w:r>
          </w:p>
        </w:tc>
        <w:tc>
          <w:tcPr>
            <w:tcW w:w="2477" w:type="dxa"/>
            <w:vAlign w:val="center"/>
          </w:tcPr>
          <w:p w14:paraId="2C7FF36D" w14:textId="77777777" w:rsidR="001F1EEF" w:rsidRDefault="001F1EEF" w:rsidP="007D39A5">
            <w:pPr>
              <w:pStyle w:val="ListBullet"/>
              <w:numPr>
                <w:ilvl w:val="0"/>
                <w:numId w:val="0"/>
              </w:numPr>
            </w:pPr>
            <w:r>
              <w:t>Grainger</w:t>
            </w:r>
          </w:p>
        </w:tc>
        <w:tc>
          <w:tcPr>
            <w:tcW w:w="4160" w:type="dxa"/>
            <w:shd w:val="clear" w:color="auto" w:fill="92D050"/>
            <w:vAlign w:val="center"/>
          </w:tcPr>
          <w:p w14:paraId="43AA5C49" w14:textId="77777777" w:rsidR="001F1EEF" w:rsidRPr="006218D6" w:rsidRDefault="001F1EEF" w:rsidP="007D39A5">
            <w:pPr>
              <w:pStyle w:val="ListBullet"/>
              <w:numPr>
                <w:ilvl w:val="0"/>
                <w:numId w:val="0"/>
              </w:numPr>
            </w:pPr>
            <w:r>
              <w:t>1 week</w:t>
            </w:r>
          </w:p>
        </w:tc>
      </w:tr>
      <w:tr w:rsidR="001F1EEF" w:rsidRPr="00241839" w14:paraId="70E0745A" w14:textId="77777777">
        <w:trPr>
          <w:trHeight w:val="65"/>
        </w:trPr>
        <w:tc>
          <w:tcPr>
            <w:tcW w:w="3070" w:type="dxa"/>
            <w:shd w:val="clear" w:color="auto" w:fill="F2F2F2" w:themeFill="background1" w:themeFillShade="F2"/>
            <w:vAlign w:val="center"/>
          </w:tcPr>
          <w:p w14:paraId="07ADDEF9" w14:textId="77777777" w:rsidR="001F1EEF" w:rsidRPr="00F539F5" w:rsidRDefault="001F1EEF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>
              <w:rPr>
                <w:b/>
              </w:rPr>
              <w:t>Discussions/Risks /Issues</w:t>
            </w:r>
          </w:p>
        </w:tc>
        <w:tc>
          <w:tcPr>
            <w:tcW w:w="11106" w:type="dxa"/>
            <w:gridSpan w:val="4"/>
            <w:vAlign w:val="center"/>
          </w:tcPr>
          <w:p w14:paraId="344FB506" w14:textId="77777777" w:rsidR="001F1EEF" w:rsidRPr="00241839" w:rsidRDefault="001F1EEF" w:rsidP="007D39A5">
            <w:pPr>
              <w:pStyle w:val="ListBullet"/>
            </w:pPr>
            <w:r>
              <w:t xml:space="preserve">As mentioned in our sprint ceremonies, sprint 1 required a lot of foundational work / effort. As a result, some user stories may roll over to sprint 2. This is not anticipated to have an impact on project cost or timelines. </w:t>
            </w:r>
          </w:p>
        </w:tc>
      </w:tr>
      <w:tr w:rsidR="001F1EEF" w:rsidRPr="004C7753" w14:paraId="551C9660" w14:textId="77777777">
        <w:tc>
          <w:tcPr>
            <w:tcW w:w="3070" w:type="dxa"/>
            <w:shd w:val="clear" w:color="auto" w:fill="F2F2F2" w:themeFill="background1" w:themeFillShade="F2"/>
            <w:vAlign w:val="center"/>
            <w:hideMark/>
          </w:tcPr>
          <w:p w14:paraId="6DDCA458" w14:textId="77777777" w:rsidR="001F1EEF" w:rsidRPr="00F539F5" w:rsidRDefault="001F1EEF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 w:rsidRPr="00F539F5">
              <w:rPr>
                <w:b/>
              </w:rPr>
              <w:t>Personnel Notes</w:t>
            </w:r>
          </w:p>
        </w:tc>
        <w:tc>
          <w:tcPr>
            <w:tcW w:w="11106" w:type="dxa"/>
            <w:gridSpan w:val="4"/>
            <w:vAlign w:val="center"/>
          </w:tcPr>
          <w:p w14:paraId="4499A35A" w14:textId="77777777" w:rsidR="001F1EEF" w:rsidRPr="004C7753" w:rsidRDefault="001F1EEF" w:rsidP="007D39A5">
            <w:pPr>
              <w:pStyle w:val="ListBullet"/>
            </w:pPr>
            <w:r>
              <w:t>Sam will be in the Grainger office from Oct 2</w:t>
            </w:r>
            <w:r w:rsidRPr="00D93D29">
              <w:rPr>
                <w:vertAlign w:val="superscript"/>
              </w:rPr>
              <w:t>nd</w:t>
            </w:r>
            <w:r>
              <w:t xml:space="preserve">. </w:t>
            </w:r>
          </w:p>
        </w:tc>
      </w:tr>
    </w:tbl>
    <w:p w14:paraId="5073A66B" w14:textId="77777777" w:rsidR="001F1EEF" w:rsidRDefault="001F1EEF" w:rsidP="000251E2">
      <w:pPr>
        <w:spacing w:line="240" w:lineRule="auto"/>
        <w:rPr>
          <w:color w:val="595959" w:themeColor="text1" w:themeTint="A6"/>
          <w:sz w:val="28"/>
        </w:rPr>
      </w:pPr>
    </w:p>
    <w:p w14:paraId="25AB7370" w14:textId="77777777" w:rsidR="00016044" w:rsidRDefault="00016044" w:rsidP="000251E2">
      <w:pPr>
        <w:spacing w:line="240" w:lineRule="auto"/>
        <w:rPr>
          <w:color w:val="595959" w:themeColor="text1" w:themeTint="A6"/>
          <w:sz w:val="28"/>
        </w:rPr>
      </w:pPr>
    </w:p>
    <w:tbl>
      <w:tblPr>
        <w:tblW w:w="14176" w:type="dxa"/>
        <w:tblInd w:w="-743" w:type="dxa"/>
        <w:tblBorders>
          <w:top w:val="single" w:sz="6" w:space="0" w:color="7F7F7F" w:themeColor="text1" w:themeTint="80"/>
          <w:left w:val="single" w:sz="6" w:space="0" w:color="7F7F7F" w:themeColor="text1" w:themeTint="80"/>
          <w:bottom w:val="single" w:sz="6" w:space="0" w:color="7F7F7F" w:themeColor="text1" w:themeTint="80"/>
          <w:right w:val="single" w:sz="6" w:space="0" w:color="7F7F7F" w:themeColor="text1" w:themeTint="80"/>
          <w:insideH w:val="single" w:sz="6" w:space="0" w:color="7F7F7F" w:themeColor="text1" w:themeTint="80"/>
          <w:insideV w:val="single" w:sz="6" w:space="0" w:color="7F7F7F" w:themeColor="text1" w:themeTint="80"/>
        </w:tblBorders>
        <w:tblLayout w:type="fixed"/>
        <w:tblLook w:val="01E0" w:firstRow="1" w:lastRow="1" w:firstColumn="1" w:lastColumn="1" w:noHBand="0" w:noVBand="0"/>
      </w:tblPr>
      <w:tblGrid>
        <w:gridCol w:w="3070"/>
        <w:gridCol w:w="3045"/>
        <w:gridCol w:w="1424"/>
        <w:gridCol w:w="2477"/>
        <w:gridCol w:w="4160"/>
      </w:tblGrid>
      <w:tr w:rsidR="00016044" w:rsidRPr="00F539F5" w14:paraId="2971BC9A" w14:textId="77777777">
        <w:tc>
          <w:tcPr>
            <w:tcW w:w="3070" w:type="dxa"/>
            <w:shd w:val="clear" w:color="auto" w:fill="F2F2F2" w:themeFill="background1" w:themeFillShade="F2"/>
            <w:vAlign w:val="center"/>
            <w:hideMark/>
          </w:tcPr>
          <w:p w14:paraId="66A1754D" w14:textId="77777777" w:rsidR="00016044" w:rsidRPr="00F539F5" w:rsidRDefault="00016044">
            <w:pPr>
              <w:pStyle w:val="IndentOne"/>
              <w:spacing w:before="60" w:after="60" w:line="240" w:lineRule="atLeast"/>
              <w:ind w:left="0"/>
              <w:rPr>
                <w:b/>
                <w:lang w:val="en-GB" w:eastAsia="en-ZA"/>
              </w:rPr>
            </w:pPr>
            <w:r w:rsidRPr="00F539F5">
              <w:rPr>
                <w:b/>
              </w:rPr>
              <w:t>Project</w:t>
            </w:r>
          </w:p>
        </w:tc>
        <w:tc>
          <w:tcPr>
            <w:tcW w:w="11106" w:type="dxa"/>
            <w:gridSpan w:val="4"/>
            <w:vAlign w:val="center"/>
            <w:hideMark/>
          </w:tcPr>
          <w:p w14:paraId="5B1E034E" w14:textId="77777777" w:rsidR="00016044" w:rsidRPr="00F539F5" w:rsidRDefault="00016044">
            <w:pPr>
              <w:pStyle w:val="IndentOne"/>
              <w:spacing w:before="60" w:after="60" w:line="240" w:lineRule="atLeast"/>
              <w:ind w:left="0"/>
            </w:pPr>
            <w:r>
              <w:t>End of Tenancy - Implementation</w:t>
            </w:r>
          </w:p>
        </w:tc>
      </w:tr>
      <w:tr w:rsidR="00016044" w14:paraId="168233B2" w14:textId="77777777">
        <w:tc>
          <w:tcPr>
            <w:tcW w:w="3070" w:type="dxa"/>
            <w:shd w:val="clear" w:color="auto" w:fill="F2F2F2" w:themeFill="background1" w:themeFillShade="F2"/>
            <w:vAlign w:val="center"/>
          </w:tcPr>
          <w:p w14:paraId="0B5D1DB1" w14:textId="77777777" w:rsidR="00016044" w:rsidRPr="00F539F5" w:rsidRDefault="00016044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>
              <w:rPr>
                <w:b/>
              </w:rPr>
              <w:t>Period</w:t>
            </w:r>
          </w:p>
        </w:tc>
        <w:tc>
          <w:tcPr>
            <w:tcW w:w="11106" w:type="dxa"/>
            <w:gridSpan w:val="4"/>
            <w:vAlign w:val="center"/>
          </w:tcPr>
          <w:p w14:paraId="0E48B631" w14:textId="77777777" w:rsidR="00016044" w:rsidRDefault="00016044">
            <w:pPr>
              <w:pStyle w:val="IndentOne"/>
              <w:spacing w:before="60" w:after="60"/>
              <w:ind w:left="0"/>
            </w:pPr>
            <w:r>
              <w:t>5</w:t>
            </w:r>
            <w:r w:rsidRPr="00470FA2">
              <w:rPr>
                <w:vertAlign w:val="superscript"/>
              </w:rPr>
              <w:t>th</w:t>
            </w:r>
            <w:r>
              <w:t xml:space="preserve"> – 20</w:t>
            </w:r>
            <w:r w:rsidRPr="00470FA2">
              <w:rPr>
                <w:vertAlign w:val="superscript"/>
              </w:rPr>
              <w:t>th</w:t>
            </w:r>
            <w:r>
              <w:t xml:space="preserve"> Sep</w:t>
            </w:r>
          </w:p>
        </w:tc>
      </w:tr>
      <w:tr w:rsidR="00016044" w:rsidRPr="00F539F5" w14:paraId="1AEC0E2D" w14:textId="77777777">
        <w:tc>
          <w:tcPr>
            <w:tcW w:w="3070" w:type="dxa"/>
            <w:shd w:val="clear" w:color="auto" w:fill="F2F2F2" w:themeFill="background1" w:themeFillShade="F2"/>
            <w:vAlign w:val="center"/>
            <w:hideMark/>
          </w:tcPr>
          <w:p w14:paraId="1C05E87E" w14:textId="77777777" w:rsidR="00016044" w:rsidRPr="00F539F5" w:rsidRDefault="00016044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 w:rsidRPr="00F539F5">
              <w:rPr>
                <w:b/>
              </w:rPr>
              <w:t>Status Overview</w:t>
            </w:r>
          </w:p>
        </w:tc>
        <w:tc>
          <w:tcPr>
            <w:tcW w:w="11106" w:type="dxa"/>
            <w:gridSpan w:val="4"/>
            <w:shd w:val="clear" w:color="auto" w:fill="auto"/>
            <w:vAlign w:val="center"/>
            <w:hideMark/>
          </w:tcPr>
          <w:p w14:paraId="29B4DF6C" w14:textId="77777777" w:rsidR="00016044" w:rsidRPr="00F539F5" w:rsidRDefault="00016044">
            <w:pPr>
              <w:pStyle w:val="IndentOne"/>
              <w:spacing w:before="60" w:after="60" w:line="240" w:lineRule="atLeast"/>
              <w:ind w:left="0"/>
            </w:pPr>
            <w:r>
              <w:t>Sprint 1 in progress</w:t>
            </w:r>
          </w:p>
        </w:tc>
      </w:tr>
      <w:tr w:rsidR="00016044" w:rsidRPr="008E0703" w14:paraId="0420D1DF" w14:textId="77777777">
        <w:trPr>
          <w:trHeight w:val="180"/>
        </w:trPr>
        <w:tc>
          <w:tcPr>
            <w:tcW w:w="3070" w:type="dxa"/>
            <w:vMerge w:val="restart"/>
            <w:shd w:val="clear" w:color="auto" w:fill="F2F2F2" w:themeFill="background1" w:themeFillShade="F2"/>
            <w:vAlign w:val="center"/>
            <w:hideMark/>
          </w:tcPr>
          <w:p w14:paraId="6CE882F3" w14:textId="77777777" w:rsidR="00016044" w:rsidRPr="00F539F5" w:rsidRDefault="00016044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 w:rsidRPr="00F539F5">
              <w:rPr>
                <w:b/>
              </w:rPr>
              <w:t>Progress in the last week</w:t>
            </w:r>
          </w:p>
        </w:tc>
        <w:tc>
          <w:tcPr>
            <w:tcW w:w="4469" w:type="dxa"/>
            <w:gridSpan w:val="2"/>
            <w:shd w:val="clear" w:color="auto" w:fill="F2F2F2" w:themeFill="background1" w:themeFillShade="F2"/>
            <w:vAlign w:val="center"/>
            <w:hideMark/>
          </w:tcPr>
          <w:p w14:paraId="2EF4A3BB" w14:textId="77777777" w:rsidR="00016044" w:rsidRPr="008E0703" w:rsidRDefault="00016044" w:rsidP="007D39A5">
            <w:pPr>
              <w:pStyle w:val="ListBullet"/>
              <w:numPr>
                <w:ilvl w:val="0"/>
                <w:numId w:val="0"/>
              </w:numPr>
            </w:pPr>
            <w:r w:rsidRPr="008E0703">
              <w:t>Item</w:t>
            </w:r>
          </w:p>
        </w:tc>
        <w:tc>
          <w:tcPr>
            <w:tcW w:w="2477" w:type="dxa"/>
            <w:shd w:val="clear" w:color="auto" w:fill="F2F2F2" w:themeFill="background1" w:themeFillShade="F2"/>
            <w:vAlign w:val="center"/>
            <w:hideMark/>
          </w:tcPr>
          <w:p w14:paraId="7A3A15B8" w14:textId="77777777" w:rsidR="00016044" w:rsidRPr="008E0703" w:rsidRDefault="00016044" w:rsidP="007D39A5">
            <w:pPr>
              <w:pStyle w:val="ListBullet"/>
              <w:numPr>
                <w:ilvl w:val="0"/>
                <w:numId w:val="0"/>
              </w:numPr>
            </w:pPr>
            <w:r w:rsidRPr="008E0703">
              <w:t>Completed</w:t>
            </w:r>
          </w:p>
        </w:tc>
        <w:tc>
          <w:tcPr>
            <w:tcW w:w="4160" w:type="dxa"/>
            <w:shd w:val="clear" w:color="auto" w:fill="F2F2F2" w:themeFill="background1" w:themeFillShade="F2"/>
            <w:vAlign w:val="center"/>
            <w:hideMark/>
          </w:tcPr>
          <w:p w14:paraId="21603D6A" w14:textId="77777777" w:rsidR="00016044" w:rsidRPr="008E0703" w:rsidRDefault="00016044" w:rsidP="007D39A5">
            <w:pPr>
              <w:pStyle w:val="ListBullet"/>
              <w:numPr>
                <w:ilvl w:val="0"/>
                <w:numId w:val="0"/>
              </w:numPr>
            </w:pPr>
            <w:r w:rsidRPr="008E0703">
              <w:t>Responsible</w:t>
            </w:r>
          </w:p>
        </w:tc>
      </w:tr>
      <w:tr w:rsidR="00016044" w14:paraId="3A261A9E" w14:textId="77777777">
        <w:trPr>
          <w:trHeight w:val="178"/>
        </w:trPr>
        <w:tc>
          <w:tcPr>
            <w:tcW w:w="3070" w:type="dxa"/>
            <w:vMerge/>
            <w:vAlign w:val="center"/>
          </w:tcPr>
          <w:p w14:paraId="7A1FFAA0" w14:textId="77777777" w:rsidR="00016044" w:rsidRPr="00F539F5" w:rsidRDefault="00016044">
            <w:pPr>
              <w:spacing w:before="60" w:after="60" w:line="240" w:lineRule="atLeast"/>
              <w:rPr>
                <w:b/>
                <w:lang w:val="en-GB"/>
              </w:rPr>
            </w:pPr>
          </w:p>
        </w:tc>
        <w:tc>
          <w:tcPr>
            <w:tcW w:w="4469" w:type="dxa"/>
            <w:gridSpan w:val="2"/>
            <w:vAlign w:val="center"/>
          </w:tcPr>
          <w:p w14:paraId="37DEC92E" w14:textId="77777777" w:rsidR="00016044" w:rsidRDefault="00016044" w:rsidP="007D39A5">
            <w:pPr>
              <w:pStyle w:val="ListBullet"/>
              <w:numPr>
                <w:ilvl w:val="0"/>
                <w:numId w:val="0"/>
              </w:numPr>
            </w:pPr>
            <w:r>
              <w:t>Project kick-off meeting</w:t>
            </w:r>
          </w:p>
        </w:tc>
        <w:tc>
          <w:tcPr>
            <w:tcW w:w="2477" w:type="dxa"/>
            <w:vAlign w:val="center"/>
          </w:tcPr>
          <w:p w14:paraId="78D8C9B1" w14:textId="77777777" w:rsidR="00016044" w:rsidRDefault="00016044" w:rsidP="007D39A5">
            <w:pPr>
              <w:pStyle w:val="ListBullet"/>
              <w:numPr>
                <w:ilvl w:val="0"/>
                <w:numId w:val="0"/>
              </w:numPr>
            </w:pPr>
            <w:r>
              <w:t>5</w:t>
            </w:r>
            <w:r w:rsidRPr="00D26B66">
              <w:rPr>
                <w:vertAlign w:val="superscript"/>
              </w:rPr>
              <w:t>th</w:t>
            </w:r>
            <w:r>
              <w:t xml:space="preserve"> Sep</w:t>
            </w:r>
          </w:p>
        </w:tc>
        <w:tc>
          <w:tcPr>
            <w:tcW w:w="4160" w:type="dxa"/>
            <w:vAlign w:val="center"/>
          </w:tcPr>
          <w:p w14:paraId="2FBE7F4B" w14:textId="77777777" w:rsidR="00016044" w:rsidRDefault="00016044" w:rsidP="007D39A5">
            <w:pPr>
              <w:pStyle w:val="ListBullet"/>
              <w:numPr>
                <w:ilvl w:val="0"/>
                <w:numId w:val="0"/>
              </w:numPr>
            </w:pPr>
            <w:r>
              <w:t>Grainger / Open Box</w:t>
            </w:r>
          </w:p>
        </w:tc>
      </w:tr>
      <w:tr w:rsidR="00016044" w14:paraId="0E961EAC" w14:textId="77777777">
        <w:trPr>
          <w:trHeight w:val="178"/>
        </w:trPr>
        <w:tc>
          <w:tcPr>
            <w:tcW w:w="3070" w:type="dxa"/>
            <w:vMerge/>
            <w:vAlign w:val="center"/>
          </w:tcPr>
          <w:p w14:paraId="62D7E5FB" w14:textId="77777777" w:rsidR="00016044" w:rsidRPr="00F539F5" w:rsidRDefault="00016044">
            <w:pPr>
              <w:spacing w:before="60" w:after="60" w:line="240" w:lineRule="atLeast"/>
              <w:rPr>
                <w:b/>
                <w:lang w:val="en-GB"/>
              </w:rPr>
            </w:pPr>
          </w:p>
        </w:tc>
        <w:tc>
          <w:tcPr>
            <w:tcW w:w="4469" w:type="dxa"/>
            <w:gridSpan w:val="2"/>
            <w:vAlign w:val="center"/>
          </w:tcPr>
          <w:p w14:paraId="0F9EAC12" w14:textId="77777777" w:rsidR="00016044" w:rsidRDefault="00016044" w:rsidP="007D39A5">
            <w:pPr>
              <w:pStyle w:val="ListBullet"/>
              <w:numPr>
                <w:ilvl w:val="0"/>
                <w:numId w:val="0"/>
              </w:numPr>
            </w:pPr>
            <w:r>
              <w:t>Confirmation of sprint ceremonies</w:t>
            </w:r>
          </w:p>
        </w:tc>
        <w:tc>
          <w:tcPr>
            <w:tcW w:w="2477" w:type="dxa"/>
            <w:vAlign w:val="center"/>
          </w:tcPr>
          <w:p w14:paraId="553BF8DE" w14:textId="77777777" w:rsidR="00016044" w:rsidRDefault="00016044" w:rsidP="007D39A5">
            <w:pPr>
              <w:pStyle w:val="ListBullet"/>
              <w:numPr>
                <w:ilvl w:val="0"/>
                <w:numId w:val="0"/>
              </w:numPr>
            </w:pPr>
            <w:r>
              <w:t>9</w:t>
            </w:r>
            <w:r w:rsidRPr="00C22E95">
              <w:rPr>
                <w:vertAlign w:val="superscript"/>
              </w:rPr>
              <w:t>th</w:t>
            </w:r>
            <w:r>
              <w:t xml:space="preserve"> Sep</w:t>
            </w:r>
          </w:p>
        </w:tc>
        <w:tc>
          <w:tcPr>
            <w:tcW w:w="4160" w:type="dxa"/>
            <w:vAlign w:val="center"/>
          </w:tcPr>
          <w:p w14:paraId="78C73DAD" w14:textId="77777777" w:rsidR="00016044" w:rsidRDefault="00016044" w:rsidP="007D39A5">
            <w:pPr>
              <w:pStyle w:val="ListBullet"/>
              <w:numPr>
                <w:ilvl w:val="0"/>
                <w:numId w:val="0"/>
              </w:numPr>
            </w:pPr>
            <w:r>
              <w:t>Grainger / Open Box</w:t>
            </w:r>
          </w:p>
        </w:tc>
      </w:tr>
      <w:tr w:rsidR="00016044" w14:paraId="7387A804" w14:textId="77777777">
        <w:trPr>
          <w:trHeight w:val="178"/>
        </w:trPr>
        <w:tc>
          <w:tcPr>
            <w:tcW w:w="3070" w:type="dxa"/>
            <w:vMerge/>
            <w:vAlign w:val="center"/>
          </w:tcPr>
          <w:p w14:paraId="302353AC" w14:textId="77777777" w:rsidR="00016044" w:rsidRPr="00F539F5" w:rsidRDefault="00016044">
            <w:pPr>
              <w:spacing w:before="60" w:after="60" w:line="240" w:lineRule="atLeast"/>
              <w:rPr>
                <w:b/>
                <w:lang w:val="en-GB"/>
              </w:rPr>
            </w:pPr>
          </w:p>
        </w:tc>
        <w:tc>
          <w:tcPr>
            <w:tcW w:w="4469" w:type="dxa"/>
            <w:gridSpan w:val="2"/>
            <w:vAlign w:val="center"/>
          </w:tcPr>
          <w:p w14:paraId="564DC73F" w14:textId="77777777" w:rsidR="00016044" w:rsidRDefault="00016044" w:rsidP="007D39A5">
            <w:pPr>
              <w:pStyle w:val="ListBullet"/>
              <w:numPr>
                <w:ilvl w:val="0"/>
                <w:numId w:val="0"/>
              </w:numPr>
            </w:pPr>
            <w:r>
              <w:t>Confirmation of Purchase Order</w:t>
            </w:r>
          </w:p>
        </w:tc>
        <w:tc>
          <w:tcPr>
            <w:tcW w:w="2477" w:type="dxa"/>
            <w:vAlign w:val="center"/>
          </w:tcPr>
          <w:p w14:paraId="00E1ACF5" w14:textId="77777777" w:rsidR="00016044" w:rsidRDefault="00016044" w:rsidP="007D39A5">
            <w:pPr>
              <w:pStyle w:val="ListBullet"/>
              <w:numPr>
                <w:ilvl w:val="0"/>
                <w:numId w:val="0"/>
              </w:numPr>
            </w:pPr>
            <w:r>
              <w:t>8</w:t>
            </w:r>
            <w:r w:rsidRPr="00A627DF">
              <w:rPr>
                <w:vertAlign w:val="superscript"/>
              </w:rPr>
              <w:t>th</w:t>
            </w:r>
            <w:r>
              <w:t xml:space="preserve"> Sep</w:t>
            </w:r>
          </w:p>
        </w:tc>
        <w:tc>
          <w:tcPr>
            <w:tcW w:w="4160" w:type="dxa"/>
            <w:vAlign w:val="center"/>
          </w:tcPr>
          <w:p w14:paraId="6CB4EA26" w14:textId="77777777" w:rsidR="00016044" w:rsidRDefault="00016044" w:rsidP="007D39A5">
            <w:pPr>
              <w:pStyle w:val="ListBullet"/>
              <w:numPr>
                <w:ilvl w:val="0"/>
                <w:numId w:val="0"/>
              </w:numPr>
            </w:pPr>
            <w:r>
              <w:t>Grainger</w:t>
            </w:r>
          </w:p>
        </w:tc>
      </w:tr>
      <w:tr w:rsidR="00016044" w14:paraId="1C4FF83A" w14:textId="77777777">
        <w:trPr>
          <w:trHeight w:val="178"/>
        </w:trPr>
        <w:tc>
          <w:tcPr>
            <w:tcW w:w="3070" w:type="dxa"/>
            <w:vMerge/>
            <w:vAlign w:val="center"/>
          </w:tcPr>
          <w:p w14:paraId="3645A2B5" w14:textId="77777777" w:rsidR="00016044" w:rsidRPr="00F539F5" w:rsidRDefault="00016044">
            <w:pPr>
              <w:spacing w:before="60" w:after="60" w:line="240" w:lineRule="atLeast"/>
              <w:rPr>
                <w:b/>
                <w:lang w:val="en-GB"/>
              </w:rPr>
            </w:pPr>
          </w:p>
        </w:tc>
        <w:tc>
          <w:tcPr>
            <w:tcW w:w="4469" w:type="dxa"/>
            <w:gridSpan w:val="2"/>
            <w:vAlign w:val="center"/>
          </w:tcPr>
          <w:p w14:paraId="287FB9F8" w14:textId="77777777" w:rsidR="00016044" w:rsidRDefault="00016044" w:rsidP="007D39A5">
            <w:pPr>
              <w:pStyle w:val="ListBullet"/>
              <w:numPr>
                <w:ilvl w:val="0"/>
                <w:numId w:val="0"/>
              </w:numPr>
            </w:pPr>
            <w:r>
              <w:t>Fine-tuning Jira</w:t>
            </w:r>
          </w:p>
        </w:tc>
        <w:tc>
          <w:tcPr>
            <w:tcW w:w="2477" w:type="dxa"/>
            <w:vAlign w:val="center"/>
          </w:tcPr>
          <w:p w14:paraId="470E2C1F" w14:textId="77777777" w:rsidR="00016044" w:rsidRDefault="00016044" w:rsidP="007D39A5">
            <w:pPr>
              <w:pStyle w:val="ListBullet"/>
              <w:numPr>
                <w:ilvl w:val="0"/>
                <w:numId w:val="0"/>
              </w:numPr>
            </w:pPr>
            <w:r>
              <w:t>14</w:t>
            </w:r>
            <w:r w:rsidRPr="00A34976">
              <w:rPr>
                <w:vertAlign w:val="superscript"/>
              </w:rPr>
              <w:t>th</w:t>
            </w:r>
            <w:r>
              <w:t xml:space="preserve"> Sep</w:t>
            </w:r>
          </w:p>
        </w:tc>
        <w:tc>
          <w:tcPr>
            <w:tcW w:w="4160" w:type="dxa"/>
            <w:vAlign w:val="center"/>
          </w:tcPr>
          <w:p w14:paraId="05BF709D" w14:textId="77777777" w:rsidR="00016044" w:rsidRDefault="00016044" w:rsidP="007D39A5">
            <w:pPr>
              <w:pStyle w:val="ListBullet"/>
              <w:numPr>
                <w:ilvl w:val="0"/>
                <w:numId w:val="0"/>
              </w:numPr>
            </w:pPr>
            <w:r>
              <w:t>Grainger / Open Box</w:t>
            </w:r>
          </w:p>
        </w:tc>
      </w:tr>
      <w:tr w:rsidR="00016044" w:rsidRPr="008E0703" w14:paraId="02562559" w14:textId="77777777">
        <w:trPr>
          <w:trHeight w:val="180"/>
        </w:trPr>
        <w:tc>
          <w:tcPr>
            <w:tcW w:w="3070" w:type="dxa"/>
            <w:vMerge w:val="restart"/>
            <w:shd w:val="clear" w:color="auto" w:fill="F2F2F2" w:themeFill="background1" w:themeFillShade="F2"/>
            <w:vAlign w:val="center"/>
            <w:hideMark/>
          </w:tcPr>
          <w:p w14:paraId="42F27D98" w14:textId="77777777" w:rsidR="00016044" w:rsidRPr="00F539F5" w:rsidRDefault="00016044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 w:rsidRPr="00F539F5">
              <w:rPr>
                <w:b/>
              </w:rPr>
              <w:t>Upcoming deliverables / feedback required</w:t>
            </w:r>
          </w:p>
        </w:tc>
        <w:tc>
          <w:tcPr>
            <w:tcW w:w="3045" w:type="dxa"/>
            <w:shd w:val="clear" w:color="auto" w:fill="F2F2F2" w:themeFill="background1" w:themeFillShade="F2"/>
            <w:vAlign w:val="center"/>
            <w:hideMark/>
          </w:tcPr>
          <w:p w14:paraId="6BC916B8" w14:textId="77777777" w:rsidR="00016044" w:rsidRPr="008E0703" w:rsidRDefault="00016044" w:rsidP="007D39A5">
            <w:pPr>
              <w:pStyle w:val="ListBullet"/>
              <w:numPr>
                <w:ilvl w:val="0"/>
                <w:numId w:val="0"/>
              </w:numPr>
            </w:pPr>
            <w:r w:rsidRPr="008E0703">
              <w:t>Item</w:t>
            </w:r>
          </w:p>
        </w:tc>
        <w:tc>
          <w:tcPr>
            <w:tcW w:w="1424" w:type="dxa"/>
            <w:shd w:val="clear" w:color="auto" w:fill="F2F2F2" w:themeFill="background1" w:themeFillShade="F2"/>
            <w:vAlign w:val="center"/>
            <w:hideMark/>
          </w:tcPr>
          <w:p w14:paraId="1C797D44" w14:textId="77777777" w:rsidR="00016044" w:rsidRPr="008E0703" w:rsidRDefault="00016044" w:rsidP="007D39A5">
            <w:pPr>
              <w:pStyle w:val="ListBullet"/>
              <w:numPr>
                <w:ilvl w:val="0"/>
                <w:numId w:val="0"/>
              </w:numPr>
            </w:pPr>
            <w:r w:rsidRPr="008E0703">
              <w:t>Due</w:t>
            </w:r>
          </w:p>
        </w:tc>
        <w:tc>
          <w:tcPr>
            <w:tcW w:w="2477" w:type="dxa"/>
            <w:shd w:val="clear" w:color="auto" w:fill="F2F2F2" w:themeFill="background1" w:themeFillShade="F2"/>
            <w:vAlign w:val="center"/>
            <w:hideMark/>
          </w:tcPr>
          <w:p w14:paraId="7BC76D3F" w14:textId="77777777" w:rsidR="00016044" w:rsidRPr="008E0703" w:rsidRDefault="00016044" w:rsidP="007D39A5">
            <w:pPr>
              <w:pStyle w:val="ListBullet"/>
              <w:numPr>
                <w:ilvl w:val="0"/>
                <w:numId w:val="0"/>
              </w:numPr>
            </w:pPr>
            <w:r w:rsidRPr="008E0703">
              <w:t>Responsible</w:t>
            </w:r>
          </w:p>
        </w:tc>
        <w:tc>
          <w:tcPr>
            <w:tcW w:w="4160" w:type="dxa"/>
            <w:shd w:val="clear" w:color="auto" w:fill="F2F2F2" w:themeFill="background1" w:themeFillShade="F2"/>
            <w:vAlign w:val="center"/>
          </w:tcPr>
          <w:p w14:paraId="2CB6F808" w14:textId="77777777" w:rsidR="00016044" w:rsidRPr="008E0703" w:rsidRDefault="00016044" w:rsidP="007D39A5">
            <w:pPr>
              <w:pStyle w:val="ListBullet"/>
              <w:numPr>
                <w:ilvl w:val="0"/>
                <w:numId w:val="0"/>
              </w:numPr>
            </w:pPr>
            <w:r w:rsidRPr="008E0703">
              <w:t>Status</w:t>
            </w:r>
          </w:p>
        </w:tc>
      </w:tr>
      <w:tr w:rsidR="00016044" w:rsidRPr="006218D6" w14:paraId="7C7CFE61" w14:textId="77777777">
        <w:trPr>
          <w:trHeight w:val="178"/>
        </w:trPr>
        <w:tc>
          <w:tcPr>
            <w:tcW w:w="3070" w:type="dxa"/>
            <w:vMerge/>
            <w:vAlign w:val="center"/>
          </w:tcPr>
          <w:p w14:paraId="3DE38406" w14:textId="77777777" w:rsidR="00016044" w:rsidRPr="00F539F5" w:rsidRDefault="00016044">
            <w:pPr>
              <w:spacing w:before="60" w:after="60" w:line="240" w:lineRule="atLeast"/>
              <w:rPr>
                <w:b/>
                <w:lang w:val="en-GB"/>
              </w:rPr>
            </w:pPr>
          </w:p>
        </w:tc>
        <w:tc>
          <w:tcPr>
            <w:tcW w:w="3045" w:type="dxa"/>
            <w:vAlign w:val="center"/>
          </w:tcPr>
          <w:p w14:paraId="5C4CB8F7" w14:textId="77777777" w:rsidR="00016044" w:rsidRDefault="00016044" w:rsidP="007D39A5">
            <w:pPr>
              <w:pStyle w:val="ListBullet"/>
              <w:numPr>
                <w:ilvl w:val="0"/>
                <w:numId w:val="0"/>
              </w:numPr>
            </w:pPr>
            <w:r>
              <w:t>Sprint 1 Demo</w:t>
            </w:r>
          </w:p>
        </w:tc>
        <w:tc>
          <w:tcPr>
            <w:tcW w:w="1424" w:type="dxa"/>
            <w:vAlign w:val="center"/>
          </w:tcPr>
          <w:p w14:paraId="0660C3F6" w14:textId="77777777" w:rsidR="00016044" w:rsidRDefault="00016044" w:rsidP="007D39A5">
            <w:pPr>
              <w:pStyle w:val="ListBullet"/>
              <w:numPr>
                <w:ilvl w:val="0"/>
                <w:numId w:val="0"/>
              </w:numPr>
            </w:pPr>
            <w:r>
              <w:t>2</w:t>
            </w:r>
            <w:r w:rsidRPr="00B95577">
              <w:rPr>
                <w:vertAlign w:val="superscript"/>
              </w:rPr>
              <w:t>nd</w:t>
            </w:r>
            <w:r>
              <w:t xml:space="preserve"> Oct</w:t>
            </w:r>
          </w:p>
        </w:tc>
        <w:tc>
          <w:tcPr>
            <w:tcW w:w="2477" w:type="dxa"/>
            <w:vAlign w:val="center"/>
          </w:tcPr>
          <w:p w14:paraId="494A5AE1" w14:textId="77777777" w:rsidR="00016044" w:rsidRDefault="00016044" w:rsidP="007D39A5">
            <w:pPr>
              <w:pStyle w:val="ListBullet"/>
              <w:numPr>
                <w:ilvl w:val="0"/>
                <w:numId w:val="0"/>
              </w:numPr>
            </w:pPr>
            <w:r>
              <w:t>Grainger / Open Box</w:t>
            </w:r>
          </w:p>
        </w:tc>
        <w:tc>
          <w:tcPr>
            <w:tcW w:w="4160" w:type="dxa"/>
            <w:shd w:val="clear" w:color="auto" w:fill="92D050"/>
            <w:vAlign w:val="center"/>
          </w:tcPr>
          <w:p w14:paraId="448D5184" w14:textId="77777777" w:rsidR="00016044" w:rsidRDefault="00016044" w:rsidP="007D39A5">
            <w:pPr>
              <w:pStyle w:val="ListBullet"/>
              <w:numPr>
                <w:ilvl w:val="0"/>
                <w:numId w:val="0"/>
              </w:numPr>
            </w:pPr>
            <w:r>
              <w:t xml:space="preserve">Rescheduled to align with Sam’s visit </w:t>
            </w:r>
          </w:p>
        </w:tc>
      </w:tr>
      <w:tr w:rsidR="00016044" w:rsidRPr="006218D6" w14:paraId="1F65DF9D" w14:textId="77777777">
        <w:trPr>
          <w:trHeight w:val="178"/>
        </w:trPr>
        <w:tc>
          <w:tcPr>
            <w:tcW w:w="3070" w:type="dxa"/>
            <w:vMerge/>
            <w:vAlign w:val="center"/>
          </w:tcPr>
          <w:p w14:paraId="6237CFBD" w14:textId="77777777" w:rsidR="00016044" w:rsidRPr="00F539F5" w:rsidRDefault="00016044">
            <w:pPr>
              <w:spacing w:before="60" w:after="60" w:line="240" w:lineRule="atLeast"/>
              <w:rPr>
                <w:b/>
                <w:lang w:val="en-GB"/>
              </w:rPr>
            </w:pPr>
          </w:p>
        </w:tc>
        <w:tc>
          <w:tcPr>
            <w:tcW w:w="3045" w:type="dxa"/>
            <w:vAlign w:val="center"/>
          </w:tcPr>
          <w:p w14:paraId="12297349" w14:textId="77777777" w:rsidR="00016044" w:rsidRDefault="00016044" w:rsidP="007D39A5">
            <w:pPr>
              <w:pStyle w:val="ListBullet"/>
              <w:numPr>
                <w:ilvl w:val="0"/>
                <w:numId w:val="0"/>
              </w:numPr>
            </w:pPr>
            <w:r>
              <w:t>Refinement</w:t>
            </w:r>
          </w:p>
        </w:tc>
        <w:tc>
          <w:tcPr>
            <w:tcW w:w="1424" w:type="dxa"/>
            <w:vAlign w:val="center"/>
          </w:tcPr>
          <w:p w14:paraId="5B386107" w14:textId="77777777" w:rsidR="00016044" w:rsidRDefault="00016044" w:rsidP="007D39A5">
            <w:pPr>
              <w:pStyle w:val="ListBullet"/>
              <w:numPr>
                <w:ilvl w:val="0"/>
                <w:numId w:val="0"/>
              </w:numPr>
            </w:pPr>
            <w:r>
              <w:t>3</w:t>
            </w:r>
            <w:r w:rsidRPr="007D17AB">
              <w:rPr>
                <w:vertAlign w:val="superscript"/>
              </w:rPr>
              <w:t>rd</w:t>
            </w:r>
            <w:r>
              <w:t xml:space="preserve"> Oct</w:t>
            </w:r>
          </w:p>
        </w:tc>
        <w:tc>
          <w:tcPr>
            <w:tcW w:w="2477" w:type="dxa"/>
            <w:vAlign w:val="center"/>
          </w:tcPr>
          <w:p w14:paraId="1CEF3B83" w14:textId="77777777" w:rsidR="00016044" w:rsidRDefault="00016044" w:rsidP="007D39A5">
            <w:pPr>
              <w:pStyle w:val="ListBullet"/>
              <w:numPr>
                <w:ilvl w:val="0"/>
                <w:numId w:val="0"/>
              </w:numPr>
            </w:pPr>
            <w:r>
              <w:t>Grainger / Open Box</w:t>
            </w:r>
          </w:p>
        </w:tc>
        <w:tc>
          <w:tcPr>
            <w:tcW w:w="4160" w:type="dxa"/>
            <w:shd w:val="clear" w:color="auto" w:fill="92D050"/>
            <w:vAlign w:val="center"/>
          </w:tcPr>
          <w:p w14:paraId="20CACEA2" w14:textId="77777777" w:rsidR="00016044" w:rsidRDefault="00016044" w:rsidP="007D39A5">
            <w:pPr>
              <w:pStyle w:val="ListBullet"/>
              <w:numPr>
                <w:ilvl w:val="0"/>
                <w:numId w:val="0"/>
              </w:numPr>
            </w:pPr>
            <w:r>
              <w:t xml:space="preserve">Rescheduled to align with Sam’s visit </w:t>
            </w:r>
          </w:p>
        </w:tc>
      </w:tr>
      <w:tr w:rsidR="00016044" w:rsidRPr="006218D6" w14:paraId="3635BFF5" w14:textId="77777777">
        <w:trPr>
          <w:trHeight w:val="178"/>
        </w:trPr>
        <w:tc>
          <w:tcPr>
            <w:tcW w:w="3070" w:type="dxa"/>
            <w:vMerge/>
            <w:vAlign w:val="center"/>
          </w:tcPr>
          <w:p w14:paraId="22405DCF" w14:textId="77777777" w:rsidR="00016044" w:rsidRPr="00F539F5" w:rsidRDefault="00016044">
            <w:pPr>
              <w:spacing w:before="60" w:after="60" w:line="240" w:lineRule="atLeast"/>
              <w:rPr>
                <w:b/>
                <w:lang w:val="en-GB"/>
              </w:rPr>
            </w:pPr>
          </w:p>
        </w:tc>
        <w:tc>
          <w:tcPr>
            <w:tcW w:w="3045" w:type="dxa"/>
            <w:vAlign w:val="center"/>
          </w:tcPr>
          <w:p w14:paraId="1A5B8486" w14:textId="77777777" w:rsidR="00016044" w:rsidRPr="00776148" w:rsidRDefault="00016044" w:rsidP="007D39A5">
            <w:pPr>
              <w:pStyle w:val="ListBullet"/>
              <w:numPr>
                <w:ilvl w:val="0"/>
                <w:numId w:val="0"/>
              </w:numPr>
            </w:pPr>
            <w:r>
              <w:t>Sprint 1 UAT</w:t>
            </w:r>
          </w:p>
        </w:tc>
        <w:tc>
          <w:tcPr>
            <w:tcW w:w="1424" w:type="dxa"/>
            <w:vAlign w:val="center"/>
          </w:tcPr>
          <w:p w14:paraId="43F7D69B" w14:textId="77777777" w:rsidR="00016044" w:rsidRDefault="00016044" w:rsidP="007D39A5">
            <w:pPr>
              <w:pStyle w:val="ListBullet"/>
              <w:numPr>
                <w:ilvl w:val="0"/>
                <w:numId w:val="0"/>
              </w:numPr>
            </w:pPr>
            <w:r>
              <w:t>2</w:t>
            </w:r>
            <w:r w:rsidRPr="005E2B4E">
              <w:rPr>
                <w:vertAlign w:val="superscript"/>
              </w:rPr>
              <w:t>nd</w:t>
            </w:r>
            <w:r>
              <w:t xml:space="preserve"> Oct</w:t>
            </w:r>
          </w:p>
        </w:tc>
        <w:tc>
          <w:tcPr>
            <w:tcW w:w="2477" w:type="dxa"/>
            <w:vAlign w:val="center"/>
          </w:tcPr>
          <w:p w14:paraId="15F0CE8E" w14:textId="77777777" w:rsidR="00016044" w:rsidRDefault="00016044" w:rsidP="007D39A5">
            <w:pPr>
              <w:pStyle w:val="ListBullet"/>
              <w:numPr>
                <w:ilvl w:val="0"/>
                <w:numId w:val="0"/>
              </w:numPr>
            </w:pPr>
            <w:r>
              <w:t>Grainger</w:t>
            </w:r>
          </w:p>
        </w:tc>
        <w:tc>
          <w:tcPr>
            <w:tcW w:w="4160" w:type="dxa"/>
            <w:shd w:val="clear" w:color="auto" w:fill="92D050"/>
            <w:vAlign w:val="center"/>
          </w:tcPr>
          <w:p w14:paraId="5230D3AF" w14:textId="77777777" w:rsidR="00016044" w:rsidRPr="006218D6" w:rsidRDefault="00016044" w:rsidP="007D39A5">
            <w:pPr>
              <w:pStyle w:val="ListBullet"/>
              <w:numPr>
                <w:ilvl w:val="0"/>
                <w:numId w:val="0"/>
              </w:numPr>
            </w:pPr>
            <w:r>
              <w:t>1 week</w:t>
            </w:r>
          </w:p>
        </w:tc>
      </w:tr>
      <w:tr w:rsidR="00016044" w:rsidRPr="00241839" w14:paraId="7049DEAC" w14:textId="77777777">
        <w:trPr>
          <w:trHeight w:val="65"/>
        </w:trPr>
        <w:tc>
          <w:tcPr>
            <w:tcW w:w="3070" w:type="dxa"/>
            <w:shd w:val="clear" w:color="auto" w:fill="F2F2F2" w:themeFill="background1" w:themeFillShade="F2"/>
            <w:vAlign w:val="center"/>
          </w:tcPr>
          <w:p w14:paraId="4711FC9C" w14:textId="77777777" w:rsidR="00016044" w:rsidRPr="00F539F5" w:rsidRDefault="00016044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>
              <w:rPr>
                <w:b/>
              </w:rPr>
              <w:lastRenderedPageBreak/>
              <w:t>Discussions/Risks /Issues</w:t>
            </w:r>
          </w:p>
        </w:tc>
        <w:tc>
          <w:tcPr>
            <w:tcW w:w="11106" w:type="dxa"/>
            <w:gridSpan w:val="4"/>
            <w:vAlign w:val="center"/>
          </w:tcPr>
          <w:p w14:paraId="1814C803" w14:textId="77777777" w:rsidR="00016044" w:rsidRPr="00241839" w:rsidRDefault="00016044" w:rsidP="007D39A5">
            <w:pPr>
              <w:pStyle w:val="ListBullet"/>
            </w:pPr>
            <w:r>
              <w:t xml:space="preserve">Open Box is reviewing items in sprint 1 &amp; 2 to ensure dependencies will not impact our velocity. This will result in some cards moving between sprint 1 &amp; 2. </w:t>
            </w:r>
          </w:p>
        </w:tc>
      </w:tr>
      <w:tr w:rsidR="00016044" w:rsidRPr="004C7753" w14:paraId="039CC7E7" w14:textId="77777777">
        <w:tc>
          <w:tcPr>
            <w:tcW w:w="3070" w:type="dxa"/>
            <w:shd w:val="clear" w:color="auto" w:fill="F2F2F2" w:themeFill="background1" w:themeFillShade="F2"/>
            <w:vAlign w:val="center"/>
            <w:hideMark/>
          </w:tcPr>
          <w:p w14:paraId="5CF0668B" w14:textId="77777777" w:rsidR="00016044" w:rsidRPr="00F539F5" w:rsidRDefault="00016044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 w:rsidRPr="00F539F5">
              <w:rPr>
                <w:b/>
              </w:rPr>
              <w:t>Personnel Notes</w:t>
            </w:r>
          </w:p>
        </w:tc>
        <w:tc>
          <w:tcPr>
            <w:tcW w:w="11106" w:type="dxa"/>
            <w:gridSpan w:val="4"/>
            <w:vAlign w:val="center"/>
          </w:tcPr>
          <w:p w14:paraId="0D9AB84B" w14:textId="77777777" w:rsidR="00016044" w:rsidRPr="004C7753" w:rsidRDefault="00016044" w:rsidP="007D39A5">
            <w:pPr>
              <w:pStyle w:val="ListBullet"/>
            </w:pPr>
            <w:r>
              <w:t>Holiday in South Africa on Monday 25</w:t>
            </w:r>
            <w:r w:rsidRPr="005F6BC1">
              <w:rPr>
                <w:vertAlign w:val="superscript"/>
              </w:rPr>
              <w:t>th</w:t>
            </w:r>
            <w:r>
              <w:t xml:space="preserve"> September</w:t>
            </w:r>
          </w:p>
        </w:tc>
      </w:tr>
    </w:tbl>
    <w:p w14:paraId="4E306054" w14:textId="77777777" w:rsidR="00016044" w:rsidRDefault="00016044" w:rsidP="000251E2">
      <w:pPr>
        <w:spacing w:line="240" w:lineRule="auto"/>
        <w:rPr>
          <w:color w:val="595959" w:themeColor="text1" w:themeTint="A6"/>
          <w:sz w:val="28"/>
        </w:rPr>
      </w:pPr>
    </w:p>
    <w:sectPr w:rsidR="00016044" w:rsidSect="00132D2D">
      <w:headerReference w:type="default" r:id="rId21"/>
      <w:footerReference w:type="default" r:id="rId22"/>
      <w:headerReference w:type="first" r:id="rId23"/>
      <w:footerReference w:type="first" r:id="rId24"/>
      <w:pgSz w:w="15842" w:h="12242" w:orient="landscape" w:code="1"/>
      <w:pgMar w:top="1418" w:right="1701" w:bottom="1418" w:left="1701" w:header="567" w:footer="567" w:gutter="0"/>
      <w:paperSrc w:first="7" w:other="7"/>
      <w:pgNumType w:start="1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06FF85" w14:textId="77777777" w:rsidR="002E3411" w:rsidRDefault="002E3411">
      <w:r>
        <w:separator/>
      </w:r>
    </w:p>
  </w:endnote>
  <w:endnote w:type="continuationSeparator" w:id="0">
    <w:p w14:paraId="025BF283" w14:textId="77777777" w:rsidR="002E3411" w:rsidRDefault="002E3411">
      <w:r>
        <w:continuationSeparator/>
      </w:r>
    </w:p>
  </w:endnote>
  <w:endnote w:type="continuationNotice" w:id="1">
    <w:p w14:paraId="0E160C08" w14:textId="77777777" w:rsidR="002E3411" w:rsidRDefault="002E3411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G Times (W1)">
    <w:altName w:val="Times New Roman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9CF564" w14:textId="7EBEB4A7" w:rsidR="00CB609A" w:rsidRPr="00132D2D" w:rsidRDefault="006B2601" w:rsidP="00132D2D">
    <w:pPr>
      <w:rPr>
        <w:b/>
        <w:color w:val="7F7F7F"/>
        <w:sz w:val="18"/>
      </w:rPr>
    </w:pPr>
    <w:r>
      <w:rPr>
        <w:noProof/>
        <w:lang w:val="en-ZA" w:eastAsia="en-ZA"/>
      </w:rPr>
      <w:drawing>
        <wp:anchor distT="0" distB="0" distL="114300" distR="114300" simplePos="0" relativeHeight="251658242" behindDoc="0" locked="0" layoutInCell="1" allowOverlap="1" wp14:anchorId="17FCD394" wp14:editId="594D96A0">
          <wp:simplePos x="0" y="0"/>
          <wp:positionH relativeFrom="column">
            <wp:posOffset>7300176</wp:posOffset>
          </wp:positionH>
          <wp:positionV relativeFrom="paragraph">
            <wp:posOffset>-137759</wp:posOffset>
          </wp:positionV>
          <wp:extent cx="1374775" cy="436880"/>
          <wp:effectExtent l="0" t="0" r="0" b="0"/>
          <wp:wrapNone/>
          <wp:docPr id="23" name="Picture 23" descr="ob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3" descr="ob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74775" cy="4368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3CE47C57" w:rsidRPr="0BD9AA5C">
      <w:rPr>
        <w:b/>
        <w:color w:val="7F7F7F"/>
        <w:sz w:val="18"/>
        <w:szCs w:val="18"/>
      </w:rPr>
      <w:t xml:space="preserve"> Project Management Review - </w:t>
    </w:r>
    <w:r w:rsidR="00132D2D" w:rsidRPr="0BD9AA5C">
      <w:rPr>
        <w:b/>
        <w:color w:val="7F7F7F"/>
        <w:sz w:val="18"/>
        <w:szCs w:val="18"/>
      </w:rPr>
      <w:fldChar w:fldCharType="begin"/>
    </w:r>
    <w:r w:rsidR="00132D2D" w:rsidRPr="0BD9AA5C">
      <w:rPr>
        <w:b/>
        <w:color w:val="7F7F7F"/>
        <w:sz w:val="18"/>
        <w:szCs w:val="18"/>
      </w:rPr>
      <w:instrText xml:space="preserve"> DOCPROPERTY  Category  \* MERGEFORMAT </w:instrText>
    </w:r>
    <w:r w:rsidR="00132D2D" w:rsidRPr="0BD9AA5C">
      <w:rPr>
        <w:b/>
        <w:color w:val="7F7F7F"/>
        <w:sz w:val="18"/>
        <w:szCs w:val="18"/>
      </w:rPr>
      <w:fldChar w:fldCharType="separate"/>
    </w:r>
    <w:r w:rsidR="00FC2981">
      <w:rPr>
        <w:b/>
        <w:color w:val="7F7F7F"/>
        <w:sz w:val="18"/>
        <w:szCs w:val="18"/>
      </w:rPr>
      <w:t>Grainger PLC</w:t>
    </w:r>
    <w:r w:rsidR="00132D2D" w:rsidRPr="0BD9AA5C">
      <w:rPr>
        <w:b/>
        <w:color w:val="7F7F7F"/>
        <w:sz w:val="18"/>
        <w:szCs w:val="18"/>
      </w:rPr>
      <w:fldChar w:fldCharType="end"/>
    </w:r>
    <w:r w:rsidR="3CE47C57" w:rsidRPr="0BD9AA5C">
      <w:rPr>
        <w:b/>
        <w:color w:val="7F7F7F"/>
        <w:sz w:val="18"/>
        <w:szCs w:val="18"/>
      </w:rPr>
      <w:t xml:space="preserve"> - </w:t>
    </w:r>
    <w:r w:rsidR="00132D2D" w:rsidRPr="0BD9AA5C">
      <w:rPr>
        <w:b/>
        <w:color w:val="7F7F7F"/>
        <w:sz w:val="18"/>
        <w:szCs w:val="18"/>
      </w:rPr>
      <w:fldChar w:fldCharType="begin"/>
    </w:r>
    <w:r w:rsidR="00132D2D" w:rsidRPr="0BD9AA5C">
      <w:rPr>
        <w:b/>
        <w:color w:val="7F7F7F"/>
        <w:sz w:val="18"/>
        <w:szCs w:val="18"/>
      </w:rPr>
      <w:instrText xml:space="preserve"> DOCPROPERTY  Title  \* MERGEFORMAT </w:instrText>
    </w:r>
    <w:r w:rsidR="00132D2D" w:rsidRPr="0BD9AA5C">
      <w:rPr>
        <w:b/>
        <w:color w:val="7F7F7F"/>
        <w:sz w:val="18"/>
        <w:szCs w:val="18"/>
      </w:rPr>
      <w:fldChar w:fldCharType="separate"/>
    </w:r>
    <w:r w:rsidR="00FC2981">
      <w:rPr>
        <w:b/>
        <w:color w:val="7F7F7F"/>
        <w:sz w:val="18"/>
        <w:szCs w:val="18"/>
      </w:rPr>
      <w:t>End of Tenancy</w:t>
    </w:r>
    <w:r w:rsidR="00132D2D" w:rsidRPr="0BD9AA5C">
      <w:rPr>
        <w:b/>
        <w:color w:val="7F7F7F"/>
        <w:sz w:val="18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39C0C8" w14:textId="77777777" w:rsidR="003955EC" w:rsidRPr="003955EC" w:rsidRDefault="003955EC" w:rsidP="003955EC">
    <w:pPr>
      <w:rPr>
        <w:b/>
        <w:color w:val="7F7F7F"/>
        <w:sz w:val="18"/>
      </w:rPr>
    </w:pPr>
  </w:p>
  <w:p w14:paraId="62A57259" w14:textId="77777777" w:rsidR="003955EC" w:rsidRPr="003955EC" w:rsidRDefault="006B2601" w:rsidP="003955EC">
    <w:pPr>
      <w:rPr>
        <w:b/>
        <w:color w:val="7F7F7F"/>
        <w:sz w:val="18"/>
      </w:rPr>
    </w:pPr>
    <w:r>
      <w:rPr>
        <w:noProof/>
        <w:lang w:val="en-ZA" w:eastAsia="en-ZA"/>
      </w:rPr>
      <w:drawing>
        <wp:anchor distT="0" distB="0" distL="114300" distR="114300" simplePos="0" relativeHeight="251658240" behindDoc="0" locked="0" layoutInCell="1" allowOverlap="1" wp14:anchorId="53777BBE" wp14:editId="29D3022A">
          <wp:simplePos x="0" y="0"/>
          <wp:positionH relativeFrom="column">
            <wp:posOffset>7310120</wp:posOffset>
          </wp:positionH>
          <wp:positionV relativeFrom="paragraph">
            <wp:posOffset>4445</wp:posOffset>
          </wp:positionV>
          <wp:extent cx="1374775" cy="436880"/>
          <wp:effectExtent l="0" t="0" r="0" b="0"/>
          <wp:wrapNone/>
          <wp:docPr id="18" name="Picture 18" descr="ob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8" descr="ob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74775" cy="4368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0020BB4B" w14:textId="478C02B9" w:rsidR="003955EC" w:rsidRPr="003955EC" w:rsidRDefault="00132D2D" w:rsidP="00540A0A">
    <w:pPr>
      <w:rPr>
        <w:b/>
        <w:color w:val="7F7F7F"/>
        <w:sz w:val="18"/>
      </w:rPr>
    </w:pPr>
    <w:r>
      <w:rPr>
        <w:b/>
        <w:color w:val="7F7F7F"/>
        <w:sz w:val="18"/>
      </w:rPr>
      <w:t xml:space="preserve">Project Management Review - </w:t>
    </w:r>
    <w:r w:rsidR="003955EC" w:rsidRPr="003955EC">
      <w:rPr>
        <w:b/>
        <w:color w:val="7F7F7F"/>
        <w:sz w:val="18"/>
      </w:rPr>
      <w:fldChar w:fldCharType="begin"/>
    </w:r>
    <w:r w:rsidR="003955EC" w:rsidRPr="003955EC">
      <w:rPr>
        <w:b/>
        <w:color w:val="7F7F7F"/>
        <w:sz w:val="18"/>
      </w:rPr>
      <w:instrText xml:space="preserve"> DOCPROPERTY  Category  \* MERGEFORMAT </w:instrText>
    </w:r>
    <w:r w:rsidR="003955EC" w:rsidRPr="003955EC">
      <w:rPr>
        <w:b/>
        <w:color w:val="7F7F7F"/>
        <w:sz w:val="18"/>
      </w:rPr>
      <w:fldChar w:fldCharType="separate"/>
    </w:r>
    <w:r w:rsidR="00FC2981">
      <w:rPr>
        <w:b/>
        <w:color w:val="7F7F7F"/>
        <w:sz w:val="18"/>
      </w:rPr>
      <w:t>Grainger PLC</w:t>
    </w:r>
    <w:r w:rsidR="003955EC" w:rsidRPr="003955EC">
      <w:rPr>
        <w:b/>
        <w:color w:val="7F7F7F"/>
        <w:sz w:val="18"/>
      </w:rPr>
      <w:fldChar w:fldCharType="end"/>
    </w:r>
    <w:r w:rsidR="003955EC" w:rsidRPr="003955EC">
      <w:rPr>
        <w:b/>
        <w:color w:val="7F7F7F"/>
        <w:sz w:val="18"/>
      </w:rPr>
      <w:t xml:space="preserve"> - </w:t>
    </w:r>
    <w:r w:rsidR="003955EC" w:rsidRPr="003955EC">
      <w:rPr>
        <w:b/>
        <w:color w:val="7F7F7F"/>
        <w:sz w:val="18"/>
      </w:rPr>
      <w:fldChar w:fldCharType="begin"/>
    </w:r>
    <w:r w:rsidR="003955EC" w:rsidRPr="003955EC">
      <w:rPr>
        <w:b/>
        <w:color w:val="7F7F7F"/>
        <w:sz w:val="18"/>
      </w:rPr>
      <w:instrText xml:space="preserve"> DOCPROPERTY  Title  \* MERGEFORMAT </w:instrText>
    </w:r>
    <w:r w:rsidR="003955EC" w:rsidRPr="003955EC">
      <w:rPr>
        <w:b/>
        <w:color w:val="7F7F7F"/>
        <w:sz w:val="18"/>
      </w:rPr>
      <w:fldChar w:fldCharType="separate"/>
    </w:r>
    <w:r w:rsidR="00FC2981">
      <w:rPr>
        <w:b/>
        <w:color w:val="7F7F7F"/>
        <w:sz w:val="18"/>
      </w:rPr>
      <w:t>End of Tenancy</w:t>
    </w:r>
    <w:r w:rsidR="003955EC" w:rsidRPr="003955EC">
      <w:rPr>
        <w:b/>
        <w:color w:val="7F7F7F"/>
        <w:sz w:val="18"/>
      </w:rPr>
      <w:fldChar w:fldCharType="end"/>
    </w:r>
  </w:p>
  <w:p w14:paraId="02BDE280" w14:textId="77777777" w:rsidR="00CB609A" w:rsidRDefault="00CB609A" w:rsidP="000E6779">
    <w:pPr>
      <w:pStyle w:val="Footer"/>
      <w:pBdr>
        <w:top w:val="none" w:sz="0" w:space="0" w:color="auto"/>
        <w:between w:val="none" w:sz="0" w:space="0" w:color="auto"/>
      </w:pBd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380C69" w14:textId="77777777" w:rsidR="002E3411" w:rsidRDefault="002E3411">
      <w:r>
        <w:separator/>
      </w:r>
    </w:p>
  </w:footnote>
  <w:footnote w:type="continuationSeparator" w:id="0">
    <w:p w14:paraId="5E81975B" w14:textId="77777777" w:rsidR="002E3411" w:rsidRDefault="002E3411">
      <w:r>
        <w:continuationSeparator/>
      </w:r>
    </w:p>
  </w:footnote>
  <w:footnote w:type="continuationNotice" w:id="1">
    <w:p w14:paraId="6B3D268D" w14:textId="77777777" w:rsidR="002E3411" w:rsidRDefault="002E3411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C10B0E" w14:textId="77777777" w:rsidR="00CB609A" w:rsidRDefault="00094627" w:rsidP="00094627">
    <w:pPr>
      <w:spacing w:line="220" w:lineRule="atLeast"/>
      <w:ind w:left="2127" w:right="-1027" w:firstLine="709"/>
      <w:jc w:val="right"/>
      <w:rPr>
        <w:b/>
      </w:rPr>
    </w:pPr>
    <w:r>
      <w:rPr>
        <w:b/>
        <w:noProof/>
        <w:lang w:val="en-ZA" w:eastAsia="en-ZA"/>
      </w:rPr>
      <w:drawing>
        <wp:anchor distT="0" distB="0" distL="114300" distR="114300" simplePos="0" relativeHeight="251658241" behindDoc="1" locked="0" layoutInCell="1" allowOverlap="1" wp14:anchorId="48552DDF" wp14:editId="06CD95EA">
          <wp:simplePos x="0" y="0"/>
          <wp:positionH relativeFrom="column">
            <wp:posOffset>6777918</wp:posOffset>
          </wp:positionH>
          <wp:positionV relativeFrom="paragraph">
            <wp:posOffset>-1641</wp:posOffset>
          </wp:positionV>
          <wp:extent cx="895350" cy="158750"/>
          <wp:effectExtent l="0" t="0" r="0" b="0"/>
          <wp:wrapNone/>
          <wp:docPr id="19" name="Picture 19" descr="smallBoxe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9" descr="smallBoxes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95350" cy="1587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3CE47C57" w:rsidRPr="0BD9AA5C">
      <w:rPr>
        <w:sz w:val="17"/>
        <w:szCs w:val="17"/>
      </w:rPr>
      <w:t xml:space="preserve">            </w:t>
    </w:r>
    <w:r>
      <w:rPr>
        <w:sz w:val="17"/>
      </w:rPr>
      <w:tab/>
    </w:r>
    <w:r>
      <w:rPr>
        <w:sz w:val="17"/>
      </w:rPr>
      <w:tab/>
    </w:r>
    <w:r>
      <w:rPr>
        <w:sz w:val="17"/>
      </w:rPr>
      <w:tab/>
    </w:r>
    <w:r w:rsidR="3CE47C57" w:rsidRPr="0BD9AA5C">
      <w:rPr>
        <w:sz w:val="17"/>
        <w:szCs w:val="17"/>
      </w:rPr>
      <w:t xml:space="preserve">Page </w:t>
    </w:r>
    <w:r w:rsidR="00DF69B4" w:rsidRPr="0BD9AA5C">
      <w:rPr>
        <w:sz w:val="17"/>
        <w:szCs w:val="17"/>
      </w:rPr>
      <w:fldChar w:fldCharType="begin"/>
    </w:r>
    <w:r w:rsidR="00DF69B4" w:rsidRPr="0BD9AA5C">
      <w:rPr>
        <w:sz w:val="17"/>
        <w:szCs w:val="17"/>
      </w:rPr>
      <w:instrText xml:space="preserve"> PAGE </w:instrText>
    </w:r>
    <w:r w:rsidR="00DF69B4" w:rsidRPr="0BD9AA5C">
      <w:rPr>
        <w:sz w:val="17"/>
        <w:szCs w:val="17"/>
      </w:rPr>
      <w:fldChar w:fldCharType="separate"/>
    </w:r>
    <w:r w:rsidR="3CE47C57" w:rsidRPr="0BD9AA5C">
      <w:rPr>
        <w:sz w:val="17"/>
        <w:szCs w:val="17"/>
      </w:rPr>
      <w:t>2</w:t>
    </w:r>
    <w:r w:rsidR="00DF69B4" w:rsidRPr="0BD9AA5C">
      <w:rPr>
        <w:sz w:val="17"/>
        <w:szCs w:val="17"/>
      </w:rPr>
      <w:fldChar w:fldCharType="end"/>
    </w:r>
    <w:r w:rsidR="3CE47C57" w:rsidRPr="0BD9AA5C">
      <w:rPr>
        <w:sz w:val="17"/>
        <w:szCs w:val="17"/>
      </w:rPr>
      <w:t xml:space="preserve"> of </w:t>
    </w:r>
    <w:r w:rsidR="00DF69B4" w:rsidRPr="0BD9AA5C">
      <w:rPr>
        <w:sz w:val="17"/>
        <w:szCs w:val="17"/>
      </w:rPr>
      <w:fldChar w:fldCharType="begin"/>
    </w:r>
    <w:r w:rsidR="00DF69B4" w:rsidRPr="0BD9AA5C">
      <w:rPr>
        <w:sz w:val="17"/>
        <w:szCs w:val="17"/>
      </w:rPr>
      <w:instrText xml:space="preserve"> NUMPAGES </w:instrText>
    </w:r>
    <w:r w:rsidR="00DF69B4" w:rsidRPr="0BD9AA5C">
      <w:rPr>
        <w:sz w:val="17"/>
        <w:szCs w:val="17"/>
      </w:rPr>
      <w:fldChar w:fldCharType="separate"/>
    </w:r>
    <w:r w:rsidR="3CE47C57" w:rsidRPr="0BD9AA5C">
      <w:rPr>
        <w:sz w:val="17"/>
        <w:szCs w:val="17"/>
      </w:rPr>
      <w:t>2</w:t>
    </w:r>
    <w:r w:rsidR="00DF69B4" w:rsidRPr="0BD9AA5C">
      <w:rPr>
        <w:sz w:val="17"/>
        <w:szCs w:val="17"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B2001A" w14:textId="77777777" w:rsidR="00CB609A" w:rsidRPr="003955EC" w:rsidRDefault="3CE47C57" w:rsidP="003955EC">
    <w:r>
      <w:rPr>
        <w:noProof/>
      </w:rPr>
      <w:drawing>
        <wp:inline distT="0" distB="0" distL="0" distR="0" wp14:anchorId="10986B5E" wp14:editId="7503FEEB">
          <wp:extent cx="6607811" cy="43180"/>
          <wp:effectExtent l="0" t="0" r="0" b="0"/>
          <wp:docPr id="670235108" name="Picture 670235108" descr="wordStrip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607811" cy="4318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24B6B6C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24C5A72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" w15:restartNumberingAfterBreak="0">
    <w:nsid w:val="025A55C7"/>
    <w:multiLevelType w:val="multilevel"/>
    <w:tmpl w:val="29D0562E"/>
    <w:numStyleLink w:val="StyleOutlinenumbered"/>
  </w:abstractNum>
  <w:abstractNum w:abstractNumId="3" w15:restartNumberingAfterBreak="0">
    <w:nsid w:val="06964712"/>
    <w:multiLevelType w:val="multilevel"/>
    <w:tmpl w:val="572A7FF0"/>
    <w:styleLink w:val="StyleBulleted"/>
    <w:lvl w:ilvl="0">
      <w:start w:val="1"/>
      <w:numFmt w:val="bullet"/>
      <w:lvlText w:val=""/>
      <w:lvlJc w:val="left"/>
      <w:pPr>
        <w:tabs>
          <w:tab w:val="num" w:pos="1134"/>
        </w:tabs>
        <w:ind w:left="1134" w:hanging="425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43"/>
        </w:tabs>
        <w:ind w:left="1843" w:hanging="425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552"/>
        </w:tabs>
        <w:ind w:left="2552" w:hanging="426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8291"/>
        </w:tabs>
        <w:ind w:left="829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9011"/>
        </w:tabs>
        <w:ind w:left="901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9731"/>
        </w:tabs>
        <w:ind w:left="973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10451"/>
        </w:tabs>
        <w:ind w:left="1045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11171"/>
        </w:tabs>
        <w:ind w:left="1117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11891"/>
        </w:tabs>
        <w:ind w:left="11891" w:hanging="360"/>
      </w:pPr>
      <w:rPr>
        <w:rFonts w:ascii="Wingdings" w:hAnsi="Wingdings" w:hint="default"/>
      </w:rPr>
    </w:lvl>
  </w:abstractNum>
  <w:abstractNum w:abstractNumId="4" w15:restartNumberingAfterBreak="0">
    <w:nsid w:val="1168059C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5" w15:restartNumberingAfterBreak="0">
    <w:nsid w:val="216009F2"/>
    <w:multiLevelType w:val="hybridMultilevel"/>
    <w:tmpl w:val="65365EC6"/>
    <w:lvl w:ilvl="0" w:tplc="1C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7F3D93"/>
    <w:multiLevelType w:val="multilevel"/>
    <w:tmpl w:val="29D0562E"/>
    <w:numStyleLink w:val="StyleOutlinenumbered"/>
  </w:abstractNum>
  <w:abstractNum w:abstractNumId="7" w15:restartNumberingAfterBreak="0">
    <w:nsid w:val="28FF03C8"/>
    <w:multiLevelType w:val="multilevel"/>
    <w:tmpl w:val="572A7FF0"/>
    <w:numStyleLink w:val="StyleBulleted"/>
  </w:abstractNum>
  <w:abstractNum w:abstractNumId="8" w15:restartNumberingAfterBreak="0">
    <w:nsid w:val="2DCA5E43"/>
    <w:multiLevelType w:val="multilevel"/>
    <w:tmpl w:val="572A7FF0"/>
    <w:numStyleLink w:val="StyleBulleted"/>
  </w:abstractNum>
  <w:abstractNum w:abstractNumId="9" w15:restartNumberingAfterBreak="0">
    <w:nsid w:val="3A174F18"/>
    <w:multiLevelType w:val="multilevel"/>
    <w:tmpl w:val="E780CFD6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1701"/>
        </w:tabs>
        <w:ind w:left="1701" w:hanging="992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985"/>
        </w:tabs>
        <w:ind w:left="1985" w:hanging="1276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0" w15:restartNumberingAfterBreak="0">
    <w:nsid w:val="3BBB3184"/>
    <w:multiLevelType w:val="hybridMultilevel"/>
    <w:tmpl w:val="81EA92D8"/>
    <w:lvl w:ilvl="0" w:tplc="FFFFFFFF">
      <w:start w:val="1"/>
      <w:numFmt w:val="bullet"/>
      <w:pStyle w:val="List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41DE352C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A4C58C1"/>
    <w:multiLevelType w:val="multilevel"/>
    <w:tmpl w:val="29D0562E"/>
    <w:styleLink w:val="StyleOutlinenumbered"/>
    <w:lvl w:ilvl="0">
      <w:start w:val="1"/>
      <w:numFmt w:val="decimal"/>
      <w:lvlText w:val="%1."/>
      <w:lvlJc w:val="left"/>
      <w:pPr>
        <w:tabs>
          <w:tab w:val="num" w:pos="1134"/>
        </w:tabs>
        <w:ind w:left="1134" w:hanging="425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843"/>
        </w:tabs>
        <w:ind w:left="1843" w:hanging="425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2410"/>
        </w:tabs>
        <w:ind w:left="2410" w:hanging="284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2149"/>
        </w:tabs>
        <w:ind w:left="2149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509"/>
        </w:tabs>
        <w:ind w:left="2509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69"/>
        </w:tabs>
        <w:ind w:left="2869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29"/>
        </w:tabs>
        <w:ind w:left="322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589"/>
        </w:tabs>
        <w:ind w:left="3589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49"/>
        </w:tabs>
        <w:ind w:left="3949" w:hanging="360"/>
      </w:pPr>
      <w:rPr>
        <w:rFonts w:hint="default"/>
      </w:rPr>
    </w:lvl>
  </w:abstractNum>
  <w:abstractNum w:abstractNumId="12" w15:restartNumberingAfterBreak="0">
    <w:nsid w:val="7381609B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num w:numId="1" w16cid:durableId="2119331789">
    <w:abstractNumId w:val="9"/>
  </w:num>
  <w:num w:numId="2" w16cid:durableId="341589356">
    <w:abstractNumId w:val="5"/>
  </w:num>
  <w:num w:numId="3" w16cid:durableId="831678922">
    <w:abstractNumId w:val="3"/>
  </w:num>
  <w:num w:numId="4" w16cid:durableId="545530759">
    <w:abstractNumId w:val="7"/>
  </w:num>
  <w:num w:numId="5" w16cid:durableId="1020162545">
    <w:abstractNumId w:val="8"/>
  </w:num>
  <w:num w:numId="6" w16cid:durableId="503784640">
    <w:abstractNumId w:val="11"/>
  </w:num>
  <w:num w:numId="7" w16cid:durableId="1564098539">
    <w:abstractNumId w:val="6"/>
  </w:num>
  <w:num w:numId="8" w16cid:durableId="807629670">
    <w:abstractNumId w:val="2"/>
  </w:num>
  <w:num w:numId="9" w16cid:durableId="1327050253">
    <w:abstractNumId w:val="12"/>
  </w:num>
  <w:num w:numId="10" w16cid:durableId="710031044">
    <w:abstractNumId w:val="1"/>
  </w:num>
  <w:num w:numId="11" w16cid:durableId="213276222">
    <w:abstractNumId w:val="4"/>
  </w:num>
  <w:num w:numId="12" w16cid:durableId="1045254807">
    <w:abstractNumId w:val="10"/>
  </w:num>
  <w:num w:numId="13" w16cid:durableId="217084786">
    <w:abstractNumId w:val="5"/>
  </w:num>
  <w:num w:numId="14" w16cid:durableId="895823921">
    <w:abstractNumId w:val="0"/>
  </w:num>
  <w:num w:numId="15" w16cid:durableId="2087066805">
    <w:abstractNumId w:val="5"/>
  </w:num>
  <w:num w:numId="16" w16cid:durableId="1280723821">
    <w:abstractNumId w:val="5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intFractionalCharacterWidth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doNotHyphenateCaps/>
  <w:drawingGridHorizontalSpacing w:val="181"/>
  <w:drawingGridVerticalSpacing w:val="181"/>
  <w:displayHorizontalDrawingGridEvery w:val="0"/>
  <w:displayVerticalDrawingGridEvery w:val="0"/>
  <w:doNotUseMarginsForDrawingGridOrigin/>
  <w:drawingGridVerticalOrigin w:val="1985"/>
  <w:doNotShadeFormData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780B"/>
    <w:rsid w:val="00001894"/>
    <w:rsid w:val="00001978"/>
    <w:rsid w:val="00005766"/>
    <w:rsid w:val="0000717C"/>
    <w:rsid w:val="00012A55"/>
    <w:rsid w:val="00012DA5"/>
    <w:rsid w:val="000133FF"/>
    <w:rsid w:val="00016044"/>
    <w:rsid w:val="0001712F"/>
    <w:rsid w:val="00017B18"/>
    <w:rsid w:val="000207AD"/>
    <w:rsid w:val="00020DB4"/>
    <w:rsid w:val="00024A45"/>
    <w:rsid w:val="000251E2"/>
    <w:rsid w:val="000252EF"/>
    <w:rsid w:val="00026985"/>
    <w:rsid w:val="00027847"/>
    <w:rsid w:val="000307DF"/>
    <w:rsid w:val="00032532"/>
    <w:rsid w:val="0003336A"/>
    <w:rsid w:val="00033AB6"/>
    <w:rsid w:val="00033F24"/>
    <w:rsid w:val="00035281"/>
    <w:rsid w:val="0004063A"/>
    <w:rsid w:val="00040790"/>
    <w:rsid w:val="0004256A"/>
    <w:rsid w:val="00044FBF"/>
    <w:rsid w:val="00046076"/>
    <w:rsid w:val="0004772D"/>
    <w:rsid w:val="000506D6"/>
    <w:rsid w:val="000506FB"/>
    <w:rsid w:val="000509FB"/>
    <w:rsid w:val="00050F0B"/>
    <w:rsid w:val="000516B8"/>
    <w:rsid w:val="00053001"/>
    <w:rsid w:val="00053356"/>
    <w:rsid w:val="00053A7F"/>
    <w:rsid w:val="0005425E"/>
    <w:rsid w:val="00054329"/>
    <w:rsid w:val="00054568"/>
    <w:rsid w:val="00055262"/>
    <w:rsid w:val="000553B7"/>
    <w:rsid w:val="00055B95"/>
    <w:rsid w:val="00056B6F"/>
    <w:rsid w:val="00057692"/>
    <w:rsid w:val="00060CDB"/>
    <w:rsid w:val="00061AC2"/>
    <w:rsid w:val="00062C2C"/>
    <w:rsid w:val="000634BB"/>
    <w:rsid w:val="0006376C"/>
    <w:rsid w:val="000642BC"/>
    <w:rsid w:val="000651B2"/>
    <w:rsid w:val="0006556E"/>
    <w:rsid w:val="00065A37"/>
    <w:rsid w:val="000668BA"/>
    <w:rsid w:val="00066F10"/>
    <w:rsid w:val="000679B3"/>
    <w:rsid w:val="000679D6"/>
    <w:rsid w:val="00067F3E"/>
    <w:rsid w:val="000719F9"/>
    <w:rsid w:val="00076C41"/>
    <w:rsid w:val="00077CC2"/>
    <w:rsid w:val="00080330"/>
    <w:rsid w:val="00080A87"/>
    <w:rsid w:val="00081638"/>
    <w:rsid w:val="00081753"/>
    <w:rsid w:val="0008239D"/>
    <w:rsid w:val="0008285A"/>
    <w:rsid w:val="0008404D"/>
    <w:rsid w:val="0008440C"/>
    <w:rsid w:val="000855D7"/>
    <w:rsid w:val="000903DF"/>
    <w:rsid w:val="000910F0"/>
    <w:rsid w:val="00091895"/>
    <w:rsid w:val="00091E73"/>
    <w:rsid w:val="000920C0"/>
    <w:rsid w:val="00092B02"/>
    <w:rsid w:val="00092EC0"/>
    <w:rsid w:val="0009300C"/>
    <w:rsid w:val="000935F6"/>
    <w:rsid w:val="00093900"/>
    <w:rsid w:val="00093E05"/>
    <w:rsid w:val="00094202"/>
    <w:rsid w:val="00094282"/>
    <w:rsid w:val="00094627"/>
    <w:rsid w:val="00097A78"/>
    <w:rsid w:val="000A04C0"/>
    <w:rsid w:val="000A1D18"/>
    <w:rsid w:val="000A2172"/>
    <w:rsid w:val="000A25F3"/>
    <w:rsid w:val="000A34D9"/>
    <w:rsid w:val="000A46CB"/>
    <w:rsid w:val="000A5EF4"/>
    <w:rsid w:val="000A6521"/>
    <w:rsid w:val="000A732C"/>
    <w:rsid w:val="000A7342"/>
    <w:rsid w:val="000A7459"/>
    <w:rsid w:val="000B02F5"/>
    <w:rsid w:val="000B3054"/>
    <w:rsid w:val="000B3664"/>
    <w:rsid w:val="000B59FB"/>
    <w:rsid w:val="000B5AF6"/>
    <w:rsid w:val="000B6E3A"/>
    <w:rsid w:val="000C17D5"/>
    <w:rsid w:val="000C242E"/>
    <w:rsid w:val="000C5BBC"/>
    <w:rsid w:val="000C659C"/>
    <w:rsid w:val="000C7D61"/>
    <w:rsid w:val="000D20BA"/>
    <w:rsid w:val="000D4B60"/>
    <w:rsid w:val="000D4D64"/>
    <w:rsid w:val="000D5CB7"/>
    <w:rsid w:val="000D697F"/>
    <w:rsid w:val="000D6F0D"/>
    <w:rsid w:val="000D7E89"/>
    <w:rsid w:val="000E0645"/>
    <w:rsid w:val="000E0C45"/>
    <w:rsid w:val="000E14C3"/>
    <w:rsid w:val="000E1A89"/>
    <w:rsid w:val="000E5CD4"/>
    <w:rsid w:val="000E6779"/>
    <w:rsid w:val="000E78E5"/>
    <w:rsid w:val="000F0125"/>
    <w:rsid w:val="000F13E1"/>
    <w:rsid w:val="000F27D6"/>
    <w:rsid w:val="000F3AB0"/>
    <w:rsid w:val="000F5002"/>
    <w:rsid w:val="000F5167"/>
    <w:rsid w:val="000F760E"/>
    <w:rsid w:val="00100FB3"/>
    <w:rsid w:val="001024F0"/>
    <w:rsid w:val="0010250D"/>
    <w:rsid w:val="0010356C"/>
    <w:rsid w:val="00105E28"/>
    <w:rsid w:val="00107985"/>
    <w:rsid w:val="00107DBF"/>
    <w:rsid w:val="0011092F"/>
    <w:rsid w:val="0011143C"/>
    <w:rsid w:val="00112584"/>
    <w:rsid w:val="001151FB"/>
    <w:rsid w:val="001170D9"/>
    <w:rsid w:val="001171DC"/>
    <w:rsid w:val="001179EF"/>
    <w:rsid w:val="00117D41"/>
    <w:rsid w:val="00120068"/>
    <w:rsid w:val="001227C3"/>
    <w:rsid w:val="0012335A"/>
    <w:rsid w:val="00123AFD"/>
    <w:rsid w:val="00124A79"/>
    <w:rsid w:val="0012557B"/>
    <w:rsid w:val="001258A6"/>
    <w:rsid w:val="001258B8"/>
    <w:rsid w:val="00125D27"/>
    <w:rsid w:val="00130078"/>
    <w:rsid w:val="00131145"/>
    <w:rsid w:val="00131E78"/>
    <w:rsid w:val="00132D2D"/>
    <w:rsid w:val="00133333"/>
    <w:rsid w:val="00133D52"/>
    <w:rsid w:val="00133DDB"/>
    <w:rsid w:val="00134491"/>
    <w:rsid w:val="001347B5"/>
    <w:rsid w:val="00134A6E"/>
    <w:rsid w:val="00135EEA"/>
    <w:rsid w:val="0013684E"/>
    <w:rsid w:val="00137EA1"/>
    <w:rsid w:val="00141E92"/>
    <w:rsid w:val="001422F5"/>
    <w:rsid w:val="00142814"/>
    <w:rsid w:val="00142821"/>
    <w:rsid w:val="00143218"/>
    <w:rsid w:val="00143589"/>
    <w:rsid w:val="001447D4"/>
    <w:rsid w:val="00144F44"/>
    <w:rsid w:val="001454B8"/>
    <w:rsid w:val="001512CF"/>
    <w:rsid w:val="00151880"/>
    <w:rsid w:val="0015331C"/>
    <w:rsid w:val="0015391F"/>
    <w:rsid w:val="0015550C"/>
    <w:rsid w:val="0015564F"/>
    <w:rsid w:val="00156765"/>
    <w:rsid w:val="001578C1"/>
    <w:rsid w:val="00162184"/>
    <w:rsid w:val="001632CE"/>
    <w:rsid w:val="0016345C"/>
    <w:rsid w:val="0016510F"/>
    <w:rsid w:val="00167116"/>
    <w:rsid w:val="00167EDD"/>
    <w:rsid w:val="0017683E"/>
    <w:rsid w:val="00176980"/>
    <w:rsid w:val="0017783D"/>
    <w:rsid w:val="00177E09"/>
    <w:rsid w:val="001810D6"/>
    <w:rsid w:val="00181D06"/>
    <w:rsid w:val="00183134"/>
    <w:rsid w:val="001843D5"/>
    <w:rsid w:val="00184AA7"/>
    <w:rsid w:val="00184F44"/>
    <w:rsid w:val="0018584C"/>
    <w:rsid w:val="001922BE"/>
    <w:rsid w:val="00192C79"/>
    <w:rsid w:val="00194623"/>
    <w:rsid w:val="00195635"/>
    <w:rsid w:val="001966AD"/>
    <w:rsid w:val="001A062A"/>
    <w:rsid w:val="001A104A"/>
    <w:rsid w:val="001A1F62"/>
    <w:rsid w:val="001A3523"/>
    <w:rsid w:val="001A3AD7"/>
    <w:rsid w:val="001A4F82"/>
    <w:rsid w:val="001A6658"/>
    <w:rsid w:val="001A6989"/>
    <w:rsid w:val="001A7F47"/>
    <w:rsid w:val="001A7F7E"/>
    <w:rsid w:val="001B1986"/>
    <w:rsid w:val="001B3591"/>
    <w:rsid w:val="001B41A9"/>
    <w:rsid w:val="001B52C4"/>
    <w:rsid w:val="001B69A5"/>
    <w:rsid w:val="001C0FAC"/>
    <w:rsid w:val="001C3C83"/>
    <w:rsid w:val="001C40C1"/>
    <w:rsid w:val="001C6789"/>
    <w:rsid w:val="001C7CEE"/>
    <w:rsid w:val="001D33D8"/>
    <w:rsid w:val="001D505A"/>
    <w:rsid w:val="001D5C4E"/>
    <w:rsid w:val="001D6C0E"/>
    <w:rsid w:val="001D7571"/>
    <w:rsid w:val="001E026D"/>
    <w:rsid w:val="001E18B0"/>
    <w:rsid w:val="001E24DB"/>
    <w:rsid w:val="001E2921"/>
    <w:rsid w:val="001E39E2"/>
    <w:rsid w:val="001E4882"/>
    <w:rsid w:val="001E4A69"/>
    <w:rsid w:val="001E6CAB"/>
    <w:rsid w:val="001E75C5"/>
    <w:rsid w:val="001E7AFC"/>
    <w:rsid w:val="001E7F1B"/>
    <w:rsid w:val="001F069A"/>
    <w:rsid w:val="001F17C2"/>
    <w:rsid w:val="001F1EEF"/>
    <w:rsid w:val="001F30EB"/>
    <w:rsid w:val="001F3407"/>
    <w:rsid w:val="001F3FA7"/>
    <w:rsid w:val="001F40B5"/>
    <w:rsid w:val="001F66CA"/>
    <w:rsid w:val="001F7F95"/>
    <w:rsid w:val="00200816"/>
    <w:rsid w:val="00201A43"/>
    <w:rsid w:val="00202917"/>
    <w:rsid w:val="00202DEC"/>
    <w:rsid w:val="00205CD6"/>
    <w:rsid w:val="002061EE"/>
    <w:rsid w:val="00210774"/>
    <w:rsid w:val="00210CDF"/>
    <w:rsid w:val="00213049"/>
    <w:rsid w:val="00213261"/>
    <w:rsid w:val="00214A1F"/>
    <w:rsid w:val="002207E1"/>
    <w:rsid w:val="00220952"/>
    <w:rsid w:val="00220D24"/>
    <w:rsid w:val="0022199D"/>
    <w:rsid w:val="002237CB"/>
    <w:rsid w:val="002240D6"/>
    <w:rsid w:val="00225CB4"/>
    <w:rsid w:val="00226E0D"/>
    <w:rsid w:val="002278A0"/>
    <w:rsid w:val="00230ECC"/>
    <w:rsid w:val="00233BCD"/>
    <w:rsid w:val="002340E0"/>
    <w:rsid w:val="0023537A"/>
    <w:rsid w:val="002354DE"/>
    <w:rsid w:val="00240790"/>
    <w:rsid w:val="00241839"/>
    <w:rsid w:val="00241C92"/>
    <w:rsid w:val="002423EC"/>
    <w:rsid w:val="00244874"/>
    <w:rsid w:val="002456CB"/>
    <w:rsid w:val="00246BB6"/>
    <w:rsid w:val="0025178F"/>
    <w:rsid w:val="0025292D"/>
    <w:rsid w:val="00253799"/>
    <w:rsid w:val="00253FEB"/>
    <w:rsid w:val="002575BD"/>
    <w:rsid w:val="002610F2"/>
    <w:rsid w:val="00261175"/>
    <w:rsid w:val="002637D7"/>
    <w:rsid w:val="00263DCB"/>
    <w:rsid w:val="0026496B"/>
    <w:rsid w:val="0026699C"/>
    <w:rsid w:val="00266A25"/>
    <w:rsid w:val="00267A82"/>
    <w:rsid w:val="00270204"/>
    <w:rsid w:val="002709F7"/>
    <w:rsid w:val="00270E16"/>
    <w:rsid w:val="00271694"/>
    <w:rsid w:val="0027185C"/>
    <w:rsid w:val="00271889"/>
    <w:rsid w:val="0027425E"/>
    <w:rsid w:val="0027491B"/>
    <w:rsid w:val="00276022"/>
    <w:rsid w:val="00277BAD"/>
    <w:rsid w:val="00277F86"/>
    <w:rsid w:val="00282406"/>
    <w:rsid w:val="00283CD0"/>
    <w:rsid w:val="00285694"/>
    <w:rsid w:val="00286C3E"/>
    <w:rsid w:val="0029081F"/>
    <w:rsid w:val="00295B96"/>
    <w:rsid w:val="0029637F"/>
    <w:rsid w:val="0029762F"/>
    <w:rsid w:val="002A0779"/>
    <w:rsid w:val="002A07E8"/>
    <w:rsid w:val="002A0CC0"/>
    <w:rsid w:val="002A2931"/>
    <w:rsid w:val="002A369B"/>
    <w:rsid w:val="002A4A88"/>
    <w:rsid w:val="002A4D56"/>
    <w:rsid w:val="002A544A"/>
    <w:rsid w:val="002A5788"/>
    <w:rsid w:val="002A60D4"/>
    <w:rsid w:val="002A78A0"/>
    <w:rsid w:val="002B0379"/>
    <w:rsid w:val="002B1CC0"/>
    <w:rsid w:val="002B2F5C"/>
    <w:rsid w:val="002B3E81"/>
    <w:rsid w:val="002B6DC4"/>
    <w:rsid w:val="002B77D2"/>
    <w:rsid w:val="002C0606"/>
    <w:rsid w:val="002C1782"/>
    <w:rsid w:val="002C21FA"/>
    <w:rsid w:val="002C2EC9"/>
    <w:rsid w:val="002C3E33"/>
    <w:rsid w:val="002C434A"/>
    <w:rsid w:val="002C600D"/>
    <w:rsid w:val="002C693B"/>
    <w:rsid w:val="002C6FBF"/>
    <w:rsid w:val="002D2659"/>
    <w:rsid w:val="002D2A54"/>
    <w:rsid w:val="002D3232"/>
    <w:rsid w:val="002E054D"/>
    <w:rsid w:val="002E1882"/>
    <w:rsid w:val="002E1BCA"/>
    <w:rsid w:val="002E1D65"/>
    <w:rsid w:val="002E270D"/>
    <w:rsid w:val="002E2E64"/>
    <w:rsid w:val="002E3411"/>
    <w:rsid w:val="002E41E5"/>
    <w:rsid w:val="002E7BB0"/>
    <w:rsid w:val="002F0B36"/>
    <w:rsid w:val="002F24BF"/>
    <w:rsid w:val="002F32EA"/>
    <w:rsid w:val="002F405B"/>
    <w:rsid w:val="002F52DC"/>
    <w:rsid w:val="002F6914"/>
    <w:rsid w:val="002F6A08"/>
    <w:rsid w:val="002F7D80"/>
    <w:rsid w:val="0030370A"/>
    <w:rsid w:val="0030706B"/>
    <w:rsid w:val="003071E2"/>
    <w:rsid w:val="003151FC"/>
    <w:rsid w:val="0031685D"/>
    <w:rsid w:val="003217F1"/>
    <w:rsid w:val="0032200C"/>
    <w:rsid w:val="0032325D"/>
    <w:rsid w:val="0032345A"/>
    <w:rsid w:val="003241EB"/>
    <w:rsid w:val="00325076"/>
    <w:rsid w:val="00325ABC"/>
    <w:rsid w:val="0032719E"/>
    <w:rsid w:val="00327D30"/>
    <w:rsid w:val="00331FF8"/>
    <w:rsid w:val="00332CC3"/>
    <w:rsid w:val="00335B73"/>
    <w:rsid w:val="00341060"/>
    <w:rsid w:val="003435CD"/>
    <w:rsid w:val="003452D4"/>
    <w:rsid w:val="0035005C"/>
    <w:rsid w:val="00350E82"/>
    <w:rsid w:val="0035237C"/>
    <w:rsid w:val="00354166"/>
    <w:rsid w:val="00354521"/>
    <w:rsid w:val="003549AD"/>
    <w:rsid w:val="00357481"/>
    <w:rsid w:val="003617D2"/>
    <w:rsid w:val="00362CC2"/>
    <w:rsid w:val="00364201"/>
    <w:rsid w:val="00364762"/>
    <w:rsid w:val="00364DAE"/>
    <w:rsid w:val="0036593B"/>
    <w:rsid w:val="00365DB7"/>
    <w:rsid w:val="00366C53"/>
    <w:rsid w:val="00366CA3"/>
    <w:rsid w:val="00366E4D"/>
    <w:rsid w:val="00367F9C"/>
    <w:rsid w:val="00370001"/>
    <w:rsid w:val="003709EA"/>
    <w:rsid w:val="00371AED"/>
    <w:rsid w:val="003722E6"/>
    <w:rsid w:val="00372A8D"/>
    <w:rsid w:val="00374854"/>
    <w:rsid w:val="00375F5F"/>
    <w:rsid w:val="003778DC"/>
    <w:rsid w:val="00380C44"/>
    <w:rsid w:val="003811D1"/>
    <w:rsid w:val="00381339"/>
    <w:rsid w:val="00382467"/>
    <w:rsid w:val="00382AC7"/>
    <w:rsid w:val="00383CAB"/>
    <w:rsid w:val="00384F59"/>
    <w:rsid w:val="003864BA"/>
    <w:rsid w:val="003878C2"/>
    <w:rsid w:val="00387CA2"/>
    <w:rsid w:val="00390852"/>
    <w:rsid w:val="0039098C"/>
    <w:rsid w:val="003952D5"/>
    <w:rsid w:val="00395380"/>
    <w:rsid w:val="003955EC"/>
    <w:rsid w:val="00396443"/>
    <w:rsid w:val="00397844"/>
    <w:rsid w:val="003979E1"/>
    <w:rsid w:val="00397D48"/>
    <w:rsid w:val="003A00DF"/>
    <w:rsid w:val="003A42B3"/>
    <w:rsid w:val="003A5059"/>
    <w:rsid w:val="003A6113"/>
    <w:rsid w:val="003A64C7"/>
    <w:rsid w:val="003A674A"/>
    <w:rsid w:val="003A6D9F"/>
    <w:rsid w:val="003B0907"/>
    <w:rsid w:val="003B2D5E"/>
    <w:rsid w:val="003B4142"/>
    <w:rsid w:val="003B51AE"/>
    <w:rsid w:val="003B5E02"/>
    <w:rsid w:val="003B63F1"/>
    <w:rsid w:val="003B7072"/>
    <w:rsid w:val="003B7128"/>
    <w:rsid w:val="003B7AFB"/>
    <w:rsid w:val="003C1819"/>
    <w:rsid w:val="003C1A66"/>
    <w:rsid w:val="003C26A8"/>
    <w:rsid w:val="003C4341"/>
    <w:rsid w:val="003C5D25"/>
    <w:rsid w:val="003C6410"/>
    <w:rsid w:val="003C6C8F"/>
    <w:rsid w:val="003C7908"/>
    <w:rsid w:val="003C7909"/>
    <w:rsid w:val="003D0AA3"/>
    <w:rsid w:val="003D1B97"/>
    <w:rsid w:val="003D2361"/>
    <w:rsid w:val="003D28F3"/>
    <w:rsid w:val="003D5474"/>
    <w:rsid w:val="003D7DE2"/>
    <w:rsid w:val="003E0073"/>
    <w:rsid w:val="003E1B88"/>
    <w:rsid w:val="003E3775"/>
    <w:rsid w:val="003E759B"/>
    <w:rsid w:val="003E7CA0"/>
    <w:rsid w:val="003F1B47"/>
    <w:rsid w:val="003F216E"/>
    <w:rsid w:val="003F56EB"/>
    <w:rsid w:val="003F6223"/>
    <w:rsid w:val="003F752E"/>
    <w:rsid w:val="003F75B5"/>
    <w:rsid w:val="003F7EA2"/>
    <w:rsid w:val="00401D36"/>
    <w:rsid w:val="00402641"/>
    <w:rsid w:val="004030D9"/>
    <w:rsid w:val="00403133"/>
    <w:rsid w:val="00404162"/>
    <w:rsid w:val="0040535F"/>
    <w:rsid w:val="004064C1"/>
    <w:rsid w:val="00406B14"/>
    <w:rsid w:val="004077A8"/>
    <w:rsid w:val="004100F9"/>
    <w:rsid w:val="0041290E"/>
    <w:rsid w:val="00412E2A"/>
    <w:rsid w:val="00415F19"/>
    <w:rsid w:val="0042094B"/>
    <w:rsid w:val="00422A85"/>
    <w:rsid w:val="00424447"/>
    <w:rsid w:val="00424903"/>
    <w:rsid w:val="00425249"/>
    <w:rsid w:val="004252B8"/>
    <w:rsid w:val="0042733F"/>
    <w:rsid w:val="00430F06"/>
    <w:rsid w:val="00431278"/>
    <w:rsid w:val="00431368"/>
    <w:rsid w:val="004336EC"/>
    <w:rsid w:val="004373DC"/>
    <w:rsid w:val="00437EF5"/>
    <w:rsid w:val="00440E57"/>
    <w:rsid w:val="00443B88"/>
    <w:rsid w:val="00447281"/>
    <w:rsid w:val="00447519"/>
    <w:rsid w:val="004479B8"/>
    <w:rsid w:val="00447EF6"/>
    <w:rsid w:val="0045027F"/>
    <w:rsid w:val="00450872"/>
    <w:rsid w:val="00451C66"/>
    <w:rsid w:val="0045247C"/>
    <w:rsid w:val="00452D70"/>
    <w:rsid w:val="004531C0"/>
    <w:rsid w:val="004532CF"/>
    <w:rsid w:val="00455AF7"/>
    <w:rsid w:val="00456D0F"/>
    <w:rsid w:val="00457153"/>
    <w:rsid w:val="004578F9"/>
    <w:rsid w:val="0046294E"/>
    <w:rsid w:val="00463056"/>
    <w:rsid w:val="004632A1"/>
    <w:rsid w:val="00463410"/>
    <w:rsid w:val="004637CC"/>
    <w:rsid w:val="00463D22"/>
    <w:rsid w:val="004650CF"/>
    <w:rsid w:val="0046578C"/>
    <w:rsid w:val="00470145"/>
    <w:rsid w:val="00470F0E"/>
    <w:rsid w:val="00470FA2"/>
    <w:rsid w:val="00470FDA"/>
    <w:rsid w:val="00471A00"/>
    <w:rsid w:val="0047290F"/>
    <w:rsid w:val="00472F43"/>
    <w:rsid w:val="004748EE"/>
    <w:rsid w:val="00475E5C"/>
    <w:rsid w:val="00476035"/>
    <w:rsid w:val="00480E21"/>
    <w:rsid w:val="00481B6E"/>
    <w:rsid w:val="0048487B"/>
    <w:rsid w:val="00486174"/>
    <w:rsid w:val="00486940"/>
    <w:rsid w:val="00486D15"/>
    <w:rsid w:val="00490560"/>
    <w:rsid w:val="00490B8D"/>
    <w:rsid w:val="00491205"/>
    <w:rsid w:val="0049122B"/>
    <w:rsid w:val="00491C80"/>
    <w:rsid w:val="004932C5"/>
    <w:rsid w:val="00493305"/>
    <w:rsid w:val="004948A5"/>
    <w:rsid w:val="004948FD"/>
    <w:rsid w:val="00494D9E"/>
    <w:rsid w:val="004960B8"/>
    <w:rsid w:val="00497FB7"/>
    <w:rsid w:val="004A085C"/>
    <w:rsid w:val="004A1C82"/>
    <w:rsid w:val="004A2AD7"/>
    <w:rsid w:val="004A558D"/>
    <w:rsid w:val="004A5E77"/>
    <w:rsid w:val="004B3412"/>
    <w:rsid w:val="004B5573"/>
    <w:rsid w:val="004B5840"/>
    <w:rsid w:val="004B636A"/>
    <w:rsid w:val="004B7331"/>
    <w:rsid w:val="004B7A31"/>
    <w:rsid w:val="004C0EE3"/>
    <w:rsid w:val="004C1018"/>
    <w:rsid w:val="004C3354"/>
    <w:rsid w:val="004C3D38"/>
    <w:rsid w:val="004C4838"/>
    <w:rsid w:val="004C51CD"/>
    <w:rsid w:val="004C53A1"/>
    <w:rsid w:val="004C6EA4"/>
    <w:rsid w:val="004C7753"/>
    <w:rsid w:val="004D13D6"/>
    <w:rsid w:val="004D176A"/>
    <w:rsid w:val="004D1778"/>
    <w:rsid w:val="004D34D1"/>
    <w:rsid w:val="004D5E64"/>
    <w:rsid w:val="004D73B7"/>
    <w:rsid w:val="004D7601"/>
    <w:rsid w:val="004D76B9"/>
    <w:rsid w:val="004D7D57"/>
    <w:rsid w:val="004E06A6"/>
    <w:rsid w:val="004E0CAE"/>
    <w:rsid w:val="004E1603"/>
    <w:rsid w:val="004E2F34"/>
    <w:rsid w:val="004E32E5"/>
    <w:rsid w:val="004E40D7"/>
    <w:rsid w:val="004E4238"/>
    <w:rsid w:val="004F0CE8"/>
    <w:rsid w:val="004F17B0"/>
    <w:rsid w:val="004F3779"/>
    <w:rsid w:val="004F57A5"/>
    <w:rsid w:val="004F5841"/>
    <w:rsid w:val="004F7D69"/>
    <w:rsid w:val="00500665"/>
    <w:rsid w:val="00501A83"/>
    <w:rsid w:val="00501E82"/>
    <w:rsid w:val="00505F9F"/>
    <w:rsid w:val="005068E8"/>
    <w:rsid w:val="0050711C"/>
    <w:rsid w:val="00511492"/>
    <w:rsid w:val="00513BBE"/>
    <w:rsid w:val="00513D0C"/>
    <w:rsid w:val="005140A6"/>
    <w:rsid w:val="00521ED9"/>
    <w:rsid w:val="00522139"/>
    <w:rsid w:val="00523F71"/>
    <w:rsid w:val="0052600C"/>
    <w:rsid w:val="0052664A"/>
    <w:rsid w:val="00527CA4"/>
    <w:rsid w:val="0053076E"/>
    <w:rsid w:val="00533490"/>
    <w:rsid w:val="00533FE8"/>
    <w:rsid w:val="00540A0A"/>
    <w:rsid w:val="00541820"/>
    <w:rsid w:val="00544F80"/>
    <w:rsid w:val="005459B1"/>
    <w:rsid w:val="00545BE3"/>
    <w:rsid w:val="00550523"/>
    <w:rsid w:val="005534E2"/>
    <w:rsid w:val="00554555"/>
    <w:rsid w:val="00556561"/>
    <w:rsid w:val="00557053"/>
    <w:rsid w:val="00562A7B"/>
    <w:rsid w:val="00562AA7"/>
    <w:rsid w:val="00563AA4"/>
    <w:rsid w:val="00564157"/>
    <w:rsid w:val="00564882"/>
    <w:rsid w:val="00566023"/>
    <w:rsid w:val="00566EFE"/>
    <w:rsid w:val="00572195"/>
    <w:rsid w:val="00574CAF"/>
    <w:rsid w:val="00576DFD"/>
    <w:rsid w:val="00577616"/>
    <w:rsid w:val="005829F5"/>
    <w:rsid w:val="00582B29"/>
    <w:rsid w:val="00583450"/>
    <w:rsid w:val="005836F9"/>
    <w:rsid w:val="00583B34"/>
    <w:rsid w:val="00585ADF"/>
    <w:rsid w:val="00587C11"/>
    <w:rsid w:val="00590BAD"/>
    <w:rsid w:val="00591413"/>
    <w:rsid w:val="00591BAE"/>
    <w:rsid w:val="00595AAC"/>
    <w:rsid w:val="00595C4C"/>
    <w:rsid w:val="005A635B"/>
    <w:rsid w:val="005A784B"/>
    <w:rsid w:val="005A7D72"/>
    <w:rsid w:val="005B0E94"/>
    <w:rsid w:val="005B18AF"/>
    <w:rsid w:val="005B267F"/>
    <w:rsid w:val="005B2766"/>
    <w:rsid w:val="005B3731"/>
    <w:rsid w:val="005B37EB"/>
    <w:rsid w:val="005B3D03"/>
    <w:rsid w:val="005B3F54"/>
    <w:rsid w:val="005B4242"/>
    <w:rsid w:val="005B4CA0"/>
    <w:rsid w:val="005B7A42"/>
    <w:rsid w:val="005C00A7"/>
    <w:rsid w:val="005C1960"/>
    <w:rsid w:val="005C419E"/>
    <w:rsid w:val="005C46DC"/>
    <w:rsid w:val="005C57F8"/>
    <w:rsid w:val="005C7301"/>
    <w:rsid w:val="005D18E9"/>
    <w:rsid w:val="005D3C27"/>
    <w:rsid w:val="005D4CDE"/>
    <w:rsid w:val="005D69FE"/>
    <w:rsid w:val="005E143F"/>
    <w:rsid w:val="005E2B4E"/>
    <w:rsid w:val="005E2EA3"/>
    <w:rsid w:val="005E3200"/>
    <w:rsid w:val="005E4467"/>
    <w:rsid w:val="005E5861"/>
    <w:rsid w:val="005F0DF7"/>
    <w:rsid w:val="005F0E7F"/>
    <w:rsid w:val="005F35B3"/>
    <w:rsid w:val="005F48ED"/>
    <w:rsid w:val="005F4C55"/>
    <w:rsid w:val="005F54E9"/>
    <w:rsid w:val="005F6BC1"/>
    <w:rsid w:val="00600D83"/>
    <w:rsid w:val="00601BBD"/>
    <w:rsid w:val="006025B0"/>
    <w:rsid w:val="00602BF4"/>
    <w:rsid w:val="006043E9"/>
    <w:rsid w:val="006051AA"/>
    <w:rsid w:val="00605D13"/>
    <w:rsid w:val="00610E05"/>
    <w:rsid w:val="00614898"/>
    <w:rsid w:val="006150C7"/>
    <w:rsid w:val="006159F2"/>
    <w:rsid w:val="0061732D"/>
    <w:rsid w:val="006218D6"/>
    <w:rsid w:val="00621A5E"/>
    <w:rsid w:val="00623457"/>
    <w:rsid w:val="006238AB"/>
    <w:rsid w:val="00624064"/>
    <w:rsid w:val="0062414F"/>
    <w:rsid w:val="0062489D"/>
    <w:rsid w:val="006248B3"/>
    <w:rsid w:val="006255BD"/>
    <w:rsid w:val="00625E00"/>
    <w:rsid w:val="006262D1"/>
    <w:rsid w:val="00627D60"/>
    <w:rsid w:val="0063029F"/>
    <w:rsid w:val="0063121C"/>
    <w:rsid w:val="006314A0"/>
    <w:rsid w:val="00633C3E"/>
    <w:rsid w:val="00635E3F"/>
    <w:rsid w:val="006364A6"/>
    <w:rsid w:val="00637880"/>
    <w:rsid w:val="006417DD"/>
    <w:rsid w:val="00641900"/>
    <w:rsid w:val="006427EF"/>
    <w:rsid w:val="006443DE"/>
    <w:rsid w:val="006447EC"/>
    <w:rsid w:val="00644B9D"/>
    <w:rsid w:val="00644C01"/>
    <w:rsid w:val="00644C1A"/>
    <w:rsid w:val="006460A2"/>
    <w:rsid w:val="006471F6"/>
    <w:rsid w:val="00650B96"/>
    <w:rsid w:val="00651586"/>
    <w:rsid w:val="0065178C"/>
    <w:rsid w:val="00653844"/>
    <w:rsid w:val="006541E5"/>
    <w:rsid w:val="00655DC7"/>
    <w:rsid w:val="00660322"/>
    <w:rsid w:val="00661230"/>
    <w:rsid w:val="00662051"/>
    <w:rsid w:val="00662A6D"/>
    <w:rsid w:val="00664C60"/>
    <w:rsid w:val="00664C72"/>
    <w:rsid w:val="00666F49"/>
    <w:rsid w:val="00667E7A"/>
    <w:rsid w:val="00667FF1"/>
    <w:rsid w:val="006715A9"/>
    <w:rsid w:val="00671644"/>
    <w:rsid w:val="00673034"/>
    <w:rsid w:val="00674FEF"/>
    <w:rsid w:val="006761C6"/>
    <w:rsid w:val="006802EC"/>
    <w:rsid w:val="00682903"/>
    <w:rsid w:val="00683769"/>
    <w:rsid w:val="00684B5F"/>
    <w:rsid w:val="0068501F"/>
    <w:rsid w:val="006851E1"/>
    <w:rsid w:val="00685FF4"/>
    <w:rsid w:val="0068721F"/>
    <w:rsid w:val="00687D5F"/>
    <w:rsid w:val="0069034D"/>
    <w:rsid w:val="006915C5"/>
    <w:rsid w:val="00691880"/>
    <w:rsid w:val="00693DDC"/>
    <w:rsid w:val="00694157"/>
    <w:rsid w:val="006942B1"/>
    <w:rsid w:val="00695972"/>
    <w:rsid w:val="00697104"/>
    <w:rsid w:val="00697FA1"/>
    <w:rsid w:val="006A05E0"/>
    <w:rsid w:val="006A0B6B"/>
    <w:rsid w:val="006A1B5C"/>
    <w:rsid w:val="006A2122"/>
    <w:rsid w:val="006A25AD"/>
    <w:rsid w:val="006A286E"/>
    <w:rsid w:val="006A444D"/>
    <w:rsid w:val="006A4B75"/>
    <w:rsid w:val="006A532E"/>
    <w:rsid w:val="006B0865"/>
    <w:rsid w:val="006B0FE6"/>
    <w:rsid w:val="006B1106"/>
    <w:rsid w:val="006B2601"/>
    <w:rsid w:val="006B27EA"/>
    <w:rsid w:val="006B2A76"/>
    <w:rsid w:val="006B3805"/>
    <w:rsid w:val="006C3150"/>
    <w:rsid w:val="006C34A2"/>
    <w:rsid w:val="006C3D6F"/>
    <w:rsid w:val="006C4145"/>
    <w:rsid w:val="006C4F0E"/>
    <w:rsid w:val="006C57B8"/>
    <w:rsid w:val="006C58AA"/>
    <w:rsid w:val="006C58DA"/>
    <w:rsid w:val="006C64C6"/>
    <w:rsid w:val="006C7554"/>
    <w:rsid w:val="006D19C2"/>
    <w:rsid w:val="006D3CF2"/>
    <w:rsid w:val="006D503A"/>
    <w:rsid w:val="006D5144"/>
    <w:rsid w:val="006D575F"/>
    <w:rsid w:val="006D618E"/>
    <w:rsid w:val="006D6C88"/>
    <w:rsid w:val="006E0DAD"/>
    <w:rsid w:val="006E0E51"/>
    <w:rsid w:val="006E1817"/>
    <w:rsid w:val="006E1AED"/>
    <w:rsid w:val="006E1C5B"/>
    <w:rsid w:val="006E1E4E"/>
    <w:rsid w:val="006E35EA"/>
    <w:rsid w:val="006E48C8"/>
    <w:rsid w:val="006E55D5"/>
    <w:rsid w:val="006E57EF"/>
    <w:rsid w:val="006E747E"/>
    <w:rsid w:val="006F06E9"/>
    <w:rsid w:val="006F4E77"/>
    <w:rsid w:val="00700AF7"/>
    <w:rsid w:val="00702A88"/>
    <w:rsid w:val="007032D7"/>
    <w:rsid w:val="007047E4"/>
    <w:rsid w:val="0070508A"/>
    <w:rsid w:val="007052F8"/>
    <w:rsid w:val="007069C8"/>
    <w:rsid w:val="007076EC"/>
    <w:rsid w:val="00707F4F"/>
    <w:rsid w:val="00711265"/>
    <w:rsid w:val="0071132C"/>
    <w:rsid w:val="00711CC2"/>
    <w:rsid w:val="00713CE4"/>
    <w:rsid w:val="007145AB"/>
    <w:rsid w:val="0071467C"/>
    <w:rsid w:val="00715193"/>
    <w:rsid w:val="0071535F"/>
    <w:rsid w:val="0071545F"/>
    <w:rsid w:val="0071624E"/>
    <w:rsid w:val="0071738C"/>
    <w:rsid w:val="00717FFD"/>
    <w:rsid w:val="00720167"/>
    <w:rsid w:val="007203CA"/>
    <w:rsid w:val="007205FC"/>
    <w:rsid w:val="00720699"/>
    <w:rsid w:val="007217D4"/>
    <w:rsid w:val="00721A0E"/>
    <w:rsid w:val="00722865"/>
    <w:rsid w:val="007235C5"/>
    <w:rsid w:val="007236A8"/>
    <w:rsid w:val="007238FA"/>
    <w:rsid w:val="0072410D"/>
    <w:rsid w:val="00724C29"/>
    <w:rsid w:val="00731A88"/>
    <w:rsid w:val="00731DF7"/>
    <w:rsid w:val="0073211B"/>
    <w:rsid w:val="007329E6"/>
    <w:rsid w:val="00733D80"/>
    <w:rsid w:val="0073605E"/>
    <w:rsid w:val="007409F0"/>
    <w:rsid w:val="007413E5"/>
    <w:rsid w:val="00742203"/>
    <w:rsid w:val="0074222D"/>
    <w:rsid w:val="0074437D"/>
    <w:rsid w:val="00744DD0"/>
    <w:rsid w:val="00745A73"/>
    <w:rsid w:val="00745BDA"/>
    <w:rsid w:val="0075095C"/>
    <w:rsid w:val="00750A22"/>
    <w:rsid w:val="00751023"/>
    <w:rsid w:val="00751B26"/>
    <w:rsid w:val="00752770"/>
    <w:rsid w:val="007529F4"/>
    <w:rsid w:val="00754854"/>
    <w:rsid w:val="00755BDF"/>
    <w:rsid w:val="00755C4E"/>
    <w:rsid w:val="0075679A"/>
    <w:rsid w:val="00760B5C"/>
    <w:rsid w:val="007625CF"/>
    <w:rsid w:val="0076291C"/>
    <w:rsid w:val="00762BF4"/>
    <w:rsid w:val="0076444D"/>
    <w:rsid w:val="0076559C"/>
    <w:rsid w:val="00765FB9"/>
    <w:rsid w:val="00766F5D"/>
    <w:rsid w:val="00771586"/>
    <w:rsid w:val="00772800"/>
    <w:rsid w:val="0077426F"/>
    <w:rsid w:val="00774BEE"/>
    <w:rsid w:val="007752F7"/>
    <w:rsid w:val="00775C2B"/>
    <w:rsid w:val="00776148"/>
    <w:rsid w:val="007763EF"/>
    <w:rsid w:val="00781E80"/>
    <w:rsid w:val="00783CED"/>
    <w:rsid w:val="0078507D"/>
    <w:rsid w:val="00786BA2"/>
    <w:rsid w:val="00787675"/>
    <w:rsid w:val="00790F30"/>
    <w:rsid w:val="0079217D"/>
    <w:rsid w:val="00794823"/>
    <w:rsid w:val="00795130"/>
    <w:rsid w:val="007956DB"/>
    <w:rsid w:val="007974DE"/>
    <w:rsid w:val="00797F85"/>
    <w:rsid w:val="007A01B3"/>
    <w:rsid w:val="007A1DF1"/>
    <w:rsid w:val="007A3233"/>
    <w:rsid w:val="007A5587"/>
    <w:rsid w:val="007A59A0"/>
    <w:rsid w:val="007A5C46"/>
    <w:rsid w:val="007A5F9E"/>
    <w:rsid w:val="007A67C2"/>
    <w:rsid w:val="007B153F"/>
    <w:rsid w:val="007B1B41"/>
    <w:rsid w:val="007B288E"/>
    <w:rsid w:val="007B5263"/>
    <w:rsid w:val="007C0D24"/>
    <w:rsid w:val="007C16ED"/>
    <w:rsid w:val="007C24BE"/>
    <w:rsid w:val="007C27BF"/>
    <w:rsid w:val="007C29CE"/>
    <w:rsid w:val="007C365D"/>
    <w:rsid w:val="007C3C23"/>
    <w:rsid w:val="007C4303"/>
    <w:rsid w:val="007C4F5D"/>
    <w:rsid w:val="007C6E53"/>
    <w:rsid w:val="007D048C"/>
    <w:rsid w:val="007D0971"/>
    <w:rsid w:val="007D17AB"/>
    <w:rsid w:val="007D28C9"/>
    <w:rsid w:val="007D2B10"/>
    <w:rsid w:val="007D307A"/>
    <w:rsid w:val="007D39A5"/>
    <w:rsid w:val="007D3CF9"/>
    <w:rsid w:val="007D4284"/>
    <w:rsid w:val="007D6E72"/>
    <w:rsid w:val="007E2907"/>
    <w:rsid w:val="007E4A03"/>
    <w:rsid w:val="007E56E0"/>
    <w:rsid w:val="007E5B0E"/>
    <w:rsid w:val="007E64B0"/>
    <w:rsid w:val="007F029A"/>
    <w:rsid w:val="007F37EF"/>
    <w:rsid w:val="007F4942"/>
    <w:rsid w:val="007F4B9B"/>
    <w:rsid w:val="007F787D"/>
    <w:rsid w:val="008022D6"/>
    <w:rsid w:val="008054D2"/>
    <w:rsid w:val="00806896"/>
    <w:rsid w:val="008077D4"/>
    <w:rsid w:val="00807CD9"/>
    <w:rsid w:val="00810C51"/>
    <w:rsid w:val="00811C8F"/>
    <w:rsid w:val="0081494C"/>
    <w:rsid w:val="00815A7D"/>
    <w:rsid w:val="00821252"/>
    <w:rsid w:val="00821D1F"/>
    <w:rsid w:val="00821EB2"/>
    <w:rsid w:val="0082262E"/>
    <w:rsid w:val="008228AE"/>
    <w:rsid w:val="00822C78"/>
    <w:rsid w:val="00824BBE"/>
    <w:rsid w:val="00824BF2"/>
    <w:rsid w:val="00825A2D"/>
    <w:rsid w:val="00827BAC"/>
    <w:rsid w:val="00827E13"/>
    <w:rsid w:val="00830D32"/>
    <w:rsid w:val="0083176D"/>
    <w:rsid w:val="00831DDA"/>
    <w:rsid w:val="00833656"/>
    <w:rsid w:val="008340D3"/>
    <w:rsid w:val="00834618"/>
    <w:rsid w:val="008353D9"/>
    <w:rsid w:val="008400EA"/>
    <w:rsid w:val="00840122"/>
    <w:rsid w:val="00840501"/>
    <w:rsid w:val="00841654"/>
    <w:rsid w:val="00842A15"/>
    <w:rsid w:val="00842BC1"/>
    <w:rsid w:val="00843223"/>
    <w:rsid w:val="008432D8"/>
    <w:rsid w:val="008434DF"/>
    <w:rsid w:val="00845E71"/>
    <w:rsid w:val="0084670D"/>
    <w:rsid w:val="00847719"/>
    <w:rsid w:val="00851888"/>
    <w:rsid w:val="008529F0"/>
    <w:rsid w:val="00852DD1"/>
    <w:rsid w:val="00852FAA"/>
    <w:rsid w:val="00853B22"/>
    <w:rsid w:val="008555CA"/>
    <w:rsid w:val="008572ED"/>
    <w:rsid w:val="00860280"/>
    <w:rsid w:val="00860292"/>
    <w:rsid w:val="008605FF"/>
    <w:rsid w:val="00860EAE"/>
    <w:rsid w:val="00861DB4"/>
    <w:rsid w:val="00862E8B"/>
    <w:rsid w:val="00863F4B"/>
    <w:rsid w:val="008640C7"/>
    <w:rsid w:val="00870108"/>
    <w:rsid w:val="00870A69"/>
    <w:rsid w:val="00871784"/>
    <w:rsid w:val="00873D20"/>
    <w:rsid w:val="008740DF"/>
    <w:rsid w:val="0087412E"/>
    <w:rsid w:val="00875107"/>
    <w:rsid w:val="00875439"/>
    <w:rsid w:val="00880016"/>
    <w:rsid w:val="00890092"/>
    <w:rsid w:val="00890DFC"/>
    <w:rsid w:val="00891EF7"/>
    <w:rsid w:val="00892FDD"/>
    <w:rsid w:val="00893810"/>
    <w:rsid w:val="00893C48"/>
    <w:rsid w:val="0089523D"/>
    <w:rsid w:val="008954AD"/>
    <w:rsid w:val="008958C2"/>
    <w:rsid w:val="008A0C44"/>
    <w:rsid w:val="008A0E16"/>
    <w:rsid w:val="008A26AA"/>
    <w:rsid w:val="008A35BD"/>
    <w:rsid w:val="008A41EC"/>
    <w:rsid w:val="008A449E"/>
    <w:rsid w:val="008A545B"/>
    <w:rsid w:val="008B142F"/>
    <w:rsid w:val="008B1520"/>
    <w:rsid w:val="008B5B96"/>
    <w:rsid w:val="008B5EDF"/>
    <w:rsid w:val="008B5FBC"/>
    <w:rsid w:val="008B636F"/>
    <w:rsid w:val="008B77C0"/>
    <w:rsid w:val="008C02DB"/>
    <w:rsid w:val="008C2F1D"/>
    <w:rsid w:val="008C3902"/>
    <w:rsid w:val="008C5E24"/>
    <w:rsid w:val="008C6C10"/>
    <w:rsid w:val="008C6E59"/>
    <w:rsid w:val="008D2BC2"/>
    <w:rsid w:val="008D3986"/>
    <w:rsid w:val="008D3CA6"/>
    <w:rsid w:val="008D4505"/>
    <w:rsid w:val="008D52EF"/>
    <w:rsid w:val="008D5311"/>
    <w:rsid w:val="008D72B7"/>
    <w:rsid w:val="008D7BA7"/>
    <w:rsid w:val="008E0703"/>
    <w:rsid w:val="008E1776"/>
    <w:rsid w:val="008E28C9"/>
    <w:rsid w:val="008E7CF7"/>
    <w:rsid w:val="008F00B8"/>
    <w:rsid w:val="008F24B8"/>
    <w:rsid w:val="008F254D"/>
    <w:rsid w:val="008F2E0A"/>
    <w:rsid w:val="008F3B86"/>
    <w:rsid w:val="008F3D37"/>
    <w:rsid w:val="008F50B6"/>
    <w:rsid w:val="008F5421"/>
    <w:rsid w:val="008F59F9"/>
    <w:rsid w:val="008F791E"/>
    <w:rsid w:val="00900270"/>
    <w:rsid w:val="00900E05"/>
    <w:rsid w:val="00900F52"/>
    <w:rsid w:val="00903D36"/>
    <w:rsid w:val="00904815"/>
    <w:rsid w:val="00904A5E"/>
    <w:rsid w:val="00905FE6"/>
    <w:rsid w:val="0090700F"/>
    <w:rsid w:val="00907222"/>
    <w:rsid w:val="0091142D"/>
    <w:rsid w:val="00912EFA"/>
    <w:rsid w:val="009135DB"/>
    <w:rsid w:val="009142F5"/>
    <w:rsid w:val="00914664"/>
    <w:rsid w:val="00915E86"/>
    <w:rsid w:val="0091666C"/>
    <w:rsid w:val="009168F2"/>
    <w:rsid w:val="009174A0"/>
    <w:rsid w:val="00922070"/>
    <w:rsid w:val="0092298D"/>
    <w:rsid w:val="009241BE"/>
    <w:rsid w:val="00924258"/>
    <w:rsid w:val="0092468E"/>
    <w:rsid w:val="00926914"/>
    <w:rsid w:val="00926E0A"/>
    <w:rsid w:val="00926E17"/>
    <w:rsid w:val="00927656"/>
    <w:rsid w:val="00930EFE"/>
    <w:rsid w:val="009312C5"/>
    <w:rsid w:val="00933A83"/>
    <w:rsid w:val="00934A4E"/>
    <w:rsid w:val="00935F04"/>
    <w:rsid w:val="0094018E"/>
    <w:rsid w:val="00940754"/>
    <w:rsid w:val="0094650D"/>
    <w:rsid w:val="00946EAD"/>
    <w:rsid w:val="00947263"/>
    <w:rsid w:val="0095107F"/>
    <w:rsid w:val="009512C3"/>
    <w:rsid w:val="00951F6D"/>
    <w:rsid w:val="00954AC6"/>
    <w:rsid w:val="00954CA0"/>
    <w:rsid w:val="00955D4A"/>
    <w:rsid w:val="00960C58"/>
    <w:rsid w:val="009612A6"/>
    <w:rsid w:val="009628A9"/>
    <w:rsid w:val="00962B04"/>
    <w:rsid w:val="0096577D"/>
    <w:rsid w:val="00966780"/>
    <w:rsid w:val="00971133"/>
    <w:rsid w:val="0097115F"/>
    <w:rsid w:val="009714B6"/>
    <w:rsid w:val="009721AD"/>
    <w:rsid w:val="00974179"/>
    <w:rsid w:val="009745EF"/>
    <w:rsid w:val="00974AFD"/>
    <w:rsid w:val="00974DFA"/>
    <w:rsid w:val="009755E7"/>
    <w:rsid w:val="009765E1"/>
    <w:rsid w:val="00976813"/>
    <w:rsid w:val="009775FE"/>
    <w:rsid w:val="00977ABC"/>
    <w:rsid w:val="00977E45"/>
    <w:rsid w:val="0098077F"/>
    <w:rsid w:val="0098097E"/>
    <w:rsid w:val="009812B6"/>
    <w:rsid w:val="00985906"/>
    <w:rsid w:val="009873F0"/>
    <w:rsid w:val="009903C5"/>
    <w:rsid w:val="009914A7"/>
    <w:rsid w:val="0099378D"/>
    <w:rsid w:val="00993DF3"/>
    <w:rsid w:val="00994250"/>
    <w:rsid w:val="009944D3"/>
    <w:rsid w:val="009977DB"/>
    <w:rsid w:val="009A02E9"/>
    <w:rsid w:val="009A033E"/>
    <w:rsid w:val="009A1955"/>
    <w:rsid w:val="009A1F2D"/>
    <w:rsid w:val="009A2D2D"/>
    <w:rsid w:val="009A3218"/>
    <w:rsid w:val="009B0BA7"/>
    <w:rsid w:val="009B1752"/>
    <w:rsid w:val="009B2B49"/>
    <w:rsid w:val="009B39CE"/>
    <w:rsid w:val="009B4298"/>
    <w:rsid w:val="009B4773"/>
    <w:rsid w:val="009B479F"/>
    <w:rsid w:val="009B546D"/>
    <w:rsid w:val="009B6185"/>
    <w:rsid w:val="009B66AC"/>
    <w:rsid w:val="009B741D"/>
    <w:rsid w:val="009B748F"/>
    <w:rsid w:val="009B79E9"/>
    <w:rsid w:val="009B7AEC"/>
    <w:rsid w:val="009C0975"/>
    <w:rsid w:val="009C0FFE"/>
    <w:rsid w:val="009C2014"/>
    <w:rsid w:val="009C3BF9"/>
    <w:rsid w:val="009C4BB4"/>
    <w:rsid w:val="009C57B0"/>
    <w:rsid w:val="009C5D3C"/>
    <w:rsid w:val="009C74A4"/>
    <w:rsid w:val="009D0F14"/>
    <w:rsid w:val="009D103D"/>
    <w:rsid w:val="009D1476"/>
    <w:rsid w:val="009D1B29"/>
    <w:rsid w:val="009D351F"/>
    <w:rsid w:val="009D698B"/>
    <w:rsid w:val="009E0290"/>
    <w:rsid w:val="009E28A4"/>
    <w:rsid w:val="009E372D"/>
    <w:rsid w:val="009E63F3"/>
    <w:rsid w:val="009E78B8"/>
    <w:rsid w:val="009E7907"/>
    <w:rsid w:val="009F0600"/>
    <w:rsid w:val="009F09AB"/>
    <w:rsid w:val="009F0D10"/>
    <w:rsid w:val="009F3022"/>
    <w:rsid w:val="009F43FD"/>
    <w:rsid w:val="009F60BA"/>
    <w:rsid w:val="009F751D"/>
    <w:rsid w:val="009F7BA2"/>
    <w:rsid w:val="00A00D6B"/>
    <w:rsid w:val="00A0102D"/>
    <w:rsid w:val="00A02783"/>
    <w:rsid w:val="00A02EAD"/>
    <w:rsid w:val="00A052D7"/>
    <w:rsid w:val="00A06431"/>
    <w:rsid w:val="00A10075"/>
    <w:rsid w:val="00A108C8"/>
    <w:rsid w:val="00A10CD2"/>
    <w:rsid w:val="00A155AF"/>
    <w:rsid w:val="00A158DB"/>
    <w:rsid w:val="00A168F1"/>
    <w:rsid w:val="00A16D60"/>
    <w:rsid w:val="00A213FA"/>
    <w:rsid w:val="00A21FC2"/>
    <w:rsid w:val="00A23952"/>
    <w:rsid w:val="00A23EE0"/>
    <w:rsid w:val="00A240A6"/>
    <w:rsid w:val="00A24651"/>
    <w:rsid w:val="00A25DD8"/>
    <w:rsid w:val="00A2701F"/>
    <w:rsid w:val="00A275A0"/>
    <w:rsid w:val="00A279C3"/>
    <w:rsid w:val="00A305F7"/>
    <w:rsid w:val="00A32B53"/>
    <w:rsid w:val="00A33F16"/>
    <w:rsid w:val="00A34976"/>
    <w:rsid w:val="00A35A99"/>
    <w:rsid w:val="00A37259"/>
    <w:rsid w:val="00A4130D"/>
    <w:rsid w:val="00A45E91"/>
    <w:rsid w:val="00A51986"/>
    <w:rsid w:val="00A52353"/>
    <w:rsid w:val="00A52DE1"/>
    <w:rsid w:val="00A54467"/>
    <w:rsid w:val="00A55990"/>
    <w:rsid w:val="00A61AD1"/>
    <w:rsid w:val="00A61F53"/>
    <w:rsid w:val="00A627DF"/>
    <w:rsid w:val="00A6384C"/>
    <w:rsid w:val="00A648F5"/>
    <w:rsid w:val="00A650DF"/>
    <w:rsid w:val="00A66220"/>
    <w:rsid w:val="00A66FB8"/>
    <w:rsid w:val="00A66FDD"/>
    <w:rsid w:val="00A7124E"/>
    <w:rsid w:val="00A731D6"/>
    <w:rsid w:val="00A738F4"/>
    <w:rsid w:val="00A750C7"/>
    <w:rsid w:val="00A7566D"/>
    <w:rsid w:val="00A75BF0"/>
    <w:rsid w:val="00A77C82"/>
    <w:rsid w:val="00A80EDC"/>
    <w:rsid w:val="00A81BE2"/>
    <w:rsid w:val="00A84082"/>
    <w:rsid w:val="00A849D1"/>
    <w:rsid w:val="00A8635A"/>
    <w:rsid w:val="00A91706"/>
    <w:rsid w:val="00A9267E"/>
    <w:rsid w:val="00A92AC6"/>
    <w:rsid w:val="00A93514"/>
    <w:rsid w:val="00A96B64"/>
    <w:rsid w:val="00A971C5"/>
    <w:rsid w:val="00AA1EEC"/>
    <w:rsid w:val="00AA2AAB"/>
    <w:rsid w:val="00AA433D"/>
    <w:rsid w:val="00AA497A"/>
    <w:rsid w:val="00AB1928"/>
    <w:rsid w:val="00AB4618"/>
    <w:rsid w:val="00AB495A"/>
    <w:rsid w:val="00AB4FEF"/>
    <w:rsid w:val="00AB57B3"/>
    <w:rsid w:val="00AB636C"/>
    <w:rsid w:val="00AB6CA4"/>
    <w:rsid w:val="00AB7750"/>
    <w:rsid w:val="00AB79AD"/>
    <w:rsid w:val="00AB7DF7"/>
    <w:rsid w:val="00AC1E3A"/>
    <w:rsid w:val="00AC1E83"/>
    <w:rsid w:val="00AC3CF9"/>
    <w:rsid w:val="00AC5EBA"/>
    <w:rsid w:val="00AC7FB2"/>
    <w:rsid w:val="00AD040B"/>
    <w:rsid w:val="00AD1DF2"/>
    <w:rsid w:val="00AD22E1"/>
    <w:rsid w:val="00AD256D"/>
    <w:rsid w:val="00AD38B5"/>
    <w:rsid w:val="00AD3EE3"/>
    <w:rsid w:val="00AD3EF4"/>
    <w:rsid w:val="00AD459F"/>
    <w:rsid w:val="00AD5F2A"/>
    <w:rsid w:val="00AE09AE"/>
    <w:rsid w:val="00AE15DC"/>
    <w:rsid w:val="00AE24EC"/>
    <w:rsid w:val="00AE298D"/>
    <w:rsid w:val="00AE462F"/>
    <w:rsid w:val="00AE5AD4"/>
    <w:rsid w:val="00AE6589"/>
    <w:rsid w:val="00AE7B13"/>
    <w:rsid w:val="00AF2041"/>
    <w:rsid w:val="00AF22A4"/>
    <w:rsid w:val="00AF333B"/>
    <w:rsid w:val="00AF37D9"/>
    <w:rsid w:val="00AF46D5"/>
    <w:rsid w:val="00AF592C"/>
    <w:rsid w:val="00AF5C4F"/>
    <w:rsid w:val="00AF5E0F"/>
    <w:rsid w:val="00AF682C"/>
    <w:rsid w:val="00AF6882"/>
    <w:rsid w:val="00AF7AE2"/>
    <w:rsid w:val="00AF7AF2"/>
    <w:rsid w:val="00AF7F07"/>
    <w:rsid w:val="00B00B42"/>
    <w:rsid w:val="00B00E78"/>
    <w:rsid w:val="00B01F55"/>
    <w:rsid w:val="00B05170"/>
    <w:rsid w:val="00B101D6"/>
    <w:rsid w:val="00B11952"/>
    <w:rsid w:val="00B137FF"/>
    <w:rsid w:val="00B1402D"/>
    <w:rsid w:val="00B146C7"/>
    <w:rsid w:val="00B15AA3"/>
    <w:rsid w:val="00B1612F"/>
    <w:rsid w:val="00B16A0E"/>
    <w:rsid w:val="00B205FF"/>
    <w:rsid w:val="00B211DB"/>
    <w:rsid w:val="00B22E9D"/>
    <w:rsid w:val="00B23010"/>
    <w:rsid w:val="00B240C9"/>
    <w:rsid w:val="00B25299"/>
    <w:rsid w:val="00B25864"/>
    <w:rsid w:val="00B26BA8"/>
    <w:rsid w:val="00B27190"/>
    <w:rsid w:val="00B3026C"/>
    <w:rsid w:val="00B3029E"/>
    <w:rsid w:val="00B30AE8"/>
    <w:rsid w:val="00B3110F"/>
    <w:rsid w:val="00B316C0"/>
    <w:rsid w:val="00B33EE4"/>
    <w:rsid w:val="00B34438"/>
    <w:rsid w:val="00B3522E"/>
    <w:rsid w:val="00B4009B"/>
    <w:rsid w:val="00B40721"/>
    <w:rsid w:val="00B40DCB"/>
    <w:rsid w:val="00B412DA"/>
    <w:rsid w:val="00B42C3A"/>
    <w:rsid w:val="00B42D84"/>
    <w:rsid w:val="00B43A90"/>
    <w:rsid w:val="00B448FD"/>
    <w:rsid w:val="00B455B9"/>
    <w:rsid w:val="00B45768"/>
    <w:rsid w:val="00B50B77"/>
    <w:rsid w:val="00B5139F"/>
    <w:rsid w:val="00B516BB"/>
    <w:rsid w:val="00B51729"/>
    <w:rsid w:val="00B52001"/>
    <w:rsid w:val="00B52178"/>
    <w:rsid w:val="00B52FC9"/>
    <w:rsid w:val="00B53022"/>
    <w:rsid w:val="00B5542D"/>
    <w:rsid w:val="00B57D72"/>
    <w:rsid w:val="00B60123"/>
    <w:rsid w:val="00B6108A"/>
    <w:rsid w:val="00B616FA"/>
    <w:rsid w:val="00B61B18"/>
    <w:rsid w:val="00B62F2C"/>
    <w:rsid w:val="00B636DF"/>
    <w:rsid w:val="00B65864"/>
    <w:rsid w:val="00B65F7A"/>
    <w:rsid w:val="00B669CA"/>
    <w:rsid w:val="00B66F05"/>
    <w:rsid w:val="00B67752"/>
    <w:rsid w:val="00B70135"/>
    <w:rsid w:val="00B71455"/>
    <w:rsid w:val="00B722D3"/>
    <w:rsid w:val="00B7312E"/>
    <w:rsid w:val="00B75095"/>
    <w:rsid w:val="00B7519F"/>
    <w:rsid w:val="00B76E3A"/>
    <w:rsid w:val="00B80367"/>
    <w:rsid w:val="00B80D55"/>
    <w:rsid w:val="00B81E92"/>
    <w:rsid w:val="00B81FDF"/>
    <w:rsid w:val="00B82A27"/>
    <w:rsid w:val="00B82FA9"/>
    <w:rsid w:val="00B83041"/>
    <w:rsid w:val="00B8387A"/>
    <w:rsid w:val="00B84EF5"/>
    <w:rsid w:val="00B856B4"/>
    <w:rsid w:val="00B85FE8"/>
    <w:rsid w:val="00B86919"/>
    <w:rsid w:val="00B869CF"/>
    <w:rsid w:val="00B90F76"/>
    <w:rsid w:val="00B91C94"/>
    <w:rsid w:val="00B91F6D"/>
    <w:rsid w:val="00B92C1B"/>
    <w:rsid w:val="00B94018"/>
    <w:rsid w:val="00B94E71"/>
    <w:rsid w:val="00B95577"/>
    <w:rsid w:val="00B9641D"/>
    <w:rsid w:val="00B96E94"/>
    <w:rsid w:val="00B97D17"/>
    <w:rsid w:val="00BA2C35"/>
    <w:rsid w:val="00BA4FA2"/>
    <w:rsid w:val="00BA5844"/>
    <w:rsid w:val="00BA780B"/>
    <w:rsid w:val="00BB1092"/>
    <w:rsid w:val="00BB1DDC"/>
    <w:rsid w:val="00BB22C0"/>
    <w:rsid w:val="00BB3CEC"/>
    <w:rsid w:val="00BB56D4"/>
    <w:rsid w:val="00BB7DDE"/>
    <w:rsid w:val="00BC000B"/>
    <w:rsid w:val="00BC065B"/>
    <w:rsid w:val="00BC146C"/>
    <w:rsid w:val="00BC4BF0"/>
    <w:rsid w:val="00BC61CE"/>
    <w:rsid w:val="00BD25B3"/>
    <w:rsid w:val="00BD325B"/>
    <w:rsid w:val="00BD49AE"/>
    <w:rsid w:val="00BD5193"/>
    <w:rsid w:val="00BD5219"/>
    <w:rsid w:val="00BD769B"/>
    <w:rsid w:val="00BD7E2B"/>
    <w:rsid w:val="00BE0966"/>
    <w:rsid w:val="00BE107D"/>
    <w:rsid w:val="00BE1D7A"/>
    <w:rsid w:val="00BE1D7C"/>
    <w:rsid w:val="00BE3148"/>
    <w:rsid w:val="00BE3D10"/>
    <w:rsid w:val="00BE497B"/>
    <w:rsid w:val="00BE571B"/>
    <w:rsid w:val="00BE70E1"/>
    <w:rsid w:val="00BE7448"/>
    <w:rsid w:val="00BF04B9"/>
    <w:rsid w:val="00BF0CB9"/>
    <w:rsid w:val="00BF2A19"/>
    <w:rsid w:val="00BF42A4"/>
    <w:rsid w:val="00BF51E6"/>
    <w:rsid w:val="00BF5628"/>
    <w:rsid w:val="00BF622A"/>
    <w:rsid w:val="00BF6350"/>
    <w:rsid w:val="00BF6E37"/>
    <w:rsid w:val="00BF6FEC"/>
    <w:rsid w:val="00BF7591"/>
    <w:rsid w:val="00C00182"/>
    <w:rsid w:val="00C00E73"/>
    <w:rsid w:val="00C011AC"/>
    <w:rsid w:val="00C04265"/>
    <w:rsid w:val="00C07B5B"/>
    <w:rsid w:val="00C11713"/>
    <w:rsid w:val="00C12A83"/>
    <w:rsid w:val="00C12D25"/>
    <w:rsid w:val="00C130FA"/>
    <w:rsid w:val="00C14EE1"/>
    <w:rsid w:val="00C175C4"/>
    <w:rsid w:val="00C17F2B"/>
    <w:rsid w:val="00C17F91"/>
    <w:rsid w:val="00C20839"/>
    <w:rsid w:val="00C20BB3"/>
    <w:rsid w:val="00C216F8"/>
    <w:rsid w:val="00C2224D"/>
    <w:rsid w:val="00C227C0"/>
    <w:rsid w:val="00C22E95"/>
    <w:rsid w:val="00C26226"/>
    <w:rsid w:val="00C27563"/>
    <w:rsid w:val="00C30BA4"/>
    <w:rsid w:val="00C313B3"/>
    <w:rsid w:val="00C318BC"/>
    <w:rsid w:val="00C33890"/>
    <w:rsid w:val="00C338D0"/>
    <w:rsid w:val="00C33B25"/>
    <w:rsid w:val="00C350ED"/>
    <w:rsid w:val="00C36E03"/>
    <w:rsid w:val="00C37328"/>
    <w:rsid w:val="00C43203"/>
    <w:rsid w:val="00C45171"/>
    <w:rsid w:val="00C467DB"/>
    <w:rsid w:val="00C47247"/>
    <w:rsid w:val="00C5059B"/>
    <w:rsid w:val="00C50800"/>
    <w:rsid w:val="00C5106E"/>
    <w:rsid w:val="00C514F6"/>
    <w:rsid w:val="00C51CBC"/>
    <w:rsid w:val="00C51D56"/>
    <w:rsid w:val="00C52C2E"/>
    <w:rsid w:val="00C53228"/>
    <w:rsid w:val="00C53CE3"/>
    <w:rsid w:val="00C5546C"/>
    <w:rsid w:val="00C56E0D"/>
    <w:rsid w:val="00C6077C"/>
    <w:rsid w:val="00C635BA"/>
    <w:rsid w:val="00C67B83"/>
    <w:rsid w:val="00C701FB"/>
    <w:rsid w:val="00C70A64"/>
    <w:rsid w:val="00C71A87"/>
    <w:rsid w:val="00C7235F"/>
    <w:rsid w:val="00C73F5C"/>
    <w:rsid w:val="00C763BB"/>
    <w:rsid w:val="00C8006B"/>
    <w:rsid w:val="00C81B16"/>
    <w:rsid w:val="00C827E8"/>
    <w:rsid w:val="00C82FA9"/>
    <w:rsid w:val="00C83C00"/>
    <w:rsid w:val="00C83E99"/>
    <w:rsid w:val="00C8420C"/>
    <w:rsid w:val="00C846EF"/>
    <w:rsid w:val="00C84B10"/>
    <w:rsid w:val="00C85150"/>
    <w:rsid w:val="00C87BDF"/>
    <w:rsid w:val="00C91658"/>
    <w:rsid w:val="00C93255"/>
    <w:rsid w:val="00C9376B"/>
    <w:rsid w:val="00C9389C"/>
    <w:rsid w:val="00C947F7"/>
    <w:rsid w:val="00C97834"/>
    <w:rsid w:val="00CA08B3"/>
    <w:rsid w:val="00CA16F5"/>
    <w:rsid w:val="00CA4B6D"/>
    <w:rsid w:val="00CA509A"/>
    <w:rsid w:val="00CA64FD"/>
    <w:rsid w:val="00CB1043"/>
    <w:rsid w:val="00CB11CC"/>
    <w:rsid w:val="00CB3E54"/>
    <w:rsid w:val="00CB532B"/>
    <w:rsid w:val="00CB609A"/>
    <w:rsid w:val="00CC00D5"/>
    <w:rsid w:val="00CC0252"/>
    <w:rsid w:val="00CC3367"/>
    <w:rsid w:val="00CC3BA4"/>
    <w:rsid w:val="00CC4326"/>
    <w:rsid w:val="00CC4DFB"/>
    <w:rsid w:val="00CC61A1"/>
    <w:rsid w:val="00CC67E7"/>
    <w:rsid w:val="00CC6810"/>
    <w:rsid w:val="00CC6937"/>
    <w:rsid w:val="00CC7086"/>
    <w:rsid w:val="00CD001F"/>
    <w:rsid w:val="00CD09DD"/>
    <w:rsid w:val="00CD267B"/>
    <w:rsid w:val="00CD60B0"/>
    <w:rsid w:val="00CD6153"/>
    <w:rsid w:val="00CD6C26"/>
    <w:rsid w:val="00CD6E41"/>
    <w:rsid w:val="00CD74AC"/>
    <w:rsid w:val="00CE04B3"/>
    <w:rsid w:val="00CE0690"/>
    <w:rsid w:val="00CE15BC"/>
    <w:rsid w:val="00CE19F6"/>
    <w:rsid w:val="00CE2545"/>
    <w:rsid w:val="00CE26B7"/>
    <w:rsid w:val="00CE2900"/>
    <w:rsid w:val="00CE5264"/>
    <w:rsid w:val="00CE5524"/>
    <w:rsid w:val="00CE774C"/>
    <w:rsid w:val="00CE785F"/>
    <w:rsid w:val="00CF0D23"/>
    <w:rsid w:val="00CF26F9"/>
    <w:rsid w:val="00CF2AFE"/>
    <w:rsid w:val="00CF2E08"/>
    <w:rsid w:val="00CF3128"/>
    <w:rsid w:val="00CF520B"/>
    <w:rsid w:val="00CF56FB"/>
    <w:rsid w:val="00CF5C7D"/>
    <w:rsid w:val="00CF5FCE"/>
    <w:rsid w:val="00CF6C48"/>
    <w:rsid w:val="00CF6F3B"/>
    <w:rsid w:val="00D007F6"/>
    <w:rsid w:val="00D01931"/>
    <w:rsid w:val="00D03A93"/>
    <w:rsid w:val="00D06532"/>
    <w:rsid w:val="00D0725D"/>
    <w:rsid w:val="00D07BEE"/>
    <w:rsid w:val="00D1239C"/>
    <w:rsid w:val="00D12B31"/>
    <w:rsid w:val="00D1398D"/>
    <w:rsid w:val="00D13A6C"/>
    <w:rsid w:val="00D14184"/>
    <w:rsid w:val="00D14342"/>
    <w:rsid w:val="00D1455C"/>
    <w:rsid w:val="00D14934"/>
    <w:rsid w:val="00D17D89"/>
    <w:rsid w:val="00D211CE"/>
    <w:rsid w:val="00D23143"/>
    <w:rsid w:val="00D23A1C"/>
    <w:rsid w:val="00D2449C"/>
    <w:rsid w:val="00D25D29"/>
    <w:rsid w:val="00D26A93"/>
    <w:rsid w:val="00D26B66"/>
    <w:rsid w:val="00D27518"/>
    <w:rsid w:val="00D312EB"/>
    <w:rsid w:val="00D3169A"/>
    <w:rsid w:val="00D32181"/>
    <w:rsid w:val="00D32546"/>
    <w:rsid w:val="00D3440C"/>
    <w:rsid w:val="00D37804"/>
    <w:rsid w:val="00D37955"/>
    <w:rsid w:val="00D41BF4"/>
    <w:rsid w:val="00D42601"/>
    <w:rsid w:val="00D43FCC"/>
    <w:rsid w:val="00D45535"/>
    <w:rsid w:val="00D45CD2"/>
    <w:rsid w:val="00D47306"/>
    <w:rsid w:val="00D4743D"/>
    <w:rsid w:val="00D50696"/>
    <w:rsid w:val="00D517B1"/>
    <w:rsid w:val="00D52365"/>
    <w:rsid w:val="00D532FB"/>
    <w:rsid w:val="00D55188"/>
    <w:rsid w:val="00D60B78"/>
    <w:rsid w:val="00D62BF8"/>
    <w:rsid w:val="00D62C7E"/>
    <w:rsid w:val="00D632E5"/>
    <w:rsid w:val="00D70052"/>
    <w:rsid w:val="00D707BE"/>
    <w:rsid w:val="00D70E37"/>
    <w:rsid w:val="00D71704"/>
    <w:rsid w:val="00D72B6A"/>
    <w:rsid w:val="00D73E7B"/>
    <w:rsid w:val="00D75493"/>
    <w:rsid w:val="00D757F6"/>
    <w:rsid w:val="00D75D2D"/>
    <w:rsid w:val="00D77510"/>
    <w:rsid w:val="00D77B22"/>
    <w:rsid w:val="00D77D34"/>
    <w:rsid w:val="00D808A2"/>
    <w:rsid w:val="00D82133"/>
    <w:rsid w:val="00D8441D"/>
    <w:rsid w:val="00D86ED7"/>
    <w:rsid w:val="00D87570"/>
    <w:rsid w:val="00D87959"/>
    <w:rsid w:val="00D92EA9"/>
    <w:rsid w:val="00D93D29"/>
    <w:rsid w:val="00D94088"/>
    <w:rsid w:val="00D946DD"/>
    <w:rsid w:val="00D9756A"/>
    <w:rsid w:val="00D97E95"/>
    <w:rsid w:val="00DA1359"/>
    <w:rsid w:val="00DA14E5"/>
    <w:rsid w:val="00DA1CED"/>
    <w:rsid w:val="00DA2ADA"/>
    <w:rsid w:val="00DA41B0"/>
    <w:rsid w:val="00DA48B7"/>
    <w:rsid w:val="00DA5875"/>
    <w:rsid w:val="00DA5886"/>
    <w:rsid w:val="00DA5904"/>
    <w:rsid w:val="00DA7AD0"/>
    <w:rsid w:val="00DA7C51"/>
    <w:rsid w:val="00DB0897"/>
    <w:rsid w:val="00DB1727"/>
    <w:rsid w:val="00DB31A5"/>
    <w:rsid w:val="00DB3CD5"/>
    <w:rsid w:val="00DB429D"/>
    <w:rsid w:val="00DB486F"/>
    <w:rsid w:val="00DB4C71"/>
    <w:rsid w:val="00DB4FC3"/>
    <w:rsid w:val="00DB5E23"/>
    <w:rsid w:val="00DB5E42"/>
    <w:rsid w:val="00DB5EC0"/>
    <w:rsid w:val="00DB6404"/>
    <w:rsid w:val="00DB7001"/>
    <w:rsid w:val="00DC09BC"/>
    <w:rsid w:val="00DC0ACB"/>
    <w:rsid w:val="00DC0B4E"/>
    <w:rsid w:val="00DC0BC5"/>
    <w:rsid w:val="00DC0D36"/>
    <w:rsid w:val="00DC1CC1"/>
    <w:rsid w:val="00DC250F"/>
    <w:rsid w:val="00DC3AD5"/>
    <w:rsid w:val="00DC4811"/>
    <w:rsid w:val="00DC61FC"/>
    <w:rsid w:val="00DC6891"/>
    <w:rsid w:val="00DC70B2"/>
    <w:rsid w:val="00DC7A97"/>
    <w:rsid w:val="00DD15FB"/>
    <w:rsid w:val="00DD3B9F"/>
    <w:rsid w:val="00DD46A1"/>
    <w:rsid w:val="00DD5A61"/>
    <w:rsid w:val="00DE0D35"/>
    <w:rsid w:val="00DE3BE9"/>
    <w:rsid w:val="00DE3F93"/>
    <w:rsid w:val="00DE438D"/>
    <w:rsid w:val="00DE50F7"/>
    <w:rsid w:val="00DE5A23"/>
    <w:rsid w:val="00DE686E"/>
    <w:rsid w:val="00DF446B"/>
    <w:rsid w:val="00DF5088"/>
    <w:rsid w:val="00DF59DA"/>
    <w:rsid w:val="00DF5B54"/>
    <w:rsid w:val="00DF69B4"/>
    <w:rsid w:val="00DF7D15"/>
    <w:rsid w:val="00E00FF4"/>
    <w:rsid w:val="00E01167"/>
    <w:rsid w:val="00E015B2"/>
    <w:rsid w:val="00E016E6"/>
    <w:rsid w:val="00E0232F"/>
    <w:rsid w:val="00E03667"/>
    <w:rsid w:val="00E06C51"/>
    <w:rsid w:val="00E07BFF"/>
    <w:rsid w:val="00E10A67"/>
    <w:rsid w:val="00E13035"/>
    <w:rsid w:val="00E13C45"/>
    <w:rsid w:val="00E170CD"/>
    <w:rsid w:val="00E179AC"/>
    <w:rsid w:val="00E17F06"/>
    <w:rsid w:val="00E2069D"/>
    <w:rsid w:val="00E21760"/>
    <w:rsid w:val="00E21858"/>
    <w:rsid w:val="00E21A1E"/>
    <w:rsid w:val="00E2352C"/>
    <w:rsid w:val="00E2378D"/>
    <w:rsid w:val="00E265A4"/>
    <w:rsid w:val="00E267AA"/>
    <w:rsid w:val="00E30835"/>
    <w:rsid w:val="00E31BFD"/>
    <w:rsid w:val="00E3284D"/>
    <w:rsid w:val="00E33595"/>
    <w:rsid w:val="00E33FE6"/>
    <w:rsid w:val="00E34421"/>
    <w:rsid w:val="00E348F2"/>
    <w:rsid w:val="00E35269"/>
    <w:rsid w:val="00E359A1"/>
    <w:rsid w:val="00E37AC6"/>
    <w:rsid w:val="00E41B7C"/>
    <w:rsid w:val="00E41F77"/>
    <w:rsid w:val="00E42496"/>
    <w:rsid w:val="00E42508"/>
    <w:rsid w:val="00E431BB"/>
    <w:rsid w:val="00E4390D"/>
    <w:rsid w:val="00E446F5"/>
    <w:rsid w:val="00E4550F"/>
    <w:rsid w:val="00E471E4"/>
    <w:rsid w:val="00E47FF2"/>
    <w:rsid w:val="00E503B4"/>
    <w:rsid w:val="00E51FE1"/>
    <w:rsid w:val="00E52237"/>
    <w:rsid w:val="00E5232F"/>
    <w:rsid w:val="00E524AF"/>
    <w:rsid w:val="00E527D4"/>
    <w:rsid w:val="00E52E93"/>
    <w:rsid w:val="00E5598B"/>
    <w:rsid w:val="00E56113"/>
    <w:rsid w:val="00E56EB2"/>
    <w:rsid w:val="00E56EB3"/>
    <w:rsid w:val="00E577C0"/>
    <w:rsid w:val="00E57DF0"/>
    <w:rsid w:val="00E60956"/>
    <w:rsid w:val="00E64579"/>
    <w:rsid w:val="00E65FAB"/>
    <w:rsid w:val="00E66CC3"/>
    <w:rsid w:val="00E71388"/>
    <w:rsid w:val="00E7187F"/>
    <w:rsid w:val="00E726D0"/>
    <w:rsid w:val="00E73DF3"/>
    <w:rsid w:val="00E75F63"/>
    <w:rsid w:val="00E761F7"/>
    <w:rsid w:val="00E80F0A"/>
    <w:rsid w:val="00E81156"/>
    <w:rsid w:val="00E8178B"/>
    <w:rsid w:val="00E83373"/>
    <w:rsid w:val="00E837DA"/>
    <w:rsid w:val="00E83941"/>
    <w:rsid w:val="00E848DC"/>
    <w:rsid w:val="00E855A7"/>
    <w:rsid w:val="00E872D4"/>
    <w:rsid w:val="00E9089C"/>
    <w:rsid w:val="00E91EDC"/>
    <w:rsid w:val="00E921E7"/>
    <w:rsid w:val="00E922E7"/>
    <w:rsid w:val="00E92C8D"/>
    <w:rsid w:val="00E93FE6"/>
    <w:rsid w:val="00E95479"/>
    <w:rsid w:val="00E962C3"/>
    <w:rsid w:val="00EA0533"/>
    <w:rsid w:val="00EA1655"/>
    <w:rsid w:val="00EA28D5"/>
    <w:rsid w:val="00EA3E4B"/>
    <w:rsid w:val="00EA41AC"/>
    <w:rsid w:val="00EA4344"/>
    <w:rsid w:val="00EA4FDB"/>
    <w:rsid w:val="00EA54A3"/>
    <w:rsid w:val="00EA636C"/>
    <w:rsid w:val="00EA68D6"/>
    <w:rsid w:val="00EB0F7A"/>
    <w:rsid w:val="00EB1D38"/>
    <w:rsid w:val="00EB27EB"/>
    <w:rsid w:val="00EB29F6"/>
    <w:rsid w:val="00EB2AC4"/>
    <w:rsid w:val="00EB3999"/>
    <w:rsid w:val="00EB3AD0"/>
    <w:rsid w:val="00EB4209"/>
    <w:rsid w:val="00EB4BDB"/>
    <w:rsid w:val="00EB5013"/>
    <w:rsid w:val="00EB5E5E"/>
    <w:rsid w:val="00EC0272"/>
    <w:rsid w:val="00EC098F"/>
    <w:rsid w:val="00EC0F90"/>
    <w:rsid w:val="00EC101E"/>
    <w:rsid w:val="00EC78CC"/>
    <w:rsid w:val="00ED0B5D"/>
    <w:rsid w:val="00ED0C4C"/>
    <w:rsid w:val="00ED233B"/>
    <w:rsid w:val="00ED3855"/>
    <w:rsid w:val="00ED3950"/>
    <w:rsid w:val="00ED42FF"/>
    <w:rsid w:val="00ED61C7"/>
    <w:rsid w:val="00ED76BD"/>
    <w:rsid w:val="00ED7CDD"/>
    <w:rsid w:val="00EE0DE6"/>
    <w:rsid w:val="00EE15E2"/>
    <w:rsid w:val="00EE18C9"/>
    <w:rsid w:val="00EE2CFC"/>
    <w:rsid w:val="00EE63B6"/>
    <w:rsid w:val="00EE7406"/>
    <w:rsid w:val="00EF00DE"/>
    <w:rsid w:val="00EF010B"/>
    <w:rsid w:val="00EF0B27"/>
    <w:rsid w:val="00EF30C7"/>
    <w:rsid w:val="00EF5631"/>
    <w:rsid w:val="00EF7714"/>
    <w:rsid w:val="00F00278"/>
    <w:rsid w:val="00F0136E"/>
    <w:rsid w:val="00F01D25"/>
    <w:rsid w:val="00F02601"/>
    <w:rsid w:val="00F02C79"/>
    <w:rsid w:val="00F04CD6"/>
    <w:rsid w:val="00F06EDC"/>
    <w:rsid w:val="00F0791A"/>
    <w:rsid w:val="00F13B9A"/>
    <w:rsid w:val="00F13ECF"/>
    <w:rsid w:val="00F15A17"/>
    <w:rsid w:val="00F15E58"/>
    <w:rsid w:val="00F1680C"/>
    <w:rsid w:val="00F22144"/>
    <w:rsid w:val="00F22AB4"/>
    <w:rsid w:val="00F23B07"/>
    <w:rsid w:val="00F2528F"/>
    <w:rsid w:val="00F259C9"/>
    <w:rsid w:val="00F25D7E"/>
    <w:rsid w:val="00F27E73"/>
    <w:rsid w:val="00F3068B"/>
    <w:rsid w:val="00F31762"/>
    <w:rsid w:val="00F3532D"/>
    <w:rsid w:val="00F36522"/>
    <w:rsid w:val="00F37241"/>
    <w:rsid w:val="00F4250F"/>
    <w:rsid w:val="00F42FA5"/>
    <w:rsid w:val="00F44065"/>
    <w:rsid w:val="00F4416F"/>
    <w:rsid w:val="00F45450"/>
    <w:rsid w:val="00F459C1"/>
    <w:rsid w:val="00F46102"/>
    <w:rsid w:val="00F47325"/>
    <w:rsid w:val="00F52CE4"/>
    <w:rsid w:val="00F539F5"/>
    <w:rsid w:val="00F53CA6"/>
    <w:rsid w:val="00F5437D"/>
    <w:rsid w:val="00F54C33"/>
    <w:rsid w:val="00F5575D"/>
    <w:rsid w:val="00F5581E"/>
    <w:rsid w:val="00F55ABE"/>
    <w:rsid w:val="00F6190D"/>
    <w:rsid w:val="00F61E99"/>
    <w:rsid w:val="00F6248A"/>
    <w:rsid w:val="00F62A85"/>
    <w:rsid w:val="00F63E1E"/>
    <w:rsid w:val="00F642EA"/>
    <w:rsid w:val="00F7237A"/>
    <w:rsid w:val="00F723C9"/>
    <w:rsid w:val="00F72AD6"/>
    <w:rsid w:val="00F76D2A"/>
    <w:rsid w:val="00F76EC6"/>
    <w:rsid w:val="00F76F23"/>
    <w:rsid w:val="00F81B80"/>
    <w:rsid w:val="00F837EB"/>
    <w:rsid w:val="00F839C4"/>
    <w:rsid w:val="00F83F6E"/>
    <w:rsid w:val="00F854DA"/>
    <w:rsid w:val="00F85A16"/>
    <w:rsid w:val="00F8603B"/>
    <w:rsid w:val="00F865D9"/>
    <w:rsid w:val="00F874FF"/>
    <w:rsid w:val="00F90D18"/>
    <w:rsid w:val="00F92A93"/>
    <w:rsid w:val="00F95D96"/>
    <w:rsid w:val="00F96C0B"/>
    <w:rsid w:val="00F97E24"/>
    <w:rsid w:val="00FA1FF8"/>
    <w:rsid w:val="00FA2671"/>
    <w:rsid w:val="00FA32DC"/>
    <w:rsid w:val="00FA33B4"/>
    <w:rsid w:val="00FA3924"/>
    <w:rsid w:val="00FA39DD"/>
    <w:rsid w:val="00FA59D3"/>
    <w:rsid w:val="00FA5A79"/>
    <w:rsid w:val="00FA5F03"/>
    <w:rsid w:val="00FA6067"/>
    <w:rsid w:val="00FA63F1"/>
    <w:rsid w:val="00FA6822"/>
    <w:rsid w:val="00FB1D3C"/>
    <w:rsid w:val="00FB40C5"/>
    <w:rsid w:val="00FB4AD9"/>
    <w:rsid w:val="00FB4BBE"/>
    <w:rsid w:val="00FB4FAF"/>
    <w:rsid w:val="00FB557A"/>
    <w:rsid w:val="00FB5743"/>
    <w:rsid w:val="00FB5D27"/>
    <w:rsid w:val="00FB6661"/>
    <w:rsid w:val="00FB76BB"/>
    <w:rsid w:val="00FB79E8"/>
    <w:rsid w:val="00FC2981"/>
    <w:rsid w:val="00FC3444"/>
    <w:rsid w:val="00FC46A8"/>
    <w:rsid w:val="00FC4848"/>
    <w:rsid w:val="00FD1D35"/>
    <w:rsid w:val="00FD1DBC"/>
    <w:rsid w:val="00FD25EE"/>
    <w:rsid w:val="00FD277D"/>
    <w:rsid w:val="00FD30DF"/>
    <w:rsid w:val="00FD3955"/>
    <w:rsid w:val="00FD3B37"/>
    <w:rsid w:val="00FD47D1"/>
    <w:rsid w:val="00FD65F5"/>
    <w:rsid w:val="00FD660F"/>
    <w:rsid w:val="00FD756F"/>
    <w:rsid w:val="00FE1CF7"/>
    <w:rsid w:val="00FE32BB"/>
    <w:rsid w:val="00FE3717"/>
    <w:rsid w:val="00FE4911"/>
    <w:rsid w:val="00FE79E1"/>
    <w:rsid w:val="00FE7E9C"/>
    <w:rsid w:val="00FF032D"/>
    <w:rsid w:val="00FF2CFF"/>
    <w:rsid w:val="00FF2F7F"/>
    <w:rsid w:val="00FF2F8C"/>
    <w:rsid w:val="00FF4E3A"/>
    <w:rsid w:val="00FF5068"/>
    <w:rsid w:val="00FF698E"/>
    <w:rsid w:val="00FF7530"/>
    <w:rsid w:val="00FF7F12"/>
    <w:rsid w:val="0235FCC3"/>
    <w:rsid w:val="03BE2C73"/>
    <w:rsid w:val="03CA5DC6"/>
    <w:rsid w:val="04C573AB"/>
    <w:rsid w:val="05F047A3"/>
    <w:rsid w:val="07871244"/>
    <w:rsid w:val="07A85432"/>
    <w:rsid w:val="0BD9AA5C"/>
    <w:rsid w:val="0CDFD693"/>
    <w:rsid w:val="0F2E61A0"/>
    <w:rsid w:val="124AC06A"/>
    <w:rsid w:val="12E65F7C"/>
    <w:rsid w:val="12FDE85D"/>
    <w:rsid w:val="134CEDD1"/>
    <w:rsid w:val="14677EEB"/>
    <w:rsid w:val="185F4DE4"/>
    <w:rsid w:val="193D6C63"/>
    <w:rsid w:val="1A4B7F47"/>
    <w:rsid w:val="1B561F97"/>
    <w:rsid w:val="1B8605EA"/>
    <w:rsid w:val="1CF91E94"/>
    <w:rsid w:val="1DAE3107"/>
    <w:rsid w:val="1E10490F"/>
    <w:rsid w:val="1F655E61"/>
    <w:rsid w:val="1FDD3272"/>
    <w:rsid w:val="20D447C7"/>
    <w:rsid w:val="2127B706"/>
    <w:rsid w:val="21EFBB0C"/>
    <w:rsid w:val="220FACA0"/>
    <w:rsid w:val="23912475"/>
    <w:rsid w:val="25A9B2A5"/>
    <w:rsid w:val="25D0FF04"/>
    <w:rsid w:val="2627908E"/>
    <w:rsid w:val="2815B745"/>
    <w:rsid w:val="28F04068"/>
    <w:rsid w:val="292CF5E7"/>
    <w:rsid w:val="2EC03D72"/>
    <w:rsid w:val="2F836FB1"/>
    <w:rsid w:val="3522142D"/>
    <w:rsid w:val="36156D22"/>
    <w:rsid w:val="395FD87B"/>
    <w:rsid w:val="3AA35870"/>
    <w:rsid w:val="3B1553F9"/>
    <w:rsid w:val="3B46B976"/>
    <w:rsid w:val="3CE47C57"/>
    <w:rsid w:val="3D1D70A5"/>
    <w:rsid w:val="3D84C6E3"/>
    <w:rsid w:val="3F940B5E"/>
    <w:rsid w:val="4121CE9E"/>
    <w:rsid w:val="41A6E07A"/>
    <w:rsid w:val="46633BAA"/>
    <w:rsid w:val="49C52F14"/>
    <w:rsid w:val="4BB6E0B8"/>
    <w:rsid w:val="4D025D5E"/>
    <w:rsid w:val="4D23DC9A"/>
    <w:rsid w:val="54052E31"/>
    <w:rsid w:val="557BBACA"/>
    <w:rsid w:val="57BCB06C"/>
    <w:rsid w:val="5947D6C0"/>
    <w:rsid w:val="5F25CD9A"/>
    <w:rsid w:val="5F9B5DEC"/>
    <w:rsid w:val="60066B6D"/>
    <w:rsid w:val="60CB8527"/>
    <w:rsid w:val="6316E09C"/>
    <w:rsid w:val="6451D013"/>
    <w:rsid w:val="64B49E00"/>
    <w:rsid w:val="659E903B"/>
    <w:rsid w:val="65F152BC"/>
    <w:rsid w:val="67891C79"/>
    <w:rsid w:val="68671FFF"/>
    <w:rsid w:val="69268BCC"/>
    <w:rsid w:val="6C1A5B1A"/>
    <w:rsid w:val="6C6CF007"/>
    <w:rsid w:val="703EBAC8"/>
    <w:rsid w:val="7048544D"/>
    <w:rsid w:val="71FEE325"/>
    <w:rsid w:val="75CE7159"/>
    <w:rsid w:val="762733EB"/>
    <w:rsid w:val="768399B6"/>
    <w:rsid w:val="76F152F3"/>
    <w:rsid w:val="7BA2081C"/>
    <w:rsid w:val="7CDBD432"/>
    <w:rsid w:val="7CECBB02"/>
    <w:rsid w:val="7EA97F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,"/>
  <w14:docId w14:val="62DDD3F4"/>
  <w15:chartTrackingRefBased/>
  <w15:docId w15:val="{832308AA-4749-458C-8426-DFBA4CB8BF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G Times (W1)" w:eastAsia="Times New Roman" w:hAnsi="CG Times (W1)" w:cs="Times New Roman"/>
        <w:lang w:val="en-ZA" w:eastAsia="en-ZA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HTML Preformatted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9376B"/>
    <w:pPr>
      <w:spacing w:line="300" w:lineRule="atLeast"/>
    </w:pPr>
    <w:rPr>
      <w:rFonts w:ascii="Verdana" w:hAnsi="Verdana"/>
      <w:lang w:val="en-US" w:eastAsia="en-US"/>
    </w:rPr>
  </w:style>
  <w:style w:type="paragraph" w:styleId="Heading1">
    <w:name w:val="heading 1"/>
    <w:aliases w:val="Heading 1 Char"/>
    <w:basedOn w:val="Normal"/>
    <w:next w:val="NormalIndent"/>
    <w:link w:val="Heading1Char1"/>
    <w:qFormat/>
    <w:rsid w:val="00840122"/>
    <w:pPr>
      <w:keepNext/>
      <w:pageBreakBefore/>
      <w:numPr>
        <w:numId w:val="1"/>
      </w:numPr>
      <w:spacing w:before="240" w:after="480"/>
      <w:outlineLvl w:val="0"/>
    </w:pPr>
    <w:rPr>
      <w:b/>
      <w:caps/>
      <w:color w:val="808080"/>
      <w:sz w:val="24"/>
    </w:rPr>
  </w:style>
  <w:style w:type="paragraph" w:styleId="Heading2">
    <w:name w:val="heading 2"/>
    <w:basedOn w:val="Normal"/>
    <w:next w:val="NormalIndent"/>
    <w:qFormat/>
    <w:rsid w:val="00840122"/>
    <w:pPr>
      <w:keepNext/>
      <w:keepLines/>
      <w:numPr>
        <w:ilvl w:val="1"/>
        <w:numId w:val="1"/>
      </w:numPr>
      <w:spacing w:after="120"/>
      <w:outlineLvl w:val="1"/>
    </w:pPr>
    <w:rPr>
      <w:b/>
      <w:caps/>
      <w:color w:val="000000"/>
      <w:szCs w:val="24"/>
    </w:rPr>
  </w:style>
  <w:style w:type="paragraph" w:styleId="Heading3">
    <w:name w:val="heading 3"/>
    <w:aliases w:val="Heading 3 Char1"/>
    <w:basedOn w:val="Normal"/>
    <w:next w:val="NormalIndent"/>
    <w:link w:val="Heading3Char"/>
    <w:qFormat/>
    <w:rsid w:val="00840122"/>
    <w:pPr>
      <w:keepNext/>
      <w:keepLines/>
      <w:numPr>
        <w:ilvl w:val="2"/>
        <w:numId w:val="1"/>
      </w:numPr>
      <w:spacing w:after="240"/>
      <w:outlineLvl w:val="2"/>
    </w:pPr>
    <w:rPr>
      <w:b/>
    </w:rPr>
  </w:style>
  <w:style w:type="paragraph" w:styleId="Heading4">
    <w:name w:val="heading 4"/>
    <w:basedOn w:val="Normal"/>
    <w:next w:val="NormalIndent"/>
    <w:link w:val="Heading4Char"/>
    <w:autoRedefine/>
    <w:qFormat/>
    <w:rsid w:val="00840122"/>
    <w:pPr>
      <w:keepNext/>
      <w:numPr>
        <w:ilvl w:val="3"/>
        <w:numId w:val="1"/>
      </w:numPr>
      <w:spacing w:after="120"/>
      <w:outlineLvl w:val="3"/>
    </w:pPr>
    <w:rPr>
      <w:b/>
      <w:i/>
    </w:rPr>
  </w:style>
  <w:style w:type="paragraph" w:styleId="Heading5">
    <w:name w:val="heading 5"/>
    <w:basedOn w:val="Normal"/>
    <w:next w:val="NormalIndent"/>
    <w:qFormat/>
    <w:rsid w:val="00840122"/>
    <w:pPr>
      <w:keepNext/>
      <w:numPr>
        <w:ilvl w:val="4"/>
        <w:numId w:val="1"/>
      </w:numPr>
      <w:spacing w:after="120"/>
      <w:outlineLvl w:val="4"/>
    </w:pPr>
    <w:rPr>
      <w:i/>
    </w:rPr>
  </w:style>
  <w:style w:type="paragraph" w:styleId="Heading6">
    <w:name w:val="heading 6"/>
    <w:basedOn w:val="Normal"/>
    <w:next w:val="NormalIndent"/>
    <w:qFormat/>
    <w:rsid w:val="00840122"/>
    <w:pPr>
      <w:numPr>
        <w:ilvl w:val="5"/>
        <w:numId w:val="1"/>
      </w:numPr>
      <w:outlineLvl w:val="5"/>
    </w:pPr>
    <w:rPr>
      <w:u w:val="single"/>
    </w:rPr>
  </w:style>
  <w:style w:type="paragraph" w:styleId="Heading7">
    <w:name w:val="heading 7"/>
    <w:basedOn w:val="Normal"/>
    <w:next w:val="NormalIndent"/>
    <w:qFormat/>
    <w:rsid w:val="00840122"/>
    <w:pPr>
      <w:numPr>
        <w:ilvl w:val="6"/>
        <w:numId w:val="1"/>
      </w:numPr>
      <w:outlineLvl w:val="6"/>
    </w:pPr>
    <w:rPr>
      <w:i/>
    </w:rPr>
  </w:style>
  <w:style w:type="paragraph" w:styleId="Heading8">
    <w:name w:val="heading 8"/>
    <w:basedOn w:val="Normal"/>
    <w:next w:val="Normal"/>
    <w:qFormat/>
    <w:rsid w:val="00840122"/>
    <w:pPr>
      <w:numPr>
        <w:ilvl w:val="7"/>
        <w:numId w:val="1"/>
      </w:numPr>
      <w:spacing w:before="240" w:after="60"/>
      <w:outlineLvl w:val="7"/>
    </w:pPr>
    <w:rPr>
      <w:i/>
    </w:rPr>
  </w:style>
  <w:style w:type="paragraph" w:styleId="Heading9">
    <w:name w:val="heading 9"/>
    <w:basedOn w:val="Normal"/>
    <w:next w:val="NormalIndent"/>
    <w:qFormat/>
    <w:rsid w:val="00840122"/>
    <w:pPr>
      <w:numPr>
        <w:ilvl w:val="8"/>
        <w:numId w:val="1"/>
      </w:numPr>
      <w:outlineLvl w:val="8"/>
    </w:pPr>
    <w:rPr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Indent">
    <w:name w:val="Normal Indent"/>
    <w:aliases w:val="Normal Indent Char Char"/>
    <w:basedOn w:val="Normal"/>
    <w:link w:val="NormalIndentChar"/>
    <w:rsid w:val="00C9376B"/>
    <w:pPr>
      <w:spacing w:after="180"/>
      <w:ind w:left="709"/>
    </w:pPr>
  </w:style>
  <w:style w:type="paragraph" w:customStyle="1" w:styleId="IndentOne">
    <w:name w:val="Indent One"/>
    <w:basedOn w:val="NormalIndent"/>
    <w:pPr>
      <w:ind w:left="1418"/>
    </w:pPr>
  </w:style>
  <w:style w:type="character" w:styleId="CommentReference">
    <w:name w:val="annotation reference"/>
    <w:semiHidden/>
    <w:rPr>
      <w:rFonts w:ascii="Times New Roman" w:hAnsi="Times New Roman"/>
      <w:sz w:val="16"/>
    </w:rPr>
  </w:style>
  <w:style w:type="paragraph" w:styleId="CommentText">
    <w:name w:val="annotation text"/>
    <w:basedOn w:val="Normal"/>
    <w:link w:val="CommentTextChar"/>
    <w:semiHidden/>
  </w:style>
  <w:style w:type="paragraph" w:styleId="TOC3">
    <w:name w:val="toc 3"/>
    <w:basedOn w:val="TOC2"/>
    <w:next w:val="Normal"/>
    <w:semiHidden/>
    <w:pPr>
      <w:ind w:left="440"/>
    </w:pPr>
    <w:rPr>
      <w:i/>
      <w:iCs/>
      <w:smallCaps w:val="0"/>
    </w:rPr>
  </w:style>
  <w:style w:type="paragraph" w:styleId="TOC2">
    <w:name w:val="toc 2"/>
    <w:basedOn w:val="Normal"/>
    <w:next w:val="Normal"/>
    <w:semiHidden/>
    <w:rsid w:val="00005766"/>
    <w:pPr>
      <w:ind w:left="220"/>
    </w:pPr>
    <w:rPr>
      <w:smallCaps/>
    </w:rPr>
  </w:style>
  <w:style w:type="paragraph" w:styleId="TOC1">
    <w:name w:val="toc 1"/>
    <w:basedOn w:val="Normal"/>
    <w:next w:val="TOC2"/>
    <w:semiHidden/>
    <w:rsid w:val="00005766"/>
    <w:pPr>
      <w:spacing w:before="120" w:after="120"/>
    </w:pPr>
    <w:rPr>
      <w:b/>
      <w:bCs/>
      <w:caps/>
    </w:rPr>
  </w:style>
  <w:style w:type="paragraph" w:styleId="Footer">
    <w:name w:val="footer"/>
    <w:basedOn w:val="Normal"/>
    <w:link w:val="FooterChar"/>
    <w:pPr>
      <w:pBdr>
        <w:top w:val="single" w:sz="6" w:space="1" w:color="auto"/>
        <w:between w:val="single" w:sz="6" w:space="1" w:color="auto"/>
      </w:pBdr>
      <w:tabs>
        <w:tab w:val="right" w:pos="8931"/>
      </w:tabs>
    </w:pPr>
    <w:rPr>
      <w:i/>
    </w:rPr>
  </w:style>
  <w:style w:type="paragraph" w:styleId="Header">
    <w:name w:val="header"/>
    <w:basedOn w:val="Normal"/>
    <w:pPr>
      <w:pBdr>
        <w:bottom w:val="single" w:sz="6" w:space="1" w:color="auto"/>
        <w:between w:val="single" w:sz="6" w:space="1" w:color="auto"/>
      </w:pBdr>
      <w:jc w:val="right"/>
    </w:pPr>
  </w:style>
  <w:style w:type="character" w:styleId="FootnoteReference">
    <w:name w:val="footnote reference"/>
    <w:semiHidden/>
    <w:rPr>
      <w:rFonts w:ascii="Times New Roman" w:hAnsi="Times New Roman"/>
      <w:position w:val="6"/>
      <w:sz w:val="16"/>
    </w:rPr>
  </w:style>
  <w:style w:type="paragraph" w:styleId="FootnoteText">
    <w:name w:val="footnote text"/>
    <w:basedOn w:val="Normal"/>
    <w:semiHidden/>
  </w:style>
  <w:style w:type="paragraph" w:customStyle="1" w:styleId="TableSingle">
    <w:name w:val="Table Single"/>
    <w:basedOn w:val="Normal"/>
    <w:pPr>
      <w:pBdr>
        <w:bottom w:val="single" w:sz="6" w:space="1" w:color="auto"/>
        <w:between w:val="single" w:sz="6" w:space="1" w:color="auto"/>
      </w:pBdr>
      <w:spacing w:after="120" w:line="120" w:lineRule="exact"/>
    </w:pPr>
    <w:rPr>
      <w:rFonts w:ascii="Arial" w:hAnsi="Arial"/>
    </w:rPr>
  </w:style>
  <w:style w:type="paragraph" w:customStyle="1" w:styleId="TableDouble">
    <w:name w:val="Table Double"/>
    <w:basedOn w:val="Normal"/>
    <w:pPr>
      <w:pBdr>
        <w:bottom w:val="double" w:sz="6" w:space="1" w:color="auto"/>
        <w:between w:val="double" w:sz="6" w:space="1" w:color="auto"/>
      </w:pBdr>
      <w:spacing w:after="120" w:line="120" w:lineRule="exact"/>
    </w:pPr>
  </w:style>
  <w:style w:type="paragraph" w:customStyle="1" w:styleId="ReduceSingle">
    <w:name w:val="Reduce Single"/>
    <w:basedOn w:val="Normal"/>
    <w:pPr>
      <w:pBdr>
        <w:bottom w:val="single" w:sz="6" w:space="1" w:color="auto"/>
        <w:between w:val="single" w:sz="6" w:space="1" w:color="auto"/>
      </w:pBdr>
      <w:spacing w:after="60" w:line="60" w:lineRule="exact"/>
    </w:pPr>
  </w:style>
  <w:style w:type="paragraph" w:customStyle="1" w:styleId="ReduceDouble">
    <w:name w:val="Reduce Double"/>
    <w:basedOn w:val="Normal"/>
    <w:pPr>
      <w:pBdr>
        <w:bottom w:val="double" w:sz="6" w:space="1" w:color="auto"/>
        <w:between w:val="double" w:sz="6" w:space="1" w:color="auto"/>
      </w:pBdr>
      <w:spacing w:after="60" w:line="60" w:lineRule="exact"/>
    </w:pPr>
  </w:style>
  <w:style w:type="paragraph" w:customStyle="1" w:styleId="ReduceLine">
    <w:name w:val="Reduce Line"/>
    <w:basedOn w:val="Normal"/>
    <w:pPr>
      <w:spacing w:after="60" w:line="60" w:lineRule="exact"/>
    </w:pPr>
  </w:style>
  <w:style w:type="paragraph" w:customStyle="1" w:styleId="Address">
    <w:name w:val="Address"/>
    <w:basedOn w:val="Normal"/>
  </w:style>
  <w:style w:type="paragraph" w:customStyle="1" w:styleId="Reference">
    <w:name w:val="Reference"/>
    <w:basedOn w:val="Normal"/>
    <w:pPr>
      <w:keepLines/>
    </w:pPr>
    <w:rPr>
      <w:noProof/>
    </w:rPr>
  </w:style>
  <w:style w:type="paragraph" w:styleId="TOC4">
    <w:name w:val="toc 4"/>
    <w:basedOn w:val="Normal"/>
    <w:next w:val="Normal"/>
    <w:semiHidden/>
    <w:pPr>
      <w:ind w:left="660"/>
    </w:pPr>
    <w:rPr>
      <w:rFonts w:ascii="Times New Roman" w:hAnsi="Times New Roman"/>
      <w:sz w:val="18"/>
      <w:szCs w:val="18"/>
    </w:rPr>
  </w:style>
  <w:style w:type="character" w:styleId="EndnoteReference">
    <w:name w:val="endnote reference"/>
    <w:semiHidden/>
    <w:rPr>
      <w:rFonts w:ascii="Times New Roman" w:hAnsi="Times New Roman"/>
      <w:vertAlign w:val="superscript"/>
    </w:rPr>
  </w:style>
  <w:style w:type="character" w:styleId="LineNumber">
    <w:name w:val="line number"/>
    <w:rPr>
      <w:rFonts w:ascii="Arial" w:hAnsi="Arial"/>
    </w:rPr>
  </w:style>
  <w:style w:type="character" w:styleId="PageNumber">
    <w:name w:val="page number"/>
    <w:rPr>
      <w:rFonts w:ascii="Times New Roman" w:hAnsi="Times New Roman"/>
    </w:rPr>
  </w:style>
  <w:style w:type="paragraph" w:styleId="TOC5">
    <w:name w:val="toc 5"/>
    <w:basedOn w:val="Normal"/>
    <w:next w:val="Normal"/>
    <w:semiHidden/>
    <w:pPr>
      <w:ind w:left="880"/>
    </w:pPr>
    <w:rPr>
      <w:rFonts w:ascii="Times New Roman" w:hAnsi="Times New Roman"/>
      <w:sz w:val="18"/>
      <w:szCs w:val="18"/>
    </w:rPr>
  </w:style>
  <w:style w:type="paragraph" w:styleId="TOC6">
    <w:name w:val="toc 6"/>
    <w:basedOn w:val="Normal"/>
    <w:next w:val="Normal"/>
    <w:semiHidden/>
    <w:pPr>
      <w:ind w:left="1100"/>
    </w:pPr>
    <w:rPr>
      <w:rFonts w:ascii="Times New Roman" w:hAnsi="Times New Roman"/>
      <w:sz w:val="18"/>
      <w:szCs w:val="18"/>
    </w:rPr>
  </w:style>
  <w:style w:type="paragraph" w:styleId="TOC7">
    <w:name w:val="toc 7"/>
    <w:basedOn w:val="Normal"/>
    <w:next w:val="Normal"/>
    <w:semiHidden/>
    <w:pPr>
      <w:ind w:left="1320"/>
    </w:pPr>
    <w:rPr>
      <w:rFonts w:ascii="Times New Roman" w:hAnsi="Times New Roman"/>
      <w:sz w:val="18"/>
      <w:szCs w:val="18"/>
    </w:rPr>
  </w:style>
  <w:style w:type="paragraph" w:styleId="TOC8">
    <w:name w:val="toc 8"/>
    <w:basedOn w:val="Normal"/>
    <w:next w:val="Normal"/>
    <w:semiHidden/>
    <w:pPr>
      <w:ind w:left="1540"/>
    </w:pPr>
    <w:rPr>
      <w:rFonts w:ascii="Times New Roman" w:hAnsi="Times New Roman"/>
      <w:sz w:val="18"/>
      <w:szCs w:val="18"/>
    </w:rPr>
  </w:style>
  <w:style w:type="paragraph" w:styleId="TOC9">
    <w:name w:val="toc 9"/>
    <w:basedOn w:val="Normal"/>
    <w:next w:val="Normal"/>
    <w:semiHidden/>
    <w:pPr>
      <w:ind w:left="1760"/>
    </w:pPr>
    <w:rPr>
      <w:rFonts w:ascii="Times New Roman" w:hAnsi="Times New Roman"/>
      <w:sz w:val="18"/>
      <w:szCs w:val="18"/>
    </w:rPr>
  </w:style>
  <w:style w:type="paragraph" w:styleId="BodyTextIndent">
    <w:name w:val="Body Text Indent"/>
    <w:basedOn w:val="Normal"/>
    <w:pPr>
      <w:ind w:left="567"/>
    </w:pPr>
  </w:style>
  <w:style w:type="paragraph" w:customStyle="1" w:styleId="ResponseText">
    <w:name w:val="Response Text"/>
    <w:basedOn w:val="Normal"/>
    <w:pPr>
      <w:spacing w:before="120" w:line="240" w:lineRule="auto"/>
      <w:ind w:left="2606"/>
      <w:jc w:val="both"/>
    </w:pPr>
  </w:style>
  <w:style w:type="paragraph" w:styleId="ListBullet">
    <w:name w:val="List Bullet"/>
    <w:basedOn w:val="Normal"/>
    <w:autoRedefine/>
    <w:rsid w:val="007D39A5"/>
    <w:pPr>
      <w:numPr>
        <w:numId w:val="12"/>
      </w:numPr>
      <w:spacing w:before="60" w:after="60" w:line="240" w:lineRule="atLeast"/>
    </w:pPr>
    <w:rPr>
      <w:lang w:val="en-ZA"/>
    </w:rPr>
  </w:style>
  <w:style w:type="character" w:customStyle="1" w:styleId="ListBulletChar">
    <w:name w:val="List Bullet Char"/>
    <w:rPr>
      <w:rFonts w:ascii="Arial" w:hAnsi="Arial"/>
      <w:noProof w:val="0"/>
      <w:sz w:val="24"/>
      <w:szCs w:val="24"/>
      <w:lang w:val="en-ZA" w:eastAsia="en-ZA" w:bidi="ar-SA"/>
    </w:rPr>
  </w:style>
  <w:style w:type="character" w:styleId="FollowedHyperlink">
    <w:name w:val="FollowedHyperlink"/>
    <w:rPr>
      <w:color w:val="800080"/>
      <w:u w:val="single"/>
    </w:rPr>
  </w:style>
  <w:style w:type="character" w:styleId="Hyperlink">
    <w:name w:val="Hyperlink"/>
    <w:rPr>
      <w:color w:val="0000FF"/>
      <w:u w:val="single"/>
    </w:rPr>
  </w:style>
  <w:style w:type="paragraph" w:styleId="Caption">
    <w:name w:val="caption"/>
    <w:basedOn w:val="Normal"/>
    <w:next w:val="Normal"/>
    <w:qFormat/>
    <w:pPr>
      <w:spacing w:before="120" w:after="120" w:line="240" w:lineRule="auto"/>
    </w:pPr>
    <w:rPr>
      <w:b/>
      <w:lang w:val="en-ZA"/>
    </w:rPr>
  </w:style>
  <w:style w:type="paragraph" w:styleId="BodyTextIndent2">
    <w:name w:val="Body Text Indent 2"/>
    <w:basedOn w:val="Normal"/>
    <w:pPr>
      <w:ind w:left="567"/>
    </w:pPr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hAnsi="Tahoma" w:cs="Tahoma"/>
    </w:rPr>
  </w:style>
  <w:style w:type="character" w:styleId="Strong">
    <w:name w:val="Strong"/>
    <w:qFormat/>
    <w:rPr>
      <w:b/>
      <w:bCs/>
    </w:rPr>
  </w:style>
  <w:style w:type="table" w:styleId="TableGrid">
    <w:name w:val="Table Grid"/>
    <w:basedOn w:val="TableNormal"/>
    <w:rsid w:val="00C52C2E"/>
    <w:pPr>
      <w:spacing w:line="300" w:lineRule="atLeast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rsid w:val="000910F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Lucida Console" w:hAnsi="Lucida Console" w:cs="Courier New"/>
      <w:szCs w:val="22"/>
      <w:lang w:val="en-ZA" w:eastAsia="en-ZA"/>
    </w:rPr>
  </w:style>
  <w:style w:type="character" w:styleId="HTMLCode">
    <w:name w:val="HTML Code"/>
    <w:rsid w:val="000910F0"/>
    <w:rPr>
      <w:rFonts w:ascii="Courier New" w:eastAsia="Times New Roman" w:hAnsi="Courier New" w:cs="Courier New"/>
      <w:sz w:val="20"/>
      <w:szCs w:val="20"/>
    </w:rPr>
  </w:style>
  <w:style w:type="numbering" w:customStyle="1" w:styleId="StyleBulleted">
    <w:name w:val="Style Bulleted"/>
    <w:basedOn w:val="NoList"/>
    <w:rsid w:val="00381339"/>
    <w:pPr>
      <w:numPr>
        <w:numId w:val="3"/>
      </w:numPr>
    </w:pPr>
  </w:style>
  <w:style w:type="character" w:customStyle="1" w:styleId="Heading3Char">
    <w:name w:val="Heading 3 Char"/>
    <w:aliases w:val="Heading 3 Char1 Char"/>
    <w:link w:val="Heading3"/>
    <w:rsid w:val="00840122"/>
    <w:rPr>
      <w:rFonts w:ascii="Verdana" w:hAnsi="Verdana"/>
      <w:b/>
      <w:lang w:val="en-US" w:eastAsia="en-US" w:bidi="ar-SA"/>
    </w:rPr>
  </w:style>
  <w:style w:type="character" w:customStyle="1" w:styleId="Heading4Char">
    <w:name w:val="Heading 4 Char"/>
    <w:link w:val="Heading4"/>
    <w:rsid w:val="00840122"/>
    <w:rPr>
      <w:rFonts w:ascii="Verdana" w:hAnsi="Verdana"/>
      <w:b/>
      <w:i/>
      <w:lang w:val="en-US" w:eastAsia="en-US" w:bidi="ar-SA"/>
    </w:rPr>
  </w:style>
  <w:style w:type="character" w:customStyle="1" w:styleId="Heading1Char1">
    <w:name w:val="Heading 1 Char1"/>
    <w:aliases w:val="Heading 1 Char Char"/>
    <w:link w:val="Heading1"/>
    <w:rsid w:val="00840122"/>
    <w:rPr>
      <w:rFonts w:ascii="Verdana" w:hAnsi="Verdana"/>
      <w:b/>
      <w:caps/>
      <w:color w:val="808080"/>
      <w:sz w:val="24"/>
      <w:lang w:val="en-US" w:eastAsia="en-US" w:bidi="ar-SA"/>
    </w:rPr>
  </w:style>
  <w:style w:type="character" w:styleId="Emphasis">
    <w:name w:val="Emphasis"/>
    <w:qFormat/>
    <w:rsid w:val="0063029F"/>
    <w:rPr>
      <w:i/>
      <w:iCs/>
    </w:rPr>
  </w:style>
  <w:style w:type="character" w:customStyle="1" w:styleId="NormalIndentChar">
    <w:name w:val="Normal Indent Char"/>
    <w:aliases w:val="Normal Indent Char Char Char"/>
    <w:link w:val="NormalIndent"/>
    <w:rsid w:val="00C9376B"/>
    <w:rPr>
      <w:rFonts w:ascii="Verdana" w:hAnsi="Verdana"/>
      <w:lang w:val="en-GB" w:eastAsia="en-US" w:bidi="ar-SA"/>
    </w:rPr>
  </w:style>
  <w:style w:type="numbering" w:customStyle="1" w:styleId="StyleOutlinenumbered">
    <w:name w:val="Style Outline numbered"/>
    <w:basedOn w:val="NoList"/>
    <w:rsid w:val="00CB609A"/>
    <w:pPr>
      <w:numPr>
        <w:numId w:val="6"/>
      </w:numPr>
    </w:pPr>
  </w:style>
  <w:style w:type="character" w:customStyle="1" w:styleId="FooterChar">
    <w:name w:val="Footer Char"/>
    <w:link w:val="Footer"/>
    <w:rsid w:val="003955EC"/>
    <w:rPr>
      <w:rFonts w:ascii="Verdana" w:hAnsi="Verdana"/>
      <w:i/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rsid w:val="003C6C8F"/>
    <w:pPr>
      <w:spacing w:line="240" w:lineRule="auto"/>
    </w:pPr>
    <w:rPr>
      <w:b/>
      <w:bCs/>
    </w:rPr>
  </w:style>
  <w:style w:type="character" w:customStyle="1" w:styleId="CommentTextChar">
    <w:name w:val="Comment Text Char"/>
    <w:basedOn w:val="DefaultParagraphFont"/>
    <w:link w:val="CommentText"/>
    <w:semiHidden/>
    <w:rsid w:val="003C6C8F"/>
    <w:rPr>
      <w:rFonts w:ascii="Verdana" w:hAnsi="Verdana"/>
      <w:lang w:val="en-US" w:eastAsia="en-US"/>
    </w:rPr>
  </w:style>
  <w:style w:type="character" w:customStyle="1" w:styleId="CommentSubjectChar">
    <w:name w:val="Comment Subject Char"/>
    <w:basedOn w:val="CommentTextChar"/>
    <w:link w:val="CommentSubject"/>
    <w:rsid w:val="003C6C8F"/>
    <w:rPr>
      <w:rFonts w:ascii="Verdana" w:hAnsi="Verdana"/>
      <w:b/>
      <w:bCs/>
      <w:lang w:val="en-US" w:eastAsia="en-US"/>
    </w:rPr>
  </w:style>
  <w:style w:type="paragraph" w:styleId="BalloonText">
    <w:name w:val="Balloon Text"/>
    <w:basedOn w:val="Normal"/>
    <w:link w:val="BalloonTextChar"/>
    <w:rsid w:val="003C6C8F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3C6C8F"/>
    <w:rPr>
      <w:rFonts w:ascii="Segoe UI" w:hAnsi="Segoe UI" w:cs="Segoe UI"/>
      <w:sz w:val="18"/>
      <w:szCs w:val="18"/>
      <w:lang w:val="en-US" w:eastAsia="en-US"/>
    </w:rPr>
  </w:style>
  <w:style w:type="character" w:styleId="UnresolvedMention">
    <w:name w:val="Unresolved Mention"/>
    <w:basedOn w:val="DefaultParagraphFont"/>
    <w:uiPriority w:val="99"/>
    <w:unhideWhenUsed/>
    <w:rsid w:val="00B240C9"/>
    <w:rPr>
      <w:color w:val="605E5C"/>
      <w:shd w:val="clear" w:color="auto" w:fill="E1DFDD"/>
    </w:rPr>
  </w:style>
  <w:style w:type="character" w:styleId="Mention">
    <w:name w:val="Mention"/>
    <w:basedOn w:val="DefaultParagraphFont"/>
    <w:uiPriority w:val="99"/>
    <w:unhideWhenUsed/>
    <w:rsid w:val="00B240C9"/>
    <w:rPr>
      <w:color w:val="2B579A"/>
      <w:shd w:val="clear" w:color="auto" w:fill="E1DFDD"/>
    </w:rPr>
  </w:style>
  <w:style w:type="paragraph" w:styleId="Revision">
    <w:name w:val="Revision"/>
    <w:hidden/>
    <w:uiPriority w:val="99"/>
    <w:semiHidden/>
    <w:rsid w:val="00FA33B4"/>
    <w:rPr>
      <w:rFonts w:ascii="Verdana" w:hAnsi="Verdana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557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70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30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1.png"/><Relationship Id="rId18" Type="http://schemas.openxmlformats.org/officeDocument/2006/relationships/image" Target="media/image6.pn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header" Target="header1.xml"/><Relationship Id="rId7" Type="http://schemas.openxmlformats.org/officeDocument/2006/relationships/styles" Target="styles.xml"/><Relationship Id="rId12" Type="http://schemas.openxmlformats.org/officeDocument/2006/relationships/hyperlink" Target="https://graingerplc.atlassian.net/jira/dashboards/10150" TargetMode="External"/><Relationship Id="rId17" Type="http://schemas.openxmlformats.org/officeDocument/2006/relationships/image" Target="media/image5.pn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20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footer" Target="footer2.xml"/><Relationship Id="rId5" Type="http://schemas.openxmlformats.org/officeDocument/2006/relationships/customXml" Target="../customXml/item5.xml"/><Relationship Id="rId15" Type="http://schemas.openxmlformats.org/officeDocument/2006/relationships/image" Target="media/image3.png"/><Relationship Id="rId23" Type="http://schemas.openxmlformats.org/officeDocument/2006/relationships/header" Target="header2.xml"/><Relationship Id="rId10" Type="http://schemas.openxmlformats.org/officeDocument/2006/relationships/footnotes" Target="footnotes.xml"/><Relationship Id="rId19" Type="http://schemas.openxmlformats.org/officeDocument/2006/relationships/image" Target="media/image7.png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2.png"/><Relationship Id="rId22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1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barrett\Desktop\PM%20Review%20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Client Document" ma:contentTypeID="0x010100B16301FA1C2D5E4DB9305F31D037531D02070100EAEC246849C81A4BA7B470C1AFD8AAFF" ma:contentTypeVersion="3" ma:contentTypeDescription="A document associated with a client" ma:contentTypeScope="" ma:versionID="8660e9f4d2495e929d93e8a6616d4a81">
  <xsd:schema xmlns:xsd="http://www.w3.org/2001/XMLSchema" xmlns:xs="http://www.w3.org/2001/XMLSchema" xmlns:p="http://schemas.microsoft.com/office/2006/metadata/properties" xmlns:ns2="1ffbd5dc-7a64-4097-8396-87f6c90b212f" targetNamespace="http://schemas.microsoft.com/office/2006/metadata/properties" ma:root="true" ma:fieldsID="07434d5f9b9ff652931a8c76cfaf3aa4" ns2:_="">
    <xsd:import namespace="1ffbd5dc-7a64-4097-8396-87f6c90b212f"/>
    <xsd:element name="properties">
      <xsd:complexType>
        <xsd:sequence>
          <xsd:element name="documentManagement">
            <xsd:complexType>
              <xsd:all>
                <xsd:element ref="ns2:TaxCatchAll" minOccurs="0"/>
                <xsd:element ref="ns2:TaxCatchAllLabel" minOccurs="0"/>
                <xsd:element ref="ns2:nae5750f31d8428b9a1182bd8e59d390" minOccurs="0"/>
                <xsd:element ref="ns2:ica44df5449d49f98766f83f0bd254a7" minOccurs="0"/>
                <xsd:element ref="ns2:ofdb165b7a42400995658a9538ebccb7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ffbd5dc-7a64-4097-8396-87f6c90b212f" elementFormDefault="qualified">
    <xsd:import namespace="http://schemas.microsoft.com/office/2006/documentManagement/types"/>
    <xsd:import namespace="http://schemas.microsoft.com/office/infopath/2007/PartnerControls"/>
    <xsd:element name="TaxCatchAll" ma:index="8" nillable="true" ma:displayName="Taxonomy Catch All Column" ma:hidden="true" ma:list="{45250ea2-cfef-416b-9e22-46de40794d29}" ma:internalName="TaxCatchAll" ma:showField="CatchAllData" ma:web="025eec05-af72-44fb-9d53-267083c6e74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9" nillable="true" ma:displayName="Taxonomy Catch All Column1" ma:hidden="true" ma:list="{45250ea2-cfef-416b-9e22-46de40794d29}" ma:internalName="TaxCatchAllLabel" ma:readOnly="true" ma:showField="CatchAllDataLabel" ma:web="025eec05-af72-44fb-9d53-267083c6e74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nae5750f31d8428b9a1182bd8e59d390" ma:index="10" ma:taxonomy="true" ma:internalName="nae5750f31d8428b9a1182bd8e59d390" ma:taxonomyFieldName="Division" ma:displayName="Division" ma:readOnly="false" ma:default="1;#Custom Software|cecfb662-fc63-4c9e-b6e4-2e3797fe6f4f" ma:fieldId="{7ae5750f-31d8-428b-9a11-82bd8e59d390}" ma:sspId="5676dd91-060c-4b71-810a-dbdca5582071" ma:termSetId="32b39d25-b397-4982-8e8d-74d5df186044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ca44df5449d49f98766f83f0bd254a7" ma:index="12" ma:taxonomy="true" ma:internalName="ica44df5449d49f98766f83f0bd254a7" ma:taxonomyFieldName="Client" ma:displayName="Client" ma:default="6;#Grainger PLC|a74f1cb5-e995-4f9e-8521-6d52e2c6bf08" ma:fieldId="{2ca44df5-449d-49f9-8766-f83f0bd254a7}" ma:sspId="5676dd91-060c-4b71-810a-dbdca5582071" ma:termSetId="26f19758-7225-4257-8796-285d454d16a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ofdb165b7a42400995658a9538ebccb7" ma:index="14" ma:taxonomy="true" ma:internalName="ofdb165b7a42400995658a9538ebccb7" ma:taxonomyFieldName="Client_x0020_Document_x0020_Type" ma:displayName="Client Document Type" ma:readOnly="false" ma:default="" ma:fieldId="{8fdb165b-7a42-4009-9565-8a9538ebccb7}" ma:sspId="5676dd91-060c-4b71-810a-dbdca5582071" ma:termSetId="87785518-c8fe-4f86-8451-d27d55639c50" ma:anchorId="00000000-0000-0000-0000-000000000000" ma:open="false" ma:isKeyword="false">
      <xsd:complexType>
        <xsd:sequence>
          <xsd:element ref="pc:Terms" minOccurs="0" maxOccurs="1"/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SharedContentType xmlns="Microsoft.SharePoint.Taxonomy.ContentTypeSync" SourceId="5676dd91-060c-4b71-810a-dbdca5582071" ContentTypeId="0x010100B16301FA1C2D5E4DB9305F31D037531D020701" PreviousValue="false"/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nae5750f31d8428b9a1182bd8e59d390 xmlns="1ffbd5dc-7a64-4097-8396-87f6c90b212f">
      <Terms xmlns="http://schemas.microsoft.com/office/infopath/2007/PartnerControls">
        <TermInfo xmlns="http://schemas.microsoft.com/office/infopath/2007/PartnerControls">
          <TermName xmlns="http://schemas.microsoft.com/office/infopath/2007/PartnerControls">Salesforce</TermName>
          <TermId xmlns="http://schemas.microsoft.com/office/infopath/2007/PartnerControls">65ce3b0d-68ef-4d0b-ac56-177d5509cec4</TermId>
        </TermInfo>
      </Terms>
    </nae5750f31d8428b9a1182bd8e59d390>
    <TaxCatchAll xmlns="1ffbd5dc-7a64-4097-8396-87f6c90b212f">
      <Value>6</Value>
      <Value>13</Value>
      <Value>20</Value>
    </TaxCatchAll>
    <ofdb165b7a42400995658a9538ebccb7 xmlns="1ffbd5dc-7a64-4097-8396-87f6c90b212f">
      <Terms xmlns="http://schemas.microsoft.com/office/infopath/2007/PartnerControls">
        <TermInfo xmlns="http://schemas.microsoft.com/office/infopath/2007/PartnerControls">
          <TermName xmlns="http://schemas.microsoft.com/office/infopath/2007/PartnerControls">PM Report</TermName>
          <TermId xmlns="http://schemas.microsoft.com/office/infopath/2007/PartnerControls">9d58a819-7b07-406f-ac0f-0f196f5e097b</TermId>
        </TermInfo>
      </Terms>
    </ofdb165b7a42400995658a9538ebccb7>
    <ica44df5449d49f98766f83f0bd254a7 xmlns="1ffbd5dc-7a64-4097-8396-87f6c90b212f">
      <Terms xmlns="http://schemas.microsoft.com/office/infopath/2007/PartnerControls">
        <TermInfo xmlns="http://schemas.microsoft.com/office/infopath/2007/PartnerControls">
          <TermName xmlns="http://schemas.microsoft.com/office/infopath/2007/PartnerControls">Grainger PLC</TermName>
          <TermId xmlns="http://schemas.microsoft.com/office/infopath/2007/PartnerControls">a74f1cb5-e995-4f9e-8521-6d52e2c6bf08</TermId>
        </TermInfo>
      </Terms>
    </ica44df5449d49f98766f83f0bd254a7>
  </documentManagement>
</p:properties>
</file>

<file path=customXml/itemProps1.xml><?xml version="1.0" encoding="utf-8"?>
<ds:datastoreItem xmlns:ds="http://schemas.openxmlformats.org/officeDocument/2006/customXml" ds:itemID="{23C7F21D-41F6-4123-AA46-825AA8309ED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6AC8BC0-3FEF-45FB-BA29-E7AC0A0A319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A8658CC-3A85-4AD3-9FF7-C2F9561F606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ffbd5dc-7a64-4097-8396-87f6c90b212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82A0DD3-8E7F-4123-A85B-D6C79E0BAEFA}">
  <ds:schemaRefs>
    <ds:schemaRef ds:uri="Microsoft.SharePoint.Taxonomy.ContentTypeSync"/>
  </ds:schemaRefs>
</ds:datastoreItem>
</file>

<file path=customXml/itemProps5.xml><?xml version="1.0" encoding="utf-8"?>
<ds:datastoreItem xmlns:ds="http://schemas.openxmlformats.org/officeDocument/2006/customXml" ds:itemID="{AC66E1F7-F275-4C36-9B3E-4BA4D3913CF3}">
  <ds:schemaRefs>
    <ds:schemaRef ds:uri="1ffbd5dc-7a64-4097-8396-87f6c90b212f"/>
    <ds:schemaRef ds:uri="http://schemas.microsoft.com/office/2006/metadata/properties"/>
    <ds:schemaRef ds:uri="http://www.w3.org/XML/1998/namespace"/>
    <ds:schemaRef ds:uri="http://schemas.microsoft.com/office/2006/documentManagement/types"/>
    <ds:schemaRef ds:uri="http://schemas.openxmlformats.org/package/2006/metadata/core-properties"/>
    <ds:schemaRef ds:uri="http://purl.org/dc/elements/1.1/"/>
    <ds:schemaRef ds:uri="http://purl.org/dc/dcmitype/"/>
    <ds:schemaRef ds:uri="http://schemas.microsoft.com/office/infopath/2007/PartnerControls"/>
    <ds:schemaRef ds:uri="http://purl.org/dc/term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PM Review Template.dotx</Template>
  <TotalTime>78</TotalTime>
  <Pages>13</Pages>
  <Words>1659</Words>
  <Characters>8693</Characters>
  <Application>Microsoft Office Word</Application>
  <DocSecurity>0</DocSecurity>
  <Lines>72</Lines>
  <Paragraphs>20</Paragraphs>
  <ScaleCrop>false</ScaleCrop>
  <Manager>Version 1.0</Manager>
  <Company>Open Box Software</Company>
  <LinksUpToDate>false</LinksUpToDate>
  <CharactersWithSpaces>10332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End of Tenancy</dc:title>
  <dc:subject>Progress Report</dc:subject>
  <dc:creator>Shelley Bolle-Botsis</dc:creator>
  <cp:keywords/>
  <dc:description/>
  <cp:lastModifiedBy>Shaun Barrett</cp:lastModifiedBy>
  <cp:revision>302</cp:revision>
  <cp:lastPrinted>2023-11-22T12:49:00Z</cp:lastPrinted>
  <dcterms:created xsi:type="dcterms:W3CDTF">2023-05-03T09:06:00Z</dcterms:created>
  <dcterms:modified xsi:type="dcterms:W3CDTF">2023-11-22T12:49:00Z</dcterms:modified>
  <cp:category>Grainger PLC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ument Id">
    <vt:lpwstr>BL9908016/MB</vt:lpwstr>
  </property>
  <property fmtid="{D5CDD505-2E9C-101B-9397-08002B2CF9AE}" pid="3" name="ContentTypeId">
    <vt:lpwstr>0x010100B16301FA1C2D5E4DB9305F31D037531D02070100EAEC246849C81A4BA7B470C1AFD8AAFF</vt:lpwstr>
  </property>
  <property fmtid="{D5CDD505-2E9C-101B-9397-08002B2CF9AE}" pid="4" name="_HasCopyDestinations">
    <vt:bool>false</vt:bool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emplateUrl">
    <vt:lpwstr/>
  </property>
  <property fmtid="{D5CDD505-2E9C-101B-9397-08002B2CF9AE}" pid="8" name="ComplianceAssetId">
    <vt:lpwstr/>
  </property>
  <property fmtid="{D5CDD505-2E9C-101B-9397-08002B2CF9AE}" pid="9" name="Client">
    <vt:lpwstr>6;#Grainger PLC|a74f1cb5-e995-4f9e-8521-6d52e2c6bf08</vt:lpwstr>
  </property>
  <property fmtid="{D5CDD505-2E9C-101B-9397-08002B2CF9AE}" pid="10" name="Client Document Type">
    <vt:lpwstr>20;#PM Report|9d58a819-7b07-406f-ac0f-0f196f5e097b</vt:lpwstr>
  </property>
  <property fmtid="{D5CDD505-2E9C-101B-9397-08002B2CF9AE}" pid="11" name="Division">
    <vt:lpwstr>13;#Salesforce|65ce3b0d-68ef-4d0b-ac56-177d5509cec4</vt:lpwstr>
  </property>
  <property fmtid="{D5CDD505-2E9C-101B-9397-08002B2CF9AE}" pid="12" name="Project">
    <vt:lpwstr>1506;#Website Application Support|0759d8e4-d342-45e9-8314-909e75b6fb9b</vt:lpwstr>
  </property>
  <property fmtid="{D5CDD505-2E9C-101B-9397-08002B2CF9AE}" pid="13" name="Order">
    <vt:r8>38600</vt:r8>
  </property>
  <property fmtid="{D5CDD505-2E9C-101B-9397-08002B2CF9AE}" pid="14" name="_dlc_policyId">
    <vt:lpwstr>0x010100C9C4CE5116564142B75530A5CBE7AC6A02|1640932072</vt:lpwstr>
  </property>
  <property fmtid="{D5CDD505-2E9C-101B-9397-08002B2CF9AE}" pid="15" name="Year">
    <vt:lpwstr>2021</vt:lpwstr>
  </property>
  <property fmtid="{D5CDD505-2E9C-101B-9397-08002B2CF9AE}" pid="16" name="Month">
    <vt:lpwstr>08 - August</vt:lpwstr>
  </property>
  <property fmtid="{D5CDD505-2E9C-101B-9397-08002B2CF9AE}" pid="17" name="ItemRetentionFormula">
    <vt:lpwstr>&lt;formula id="Microsoft.Office.RecordsManagement.PolicyFeatures.Expiration.Formula.BuiltIn"&gt;&lt;number&gt;1&lt;/number&gt;&lt;property&gt;_vti_ItemDeclaredRecord&lt;/property&gt;&lt;propertyId&gt;f9a44731-84eb-43a4-9973-cd2953ad8646&lt;/propertyId&gt;&lt;period&gt;days&lt;/period&gt;&lt;/formula&gt;</vt:lpwstr>
  </property>
  <property fmtid="{D5CDD505-2E9C-101B-9397-08002B2CF9AE}" pid="18" name="display_urn">
    <vt:lpwstr>Shaun Barrett</vt:lpwstr>
  </property>
  <property fmtid="{D5CDD505-2E9C-101B-9397-08002B2CF9AE}" pid="19" name="SharedWithUsers">
    <vt:lpwstr>17;#Shaun Barrett</vt:lpwstr>
  </property>
</Properties>
</file>