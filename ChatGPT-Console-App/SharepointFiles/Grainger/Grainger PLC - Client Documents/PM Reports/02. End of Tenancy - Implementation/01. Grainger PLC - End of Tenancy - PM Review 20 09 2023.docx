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5656EB46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  <w:r w:rsidR="00100FB3">
              <w:t xml:space="preserve">- </w:t>
            </w:r>
            <w:r>
              <w:t>Implementation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2BFBEFC4" w:rsidR="00765FB9" w:rsidRDefault="00470FA2" w:rsidP="7CDBD432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3DAE8E6" w:rsidR="00765FB9" w:rsidRPr="00F539F5" w:rsidRDefault="0039098C" w:rsidP="00783CED">
            <w:pPr>
              <w:pStyle w:val="IndentOne"/>
              <w:spacing w:before="60" w:after="60" w:line="240" w:lineRule="atLeast"/>
              <w:ind w:left="0"/>
            </w:pPr>
            <w:r>
              <w:t>Sprint 1 i</w:t>
            </w:r>
            <w:r w:rsidR="00D25D29">
              <w:t>n progress</w:t>
            </w:r>
          </w:p>
        </w:tc>
      </w:tr>
      <w:tr w:rsidR="00955D4A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955D4A" w:rsidRPr="00F539F5" w:rsidRDefault="00955D4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02783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A02783" w:rsidRPr="00F539F5" w:rsidRDefault="00A02783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3F1F85D5" w:rsidR="00A02783" w:rsidRDefault="00D26B66" w:rsidP="00A02783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2DE7454" w14:textId="0CC8118A" w:rsidR="00A02783" w:rsidRDefault="00D26B66" w:rsidP="00A02783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5B21AE94" w14:textId="00E333AB" w:rsidR="00A02783" w:rsidRDefault="00D26B66" w:rsidP="00A027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810D6" w14:paraId="19D0899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74991CBA" w14:textId="77777777" w:rsidR="001810D6" w:rsidRPr="00F539F5" w:rsidRDefault="001810D6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0EFFFB6" w14:textId="7ADFD710" w:rsidR="001810D6" w:rsidRDefault="00C22E95" w:rsidP="00A02783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0231B194" w14:textId="4EE9FDED" w:rsidR="001810D6" w:rsidRDefault="00C22E95" w:rsidP="00A02783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477620AE" w14:textId="23224A93" w:rsidR="001810D6" w:rsidRDefault="00C22E95" w:rsidP="00A027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810D6" w14:paraId="17145967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63E92A68" w14:textId="77777777" w:rsidR="001810D6" w:rsidRPr="00F539F5" w:rsidRDefault="001810D6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30CB419" w14:textId="567E2853" w:rsidR="001810D6" w:rsidRDefault="00A627DF" w:rsidP="00A02783">
            <w:pPr>
              <w:pStyle w:val="ListBullet"/>
              <w:numPr>
                <w:ilvl w:val="0"/>
                <w:numId w:val="0"/>
              </w:numPr>
            </w:pPr>
            <w:r>
              <w:t xml:space="preserve">Confirmation of </w:t>
            </w:r>
            <w:r w:rsidR="006F4E77">
              <w:t>Purchase Order</w:t>
            </w:r>
          </w:p>
        </w:tc>
        <w:tc>
          <w:tcPr>
            <w:tcW w:w="2477" w:type="dxa"/>
            <w:vAlign w:val="center"/>
          </w:tcPr>
          <w:p w14:paraId="1965CE2B" w14:textId="688C6848" w:rsidR="001810D6" w:rsidRDefault="00A627DF" w:rsidP="00A02783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1A30C1B" w14:textId="53665D70" w:rsidR="001810D6" w:rsidRDefault="00A627DF" w:rsidP="00A0278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C22E95" w14:paraId="0A39F554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02B685FC" w14:textId="77777777" w:rsidR="00C22E95" w:rsidRPr="00F539F5" w:rsidRDefault="00C22E95" w:rsidP="00C22E9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F3EC58D" w14:textId="534C6DA6" w:rsidR="00C22E95" w:rsidRDefault="00C22E95" w:rsidP="00C22E95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162D8420" w14:textId="361755D8" w:rsidR="00C22E95" w:rsidRDefault="00C22E95" w:rsidP="00C22E95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B327832" w14:textId="3844FF75" w:rsidR="00C22E95" w:rsidRDefault="00C22E95" w:rsidP="00C22E9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C22E95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C22E95" w:rsidRPr="00F539F5" w:rsidRDefault="00C22E95" w:rsidP="00C22E9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C22E95" w:rsidRPr="008E0703" w:rsidRDefault="00C22E95" w:rsidP="00C22E9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C22E95" w:rsidRPr="008E0703" w:rsidRDefault="00C22E95" w:rsidP="00C22E9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C22E95" w:rsidRPr="008E0703" w:rsidRDefault="00C22E95" w:rsidP="00C22E9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C22E95" w:rsidRPr="008E0703" w:rsidRDefault="00C22E95" w:rsidP="00C22E9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C22E95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C22E95" w:rsidRPr="00F539F5" w:rsidRDefault="00C22E95" w:rsidP="00C22E9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709075E0" w:rsidR="00C22E95" w:rsidRDefault="00C318BC" w:rsidP="00C22E95">
            <w:pPr>
              <w:pStyle w:val="ListBullet"/>
              <w:numPr>
                <w:ilvl w:val="0"/>
                <w:numId w:val="0"/>
              </w:numPr>
            </w:pPr>
            <w:r>
              <w:t xml:space="preserve">Sprint 1 </w:t>
            </w:r>
            <w:r w:rsidR="00B95577">
              <w:t>Demo</w:t>
            </w:r>
          </w:p>
        </w:tc>
        <w:tc>
          <w:tcPr>
            <w:tcW w:w="1424" w:type="dxa"/>
            <w:vAlign w:val="center"/>
          </w:tcPr>
          <w:p w14:paraId="53CD0625" w14:textId="637FD555" w:rsidR="00C22E95" w:rsidRDefault="00B95577" w:rsidP="00C22E9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7B71ACC1" w14:textId="1C8FFB69" w:rsidR="00C22E95" w:rsidRDefault="007D17AB" w:rsidP="00C22E95">
            <w:pPr>
              <w:pStyle w:val="ListBullet"/>
              <w:numPr>
                <w:ilvl w:val="0"/>
                <w:numId w:val="0"/>
              </w:numPr>
            </w:pPr>
            <w:r>
              <w:t xml:space="preserve">Grainger / </w:t>
            </w:r>
            <w:r w:rsidR="00FF698E"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00619FA7" w:rsidR="00C22E95" w:rsidRDefault="007A67C2" w:rsidP="00C22E9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</w:t>
            </w:r>
            <w:r w:rsidR="007D17AB">
              <w:t>visit</w:t>
            </w:r>
            <w:r w:rsidR="00FF698E">
              <w:t xml:space="preserve"> </w:t>
            </w:r>
          </w:p>
        </w:tc>
      </w:tr>
      <w:tr w:rsidR="007D17AB" w:rsidRPr="006218D6" w14:paraId="13A85455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68862A93" w14:textId="77777777" w:rsidR="007D17AB" w:rsidRPr="00F539F5" w:rsidRDefault="007D17AB" w:rsidP="007D17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E1C32AC" w14:textId="30DF51C8" w:rsidR="007D17AB" w:rsidRDefault="007D17AB" w:rsidP="007D17AB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D0F88F" w14:textId="67013669" w:rsidR="007D17AB" w:rsidRDefault="007D17AB" w:rsidP="007D17AB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5DDC3407" w14:textId="2C707560" w:rsidR="007D17AB" w:rsidRDefault="007D17AB" w:rsidP="007D17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C4E594" w14:textId="49C26E4E" w:rsidR="007D17AB" w:rsidRDefault="007D17AB" w:rsidP="007D17AB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7D17AB" w:rsidRPr="006218D6" w14:paraId="46E7C92C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7D17AB" w:rsidRPr="00F539F5" w:rsidRDefault="007D17AB" w:rsidP="007D17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0EA020E9" w:rsidR="007D17AB" w:rsidRPr="00776148" w:rsidRDefault="005E2B4E" w:rsidP="007D17AB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62EB1B8" w14:textId="63AC75F6" w:rsidR="007D17AB" w:rsidRDefault="005E2B4E" w:rsidP="007D17AB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0864A741" w14:textId="51FE2EE5" w:rsidR="007D17AB" w:rsidRDefault="005E2B4E" w:rsidP="007D17A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8712010" w14:textId="6E3B8943" w:rsidR="007D17AB" w:rsidRPr="006218D6" w:rsidRDefault="005E2B4E" w:rsidP="007D17AB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7D17AB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7D17AB" w:rsidRPr="00F539F5" w:rsidRDefault="007D17AB" w:rsidP="007D17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23237CEA" w:rsidR="007D17AB" w:rsidRPr="00241839" w:rsidRDefault="00440E57" w:rsidP="007D17AB">
            <w:pPr>
              <w:pStyle w:val="ListBullet"/>
            </w:pPr>
            <w:r>
              <w:t xml:space="preserve">Open Box is reviewing items in sprint 1 &amp; 2 to ensure dependencies </w:t>
            </w:r>
            <w:r w:rsidR="00AB7DF7">
              <w:t xml:space="preserve">will </w:t>
            </w:r>
            <w:r w:rsidR="00DC0ACB">
              <w:t xml:space="preserve">not impact our </w:t>
            </w:r>
            <w:r w:rsidR="00F865D9">
              <w:t xml:space="preserve">velocity. </w:t>
            </w:r>
            <w:r w:rsidR="00DC0ACB">
              <w:t xml:space="preserve">This will result in some cards </w:t>
            </w:r>
            <w:r w:rsidR="00F865D9">
              <w:t xml:space="preserve">moving </w:t>
            </w:r>
            <w:r w:rsidR="009F3022">
              <w:t>between sprint 1 &amp; 2.</w:t>
            </w:r>
            <w:r w:rsidR="00F865D9">
              <w:t xml:space="preserve"> </w:t>
            </w:r>
          </w:p>
        </w:tc>
      </w:tr>
      <w:tr w:rsidR="007D17AB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7D17AB" w:rsidRPr="00F539F5" w:rsidRDefault="007D17AB" w:rsidP="007D17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0C1EBF11" w:rsidR="007D17AB" w:rsidRPr="004C7753" w:rsidRDefault="007D17AB" w:rsidP="007D17AB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6A4D4BAC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Available Date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FV Date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Unit Status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Refurb / Refresh / Clean Only-Specific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Historical Reports</w:t>
      </w:r>
    </w:p>
    <w:sectPr w:rsidR="65F152BC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9719C" w14:textId="77777777" w:rsidR="006C3150" w:rsidRDefault="006C3150">
      <w:r>
        <w:separator/>
      </w:r>
    </w:p>
  </w:endnote>
  <w:endnote w:type="continuationSeparator" w:id="0">
    <w:p w14:paraId="1653794B" w14:textId="77777777" w:rsidR="006C3150" w:rsidRDefault="006C3150">
      <w:r>
        <w:continuationSeparator/>
      </w:r>
    </w:p>
  </w:endnote>
  <w:endnote w:type="continuationNotice" w:id="1">
    <w:p w14:paraId="71E07EC7" w14:textId="77777777" w:rsidR="006C3150" w:rsidRDefault="006C315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CF564" w14:textId="5FED939F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0920C0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7C624071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0920C0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0920C0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FC03F" w14:textId="77777777" w:rsidR="006C3150" w:rsidRDefault="006C3150">
      <w:r>
        <w:separator/>
      </w:r>
    </w:p>
  </w:footnote>
  <w:footnote w:type="continuationSeparator" w:id="0">
    <w:p w14:paraId="46D63FCA" w14:textId="77777777" w:rsidR="006C3150" w:rsidRDefault="006C3150">
      <w:r>
        <w:continuationSeparator/>
      </w:r>
    </w:p>
  </w:footnote>
  <w:footnote w:type="continuationNotice" w:id="1">
    <w:p w14:paraId="2EE595EB" w14:textId="77777777" w:rsidR="006C3150" w:rsidRDefault="006C315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40E57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E82"/>
    <w:rsid w:val="00505F9F"/>
    <w:rsid w:val="005068E8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67C2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27DF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E71"/>
    <w:rsid w:val="00B95577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947F7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941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59C1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4C573AB"/>
    <w:rsid w:val="05F047A3"/>
    <w:rsid w:val="07871244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04CA4F-B3EE-48BA-A83C-C138EBE4CCF1}"/>
</file>

<file path=customXml/itemProps3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527</TotalTime>
  <Pages>1</Pages>
  <Words>604</Words>
  <Characters>3447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Void Process</vt:lpstr>
    </vt:vector>
  </TitlesOfParts>
  <Manager>Version 1.0</Manager>
  <Company>Open Box Software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124</cp:revision>
  <cp:lastPrinted>2023-09-21T17:26:00Z</cp:lastPrinted>
  <dcterms:created xsi:type="dcterms:W3CDTF">2023-05-03T00:06:00Z</dcterms:created>
  <dcterms:modified xsi:type="dcterms:W3CDTF">2023-09-21T17:26:00Z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