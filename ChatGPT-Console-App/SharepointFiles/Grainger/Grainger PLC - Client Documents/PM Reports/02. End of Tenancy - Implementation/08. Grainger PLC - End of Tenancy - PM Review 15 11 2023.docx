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00765FB9" w:rsidP="00765FB9" w:rsidRDefault="00156765" w14:paraId="3B2CB396" w14:textId="77311B07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Pr="006B2601" w:rsidR="006043E9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Pr="006B2601" w:rsidR="006043E9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Pr="006B2601" w:rsidR="006043E9">
        <w:rPr>
          <w:color w:val="595959" w:themeColor="text1" w:themeTint="A6"/>
          <w:sz w:val="28"/>
        </w:rPr>
        <w:t xml:space="preserve">– </w:t>
      </w:r>
      <w:r w:rsidRPr="006B2601" w:rsidR="006B2601">
        <w:rPr>
          <w:color w:val="595959" w:themeColor="text1" w:themeTint="A6"/>
          <w:sz w:val="28"/>
        </w:rPr>
        <w:fldChar w:fldCharType="begin"/>
      </w:r>
      <w:r w:rsidRPr="006B2601" w:rsidR="006B2601">
        <w:rPr>
          <w:color w:val="595959" w:themeColor="text1" w:themeTint="A6"/>
          <w:sz w:val="28"/>
        </w:rPr>
        <w:instrText xml:space="preserve"> DOCPROPERTY  Category  \* MERGEFORMAT </w:instrText>
      </w:r>
      <w:r w:rsidRPr="006B2601" w:rsid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Pr="006B2601" w:rsidR="006B2601">
        <w:rPr>
          <w:color w:val="595959" w:themeColor="text1" w:themeTint="A6"/>
          <w:sz w:val="28"/>
        </w:rPr>
        <w:fldChar w:fldCharType="end"/>
      </w:r>
    </w:p>
    <w:p w:rsidR="00195635" w:rsidP="00765FB9" w:rsidRDefault="00195635" w14:paraId="3C874DD0" w14:textId="77777777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color="7F7F7F" w:themeColor="text1" w:themeTint="80" w:sz="6" w:space="0"/>
          <w:left w:val="single" w:color="7F7F7F" w:themeColor="text1" w:themeTint="80" w:sz="6" w:space="0"/>
          <w:bottom w:val="single" w:color="7F7F7F" w:themeColor="text1" w:themeTint="80" w:sz="6" w:space="0"/>
          <w:right w:val="single" w:color="7F7F7F" w:themeColor="text1" w:themeTint="80" w:sz="6" w:space="0"/>
          <w:insideH w:val="single" w:color="7F7F7F" w:themeColor="text1" w:themeTint="80" w:sz="6" w:space="0"/>
          <w:insideV w:val="single" w:color="7F7F7F" w:themeColor="text1" w:themeTint="80" w:sz="6" w:space="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850"/>
        <w:gridCol w:w="2051"/>
        <w:gridCol w:w="4160"/>
      </w:tblGrid>
      <w:tr w:rsidRPr="00F539F5" w:rsidR="00765FB9" w:rsidTr="7BA2081C" w14:paraId="2A800602" w14:textId="77777777">
        <w:tc>
          <w:tcPr>
            <w:tcW w:w="3070" w:type="dxa"/>
            <w:shd w:val="clear" w:color="auto" w:fill="F2F2F2" w:themeFill="background1" w:themeFillShade="F2"/>
            <w:tcMar/>
            <w:vAlign w:val="center"/>
            <w:hideMark/>
          </w:tcPr>
          <w:p w:rsidRPr="00F539F5" w:rsidR="00765FB9" w:rsidP="00783CED" w:rsidRDefault="00765FB9" w14:paraId="3CF24680" w14:textId="77777777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tcMar/>
            <w:vAlign w:val="center"/>
            <w:hideMark/>
          </w:tcPr>
          <w:p w:rsidRPr="00F539F5" w:rsidR="00765FB9" w:rsidP="00783CED" w:rsidRDefault="009C57B0" w14:paraId="35878181" w14:textId="644986C4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765FB9" w:rsidTr="7BA2081C" w14:paraId="4E8646B4" w14:textId="77777777">
        <w:tc>
          <w:tcPr>
            <w:tcW w:w="3070" w:type="dxa"/>
            <w:shd w:val="clear" w:color="auto" w:fill="F2F2F2" w:themeFill="background1" w:themeFillShade="F2"/>
            <w:tcMar/>
            <w:vAlign w:val="center"/>
          </w:tcPr>
          <w:p w:rsidRPr="00F539F5" w:rsidR="00765FB9" w:rsidP="00783CED" w:rsidRDefault="00765FB9" w14:paraId="0C7353E5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tcMar/>
            <w:vAlign w:val="center"/>
          </w:tcPr>
          <w:p w:rsidR="00765FB9" w:rsidP="7CDBD432" w:rsidRDefault="001024F0" w14:paraId="3F663183" w14:textId="01970D22">
            <w:pPr>
              <w:pStyle w:val="IndentOne"/>
              <w:spacing w:before="60" w:after="60"/>
              <w:ind w:left="0"/>
            </w:pPr>
            <w:r>
              <w:t>08</w:t>
            </w:r>
            <w:r w:rsidRPr="001024F0">
              <w:rPr>
                <w:vertAlign w:val="superscript"/>
              </w:rPr>
              <w:t>th</w:t>
            </w:r>
            <w:r>
              <w:t xml:space="preserve"> </w:t>
            </w:r>
            <w:r w:rsidR="000506FB">
              <w:t>– 15</w:t>
            </w:r>
            <w:r w:rsidRPr="000506FB" w:rsidR="000506FB">
              <w:rPr>
                <w:vertAlign w:val="superscript"/>
              </w:rPr>
              <w:t>th</w:t>
            </w:r>
            <w:r w:rsidR="000506FB">
              <w:t xml:space="preserve"> </w:t>
            </w:r>
            <w:r w:rsidR="004E06A6">
              <w:t>Nov 2023</w:t>
            </w:r>
          </w:p>
        </w:tc>
      </w:tr>
      <w:tr w:rsidRPr="00F539F5" w:rsidR="00765FB9" w:rsidTr="7BA2081C" w14:paraId="56316115" w14:textId="77777777">
        <w:tc>
          <w:tcPr>
            <w:tcW w:w="3070" w:type="dxa"/>
            <w:shd w:val="clear" w:color="auto" w:fill="F2F2F2" w:themeFill="background1" w:themeFillShade="F2"/>
            <w:tcMar/>
            <w:vAlign w:val="center"/>
            <w:hideMark/>
          </w:tcPr>
          <w:p w:rsidRPr="00F539F5" w:rsidR="00765FB9" w:rsidP="00783CED" w:rsidRDefault="00765FB9" w14:paraId="1053589C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tcMar/>
            <w:vAlign w:val="center"/>
            <w:hideMark/>
          </w:tcPr>
          <w:p w:rsidR="00A91706" w:rsidP="00783CED" w:rsidRDefault="00A91706" w14:paraId="609D64DB" w14:textId="52362370">
            <w:pPr>
              <w:pStyle w:val="IndentOne"/>
              <w:spacing w:before="60" w:after="60" w:line="240" w:lineRule="atLeast"/>
              <w:ind w:left="0"/>
            </w:pPr>
            <w:r>
              <w:t>Sprint 3: UAT</w:t>
            </w:r>
          </w:p>
          <w:p w:rsidRPr="00F539F5" w:rsidR="001F1EEF" w:rsidP="00783CED" w:rsidRDefault="001F1EEF" w14:paraId="687B1DC1" w14:textId="01562385">
            <w:pPr>
              <w:pStyle w:val="IndentOne"/>
              <w:spacing w:before="60" w:after="60" w:line="240" w:lineRule="atLeast"/>
              <w:ind w:left="0"/>
            </w:pPr>
            <w:r>
              <w:t xml:space="preserve">Sprint </w:t>
            </w:r>
            <w:r w:rsidR="000506FB">
              <w:t>4</w:t>
            </w:r>
            <w:r>
              <w:t>: Build</w:t>
            </w:r>
          </w:p>
        </w:tc>
      </w:tr>
      <w:tr w:rsidRPr="008E0703" w:rsidR="00852FAA" w:rsidTr="7BA2081C" w14:paraId="6D807C40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tcMar/>
            <w:vAlign w:val="center"/>
            <w:hideMark/>
          </w:tcPr>
          <w:p w:rsidRPr="00F539F5" w:rsidR="00852FAA" w:rsidP="00783CED" w:rsidRDefault="00852FAA" w14:paraId="3F665904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895" w:type="dxa"/>
            <w:gridSpan w:val="2"/>
            <w:shd w:val="clear" w:color="auto" w:fill="F2F2F2" w:themeFill="background1" w:themeFillShade="F2"/>
            <w:tcMar/>
            <w:vAlign w:val="center"/>
            <w:hideMark/>
          </w:tcPr>
          <w:p w:rsidRPr="000A2172" w:rsidR="00852FAA" w:rsidP="007D39A5" w:rsidRDefault="00852FAA" w14:paraId="5471C7FE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051" w:type="dxa"/>
            <w:shd w:val="clear" w:color="auto" w:fill="F2F2F2" w:themeFill="background1" w:themeFillShade="F2"/>
            <w:tcMar/>
            <w:vAlign w:val="center"/>
            <w:hideMark/>
          </w:tcPr>
          <w:p w:rsidRPr="000A2172" w:rsidR="00852FAA" w:rsidP="007D39A5" w:rsidRDefault="00852FAA" w14:paraId="2C123770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tcMar/>
            <w:vAlign w:val="center"/>
            <w:hideMark/>
          </w:tcPr>
          <w:p w:rsidRPr="000A2172" w:rsidR="00852FAA" w:rsidP="007D39A5" w:rsidRDefault="00852FAA" w14:paraId="51E58732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852FAA" w:rsidTr="7BA2081C" w14:paraId="36334B8B" w14:textId="77777777">
        <w:trPr>
          <w:trHeight w:val="178"/>
        </w:trPr>
        <w:tc>
          <w:tcPr>
            <w:tcW w:w="3070" w:type="dxa"/>
            <w:vMerge/>
            <w:tcMar/>
            <w:vAlign w:val="center"/>
          </w:tcPr>
          <w:p w:rsidRPr="00F539F5" w:rsidR="00852FAA" w:rsidP="004F0CE8" w:rsidRDefault="00852FAA" w14:paraId="25376412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tcMar/>
            <w:vAlign w:val="center"/>
          </w:tcPr>
          <w:p w:rsidR="00852FAA" w:rsidP="004F0CE8" w:rsidRDefault="00852FAA" w14:paraId="5906BF1C" w14:textId="63354721">
            <w:pPr>
              <w:pStyle w:val="ListBullet"/>
              <w:numPr>
                <w:ilvl w:val="0"/>
                <w:numId w:val="0"/>
              </w:numPr>
            </w:pPr>
            <w:r>
              <w:t>Feedback on Sprint 4 items</w:t>
            </w:r>
          </w:p>
        </w:tc>
        <w:tc>
          <w:tcPr>
            <w:tcW w:w="2051" w:type="dxa"/>
            <w:tcMar/>
            <w:vAlign w:val="center"/>
          </w:tcPr>
          <w:p w:rsidR="00852FAA" w:rsidP="004F0CE8" w:rsidRDefault="00852FAA" w14:paraId="72DE7454" w14:textId="0DF6A5E4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0A217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160" w:type="dxa"/>
            <w:tcMar/>
            <w:vAlign w:val="center"/>
          </w:tcPr>
          <w:p w:rsidR="00852FAA" w:rsidP="004F0CE8" w:rsidRDefault="00852FAA" w14:paraId="5B21AE94" w14:textId="4A46DAB1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852FAA" w:rsidTr="7BA2081C" w14:paraId="36BC12DD" w14:textId="77777777">
        <w:trPr>
          <w:trHeight w:val="178"/>
        </w:trPr>
        <w:tc>
          <w:tcPr>
            <w:tcW w:w="3070" w:type="dxa"/>
            <w:vMerge/>
            <w:tcMar/>
            <w:vAlign w:val="center"/>
          </w:tcPr>
          <w:p w:rsidRPr="00F539F5" w:rsidR="00852FAA" w:rsidP="00852FAA" w:rsidRDefault="00852FAA" w14:paraId="3C9E5847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tcMar/>
            <w:vAlign w:val="center"/>
          </w:tcPr>
          <w:p w:rsidR="00852FAA" w:rsidP="00852FAA" w:rsidRDefault="00852FAA" w14:paraId="21AD67FF" w14:textId="308704E4">
            <w:pPr>
              <w:pStyle w:val="ListBullet"/>
              <w:numPr>
                <w:ilvl w:val="0"/>
                <w:numId w:val="0"/>
              </w:numPr>
            </w:pPr>
            <w:r>
              <w:t>Sprint 3 Demo</w:t>
            </w:r>
          </w:p>
        </w:tc>
        <w:tc>
          <w:tcPr>
            <w:tcW w:w="2051" w:type="dxa"/>
            <w:tcMar/>
            <w:vAlign w:val="center"/>
          </w:tcPr>
          <w:p w:rsidR="00852FAA" w:rsidP="00852FAA" w:rsidRDefault="00852FAA" w14:paraId="147B7110" w14:textId="46D36FD3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160" w:type="dxa"/>
            <w:tcMar/>
            <w:vAlign w:val="center"/>
          </w:tcPr>
          <w:p w:rsidR="00852FAA" w:rsidP="00852FAA" w:rsidRDefault="00852FAA" w14:paraId="5EAD3AF8" w14:textId="3875D90E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Pr="008E0703" w:rsidR="00852FAA" w:rsidTr="7BA2081C" w14:paraId="0E744017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tcMar/>
            <w:vAlign w:val="center"/>
            <w:hideMark/>
          </w:tcPr>
          <w:p w:rsidRPr="00F539F5" w:rsidR="00852FAA" w:rsidP="00852FAA" w:rsidRDefault="00852FAA" w14:paraId="101B33A3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tcMar/>
            <w:vAlign w:val="center"/>
            <w:hideMark/>
          </w:tcPr>
          <w:p w:rsidRPr="000A2172" w:rsidR="00852FAA" w:rsidP="00852FAA" w:rsidRDefault="00852FAA" w14:paraId="7E989FBF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50" w:type="dxa"/>
            <w:shd w:val="clear" w:color="auto" w:fill="F2F2F2" w:themeFill="background1" w:themeFillShade="F2"/>
            <w:tcMar/>
            <w:vAlign w:val="center"/>
            <w:hideMark/>
          </w:tcPr>
          <w:p w:rsidRPr="000A2172" w:rsidR="00852FAA" w:rsidP="00852FAA" w:rsidRDefault="00852FAA" w14:paraId="403550AE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051" w:type="dxa"/>
            <w:shd w:val="clear" w:color="auto" w:fill="F2F2F2" w:themeFill="background1" w:themeFillShade="F2"/>
            <w:tcMar/>
            <w:vAlign w:val="center"/>
            <w:hideMark/>
          </w:tcPr>
          <w:p w:rsidRPr="000A2172" w:rsidR="00852FAA" w:rsidP="00852FAA" w:rsidRDefault="00852FAA" w14:paraId="58650B6F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tcMar/>
            <w:vAlign w:val="center"/>
          </w:tcPr>
          <w:p w:rsidRPr="000A2172" w:rsidR="00852FAA" w:rsidP="00852FAA" w:rsidRDefault="00852FAA" w14:paraId="37749491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Pr="006218D6" w:rsidR="00852FAA" w:rsidTr="7BA2081C" w14:paraId="5BF9FB61" w14:textId="77777777">
        <w:trPr>
          <w:trHeight w:val="178"/>
        </w:trPr>
        <w:tc>
          <w:tcPr>
            <w:tcW w:w="3070" w:type="dxa"/>
            <w:vMerge/>
            <w:tcMar/>
            <w:vAlign w:val="center"/>
          </w:tcPr>
          <w:p w:rsidRPr="00F539F5" w:rsidR="00852FAA" w:rsidP="00852FAA" w:rsidRDefault="00852FAA" w14:paraId="7B2FF6D6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tcMar/>
            <w:vAlign w:val="center"/>
          </w:tcPr>
          <w:p w:rsidRPr="008555CA" w:rsidR="00852FAA" w:rsidP="00852FAA" w:rsidRDefault="00852FAA" w14:paraId="7A1D5EDC" w14:textId="2D3CCF61">
            <w:pPr>
              <w:pStyle w:val="ListBullet"/>
              <w:numPr>
                <w:ilvl w:val="0"/>
                <w:numId w:val="0"/>
              </w:numPr>
            </w:pPr>
            <w:r w:rsidRPr="008555CA">
              <w:t>Sprint 3 UAT</w:t>
            </w:r>
            <w:r>
              <w:t xml:space="preserve"> Feedback</w:t>
            </w:r>
          </w:p>
        </w:tc>
        <w:tc>
          <w:tcPr>
            <w:tcW w:w="1850" w:type="dxa"/>
            <w:tcMar/>
            <w:vAlign w:val="center"/>
          </w:tcPr>
          <w:p w:rsidR="00852FAA" w:rsidP="00852FAA" w:rsidRDefault="00852FAA" w14:paraId="53CD0625" w14:textId="666C5A43">
            <w:pPr>
              <w:pStyle w:val="ListBullet"/>
              <w:numPr>
                <w:ilvl w:val="0"/>
                <w:numId w:val="0"/>
              </w:numPr>
            </w:pPr>
            <w:r>
              <w:t>17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tcMar/>
            <w:vAlign w:val="center"/>
          </w:tcPr>
          <w:p w:rsidR="00852FAA" w:rsidP="00852FAA" w:rsidRDefault="00852FAA" w14:paraId="7B71ACC1" w14:textId="5815AB2A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tcMar/>
            <w:vAlign w:val="center"/>
          </w:tcPr>
          <w:p w:rsidR="00852FAA" w:rsidP="00852FAA" w:rsidRDefault="000D5CB7" w14:paraId="52FD56DB" w14:textId="59D7EF56">
            <w:pPr>
              <w:pStyle w:val="ListBullet"/>
              <w:numPr>
                <w:ilvl w:val="0"/>
                <w:numId w:val="0"/>
              </w:numPr>
            </w:pPr>
            <w:r>
              <w:t>WIP</w:t>
            </w:r>
          </w:p>
        </w:tc>
      </w:tr>
      <w:tr w:rsidRPr="006218D6" w:rsidR="00852FAA" w:rsidTr="7BA2081C" w14:paraId="1AEC2D81" w14:textId="77777777">
        <w:trPr>
          <w:trHeight w:val="178"/>
        </w:trPr>
        <w:tc>
          <w:tcPr>
            <w:tcW w:w="3070" w:type="dxa"/>
            <w:vMerge/>
            <w:tcMar/>
            <w:vAlign w:val="center"/>
          </w:tcPr>
          <w:p w:rsidRPr="00F539F5" w:rsidR="00852FAA" w:rsidP="00852FAA" w:rsidRDefault="00852FAA" w14:paraId="05D93D68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tcMar/>
            <w:vAlign w:val="center"/>
          </w:tcPr>
          <w:p w:rsidRPr="008555CA" w:rsidR="00852FAA" w:rsidP="00852FAA" w:rsidRDefault="00852FAA" w14:paraId="7A157CD2" w14:textId="114382B6">
            <w:pPr>
              <w:pStyle w:val="ListBullet"/>
              <w:numPr>
                <w:ilvl w:val="0"/>
                <w:numId w:val="0"/>
              </w:numPr>
            </w:pPr>
            <w:r>
              <w:t>Go-Live Preparation</w:t>
            </w:r>
          </w:p>
        </w:tc>
        <w:tc>
          <w:tcPr>
            <w:tcW w:w="1850" w:type="dxa"/>
            <w:tcMar/>
            <w:vAlign w:val="center"/>
          </w:tcPr>
          <w:p w:rsidR="00852FAA" w:rsidP="00852FAA" w:rsidRDefault="00852FAA" w14:paraId="25626D6A" w14:textId="0FF123E4">
            <w:pPr>
              <w:pStyle w:val="ListBullet"/>
              <w:numPr>
                <w:ilvl w:val="0"/>
                <w:numId w:val="0"/>
              </w:numPr>
            </w:pPr>
            <w:r>
              <w:t>WIP</w:t>
            </w:r>
          </w:p>
        </w:tc>
        <w:tc>
          <w:tcPr>
            <w:tcW w:w="2051" w:type="dxa"/>
            <w:tcMar/>
            <w:vAlign w:val="center"/>
          </w:tcPr>
          <w:p w:rsidR="00852FAA" w:rsidP="00852FAA" w:rsidRDefault="00852FAA" w14:paraId="4C0C4F5A" w14:textId="66495142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tcMar/>
            <w:vAlign w:val="center"/>
          </w:tcPr>
          <w:p w:rsidR="00852FAA" w:rsidP="00852FAA" w:rsidRDefault="00852FAA" w14:paraId="0F4D135A" w14:textId="04F2929C">
            <w:pPr>
              <w:pStyle w:val="ListBullet"/>
              <w:numPr>
                <w:ilvl w:val="0"/>
                <w:numId w:val="0"/>
              </w:numPr>
            </w:pPr>
            <w:r>
              <w:t>Change Management, Training, Support</w:t>
            </w:r>
          </w:p>
        </w:tc>
      </w:tr>
      <w:tr w:rsidRPr="006218D6" w:rsidR="00852FAA" w:rsidTr="7BA2081C" w14:paraId="4837750D" w14:textId="77777777">
        <w:trPr>
          <w:trHeight w:val="178"/>
        </w:trPr>
        <w:tc>
          <w:tcPr>
            <w:tcW w:w="3070" w:type="dxa"/>
            <w:vMerge/>
            <w:tcMar/>
            <w:vAlign w:val="center"/>
          </w:tcPr>
          <w:p w:rsidRPr="00F539F5" w:rsidR="00852FAA" w:rsidP="00852FAA" w:rsidRDefault="00852FAA" w14:paraId="1AACE3BF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tcMar/>
            <w:vAlign w:val="center"/>
          </w:tcPr>
          <w:p w:rsidR="00852FAA" w:rsidP="00852FAA" w:rsidRDefault="00852FAA" w14:paraId="75A9CDE8" w14:textId="00CA101A">
            <w:pPr>
              <w:pStyle w:val="ListBullet"/>
              <w:numPr>
                <w:ilvl w:val="0"/>
                <w:numId w:val="0"/>
              </w:numPr>
            </w:pPr>
            <w:r>
              <w:t>End-to-End UAT</w:t>
            </w:r>
          </w:p>
        </w:tc>
        <w:tc>
          <w:tcPr>
            <w:tcW w:w="1850" w:type="dxa"/>
            <w:tcMar/>
            <w:vAlign w:val="center"/>
          </w:tcPr>
          <w:p w:rsidR="00852FAA" w:rsidP="00852FAA" w:rsidRDefault="00852FAA" w14:paraId="0E4D2DFA" w14:textId="2342A0DC">
            <w:pPr>
              <w:pStyle w:val="ListBullet"/>
              <w:numPr>
                <w:ilvl w:val="0"/>
                <w:numId w:val="0"/>
              </w:numPr>
            </w:pPr>
            <w:r>
              <w:t>4</w:t>
            </w:r>
            <w:r w:rsidRPr="00ED3950">
              <w:rPr>
                <w:vertAlign w:val="superscript"/>
              </w:rPr>
              <w:t>th</w:t>
            </w:r>
            <w:r>
              <w:t xml:space="preserve"> Dec </w:t>
            </w:r>
          </w:p>
        </w:tc>
        <w:tc>
          <w:tcPr>
            <w:tcW w:w="2051" w:type="dxa"/>
            <w:tcMar/>
            <w:vAlign w:val="center"/>
          </w:tcPr>
          <w:p w:rsidR="00852FAA" w:rsidP="00852FAA" w:rsidRDefault="00852FAA" w14:paraId="41E98A7D" w14:textId="4ED9C4CD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tcMar/>
            <w:vAlign w:val="center"/>
          </w:tcPr>
          <w:p w:rsidR="00852FAA" w:rsidP="00852FAA" w:rsidRDefault="00852FAA" w14:paraId="3772BFDE" w14:textId="78DFDDDE">
            <w:pPr>
              <w:pStyle w:val="ListBullet"/>
              <w:numPr>
                <w:ilvl w:val="0"/>
                <w:numId w:val="0"/>
              </w:numPr>
            </w:pPr>
            <w:r>
              <w:t>Completed by 15</w:t>
            </w:r>
            <w:r w:rsidRPr="00CA509A">
              <w:rPr>
                <w:vertAlign w:val="superscript"/>
              </w:rPr>
              <w:t>th</w:t>
            </w:r>
            <w:r>
              <w:t xml:space="preserve"> Dec</w:t>
            </w:r>
          </w:p>
        </w:tc>
      </w:tr>
      <w:tr w:rsidRPr="006218D6" w:rsidR="00614898" w:rsidTr="7BA2081C" w14:paraId="7E04B8F7" w14:textId="77777777">
        <w:trPr>
          <w:trHeight w:val="178"/>
        </w:trPr>
        <w:tc>
          <w:tcPr>
            <w:tcW w:w="3070" w:type="dxa"/>
            <w:vMerge/>
            <w:tcMar/>
            <w:vAlign w:val="center"/>
          </w:tcPr>
          <w:p w:rsidRPr="00F539F5" w:rsidR="00614898" w:rsidP="00614898" w:rsidRDefault="00614898" w14:paraId="1721A58A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tcMar/>
            <w:vAlign w:val="center"/>
          </w:tcPr>
          <w:p w:rsidR="00614898" w:rsidP="00614898" w:rsidRDefault="00614898" w14:paraId="00D8639F" w14:textId="61C82D8F">
            <w:pPr>
              <w:pStyle w:val="ListBullet"/>
              <w:numPr>
                <w:ilvl w:val="0"/>
                <w:numId w:val="0"/>
              </w:numPr>
            </w:pPr>
            <w:r>
              <w:t>Steerco #2</w:t>
            </w:r>
          </w:p>
        </w:tc>
        <w:tc>
          <w:tcPr>
            <w:tcW w:w="1850" w:type="dxa"/>
            <w:tcMar/>
            <w:vAlign w:val="center"/>
          </w:tcPr>
          <w:p w:rsidR="00614898" w:rsidP="00614898" w:rsidRDefault="00614898" w14:paraId="08727EFE" w14:textId="5788B6AB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994250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051" w:type="dxa"/>
            <w:tcMar/>
            <w:vAlign w:val="center"/>
          </w:tcPr>
          <w:p w:rsidR="00614898" w:rsidP="00614898" w:rsidRDefault="00614898" w14:paraId="2B7E7A8B" w14:textId="32D4914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tcMar/>
            <w:vAlign w:val="center"/>
          </w:tcPr>
          <w:p w:rsidR="00614898" w:rsidP="00614898" w:rsidRDefault="00513D0C" w14:paraId="2E2FE22E" w14:textId="3E59FDDF">
            <w:pPr>
              <w:pStyle w:val="ListBullet"/>
              <w:numPr>
                <w:ilvl w:val="0"/>
                <w:numId w:val="0"/>
              </w:numPr>
            </w:pPr>
            <w:r>
              <w:t>Date to be confirmed</w:t>
            </w:r>
          </w:p>
        </w:tc>
      </w:tr>
      <w:tr w:rsidRPr="006218D6" w:rsidR="00614898" w:rsidTr="7BA2081C" w14:paraId="1D20D673" w14:textId="77777777">
        <w:trPr>
          <w:trHeight w:val="178"/>
        </w:trPr>
        <w:tc>
          <w:tcPr>
            <w:tcW w:w="3070" w:type="dxa"/>
            <w:vMerge/>
            <w:tcMar/>
            <w:vAlign w:val="center"/>
          </w:tcPr>
          <w:p w:rsidRPr="00F539F5" w:rsidR="00614898" w:rsidP="00614898" w:rsidRDefault="00614898" w14:paraId="0F5FEB32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tcMar/>
            <w:vAlign w:val="center"/>
          </w:tcPr>
          <w:p w:rsidR="00614898" w:rsidP="00614898" w:rsidRDefault="00614898" w14:paraId="6DCE8C5E" w14:textId="78C033B3">
            <w:pPr>
              <w:pStyle w:val="ListBullet"/>
              <w:numPr>
                <w:ilvl w:val="0"/>
                <w:numId w:val="0"/>
              </w:numPr>
            </w:pPr>
            <w:r>
              <w:t>Go-Live</w:t>
            </w:r>
          </w:p>
        </w:tc>
        <w:tc>
          <w:tcPr>
            <w:tcW w:w="1850" w:type="dxa"/>
            <w:tcMar/>
            <w:vAlign w:val="center"/>
          </w:tcPr>
          <w:p w:rsidR="00614898" w:rsidP="00614898" w:rsidRDefault="00614898" w14:paraId="27EBDCA0" w14:textId="6B811307">
            <w:pPr>
              <w:pStyle w:val="ListBullet"/>
              <w:numPr>
                <w:ilvl w:val="0"/>
                <w:numId w:val="0"/>
              </w:numPr>
            </w:pPr>
            <w:r>
              <w:t>January 2024</w:t>
            </w:r>
          </w:p>
        </w:tc>
        <w:tc>
          <w:tcPr>
            <w:tcW w:w="2051" w:type="dxa"/>
            <w:tcMar/>
            <w:vAlign w:val="center"/>
          </w:tcPr>
          <w:p w:rsidR="00614898" w:rsidP="00614898" w:rsidRDefault="00614898" w14:paraId="1E7B9DF3" w14:textId="17E96ECE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tcMar/>
            <w:vAlign w:val="center"/>
          </w:tcPr>
          <w:p w:rsidR="00614898" w:rsidP="00614898" w:rsidRDefault="00AC1E3A" w14:paraId="0767331F" w14:textId="5F78F7F1">
            <w:pPr>
              <w:pStyle w:val="ListBullet"/>
              <w:numPr>
                <w:ilvl w:val="0"/>
                <w:numId w:val="0"/>
              </w:numPr>
            </w:pPr>
            <w:r>
              <w:t>Date to be confirmed</w:t>
            </w:r>
          </w:p>
        </w:tc>
      </w:tr>
      <w:tr w:rsidRPr="00241839" w:rsidR="00614898" w:rsidTr="7BA2081C" w14:paraId="2CA61509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tcMar/>
            <w:vAlign w:val="center"/>
          </w:tcPr>
          <w:p w:rsidRPr="00F539F5" w:rsidR="00614898" w:rsidP="00614898" w:rsidRDefault="00614898" w14:paraId="451D8223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tcMar/>
            <w:vAlign w:val="center"/>
          </w:tcPr>
          <w:p w:rsidRPr="00241839" w:rsidR="00614898" w:rsidP="00614898" w:rsidRDefault="00614898" w14:paraId="256F7EE1" w14:textId="50BF4520">
            <w:pPr>
              <w:pStyle w:val="ListBullet"/>
            </w:pPr>
            <w:r>
              <w:t>271 story points are currently allocated to the project. The initial backlog was 185 story points.</w:t>
            </w:r>
          </w:p>
          <w:p w:rsidRPr="00241839" w:rsidR="00614898" w:rsidP="00614898" w:rsidRDefault="3B46B976" w14:paraId="18165ACC" w14:textId="77BE1873">
            <w:pPr>
              <w:pStyle w:val="ListBullet"/>
              <w:rPr/>
            </w:pPr>
            <w:r w:rsidR="3B46B976">
              <w:rPr/>
              <w:t xml:space="preserve">Planning for support beyond post go-live </w:t>
            </w:r>
            <w:r w:rsidR="00BE107D">
              <w:rPr/>
              <w:t>hypercare</w:t>
            </w:r>
            <w:r w:rsidR="60066B6D">
              <w:rPr/>
              <w:t xml:space="preserve"> (e.g. Open Box 0.5 FTE)</w:t>
            </w:r>
          </w:p>
        </w:tc>
      </w:tr>
      <w:tr w:rsidRPr="004C7753" w:rsidR="00614898" w:rsidTr="7BA2081C" w14:paraId="5446EC3A" w14:textId="77777777">
        <w:tc>
          <w:tcPr>
            <w:tcW w:w="3070" w:type="dxa"/>
            <w:shd w:val="clear" w:color="auto" w:fill="F2F2F2" w:themeFill="background1" w:themeFillShade="F2"/>
            <w:tcMar/>
            <w:vAlign w:val="center"/>
            <w:hideMark/>
          </w:tcPr>
          <w:p w:rsidRPr="00F539F5" w:rsidR="00614898" w:rsidP="00614898" w:rsidRDefault="00614898" w14:paraId="552129EA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tcMar/>
            <w:vAlign w:val="center"/>
          </w:tcPr>
          <w:p w:rsidR="00E71388" w:rsidP="00614898" w:rsidRDefault="00E71388" w14:paraId="46290591" w14:textId="2BAB30D1">
            <w:pPr>
              <w:pStyle w:val="ListBullet"/>
            </w:pPr>
            <w:r>
              <w:t>Jacob on leave in December.</w:t>
            </w:r>
          </w:p>
          <w:p w:rsidRPr="004C7753" w:rsidR="00614898" w:rsidP="00614898" w:rsidRDefault="00614898" w14:paraId="0393B301" w14:textId="79C7556C">
            <w:pPr>
              <w:pStyle w:val="ListBullet"/>
            </w:pPr>
            <w:r>
              <w:t>Open Box will be taking extended leave over December.</w:t>
            </w:r>
          </w:p>
        </w:tc>
      </w:tr>
    </w:tbl>
    <w:p w:rsidR="00765FB9" w:rsidRDefault="00765FB9" w14:paraId="3E7AADA4" w14:textId="0EF1A45C">
      <w:pPr>
        <w:spacing w:line="240" w:lineRule="auto"/>
        <w:rPr>
          <w:color w:val="595959" w:themeColor="text1" w:themeTint="A6"/>
          <w:sz w:val="28"/>
        </w:rPr>
      </w:pPr>
    </w:p>
    <w:p w:rsidR="00765FB9" w:rsidRDefault="00765FB9" w14:paraId="673B04E8" w14:textId="77777777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:rsidR="00694157" w:rsidP="00694157" w:rsidRDefault="00694157" w14:paraId="60FC9BF5" w14:textId="45A44783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Sprint Metrics</w:t>
      </w:r>
    </w:p>
    <w:p w:rsidR="00E10A67" w:rsidP="00694157" w:rsidRDefault="00B94018" w14:paraId="1CB250F1" w14:textId="309B8EEF">
      <w:pPr>
        <w:spacing w:line="240" w:lineRule="auto"/>
        <w:rPr>
          <w:color w:val="595959" w:themeColor="text1" w:themeTint="A6"/>
          <w:sz w:val="28"/>
        </w:rPr>
      </w:pPr>
      <w:r w:rsidRPr="00B94018">
        <w:t xml:space="preserve">Dashboard can be located </w:t>
      </w:r>
      <w:hyperlink w:history="1" r:id="rId12">
        <w:r w:rsidRPr="00C87BDF">
          <w:rPr>
            <w:rStyle w:val="Hyperlink"/>
          </w:rPr>
          <w:t>here</w:t>
        </w:r>
      </w:hyperlink>
    </w:p>
    <w:p w:rsidR="00C12A83" w:rsidP="00694157" w:rsidRDefault="00605D13" w14:paraId="795B62A5" w14:textId="20E58FD8">
      <w:pPr>
        <w:spacing w:line="240" w:lineRule="auto"/>
        <w:rPr>
          <w:color w:val="595959" w:themeColor="text1" w:themeTint="A6"/>
          <w:sz w:val="28"/>
        </w:rPr>
      </w:pPr>
      <w:r w:rsidRPr="00605D13">
        <w:rPr>
          <w:noProof/>
          <w:color w:val="595959" w:themeColor="text1" w:themeTint="A6"/>
          <w:sz w:val="28"/>
        </w:rPr>
        <w:drawing>
          <wp:inline distT="0" distB="0" distL="0" distR="0" wp14:anchorId="21CC04A6" wp14:editId="5C04AD63">
            <wp:extent cx="6372225" cy="3929368"/>
            <wp:effectExtent l="152400" t="152400" r="352425" b="357505"/>
            <wp:docPr id="808915861" name="Picture 808915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15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7835" cy="39328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66F5D" w:rsidP="000251E2" w:rsidRDefault="00FA39DD" w14:paraId="319A7CE2" w14:textId="6658E3FD">
      <w:pPr>
        <w:spacing w:line="240" w:lineRule="auto"/>
        <w:rPr>
          <w:color w:val="595959" w:themeColor="text1" w:themeTint="A6"/>
          <w:sz w:val="28"/>
        </w:rPr>
      </w:pPr>
      <w:r w:rsidRPr="00FA39DD">
        <w:rPr>
          <w:noProof/>
          <w:color w:val="595959" w:themeColor="text1" w:themeTint="A6"/>
          <w:sz w:val="28"/>
        </w:rPr>
        <w:drawing>
          <wp:inline distT="0" distB="0" distL="0" distR="0" wp14:anchorId="7B2F4CF4" wp14:editId="2095D7A4">
            <wp:extent cx="3686175" cy="3017857"/>
            <wp:effectExtent l="0" t="0" r="0" b="0"/>
            <wp:docPr id="1742503224" name="Picture 17425032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0322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2797" cy="302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573" w:rsidP="000251E2" w:rsidRDefault="0031685D" w14:paraId="50141F45" w14:textId="55D066B1">
      <w:pPr>
        <w:spacing w:line="240" w:lineRule="auto"/>
        <w:rPr>
          <w:color w:val="595959" w:themeColor="text1" w:themeTint="A6"/>
          <w:sz w:val="28"/>
        </w:rPr>
      </w:pPr>
      <w:r w:rsidRPr="0031685D">
        <w:rPr>
          <w:noProof/>
          <w:color w:val="595959" w:themeColor="text1" w:themeTint="A6"/>
          <w:sz w:val="28"/>
        </w:rPr>
        <w:drawing>
          <wp:inline distT="0" distB="0" distL="0" distR="0" wp14:anchorId="37006526" wp14:editId="0F07005E">
            <wp:extent cx="3676650" cy="2717884"/>
            <wp:effectExtent l="0" t="0" r="0" b="6350"/>
            <wp:docPr id="1249716490" name="Picture 124971649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1649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5223" cy="273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F5D" w:rsidP="000251E2" w:rsidRDefault="00BD5193" w14:paraId="6BA12373" w14:textId="58AEB763">
      <w:pPr>
        <w:spacing w:line="240" w:lineRule="auto"/>
        <w:rPr>
          <w:color w:val="595959" w:themeColor="text1" w:themeTint="A6"/>
          <w:sz w:val="28"/>
        </w:rPr>
      </w:pPr>
      <w:r w:rsidRPr="00BD5193">
        <w:rPr>
          <w:noProof/>
          <w:color w:val="595959" w:themeColor="text1" w:themeTint="A6"/>
          <w:sz w:val="28"/>
        </w:rPr>
        <w:drawing>
          <wp:inline distT="0" distB="0" distL="0" distR="0" wp14:anchorId="41BE428E" wp14:editId="638E69AD">
            <wp:extent cx="3724275" cy="795749"/>
            <wp:effectExtent l="0" t="0" r="0" b="4445"/>
            <wp:docPr id="1676771275" name="Picture 16767712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7127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7253" cy="80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35B" w:rsidP="000251E2" w:rsidRDefault="000A732C" w14:paraId="136A099B" w14:textId="23848EAA">
      <w:pPr>
        <w:spacing w:line="240" w:lineRule="auto"/>
        <w:rPr>
          <w:color w:val="595959" w:themeColor="text1" w:themeTint="A6"/>
          <w:sz w:val="28"/>
        </w:rPr>
      </w:pPr>
      <w:r w:rsidRPr="000A732C">
        <w:rPr>
          <w:noProof/>
          <w:color w:val="595959" w:themeColor="text1" w:themeTint="A6"/>
          <w:sz w:val="28"/>
        </w:rPr>
        <w:drawing>
          <wp:inline distT="0" distB="0" distL="0" distR="0" wp14:anchorId="4A17BF6E" wp14:editId="2745AF33">
            <wp:extent cx="4391025" cy="4161409"/>
            <wp:effectExtent l="0" t="0" r="0" b="0"/>
            <wp:docPr id="231734033" name="Picture 2317340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3403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3004" cy="417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F5D" w:rsidP="000251E2" w:rsidRDefault="00766F5D" w14:paraId="08BF4E6E" w14:textId="77777777">
      <w:pPr>
        <w:spacing w:line="240" w:lineRule="auto"/>
        <w:rPr>
          <w:color w:val="595959" w:themeColor="text1" w:themeTint="A6"/>
          <w:sz w:val="28"/>
        </w:rPr>
      </w:pPr>
    </w:p>
    <w:p w:rsidR="00E56113" w:rsidP="000251E2" w:rsidRDefault="00E56113" w14:paraId="68573751" w14:textId="6B90AA90">
      <w:pPr>
        <w:spacing w:line="240" w:lineRule="auto"/>
        <w:rPr>
          <w:color w:val="595959" w:themeColor="text1" w:themeTint="A6"/>
          <w:sz w:val="28"/>
        </w:rPr>
      </w:pPr>
      <w:r w:rsidRPr="00E56113">
        <w:rPr>
          <w:noProof/>
          <w:color w:val="595959" w:themeColor="text1" w:themeTint="A6"/>
          <w:sz w:val="28"/>
        </w:rPr>
        <w:drawing>
          <wp:inline distT="0" distB="0" distL="0" distR="0" wp14:anchorId="27EC49B4" wp14:editId="4DA2BE0E">
            <wp:extent cx="4419600" cy="555292"/>
            <wp:effectExtent l="0" t="0" r="0" b="0"/>
            <wp:docPr id="963720637" name="Picture 963720637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20637" name="Picture 1" descr="A close-up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4020" cy="56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379" w:rsidP="000251E2" w:rsidRDefault="002B0379" w14:paraId="3CFE5B9F" w14:textId="2DB483E9">
      <w:pPr>
        <w:spacing w:line="240" w:lineRule="auto"/>
        <w:rPr>
          <w:color w:val="595959" w:themeColor="text1" w:themeTint="A6"/>
          <w:sz w:val="28"/>
        </w:rPr>
      </w:pPr>
      <w:r w:rsidRPr="002B0379">
        <w:rPr>
          <w:noProof/>
          <w:color w:val="595959" w:themeColor="text1" w:themeTint="A6"/>
          <w:sz w:val="28"/>
        </w:rPr>
        <w:drawing>
          <wp:inline distT="0" distB="0" distL="0" distR="0" wp14:anchorId="0135489B" wp14:editId="72AC6B9D">
            <wp:extent cx="4419600" cy="1209350"/>
            <wp:effectExtent l="0" t="0" r="0" b="0"/>
            <wp:docPr id="1079686132" name="Picture 10796861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8613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354" cy="121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157" w:rsidP="000251E2" w:rsidRDefault="00C11713" w14:paraId="06301987" w14:textId="5219E5E7">
      <w:pPr>
        <w:spacing w:line="240" w:lineRule="auto"/>
        <w:rPr>
          <w:color w:val="595959" w:themeColor="text1" w:themeTint="A6"/>
          <w:sz w:val="28"/>
        </w:rPr>
      </w:pPr>
      <w:r w:rsidRPr="00C11713">
        <w:rPr>
          <w:noProof/>
          <w:color w:val="595959" w:themeColor="text1" w:themeTint="A6"/>
          <w:sz w:val="28"/>
        </w:rPr>
        <w:drawing>
          <wp:inline distT="0" distB="0" distL="0" distR="0" wp14:anchorId="4695A336" wp14:editId="399B3A4D">
            <wp:extent cx="6101311" cy="4257675"/>
            <wp:effectExtent l="152400" t="152400" r="356870" b="352425"/>
            <wp:docPr id="354568835" name="Picture 354568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68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2459" cy="42584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1624E" w:rsidP="000251E2" w:rsidRDefault="0071624E" w14:paraId="6A601F91" w14:textId="074F67C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Initial Backlog</w:t>
      </w:r>
    </w:p>
    <w:p w:rsidR="00F459C1" w:rsidP="000251E2" w:rsidRDefault="00F459C1" w14:paraId="5698E1E1" w14:textId="77777777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0768" w:type="dxa"/>
        <w:tblLayout w:type="fixed"/>
        <w:tblLook w:val="04A0" w:firstRow="1" w:lastRow="0" w:firstColumn="1" w:lastColumn="0" w:noHBand="0" w:noVBand="1"/>
      </w:tblPr>
      <w:tblGrid>
        <w:gridCol w:w="3590"/>
        <w:gridCol w:w="3589"/>
        <w:gridCol w:w="3589"/>
      </w:tblGrid>
      <w:tr w:rsidRPr="005B267F" w:rsidR="00556561" w:rsidTr="005B267F" w14:paraId="48C9E325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70AD47" w:fill="70AD47"/>
            <w:noWrap/>
            <w:vAlign w:val="bottom"/>
            <w:hideMark/>
          </w:tcPr>
          <w:p w:rsidRPr="005B267F" w:rsidR="00556561" w:rsidRDefault="00556561" w14:paraId="3E2096C4" w14:textId="77777777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Summary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70AD47" w:fill="70AD47"/>
            <w:noWrap/>
            <w:vAlign w:val="bottom"/>
            <w:hideMark/>
          </w:tcPr>
          <w:p w:rsidRPr="005B267F" w:rsidR="00556561" w:rsidRDefault="00556561" w14:paraId="0344B313" w14:textId="77777777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Issue key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70AD47" w:fill="70AD47"/>
            <w:noWrap/>
            <w:vAlign w:val="bottom"/>
            <w:hideMark/>
          </w:tcPr>
          <w:p w:rsidRPr="005B267F" w:rsidR="00556561" w:rsidRDefault="00556561" w14:paraId="158C7750" w14:textId="77777777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Story Points</w:t>
            </w:r>
          </w:p>
        </w:tc>
      </w:tr>
      <w:tr w:rsidRPr="005B267F" w:rsidR="00556561" w:rsidTr="005B267F" w14:paraId="7E53163D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041BED4B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void duration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3E6B0A79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FVVP-197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0AD3E70A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Pr="005B267F" w:rsidR="00556561" w:rsidTr="005B267F" w14:paraId="3ECE43F4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5489176C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Tasks for a Void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2A546E6A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FVVP-190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5B1B3BB4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Pr="005B267F" w:rsidR="00556561" w:rsidTr="005B267F" w14:paraId="7B3C9C78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0A11C022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View / Update Task Details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66049FAE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FVVP-189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68B1775A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Pr="005B267F" w:rsidR="00556561" w:rsidTr="005B267F" w14:paraId="6DC534EA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5F4BB38F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Replace Internal Notification Emails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76345A79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FVVP-132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30B01292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13B69A70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418BF8F5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Reporting - See Teams with High Number of Tasks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31DAA3E6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FVVP-127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2C2B49AF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Pr="005B267F" w:rsidR="00556561" w:rsidTr="005B267F" w14:paraId="5A29F59C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5F4F88B0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Active Voids Behind Schedule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093BA527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FVVP-125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14F01A34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2C8ECF7B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16C04EC5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Property Calendar - See Onsite Void Tasks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6A9AA106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FVVP-117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77024144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Pr="005B267F" w:rsidR="00556561" w:rsidTr="005B267F" w14:paraId="256A257A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7DBA6C3C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Close Down Tenancy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73D72FBB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FVVP-116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71FA2BAB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7CA1E0A3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742C7197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Deposit Release 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680E9781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FVVP-115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5F48884D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073F0CA3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6933D848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Finalize Check Out 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04FD20CB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FVVP-114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0E164418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1D1F3DC4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18D47A5F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Review Check Out 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2A6747FC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FVVP-113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7F633CC5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69A58C5D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529146C4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Property Condition 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2A54C0BF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FVVP-112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2A2BB402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0683FF00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0F06AB3F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Out 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0DE4531A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FVVP-111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4CEEF6EF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6DF91B74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10DA641E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Book Works 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253F8075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FVVP-110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14CF40E4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47145CC5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089F2CED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Cancel Direct Debit 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5D8B3645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FVVP-109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68C7765A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3AD26061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7337D7FE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Compliance 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406610BA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FVVP-108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5DFFD670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22F7F02D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33C82CF9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Notify Stakeholders 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21722E17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FVVP-107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3A09BF2D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314E5532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1CC5A51F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Required Information is Captured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655C67A2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FVVP-106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227D05A5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09CBC5A0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2527393B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Confirm Notice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6CCB4CA5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FVVP-105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4632113A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747C2796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69693FA6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Notice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05BBA9CF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FVVP-104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1D3E2773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07D64446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5A07AA44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Active Voids for a Building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731BC772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FVVP-101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44ABA498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Pr="005B267F" w:rsidR="00556561" w:rsidTr="005B267F" w14:paraId="35EE05C5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4205D7DE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History of Voids on a Unit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75374074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FVVP-100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087970EE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Pr="005B267F" w:rsidR="00556561" w:rsidTr="005B267F" w14:paraId="32909F64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07602FF6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Void &amp; Task Audit History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101C983B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FVVP-99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52CD8C6A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Pr="005B267F" w:rsidR="00556561" w:rsidTr="005B267F" w14:paraId="066B5680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713F93D8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Upload Void Documents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2F17C17A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FVVP-98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145E72EB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Pr="005B267F" w:rsidR="00556561" w:rsidTr="005B267F" w14:paraId="1E509DD8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5EE217A8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Unit View Arrangements &amp; Key Location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22B279D9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FVVP-97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7E8A64F9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3E74B8FA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15C424D7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Keep Available Date Up-to-Date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20C5F684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FVVP-96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38DE2D18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7C1A9B97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1EE91EB2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Keep FV Date Up-to-Date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704B5E44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FVVP-95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512463EF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77399C2A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23CFF2E8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Keep Unit Status Up-to-Date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7BA67C47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FVVP-94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78BFF57C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Pr="005B267F" w:rsidR="00556561" w:rsidTr="005B267F" w14:paraId="3DE61CB2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7828FCDA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New Void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="00556561" w:rsidRDefault="00556561" w14:paraId="48F8CC18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FVVP-92</w:t>
            </w:r>
          </w:p>
          <w:p w:rsidRPr="004A1C82" w:rsidR="004A1C82" w:rsidP="004A1C82" w:rsidRDefault="004A1C82" w14:paraId="11321C26" w14:textId="77777777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:rsidRPr="004A1C82" w:rsidR="004A1C82" w:rsidP="004A1C82" w:rsidRDefault="004A1C82" w14:paraId="0DC87457" w14:textId="77777777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:rsidR="004A1C82" w:rsidP="004A1C82" w:rsidRDefault="004A1C82" w14:paraId="24A66FF6" w14:textId="77777777">
            <w:pPr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  <w:p w:rsidRPr="004A1C82" w:rsidR="004A1C82" w:rsidP="004A1C82" w:rsidRDefault="004A1C82" w14:paraId="5779324D" w14:textId="6FA9CB6A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0A501945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Pr="005B267F" w:rsidR="00556561" w:rsidTr="005B267F" w14:paraId="26DD4E3F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3FE7AE15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Estimated Available Date &amp; Void Completion Date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360E382B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FVVP-90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02E50429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Pr="005B267F" w:rsidR="00556561" w:rsidTr="005B267F" w14:paraId="6A6423DD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130F86F5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Create a Void with Refurb / Refresh / Clean Only-Specific Tasks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55B914BB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FVVP-89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6C3FE5EA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Pr="005B267F" w:rsidR="00556561" w:rsidTr="005B267F" w14:paraId="36FABEA1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1EC0B7D1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Relet Status - Update Tasks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6258A14B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FVVP-87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4EB5FEBF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Pr="005B267F" w:rsidR="00556561" w:rsidTr="005B267F" w14:paraId="58277E73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4C6FE6C7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Create a Void with Relet Tasks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7BF53449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FVVP-86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25340819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Pr="005B267F" w:rsidR="00556561" w:rsidTr="005B267F" w14:paraId="33D4FF94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7E2AD3AC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New Voids Confirmed for Sale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4C075BC7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FVVP-85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5637C031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Pr="005B267F" w:rsidR="00556561" w:rsidTr="005B267F" w14:paraId="36B8B682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0D5D9A33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New Void - Default Unit Sale Status from Salesforce 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5AF14A4D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FVVP-84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55C30C38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Pr="005B267F" w:rsidR="00556561" w:rsidTr="005B267F" w14:paraId="396E0127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673E5DDC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Other KPIs for R1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5EA3A972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FVVP-82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21F1198D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10</w:t>
            </w:r>
          </w:p>
        </w:tc>
      </w:tr>
      <w:tr w:rsidRPr="005B267F" w:rsidR="00556561" w:rsidTr="005B267F" w14:paraId="0F6E9170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4C2F0138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Open Tasks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424EA932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FVVP-80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2E9E7155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Pr="005B267F" w:rsidR="00556561" w:rsidTr="005B267F" w14:paraId="649CE140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1FCE3B13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Cancel a Void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45BD0305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FVVP-78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7F39B9E1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Pr="005B267F" w:rsidR="00556561" w:rsidTr="005B267F" w14:paraId="425211BC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717A3F78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Close a Void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79E1DC05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FVVP-77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0FB588E9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Pr="005B267F" w:rsidR="00556561" w:rsidTr="005B267F" w14:paraId="5DC6E633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617F30E3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Summary of Void Phases &amp; % Completion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67835B44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FVVP-76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04842D34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Pr="005B267F" w:rsidR="00556561" w:rsidTr="005B267F" w14:paraId="73961E93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327A2937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Voids are Read-Only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138BF208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FVVP-75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3B778780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Pr="005B267F" w:rsidR="00556561" w:rsidTr="005B267F" w14:paraId="3D8CF484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611FEEE0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KPI: Vacant Days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211C02C9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FVVP-72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00404B14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Pr="005B267F" w:rsidR="00556561" w:rsidTr="005B267F" w14:paraId="57871C5F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638D32E9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a Phase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3AE6FD65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FVVP-71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2677A87A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Pr="005B267F" w:rsidR="00556561" w:rsidTr="005B267F" w14:paraId="1E186C12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7558505C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a Void Date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580FD02F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FVVP-66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65AC4D25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Pr="005B267F" w:rsidR="00556561" w:rsidTr="005B267F" w14:paraId="05983473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29F6AA09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Void Works Type - Update Tasks 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76E5D749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FVVP-65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70C30B5F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Pr="005B267F" w:rsidR="00556561" w:rsidTr="005B267F" w14:paraId="030CD61C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3B20D9D9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Completion of Prior Tasks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76522AE7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FVVP-64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6FAAB5C9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Pr="005B267F" w:rsidR="00556561" w:rsidTr="005B267F" w14:paraId="153319D7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1E7EADD7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PVI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7CDFD763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FVVP-63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4C4F31B7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Pr="005B267F" w:rsidR="00556561" w:rsidTr="005B267F" w14:paraId="0E51CCC8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64731735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Rename "Void" Terminology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2E4E3EBF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FVVP-62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7FB643BE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Pr="005B267F" w:rsidR="00556561" w:rsidTr="005B267F" w14:paraId="79B1245F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7329D8C3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Set Tasks to Not Applicable [Close]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276DB551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FVVP-61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228C4148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Pr="005B267F" w:rsidR="00556561" w:rsidTr="005B267F" w14:paraId="15EA8ED2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1BCD39B7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Capture a Reason for Updating Key Void Information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2B2BD5DB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FVVP-59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6E8F98EC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Pr="005B267F" w:rsidR="00556561" w:rsidTr="005B267F" w14:paraId="68D23014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6275D625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Capture End of Tenancy Details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5DA52AB2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FVVP-58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277C5B95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Pr="005B267F" w:rsidR="00556561" w:rsidTr="005B267F" w14:paraId="109F92B2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628B5E02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Salesforce Unit &amp; Building Attributes in a Void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17A25E67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FVVP-57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316F29B3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Pr="005B267F" w:rsidR="00556561" w:rsidTr="005B267F" w14:paraId="0F7DE781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54CB61E6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Void - Calculate Estimated PVI Date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197786FA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FVVP-56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29F3F800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Pr="005B267F" w:rsidR="00556561" w:rsidTr="005B267F" w14:paraId="10D715DA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6C26E89F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Data Migration - Void Queues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2BB714C6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FVVP-54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2E23072D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Pr="005B267F" w:rsidR="00556561" w:rsidTr="005B267F" w14:paraId="35E44319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266E1122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Assign Tasks to Responsible Queues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6793FD05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FVVP-53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514A9934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Pr="005B267F" w:rsidR="00556561" w:rsidTr="005B267F" w14:paraId="6E13666E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10EEDC71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Dependent on Completion of Prior Tasks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368BA408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FVVP-51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4C4AD67D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Pr="005B267F" w:rsidR="00556561" w:rsidTr="005B267F" w14:paraId="2704F9C0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794D6ED0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Tied to an EOT Date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2AA10E49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FVVP-50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4A011810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Pr="005B267F" w:rsidR="00556561" w:rsidTr="005B267F" w14:paraId="48852FFE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04EE0FB9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Generate Phases &amp; Tasks from a Template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3BDDDEEF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FVVP-49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E2EFDA" w:fill="E2EFDA"/>
            <w:noWrap/>
            <w:vAlign w:val="bottom"/>
            <w:hideMark/>
          </w:tcPr>
          <w:p w:rsidRPr="005B267F" w:rsidR="00556561" w:rsidRDefault="00556561" w14:paraId="24FE3D5F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Pr="005B267F" w:rsidR="00556561" w:rsidTr="005B267F" w14:paraId="4A861F81" w14:textId="77777777">
        <w:trPr>
          <w:trHeight w:val="284" w:hRule="exact"/>
        </w:trPr>
        <w:tc>
          <w:tcPr>
            <w:tcW w:w="7586" w:type="dxa"/>
            <w:tcBorders>
              <w:top w:val="single" w:color="A9D08E" w:sz="4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388EEBE1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Create an End of Tenancy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5DFBF0F3" w14:textId="77777777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FVVP-48</w:t>
            </w:r>
          </w:p>
        </w:tc>
        <w:tc>
          <w:tcPr>
            <w:tcW w:w="7586" w:type="dxa"/>
            <w:tcBorders>
              <w:top w:val="single" w:color="A9D08E" w:sz="4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2B0DC688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Pr="005B267F" w:rsidR="00556561" w:rsidTr="005B267F" w14:paraId="25BE6E7E" w14:textId="77777777">
        <w:trPr>
          <w:trHeight w:val="284" w:hRule="exact"/>
        </w:trPr>
        <w:tc>
          <w:tcPr>
            <w:tcW w:w="7586" w:type="dxa"/>
            <w:tcBorders>
              <w:top w:val="double" w:color="70AD47" w:sz="6" w:space="0"/>
              <w:left w:val="single" w:color="A9D08E" w:sz="4" w:space="0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16737860" w14:textId="77777777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color="70AD47" w:sz="6" w:space="0"/>
              <w:left w:val="nil"/>
              <w:bottom w:val="single" w:color="A9D08E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66DDAC8D" w14:textId="77777777">
            <w:pPr>
              <w:spacing w:line="240" w:lineRule="auto"/>
              <w:rPr>
                <w:rFonts w:ascii="Times New Roman" w:hAnsi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color="70AD47" w:sz="6" w:space="0"/>
              <w:left w:val="nil"/>
              <w:bottom w:val="single" w:color="A9D08E" w:sz="4" w:space="0"/>
              <w:right w:val="single" w:color="A9D08E" w:sz="4" w:space="0"/>
            </w:tcBorders>
            <w:shd w:val="clear" w:color="auto" w:fill="auto"/>
            <w:noWrap/>
            <w:vAlign w:val="bottom"/>
            <w:hideMark/>
          </w:tcPr>
          <w:p w:rsidRPr="005B267F" w:rsidR="00556561" w:rsidRDefault="00556561" w14:paraId="4426F629" w14:textId="77777777">
            <w:pPr>
              <w:spacing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  <w:t>185</w:t>
            </w:r>
          </w:p>
        </w:tc>
      </w:tr>
    </w:tbl>
    <w:p w:rsidR="0071624E" w:rsidRDefault="0071624E" w14:paraId="30761C18" w14:textId="77777777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:rsidR="65F152BC" w:rsidP="000251E2" w:rsidRDefault="00765FB9" w14:paraId="1901FC62" w14:textId="59E139E0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Historical Reports</w:t>
      </w:r>
    </w:p>
    <w:p w:rsidR="000506FB" w:rsidP="000251E2" w:rsidRDefault="000506FB" w14:paraId="7BC50CAB" w14:textId="77777777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color="7F7F7F" w:themeColor="text1" w:themeTint="80" w:sz="6" w:space="0"/>
          <w:left w:val="single" w:color="7F7F7F" w:themeColor="text1" w:themeTint="80" w:sz="6" w:space="0"/>
          <w:bottom w:val="single" w:color="7F7F7F" w:themeColor="text1" w:themeTint="80" w:sz="6" w:space="0"/>
          <w:right w:val="single" w:color="7F7F7F" w:themeColor="text1" w:themeTint="80" w:sz="6" w:space="0"/>
          <w:insideH w:val="single" w:color="7F7F7F" w:themeColor="text1" w:themeTint="80" w:sz="6" w:space="0"/>
          <w:insideV w:val="single" w:color="7F7F7F" w:themeColor="text1" w:themeTint="80" w:sz="6" w:space="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850"/>
        <w:gridCol w:w="2051"/>
        <w:gridCol w:w="4160"/>
      </w:tblGrid>
      <w:tr w:rsidRPr="00F539F5" w:rsidR="000506FB" w:rsidTr="00BE107D" w14:paraId="35654CF2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:rsidRPr="00F539F5" w:rsidR="000506FB" w:rsidRDefault="000506FB" w14:paraId="2A95B4FA" w14:textId="77777777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:rsidRPr="00F539F5" w:rsidR="000506FB" w:rsidRDefault="000506FB" w14:paraId="4C4CB269" w14:textId="77777777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0506FB" w:rsidTr="00BE107D" w14:paraId="426A8E9A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:rsidRPr="00F539F5" w:rsidR="000506FB" w:rsidRDefault="000506FB" w14:paraId="0A45C1D9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:rsidR="000506FB" w:rsidRDefault="000506FB" w14:paraId="312A64D2" w14:textId="77777777">
            <w:pPr>
              <w:pStyle w:val="IndentOne"/>
              <w:spacing w:before="60" w:after="60"/>
              <w:ind w:left="0"/>
            </w:pPr>
            <w:r>
              <w:t>2</w:t>
            </w:r>
            <w:r w:rsidRPr="001024F0">
              <w:rPr>
                <w:vertAlign w:val="superscript"/>
              </w:rPr>
              <w:t>nd</w:t>
            </w:r>
            <w:r>
              <w:t xml:space="preserve"> – 08</w:t>
            </w:r>
            <w:r w:rsidRPr="001024F0">
              <w:rPr>
                <w:vertAlign w:val="superscript"/>
              </w:rPr>
              <w:t>th</w:t>
            </w:r>
            <w:r>
              <w:t xml:space="preserve"> Nov 2023</w:t>
            </w:r>
          </w:p>
        </w:tc>
      </w:tr>
      <w:tr w:rsidRPr="00F539F5" w:rsidR="000506FB" w:rsidTr="00BE107D" w14:paraId="61A4E293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:rsidRPr="00F539F5" w:rsidR="000506FB" w:rsidRDefault="000506FB" w14:paraId="0CED7A46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:rsidRPr="00F539F5" w:rsidR="000506FB" w:rsidRDefault="000506FB" w14:paraId="0D78781F" w14:textId="77777777">
            <w:pPr>
              <w:pStyle w:val="IndentOne"/>
              <w:spacing w:before="60" w:after="60" w:line="240" w:lineRule="atLeast"/>
              <w:ind w:left="0"/>
            </w:pPr>
            <w:r>
              <w:t>Sprint 3: Build</w:t>
            </w:r>
          </w:p>
        </w:tc>
      </w:tr>
      <w:tr w:rsidRPr="008E0703" w:rsidR="000506FB" w:rsidTr="00BE107D" w14:paraId="0DD03AD0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:rsidRPr="00F539F5" w:rsidR="000506FB" w:rsidRDefault="000506FB" w14:paraId="0D950CC7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895" w:type="dxa"/>
            <w:gridSpan w:val="2"/>
            <w:shd w:val="clear" w:color="auto" w:fill="F2F2F2" w:themeFill="background1" w:themeFillShade="F2"/>
            <w:vAlign w:val="center"/>
            <w:hideMark/>
          </w:tcPr>
          <w:p w:rsidRPr="000A2172" w:rsidR="000506FB" w:rsidRDefault="000506FB" w14:paraId="2A17ECEF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:rsidRPr="000A2172" w:rsidR="000506FB" w:rsidRDefault="000506FB" w14:paraId="72E960F7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:rsidRPr="000A2172" w:rsidR="000506FB" w:rsidRDefault="000506FB" w14:paraId="7E39E341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0506FB" w:rsidTr="00BE107D" w14:paraId="2B8A1661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0506FB" w:rsidRDefault="000506FB" w14:paraId="086CFD55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:rsidR="000506FB" w:rsidRDefault="000506FB" w14:paraId="583F4918" w14:textId="77777777">
            <w:pPr>
              <w:pStyle w:val="ListBullet"/>
              <w:numPr>
                <w:ilvl w:val="0"/>
                <w:numId w:val="0"/>
              </w:numPr>
            </w:pPr>
            <w:r>
              <w:t>Change Management Plan Discussion</w:t>
            </w:r>
          </w:p>
        </w:tc>
        <w:tc>
          <w:tcPr>
            <w:tcW w:w="2051" w:type="dxa"/>
            <w:vAlign w:val="center"/>
          </w:tcPr>
          <w:p w:rsidR="000506FB" w:rsidRDefault="000506FB" w14:paraId="0EE405CC" w14:textId="77777777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  <w:r w:rsidRPr="003D0AA3">
              <w:rPr>
                <w:vertAlign w:val="superscript"/>
              </w:rPr>
              <w:t>st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:rsidR="000506FB" w:rsidRDefault="000506FB" w14:paraId="5CBF220C" w14:textId="77777777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Pr="008E0703" w:rsidR="000506FB" w:rsidTr="00BE107D" w14:paraId="1E3FFB27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:rsidRPr="00F539F5" w:rsidR="000506FB" w:rsidRDefault="000506FB" w14:paraId="6B894FEB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:rsidRPr="000A2172" w:rsidR="000506FB" w:rsidRDefault="000506FB" w14:paraId="0DCBCB8E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50" w:type="dxa"/>
            <w:shd w:val="clear" w:color="auto" w:fill="F2F2F2" w:themeFill="background1" w:themeFillShade="F2"/>
            <w:vAlign w:val="center"/>
            <w:hideMark/>
          </w:tcPr>
          <w:p w:rsidRPr="000A2172" w:rsidR="000506FB" w:rsidRDefault="000506FB" w14:paraId="5E4CD0B0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:rsidRPr="000A2172" w:rsidR="000506FB" w:rsidRDefault="000506FB" w14:paraId="43EEE26E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:rsidRPr="000A2172" w:rsidR="000506FB" w:rsidRDefault="000506FB" w14:paraId="3E715E6B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Pr="006218D6" w:rsidR="000506FB" w:rsidTr="00BE107D" w14:paraId="1E504FF5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0506FB" w:rsidRDefault="000506FB" w14:paraId="1792B733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:rsidR="000506FB" w:rsidRDefault="000506FB" w14:paraId="728AE38F" w14:textId="77777777">
            <w:pPr>
              <w:pStyle w:val="ListBullet"/>
              <w:numPr>
                <w:ilvl w:val="0"/>
                <w:numId w:val="0"/>
              </w:numPr>
            </w:pPr>
            <w:r>
              <w:t>Feedback on Sprint 4 items</w:t>
            </w:r>
          </w:p>
        </w:tc>
        <w:tc>
          <w:tcPr>
            <w:tcW w:w="1850" w:type="dxa"/>
            <w:vAlign w:val="center"/>
          </w:tcPr>
          <w:p w:rsidR="000506FB" w:rsidRDefault="000506FB" w14:paraId="5548E274" w14:textId="77777777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0A217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:rsidR="000506FB" w:rsidRDefault="000506FB" w14:paraId="68245F91" w14:textId="77777777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:rsidR="000506FB" w:rsidRDefault="000506FB" w14:paraId="56733F4D" w14:textId="77777777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Pr="006218D6" w:rsidR="000506FB" w:rsidTr="00BE107D" w14:paraId="0D268568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0506FB" w:rsidRDefault="000506FB" w14:paraId="0A181B76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:rsidRPr="008555CA" w:rsidR="000506FB" w:rsidRDefault="000506FB" w14:paraId="59E22CD9" w14:textId="77777777">
            <w:pPr>
              <w:pStyle w:val="ListBullet"/>
              <w:numPr>
                <w:ilvl w:val="0"/>
                <w:numId w:val="0"/>
              </w:numPr>
            </w:pPr>
            <w:r>
              <w:t>Sprint 3 Demo</w:t>
            </w:r>
          </w:p>
        </w:tc>
        <w:tc>
          <w:tcPr>
            <w:tcW w:w="1850" w:type="dxa"/>
            <w:vAlign w:val="center"/>
          </w:tcPr>
          <w:p w:rsidR="000506FB" w:rsidRDefault="000506FB" w14:paraId="54DF5666" w14:textId="77777777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:rsidR="000506FB" w:rsidRDefault="000506FB" w14:paraId="17027188" w14:textId="77777777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:rsidR="000506FB" w:rsidRDefault="000506FB" w14:paraId="53CA2627" w14:textId="77777777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Pr="006218D6" w:rsidR="000506FB" w:rsidTr="00BE107D" w14:paraId="7377338F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0506FB" w:rsidRDefault="000506FB" w14:paraId="19D89517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:rsidRPr="008555CA" w:rsidR="000506FB" w:rsidRDefault="000506FB" w14:paraId="24DC5093" w14:textId="77777777">
            <w:pPr>
              <w:pStyle w:val="ListBullet"/>
              <w:numPr>
                <w:ilvl w:val="0"/>
                <w:numId w:val="0"/>
              </w:numPr>
            </w:pPr>
            <w:r w:rsidRPr="008555CA">
              <w:t>Sprint 3 UAT</w:t>
            </w:r>
            <w:r>
              <w:t xml:space="preserve"> Feedback</w:t>
            </w:r>
          </w:p>
        </w:tc>
        <w:tc>
          <w:tcPr>
            <w:tcW w:w="1850" w:type="dxa"/>
            <w:vAlign w:val="center"/>
          </w:tcPr>
          <w:p w:rsidR="000506FB" w:rsidRDefault="000506FB" w14:paraId="330BDA3D" w14:textId="77777777">
            <w:pPr>
              <w:pStyle w:val="ListBullet"/>
              <w:numPr>
                <w:ilvl w:val="0"/>
                <w:numId w:val="0"/>
              </w:numPr>
            </w:pPr>
            <w:r>
              <w:t>17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:rsidR="000506FB" w:rsidRDefault="000506FB" w14:paraId="68C030E5" w14:textId="77777777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:rsidR="000506FB" w:rsidRDefault="000506FB" w14:paraId="3020C01F" w14:textId="77777777">
            <w:pPr>
              <w:pStyle w:val="ListBullet"/>
              <w:numPr>
                <w:ilvl w:val="0"/>
                <w:numId w:val="0"/>
              </w:numPr>
            </w:pPr>
            <w:r>
              <w:t>1 week from 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</w:tr>
      <w:tr w:rsidRPr="006218D6" w:rsidR="000506FB" w:rsidTr="00BE107D" w14:paraId="4BC699DE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0506FB" w:rsidRDefault="000506FB" w14:paraId="3F01EE09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:rsidRPr="008555CA" w:rsidR="000506FB" w:rsidRDefault="000506FB" w14:paraId="48159720" w14:textId="77777777">
            <w:pPr>
              <w:pStyle w:val="ListBullet"/>
              <w:numPr>
                <w:ilvl w:val="0"/>
                <w:numId w:val="0"/>
              </w:numPr>
            </w:pPr>
            <w:r>
              <w:t>Go-Live Preparation</w:t>
            </w:r>
          </w:p>
        </w:tc>
        <w:tc>
          <w:tcPr>
            <w:tcW w:w="1850" w:type="dxa"/>
            <w:vAlign w:val="center"/>
          </w:tcPr>
          <w:p w:rsidR="000506FB" w:rsidRDefault="000506FB" w14:paraId="7F5387E1" w14:textId="77777777">
            <w:pPr>
              <w:pStyle w:val="ListBullet"/>
              <w:numPr>
                <w:ilvl w:val="0"/>
                <w:numId w:val="0"/>
              </w:numPr>
            </w:pPr>
            <w:r>
              <w:t>WIP</w:t>
            </w:r>
          </w:p>
        </w:tc>
        <w:tc>
          <w:tcPr>
            <w:tcW w:w="2051" w:type="dxa"/>
            <w:vAlign w:val="center"/>
          </w:tcPr>
          <w:p w:rsidR="000506FB" w:rsidRDefault="000506FB" w14:paraId="4290BA19" w14:textId="77777777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:rsidR="000506FB" w:rsidRDefault="000506FB" w14:paraId="4540388F" w14:textId="77777777">
            <w:pPr>
              <w:pStyle w:val="ListBullet"/>
              <w:numPr>
                <w:ilvl w:val="0"/>
                <w:numId w:val="0"/>
              </w:numPr>
            </w:pPr>
            <w:r>
              <w:t>Change Management, Training, Support</w:t>
            </w:r>
          </w:p>
        </w:tc>
      </w:tr>
      <w:tr w:rsidRPr="006218D6" w:rsidR="000506FB" w:rsidTr="00BE107D" w14:paraId="749776C4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0506FB" w:rsidRDefault="000506FB" w14:paraId="1D09C446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:rsidR="000506FB" w:rsidRDefault="000506FB" w14:paraId="1ABB771E" w14:textId="77777777">
            <w:pPr>
              <w:pStyle w:val="ListBullet"/>
              <w:numPr>
                <w:ilvl w:val="0"/>
                <w:numId w:val="0"/>
              </w:numPr>
            </w:pPr>
            <w:r>
              <w:t>End-to-End UAT</w:t>
            </w:r>
          </w:p>
        </w:tc>
        <w:tc>
          <w:tcPr>
            <w:tcW w:w="1850" w:type="dxa"/>
            <w:vAlign w:val="center"/>
          </w:tcPr>
          <w:p w:rsidR="000506FB" w:rsidRDefault="000506FB" w14:paraId="24D56A87" w14:textId="77777777">
            <w:pPr>
              <w:pStyle w:val="ListBullet"/>
              <w:numPr>
                <w:ilvl w:val="0"/>
                <w:numId w:val="0"/>
              </w:numPr>
            </w:pPr>
            <w:r>
              <w:t>4</w:t>
            </w:r>
            <w:r w:rsidRPr="00ED3950">
              <w:rPr>
                <w:vertAlign w:val="superscript"/>
              </w:rPr>
              <w:t>th</w:t>
            </w:r>
            <w:r>
              <w:t xml:space="preserve"> Dec </w:t>
            </w:r>
          </w:p>
        </w:tc>
        <w:tc>
          <w:tcPr>
            <w:tcW w:w="2051" w:type="dxa"/>
            <w:vAlign w:val="center"/>
          </w:tcPr>
          <w:p w:rsidR="000506FB" w:rsidRDefault="000506FB" w14:paraId="2A649276" w14:textId="77777777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:rsidR="000506FB" w:rsidRDefault="000506FB" w14:paraId="6F539567" w14:textId="77777777">
            <w:pPr>
              <w:pStyle w:val="ListBullet"/>
              <w:numPr>
                <w:ilvl w:val="0"/>
                <w:numId w:val="0"/>
              </w:numPr>
            </w:pPr>
            <w:r>
              <w:t>Completed by 15</w:t>
            </w:r>
            <w:r w:rsidRPr="00CA509A">
              <w:rPr>
                <w:vertAlign w:val="superscript"/>
              </w:rPr>
              <w:t>th</w:t>
            </w:r>
            <w:r>
              <w:t xml:space="preserve"> Dec</w:t>
            </w:r>
          </w:p>
        </w:tc>
      </w:tr>
      <w:tr w:rsidRPr="006218D6" w:rsidR="000506FB" w:rsidTr="00BE107D" w14:paraId="467F0FDF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0506FB" w:rsidRDefault="000506FB" w14:paraId="71B44233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:rsidR="000506FB" w:rsidRDefault="000506FB" w14:paraId="2B5C8841" w14:textId="77777777">
            <w:pPr>
              <w:pStyle w:val="ListBullet"/>
              <w:numPr>
                <w:ilvl w:val="0"/>
                <w:numId w:val="0"/>
              </w:numPr>
            </w:pPr>
            <w:r>
              <w:t>Go-Live</w:t>
            </w:r>
          </w:p>
        </w:tc>
        <w:tc>
          <w:tcPr>
            <w:tcW w:w="1850" w:type="dxa"/>
            <w:vAlign w:val="center"/>
          </w:tcPr>
          <w:p w:rsidR="000506FB" w:rsidRDefault="000506FB" w14:paraId="17E3E47B" w14:textId="77777777">
            <w:pPr>
              <w:pStyle w:val="ListBullet"/>
              <w:numPr>
                <w:ilvl w:val="0"/>
                <w:numId w:val="0"/>
              </w:numPr>
            </w:pPr>
            <w:r>
              <w:t>January 2024</w:t>
            </w:r>
          </w:p>
        </w:tc>
        <w:tc>
          <w:tcPr>
            <w:tcW w:w="2051" w:type="dxa"/>
            <w:vAlign w:val="center"/>
          </w:tcPr>
          <w:p w:rsidR="000506FB" w:rsidRDefault="000506FB" w14:paraId="1CC1055F" w14:textId="77777777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:rsidR="000506FB" w:rsidRDefault="000506FB" w14:paraId="33F7DA50" w14:textId="77777777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Pr="00241839" w:rsidR="000506FB" w:rsidTr="00BE107D" w14:paraId="6B6DC19A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:rsidRPr="00F539F5" w:rsidR="000506FB" w:rsidRDefault="000506FB" w14:paraId="1390AB91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:rsidR="000506FB" w:rsidRDefault="000506FB" w14:paraId="30128D14" w14:textId="77777777">
            <w:pPr>
              <w:pStyle w:val="ListBullet"/>
            </w:pPr>
            <w:r>
              <w:t>251 story points are currently allocated to the project. The initial backlog was 185 story points.</w:t>
            </w:r>
          </w:p>
          <w:p w:rsidRPr="00241839" w:rsidR="000506FB" w:rsidRDefault="000506FB" w14:paraId="52BB02F8" w14:textId="77777777">
            <w:pPr>
              <w:pStyle w:val="ListBullet"/>
            </w:pPr>
            <w:r>
              <w:t>Sprint 4 is likely to have fewer user stories (points) due to the progress made in sprints 1,2 &amp; 3. We are also reserving some capacity to handle feedback from Sprint 3 &amp; regression test the timeline calculations.</w:t>
            </w:r>
          </w:p>
        </w:tc>
      </w:tr>
      <w:tr w:rsidRPr="004C7753" w:rsidR="000506FB" w:rsidTr="00BE107D" w14:paraId="0D4FE327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:rsidRPr="00F539F5" w:rsidR="000506FB" w:rsidRDefault="000506FB" w14:paraId="6CA92528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:rsidRPr="004C7753" w:rsidR="000506FB" w:rsidRDefault="000506FB" w14:paraId="3003653F" w14:textId="77777777">
            <w:pPr>
              <w:pStyle w:val="ListBullet"/>
            </w:pPr>
            <w:r>
              <w:t>Open Box will be taking extended leave over December.</w:t>
            </w:r>
          </w:p>
        </w:tc>
      </w:tr>
    </w:tbl>
    <w:p w:rsidR="000506FB" w:rsidP="000251E2" w:rsidRDefault="000506FB" w14:paraId="4FDB493E" w14:textId="77777777">
      <w:pPr>
        <w:spacing w:line="240" w:lineRule="auto"/>
        <w:rPr>
          <w:color w:val="595959" w:themeColor="text1" w:themeTint="A6"/>
          <w:sz w:val="28"/>
        </w:rPr>
      </w:pPr>
    </w:p>
    <w:p w:rsidR="0076444D" w:rsidP="000251E2" w:rsidRDefault="0076444D" w14:paraId="62D561B9" w14:textId="77777777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color="7F7F7F" w:themeColor="text1" w:themeTint="80" w:sz="6" w:space="0"/>
          <w:left w:val="single" w:color="7F7F7F" w:themeColor="text1" w:themeTint="80" w:sz="6" w:space="0"/>
          <w:bottom w:val="single" w:color="7F7F7F" w:themeColor="text1" w:themeTint="80" w:sz="6" w:space="0"/>
          <w:right w:val="single" w:color="7F7F7F" w:themeColor="text1" w:themeTint="80" w:sz="6" w:space="0"/>
          <w:insideH w:val="single" w:color="7F7F7F" w:themeColor="text1" w:themeTint="80" w:sz="6" w:space="0"/>
          <w:insideV w:val="single" w:color="7F7F7F" w:themeColor="text1" w:themeTint="80" w:sz="6" w:space="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850"/>
        <w:gridCol w:w="2051"/>
        <w:gridCol w:w="4160"/>
      </w:tblGrid>
      <w:tr w:rsidRPr="00F539F5" w:rsidR="0076444D" w14:paraId="28371EE0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:rsidRPr="00F539F5" w:rsidR="0076444D" w:rsidRDefault="0076444D" w14:paraId="0BA07A09" w14:textId="77777777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:rsidRPr="00F539F5" w:rsidR="0076444D" w:rsidRDefault="0076444D" w14:paraId="26766CC2" w14:textId="77777777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76444D" w14:paraId="1DF3D3A3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:rsidRPr="00F539F5" w:rsidR="0076444D" w:rsidRDefault="0076444D" w14:paraId="65A84D64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:rsidR="0076444D" w:rsidRDefault="0076444D" w14:paraId="04ADE340" w14:textId="77777777">
            <w:pPr>
              <w:pStyle w:val="IndentOne"/>
              <w:spacing w:before="60" w:after="60"/>
              <w:ind w:left="0"/>
            </w:pPr>
            <w:r>
              <w:t>25</w:t>
            </w:r>
            <w:r w:rsidRPr="00EC0272">
              <w:rPr>
                <w:vertAlign w:val="superscript"/>
              </w:rPr>
              <w:t>th</w:t>
            </w:r>
            <w:r>
              <w:t xml:space="preserve"> Oct – 2 Nov 2023</w:t>
            </w:r>
          </w:p>
        </w:tc>
      </w:tr>
      <w:tr w:rsidRPr="00F539F5" w:rsidR="0076444D" w14:paraId="53D634B1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:rsidRPr="00F539F5" w:rsidR="0076444D" w:rsidRDefault="0076444D" w14:paraId="2E0ACF56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:rsidRPr="00F539F5" w:rsidR="0076444D" w:rsidRDefault="0076444D" w14:paraId="6FC0D5C7" w14:textId="77777777">
            <w:pPr>
              <w:pStyle w:val="IndentOne"/>
              <w:spacing w:before="60" w:after="60" w:line="240" w:lineRule="atLeast"/>
              <w:ind w:left="0"/>
            </w:pPr>
            <w:r>
              <w:t>Sprint 3: Build</w:t>
            </w:r>
          </w:p>
        </w:tc>
      </w:tr>
      <w:tr w:rsidRPr="008E0703" w:rsidR="0076444D" w14:paraId="14D1EB74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:rsidRPr="00F539F5" w:rsidR="0076444D" w:rsidRDefault="0076444D" w14:paraId="5BB05ED0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895" w:type="dxa"/>
            <w:gridSpan w:val="2"/>
            <w:shd w:val="clear" w:color="auto" w:fill="F2F2F2" w:themeFill="background1" w:themeFillShade="F2"/>
            <w:vAlign w:val="center"/>
            <w:hideMark/>
          </w:tcPr>
          <w:p w:rsidRPr="000A2172" w:rsidR="0076444D" w:rsidP="007D39A5" w:rsidRDefault="0076444D" w14:paraId="18323CB6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:rsidRPr="000A2172" w:rsidR="0076444D" w:rsidP="007D39A5" w:rsidRDefault="0076444D" w14:paraId="5A4FE237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:rsidRPr="000A2172" w:rsidR="0076444D" w:rsidP="007D39A5" w:rsidRDefault="0076444D" w14:paraId="45A6387D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76444D" w14:paraId="05D95394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76444D" w:rsidRDefault="0076444D" w14:paraId="54428506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:rsidR="0076444D" w:rsidP="007D39A5" w:rsidRDefault="0076444D" w14:paraId="16F626C0" w14:textId="77777777">
            <w:pPr>
              <w:pStyle w:val="ListBullet"/>
              <w:numPr>
                <w:ilvl w:val="0"/>
                <w:numId w:val="0"/>
              </w:numPr>
            </w:pPr>
            <w:r>
              <w:t>Reporting feedback ahead of the Mon refinement session</w:t>
            </w:r>
          </w:p>
        </w:tc>
        <w:tc>
          <w:tcPr>
            <w:tcW w:w="2051" w:type="dxa"/>
            <w:vAlign w:val="center"/>
          </w:tcPr>
          <w:p w:rsidR="0076444D" w:rsidP="007D39A5" w:rsidRDefault="0076444D" w14:paraId="7C3958FB" w14:textId="77777777">
            <w:pPr>
              <w:pStyle w:val="ListBullet"/>
              <w:numPr>
                <w:ilvl w:val="0"/>
                <w:numId w:val="0"/>
              </w:numPr>
            </w:pPr>
            <w:r>
              <w:t>27</w:t>
            </w:r>
            <w:r w:rsidRPr="008340D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:rsidR="0076444D" w:rsidP="007D39A5" w:rsidRDefault="0076444D" w14:paraId="3F178F18" w14:textId="77777777">
            <w:pPr>
              <w:pStyle w:val="ListBullet"/>
              <w:numPr>
                <w:ilvl w:val="0"/>
                <w:numId w:val="0"/>
              </w:numPr>
            </w:pPr>
            <w:r>
              <w:t xml:space="preserve">Grainger </w:t>
            </w:r>
          </w:p>
        </w:tc>
      </w:tr>
      <w:tr w:rsidR="0076444D" w14:paraId="52CDAEBC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76444D" w:rsidRDefault="0076444D" w14:paraId="7D680FA8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:rsidR="0076444D" w:rsidP="007D39A5" w:rsidRDefault="0076444D" w14:paraId="1C2D9765" w14:textId="77777777">
            <w:pPr>
              <w:pStyle w:val="ListBullet"/>
              <w:numPr>
                <w:ilvl w:val="0"/>
                <w:numId w:val="0"/>
              </w:numPr>
            </w:pPr>
            <w:r>
              <w:t>Sprint 2 UAT feedback</w:t>
            </w:r>
          </w:p>
        </w:tc>
        <w:tc>
          <w:tcPr>
            <w:tcW w:w="2051" w:type="dxa"/>
            <w:vAlign w:val="center"/>
          </w:tcPr>
          <w:p w:rsidR="0076444D" w:rsidP="007D39A5" w:rsidRDefault="0076444D" w14:paraId="1C15BECE" w14:textId="77777777">
            <w:pPr>
              <w:pStyle w:val="ListBullet"/>
              <w:numPr>
                <w:ilvl w:val="0"/>
                <w:numId w:val="0"/>
              </w:numPr>
            </w:pPr>
            <w:r>
              <w:t>27</w:t>
            </w:r>
            <w:r w:rsidRPr="008340D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:rsidR="0076444D" w:rsidP="007D39A5" w:rsidRDefault="0076444D" w14:paraId="0945B8C2" w14:textId="77777777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76444D" w14:paraId="2F08EAF0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76444D" w:rsidRDefault="0076444D" w14:paraId="37B54E58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:rsidR="0076444D" w:rsidP="007D39A5" w:rsidRDefault="0076444D" w14:paraId="418B5CF6" w14:textId="77777777">
            <w:pPr>
              <w:pStyle w:val="ListBullet"/>
              <w:numPr>
                <w:ilvl w:val="0"/>
                <w:numId w:val="0"/>
              </w:numPr>
            </w:pPr>
            <w:r>
              <w:t>Call to discuss change management strategy</w:t>
            </w:r>
          </w:p>
        </w:tc>
        <w:tc>
          <w:tcPr>
            <w:tcW w:w="2051" w:type="dxa"/>
            <w:vAlign w:val="center"/>
          </w:tcPr>
          <w:p w:rsidR="0076444D" w:rsidP="007D39A5" w:rsidRDefault="0076444D" w14:paraId="1A7A1ECA" w14:textId="77777777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F63E1E">
              <w:rPr>
                <w:vertAlign w:val="superscript"/>
              </w:rPr>
              <w:t>nd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:rsidR="0076444D" w:rsidP="007D39A5" w:rsidRDefault="0076444D" w14:paraId="59FBE18E" w14:textId="77777777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76444D" w14:paraId="01B5914B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76444D" w:rsidRDefault="0076444D" w14:paraId="0429D7AD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:rsidRPr="00F63E1E" w:rsidR="0076444D" w:rsidP="007D39A5" w:rsidRDefault="0076444D" w14:paraId="5443BD32" w14:textId="77777777">
            <w:pPr>
              <w:pStyle w:val="ListBullet"/>
              <w:numPr>
                <w:ilvl w:val="0"/>
                <w:numId w:val="0"/>
              </w:numPr>
            </w:pPr>
            <w:r w:rsidRPr="00F63E1E">
              <w:t>Steerco</w:t>
            </w:r>
            <w:r>
              <w:t xml:space="preserve"> Presentation</w:t>
            </w:r>
          </w:p>
        </w:tc>
        <w:tc>
          <w:tcPr>
            <w:tcW w:w="2051" w:type="dxa"/>
            <w:vAlign w:val="center"/>
          </w:tcPr>
          <w:p w:rsidR="0076444D" w:rsidP="007D39A5" w:rsidRDefault="0076444D" w14:paraId="45BE0D97" w14:textId="77777777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F63E1E">
              <w:rPr>
                <w:vertAlign w:val="superscript"/>
              </w:rPr>
              <w:t>nd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:rsidR="0076444D" w:rsidP="007D39A5" w:rsidRDefault="0076444D" w14:paraId="271C3F4F" w14:textId="77777777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Pr="008E0703" w:rsidR="0076444D" w14:paraId="05363A6B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:rsidRPr="00F539F5" w:rsidR="0076444D" w:rsidRDefault="0076444D" w14:paraId="2D93AAB0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:rsidRPr="000A2172" w:rsidR="0076444D" w:rsidP="007D39A5" w:rsidRDefault="0076444D" w14:paraId="1507DD83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50" w:type="dxa"/>
            <w:shd w:val="clear" w:color="auto" w:fill="F2F2F2" w:themeFill="background1" w:themeFillShade="F2"/>
            <w:vAlign w:val="center"/>
            <w:hideMark/>
          </w:tcPr>
          <w:p w:rsidRPr="000A2172" w:rsidR="0076444D" w:rsidP="007D39A5" w:rsidRDefault="0076444D" w14:paraId="69C99E37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:rsidRPr="000A2172" w:rsidR="0076444D" w:rsidP="007D39A5" w:rsidRDefault="0076444D" w14:paraId="76C78396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:rsidRPr="000A2172" w:rsidR="0076444D" w:rsidP="007D39A5" w:rsidRDefault="0076444D" w14:paraId="5F100900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Pr="006218D6" w:rsidR="0076444D" w14:paraId="6EB4D3F3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76444D" w:rsidRDefault="0076444D" w14:paraId="0C6BC030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:rsidRPr="008555CA" w:rsidR="0076444D" w:rsidP="007D39A5" w:rsidRDefault="0076444D" w14:paraId="1CB8B673" w14:textId="77777777">
            <w:pPr>
              <w:pStyle w:val="ListBullet"/>
              <w:numPr>
                <w:ilvl w:val="0"/>
                <w:numId w:val="0"/>
              </w:numPr>
            </w:pPr>
            <w:r>
              <w:t>Sprint 3 Demo</w:t>
            </w:r>
          </w:p>
        </w:tc>
        <w:tc>
          <w:tcPr>
            <w:tcW w:w="1850" w:type="dxa"/>
            <w:vAlign w:val="center"/>
          </w:tcPr>
          <w:p w:rsidR="0076444D" w:rsidP="007D39A5" w:rsidRDefault="0076444D" w14:paraId="753C186A" w14:textId="77777777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:rsidR="0076444D" w:rsidP="007D39A5" w:rsidRDefault="0076444D" w14:paraId="1D819505" w14:textId="77777777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:rsidR="0076444D" w:rsidP="007D39A5" w:rsidRDefault="0076444D" w14:paraId="0F3E93B2" w14:textId="77777777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Pr="006218D6" w:rsidR="0076444D" w14:paraId="4078ECB1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76444D" w:rsidRDefault="0076444D" w14:paraId="2A340BA3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:rsidRPr="008555CA" w:rsidR="0076444D" w:rsidP="007D39A5" w:rsidRDefault="0076444D" w14:paraId="29AF3785" w14:textId="77777777">
            <w:pPr>
              <w:pStyle w:val="ListBullet"/>
              <w:numPr>
                <w:ilvl w:val="0"/>
                <w:numId w:val="0"/>
              </w:numPr>
            </w:pPr>
            <w:r w:rsidRPr="008555CA">
              <w:t>Sprint 3 UAT</w:t>
            </w:r>
          </w:p>
        </w:tc>
        <w:tc>
          <w:tcPr>
            <w:tcW w:w="1850" w:type="dxa"/>
            <w:vAlign w:val="center"/>
          </w:tcPr>
          <w:p w:rsidR="0076444D" w:rsidP="007D39A5" w:rsidRDefault="0076444D" w14:paraId="41F1B1D9" w14:textId="77777777">
            <w:pPr>
              <w:pStyle w:val="ListBullet"/>
              <w:numPr>
                <w:ilvl w:val="0"/>
                <w:numId w:val="0"/>
              </w:numPr>
            </w:pPr>
            <w:r>
              <w:t>17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:rsidR="0076444D" w:rsidP="007D39A5" w:rsidRDefault="0076444D" w14:paraId="7040A513" w14:textId="77777777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:rsidR="0076444D" w:rsidP="007D39A5" w:rsidRDefault="0076444D" w14:paraId="7B09C289" w14:textId="77777777">
            <w:pPr>
              <w:pStyle w:val="ListBullet"/>
              <w:numPr>
                <w:ilvl w:val="0"/>
                <w:numId w:val="0"/>
              </w:numPr>
            </w:pPr>
            <w:r>
              <w:t>1 week from 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</w:tr>
      <w:tr w:rsidRPr="006218D6" w:rsidR="0076444D" w14:paraId="7F954101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76444D" w:rsidRDefault="0076444D" w14:paraId="7A1D23EE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:rsidRPr="008555CA" w:rsidR="0076444D" w:rsidP="007D39A5" w:rsidRDefault="0076444D" w14:paraId="4AF8554D" w14:textId="77777777">
            <w:pPr>
              <w:pStyle w:val="ListBullet"/>
              <w:numPr>
                <w:ilvl w:val="0"/>
                <w:numId w:val="0"/>
              </w:numPr>
            </w:pPr>
            <w:r>
              <w:t>Change Management Plan</w:t>
            </w:r>
          </w:p>
        </w:tc>
        <w:tc>
          <w:tcPr>
            <w:tcW w:w="1850" w:type="dxa"/>
            <w:vAlign w:val="center"/>
          </w:tcPr>
          <w:p w:rsidR="0076444D" w:rsidP="007D39A5" w:rsidRDefault="0076444D" w14:paraId="33ED3DEB" w14:textId="77777777">
            <w:pPr>
              <w:pStyle w:val="ListBullet"/>
              <w:numPr>
                <w:ilvl w:val="0"/>
                <w:numId w:val="0"/>
              </w:numPr>
            </w:pPr>
            <w:r>
              <w:t>TBC</w:t>
            </w:r>
          </w:p>
        </w:tc>
        <w:tc>
          <w:tcPr>
            <w:tcW w:w="2051" w:type="dxa"/>
            <w:vAlign w:val="center"/>
          </w:tcPr>
          <w:p w:rsidR="0076444D" w:rsidP="007D39A5" w:rsidRDefault="0076444D" w14:paraId="2F6D3D22" w14:textId="77777777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:rsidR="0076444D" w:rsidP="007D39A5" w:rsidRDefault="0076444D" w14:paraId="0CCF1640" w14:textId="77777777">
            <w:pPr>
              <w:pStyle w:val="ListBullet"/>
              <w:numPr>
                <w:ilvl w:val="0"/>
                <w:numId w:val="0"/>
              </w:numPr>
            </w:pPr>
            <w:r>
              <w:t>Open Box to assist Grainger in determining feasible change management process</w:t>
            </w:r>
          </w:p>
        </w:tc>
      </w:tr>
      <w:tr w:rsidRPr="00241839" w:rsidR="0076444D" w14:paraId="268C460B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:rsidRPr="00F539F5" w:rsidR="0076444D" w:rsidRDefault="0076444D" w14:paraId="1BEBC691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:rsidR="0076444D" w:rsidP="007D39A5" w:rsidRDefault="0076444D" w14:paraId="3F2D5E40" w14:textId="77777777">
            <w:pPr>
              <w:pStyle w:val="ListBullet"/>
            </w:pPr>
            <w:r>
              <w:t>242 story points are currently allocated to the project. The initial backlog was 185 story points.</w:t>
            </w:r>
          </w:p>
          <w:p w:rsidRPr="00241839" w:rsidR="0076444D" w:rsidP="007D39A5" w:rsidRDefault="0076444D" w14:paraId="4A859238" w14:textId="77777777">
            <w:pPr>
              <w:pStyle w:val="ListBullet"/>
            </w:pPr>
            <w:r>
              <w:t>Sprint 4 is likely to have fewer user stories (points) due to the progress made in sprints 1,2 &amp; 3. We are also reserving some capacity to handle feedback from Sprint 3.</w:t>
            </w:r>
          </w:p>
          <w:p w:rsidRPr="00241839" w:rsidR="0076444D" w:rsidP="007D39A5" w:rsidRDefault="0076444D" w14:paraId="01474770" w14:textId="77777777">
            <w:pPr>
              <w:pStyle w:val="ListBullet"/>
            </w:pPr>
            <w:r>
              <w:t>Planning required for January ‘24 go-live, training and support.</w:t>
            </w:r>
          </w:p>
        </w:tc>
      </w:tr>
      <w:tr w:rsidRPr="004C7753" w:rsidR="0076444D" w14:paraId="1E61F891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:rsidRPr="00F539F5" w:rsidR="0076444D" w:rsidRDefault="0076444D" w14:paraId="6E67C9DE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:rsidRPr="004C7753" w:rsidR="0076444D" w:rsidP="007D39A5" w:rsidRDefault="0076444D" w14:paraId="1EB845FF" w14:textId="77777777">
            <w:pPr>
              <w:pStyle w:val="ListBullet"/>
            </w:pPr>
            <w:r>
              <w:t>None</w:t>
            </w:r>
          </w:p>
        </w:tc>
      </w:tr>
    </w:tbl>
    <w:p w:rsidR="0076444D" w:rsidP="000251E2" w:rsidRDefault="0076444D" w14:paraId="05223038" w14:textId="77777777">
      <w:pPr>
        <w:spacing w:line="240" w:lineRule="auto"/>
        <w:rPr>
          <w:color w:val="595959" w:themeColor="text1" w:themeTint="A6"/>
          <w:sz w:val="28"/>
        </w:rPr>
      </w:pPr>
    </w:p>
    <w:p w:rsidR="00752770" w:rsidP="000251E2" w:rsidRDefault="00752770" w14:paraId="5F3CDBFE" w14:textId="77777777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color="7F7F7F" w:themeColor="text1" w:themeTint="80" w:sz="6" w:space="0"/>
          <w:left w:val="single" w:color="7F7F7F" w:themeColor="text1" w:themeTint="80" w:sz="6" w:space="0"/>
          <w:bottom w:val="single" w:color="7F7F7F" w:themeColor="text1" w:themeTint="80" w:sz="6" w:space="0"/>
          <w:right w:val="single" w:color="7F7F7F" w:themeColor="text1" w:themeTint="80" w:sz="6" w:space="0"/>
          <w:insideH w:val="single" w:color="7F7F7F" w:themeColor="text1" w:themeTint="80" w:sz="6" w:space="0"/>
          <w:insideV w:val="single" w:color="7F7F7F" w:themeColor="text1" w:themeTint="80" w:sz="6" w:space="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Pr="00F539F5" w:rsidR="00752770" w14:paraId="099295D3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:rsidRPr="00F539F5" w:rsidR="00752770" w:rsidRDefault="00752770" w14:paraId="256C7AFF" w14:textId="77777777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:rsidRPr="00F539F5" w:rsidR="00752770" w:rsidRDefault="00752770" w14:paraId="4DB73C56" w14:textId="77777777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752770" w14:paraId="2A1E937B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:rsidRPr="00F539F5" w:rsidR="00752770" w:rsidRDefault="00752770" w14:paraId="578A6650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:rsidR="00752770" w:rsidRDefault="00752770" w14:paraId="738400C6" w14:textId="77777777">
            <w:pPr>
              <w:pStyle w:val="IndentOne"/>
              <w:spacing w:before="60" w:after="60"/>
              <w:ind w:left="0"/>
            </w:pPr>
            <w:r>
              <w:t>3</w:t>
            </w:r>
            <w:r w:rsidRPr="001F1EEF">
              <w:rPr>
                <w:vertAlign w:val="superscript"/>
              </w:rPr>
              <w:t>rd</w:t>
            </w:r>
            <w:r>
              <w:t xml:space="preserve"> – 10</w:t>
            </w:r>
            <w:r w:rsidRPr="0098077F">
              <w:rPr>
                <w:vertAlign w:val="superscript"/>
              </w:rPr>
              <w:t>th</w:t>
            </w:r>
            <w:r>
              <w:t xml:space="preserve"> Oct</w:t>
            </w:r>
          </w:p>
        </w:tc>
      </w:tr>
      <w:tr w:rsidRPr="00F539F5" w:rsidR="00752770" w14:paraId="36C0E97C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:rsidRPr="00F539F5" w:rsidR="00752770" w:rsidRDefault="00752770" w14:paraId="720CB0B8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:rsidRPr="00F539F5" w:rsidR="00752770" w:rsidRDefault="00752770" w14:paraId="6BE47748" w14:textId="77777777">
            <w:pPr>
              <w:pStyle w:val="IndentOne"/>
              <w:spacing w:before="60" w:after="60" w:line="240" w:lineRule="atLeast"/>
              <w:ind w:left="0"/>
            </w:pPr>
            <w:r>
              <w:t>Sprint 2: Build</w:t>
            </w:r>
          </w:p>
        </w:tc>
      </w:tr>
      <w:tr w:rsidRPr="008E0703" w:rsidR="00752770" w14:paraId="208D195A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:rsidRPr="00F539F5" w:rsidR="00752770" w:rsidRDefault="00752770" w14:paraId="21CA1C48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:rsidRPr="000A2172" w:rsidR="00752770" w:rsidP="007D39A5" w:rsidRDefault="00752770" w14:paraId="61ABAEA7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:rsidRPr="000A2172" w:rsidR="00752770" w:rsidP="007D39A5" w:rsidRDefault="00752770" w14:paraId="125814DD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:rsidRPr="000A2172" w:rsidR="00752770" w:rsidP="007D39A5" w:rsidRDefault="00752770" w14:paraId="58250DBE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752770" w14:paraId="29C347C3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752770" w:rsidRDefault="00752770" w14:paraId="601257AD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:rsidR="00752770" w:rsidP="007D39A5" w:rsidRDefault="00752770" w14:paraId="3ABA7AB7" w14:textId="77777777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2477" w:type="dxa"/>
            <w:vAlign w:val="center"/>
          </w:tcPr>
          <w:p w:rsidR="00752770" w:rsidP="007D39A5" w:rsidRDefault="00752770" w14:paraId="1F02836B" w14:textId="77777777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84322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:rsidR="00752770" w:rsidP="007D39A5" w:rsidRDefault="00752770" w14:paraId="3E78578B" w14:textId="77777777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752770" w14:paraId="2F1284BD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752770" w:rsidRDefault="00752770" w14:paraId="43A4DCA1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:rsidR="00752770" w:rsidP="007D39A5" w:rsidRDefault="00752770" w14:paraId="26B0EFB2" w14:textId="77777777">
            <w:pPr>
              <w:pStyle w:val="ListBullet"/>
              <w:numPr>
                <w:ilvl w:val="0"/>
                <w:numId w:val="0"/>
              </w:numPr>
            </w:pPr>
            <w:r>
              <w:t>New QA/UAT environment (Staging) refreshed from Prod</w:t>
            </w:r>
          </w:p>
        </w:tc>
        <w:tc>
          <w:tcPr>
            <w:tcW w:w="2477" w:type="dxa"/>
            <w:vAlign w:val="center"/>
          </w:tcPr>
          <w:p w:rsidR="00752770" w:rsidP="007D39A5" w:rsidRDefault="00752770" w14:paraId="6CE84605" w14:textId="77777777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733D80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:rsidR="00752770" w:rsidP="007D39A5" w:rsidRDefault="00752770" w14:paraId="25D31D29" w14:textId="77777777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Pr="008E0703" w:rsidR="00752770" w14:paraId="6FA553B4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:rsidRPr="00F539F5" w:rsidR="00752770" w:rsidRDefault="00752770" w14:paraId="747B0E24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:rsidRPr="000A2172" w:rsidR="00752770" w:rsidP="007D39A5" w:rsidRDefault="00752770" w14:paraId="2FDA5FDC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:rsidRPr="000A2172" w:rsidR="00752770" w:rsidP="007D39A5" w:rsidRDefault="00752770" w14:paraId="679C3A3C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:rsidRPr="000A2172" w:rsidR="00752770" w:rsidP="007D39A5" w:rsidRDefault="00752770" w14:paraId="6F72FC4A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:rsidRPr="000A2172" w:rsidR="00752770" w:rsidP="007D39A5" w:rsidRDefault="00752770" w14:paraId="2945A3B0" w14:textId="77777777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Pr="006218D6" w:rsidR="00752770" w14:paraId="2BCE2E7D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752770" w:rsidRDefault="00752770" w14:paraId="34890625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:rsidR="00752770" w:rsidP="007D39A5" w:rsidRDefault="00752770" w14:paraId="07BD86B2" w14:textId="77777777">
            <w:pPr>
              <w:pStyle w:val="ListBullet"/>
              <w:numPr>
                <w:ilvl w:val="0"/>
                <w:numId w:val="0"/>
              </w:numPr>
            </w:pPr>
            <w:r>
              <w:t>Incorporate additional user stories in Sprint 2</w:t>
            </w:r>
          </w:p>
        </w:tc>
        <w:tc>
          <w:tcPr>
            <w:tcW w:w="1424" w:type="dxa"/>
            <w:vAlign w:val="center"/>
          </w:tcPr>
          <w:p w:rsidR="00752770" w:rsidP="007D39A5" w:rsidRDefault="00752770" w14:paraId="0CE5188F" w14:textId="77777777">
            <w:pPr>
              <w:pStyle w:val="ListBullet"/>
              <w:numPr>
                <w:ilvl w:val="0"/>
                <w:numId w:val="0"/>
              </w:numPr>
            </w:pPr>
            <w:r>
              <w:t>13</w:t>
            </w:r>
            <w:r w:rsidRPr="0050711C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:rsidR="00752770" w:rsidP="007D39A5" w:rsidRDefault="00752770" w14:paraId="4BEBDAC6" w14:textId="77777777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:rsidR="00752770" w:rsidP="007D39A5" w:rsidRDefault="00752770" w14:paraId="3234B9F1" w14:textId="77777777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Pr="006218D6" w:rsidR="00752770" w14:paraId="7D439774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752770" w:rsidRDefault="00752770" w14:paraId="1FDA4662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:rsidR="00752770" w:rsidP="007D39A5" w:rsidRDefault="00752770" w14:paraId="13CAD055" w14:textId="77777777">
            <w:pPr>
              <w:pStyle w:val="ListBullet"/>
              <w:numPr>
                <w:ilvl w:val="0"/>
                <w:numId w:val="0"/>
              </w:numPr>
            </w:pPr>
            <w:r>
              <w:t>Sprint 2 UAT (in Staging)</w:t>
            </w:r>
          </w:p>
        </w:tc>
        <w:tc>
          <w:tcPr>
            <w:tcW w:w="1424" w:type="dxa"/>
            <w:vAlign w:val="center"/>
          </w:tcPr>
          <w:p w:rsidR="00752770" w:rsidP="007D39A5" w:rsidRDefault="00752770" w14:paraId="66A6FF3B" w14:textId="77777777">
            <w:pPr>
              <w:pStyle w:val="ListBullet"/>
              <w:numPr>
                <w:ilvl w:val="0"/>
                <w:numId w:val="0"/>
              </w:numPr>
            </w:pPr>
            <w:r>
              <w:t>23</w:t>
            </w:r>
            <w:r w:rsidRPr="00D97E95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:rsidR="00752770" w:rsidP="007D39A5" w:rsidRDefault="00752770" w14:paraId="2F9A56AC" w14:textId="77777777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:rsidR="00752770" w:rsidP="007D39A5" w:rsidRDefault="00752770" w14:paraId="4EFBCEF6" w14:textId="77777777">
            <w:pPr>
              <w:pStyle w:val="ListBullet"/>
              <w:numPr>
                <w:ilvl w:val="0"/>
                <w:numId w:val="0"/>
              </w:numPr>
            </w:pPr>
            <w:r>
              <w:t>1 week in duration</w:t>
            </w:r>
          </w:p>
          <w:p w:rsidR="00752770" w:rsidP="007D39A5" w:rsidRDefault="00752770" w14:paraId="2D3FA256" w14:textId="77777777">
            <w:pPr>
              <w:pStyle w:val="ListBullet"/>
              <w:numPr>
                <w:ilvl w:val="0"/>
                <w:numId w:val="0"/>
              </w:numPr>
            </w:pPr>
            <w:r>
              <w:t>Sprint 1 UAT bugs will also be made available for retest</w:t>
            </w:r>
          </w:p>
        </w:tc>
      </w:tr>
      <w:tr w:rsidRPr="00241839" w:rsidR="00752770" w14:paraId="295707E6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:rsidRPr="00F539F5" w:rsidR="00752770" w:rsidRDefault="00752770" w14:paraId="251631A8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:rsidRPr="00241839" w:rsidR="00752770" w:rsidP="007D39A5" w:rsidRDefault="00752770" w14:paraId="5F7BBEE4" w14:textId="77777777">
            <w:pPr>
              <w:pStyle w:val="ListBullet"/>
            </w:pPr>
            <w:r>
              <w:t>128 story points currently allocated to sprint 1 &amp; 2. Initial backlog was 185 story points.</w:t>
            </w:r>
          </w:p>
        </w:tc>
      </w:tr>
      <w:tr w:rsidRPr="004C7753" w:rsidR="00752770" w14:paraId="7A1F716F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:rsidRPr="00F539F5" w:rsidR="00752770" w:rsidRDefault="00752770" w14:paraId="0AD6B895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:rsidRPr="004C7753" w:rsidR="00752770" w:rsidP="007D39A5" w:rsidRDefault="00752770" w14:paraId="6A73DE2E" w14:textId="77777777">
            <w:pPr>
              <w:pStyle w:val="ListBullet"/>
            </w:pPr>
            <w:r>
              <w:t>Shaun out next week.</w:t>
            </w:r>
          </w:p>
        </w:tc>
      </w:tr>
    </w:tbl>
    <w:p w:rsidR="00752770" w:rsidP="000251E2" w:rsidRDefault="00752770" w14:paraId="26444DE1" w14:textId="77777777">
      <w:pPr>
        <w:spacing w:line="240" w:lineRule="auto"/>
        <w:rPr>
          <w:color w:val="595959" w:themeColor="text1" w:themeTint="A6"/>
          <w:sz w:val="28"/>
        </w:rPr>
      </w:pPr>
    </w:p>
    <w:p w:rsidR="00F259C9" w:rsidP="000251E2" w:rsidRDefault="00F259C9" w14:paraId="2974A922" w14:textId="77777777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color="7F7F7F" w:themeColor="text1" w:themeTint="80" w:sz="6" w:space="0"/>
          <w:left w:val="single" w:color="7F7F7F" w:themeColor="text1" w:themeTint="80" w:sz="6" w:space="0"/>
          <w:bottom w:val="single" w:color="7F7F7F" w:themeColor="text1" w:themeTint="80" w:sz="6" w:space="0"/>
          <w:right w:val="single" w:color="7F7F7F" w:themeColor="text1" w:themeTint="80" w:sz="6" w:space="0"/>
          <w:insideH w:val="single" w:color="7F7F7F" w:themeColor="text1" w:themeTint="80" w:sz="6" w:space="0"/>
          <w:insideV w:val="single" w:color="7F7F7F" w:themeColor="text1" w:themeTint="80" w:sz="6" w:space="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Pr="00F539F5" w:rsidR="00F259C9" w14:paraId="2C409DF7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:rsidRPr="00F539F5" w:rsidR="00F259C9" w:rsidRDefault="00F259C9" w14:paraId="513A367C" w14:textId="77777777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:rsidRPr="00F539F5" w:rsidR="00F259C9" w:rsidRDefault="00F259C9" w14:paraId="41491893" w14:textId="77777777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F259C9" w14:paraId="310A6696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:rsidRPr="00F539F5" w:rsidR="00F259C9" w:rsidRDefault="00F259C9" w14:paraId="45F8C90C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:rsidR="00F259C9" w:rsidRDefault="00F259C9" w14:paraId="7445B3AA" w14:textId="77777777">
            <w:pPr>
              <w:pStyle w:val="IndentOne"/>
              <w:spacing w:before="60" w:after="60"/>
              <w:ind w:left="0"/>
            </w:pPr>
            <w:r>
              <w:t>27</w:t>
            </w:r>
            <w:r w:rsidRPr="00016044">
              <w:rPr>
                <w:vertAlign w:val="superscript"/>
              </w:rPr>
              <w:t>th</w:t>
            </w:r>
            <w:r>
              <w:t xml:space="preserve"> Sep – 3</w:t>
            </w:r>
            <w:r w:rsidRPr="001F1EEF">
              <w:rPr>
                <w:vertAlign w:val="superscript"/>
              </w:rPr>
              <w:t>rd</w:t>
            </w:r>
            <w:r>
              <w:t xml:space="preserve"> Oct</w:t>
            </w:r>
          </w:p>
        </w:tc>
      </w:tr>
      <w:tr w:rsidRPr="00F539F5" w:rsidR="00F259C9" w14:paraId="73B47FAA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:rsidRPr="00F539F5" w:rsidR="00F259C9" w:rsidRDefault="00F259C9" w14:paraId="770E5CA2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:rsidR="00F259C9" w:rsidRDefault="00F259C9" w14:paraId="7D04B260" w14:textId="77777777">
            <w:pPr>
              <w:pStyle w:val="IndentOne"/>
              <w:spacing w:before="60" w:after="60" w:line="240" w:lineRule="atLeast"/>
              <w:ind w:left="0"/>
            </w:pPr>
            <w:r>
              <w:t>Sprint 1: UAT</w:t>
            </w:r>
          </w:p>
          <w:p w:rsidRPr="00F539F5" w:rsidR="00F259C9" w:rsidRDefault="00F259C9" w14:paraId="383C1313" w14:textId="77777777">
            <w:pPr>
              <w:pStyle w:val="IndentOne"/>
              <w:spacing w:before="60" w:after="60" w:line="240" w:lineRule="atLeast"/>
              <w:ind w:left="0"/>
            </w:pPr>
            <w:r>
              <w:t>Sprint 2: Build</w:t>
            </w:r>
          </w:p>
        </w:tc>
      </w:tr>
      <w:tr w:rsidRPr="008E0703" w:rsidR="00F259C9" w14:paraId="6375E8C2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:rsidRPr="00F539F5" w:rsidR="00F259C9" w:rsidRDefault="00F259C9" w14:paraId="6E928CB3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:rsidRPr="008E0703" w:rsidR="00F259C9" w:rsidP="007D39A5" w:rsidRDefault="00F259C9" w14:paraId="072C9742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:rsidRPr="008E0703" w:rsidR="00F259C9" w:rsidP="007D39A5" w:rsidRDefault="00F259C9" w14:paraId="54B36590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:rsidRPr="008E0703" w:rsidR="00F259C9" w:rsidP="007D39A5" w:rsidRDefault="00F259C9" w14:paraId="014C3410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</w:tr>
      <w:tr w:rsidR="00F259C9" w14:paraId="0510FD0C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F259C9" w:rsidRDefault="00F259C9" w14:paraId="3D6F34FE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:rsidR="00F259C9" w:rsidP="007D39A5" w:rsidRDefault="00F259C9" w14:paraId="6E50C365" w14:textId="77777777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2477" w:type="dxa"/>
            <w:vAlign w:val="center"/>
          </w:tcPr>
          <w:p w:rsidR="00F259C9" w:rsidP="007D39A5" w:rsidRDefault="00F259C9" w14:paraId="2B64F2B4" w14:textId="77777777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:rsidR="00F259C9" w:rsidP="007D39A5" w:rsidRDefault="00F259C9" w14:paraId="5ABFA45A" w14:textId="77777777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F259C9" w14:paraId="070A3FBB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F259C9" w:rsidRDefault="00F259C9" w14:paraId="77C85B7F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:rsidR="00F259C9" w:rsidP="007D39A5" w:rsidRDefault="00F259C9" w14:paraId="5C6B026F" w14:textId="77777777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2477" w:type="dxa"/>
            <w:vAlign w:val="center"/>
          </w:tcPr>
          <w:p w:rsidR="00F259C9" w:rsidP="007D39A5" w:rsidRDefault="00F259C9" w14:paraId="10493A5D" w14:textId="77777777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:rsidR="00F259C9" w:rsidP="007D39A5" w:rsidRDefault="00F259C9" w14:paraId="6450B3AF" w14:textId="77777777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Pr="008E0703" w:rsidR="00F259C9" w14:paraId="30B58985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:rsidRPr="00F539F5" w:rsidR="00F259C9" w:rsidRDefault="00F259C9" w14:paraId="2F3BA5C7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:rsidRPr="008E0703" w:rsidR="00F259C9" w:rsidP="007D39A5" w:rsidRDefault="00F259C9" w14:paraId="1E5389A7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:rsidRPr="008E0703" w:rsidR="00F259C9" w:rsidP="007D39A5" w:rsidRDefault="00F259C9" w14:paraId="05D494A7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:rsidRPr="008E0703" w:rsidR="00F259C9" w:rsidP="007D39A5" w:rsidRDefault="00F259C9" w14:paraId="47577AFF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:rsidRPr="008E0703" w:rsidR="00F259C9" w:rsidP="007D39A5" w:rsidRDefault="00F259C9" w14:paraId="0216688D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Status</w:t>
            </w:r>
          </w:p>
        </w:tc>
      </w:tr>
      <w:tr w:rsidRPr="006218D6" w:rsidR="00F259C9" w14:paraId="6807A435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F259C9" w:rsidRDefault="00F259C9" w14:paraId="3F6971CF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:rsidR="00F259C9" w:rsidP="007D39A5" w:rsidRDefault="00F259C9" w14:paraId="4B3FEF69" w14:textId="77777777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:rsidR="00F259C9" w:rsidP="007D39A5" w:rsidRDefault="00F259C9" w14:paraId="6ED0677C" w14:textId="77777777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84322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:rsidR="00F259C9" w:rsidP="007D39A5" w:rsidRDefault="00F259C9" w14:paraId="4C1EDFCE" w14:textId="77777777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:rsidR="00F259C9" w:rsidP="007D39A5" w:rsidRDefault="00F259C9" w14:paraId="577CC112" w14:textId="77777777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Pr="00241839" w:rsidR="00F259C9" w14:paraId="1E08B482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:rsidRPr="00F539F5" w:rsidR="00F259C9" w:rsidRDefault="00F259C9" w14:paraId="083368D6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:rsidRPr="00241839" w:rsidR="00F259C9" w:rsidP="007D39A5" w:rsidRDefault="00F259C9" w14:paraId="37499C94" w14:textId="77777777">
            <w:pPr>
              <w:pStyle w:val="ListBullet"/>
            </w:pPr>
            <w:r>
              <w:t>Open Box will work with Grainger to see what additional user stories can be brought into sprint 2.</w:t>
            </w:r>
          </w:p>
        </w:tc>
      </w:tr>
      <w:tr w:rsidRPr="004C7753" w:rsidR="00F259C9" w14:paraId="2CFE9810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:rsidRPr="00F539F5" w:rsidR="00F259C9" w:rsidRDefault="00F259C9" w14:paraId="4F01916E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:rsidRPr="004C7753" w:rsidR="00F259C9" w:rsidP="007D39A5" w:rsidRDefault="00F259C9" w14:paraId="0A34F744" w14:textId="77777777">
            <w:pPr>
              <w:pStyle w:val="ListBullet"/>
            </w:pPr>
            <w:r>
              <w:t>Sam travelling Thu and Fri this week.</w:t>
            </w:r>
          </w:p>
        </w:tc>
      </w:tr>
    </w:tbl>
    <w:p w:rsidR="00F259C9" w:rsidP="000251E2" w:rsidRDefault="00F259C9" w14:paraId="59C9BF2F" w14:textId="77777777">
      <w:pPr>
        <w:spacing w:line="240" w:lineRule="auto"/>
        <w:rPr>
          <w:color w:val="595959" w:themeColor="text1" w:themeTint="A6"/>
          <w:sz w:val="28"/>
        </w:rPr>
      </w:pPr>
    </w:p>
    <w:p w:rsidR="001F1EEF" w:rsidP="000251E2" w:rsidRDefault="001F1EEF" w14:paraId="4DEAB3C7" w14:textId="77777777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color="7F7F7F" w:themeColor="text1" w:themeTint="80" w:sz="6" w:space="0"/>
          <w:left w:val="single" w:color="7F7F7F" w:themeColor="text1" w:themeTint="80" w:sz="6" w:space="0"/>
          <w:bottom w:val="single" w:color="7F7F7F" w:themeColor="text1" w:themeTint="80" w:sz="6" w:space="0"/>
          <w:right w:val="single" w:color="7F7F7F" w:themeColor="text1" w:themeTint="80" w:sz="6" w:space="0"/>
          <w:insideH w:val="single" w:color="7F7F7F" w:themeColor="text1" w:themeTint="80" w:sz="6" w:space="0"/>
          <w:insideV w:val="single" w:color="7F7F7F" w:themeColor="text1" w:themeTint="80" w:sz="6" w:space="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Pr="00F539F5" w:rsidR="001F1EEF" w14:paraId="05ED37DE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:rsidRPr="00F539F5" w:rsidR="001F1EEF" w:rsidRDefault="001F1EEF" w14:paraId="7FC4379A" w14:textId="77777777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:rsidRPr="00F539F5" w:rsidR="001F1EEF" w:rsidRDefault="001F1EEF" w14:paraId="2595FBE5" w14:textId="77777777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1F1EEF" w14:paraId="16CF615F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:rsidRPr="00F539F5" w:rsidR="001F1EEF" w:rsidRDefault="001F1EEF" w14:paraId="7884F18C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:rsidR="001F1EEF" w:rsidRDefault="001F1EEF" w14:paraId="1F338704" w14:textId="77777777">
            <w:pPr>
              <w:pStyle w:val="IndentOne"/>
              <w:spacing w:before="60" w:after="60"/>
              <w:ind w:left="0"/>
            </w:pPr>
            <w:r>
              <w:t>20</w:t>
            </w:r>
            <w:r w:rsidRPr="00470FA2">
              <w:rPr>
                <w:vertAlign w:val="superscript"/>
              </w:rPr>
              <w:t>th</w:t>
            </w:r>
            <w:r>
              <w:t xml:space="preserve"> – 27</w:t>
            </w:r>
            <w:r w:rsidRPr="00016044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Pr="00F539F5" w:rsidR="001F1EEF" w14:paraId="05A55CCD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:rsidRPr="00F539F5" w:rsidR="001F1EEF" w:rsidRDefault="001F1EEF" w14:paraId="2CD746D7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:rsidRPr="00F539F5" w:rsidR="001F1EEF" w:rsidRDefault="001F1EEF" w14:paraId="59C56AF7" w14:textId="77777777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Pr="008E0703" w:rsidR="001F1EEF" w14:paraId="1A18FBA2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:rsidRPr="00F539F5" w:rsidR="001F1EEF" w:rsidRDefault="001F1EEF" w14:paraId="33E5DA7F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:rsidRPr="008E0703" w:rsidR="001F1EEF" w:rsidP="007D39A5" w:rsidRDefault="001F1EEF" w14:paraId="13FC128E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:rsidRPr="008E0703" w:rsidR="001F1EEF" w:rsidP="007D39A5" w:rsidRDefault="001F1EEF" w14:paraId="486091F3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:rsidRPr="008E0703" w:rsidR="001F1EEF" w:rsidP="007D39A5" w:rsidRDefault="001F1EEF" w14:paraId="3BCBF23E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</w:tr>
      <w:tr w:rsidR="001F1EEF" w14:paraId="1973367F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1F1EEF" w:rsidRDefault="001F1EEF" w14:paraId="4B7A37CA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:rsidR="001F1EEF" w:rsidP="007D39A5" w:rsidRDefault="001F1EEF" w14:paraId="2ABB143B" w14:textId="77777777">
            <w:pPr>
              <w:pStyle w:val="ListBullet"/>
              <w:numPr>
                <w:ilvl w:val="0"/>
                <w:numId w:val="0"/>
              </w:numPr>
            </w:pPr>
            <w:r>
              <w:t>Realignment on User Stories for Sprint 1</w:t>
            </w:r>
          </w:p>
        </w:tc>
        <w:tc>
          <w:tcPr>
            <w:tcW w:w="2477" w:type="dxa"/>
            <w:vAlign w:val="center"/>
          </w:tcPr>
          <w:p w:rsidR="001F1EEF" w:rsidP="007D39A5" w:rsidRDefault="001F1EEF" w14:paraId="6603D8B9" w14:textId="77777777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:rsidR="001F1EEF" w:rsidP="007D39A5" w:rsidRDefault="001F1EEF" w14:paraId="3C9E2160" w14:textId="77777777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1F1EEF" w14:paraId="702F3E2C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1F1EEF" w:rsidRDefault="001F1EEF" w14:paraId="73FE58B6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:rsidR="001F1EEF" w:rsidP="007D39A5" w:rsidRDefault="001F1EEF" w14:paraId="7F9E2F41" w14:textId="77777777">
            <w:pPr>
              <w:pStyle w:val="ListBullet"/>
              <w:numPr>
                <w:ilvl w:val="0"/>
                <w:numId w:val="0"/>
              </w:numPr>
            </w:pPr>
            <w:r>
              <w:t>Onboarding of new Open Box team members</w:t>
            </w:r>
          </w:p>
        </w:tc>
        <w:tc>
          <w:tcPr>
            <w:tcW w:w="2477" w:type="dxa"/>
            <w:vAlign w:val="center"/>
          </w:tcPr>
          <w:p w:rsidR="001F1EEF" w:rsidP="007D39A5" w:rsidRDefault="001F1EEF" w14:paraId="7287DB9A" w14:textId="77777777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:rsidR="001F1EEF" w:rsidP="007D39A5" w:rsidRDefault="001F1EEF" w14:paraId="6100A10C" w14:textId="77777777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Pr="008E0703" w:rsidR="001F1EEF" w14:paraId="7CF5CE91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:rsidRPr="00F539F5" w:rsidR="001F1EEF" w:rsidRDefault="001F1EEF" w14:paraId="5F70FEA4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:rsidRPr="008E0703" w:rsidR="001F1EEF" w:rsidP="007D39A5" w:rsidRDefault="001F1EEF" w14:paraId="0CE5BFB5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:rsidRPr="008E0703" w:rsidR="001F1EEF" w:rsidP="007D39A5" w:rsidRDefault="001F1EEF" w14:paraId="64F84C55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:rsidRPr="008E0703" w:rsidR="001F1EEF" w:rsidP="007D39A5" w:rsidRDefault="001F1EEF" w14:paraId="249540F5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:rsidRPr="008E0703" w:rsidR="001F1EEF" w:rsidP="007D39A5" w:rsidRDefault="001F1EEF" w14:paraId="0CE9B5F2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Status</w:t>
            </w:r>
          </w:p>
        </w:tc>
      </w:tr>
      <w:tr w:rsidRPr="006218D6" w:rsidR="001F1EEF" w14:paraId="622376AB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1F1EEF" w:rsidRDefault="001F1EEF" w14:paraId="7D027FB7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:rsidR="001F1EEF" w:rsidP="007D39A5" w:rsidRDefault="001F1EEF" w14:paraId="63EA972C" w14:textId="77777777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:rsidR="001F1EEF" w:rsidP="007D39A5" w:rsidRDefault="001F1EEF" w14:paraId="39B67164" w14:textId="77777777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:rsidR="001F1EEF" w:rsidP="007D39A5" w:rsidRDefault="001F1EEF" w14:paraId="2728CD37" w14:textId="77777777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:rsidR="001F1EEF" w:rsidP="007D39A5" w:rsidRDefault="001F1EEF" w14:paraId="6355802F" w14:textId="77777777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Pr="006218D6" w:rsidR="001F1EEF" w14:paraId="49545198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1F1EEF" w:rsidRDefault="001F1EEF" w14:paraId="058C7809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:rsidR="001F1EEF" w:rsidP="007D39A5" w:rsidRDefault="001F1EEF" w14:paraId="78E592AF" w14:textId="77777777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:rsidR="001F1EEF" w:rsidP="007D39A5" w:rsidRDefault="001F1EEF" w14:paraId="1A39443B" w14:textId="77777777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:rsidR="001F1EEF" w:rsidP="007D39A5" w:rsidRDefault="001F1EEF" w14:paraId="21FB3A44" w14:textId="77777777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:rsidR="001F1EEF" w:rsidP="007D39A5" w:rsidRDefault="001F1EEF" w14:paraId="3DF70A56" w14:textId="77777777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Pr="006218D6" w:rsidR="001F1EEF" w14:paraId="79A3457E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1F1EEF" w:rsidRDefault="001F1EEF" w14:paraId="42CB1194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:rsidRPr="00776148" w:rsidR="001F1EEF" w:rsidP="007D39A5" w:rsidRDefault="001F1EEF" w14:paraId="036E410C" w14:textId="77777777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:rsidR="001F1EEF" w:rsidP="007D39A5" w:rsidRDefault="001F1EEF" w14:paraId="37C21A83" w14:textId="77777777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:rsidR="001F1EEF" w:rsidP="007D39A5" w:rsidRDefault="001F1EEF" w14:paraId="2C7FF36D" w14:textId="77777777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:rsidRPr="006218D6" w:rsidR="001F1EEF" w:rsidP="007D39A5" w:rsidRDefault="001F1EEF" w14:paraId="43AA5C49" w14:textId="77777777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Pr="00241839" w:rsidR="001F1EEF" w14:paraId="70E0745A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:rsidRPr="00F539F5" w:rsidR="001F1EEF" w:rsidRDefault="001F1EEF" w14:paraId="07ADDEF9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:rsidRPr="00241839" w:rsidR="001F1EEF" w:rsidP="007D39A5" w:rsidRDefault="001F1EEF" w14:paraId="344FB506" w14:textId="77777777">
            <w:pPr>
              <w:pStyle w:val="ListBullet"/>
            </w:pPr>
            <w:r>
              <w:t xml:space="preserve">As mentioned in our sprint ceremonies, sprint 1 required a lot of foundational work / effort. As a result, some user stories may roll over to sprint 2. This is not anticipated to have an impact on project cost or timelines. </w:t>
            </w:r>
          </w:p>
        </w:tc>
      </w:tr>
      <w:tr w:rsidRPr="004C7753" w:rsidR="001F1EEF" w14:paraId="551C9660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:rsidRPr="00F539F5" w:rsidR="001F1EEF" w:rsidRDefault="001F1EEF" w14:paraId="6DDCA458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:rsidRPr="004C7753" w:rsidR="001F1EEF" w:rsidP="007D39A5" w:rsidRDefault="001F1EEF" w14:paraId="4499A35A" w14:textId="77777777">
            <w:pPr>
              <w:pStyle w:val="ListBullet"/>
            </w:pPr>
            <w:r>
              <w:t>Sam will be in the Grainger office from Oct 2</w:t>
            </w:r>
            <w:r w:rsidRPr="00D93D29">
              <w:rPr>
                <w:vertAlign w:val="superscript"/>
              </w:rPr>
              <w:t>nd</w:t>
            </w:r>
            <w:r>
              <w:t xml:space="preserve">. </w:t>
            </w:r>
          </w:p>
        </w:tc>
      </w:tr>
    </w:tbl>
    <w:p w:rsidR="001F1EEF" w:rsidP="000251E2" w:rsidRDefault="001F1EEF" w14:paraId="5073A66B" w14:textId="77777777">
      <w:pPr>
        <w:spacing w:line="240" w:lineRule="auto"/>
        <w:rPr>
          <w:color w:val="595959" w:themeColor="text1" w:themeTint="A6"/>
          <w:sz w:val="28"/>
        </w:rPr>
      </w:pPr>
    </w:p>
    <w:p w:rsidR="00016044" w:rsidP="000251E2" w:rsidRDefault="00016044" w14:paraId="25AB7370" w14:textId="77777777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color="7F7F7F" w:themeColor="text1" w:themeTint="80" w:sz="6" w:space="0"/>
          <w:left w:val="single" w:color="7F7F7F" w:themeColor="text1" w:themeTint="80" w:sz="6" w:space="0"/>
          <w:bottom w:val="single" w:color="7F7F7F" w:themeColor="text1" w:themeTint="80" w:sz="6" w:space="0"/>
          <w:right w:val="single" w:color="7F7F7F" w:themeColor="text1" w:themeTint="80" w:sz="6" w:space="0"/>
          <w:insideH w:val="single" w:color="7F7F7F" w:themeColor="text1" w:themeTint="80" w:sz="6" w:space="0"/>
          <w:insideV w:val="single" w:color="7F7F7F" w:themeColor="text1" w:themeTint="80" w:sz="6" w:space="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Pr="00F539F5" w:rsidR="00016044" w14:paraId="2971BC9A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:rsidRPr="00F539F5" w:rsidR="00016044" w:rsidRDefault="00016044" w14:paraId="66A1754D" w14:textId="77777777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:rsidRPr="00F539F5" w:rsidR="00016044" w:rsidRDefault="00016044" w14:paraId="5B1E034E" w14:textId="77777777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016044" w14:paraId="168233B2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:rsidRPr="00F539F5" w:rsidR="00016044" w:rsidRDefault="00016044" w14:paraId="0B5D1DB1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:rsidR="00016044" w:rsidRDefault="00016044" w14:paraId="0E48B631" w14:textId="77777777">
            <w:pPr>
              <w:pStyle w:val="IndentOne"/>
              <w:spacing w:before="60" w:after="60"/>
              <w:ind w:left="0"/>
            </w:pPr>
            <w:r>
              <w:t>5</w:t>
            </w:r>
            <w:r w:rsidRPr="00470FA2">
              <w:rPr>
                <w:vertAlign w:val="superscript"/>
              </w:rPr>
              <w:t>th</w:t>
            </w:r>
            <w:r>
              <w:t xml:space="preserve"> – 20</w:t>
            </w:r>
            <w:r w:rsidRPr="00470FA2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Pr="00F539F5" w:rsidR="00016044" w14:paraId="1AEC0E2D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:rsidRPr="00F539F5" w:rsidR="00016044" w:rsidRDefault="00016044" w14:paraId="1C05E87E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:rsidRPr="00F539F5" w:rsidR="00016044" w:rsidRDefault="00016044" w14:paraId="29B4DF6C" w14:textId="77777777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Pr="008E0703" w:rsidR="00016044" w14:paraId="0420D1DF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:rsidRPr="00F539F5" w:rsidR="00016044" w:rsidRDefault="00016044" w14:paraId="6CE882F3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:rsidRPr="008E0703" w:rsidR="00016044" w:rsidP="007D39A5" w:rsidRDefault="00016044" w14:paraId="2EF4A3BB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:rsidRPr="008E0703" w:rsidR="00016044" w:rsidP="007D39A5" w:rsidRDefault="00016044" w14:paraId="7A3A15B8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:rsidRPr="008E0703" w:rsidR="00016044" w:rsidP="007D39A5" w:rsidRDefault="00016044" w14:paraId="21603D6A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</w:tr>
      <w:tr w:rsidR="00016044" w14:paraId="3A261A9E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016044" w:rsidRDefault="00016044" w14:paraId="7A1FFAA0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:rsidR="00016044" w:rsidP="007D39A5" w:rsidRDefault="00016044" w14:paraId="37DEC92E" w14:textId="77777777">
            <w:pPr>
              <w:pStyle w:val="ListBullet"/>
              <w:numPr>
                <w:ilvl w:val="0"/>
                <w:numId w:val="0"/>
              </w:numPr>
            </w:pPr>
            <w:r>
              <w:t>Project kick-off meeting</w:t>
            </w:r>
          </w:p>
        </w:tc>
        <w:tc>
          <w:tcPr>
            <w:tcW w:w="2477" w:type="dxa"/>
            <w:vAlign w:val="center"/>
          </w:tcPr>
          <w:p w:rsidR="00016044" w:rsidP="007D39A5" w:rsidRDefault="00016044" w14:paraId="78D8C9B1" w14:textId="77777777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D26B6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:rsidR="00016044" w:rsidP="007D39A5" w:rsidRDefault="00016044" w14:paraId="2FBE7F4B" w14:textId="77777777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0E961EAC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016044" w:rsidRDefault="00016044" w14:paraId="62D7E5FB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:rsidR="00016044" w:rsidP="007D39A5" w:rsidRDefault="00016044" w14:paraId="0F9EAC12" w14:textId="77777777">
            <w:pPr>
              <w:pStyle w:val="ListBullet"/>
              <w:numPr>
                <w:ilvl w:val="0"/>
                <w:numId w:val="0"/>
              </w:numPr>
            </w:pPr>
            <w:r>
              <w:t>Confirmation of sprint ceremonies</w:t>
            </w:r>
          </w:p>
        </w:tc>
        <w:tc>
          <w:tcPr>
            <w:tcW w:w="2477" w:type="dxa"/>
            <w:vAlign w:val="center"/>
          </w:tcPr>
          <w:p w:rsidR="00016044" w:rsidP="007D39A5" w:rsidRDefault="00016044" w14:paraId="553BF8DE" w14:textId="77777777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C22E95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:rsidR="00016044" w:rsidP="007D39A5" w:rsidRDefault="00016044" w14:paraId="78C73DAD" w14:textId="77777777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7387A804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016044" w:rsidRDefault="00016044" w14:paraId="302353AC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:rsidR="00016044" w:rsidP="007D39A5" w:rsidRDefault="00016044" w14:paraId="564DC73F" w14:textId="77777777">
            <w:pPr>
              <w:pStyle w:val="ListBullet"/>
              <w:numPr>
                <w:ilvl w:val="0"/>
                <w:numId w:val="0"/>
              </w:numPr>
            </w:pPr>
            <w:r>
              <w:t>Confirmation of Purchase Order</w:t>
            </w:r>
          </w:p>
        </w:tc>
        <w:tc>
          <w:tcPr>
            <w:tcW w:w="2477" w:type="dxa"/>
            <w:vAlign w:val="center"/>
          </w:tcPr>
          <w:p w:rsidR="00016044" w:rsidP="007D39A5" w:rsidRDefault="00016044" w14:paraId="00E1ACF5" w14:textId="77777777">
            <w:pPr>
              <w:pStyle w:val="ListBullet"/>
              <w:numPr>
                <w:ilvl w:val="0"/>
                <w:numId w:val="0"/>
              </w:numPr>
            </w:pPr>
            <w:r>
              <w:t>8</w:t>
            </w:r>
            <w:r w:rsidRPr="00A627DF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:rsidR="00016044" w:rsidP="007D39A5" w:rsidRDefault="00016044" w14:paraId="6CB4EA26" w14:textId="77777777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016044" w14:paraId="1C4FF83A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016044" w:rsidRDefault="00016044" w14:paraId="3645A2B5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:rsidR="00016044" w:rsidP="007D39A5" w:rsidRDefault="00016044" w14:paraId="287FB9F8" w14:textId="77777777">
            <w:pPr>
              <w:pStyle w:val="ListBullet"/>
              <w:numPr>
                <w:ilvl w:val="0"/>
                <w:numId w:val="0"/>
              </w:numPr>
            </w:pPr>
            <w:r>
              <w:t>Fine-tuning Jira</w:t>
            </w:r>
          </w:p>
        </w:tc>
        <w:tc>
          <w:tcPr>
            <w:tcW w:w="2477" w:type="dxa"/>
            <w:vAlign w:val="center"/>
          </w:tcPr>
          <w:p w:rsidR="00016044" w:rsidP="007D39A5" w:rsidRDefault="00016044" w14:paraId="470E2C1F" w14:textId="77777777">
            <w:pPr>
              <w:pStyle w:val="ListBullet"/>
              <w:numPr>
                <w:ilvl w:val="0"/>
                <w:numId w:val="0"/>
              </w:numPr>
            </w:pPr>
            <w:r>
              <w:t>14</w:t>
            </w:r>
            <w:r w:rsidRPr="00A3497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:rsidR="00016044" w:rsidP="007D39A5" w:rsidRDefault="00016044" w14:paraId="05BF709D" w14:textId="77777777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Pr="008E0703" w:rsidR="00016044" w14:paraId="02562559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:rsidRPr="00F539F5" w:rsidR="00016044" w:rsidRDefault="00016044" w14:paraId="42F27D98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:rsidRPr="008E0703" w:rsidR="00016044" w:rsidP="007D39A5" w:rsidRDefault="00016044" w14:paraId="6BC916B8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:rsidRPr="008E0703" w:rsidR="00016044" w:rsidP="007D39A5" w:rsidRDefault="00016044" w14:paraId="1C797D44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:rsidRPr="008E0703" w:rsidR="00016044" w:rsidP="007D39A5" w:rsidRDefault="00016044" w14:paraId="7BC76D3F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:rsidRPr="008E0703" w:rsidR="00016044" w:rsidP="007D39A5" w:rsidRDefault="00016044" w14:paraId="2CB6F808" w14:textId="77777777">
            <w:pPr>
              <w:pStyle w:val="ListBullet"/>
              <w:numPr>
                <w:ilvl w:val="0"/>
                <w:numId w:val="0"/>
              </w:numPr>
            </w:pPr>
            <w:r w:rsidRPr="008E0703">
              <w:t>Status</w:t>
            </w:r>
          </w:p>
        </w:tc>
      </w:tr>
      <w:tr w:rsidRPr="006218D6" w:rsidR="00016044" w14:paraId="7C7CFE61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016044" w:rsidRDefault="00016044" w14:paraId="3DE38406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:rsidR="00016044" w:rsidP="007D39A5" w:rsidRDefault="00016044" w14:paraId="5C4CB8F7" w14:textId="77777777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:rsidR="00016044" w:rsidP="007D39A5" w:rsidRDefault="00016044" w14:paraId="0660C3F6" w14:textId="77777777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:rsidR="00016044" w:rsidP="007D39A5" w:rsidRDefault="00016044" w14:paraId="494A5AE1" w14:textId="77777777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:rsidR="00016044" w:rsidP="007D39A5" w:rsidRDefault="00016044" w14:paraId="448D5184" w14:textId="77777777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Pr="006218D6" w:rsidR="00016044" w14:paraId="1F65DF9D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016044" w:rsidRDefault="00016044" w14:paraId="6237CFBD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:rsidR="00016044" w:rsidP="007D39A5" w:rsidRDefault="00016044" w14:paraId="12297349" w14:textId="77777777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:rsidR="00016044" w:rsidP="007D39A5" w:rsidRDefault="00016044" w14:paraId="5B386107" w14:textId="77777777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:rsidR="00016044" w:rsidP="007D39A5" w:rsidRDefault="00016044" w14:paraId="1CEF3B83" w14:textId="77777777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:rsidR="00016044" w:rsidP="007D39A5" w:rsidRDefault="00016044" w14:paraId="20CACEA2" w14:textId="77777777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Pr="006218D6" w:rsidR="00016044" w14:paraId="3635BFF5" w14:textId="77777777">
        <w:trPr>
          <w:trHeight w:val="178"/>
        </w:trPr>
        <w:tc>
          <w:tcPr>
            <w:tcW w:w="3070" w:type="dxa"/>
            <w:vMerge/>
            <w:vAlign w:val="center"/>
          </w:tcPr>
          <w:p w:rsidRPr="00F539F5" w:rsidR="00016044" w:rsidRDefault="00016044" w14:paraId="22405DCF" w14:textId="7777777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:rsidRPr="00776148" w:rsidR="00016044" w:rsidP="007D39A5" w:rsidRDefault="00016044" w14:paraId="1A5B8486" w14:textId="77777777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:rsidR="00016044" w:rsidP="007D39A5" w:rsidRDefault="00016044" w14:paraId="43F7D69B" w14:textId="77777777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:rsidR="00016044" w:rsidP="007D39A5" w:rsidRDefault="00016044" w14:paraId="15F0CE8E" w14:textId="77777777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:rsidRPr="006218D6" w:rsidR="00016044" w:rsidP="007D39A5" w:rsidRDefault="00016044" w14:paraId="5230D3AF" w14:textId="77777777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Pr="00241839" w:rsidR="00016044" w14:paraId="7049DEAC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:rsidRPr="00F539F5" w:rsidR="00016044" w:rsidRDefault="00016044" w14:paraId="4711FC9C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:rsidRPr="00241839" w:rsidR="00016044" w:rsidP="007D39A5" w:rsidRDefault="00016044" w14:paraId="1814C803" w14:textId="77777777">
            <w:pPr>
              <w:pStyle w:val="ListBullet"/>
            </w:pPr>
            <w:r>
              <w:t xml:space="preserve">Open Box is reviewing items in sprint 1 &amp; 2 to ensure dependencies will not impact our velocity. This will result in some cards moving between sprint 1 &amp; 2. </w:t>
            </w:r>
          </w:p>
        </w:tc>
      </w:tr>
      <w:tr w:rsidRPr="004C7753" w:rsidR="00016044" w14:paraId="039CC7E7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:rsidRPr="00F539F5" w:rsidR="00016044" w:rsidRDefault="00016044" w14:paraId="5CF0668B" w14:textId="77777777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:rsidRPr="004C7753" w:rsidR="00016044" w:rsidP="007D39A5" w:rsidRDefault="00016044" w14:paraId="0D9AB84B" w14:textId="77777777">
            <w:pPr>
              <w:pStyle w:val="ListBullet"/>
            </w:pPr>
            <w:r>
              <w:t>Holiday in South Africa on Monday 25</w:t>
            </w:r>
            <w:r w:rsidRPr="005F6BC1">
              <w:rPr>
                <w:vertAlign w:val="superscript"/>
              </w:rPr>
              <w:t>th</w:t>
            </w:r>
            <w:r>
              <w:t xml:space="preserve"> September</w:t>
            </w:r>
          </w:p>
        </w:tc>
      </w:tr>
    </w:tbl>
    <w:p w:rsidR="00016044" w:rsidP="000251E2" w:rsidRDefault="00016044" w14:paraId="4E306054" w14:textId="77777777">
      <w:pPr>
        <w:spacing w:line="240" w:lineRule="auto"/>
        <w:rPr>
          <w:color w:val="595959" w:themeColor="text1" w:themeTint="A6"/>
          <w:sz w:val="28"/>
        </w:rPr>
      </w:pPr>
    </w:p>
    <w:sectPr w:rsidR="00016044" w:rsidSect="00132D2D">
      <w:headerReference w:type="default" r:id="rId21"/>
      <w:footerReference w:type="default" r:id="rId22"/>
      <w:headerReference w:type="first" r:id="rId23"/>
      <w:footerReference w:type="first" r:id="rId24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00F52" w:rsidRDefault="00900F52" w14:paraId="09322170" w14:textId="77777777">
      <w:r>
        <w:separator/>
      </w:r>
    </w:p>
  </w:endnote>
  <w:endnote w:type="continuationSeparator" w:id="0">
    <w:p w:rsidR="00900F52" w:rsidRDefault="00900F52" w14:paraId="311A98B6" w14:textId="77777777">
      <w:r>
        <w:continuationSeparator/>
      </w:r>
    </w:p>
  </w:endnote>
  <w:endnote w:type="continuationNotice" w:id="1">
    <w:p w:rsidR="00900F52" w:rsidRDefault="00900F52" w14:paraId="05B480F7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132D2D" w:rsidR="00CB609A" w:rsidP="00132D2D" w:rsidRDefault="006B2601" w14:paraId="719CF564" w14:textId="24B8B844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BD9AA5C" w:rsidR="3CE47C57">
      <w:rPr>
        <w:b/>
        <w:color w:val="7F7F7F"/>
        <w:sz w:val="18"/>
        <w:szCs w:val="18"/>
      </w:rPr>
      <w:t xml:space="preserve"> Project Management Review - </w:t>
    </w:r>
    <w:r w:rsidRPr="0BD9AA5C" w:rsidR="00132D2D">
      <w:rPr>
        <w:b/>
        <w:color w:val="7F7F7F"/>
        <w:sz w:val="18"/>
        <w:szCs w:val="18"/>
      </w:rPr>
      <w:fldChar w:fldCharType="begin"/>
    </w:r>
    <w:r w:rsidRPr="0BD9AA5C" w:rsidR="00132D2D">
      <w:rPr>
        <w:b/>
        <w:color w:val="7F7F7F"/>
        <w:sz w:val="18"/>
        <w:szCs w:val="18"/>
      </w:rPr>
      <w:instrText xml:space="preserve"> DOCPROPERTY  Category  \* MERGEFORMAT </w:instrText>
    </w:r>
    <w:r w:rsidRPr="0BD9AA5C" w:rsidR="00132D2D">
      <w:rPr>
        <w:b/>
        <w:color w:val="7F7F7F"/>
        <w:sz w:val="18"/>
        <w:szCs w:val="18"/>
      </w:rPr>
      <w:fldChar w:fldCharType="separate"/>
    </w:r>
    <w:r w:rsidR="000B5AF6">
      <w:rPr>
        <w:b/>
        <w:color w:val="7F7F7F"/>
        <w:sz w:val="18"/>
        <w:szCs w:val="18"/>
      </w:rPr>
      <w:t>Grainger PLC</w:t>
    </w:r>
    <w:r w:rsidRPr="0BD9AA5C" w:rsidR="00132D2D">
      <w:rPr>
        <w:b/>
        <w:color w:val="7F7F7F"/>
        <w:sz w:val="18"/>
        <w:szCs w:val="18"/>
      </w:rPr>
      <w:fldChar w:fldCharType="end"/>
    </w:r>
    <w:r w:rsidRPr="0BD9AA5C" w:rsidR="3CE47C57">
      <w:rPr>
        <w:b/>
        <w:color w:val="7F7F7F"/>
        <w:sz w:val="18"/>
        <w:szCs w:val="18"/>
      </w:rPr>
      <w:t xml:space="preserve"> - </w:t>
    </w:r>
    <w:r w:rsidRPr="0BD9AA5C" w:rsidR="00132D2D">
      <w:rPr>
        <w:b/>
        <w:color w:val="7F7F7F"/>
        <w:sz w:val="18"/>
        <w:szCs w:val="18"/>
      </w:rPr>
      <w:fldChar w:fldCharType="begin"/>
    </w:r>
    <w:r w:rsidRPr="0BD9AA5C" w:rsidR="00132D2D">
      <w:rPr>
        <w:b/>
        <w:color w:val="7F7F7F"/>
        <w:sz w:val="18"/>
        <w:szCs w:val="18"/>
      </w:rPr>
      <w:instrText xml:space="preserve"> DOCPROPERTY  Title  \* MERGEFORMAT </w:instrText>
    </w:r>
    <w:r w:rsidRPr="0BD9AA5C" w:rsidR="00132D2D">
      <w:rPr>
        <w:b/>
        <w:color w:val="7F7F7F"/>
        <w:sz w:val="18"/>
        <w:szCs w:val="18"/>
      </w:rPr>
      <w:fldChar w:fldCharType="separate"/>
    </w:r>
    <w:r w:rsidR="000B5AF6">
      <w:rPr>
        <w:b/>
        <w:color w:val="7F7F7F"/>
        <w:sz w:val="18"/>
        <w:szCs w:val="18"/>
      </w:rPr>
      <w:t>End of Tenancy</w:t>
    </w:r>
    <w:r w:rsidRPr="0BD9AA5C" w:rsidR="00132D2D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3955EC" w:rsidR="003955EC" w:rsidP="003955EC" w:rsidRDefault="003955EC" w14:paraId="2039C0C8" w14:textId="77777777">
    <w:pPr>
      <w:rPr>
        <w:b/>
        <w:color w:val="7F7F7F"/>
        <w:sz w:val="18"/>
      </w:rPr>
    </w:pPr>
  </w:p>
  <w:p w:rsidRPr="003955EC" w:rsidR="003955EC" w:rsidP="003955EC" w:rsidRDefault="006B2601" w14:paraId="62A57259" w14:textId="77777777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3955EC" w:rsidR="003955EC" w:rsidP="00540A0A" w:rsidRDefault="00132D2D" w14:paraId="0020BB4B" w14:textId="6DE1299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Pr="003955EC" w:rsidR="003955EC">
      <w:rPr>
        <w:b/>
        <w:color w:val="7F7F7F"/>
        <w:sz w:val="18"/>
      </w:rPr>
      <w:fldChar w:fldCharType="begin"/>
    </w:r>
    <w:r w:rsidRPr="003955EC" w:rsidR="003955EC">
      <w:rPr>
        <w:b/>
        <w:color w:val="7F7F7F"/>
        <w:sz w:val="18"/>
      </w:rPr>
      <w:instrText xml:space="preserve"> DOCPROPERTY  Category  \* MERGEFORMAT </w:instrText>
    </w:r>
    <w:r w:rsidRPr="003955EC" w:rsidR="003955EC">
      <w:rPr>
        <w:b/>
        <w:color w:val="7F7F7F"/>
        <w:sz w:val="18"/>
      </w:rPr>
      <w:fldChar w:fldCharType="separate"/>
    </w:r>
    <w:r w:rsidR="000B5AF6">
      <w:rPr>
        <w:b/>
        <w:color w:val="7F7F7F"/>
        <w:sz w:val="18"/>
      </w:rPr>
      <w:t>Grainger PLC</w:t>
    </w:r>
    <w:r w:rsidRPr="003955EC" w:rsidR="003955EC">
      <w:rPr>
        <w:b/>
        <w:color w:val="7F7F7F"/>
        <w:sz w:val="18"/>
      </w:rPr>
      <w:fldChar w:fldCharType="end"/>
    </w:r>
    <w:r w:rsidRPr="003955EC" w:rsidR="003955EC">
      <w:rPr>
        <w:b/>
        <w:color w:val="7F7F7F"/>
        <w:sz w:val="18"/>
      </w:rPr>
      <w:t xml:space="preserve"> - </w:t>
    </w:r>
    <w:r w:rsidRPr="003955EC" w:rsidR="003955EC">
      <w:rPr>
        <w:b/>
        <w:color w:val="7F7F7F"/>
        <w:sz w:val="18"/>
      </w:rPr>
      <w:fldChar w:fldCharType="begin"/>
    </w:r>
    <w:r w:rsidRPr="003955EC" w:rsidR="003955EC">
      <w:rPr>
        <w:b/>
        <w:color w:val="7F7F7F"/>
        <w:sz w:val="18"/>
      </w:rPr>
      <w:instrText xml:space="preserve"> DOCPROPERTY  Title  \* MERGEFORMAT </w:instrText>
    </w:r>
    <w:r w:rsidRPr="003955EC" w:rsidR="003955EC">
      <w:rPr>
        <w:b/>
        <w:color w:val="7F7F7F"/>
        <w:sz w:val="18"/>
      </w:rPr>
      <w:fldChar w:fldCharType="separate"/>
    </w:r>
    <w:r w:rsidR="000B5AF6">
      <w:rPr>
        <w:b/>
        <w:color w:val="7F7F7F"/>
        <w:sz w:val="18"/>
      </w:rPr>
      <w:t>End of Tenancy</w:t>
    </w:r>
    <w:r w:rsidRPr="003955EC" w:rsidR="003955EC">
      <w:rPr>
        <w:b/>
        <w:color w:val="7F7F7F"/>
        <w:sz w:val="18"/>
      </w:rPr>
      <w:fldChar w:fldCharType="end"/>
    </w:r>
  </w:p>
  <w:p w:rsidR="00CB609A" w:rsidP="000E6779" w:rsidRDefault="00CB609A" w14:paraId="02BDE280" w14:textId="77777777">
    <w:pPr>
      <w:pStyle w:val="Footer"/>
      <w:pBdr>
        <w:top w:val="none" w:color="auto" w:sz="0" w:space="0"/>
        <w:between w:val="none" w:color="auto" w:sz="0" w:space="0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00F52" w:rsidRDefault="00900F52" w14:paraId="797CA3A2" w14:textId="77777777">
      <w:r>
        <w:separator/>
      </w:r>
    </w:p>
  </w:footnote>
  <w:footnote w:type="continuationSeparator" w:id="0">
    <w:p w:rsidR="00900F52" w:rsidRDefault="00900F52" w14:paraId="0517483F" w14:textId="77777777">
      <w:r>
        <w:continuationSeparator/>
      </w:r>
    </w:p>
  </w:footnote>
  <w:footnote w:type="continuationNotice" w:id="1">
    <w:p w:rsidR="00900F52" w:rsidRDefault="00900F52" w14:paraId="23D0733E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CB609A" w:rsidP="00094627" w:rsidRDefault="00094627" w14:paraId="2AC10B0E" w14:textId="7777777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BD9AA5C" w:rsidR="3CE47C57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Pr="0BD9AA5C" w:rsidR="3CE47C57">
      <w:rPr>
        <w:sz w:val="17"/>
        <w:szCs w:val="17"/>
      </w:rPr>
      <w:t xml:space="preserve">Page </w:t>
    </w:r>
    <w:r w:rsidRPr="0BD9AA5C" w:rsidR="00DF69B4">
      <w:rPr>
        <w:sz w:val="17"/>
        <w:szCs w:val="17"/>
      </w:rPr>
      <w:fldChar w:fldCharType="begin"/>
    </w:r>
    <w:r w:rsidRPr="0BD9AA5C" w:rsidR="00DF69B4">
      <w:rPr>
        <w:sz w:val="17"/>
        <w:szCs w:val="17"/>
      </w:rPr>
      <w:instrText xml:space="preserve"> PAGE </w:instrText>
    </w:r>
    <w:r w:rsidRPr="0BD9AA5C" w:rsidR="00DF69B4">
      <w:rPr>
        <w:sz w:val="17"/>
        <w:szCs w:val="17"/>
      </w:rPr>
      <w:fldChar w:fldCharType="separate"/>
    </w:r>
    <w:r w:rsidRPr="0BD9AA5C" w:rsidR="3CE47C57">
      <w:rPr>
        <w:sz w:val="17"/>
        <w:szCs w:val="17"/>
      </w:rPr>
      <w:t>2</w:t>
    </w:r>
    <w:r w:rsidRPr="0BD9AA5C" w:rsidR="00DF69B4">
      <w:rPr>
        <w:sz w:val="17"/>
        <w:szCs w:val="17"/>
      </w:rPr>
      <w:fldChar w:fldCharType="end"/>
    </w:r>
    <w:r w:rsidRPr="0BD9AA5C" w:rsidR="3CE47C57">
      <w:rPr>
        <w:sz w:val="17"/>
        <w:szCs w:val="17"/>
      </w:rPr>
      <w:t xml:space="preserve"> of </w:t>
    </w:r>
    <w:r w:rsidRPr="0BD9AA5C" w:rsidR="00DF69B4">
      <w:rPr>
        <w:sz w:val="17"/>
        <w:szCs w:val="17"/>
      </w:rPr>
      <w:fldChar w:fldCharType="begin"/>
    </w:r>
    <w:r w:rsidRPr="0BD9AA5C" w:rsidR="00DF69B4">
      <w:rPr>
        <w:sz w:val="17"/>
        <w:szCs w:val="17"/>
      </w:rPr>
      <w:instrText xml:space="preserve"> NUMPAGES </w:instrText>
    </w:r>
    <w:r w:rsidRPr="0BD9AA5C" w:rsidR="00DF69B4">
      <w:rPr>
        <w:sz w:val="17"/>
        <w:szCs w:val="17"/>
      </w:rPr>
      <w:fldChar w:fldCharType="separate"/>
    </w:r>
    <w:r w:rsidRPr="0BD9AA5C" w:rsidR="3CE47C57">
      <w:rPr>
        <w:sz w:val="17"/>
        <w:szCs w:val="17"/>
      </w:rPr>
      <w:t>2</w:t>
    </w:r>
    <w:r w:rsidRPr="0BD9AA5C" w:rsidR="00DF69B4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3955EC" w:rsidR="00CB609A" w:rsidP="003955EC" w:rsidRDefault="3CE47C57" w14:paraId="78B2001A" w14:textId="77777777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hint="default" w:ascii="Wingdings" w:hAnsi="Wingdings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17F3D93"/>
    <w:multiLevelType w:val="multilevel"/>
    <w:tmpl w:val="29D0562E"/>
    <w:numStyleLink w:val="StyleOutlinenumbered"/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81EA92D8"/>
    <w:lvl w:ilvl="0" w:tplc="FFFFFFFF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2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9"/>
  </w:num>
  <w:num w:numId="2" w16cid:durableId="341589356">
    <w:abstractNumId w:val="5"/>
  </w:num>
  <w:num w:numId="3" w16cid:durableId="831678922">
    <w:abstractNumId w:val="3"/>
  </w:num>
  <w:num w:numId="4" w16cid:durableId="545530759">
    <w:abstractNumId w:val="7"/>
  </w:num>
  <w:num w:numId="5" w16cid:durableId="1020162545">
    <w:abstractNumId w:val="8"/>
  </w:num>
  <w:num w:numId="6" w16cid:durableId="503784640">
    <w:abstractNumId w:val="11"/>
  </w:num>
  <w:num w:numId="7" w16cid:durableId="1564098539">
    <w:abstractNumId w:val="6"/>
  </w:num>
  <w:num w:numId="8" w16cid:durableId="807629670">
    <w:abstractNumId w:val="2"/>
  </w:num>
  <w:num w:numId="9" w16cid:durableId="1327050253">
    <w:abstractNumId w:val="12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0"/>
  </w:num>
  <w:num w:numId="13" w16cid:durableId="217084786">
    <w:abstractNumId w:val="5"/>
  </w:num>
  <w:num w:numId="14" w16cid:durableId="895823921">
    <w:abstractNumId w:val="0"/>
  </w:num>
  <w:num w:numId="15" w16cid:durableId="2087066805">
    <w:abstractNumId w:val="5"/>
  </w:num>
  <w:num w:numId="16" w16cid:durableId="128072382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6044"/>
    <w:rsid w:val="0001712F"/>
    <w:rsid w:val="00017B18"/>
    <w:rsid w:val="000207AD"/>
    <w:rsid w:val="00020DB4"/>
    <w:rsid w:val="00024A45"/>
    <w:rsid w:val="000251E2"/>
    <w:rsid w:val="000252EF"/>
    <w:rsid w:val="00026985"/>
    <w:rsid w:val="00027847"/>
    <w:rsid w:val="000307DF"/>
    <w:rsid w:val="00032532"/>
    <w:rsid w:val="0003336A"/>
    <w:rsid w:val="00033AB6"/>
    <w:rsid w:val="00033F24"/>
    <w:rsid w:val="00035281"/>
    <w:rsid w:val="0004063A"/>
    <w:rsid w:val="00040790"/>
    <w:rsid w:val="0004256A"/>
    <w:rsid w:val="00044FBF"/>
    <w:rsid w:val="00046076"/>
    <w:rsid w:val="0004772D"/>
    <w:rsid w:val="000506D6"/>
    <w:rsid w:val="000506FB"/>
    <w:rsid w:val="000509FB"/>
    <w:rsid w:val="00050F0B"/>
    <w:rsid w:val="000516B8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376C"/>
    <w:rsid w:val="000642BC"/>
    <w:rsid w:val="000651B2"/>
    <w:rsid w:val="0006556E"/>
    <w:rsid w:val="00065A37"/>
    <w:rsid w:val="000668BA"/>
    <w:rsid w:val="00066F10"/>
    <w:rsid w:val="000679B3"/>
    <w:rsid w:val="000679D6"/>
    <w:rsid w:val="00067F3E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10F0"/>
    <w:rsid w:val="00091895"/>
    <w:rsid w:val="00091E73"/>
    <w:rsid w:val="000920C0"/>
    <w:rsid w:val="00092B02"/>
    <w:rsid w:val="00092EC0"/>
    <w:rsid w:val="0009300C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172"/>
    <w:rsid w:val="000A25F3"/>
    <w:rsid w:val="000A34D9"/>
    <w:rsid w:val="000A46CB"/>
    <w:rsid w:val="000A5EF4"/>
    <w:rsid w:val="000A6521"/>
    <w:rsid w:val="000A732C"/>
    <w:rsid w:val="000A7342"/>
    <w:rsid w:val="000A7459"/>
    <w:rsid w:val="000B02F5"/>
    <w:rsid w:val="000B3054"/>
    <w:rsid w:val="000B3664"/>
    <w:rsid w:val="000B59FB"/>
    <w:rsid w:val="000B5AF6"/>
    <w:rsid w:val="000B6E3A"/>
    <w:rsid w:val="000C17D5"/>
    <w:rsid w:val="000C242E"/>
    <w:rsid w:val="000C5BBC"/>
    <w:rsid w:val="000C659C"/>
    <w:rsid w:val="000C7D61"/>
    <w:rsid w:val="000D20BA"/>
    <w:rsid w:val="000D4B60"/>
    <w:rsid w:val="000D4D64"/>
    <w:rsid w:val="000D5CB7"/>
    <w:rsid w:val="000D697F"/>
    <w:rsid w:val="000D6F0D"/>
    <w:rsid w:val="000D7E89"/>
    <w:rsid w:val="000E0645"/>
    <w:rsid w:val="000E0C45"/>
    <w:rsid w:val="000E14C3"/>
    <w:rsid w:val="000E1A89"/>
    <w:rsid w:val="000E5CD4"/>
    <w:rsid w:val="000E6779"/>
    <w:rsid w:val="000E78E5"/>
    <w:rsid w:val="000F0125"/>
    <w:rsid w:val="000F13E1"/>
    <w:rsid w:val="000F27D6"/>
    <w:rsid w:val="000F3AB0"/>
    <w:rsid w:val="000F5002"/>
    <w:rsid w:val="000F5167"/>
    <w:rsid w:val="000F760E"/>
    <w:rsid w:val="00100FB3"/>
    <w:rsid w:val="001024F0"/>
    <w:rsid w:val="0010250D"/>
    <w:rsid w:val="0010356C"/>
    <w:rsid w:val="00105E28"/>
    <w:rsid w:val="00107985"/>
    <w:rsid w:val="00107DBF"/>
    <w:rsid w:val="0011092F"/>
    <w:rsid w:val="0011143C"/>
    <w:rsid w:val="00112584"/>
    <w:rsid w:val="001151FB"/>
    <w:rsid w:val="001170D9"/>
    <w:rsid w:val="001171DC"/>
    <w:rsid w:val="001179EF"/>
    <w:rsid w:val="00117D41"/>
    <w:rsid w:val="00120068"/>
    <w:rsid w:val="001227C3"/>
    <w:rsid w:val="0012335A"/>
    <w:rsid w:val="00123AFD"/>
    <w:rsid w:val="00124A79"/>
    <w:rsid w:val="0012557B"/>
    <w:rsid w:val="001258A6"/>
    <w:rsid w:val="001258B8"/>
    <w:rsid w:val="00125D27"/>
    <w:rsid w:val="00130078"/>
    <w:rsid w:val="00131145"/>
    <w:rsid w:val="00131E78"/>
    <w:rsid w:val="00132D2D"/>
    <w:rsid w:val="00133333"/>
    <w:rsid w:val="00133D52"/>
    <w:rsid w:val="00133DDB"/>
    <w:rsid w:val="00134491"/>
    <w:rsid w:val="001347B5"/>
    <w:rsid w:val="00134A6E"/>
    <w:rsid w:val="00135EEA"/>
    <w:rsid w:val="0013684E"/>
    <w:rsid w:val="00137EA1"/>
    <w:rsid w:val="00141E92"/>
    <w:rsid w:val="001422F5"/>
    <w:rsid w:val="00142814"/>
    <w:rsid w:val="00142821"/>
    <w:rsid w:val="00143218"/>
    <w:rsid w:val="00143589"/>
    <w:rsid w:val="001447D4"/>
    <w:rsid w:val="00144F44"/>
    <w:rsid w:val="001454B8"/>
    <w:rsid w:val="001512CF"/>
    <w:rsid w:val="00151880"/>
    <w:rsid w:val="0015331C"/>
    <w:rsid w:val="0015391F"/>
    <w:rsid w:val="0015550C"/>
    <w:rsid w:val="0015564F"/>
    <w:rsid w:val="00156765"/>
    <w:rsid w:val="001578C1"/>
    <w:rsid w:val="00162184"/>
    <w:rsid w:val="001632CE"/>
    <w:rsid w:val="0016345C"/>
    <w:rsid w:val="0016510F"/>
    <w:rsid w:val="00167116"/>
    <w:rsid w:val="00167EDD"/>
    <w:rsid w:val="0017683E"/>
    <w:rsid w:val="00176980"/>
    <w:rsid w:val="0017783D"/>
    <w:rsid w:val="00177E09"/>
    <w:rsid w:val="001810D6"/>
    <w:rsid w:val="00181D06"/>
    <w:rsid w:val="00183134"/>
    <w:rsid w:val="001843D5"/>
    <w:rsid w:val="00184AA7"/>
    <w:rsid w:val="00184F44"/>
    <w:rsid w:val="0018584C"/>
    <w:rsid w:val="001922BE"/>
    <w:rsid w:val="00192C79"/>
    <w:rsid w:val="00194623"/>
    <w:rsid w:val="00195635"/>
    <w:rsid w:val="001966AD"/>
    <w:rsid w:val="001A062A"/>
    <w:rsid w:val="001A104A"/>
    <w:rsid w:val="001A1F62"/>
    <w:rsid w:val="001A3523"/>
    <w:rsid w:val="001A3AD7"/>
    <w:rsid w:val="001A4F82"/>
    <w:rsid w:val="001A6658"/>
    <w:rsid w:val="001A6989"/>
    <w:rsid w:val="001A7F47"/>
    <w:rsid w:val="001A7F7E"/>
    <w:rsid w:val="001B1986"/>
    <w:rsid w:val="001B3591"/>
    <w:rsid w:val="001B41A9"/>
    <w:rsid w:val="001B52C4"/>
    <w:rsid w:val="001B69A5"/>
    <w:rsid w:val="001C0FAC"/>
    <w:rsid w:val="001C3C83"/>
    <w:rsid w:val="001C40C1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39E2"/>
    <w:rsid w:val="001E4882"/>
    <w:rsid w:val="001E4A69"/>
    <w:rsid w:val="001E6CAB"/>
    <w:rsid w:val="001E75C5"/>
    <w:rsid w:val="001E7AFC"/>
    <w:rsid w:val="001E7F1B"/>
    <w:rsid w:val="001F069A"/>
    <w:rsid w:val="001F17C2"/>
    <w:rsid w:val="001F1EEF"/>
    <w:rsid w:val="001F30EB"/>
    <w:rsid w:val="001F3407"/>
    <w:rsid w:val="001F3FA7"/>
    <w:rsid w:val="001F40B5"/>
    <w:rsid w:val="001F66CA"/>
    <w:rsid w:val="001F7F95"/>
    <w:rsid w:val="00200816"/>
    <w:rsid w:val="00201A43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207E1"/>
    <w:rsid w:val="00220952"/>
    <w:rsid w:val="00220D24"/>
    <w:rsid w:val="0022199D"/>
    <w:rsid w:val="002237CB"/>
    <w:rsid w:val="002240D6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178F"/>
    <w:rsid w:val="0025292D"/>
    <w:rsid w:val="00253799"/>
    <w:rsid w:val="00253FEB"/>
    <w:rsid w:val="002575BD"/>
    <w:rsid w:val="002610F2"/>
    <w:rsid w:val="00261175"/>
    <w:rsid w:val="00263DCB"/>
    <w:rsid w:val="0026496B"/>
    <w:rsid w:val="0026699C"/>
    <w:rsid w:val="00266A25"/>
    <w:rsid w:val="00267A82"/>
    <w:rsid w:val="00270204"/>
    <w:rsid w:val="002709F7"/>
    <w:rsid w:val="00270E16"/>
    <w:rsid w:val="00271694"/>
    <w:rsid w:val="0027185C"/>
    <w:rsid w:val="00271889"/>
    <w:rsid w:val="0027425E"/>
    <w:rsid w:val="0027491B"/>
    <w:rsid w:val="00276022"/>
    <w:rsid w:val="00277BAD"/>
    <w:rsid w:val="00277F86"/>
    <w:rsid w:val="00282406"/>
    <w:rsid w:val="00283CD0"/>
    <w:rsid w:val="00285694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369B"/>
    <w:rsid w:val="002A4A88"/>
    <w:rsid w:val="002A4D56"/>
    <w:rsid w:val="002A544A"/>
    <w:rsid w:val="002A5788"/>
    <w:rsid w:val="002A60D4"/>
    <w:rsid w:val="002A78A0"/>
    <w:rsid w:val="002B0379"/>
    <w:rsid w:val="002B1CC0"/>
    <w:rsid w:val="002B2F5C"/>
    <w:rsid w:val="002B3E81"/>
    <w:rsid w:val="002B6DC4"/>
    <w:rsid w:val="002B77D2"/>
    <w:rsid w:val="002C0606"/>
    <w:rsid w:val="002C1782"/>
    <w:rsid w:val="002C21FA"/>
    <w:rsid w:val="002C2EC9"/>
    <w:rsid w:val="002C3E33"/>
    <w:rsid w:val="002C434A"/>
    <w:rsid w:val="002C600D"/>
    <w:rsid w:val="002C693B"/>
    <w:rsid w:val="002C6FBF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7BB0"/>
    <w:rsid w:val="002F0B36"/>
    <w:rsid w:val="002F24BF"/>
    <w:rsid w:val="002F32EA"/>
    <w:rsid w:val="002F405B"/>
    <w:rsid w:val="002F52DC"/>
    <w:rsid w:val="002F6914"/>
    <w:rsid w:val="002F6A08"/>
    <w:rsid w:val="002F7D80"/>
    <w:rsid w:val="0030370A"/>
    <w:rsid w:val="0030706B"/>
    <w:rsid w:val="003071E2"/>
    <w:rsid w:val="003151FC"/>
    <w:rsid w:val="0031685D"/>
    <w:rsid w:val="003217F1"/>
    <w:rsid w:val="0032200C"/>
    <w:rsid w:val="0032325D"/>
    <w:rsid w:val="0032345A"/>
    <w:rsid w:val="003241EB"/>
    <w:rsid w:val="00325076"/>
    <w:rsid w:val="00325ABC"/>
    <w:rsid w:val="0032719E"/>
    <w:rsid w:val="00327D30"/>
    <w:rsid w:val="00331FF8"/>
    <w:rsid w:val="00332CC3"/>
    <w:rsid w:val="00335B73"/>
    <w:rsid w:val="00341060"/>
    <w:rsid w:val="003435CD"/>
    <w:rsid w:val="003452D4"/>
    <w:rsid w:val="0035005C"/>
    <w:rsid w:val="00350E82"/>
    <w:rsid w:val="0035237C"/>
    <w:rsid w:val="00354166"/>
    <w:rsid w:val="00354521"/>
    <w:rsid w:val="003549AD"/>
    <w:rsid w:val="00357481"/>
    <w:rsid w:val="003617D2"/>
    <w:rsid w:val="00362CC2"/>
    <w:rsid w:val="00364201"/>
    <w:rsid w:val="00364762"/>
    <w:rsid w:val="00364DAE"/>
    <w:rsid w:val="0036593B"/>
    <w:rsid w:val="00365DB7"/>
    <w:rsid w:val="00366C53"/>
    <w:rsid w:val="00366CA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778DC"/>
    <w:rsid w:val="00380C44"/>
    <w:rsid w:val="003811D1"/>
    <w:rsid w:val="00381339"/>
    <w:rsid w:val="00382467"/>
    <w:rsid w:val="00382AC7"/>
    <w:rsid w:val="00383CAB"/>
    <w:rsid w:val="00384F59"/>
    <w:rsid w:val="003864BA"/>
    <w:rsid w:val="003878C2"/>
    <w:rsid w:val="00387CA2"/>
    <w:rsid w:val="00390852"/>
    <w:rsid w:val="0039098C"/>
    <w:rsid w:val="003952D5"/>
    <w:rsid w:val="00395380"/>
    <w:rsid w:val="003955EC"/>
    <w:rsid w:val="00396443"/>
    <w:rsid w:val="00397844"/>
    <w:rsid w:val="003979E1"/>
    <w:rsid w:val="00397D48"/>
    <w:rsid w:val="003A00DF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3F1"/>
    <w:rsid w:val="003B7072"/>
    <w:rsid w:val="003B7128"/>
    <w:rsid w:val="003B7AFB"/>
    <w:rsid w:val="003C1819"/>
    <w:rsid w:val="003C1A66"/>
    <w:rsid w:val="003C26A8"/>
    <w:rsid w:val="003C4341"/>
    <w:rsid w:val="003C5D25"/>
    <w:rsid w:val="003C6410"/>
    <w:rsid w:val="003C6C8F"/>
    <w:rsid w:val="003C7908"/>
    <w:rsid w:val="003C7909"/>
    <w:rsid w:val="003D0AA3"/>
    <w:rsid w:val="003D1B97"/>
    <w:rsid w:val="003D2361"/>
    <w:rsid w:val="003D28F3"/>
    <w:rsid w:val="003D5474"/>
    <w:rsid w:val="003D7DE2"/>
    <w:rsid w:val="003E0073"/>
    <w:rsid w:val="003E1B88"/>
    <w:rsid w:val="003E3775"/>
    <w:rsid w:val="003E759B"/>
    <w:rsid w:val="003E7CA0"/>
    <w:rsid w:val="003F1B47"/>
    <w:rsid w:val="003F216E"/>
    <w:rsid w:val="003F56EB"/>
    <w:rsid w:val="003F6223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094B"/>
    <w:rsid w:val="00422A85"/>
    <w:rsid w:val="00424447"/>
    <w:rsid w:val="00424903"/>
    <w:rsid w:val="00425249"/>
    <w:rsid w:val="004252B8"/>
    <w:rsid w:val="0042733F"/>
    <w:rsid w:val="00430F06"/>
    <w:rsid w:val="00431278"/>
    <w:rsid w:val="00431368"/>
    <w:rsid w:val="004336EC"/>
    <w:rsid w:val="004373DC"/>
    <w:rsid w:val="00437EF5"/>
    <w:rsid w:val="00440E57"/>
    <w:rsid w:val="00443B88"/>
    <w:rsid w:val="00447281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5AF7"/>
    <w:rsid w:val="00456D0F"/>
    <w:rsid w:val="00457153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0FA2"/>
    <w:rsid w:val="00470FDA"/>
    <w:rsid w:val="00471A00"/>
    <w:rsid w:val="0047290F"/>
    <w:rsid w:val="00472F43"/>
    <w:rsid w:val="004748EE"/>
    <w:rsid w:val="00475E5C"/>
    <w:rsid w:val="00476035"/>
    <w:rsid w:val="00480E21"/>
    <w:rsid w:val="00481B6E"/>
    <w:rsid w:val="0048487B"/>
    <w:rsid w:val="00486174"/>
    <w:rsid w:val="00486940"/>
    <w:rsid w:val="00486D15"/>
    <w:rsid w:val="00490560"/>
    <w:rsid w:val="00490B8D"/>
    <w:rsid w:val="00491205"/>
    <w:rsid w:val="0049122B"/>
    <w:rsid w:val="00491C80"/>
    <w:rsid w:val="004932C5"/>
    <w:rsid w:val="00493305"/>
    <w:rsid w:val="004948A5"/>
    <w:rsid w:val="004948FD"/>
    <w:rsid w:val="00494D9E"/>
    <w:rsid w:val="004960B8"/>
    <w:rsid w:val="00497FB7"/>
    <w:rsid w:val="004A085C"/>
    <w:rsid w:val="004A1C82"/>
    <w:rsid w:val="004A2AD7"/>
    <w:rsid w:val="004A558D"/>
    <w:rsid w:val="004A5E77"/>
    <w:rsid w:val="004B3412"/>
    <w:rsid w:val="004B5573"/>
    <w:rsid w:val="004B5840"/>
    <w:rsid w:val="004B636A"/>
    <w:rsid w:val="004B7331"/>
    <w:rsid w:val="004B7A31"/>
    <w:rsid w:val="004C0EE3"/>
    <w:rsid w:val="004C1018"/>
    <w:rsid w:val="004C3354"/>
    <w:rsid w:val="004C3D38"/>
    <w:rsid w:val="004C4838"/>
    <w:rsid w:val="004C51CD"/>
    <w:rsid w:val="004C6EA4"/>
    <w:rsid w:val="004C7753"/>
    <w:rsid w:val="004D13D6"/>
    <w:rsid w:val="004D176A"/>
    <w:rsid w:val="004D1778"/>
    <w:rsid w:val="004D34D1"/>
    <w:rsid w:val="004D5E64"/>
    <w:rsid w:val="004D73B7"/>
    <w:rsid w:val="004D7601"/>
    <w:rsid w:val="004D76B9"/>
    <w:rsid w:val="004D7D57"/>
    <w:rsid w:val="004E06A6"/>
    <w:rsid w:val="004E0CAE"/>
    <w:rsid w:val="004E1603"/>
    <w:rsid w:val="004E2F34"/>
    <w:rsid w:val="004E32E5"/>
    <w:rsid w:val="004E4238"/>
    <w:rsid w:val="004F0CE8"/>
    <w:rsid w:val="004F17B0"/>
    <w:rsid w:val="004F3779"/>
    <w:rsid w:val="004F57A5"/>
    <w:rsid w:val="004F5841"/>
    <w:rsid w:val="004F7D69"/>
    <w:rsid w:val="00500665"/>
    <w:rsid w:val="00501A83"/>
    <w:rsid w:val="00501E82"/>
    <w:rsid w:val="00505F9F"/>
    <w:rsid w:val="005068E8"/>
    <w:rsid w:val="0050711C"/>
    <w:rsid w:val="00511492"/>
    <w:rsid w:val="00513BBE"/>
    <w:rsid w:val="00513D0C"/>
    <w:rsid w:val="005140A6"/>
    <w:rsid w:val="00521ED9"/>
    <w:rsid w:val="00522139"/>
    <w:rsid w:val="00523F71"/>
    <w:rsid w:val="0052600C"/>
    <w:rsid w:val="0052664A"/>
    <w:rsid w:val="00527CA4"/>
    <w:rsid w:val="0053076E"/>
    <w:rsid w:val="00533490"/>
    <w:rsid w:val="00533FE8"/>
    <w:rsid w:val="00540A0A"/>
    <w:rsid w:val="00541820"/>
    <w:rsid w:val="00544F80"/>
    <w:rsid w:val="005459B1"/>
    <w:rsid w:val="00545BE3"/>
    <w:rsid w:val="00550523"/>
    <w:rsid w:val="005534E2"/>
    <w:rsid w:val="00554555"/>
    <w:rsid w:val="00556561"/>
    <w:rsid w:val="00557053"/>
    <w:rsid w:val="00562A7B"/>
    <w:rsid w:val="00562AA7"/>
    <w:rsid w:val="00563AA4"/>
    <w:rsid w:val="00564157"/>
    <w:rsid w:val="00564882"/>
    <w:rsid w:val="00566023"/>
    <w:rsid w:val="00566EFE"/>
    <w:rsid w:val="00572195"/>
    <w:rsid w:val="00574CAF"/>
    <w:rsid w:val="00576DFD"/>
    <w:rsid w:val="00577616"/>
    <w:rsid w:val="005829F5"/>
    <w:rsid w:val="00582B29"/>
    <w:rsid w:val="00583450"/>
    <w:rsid w:val="005836F9"/>
    <w:rsid w:val="00583B34"/>
    <w:rsid w:val="00585ADF"/>
    <w:rsid w:val="00587C11"/>
    <w:rsid w:val="00590BAD"/>
    <w:rsid w:val="00591413"/>
    <w:rsid w:val="00591BAE"/>
    <w:rsid w:val="00595AAC"/>
    <w:rsid w:val="00595C4C"/>
    <w:rsid w:val="005A635B"/>
    <w:rsid w:val="005A784B"/>
    <w:rsid w:val="005A7D72"/>
    <w:rsid w:val="005B0E94"/>
    <w:rsid w:val="005B18AF"/>
    <w:rsid w:val="005B267F"/>
    <w:rsid w:val="005B2766"/>
    <w:rsid w:val="005B3731"/>
    <w:rsid w:val="005B37EB"/>
    <w:rsid w:val="005B3D03"/>
    <w:rsid w:val="005B3F54"/>
    <w:rsid w:val="005B4242"/>
    <w:rsid w:val="005B4CA0"/>
    <w:rsid w:val="005B7A42"/>
    <w:rsid w:val="005C00A7"/>
    <w:rsid w:val="005C1960"/>
    <w:rsid w:val="005C419E"/>
    <w:rsid w:val="005C46DC"/>
    <w:rsid w:val="005C57F8"/>
    <w:rsid w:val="005C7301"/>
    <w:rsid w:val="005D3C27"/>
    <w:rsid w:val="005D4CDE"/>
    <w:rsid w:val="005D69FE"/>
    <w:rsid w:val="005E143F"/>
    <w:rsid w:val="005E2B4E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5F6BC1"/>
    <w:rsid w:val="00600D83"/>
    <w:rsid w:val="00601BBD"/>
    <w:rsid w:val="006025B0"/>
    <w:rsid w:val="00602BF4"/>
    <w:rsid w:val="006043E9"/>
    <w:rsid w:val="006051AA"/>
    <w:rsid w:val="00605D13"/>
    <w:rsid w:val="00610E05"/>
    <w:rsid w:val="00614898"/>
    <w:rsid w:val="006150C7"/>
    <w:rsid w:val="006159F2"/>
    <w:rsid w:val="0061732D"/>
    <w:rsid w:val="006218D6"/>
    <w:rsid w:val="00621A5E"/>
    <w:rsid w:val="00623457"/>
    <w:rsid w:val="006238AB"/>
    <w:rsid w:val="00624064"/>
    <w:rsid w:val="0062414F"/>
    <w:rsid w:val="0062489D"/>
    <w:rsid w:val="006248B3"/>
    <w:rsid w:val="006255BD"/>
    <w:rsid w:val="00625E00"/>
    <w:rsid w:val="006262D1"/>
    <w:rsid w:val="00627D60"/>
    <w:rsid w:val="0063029F"/>
    <w:rsid w:val="0063121C"/>
    <w:rsid w:val="006314A0"/>
    <w:rsid w:val="00633C3E"/>
    <w:rsid w:val="00635E3F"/>
    <w:rsid w:val="006364A6"/>
    <w:rsid w:val="00637880"/>
    <w:rsid w:val="006417DD"/>
    <w:rsid w:val="00641900"/>
    <w:rsid w:val="006427EF"/>
    <w:rsid w:val="006443DE"/>
    <w:rsid w:val="006447EC"/>
    <w:rsid w:val="00644B9D"/>
    <w:rsid w:val="00644C01"/>
    <w:rsid w:val="00644C1A"/>
    <w:rsid w:val="006460A2"/>
    <w:rsid w:val="006471F6"/>
    <w:rsid w:val="00650B9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3034"/>
    <w:rsid w:val="00674FEF"/>
    <w:rsid w:val="006761C6"/>
    <w:rsid w:val="006802EC"/>
    <w:rsid w:val="00682903"/>
    <w:rsid w:val="00683769"/>
    <w:rsid w:val="00684B5F"/>
    <w:rsid w:val="0068501F"/>
    <w:rsid w:val="006851E1"/>
    <w:rsid w:val="00685FF4"/>
    <w:rsid w:val="0068721F"/>
    <w:rsid w:val="00687D5F"/>
    <w:rsid w:val="0069034D"/>
    <w:rsid w:val="006915C5"/>
    <w:rsid w:val="00691880"/>
    <w:rsid w:val="00693DDC"/>
    <w:rsid w:val="00694157"/>
    <w:rsid w:val="006942B1"/>
    <w:rsid w:val="00695972"/>
    <w:rsid w:val="00697104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532E"/>
    <w:rsid w:val="006B0865"/>
    <w:rsid w:val="006B0FE6"/>
    <w:rsid w:val="006B1106"/>
    <w:rsid w:val="006B2601"/>
    <w:rsid w:val="006B27EA"/>
    <w:rsid w:val="006B2A76"/>
    <w:rsid w:val="006B3805"/>
    <w:rsid w:val="006C3150"/>
    <w:rsid w:val="006C34A2"/>
    <w:rsid w:val="006C3D6F"/>
    <w:rsid w:val="006C4145"/>
    <w:rsid w:val="006C4F0E"/>
    <w:rsid w:val="006C57B8"/>
    <w:rsid w:val="006C58AA"/>
    <w:rsid w:val="006C58DA"/>
    <w:rsid w:val="006C64C6"/>
    <w:rsid w:val="006C7554"/>
    <w:rsid w:val="006D19C2"/>
    <w:rsid w:val="006D3CF2"/>
    <w:rsid w:val="006D503A"/>
    <w:rsid w:val="006D5144"/>
    <w:rsid w:val="006D575F"/>
    <w:rsid w:val="006D618E"/>
    <w:rsid w:val="006D6C88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6F4E77"/>
    <w:rsid w:val="00700AF7"/>
    <w:rsid w:val="00702A88"/>
    <w:rsid w:val="007032D7"/>
    <w:rsid w:val="0070508A"/>
    <w:rsid w:val="007052F8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624E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329E6"/>
    <w:rsid w:val="00733D80"/>
    <w:rsid w:val="0073605E"/>
    <w:rsid w:val="007413E5"/>
    <w:rsid w:val="00742203"/>
    <w:rsid w:val="0074222D"/>
    <w:rsid w:val="0074437D"/>
    <w:rsid w:val="00744DD0"/>
    <w:rsid w:val="00745A73"/>
    <w:rsid w:val="00745BDA"/>
    <w:rsid w:val="0075095C"/>
    <w:rsid w:val="00750A22"/>
    <w:rsid w:val="00751023"/>
    <w:rsid w:val="00751B26"/>
    <w:rsid w:val="00752770"/>
    <w:rsid w:val="007529F4"/>
    <w:rsid w:val="00754854"/>
    <w:rsid w:val="00755BDF"/>
    <w:rsid w:val="00755C4E"/>
    <w:rsid w:val="0075679A"/>
    <w:rsid w:val="00760B5C"/>
    <w:rsid w:val="007625CF"/>
    <w:rsid w:val="0076291C"/>
    <w:rsid w:val="00762BF4"/>
    <w:rsid w:val="0076444D"/>
    <w:rsid w:val="0076559C"/>
    <w:rsid w:val="00765FB9"/>
    <w:rsid w:val="00766F5D"/>
    <w:rsid w:val="00771586"/>
    <w:rsid w:val="00772800"/>
    <w:rsid w:val="0077426F"/>
    <w:rsid w:val="00774BEE"/>
    <w:rsid w:val="007752F7"/>
    <w:rsid w:val="00775C2B"/>
    <w:rsid w:val="00776148"/>
    <w:rsid w:val="007763EF"/>
    <w:rsid w:val="00781E80"/>
    <w:rsid w:val="00783CED"/>
    <w:rsid w:val="0078507D"/>
    <w:rsid w:val="00786BA2"/>
    <w:rsid w:val="00787675"/>
    <w:rsid w:val="00790F30"/>
    <w:rsid w:val="0079217D"/>
    <w:rsid w:val="00795130"/>
    <w:rsid w:val="007956DB"/>
    <w:rsid w:val="007974DE"/>
    <w:rsid w:val="00797F85"/>
    <w:rsid w:val="007A01B3"/>
    <w:rsid w:val="007A1DF1"/>
    <w:rsid w:val="007A3233"/>
    <w:rsid w:val="007A5587"/>
    <w:rsid w:val="007A59A0"/>
    <w:rsid w:val="007A5C46"/>
    <w:rsid w:val="007A5F9E"/>
    <w:rsid w:val="007A67C2"/>
    <w:rsid w:val="007B153F"/>
    <w:rsid w:val="007B1B41"/>
    <w:rsid w:val="007B288E"/>
    <w:rsid w:val="007B5263"/>
    <w:rsid w:val="007C0D24"/>
    <w:rsid w:val="007C16ED"/>
    <w:rsid w:val="007C24BE"/>
    <w:rsid w:val="007C27BF"/>
    <w:rsid w:val="007C29CE"/>
    <w:rsid w:val="007C365D"/>
    <w:rsid w:val="007C3C23"/>
    <w:rsid w:val="007C4303"/>
    <w:rsid w:val="007C4F5D"/>
    <w:rsid w:val="007C6E53"/>
    <w:rsid w:val="007D0971"/>
    <w:rsid w:val="007D17AB"/>
    <w:rsid w:val="007D28C9"/>
    <w:rsid w:val="007D2B10"/>
    <w:rsid w:val="007D307A"/>
    <w:rsid w:val="007D39A5"/>
    <w:rsid w:val="007D3CF9"/>
    <w:rsid w:val="007D4284"/>
    <w:rsid w:val="007D6E72"/>
    <w:rsid w:val="007E2907"/>
    <w:rsid w:val="007E4A03"/>
    <w:rsid w:val="007E56E0"/>
    <w:rsid w:val="007E5B0E"/>
    <w:rsid w:val="007E64B0"/>
    <w:rsid w:val="007F029A"/>
    <w:rsid w:val="007F37EF"/>
    <w:rsid w:val="007F4942"/>
    <w:rsid w:val="007F4B9B"/>
    <w:rsid w:val="007F787D"/>
    <w:rsid w:val="008022D6"/>
    <w:rsid w:val="008054D2"/>
    <w:rsid w:val="00806896"/>
    <w:rsid w:val="008077D4"/>
    <w:rsid w:val="00807CD9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27BAC"/>
    <w:rsid w:val="00827E13"/>
    <w:rsid w:val="00830D32"/>
    <w:rsid w:val="0083176D"/>
    <w:rsid w:val="00831DDA"/>
    <w:rsid w:val="00833656"/>
    <w:rsid w:val="008340D3"/>
    <w:rsid w:val="00834618"/>
    <w:rsid w:val="008353D9"/>
    <w:rsid w:val="008400EA"/>
    <w:rsid w:val="00840122"/>
    <w:rsid w:val="00840501"/>
    <w:rsid w:val="00841654"/>
    <w:rsid w:val="00842A15"/>
    <w:rsid w:val="00842BC1"/>
    <w:rsid w:val="00843223"/>
    <w:rsid w:val="008432D8"/>
    <w:rsid w:val="008434DF"/>
    <w:rsid w:val="00845E71"/>
    <w:rsid w:val="0084670D"/>
    <w:rsid w:val="00847719"/>
    <w:rsid w:val="00851888"/>
    <w:rsid w:val="008529F0"/>
    <w:rsid w:val="00852DD1"/>
    <w:rsid w:val="00852FAA"/>
    <w:rsid w:val="00853B22"/>
    <w:rsid w:val="008555CA"/>
    <w:rsid w:val="008572ED"/>
    <w:rsid w:val="00860280"/>
    <w:rsid w:val="00860292"/>
    <w:rsid w:val="008605FF"/>
    <w:rsid w:val="00860EAE"/>
    <w:rsid w:val="00861DB4"/>
    <w:rsid w:val="00862E8B"/>
    <w:rsid w:val="00863F4B"/>
    <w:rsid w:val="008640C7"/>
    <w:rsid w:val="00870108"/>
    <w:rsid w:val="00870A69"/>
    <w:rsid w:val="00871784"/>
    <w:rsid w:val="00873D20"/>
    <w:rsid w:val="008740DF"/>
    <w:rsid w:val="0087412E"/>
    <w:rsid w:val="00875107"/>
    <w:rsid w:val="00875439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A0C44"/>
    <w:rsid w:val="008A0E16"/>
    <w:rsid w:val="008A26AA"/>
    <w:rsid w:val="008A35BD"/>
    <w:rsid w:val="008A41EC"/>
    <w:rsid w:val="008A449E"/>
    <w:rsid w:val="008A545B"/>
    <w:rsid w:val="008B142F"/>
    <w:rsid w:val="008B1520"/>
    <w:rsid w:val="008B5B96"/>
    <w:rsid w:val="008B5EDF"/>
    <w:rsid w:val="008B5FBC"/>
    <w:rsid w:val="008B636F"/>
    <w:rsid w:val="008B77C0"/>
    <w:rsid w:val="008C02DB"/>
    <w:rsid w:val="008C2F1D"/>
    <w:rsid w:val="008C3902"/>
    <w:rsid w:val="008C5E24"/>
    <w:rsid w:val="008C6C10"/>
    <w:rsid w:val="008C6E59"/>
    <w:rsid w:val="008D2BC2"/>
    <w:rsid w:val="008D3986"/>
    <w:rsid w:val="008D3CA6"/>
    <w:rsid w:val="008D4505"/>
    <w:rsid w:val="008D52EF"/>
    <w:rsid w:val="008D5311"/>
    <w:rsid w:val="008D72B7"/>
    <w:rsid w:val="008D7BA7"/>
    <w:rsid w:val="008E0703"/>
    <w:rsid w:val="008E1776"/>
    <w:rsid w:val="008E28C9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8F791E"/>
    <w:rsid w:val="00900270"/>
    <w:rsid w:val="00900E05"/>
    <w:rsid w:val="00900F52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2F5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4018E"/>
    <w:rsid w:val="00940754"/>
    <w:rsid w:val="0094650D"/>
    <w:rsid w:val="00946EAD"/>
    <w:rsid w:val="00947263"/>
    <w:rsid w:val="0095107F"/>
    <w:rsid w:val="009512C3"/>
    <w:rsid w:val="00951F6D"/>
    <w:rsid w:val="00954AC6"/>
    <w:rsid w:val="00954CA0"/>
    <w:rsid w:val="00955D4A"/>
    <w:rsid w:val="00960C58"/>
    <w:rsid w:val="009612A6"/>
    <w:rsid w:val="009628A9"/>
    <w:rsid w:val="00962B04"/>
    <w:rsid w:val="0096577D"/>
    <w:rsid w:val="00966780"/>
    <w:rsid w:val="00971133"/>
    <w:rsid w:val="0097115F"/>
    <w:rsid w:val="009714B6"/>
    <w:rsid w:val="009721AD"/>
    <w:rsid w:val="00974179"/>
    <w:rsid w:val="009745EF"/>
    <w:rsid w:val="00974AFD"/>
    <w:rsid w:val="00974DFA"/>
    <w:rsid w:val="009755E7"/>
    <w:rsid w:val="009765E1"/>
    <w:rsid w:val="00976813"/>
    <w:rsid w:val="009775FE"/>
    <w:rsid w:val="00977ABC"/>
    <w:rsid w:val="00977E45"/>
    <w:rsid w:val="0098077F"/>
    <w:rsid w:val="0098097E"/>
    <w:rsid w:val="009812B6"/>
    <w:rsid w:val="00985906"/>
    <w:rsid w:val="009873F0"/>
    <w:rsid w:val="009903C5"/>
    <w:rsid w:val="009914A7"/>
    <w:rsid w:val="0099378D"/>
    <w:rsid w:val="00993DF3"/>
    <w:rsid w:val="00994250"/>
    <w:rsid w:val="009944D3"/>
    <w:rsid w:val="009977DB"/>
    <w:rsid w:val="009A02E9"/>
    <w:rsid w:val="009A033E"/>
    <w:rsid w:val="009A1955"/>
    <w:rsid w:val="009A1F2D"/>
    <w:rsid w:val="009A2D2D"/>
    <w:rsid w:val="009A3218"/>
    <w:rsid w:val="009B0BA7"/>
    <w:rsid w:val="009B1752"/>
    <w:rsid w:val="009B2B49"/>
    <w:rsid w:val="009B39CE"/>
    <w:rsid w:val="009B4298"/>
    <w:rsid w:val="009B4773"/>
    <w:rsid w:val="009B479F"/>
    <w:rsid w:val="009B546D"/>
    <w:rsid w:val="009B6185"/>
    <w:rsid w:val="009B66AC"/>
    <w:rsid w:val="009B741D"/>
    <w:rsid w:val="009B748F"/>
    <w:rsid w:val="009B79E9"/>
    <w:rsid w:val="009B7AEC"/>
    <w:rsid w:val="009C0975"/>
    <w:rsid w:val="009C0FFE"/>
    <w:rsid w:val="009C2014"/>
    <w:rsid w:val="009C3BF9"/>
    <w:rsid w:val="009C4BB4"/>
    <w:rsid w:val="009C57B0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28A4"/>
    <w:rsid w:val="009E372D"/>
    <w:rsid w:val="009E63F3"/>
    <w:rsid w:val="009E78B8"/>
    <w:rsid w:val="009E7907"/>
    <w:rsid w:val="009F0600"/>
    <w:rsid w:val="009F09AB"/>
    <w:rsid w:val="009F0D10"/>
    <w:rsid w:val="009F3022"/>
    <w:rsid w:val="009F43FD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4651"/>
    <w:rsid w:val="00A25DD8"/>
    <w:rsid w:val="00A2701F"/>
    <w:rsid w:val="00A275A0"/>
    <w:rsid w:val="00A279C3"/>
    <w:rsid w:val="00A305F7"/>
    <w:rsid w:val="00A32B53"/>
    <w:rsid w:val="00A33F16"/>
    <w:rsid w:val="00A34976"/>
    <w:rsid w:val="00A35A99"/>
    <w:rsid w:val="00A37259"/>
    <w:rsid w:val="00A4130D"/>
    <w:rsid w:val="00A45E91"/>
    <w:rsid w:val="00A51986"/>
    <w:rsid w:val="00A52353"/>
    <w:rsid w:val="00A52DE1"/>
    <w:rsid w:val="00A54467"/>
    <w:rsid w:val="00A55990"/>
    <w:rsid w:val="00A61AD1"/>
    <w:rsid w:val="00A61F53"/>
    <w:rsid w:val="00A627DF"/>
    <w:rsid w:val="00A6384C"/>
    <w:rsid w:val="00A648F5"/>
    <w:rsid w:val="00A650DF"/>
    <w:rsid w:val="00A66220"/>
    <w:rsid w:val="00A66FB8"/>
    <w:rsid w:val="00A66FDD"/>
    <w:rsid w:val="00A7124E"/>
    <w:rsid w:val="00A731D6"/>
    <w:rsid w:val="00A738F4"/>
    <w:rsid w:val="00A750C7"/>
    <w:rsid w:val="00A7566D"/>
    <w:rsid w:val="00A75BF0"/>
    <w:rsid w:val="00A77C82"/>
    <w:rsid w:val="00A80EDC"/>
    <w:rsid w:val="00A81BE2"/>
    <w:rsid w:val="00A84082"/>
    <w:rsid w:val="00A849D1"/>
    <w:rsid w:val="00A8635A"/>
    <w:rsid w:val="00A91706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95A"/>
    <w:rsid w:val="00AB4FEF"/>
    <w:rsid w:val="00AB57B3"/>
    <w:rsid w:val="00AB636C"/>
    <w:rsid w:val="00AB6CA4"/>
    <w:rsid w:val="00AB7750"/>
    <w:rsid w:val="00AB79AD"/>
    <w:rsid w:val="00AB7DF7"/>
    <w:rsid w:val="00AC1E3A"/>
    <w:rsid w:val="00AC1E83"/>
    <w:rsid w:val="00AC3CF9"/>
    <w:rsid w:val="00AC5EBA"/>
    <w:rsid w:val="00AC7FB2"/>
    <w:rsid w:val="00AD040B"/>
    <w:rsid w:val="00AD1DF2"/>
    <w:rsid w:val="00AD22E1"/>
    <w:rsid w:val="00AD256D"/>
    <w:rsid w:val="00AD38B5"/>
    <w:rsid w:val="00AD3EE3"/>
    <w:rsid w:val="00AD3EF4"/>
    <w:rsid w:val="00AD459F"/>
    <w:rsid w:val="00AD5F2A"/>
    <w:rsid w:val="00AE09AE"/>
    <w:rsid w:val="00AE15DC"/>
    <w:rsid w:val="00AE24EC"/>
    <w:rsid w:val="00AE298D"/>
    <w:rsid w:val="00AE462F"/>
    <w:rsid w:val="00AE5AD4"/>
    <w:rsid w:val="00AE6589"/>
    <w:rsid w:val="00AE7B13"/>
    <w:rsid w:val="00AF2041"/>
    <w:rsid w:val="00AF22A4"/>
    <w:rsid w:val="00AF333B"/>
    <w:rsid w:val="00AF37D9"/>
    <w:rsid w:val="00AF46D5"/>
    <w:rsid w:val="00AF592C"/>
    <w:rsid w:val="00AF5C4F"/>
    <w:rsid w:val="00AF5E0F"/>
    <w:rsid w:val="00AF682C"/>
    <w:rsid w:val="00AF6882"/>
    <w:rsid w:val="00AF7AE2"/>
    <w:rsid w:val="00AF7AF2"/>
    <w:rsid w:val="00AF7F07"/>
    <w:rsid w:val="00B00B42"/>
    <w:rsid w:val="00B00E78"/>
    <w:rsid w:val="00B01F55"/>
    <w:rsid w:val="00B101D6"/>
    <w:rsid w:val="00B11952"/>
    <w:rsid w:val="00B137FF"/>
    <w:rsid w:val="00B1402D"/>
    <w:rsid w:val="00B146C7"/>
    <w:rsid w:val="00B15AA3"/>
    <w:rsid w:val="00B1612F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3522E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542D"/>
    <w:rsid w:val="00B57D72"/>
    <w:rsid w:val="00B60123"/>
    <w:rsid w:val="00B6108A"/>
    <w:rsid w:val="00B616FA"/>
    <w:rsid w:val="00B61B18"/>
    <w:rsid w:val="00B62F2C"/>
    <w:rsid w:val="00B636DF"/>
    <w:rsid w:val="00B65864"/>
    <w:rsid w:val="00B65F7A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E92"/>
    <w:rsid w:val="00B81FDF"/>
    <w:rsid w:val="00B82A27"/>
    <w:rsid w:val="00B82FA9"/>
    <w:rsid w:val="00B83041"/>
    <w:rsid w:val="00B8387A"/>
    <w:rsid w:val="00B84EF5"/>
    <w:rsid w:val="00B856B4"/>
    <w:rsid w:val="00B85FE8"/>
    <w:rsid w:val="00B86919"/>
    <w:rsid w:val="00B869CF"/>
    <w:rsid w:val="00B90F76"/>
    <w:rsid w:val="00B91C94"/>
    <w:rsid w:val="00B91F6D"/>
    <w:rsid w:val="00B92C1B"/>
    <w:rsid w:val="00B94018"/>
    <w:rsid w:val="00B94E71"/>
    <w:rsid w:val="00B95577"/>
    <w:rsid w:val="00B9641D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DDE"/>
    <w:rsid w:val="00BC000B"/>
    <w:rsid w:val="00BC065B"/>
    <w:rsid w:val="00BC146C"/>
    <w:rsid w:val="00BC4BF0"/>
    <w:rsid w:val="00BC61CE"/>
    <w:rsid w:val="00BD25B3"/>
    <w:rsid w:val="00BD325B"/>
    <w:rsid w:val="00BD49AE"/>
    <w:rsid w:val="00BD5193"/>
    <w:rsid w:val="00BD5219"/>
    <w:rsid w:val="00BD769B"/>
    <w:rsid w:val="00BD7E2B"/>
    <w:rsid w:val="00BE0966"/>
    <w:rsid w:val="00BE107D"/>
    <w:rsid w:val="00BE1D7A"/>
    <w:rsid w:val="00BE1D7C"/>
    <w:rsid w:val="00BE3D10"/>
    <w:rsid w:val="00BE497B"/>
    <w:rsid w:val="00BE571B"/>
    <w:rsid w:val="00BE70E1"/>
    <w:rsid w:val="00BE7448"/>
    <w:rsid w:val="00BF04B9"/>
    <w:rsid w:val="00BF0CB9"/>
    <w:rsid w:val="00BF2A19"/>
    <w:rsid w:val="00BF42A4"/>
    <w:rsid w:val="00BF51E6"/>
    <w:rsid w:val="00BF5628"/>
    <w:rsid w:val="00BF622A"/>
    <w:rsid w:val="00BF6350"/>
    <w:rsid w:val="00BF6E37"/>
    <w:rsid w:val="00BF6FEC"/>
    <w:rsid w:val="00BF7591"/>
    <w:rsid w:val="00C00182"/>
    <w:rsid w:val="00C00E73"/>
    <w:rsid w:val="00C011AC"/>
    <w:rsid w:val="00C04265"/>
    <w:rsid w:val="00C07B5B"/>
    <w:rsid w:val="00C11713"/>
    <w:rsid w:val="00C12A83"/>
    <w:rsid w:val="00C12D25"/>
    <w:rsid w:val="00C130FA"/>
    <w:rsid w:val="00C14EE1"/>
    <w:rsid w:val="00C175C4"/>
    <w:rsid w:val="00C17F2B"/>
    <w:rsid w:val="00C17F91"/>
    <w:rsid w:val="00C20839"/>
    <w:rsid w:val="00C20BB3"/>
    <w:rsid w:val="00C216F8"/>
    <w:rsid w:val="00C2224D"/>
    <w:rsid w:val="00C227C0"/>
    <w:rsid w:val="00C22E95"/>
    <w:rsid w:val="00C26226"/>
    <w:rsid w:val="00C27563"/>
    <w:rsid w:val="00C30BA4"/>
    <w:rsid w:val="00C313B3"/>
    <w:rsid w:val="00C318BC"/>
    <w:rsid w:val="00C33890"/>
    <w:rsid w:val="00C338D0"/>
    <w:rsid w:val="00C33B25"/>
    <w:rsid w:val="00C350ED"/>
    <w:rsid w:val="00C37328"/>
    <w:rsid w:val="00C43203"/>
    <w:rsid w:val="00C45171"/>
    <w:rsid w:val="00C467DB"/>
    <w:rsid w:val="00C47247"/>
    <w:rsid w:val="00C5059B"/>
    <w:rsid w:val="00C50800"/>
    <w:rsid w:val="00C5106E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35BA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87BDF"/>
    <w:rsid w:val="00C91658"/>
    <w:rsid w:val="00C93255"/>
    <w:rsid w:val="00C9376B"/>
    <w:rsid w:val="00C9389C"/>
    <w:rsid w:val="00C947F7"/>
    <w:rsid w:val="00C97834"/>
    <w:rsid w:val="00CA08B3"/>
    <w:rsid w:val="00CA16F5"/>
    <w:rsid w:val="00CA4B6D"/>
    <w:rsid w:val="00CA509A"/>
    <w:rsid w:val="00CA64FD"/>
    <w:rsid w:val="00CB1043"/>
    <w:rsid w:val="00CB11CC"/>
    <w:rsid w:val="00CB3E54"/>
    <w:rsid w:val="00CB532B"/>
    <w:rsid w:val="00CB609A"/>
    <w:rsid w:val="00CC00D5"/>
    <w:rsid w:val="00CC0252"/>
    <w:rsid w:val="00CC3367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07F6"/>
    <w:rsid w:val="00D01931"/>
    <w:rsid w:val="00D03A93"/>
    <w:rsid w:val="00D06532"/>
    <w:rsid w:val="00D0725D"/>
    <w:rsid w:val="00D07BEE"/>
    <w:rsid w:val="00D1239C"/>
    <w:rsid w:val="00D12B31"/>
    <w:rsid w:val="00D1398D"/>
    <w:rsid w:val="00D13A6C"/>
    <w:rsid w:val="00D14184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26B66"/>
    <w:rsid w:val="00D27518"/>
    <w:rsid w:val="00D312EB"/>
    <w:rsid w:val="00D3169A"/>
    <w:rsid w:val="00D32181"/>
    <w:rsid w:val="00D32546"/>
    <w:rsid w:val="00D3440C"/>
    <w:rsid w:val="00D37804"/>
    <w:rsid w:val="00D37955"/>
    <w:rsid w:val="00D41BF4"/>
    <w:rsid w:val="00D42601"/>
    <w:rsid w:val="00D43FCC"/>
    <w:rsid w:val="00D45535"/>
    <w:rsid w:val="00D45CD2"/>
    <w:rsid w:val="00D47306"/>
    <w:rsid w:val="00D4743D"/>
    <w:rsid w:val="00D50696"/>
    <w:rsid w:val="00D517B1"/>
    <w:rsid w:val="00D52365"/>
    <w:rsid w:val="00D532FB"/>
    <w:rsid w:val="00D55188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7F6"/>
    <w:rsid w:val="00D75D2D"/>
    <w:rsid w:val="00D77510"/>
    <w:rsid w:val="00D77B22"/>
    <w:rsid w:val="00D77D34"/>
    <w:rsid w:val="00D808A2"/>
    <w:rsid w:val="00D82133"/>
    <w:rsid w:val="00D8441D"/>
    <w:rsid w:val="00D86ED7"/>
    <w:rsid w:val="00D87570"/>
    <w:rsid w:val="00D87959"/>
    <w:rsid w:val="00D92EA9"/>
    <w:rsid w:val="00D93D29"/>
    <w:rsid w:val="00D94088"/>
    <w:rsid w:val="00D946DD"/>
    <w:rsid w:val="00D9756A"/>
    <w:rsid w:val="00D97E95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0897"/>
    <w:rsid w:val="00DB1727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C09BC"/>
    <w:rsid w:val="00DC0ACB"/>
    <w:rsid w:val="00DC0B4E"/>
    <w:rsid w:val="00DC0BC5"/>
    <w:rsid w:val="00DC0D36"/>
    <w:rsid w:val="00DC1CC1"/>
    <w:rsid w:val="00DC250F"/>
    <w:rsid w:val="00DC3AD5"/>
    <w:rsid w:val="00DC4811"/>
    <w:rsid w:val="00DC61FC"/>
    <w:rsid w:val="00DC6891"/>
    <w:rsid w:val="00DC70B2"/>
    <w:rsid w:val="00DC7A97"/>
    <w:rsid w:val="00DD15FB"/>
    <w:rsid w:val="00DD3B9F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16E6"/>
    <w:rsid w:val="00E0232F"/>
    <w:rsid w:val="00E03667"/>
    <w:rsid w:val="00E06C51"/>
    <w:rsid w:val="00E07BFF"/>
    <w:rsid w:val="00E10A67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352C"/>
    <w:rsid w:val="00E2378D"/>
    <w:rsid w:val="00E265A4"/>
    <w:rsid w:val="00E267AA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46F5"/>
    <w:rsid w:val="00E4550F"/>
    <w:rsid w:val="00E471E4"/>
    <w:rsid w:val="00E47FF2"/>
    <w:rsid w:val="00E503B4"/>
    <w:rsid w:val="00E51FE1"/>
    <w:rsid w:val="00E52237"/>
    <w:rsid w:val="00E5232F"/>
    <w:rsid w:val="00E524AF"/>
    <w:rsid w:val="00E527D4"/>
    <w:rsid w:val="00E52E93"/>
    <w:rsid w:val="00E5598B"/>
    <w:rsid w:val="00E56113"/>
    <w:rsid w:val="00E56EB2"/>
    <w:rsid w:val="00E56EB3"/>
    <w:rsid w:val="00E577C0"/>
    <w:rsid w:val="00E57DF0"/>
    <w:rsid w:val="00E60956"/>
    <w:rsid w:val="00E64579"/>
    <w:rsid w:val="00E65FAB"/>
    <w:rsid w:val="00E66CC3"/>
    <w:rsid w:val="00E71388"/>
    <w:rsid w:val="00E7187F"/>
    <w:rsid w:val="00E726D0"/>
    <w:rsid w:val="00E73DF3"/>
    <w:rsid w:val="00E75F63"/>
    <w:rsid w:val="00E761F7"/>
    <w:rsid w:val="00E80F0A"/>
    <w:rsid w:val="00E81156"/>
    <w:rsid w:val="00E8178B"/>
    <w:rsid w:val="00E83373"/>
    <w:rsid w:val="00E837DA"/>
    <w:rsid w:val="00E83941"/>
    <w:rsid w:val="00E848DC"/>
    <w:rsid w:val="00E855A7"/>
    <w:rsid w:val="00E872D4"/>
    <w:rsid w:val="00E9089C"/>
    <w:rsid w:val="00E91EDC"/>
    <w:rsid w:val="00E921E7"/>
    <w:rsid w:val="00E922E7"/>
    <w:rsid w:val="00E92C8D"/>
    <w:rsid w:val="00E93FE6"/>
    <w:rsid w:val="00E95479"/>
    <w:rsid w:val="00E962C3"/>
    <w:rsid w:val="00EA0533"/>
    <w:rsid w:val="00EA1655"/>
    <w:rsid w:val="00EA28D5"/>
    <w:rsid w:val="00EA3E4B"/>
    <w:rsid w:val="00EA41AC"/>
    <w:rsid w:val="00EA4344"/>
    <w:rsid w:val="00EA4FDB"/>
    <w:rsid w:val="00EA54A3"/>
    <w:rsid w:val="00EA636C"/>
    <w:rsid w:val="00EA68D6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272"/>
    <w:rsid w:val="00EC098F"/>
    <w:rsid w:val="00EC0F90"/>
    <w:rsid w:val="00EC101E"/>
    <w:rsid w:val="00EC78CC"/>
    <w:rsid w:val="00ED0B5D"/>
    <w:rsid w:val="00ED0C4C"/>
    <w:rsid w:val="00ED233B"/>
    <w:rsid w:val="00ED3855"/>
    <w:rsid w:val="00ED3950"/>
    <w:rsid w:val="00ED42FF"/>
    <w:rsid w:val="00ED61C7"/>
    <w:rsid w:val="00ED76BD"/>
    <w:rsid w:val="00ED7CDD"/>
    <w:rsid w:val="00EE0DE6"/>
    <w:rsid w:val="00EE15E2"/>
    <w:rsid w:val="00EE18C9"/>
    <w:rsid w:val="00EE2CFC"/>
    <w:rsid w:val="00EE63B6"/>
    <w:rsid w:val="00EE7406"/>
    <w:rsid w:val="00EF00DE"/>
    <w:rsid w:val="00EF010B"/>
    <w:rsid w:val="00EF0B27"/>
    <w:rsid w:val="00EF30C7"/>
    <w:rsid w:val="00EF5631"/>
    <w:rsid w:val="00EF7714"/>
    <w:rsid w:val="00F00278"/>
    <w:rsid w:val="00F0136E"/>
    <w:rsid w:val="00F01D25"/>
    <w:rsid w:val="00F02601"/>
    <w:rsid w:val="00F02C79"/>
    <w:rsid w:val="00F04CD6"/>
    <w:rsid w:val="00F06EDC"/>
    <w:rsid w:val="00F0791A"/>
    <w:rsid w:val="00F13B9A"/>
    <w:rsid w:val="00F13ECF"/>
    <w:rsid w:val="00F15A17"/>
    <w:rsid w:val="00F15E58"/>
    <w:rsid w:val="00F1680C"/>
    <w:rsid w:val="00F22144"/>
    <w:rsid w:val="00F22AB4"/>
    <w:rsid w:val="00F23B07"/>
    <w:rsid w:val="00F2528F"/>
    <w:rsid w:val="00F259C9"/>
    <w:rsid w:val="00F25D7E"/>
    <w:rsid w:val="00F27E73"/>
    <w:rsid w:val="00F3068B"/>
    <w:rsid w:val="00F31762"/>
    <w:rsid w:val="00F3532D"/>
    <w:rsid w:val="00F36522"/>
    <w:rsid w:val="00F37241"/>
    <w:rsid w:val="00F4250F"/>
    <w:rsid w:val="00F42FA5"/>
    <w:rsid w:val="00F44065"/>
    <w:rsid w:val="00F4416F"/>
    <w:rsid w:val="00F45450"/>
    <w:rsid w:val="00F459C1"/>
    <w:rsid w:val="00F46102"/>
    <w:rsid w:val="00F47325"/>
    <w:rsid w:val="00F52CE4"/>
    <w:rsid w:val="00F539F5"/>
    <w:rsid w:val="00F53CA6"/>
    <w:rsid w:val="00F5437D"/>
    <w:rsid w:val="00F54C33"/>
    <w:rsid w:val="00F5575D"/>
    <w:rsid w:val="00F5581E"/>
    <w:rsid w:val="00F55ABE"/>
    <w:rsid w:val="00F6190D"/>
    <w:rsid w:val="00F61E99"/>
    <w:rsid w:val="00F6248A"/>
    <w:rsid w:val="00F62A85"/>
    <w:rsid w:val="00F63E1E"/>
    <w:rsid w:val="00F642EA"/>
    <w:rsid w:val="00F7237A"/>
    <w:rsid w:val="00F723C9"/>
    <w:rsid w:val="00F72AD6"/>
    <w:rsid w:val="00F76D2A"/>
    <w:rsid w:val="00F76EC6"/>
    <w:rsid w:val="00F76F23"/>
    <w:rsid w:val="00F81B80"/>
    <w:rsid w:val="00F837EB"/>
    <w:rsid w:val="00F839C4"/>
    <w:rsid w:val="00F83F6E"/>
    <w:rsid w:val="00F854DA"/>
    <w:rsid w:val="00F85A16"/>
    <w:rsid w:val="00F8603B"/>
    <w:rsid w:val="00F865D9"/>
    <w:rsid w:val="00F874FF"/>
    <w:rsid w:val="00F90D18"/>
    <w:rsid w:val="00F92A93"/>
    <w:rsid w:val="00F95D96"/>
    <w:rsid w:val="00F96C0B"/>
    <w:rsid w:val="00F97E24"/>
    <w:rsid w:val="00FA1FF8"/>
    <w:rsid w:val="00FA2671"/>
    <w:rsid w:val="00FA32DC"/>
    <w:rsid w:val="00FA33B4"/>
    <w:rsid w:val="00FA3924"/>
    <w:rsid w:val="00FA39DD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57A"/>
    <w:rsid w:val="00FB5743"/>
    <w:rsid w:val="00FB5D27"/>
    <w:rsid w:val="00FB6661"/>
    <w:rsid w:val="00FB76BB"/>
    <w:rsid w:val="00FB79E8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E3A"/>
    <w:rsid w:val="00FF5068"/>
    <w:rsid w:val="00FF698E"/>
    <w:rsid w:val="00FF7530"/>
    <w:rsid w:val="00FF7F12"/>
    <w:rsid w:val="0235FCC3"/>
    <w:rsid w:val="03BE2C73"/>
    <w:rsid w:val="03CA5DC6"/>
    <w:rsid w:val="04C573AB"/>
    <w:rsid w:val="05F047A3"/>
    <w:rsid w:val="07871244"/>
    <w:rsid w:val="07A85432"/>
    <w:rsid w:val="0BD9AA5C"/>
    <w:rsid w:val="0CDFD693"/>
    <w:rsid w:val="0F2E61A0"/>
    <w:rsid w:val="124AC06A"/>
    <w:rsid w:val="12E65F7C"/>
    <w:rsid w:val="12FDE85D"/>
    <w:rsid w:val="134CEDD1"/>
    <w:rsid w:val="14677EEB"/>
    <w:rsid w:val="185F4DE4"/>
    <w:rsid w:val="193D6C63"/>
    <w:rsid w:val="1A4B7F47"/>
    <w:rsid w:val="1B561F97"/>
    <w:rsid w:val="1B8605EA"/>
    <w:rsid w:val="1CF91E94"/>
    <w:rsid w:val="1DAE3107"/>
    <w:rsid w:val="1E10490F"/>
    <w:rsid w:val="1F655E61"/>
    <w:rsid w:val="1FDD3272"/>
    <w:rsid w:val="20D447C7"/>
    <w:rsid w:val="2127B706"/>
    <w:rsid w:val="21EFBB0C"/>
    <w:rsid w:val="220FACA0"/>
    <w:rsid w:val="23912475"/>
    <w:rsid w:val="25A9B2A5"/>
    <w:rsid w:val="25D0FF04"/>
    <w:rsid w:val="2627908E"/>
    <w:rsid w:val="2815B745"/>
    <w:rsid w:val="28F04068"/>
    <w:rsid w:val="292CF5E7"/>
    <w:rsid w:val="2EC03D72"/>
    <w:rsid w:val="2F836FB1"/>
    <w:rsid w:val="3522142D"/>
    <w:rsid w:val="36156D22"/>
    <w:rsid w:val="395FD87B"/>
    <w:rsid w:val="3AA35870"/>
    <w:rsid w:val="3B1553F9"/>
    <w:rsid w:val="3B46B976"/>
    <w:rsid w:val="3CE47C57"/>
    <w:rsid w:val="3D1D70A5"/>
    <w:rsid w:val="3D84C6E3"/>
    <w:rsid w:val="3F940B5E"/>
    <w:rsid w:val="4121CE9E"/>
    <w:rsid w:val="41A6E07A"/>
    <w:rsid w:val="46633BAA"/>
    <w:rsid w:val="49C52F14"/>
    <w:rsid w:val="4BB6E0B8"/>
    <w:rsid w:val="4D025D5E"/>
    <w:rsid w:val="4D23DC9A"/>
    <w:rsid w:val="54052E31"/>
    <w:rsid w:val="557BBACA"/>
    <w:rsid w:val="57BCB06C"/>
    <w:rsid w:val="5947D6C0"/>
    <w:rsid w:val="5F25CD9A"/>
    <w:rsid w:val="5F9B5DEC"/>
    <w:rsid w:val="60066B6D"/>
    <w:rsid w:val="60CB8527"/>
    <w:rsid w:val="6316E09C"/>
    <w:rsid w:val="6451D013"/>
    <w:rsid w:val="64B49E00"/>
    <w:rsid w:val="659E903B"/>
    <w:rsid w:val="65F152BC"/>
    <w:rsid w:val="67891C79"/>
    <w:rsid w:val="68671FFF"/>
    <w:rsid w:val="69268BCC"/>
    <w:rsid w:val="6C1A5B1A"/>
    <w:rsid w:val="6C6CF007"/>
    <w:rsid w:val="703EBAC8"/>
    <w:rsid w:val="7048544D"/>
    <w:rsid w:val="71FEE325"/>
    <w:rsid w:val="75CE7159"/>
    <w:rsid w:val="762733EB"/>
    <w:rsid w:val="768399B6"/>
    <w:rsid w:val="76F152F3"/>
    <w:rsid w:val="7BA2081C"/>
    <w:rsid w:val="7CDBD432"/>
    <w:rsid w:val="7CECBB02"/>
    <w:rsid w:val="7EA9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DD3F4"/>
  <w15:chartTrackingRefBased/>
  <w15:docId w15:val="{832308AA-4749-458C-8426-DFBA4CB8B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G Times (W1)" w:hAnsi="CG Times (W1)" w:eastAsia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styleId="IndentOne" w:customStyle="1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color="auto" w:sz="6" w:space="1"/>
        <w:between w:val="single" w:color="auto" w:sz="6" w:space="1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color="auto" w:sz="6" w:space="1"/>
        <w:between w:val="single" w:color="auto" w:sz="6" w:space="1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styleId="TableSingle" w:customStyle="1">
    <w:name w:val="Table Single"/>
    <w:basedOn w:val="Normal"/>
    <w:pPr>
      <w:pBdr>
        <w:bottom w:val="single" w:color="auto" w:sz="6" w:space="1"/>
        <w:between w:val="single" w:color="auto" w:sz="6" w:space="1"/>
      </w:pBdr>
      <w:spacing w:after="120" w:line="120" w:lineRule="exact"/>
    </w:pPr>
    <w:rPr>
      <w:rFonts w:ascii="Arial" w:hAnsi="Arial"/>
    </w:rPr>
  </w:style>
  <w:style w:type="paragraph" w:styleId="TableDouble" w:customStyle="1">
    <w:name w:val="Table Double"/>
    <w:basedOn w:val="Normal"/>
    <w:pPr>
      <w:pBdr>
        <w:bottom w:val="double" w:color="auto" w:sz="6" w:space="1"/>
        <w:between w:val="double" w:color="auto" w:sz="6" w:space="1"/>
      </w:pBdr>
      <w:spacing w:after="120" w:line="120" w:lineRule="exact"/>
    </w:pPr>
  </w:style>
  <w:style w:type="paragraph" w:styleId="ReduceSingle" w:customStyle="1">
    <w:name w:val="Reduce Single"/>
    <w:basedOn w:val="Normal"/>
    <w:pPr>
      <w:pBdr>
        <w:bottom w:val="single" w:color="auto" w:sz="6" w:space="1"/>
        <w:between w:val="single" w:color="auto" w:sz="6" w:space="1"/>
      </w:pBdr>
      <w:spacing w:after="60" w:line="60" w:lineRule="exact"/>
    </w:pPr>
  </w:style>
  <w:style w:type="paragraph" w:styleId="ReduceDouble" w:customStyle="1">
    <w:name w:val="Reduce Double"/>
    <w:basedOn w:val="Normal"/>
    <w:pPr>
      <w:pBdr>
        <w:bottom w:val="double" w:color="auto" w:sz="6" w:space="1"/>
        <w:between w:val="double" w:color="auto" w:sz="6" w:space="1"/>
      </w:pBdr>
      <w:spacing w:after="60" w:line="60" w:lineRule="exact"/>
    </w:pPr>
  </w:style>
  <w:style w:type="paragraph" w:styleId="ReduceLine" w:customStyle="1">
    <w:name w:val="Reduce Line"/>
    <w:basedOn w:val="Normal"/>
    <w:pPr>
      <w:spacing w:after="60" w:line="60" w:lineRule="exact"/>
    </w:pPr>
  </w:style>
  <w:style w:type="paragraph" w:styleId="Address" w:customStyle="1">
    <w:name w:val="Address"/>
    <w:basedOn w:val="Normal"/>
  </w:style>
  <w:style w:type="paragraph" w:styleId="Reference" w:customStyle="1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styleId="ResponseText" w:customStyle="1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7D39A5"/>
    <w:pPr>
      <w:numPr>
        <w:numId w:val="12"/>
      </w:numPr>
      <w:spacing w:before="60" w:after="60" w:line="240" w:lineRule="atLeast"/>
    </w:pPr>
    <w:rPr>
      <w:lang w:val="en-ZA"/>
    </w:rPr>
  </w:style>
  <w:style w:type="character" w:styleId="ListBulletChar" w:customStyle="1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hAnsi="Courier New" w:eastAsia="Times New Roman" w:cs="Courier New"/>
      <w:sz w:val="20"/>
      <w:szCs w:val="20"/>
    </w:rPr>
  </w:style>
  <w:style w:type="numbering" w:styleId="StyleBulleted" w:customStyle="1">
    <w:name w:val="Style Bulleted"/>
    <w:basedOn w:val="NoList"/>
    <w:rsid w:val="00381339"/>
    <w:pPr>
      <w:numPr>
        <w:numId w:val="3"/>
      </w:numPr>
    </w:pPr>
  </w:style>
  <w:style w:type="character" w:styleId="Heading3Char" w:customStyle="1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styleId="Heading4Char" w:customStyle="1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styleId="Heading1Char1" w:customStyle="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styleId="NormalIndentChar" w:customStyle="1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styleId="StyleOutlinenumbered" w:customStyle="1">
    <w:name w:val="Style Outline numbered"/>
    <w:basedOn w:val="NoList"/>
    <w:rsid w:val="00CB609A"/>
    <w:pPr>
      <w:numPr>
        <w:numId w:val="6"/>
      </w:numPr>
    </w:pPr>
  </w:style>
  <w:style w:type="character" w:styleId="FooterChar" w:customStyle="1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styleId="CommentTextChar" w:customStyle="1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styleId="CommentSubjectChar" w:customStyle="1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FA33B4"/>
    <w:rPr>
      <w:rFonts w:ascii="Verdana" w:hAnsi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1.png" Id="rId13" /><Relationship Type="http://schemas.openxmlformats.org/officeDocument/2006/relationships/image" Target="media/image6.png" Id="rId1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styles" Target="styles.xml" Id="rId7" /><Relationship Type="http://schemas.openxmlformats.org/officeDocument/2006/relationships/hyperlink" Target="https://graingerplc.atlassian.net/jira/dashboards/10150" TargetMode="External" Id="rId12" /><Relationship Type="http://schemas.openxmlformats.org/officeDocument/2006/relationships/image" Target="media/image5.png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image" Target="media/image4.png" Id="rId16" /><Relationship Type="http://schemas.openxmlformats.org/officeDocument/2006/relationships/image" Target="media/image8.png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footer" Target="footer2.xml" Id="rId24" /><Relationship Type="http://schemas.openxmlformats.org/officeDocument/2006/relationships/customXml" Target="../customXml/item5.xml" Id="rId5" /><Relationship Type="http://schemas.openxmlformats.org/officeDocument/2006/relationships/image" Target="media/image3.png" Id="rId15" /><Relationship Type="http://schemas.openxmlformats.org/officeDocument/2006/relationships/header" Target="header2.xml" Id="rId23" /><Relationship Type="http://schemas.openxmlformats.org/officeDocument/2006/relationships/footnotes" Target="footnotes.xml" Id="rId10" /><Relationship Type="http://schemas.openxmlformats.org/officeDocument/2006/relationships/image" Target="media/image7.png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2.png" Id="rId14" /><Relationship Type="http://schemas.openxmlformats.org/officeDocument/2006/relationships/footer" Target="footer1.xml" Id="rId22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8658CC-3A85-4AD3-9FF7-C2F9561F6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AC66E1F7-F275-4C36-9B3E-4BA4D3913CF3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PM Review Template.dotx</ap:Template>
  <ap:Application>Microsoft Word for the web</ap:Application>
  <ap:DocSecurity>4</ap:DocSecurity>
  <ap:ScaleCrop>false</ap:ScaleCrop>
  <ap:Manager>Version 1.0</ap:Manager>
  <ap:Company>Open Box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of Tenancy</dc:title>
  <dc:subject>Progress Report</dc:subject>
  <dc:creator>Shelley Bolle-Botsis</dc:creator>
  <cp:keywords/>
  <dc:description/>
  <cp:lastModifiedBy>Sam Duncan</cp:lastModifiedBy>
  <cp:revision>283</cp:revision>
  <cp:lastPrinted>2023-11-15T19:36:00Z</cp:lastPrinted>
  <dcterms:created xsi:type="dcterms:W3CDTF">2023-05-03T09:06:00Z</dcterms:created>
  <dcterms:modified xsi:type="dcterms:W3CDTF">2023-11-15T09:54:52Z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