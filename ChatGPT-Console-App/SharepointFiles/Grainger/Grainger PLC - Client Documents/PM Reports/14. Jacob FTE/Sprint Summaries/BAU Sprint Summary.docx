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A4B0B" w14:textId="77777777" w:rsidR="002240D6" w:rsidRPr="00A8752B" w:rsidRDefault="002240D6">
      <w:pPr>
        <w:pStyle w:val="NormalIndent"/>
      </w:pPr>
    </w:p>
    <w:p w14:paraId="533DD28A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05C2E78E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2139E9E3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45CE5EE4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191B17DD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3F6F3441" w14:textId="77777777" w:rsidR="002240D6" w:rsidRPr="00A8752B" w:rsidRDefault="002240D6">
      <w:pPr>
        <w:pStyle w:val="NormalIndent"/>
        <w:rPr>
          <w:rFonts w:ascii="Times New Roman" w:hAnsi="Times New Roman"/>
          <w:noProof/>
        </w:rPr>
      </w:pPr>
    </w:p>
    <w:p w14:paraId="28347995" w14:textId="747B0E1F" w:rsidR="000E6779" w:rsidRPr="0014402D" w:rsidRDefault="007130A3" w:rsidP="00005766">
      <w:pPr>
        <w:pStyle w:val="NormalIndent"/>
        <w:spacing w:after="0"/>
        <w:rPr>
          <w:rFonts w:cs="Arial"/>
          <w:noProof/>
          <w:color w:val="7F7F7F"/>
          <w:sz w:val="44"/>
          <w:szCs w:val="44"/>
        </w:rPr>
      </w:pPr>
      <w:r>
        <w:rPr>
          <w:rFonts w:cs="Arial"/>
          <w:iCs/>
          <w:noProof/>
          <w:color w:val="7F7F7F"/>
          <w:sz w:val="44"/>
          <w:szCs w:val="44"/>
        </w:rPr>
        <w:t>BAU Sprint Summary</w:t>
      </w:r>
    </w:p>
    <w:p w14:paraId="0029060D" w14:textId="77777777" w:rsidR="000E6779" w:rsidRPr="00A8752B" w:rsidRDefault="00BE15EC" w:rsidP="00005766">
      <w:pPr>
        <w:pStyle w:val="NormalIndent"/>
        <w:ind w:left="0"/>
        <w:rPr>
          <w:rFonts w:cs="Arial"/>
          <w:noProof/>
          <w:sz w:val="32"/>
        </w:rPr>
      </w:pPr>
      <w:r>
        <w:rPr>
          <w:noProof/>
        </w:rPr>
        <w:pict w14:anchorId="436EC71E">
          <v:group id="Group 58" o:spid="_x0000_s2050" style="position:absolute;margin-left:106.15pt;margin-top:288.75pt;width:302.25pt;height:10.5pt;z-index:-1;mso-position-horizontal-relative:page;mso-position-vertical-relative:page" coordorigin="9631,5450" coordsize="17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">
            <v:shape id="Freeform 91" o:spid="_x0000_s2051" style="position:absolute;left:9631;top:5450;width:1704;height:2;visibility:visible;mso-wrap-style:square;v-text-anchor:top" coordsize="17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" path="m,l1705,e" filled="f" strokecolor="#bdd626" strokeweight="2pt">
              <v:path arrowok="t" o:connecttype="custom" o:connectlocs="0,0;1705,0" o:connectangles="0,0"/>
            </v:shape>
            <w10:wrap anchorx="page" anchory="page"/>
          </v:group>
        </w:pict>
      </w:r>
    </w:p>
    <w:p w14:paraId="40D9C7B0" w14:textId="364FCFA0" w:rsidR="00C30A79" w:rsidRPr="00005766" w:rsidRDefault="007130A3" w:rsidP="00C30A79">
      <w:pPr>
        <w:pStyle w:val="NormalIndent"/>
        <w:spacing w:before="300" w:after="0"/>
        <w:rPr>
          <w:b/>
          <w:caps/>
          <w:color w:val="808080"/>
          <w:sz w:val="22"/>
        </w:rPr>
      </w:pPr>
      <w:r>
        <w:rPr>
          <w:b/>
          <w:caps/>
          <w:color w:val="808080"/>
          <w:sz w:val="22"/>
        </w:rPr>
        <w:t>Grainger plc</w:t>
      </w:r>
    </w:p>
    <w:p w14:paraId="7DCE6FCB" w14:textId="77F6307D" w:rsidR="00C30A79" w:rsidRPr="00005766" w:rsidRDefault="007130A3" w:rsidP="00C30A79">
      <w:pPr>
        <w:pStyle w:val="NormalIndent"/>
        <w:spacing w:after="0"/>
        <w:rPr>
          <w:caps/>
          <w:color w:val="808080"/>
          <w:sz w:val="22"/>
        </w:rPr>
      </w:pPr>
      <w:r>
        <w:rPr>
          <w:caps/>
          <w:color w:val="808080"/>
          <w:sz w:val="22"/>
        </w:rPr>
        <w:t>Sprint 5 14/10/24 – 11/11/24</w:t>
      </w:r>
    </w:p>
    <w:p w14:paraId="73A3CA8F" w14:textId="77777777" w:rsidR="00005766" w:rsidRPr="00A8752B" w:rsidRDefault="00005766">
      <w:pPr>
        <w:spacing w:line="240" w:lineRule="atLeast"/>
        <w:ind w:left="709"/>
        <w:rPr>
          <w:color w:val="808080"/>
          <w:sz w:val="24"/>
        </w:rPr>
      </w:pPr>
    </w:p>
    <w:p w14:paraId="6D9ECE0D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0053BD8A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279B1181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02FB4874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7D1729AF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7CA70A78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2F49A417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3728E1FE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3672ACBC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68596B81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497E3171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093BA661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06A810C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20E590D6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21F235AA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64017F04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2872A880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51B70D7E" w14:textId="77777777" w:rsidR="00A75B36" w:rsidRPr="00A8752B" w:rsidRDefault="00A75B36">
      <w:pPr>
        <w:spacing w:line="240" w:lineRule="atLeast"/>
        <w:ind w:left="709"/>
        <w:rPr>
          <w:color w:val="808080"/>
          <w:sz w:val="24"/>
        </w:rPr>
      </w:pPr>
    </w:p>
    <w:p w14:paraId="768D7030" w14:textId="77777777" w:rsidR="00A75B36" w:rsidRDefault="00A75B36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2B15E457" w14:textId="77777777" w:rsidR="00BE15EC" w:rsidRDefault="00BE15EC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01E59DAC" w14:textId="77777777" w:rsidR="00A75B36" w:rsidRDefault="00A75B36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60DE8E93" w14:textId="77777777" w:rsidR="00BE15EC" w:rsidRPr="00A8752B" w:rsidRDefault="00BE15EC" w:rsidP="003D0162">
      <w:pPr>
        <w:spacing w:line="240" w:lineRule="atLeast"/>
        <w:ind w:left="709"/>
        <w:jc w:val="right"/>
        <w:rPr>
          <w:color w:val="808080"/>
          <w:sz w:val="24"/>
        </w:rPr>
      </w:pPr>
    </w:p>
    <w:p w14:paraId="0C3F0222" w14:textId="77777777" w:rsidR="007145AB" w:rsidRPr="0014402D" w:rsidRDefault="00005766" w:rsidP="00005766">
      <w:pPr>
        <w:widowControl w:val="0"/>
        <w:tabs>
          <w:tab w:val="left" w:pos="426"/>
          <w:tab w:val="left" w:pos="709"/>
          <w:tab w:val="left" w:pos="993"/>
        </w:tabs>
        <w:adjustRightInd w:val="0"/>
        <w:jc w:val="both"/>
        <w:textAlignment w:val="baseline"/>
        <w:rPr>
          <w:color w:val="808080"/>
        </w:rPr>
      </w:pPr>
      <w:r>
        <w:rPr>
          <w:color w:val="808080"/>
        </w:rPr>
        <w:br w:type="page"/>
      </w:r>
      <w:r w:rsidR="007145AB" w:rsidRPr="0014402D">
        <w:rPr>
          <w:color w:val="808080"/>
          <w:sz w:val="36"/>
        </w:rPr>
        <w:lastRenderedPageBreak/>
        <w:t>Contents</w:t>
      </w:r>
    </w:p>
    <w:p w14:paraId="6841964F" w14:textId="77777777" w:rsidR="00CB609A" w:rsidRDefault="00005766">
      <w:pPr>
        <w:pStyle w:val="TOC1"/>
        <w:tabs>
          <w:tab w:val="left" w:pos="440"/>
          <w:tab w:val="right" w:leader="dot" w:pos="9061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  <w:lang w:val="en-US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38750677" w:history="1">
        <w:r w:rsidR="00CB609A" w:rsidRPr="003922E7">
          <w:rPr>
            <w:rStyle w:val="Hyperlink"/>
            <w:noProof/>
          </w:rPr>
          <w:t>1</w:t>
        </w:r>
        <w:r w:rsidR="00CB609A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  <w:lang w:val="en-US"/>
          </w:rPr>
          <w:tab/>
        </w:r>
        <w:r w:rsidR="00CB609A" w:rsidRPr="003922E7">
          <w:rPr>
            <w:rStyle w:val="Hyperlink"/>
            <w:noProof/>
          </w:rPr>
          <w:t>Introduction</w:t>
        </w:r>
        <w:r w:rsidR="00CB609A">
          <w:rPr>
            <w:noProof/>
            <w:webHidden/>
          </w:rPr>
          <w:tab/>
        </w:r>
        <w:r w:rsidR="00CB609A">
          <w:rPr>
            <w:noProof/>
            <w:webHidden/>
          </w:rPr>
          <w:fldChar w:fldCharType="begin"/>
        </w:r>
        <w:r w:rsidR="00CB609A">
          <w:rPr>
            <w:noProof/>
            <w:webHidden/>
          </w:rPr>
          <w:instrText xml:space="preserve"> PAGEREF _Toc138750677 \h </w:instrText>
        </w:r>
        <w:r w:rsidR="00CB609A">
          <w:rPr>
            <w:noProof/>
          </w:rPr>
        </w:r>
        <w:r w:rsidR="00CB609A">
          <w:rPr>
            <w:noProof/>
            <w:webHidden/>
          </w:rPr>
          <w:fldChar w:fldCharType="separate"/>
        </w:r>
        <w:r w:rsidR="00CB609A">
          <w:rPr>
            <w:noProof/>
            <w:webHidden/>
          </w:rPr>
          <w:t>3</w:t>
        </w:r>
        <w:r w:rsidR="00CB609A">
          <w:rPr>
            <w:noProof/>
            <w:webHidden/>
          </w:rPr>
          <w:fldChar w:fldCharType="end"/>
        </w:r>
      </w:hyperlink>
    </w:p>
    <w:p w14:paraId="37304B3D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78" w:history="1">
        <w:r w:rsidRPr="003922E7">
          <w:rPr>
            <w:rStyle w:val="Hyperlink"/>
            <w:noProof/>
          </w:rPr>
          <w:t>1.1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_Toc138750678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C32446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79" w:history="1">
        <w:r w:rsidRPr="003922E7">
          <w:rPr>
            <w:rStyle w:val="Hyperlink"/>
            <w:noProof/>
          </w:rPr>
          <w:t>1.2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="00EC71A7">
          <w:rPr>
            <w:rStyle w:val="Hyperlink"/>
            <w:noProof/>
          </w:rPr>
          <w:t>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_Toc138750679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53655A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80" w:history="1">
        <w:r w:rsidRPr="003922E7">
          <w:rPr>
            <w:rStyle w:val="Hyperlink"/>
            <w:noProof/>
          </w:rPr>
          <w:t>1.3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3F1F4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81" w:history="1">
        <w:r w:rsidRPr="003922E7">
          <w:rPr>
            <w:rStyle w:val="Hyperlink"/>
            <w:noProof/>
          </w:rPr>
          <w:t>1.4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4609B1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82" w:history="1">
        <w:r w:rsidRPr="003922E7">
          <w:rPr>
            <w:rStyle w:val="Hyperlink"/>
            <w:noProof/>
          </w:rPr>
          <w:t>1.5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EE7BEE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83" w:history="1">
        <w:r w:rsidRPr="003922E7">
          <w:rPr>
            <w:rStyle w:val="Hyperlink"/>
            <w:noProof/>
          </w:rPr>
          <w:t>1.6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Document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152EE1" w14:textId="77777777" w:rsidR="00CB609A" w:rsidRDefault="00CB609A">
      <w:pPr>
        <w:pStyle w:val="TOC1"/>
        <w:tabs>
          <w:tab w:val="left" w:pos="440"/>
          <w:tab w:val="right" w:leader="dot" w:pos="9061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  <w:lang w:val="en-US"/>
        </w:rPr>
      </w:pPr>
      <w:hyperlink w:anchor="_Toc138750684" w:history="1">
        <w:r w:rsidRPr="003922E7">
          <w:rPr>
            <w:rStyle w:val="Hyperlink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Level 1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46147" w14:textId="77777777" w:rsidR="00CB609A" w:rsidRDefault="00CB609A">
      <w:pPr>
        <w:pStyle w:val="TOC2"/>
        <w:tabs>
          <w:tab w:val="left" w:pos="880"/>
          <w:tab w:val="right" w:leader="dot" w:pos="9061"/>
        </w:tabs>
        <w:rPr>
          <w:rFonts w:ascii="Times New Roman" w:hAnsi="Times New Roman"/>
          <w:smallCaps w:val="0"/>
          <w:noProof/>
          <w:sz w:val="24"/>
          <w:szCs w:val="24"/>
          <w:lang w:val="en-US"/>
        </w:rPr>
      </w:pPr>
      <w:hyperlink w:anchor="_Toc138750685" w:history="1">
        <w:r w:rsidRPr="003922E7">
          <w:rPr>
            <w:rStyle w:val="Hyperlink"/>
            <w:noProof/>
          </w:rPr>
          <w:t>2.1</w:t>
        </w:r>
        <w:r>
          <w:rPr>
            <w:rFonts w:ascii="Times New Roman" w:hAnsi="Times New Roman"/>
            <w:smallCap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Level 2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04BE3B" w14:textId="77777777" w:rsidR="00CB609A" w:rsidRDefault="00CB609A">
      <w:pPr>
        <w:pStyle w:val="TOC3"/>
        <w:tabs>
          <w:tab w:val="left" w:pos="1320"/>
          <w:tab w:val="right" w:leader="dot" w:pos="9061"/>
        </w:tabs>
        <w:rPr>
          <w:rFonts w:ascii="Times New Roman" w:hAnsi="Times New Roman"/>
          <w:i w:val="0"/>
          <w:iCs w:val="0"/>
          <w:noProof/>
          <w:sz w:val="24"/>
          <w:szCs w:val="24"/>
          <w:lang w:val="en-US"/>
        </w:rPr>
      </w:pPr>
      <w:hyperlink w:anchor="_Toc138750686" w:history="1">
        <w:r w:rsidRPr="003922E7">
          <w:rPr>
            <w:rStyle w:val="Hyperlink"/>
            <w:noProof/>
          </w:rPr>
          <w:t>2.1.1</w:t>
        </w:r>
        <w:r>
          <w:rPr>
            <w:rFonts w:ascii="Times New Roman" w:hAnsi="Times New Roman"/>
            <w:i w:val="0"/>
            <w:iC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Level 3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02A451" w14:textId="77777777" w:rsidR="00CB609A" w:rsidRDefault="00CB609A">
      <w:pPr>
        <w:pStyle w:val="TOC3"/>
        <w:tabs>
          <w:tab w:val="left" w:pos="1320"/>
          <w:tab w:val="right" w:leader="dot" w:pos="9061"/>
        </w:tabs>
        <w:rPr>
          <w:rFonts w:ascii="Times New Roman" w:hAnsi="Times New Roman"/>
          <w:i w:val="0"/>
          <w:iCs w:val="0"/>
          <w:noProof/>
          <w:sz w:val="24"/>
          <w:szCs w:val="24"/>
          <w:lang w:val="en-US"/>
        </w:rPr>
      </w:pPr>
      <w:hyperlink w:anchor="_Toc138750687" w:history="1">
        <w:r w:rsidRPr="003922E7">
          <w:rPr>
            <w:rStyle w:val="Hyperlink"/>
            <w:noProof/>
          </w:rPr>
          <w:t>2.1.2</w:t>
        </w:r>
        <w:r>
          <w:rPr>
            <w:rFonts w:ascii="Times New Roman" w:hAnsi="Times New Roman"/>
            <w:i w:val="0"/>
            <w:iCs w:val="0"/>
            <w:noProof/>
            <w:sz w:val="24"/>
            <w:szCs w:val="24"/>
            <w:lang w:val="en-US"/>
          </w:rPr>
          <w:tab/>
        </w:r>
        <w:r w:rsidRPr="003922E7">
          <w:rPr>
            <w:rStyle w:val="Hyperlink"/>
            <w:noProof/>
          </w:rPr>
          <w:t>Level 3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_Toc138750687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68AD1" w14:textId="77777777" w:rsidR="007145AB" w:rsidRPr="007145AB" w:rsidRDefault="00005766" w:rsidP="007145AB">
      <w:pPr>
        <w:pStyle w:val="NormalIndent"/>
      </w:pPr>
      <w:r>
        <w:rPr>
          <w:b/>
          <w:bCs/>
          <w:caps/>
        </w:rPr>
        <w:fldChar w:fldCharType="end"/>
      </w:r>
    </w:p>
    <w:p w14:paraId="4AE87A7F" w14:textId="77777777" w:rsidR="0063029F" w:rsidRPr="00FF7530" w:rsidRDefault="007145AB" w:rsidP="00FF7530">
      <w:pPr>
        <w:pStyle w:val="Heading1"/>
      </w:pPr>
      <w:bookmarkStart w:id="0" w:name="_Toc138750677"/>
      <w:r w:rsidRPr="00FF7530">
        <w:lastRenderedPageBreak/>
        <w:t>Introduction</w:t>
      </w:r>
      <w:bookmarkEnd w:id="0"/>
    </w:p>
    <w:p w14:paraId="53B03CAB" w14:textId="77777777" w:rsidR="000A04C0" w:rsidRDefault="000A04C0" w:rsidP="000A04C0">
      <w:pPr>
        <w:pStyle w:val="Heading2"/>
      </w:pPr>
      <w:bookmarkStart w:id="1" w:name="_Toc138750678"/>
      <w:r>
        <w:t>Overview</w:t>
      </w:r>
      <w:bookmarkEnd w:id="1"/>
    </w:p>
    <w:p w14:paraId="2B14407E" w14:textId="77777777" w:rsidR="000A04C0" w:rsidRPr="00381339" w:rsidRDefault="00B97D17" w:rsidP="000A04C0">
      <w:pPr>
        <w:pStyle w:val="NormalIndent"/>
      </w:pPr>
      <w:r w:rsidRPr="00381339">
        <w:t>What are you doing and why?</w:t>
      </w:r>
    </w:p>
    <w:p w14:paraId="42FAE97B" w14:textId="77777777" w:rsidR="007A59A0" w:rsidRPr="00381339" w:rsidRDefault="000A04C0" w:rsidP="000A04C0">
      <w:pPr>
        <w:pStyle w:val="Heading2"/>
      </w:pPr>
      <w:bookmarkStart w:id="2" w:name="_Toc138750679"/>
      <w:r w:rsidRPr="00381339">
        <w:t>Document Purpose</w:t>
      </w:r>
      <w:bookmarkEnd w:id="2"/>
    </w:p>
    <w:p w14:paraId="2EDBE701" w14:textId="77777777" w:rsidR="000A04C0" w:rsidRPr="00381339" w:rsidRDefault="000A04C0" w:rsidP="000A04C0">
      <w:pPr>
        <w:pStyle w:val="NormalIndent"/>
      </w:pPr>
      <w:r w:rsidRPr="00381339">
        <w:t>Why has this document been written and w</w:t>
      </w:r>
      <w:r w:rsidR="00B97D17" w:rsidRPr="00381339">
        <w:t>hy should people be reading it?</w:t>
      </w:r>
    </w:p>
    <w:p w14:paraId="4539EA9A" w14:textId="77777777" w:rsidR="000A04C0" w:rsidRPr="00381339" w:rsidRDefault="000A04C0" w:rsidP="000A04C0">
      <w:pPr>
        <w:pStyle w:val="Heading2"/>
      </w:pPr>
      <w:bookmarkStart w:id="3" w:name="_Toc138750680"/>
      <w:r w:rsidRPr="00381339">
        <w:t>Intended Audience</w:t>
      </w:r>
      <w:bookmarkEnd w:id="3"/>
    </w:p>
    <w:p w14:paraId="59E9FC99" w14:textId="77777777" w:rsidR="000A04C0" w:rsidRPr="00381339" w:rsidRDefault="000A04C0" w:rsidP="000A04C0">
      <w:pPr>
        <w:pStyle w:val="NormalIndent"/>
      </w:pPr>
      <w:r w:rsidRPr="00381339">
        <w:t>The document is intended for the following:</w:t>
      </w:r>
    </w:p>
    <w:p w14:paraId="008C4D95" w14:textId="77777777" w:rsidR="000A04C0" w:rsidRPr="00381339" w:rsidRDefault="000A04C0" w:rsidP="00381339">
      <w:pPr>
        <w:pStyle w:val="NormalIndent"/>
        <w:numPr>
          <w:ilvl w:val="0"/>
          <w:numId w:val="5"/>
        </w:numPr>
      </w:pPr>
      <w:r w:rsidRPr="00381339">
        <w:t>Who s</w:t>
      </w:r>
      <w:r w:rsidR="00B97D17" w:rsidRPr="00381339">
        <w:t>hould be reading this document?</w:t>
      </w:r>
    </w:p>
    <w:p w14:paraId="2188F1FF" w14:textId="77777777" w:rsidR="000A04C0" w:rsidRPr="00381339" w:rsidRDefault="000A04C0" w:rsidP="000A04C0">
      <w:pPr>
        <w:pStyle w:val="Heading2"/>
      </w:pPr>
      <w:bookmarkStart w:id="4" w:name="_Toc138750681"/>
      <w:r w:rsidRPr="00381339">
        <w:t>References</w:t>
      </w:r>
      <w:bookmarkEnd w:id="4"/>
    </w:p>
    <w:p w14:paraId="1DB88534" w14:textId="77777777" w:rsidR="000A04C0" w:rsidRPr="00381339" w:rsidRDefault="000A04C0" w:rsidP="00381339">
      <w:pPr>
        <w:pStyle w:val="NormalIndent"/>
        <w:numPr>
          <w:ilvl w:val="0"/>
          <w:numId w:val="5"/>
        </w:numPr>
      </w:pPr>
      <w:r w:rsidRPr="00381339">
        <w:t>Is there other documentation that this document refers t</w:t>
      </w:r>
      <w:r w:rsidR="00BC1F3F">
        <w:t>o</w:t>
      </w:r>
      <w:r w:rsidRPr="00381339">
        <w:t>, provides complementary i</w:t>
      </w:r>
      <w:r w:rsidR="00B97D17" w:rsidRPr="00381339">
        <w:t>nformation or may prove useful?</w:t>
      </w:r>
    </w:p>
    <w:p w14:paraId="4ADAD865" w14:textId="77777777" w:rsidR="000A04C0" w:rsidRPr="00381339" w:rsidRDefault="000A04C0" w:rsidP="000A04C0">
      <w:pPr>
        <w:pStyle w:val="Heading2"/>
      </w:pPr>
      <w:bookmarkStart w:id="5" w:name="_Toc138750682"/>
      <w:r w:rsidRPr="00381339">
        <w:t>Definitions</w:t>
      </w:r>
      <w:bookmarkEnd w:id="5"/>
    </w:p>
    <w:p w14:paraId="48AC7B3C" w14:textId="77777777" w:rsidR="000A04C0" w:rsidRPr="00381339" w:rsidRDefault="000A04C0" w:rsidP="000A04C0">
      <w:pPr>
        <w:pStyle w:val="NormalIndent"/>
        <w:rPr>
          <w:b/>
        </w:rPr>
      </w:pPr>
      <w:r w:rsidRPr="00381339">
        <w:rPr>
          <w:b/>
        </w:rPr>
        <w:t>Definition</w:t>
      </w:r>
      <w:r w:rsidRPr="00381339">
        <w:t xml:space="preserve"> – Something not ordinarily known to the intended audience or which you needed to look up.</w:t>
      </w:r>
    </w:p>
    <w:p w14:paraId="1C009B8B" w14:textId="77777777" w:rsidR="000A04C0" w:rsidRPr="00381339" w:rsidRDefault="000A04C0" w:rsidP="000A04C0">
      <w:pPr>
        <w:pStyle w:val="Heading2"/>
      </w:pPr>
      <w:bookmarkStart w:id="6" w:name="_Toc138750683"/>
      <w:r w:rsidRPr="00381339">
        <w:t>Document History</w:t>
      </w:r>
      <w:bookmarkEnd w:id="6"/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6"/>
        <w:gridCol w:w="2514"/>
        <w:gridCol w:w="2410"/>
        <w:gridCol w:w="2422"/>
      </w:tblGrid>
      <w:tr w:rsidR="000A04C0" w:rsidRPr="00381339" w14:paraId="79F538F3" w14:textId="77777777" w:rsidTr="0092298D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876" w:type="dxa"/>
            <w:shd w:val="clear" w:color="auto" w:fill="808080"/>
          </w:tcPr>
          <w:p w14:paraId="5E5BE8CE" w14:textId="77777777" w:rsidR="000A04C0" w:rsidRPr="00381339" w:rsidRDefault="000A04C0" w:rsidP="00666F49">
            <w:pPr>
              <w:jc w:val="both"/>
              <w:rPr>
                <w:color w:val="FFFFFF"/>
              </w:rPr>
            </w:pPr>
            <w:r w:rsidRPr="00381339">
              <w:rPr>
                <w:color w:val="FFFFFF"/>
              </w:rPr>
              <w:t>Issue</w:t>
            </w:r>
          </w:p>
        </w:tc>
        <w:tc>
          <w:tcPr>
            <w:tcW w:w="2514" w:type="dxa"/>
            <w:shd w:val="clear" w:color="auto" w:fill="808080"/>
          </w:tcPr>
          <w:p w14:paraId="06FF015A" w14:textId="77777777" w:rsidR="000A04C0" w:rsidRPr="00381339" w:rsidRDefault="000A04C0" w:rsidP="00666F49">
            <w:pPr>
              <w:jc w:val="both"/>
              <w:rPr>
                <w:color w:val="FFFFFF"/>
              </w:rPr>
            </w:pPr>
            <w:r w:rsidRPr="00381339">
              <w:rPr>
                <w:color w:val="FFFFFF"/>
              </w:rPr>
              <w:t>Date</w:t>
            </w:r>
          </w:p>
        </w:tc>
        <w:tc>
          <w:tcPr>
            <w:tcW w:w="2410" w:type="dxa"/>
            <w:shd w:val="clear" w:color="auto" w:fill="808080"/>
          </w:tcPr>
          <w:p w14:paraId="7FE39D5A" w14:textId="77777777" w:rsidR="000A04C0" w:rsidRPr="00381339" w:rsidRDefault="000A04C0" w:rsidP="00666F49">
            <w:pPr>
              <w:jc w:val="both"/>
              <w:rPr>
                <w:color w:val="FFFFFF"/>
              </w:rPr>
            </w:pPr>
            <w:r w:rsidRPr="00381339">
              <w:rPr>
                <w:color w:val="FFFFFF"/>
              </w:rPr>
              <w:t>Amended by</w:t>
            </w:r>
          </w:p>
        </w:tc>
        <w:tc>
          <w:tcPr>
            <w:tcW w:w="2422" w:type="dxa"/>
            <w:shd w:val="clear" w:color="auto" w:fill="808080"/>
          </w:tcPr>
          <w:p w14:paraId="5A1886B8" w14:textId="77777777" w:rsidR="000A04C0" w:rsidRPr="00381339" w:rsidRDefault="000A04C0" w:rsidP="00666F49">
            <w:pPr>
              <w:jc w:val="both"/>
              <w:rPr>
                <w:color w:val="FFFFFF"/>
              </w:rPr>
            </w:pPr>
            <w:r w:rsidRPr="00381339">
              <w:rPr>
                <w:color w:val="FFFFFF"/>
              </w:rPr>
              <w:t>Details</w:t>
            </w:r>
          </w:p>
        </w:tc>
      </w:tr>
      <w:tr w:rsidR="000A04C0" w14:paraId="1ECA63A0" w14:textId="77777777" w:rsidTr="0092298D">
        <w:tblPrEx>
          <w:tblCellMar>
            <w:top w:w="0" w:type="dxa"/>
            <w:bottom w:w="0" w:type="dxa"/>
          </w:tblCellMar>
        </w:tblPrEx>
        <w:tc>
          <w:tcPr>
            <w:tcW w:w="876" w:type="dxa"/>
          </w:tcPr>
          <w:p w14:paraId="4F96C8FF" w14:textId="77777777" w:rsidR="000A04C0" w:rsidRPr="00381339" w:rsidRDefault="000A04C0" w:rsidP="00666F49">
            <w:pPr>
              <w:jc w:val="both"/>
            </w:pPr>
            <w:r w:rsidRPr="00381339">
              <w:t>1.0</w:t>
            </w:r>
          </w:p>
        </w:tc>
        <w:tc>
          <w:tcPr>
            <w:tcW w:w="2514" w:type="dxa"/>
          </w:tcPr>
          <w:p w14:paraId="66A9CF40" w14:textId="77777777" w:rsidR="000A04C0" w:rsidRPr="00381339" w:rsidRDefault="000A04C0" w:rsidP="00666F49">
            <w:pPr>
              <w:jc w:val="both"/>
            </w:pPr>
            <w:proofErr w:type="spellStart"/>
            <w:r w:rsidRPr="00381339">
              <w:t>yyyy</w:t>
            </w:r>
            <w:proofErr w:type="spellEnd"/>
            <w:r w:rsidRPr="00381339">
              <w:t>-mm-dd</w:t>
            </w:r>
          </w:p>
        </w:tc>
        <w:tc>
          <w:tcPr>
            <w:tcW w:w="2410" w:type="dxa"/>
          </w:tcPr>
          <w:p w14:paraId="1B80CAAE" w14:textId="77777777" w:rsidR="000A04C0" w:rsidRPr="00381339" w:rsidRDefault="00B97D17" w:rsidP="00666F49">
            <w:pPr>
              <w:jc w:val="both"/>
            </w:pPr>
            <w:r w:rsidRPr="00381339">
              <w:t>Your name</w:t>
            </w:r>
          </w:p>
        </w:tc>
        <w:tc>
          <w:tcPr>
            <w:tcW w:w="2422" w:type="dxa"/>
          </w:tcPr>
          <w:p w14:paraId="36EC356D" w14:textId="77777777" w:rsidR="000A04C0" w:rsidRDefault="000A04C0" w:rsidP="00666F49">
            <w:pPr>
              <w:jc w:val="both"/>
            </w:pPr>
            <w:r w:rsidRPr="00381339">
              <w:t xml:space="preserve">First </w:t>
            </w:r>
            <w:r w:rsidR="00B97D17" w:rsidRPr="00381339">
              <w:t>Version</w:t>
            </w:r>
          </w:p>
        </w:tc>
      </w:tr>
    </w:tbl>
    <w:p w14:paraId="555CC079" w14:textId="77777777" w:rsidR="000A04C0" w:rsidRPr="000A04C0" w:rsidRDefault="000A04C0" w:rsidP="000A04C0">
      <w:pPr>
        <w:pStyle w:val="NormalIndent"/>
      </w:pPr>
    </w:p>
    <w:p w14:paraId="6250C982" w14:textId="4B2F103F" w:rsidR="000A04C0" w:rsidRPr="00C9376B" w:rsidRDefault="007130A3" w:rsidP="00FF7530">
      <w:pPr>
        <w:pStyle w:val="Heading1"/>
      </w:pPr>
      <w:r>
        <w:lastRenderedPageBreak/>
        <w:t>BAU Enhancements</w:t>
      </w:r>
    </w:p>
    <w:p w14:paraId="504F5B1D" w14:textId="07D9C58B" w:rsidR="00FF7530" w:rsidRPr="00C9376B" w:rsidRDefault="007130A3" w:rsidP="00FF7530">
      <w:pPr>
        <w:pStyle w:val="NormalIndent"/>
      </w:pPr>
      <w:r>
        <w:t xml:space="preserve">Enhancements in this sprint focused on </w:t>
      </w:r>
      <w:r w:rsidR="00F16790">
        <w:t>the Unit and Lead objects</w:t>
      </w:r>
    </w:p>
    <w:p w14:paraId="0F674E0A" w14:textId="7F1F0C9C" w:rsidR="00FF7530" w:rsidRDefault="00F16790" w:rsidP="00C9376B">
      <w:pPr>
        <w:pStyle w:val="Heading2"/>
      </w:pPr>
      <w:r>
        <w:t>Unit enhancements</w:t>
      </w:r>
    </w:p>
    <w:p w14:paraId="09299BB2" w14:textId="77777777" w:rsidR="00C9376B" w:rsidRDefault="00C9376B" w:rsidP="00C9376B">
      <w:pPr>
        <w:pStyle w:val="NormalIndent"/>
      </w:pPr>
      <w:r>
        <w:t>Paragraph font</w:t>
      </w:r>
      <w:r w:rsidR="0092298D">
        <w:t xml:space="preserve"> that follows a level 2 heading</w:t>
      </w:r>
    </w:p>
    <w:p w14:paraId="1C46A8C6" w14:textId="77777777" w:rsidR="00CB609A" w:rsidRPr="00C9376B" w:rsidRDefault="00CB609A" w:rsidP="00C9376B">
      <w:pPr>
        <w:pStyle w:val="NormalIndent"/>
      </w:pPr>
      <w:r>
        <w:t>Paragrap</w:t>
      </w:r>
      <w:r w:rsidR="0092298D">
        <w:t>h font that follows a paragraph</w:t>
      </w:r>
    </w:p>
    <w:p w14:paraId="5DC574BE" w14:textId="7D2CA9F9" w:rsidR="001E2921" w:rsidRDefault="001E2921" w:rsidP="001E2921">
      <w:pPr>
        <w:pStyle w:val="Heading3"/>
      </w:pPr>
    </w:p>
    <w:p w14:paraId="7B1C7B6E" w14:textId="77777777" w:rsidR="00FF7530" w:rsidRPr="00C9376B" w:rsidRDefault="00FF7530" w:rsidP="00FF7530">
      <w:pPr>
        <w:pStyle w:val="NormalIndent"/>
      </w:pPr>
      <w:r w:rsidRPr="00C9376B">
        <w:t>Paragraph font that follows a level 3 heading</w:t>
      </w:r>
    </w:p>
    <w:p w14:paraId="0EB82612" w14:textId="77777777" w:rsidR="001E2921" w:rsidRDefault="001E2921" w:rsidP="00CB609A">
      <w:pPr>
        <w:pStyle w:val="Heading4"/>
      </w:pPr>
      <w:r w:rsidRPr="00C9376B">
        <w:t>Level 4 Heading</w:t>
      </w:r>
    </w:p>
    <w:p w14:paraId="499944CC" w14:textId="77777777" w:rsidR="001E2921" w:rsidRPr="00C9376B" w:rsidRDefault="001E2921" w:rsidP="001E2921">
      <w:pPr>
        <w:pStyle w:val="NormalIndent"/>
      </w:pPr>
      <w:r w:rsidRPr="00C9376B">
        <w:t>Paragraph font that follows a level 4 heading</w:t>
      </w:r>
    </w:p>
    <w:p w14:paraId="17F13229" w14:textId="77777777" w:rsidR="00C9376B" w:rsidRDefault="001E2921" w:rsidP="00C9376B">
      <w:pPr>
        <w:pStyle w:val="Heading5"/>
      </w:pPr>
      <w:r w:rsidRPr="00C9376B">
        <w:t>Level 5 heading</w:t>
      </w:r>
    </w:p>
    <w:p w14:paraId="1B1DFF87" w14:textId="77777777" w:rsidR="00C9376B" w:rsidRPr="00C9376B" w:rsidRDefault="00C9376B" w:rsidP="00C9376B">
      <w:pPr>
        <w:pStyle w:val="NormalIndent"/>
      </w:pPr>
      <w:r>
        <w:t>Paragraph font</w:t>
      </w:r>
      <w:r w:rsidR="0092298D">
        <w:t xml:space="preserve"> that follows a level 5 heading</w:t>
      </w:r>
    </w:p>
    <w:p w14:paraId="68E08D19" w14:textId="77777777" w:rsidR="002E1D65" w:rsidRDefault="00FF7530" w:rsidP="002E1D65">
      <w:pPr>
        <w:pStyle w:val="NormalIndent"/>
        <w:numPr>
          <w:ilvl w:val="0"/>
          <w:numId w:val="7"/>
        </w:numPr>
      </w:pPr>
      <w:r w:rsidRPr="00381339">
        <w:t>Numbered List 1</w:t>
      </w:r>
    </w:p>
    <w:p w14:paraId="0991D49F" w14:textId="77777777" w:rsidR="002E1D65" w:rsidRDefault="002E1D65" w:rsidP="002E1D65">
      <w:pPr>
        <w:pStyle w:val="NormalIndent"/>
        <w:numPr>
          <w:ilvl w:val="1"/>
          <w:numId w:val="8"/>
        </w:numPr>
      </w:pPr>
      <w:r>
        <w:t>Numbered List 2</w:t>
      </w:r>
    </w:p>
    <w:p w14:paraId="3A9697C0" w14:textId="77777777" w:rsidR="00FF7530" w:rsidRPr="00381339" w:rsidRDefault="00FF7530" w:rsidP="002E1D65">
      <w:pPr>
        <w:pStyle w:val="NormalIndent"/>
        <w:numPr>
          <w:ilvl w:val="1"/>
          <w:numId w:val="8"/>
        </w:numPr>
      </w:pPr>
      <w:r w:rsidRPr="00381339">
        <w:t>Numbered List 2</w:t>
      </w:r>
    </w:p>
    <w:p w14:paraId="3E487F3C" w14:textId="77777777" w:rsidR="00FF7530" w:rsidRPr="00C9376B" w:rsidRDefault="00FF7530" w:rsidP="002E1D65">
      <w:pPr>
        <w:pStyle w:val="NormalIndent"/>
        <w:numPr>
          <w:ilvl w:val="2"/>
          <w:numId w:val="8"/>
        </w:numPr>
      </w:pPr>
      <w:r w:rsidRPr="00C9376B">
        <w:t>Numbered List 3</w:t>
      </w:r>
    </w:p>
    <w:p w14:paraId="7E45FC81" w14:textId="77777777" w:rsidR="00FF7530" w:rsidRPr="00C9376B" w:rsidRDefault="00FF7530" w:rsidP="002E1D65">
      <w:pPr>
        <w:pStyle w:val="NormalIndent"/>
        <w:numPr>
          <w:ilvl w:val="2"/>
          <w:numId w:val="8"/>
        </w:numPr>
      </w:pPr>
      <w:r w:rsidRPr="00C9376B">
        <w:t>Numbered List 3</w:t>
      </w:r>
    </w:p>
    <w:p w14:paraId="5DF4EDA7" w14:textId="77777777" w:rsidR="00FF7530" w:rsidRPr="00C9376B" w:rsidRDefault="00FF7530" w:rsidP="002E1D65">
      <w:pPr>
        <w:pStyle w:val="NormalIndent"/>
        <w:numPr>
          <w:ilvl w:val="1"/>
          <w:numId w:val="8"/>
        </w:numPr>
      </w:pPr>
      <w:r w:rsidRPr="00C9376B">
        <w:t>Numbered List 2</w:t>
      </w:r>
    </w:p>
    <w:p w14:paraId="184E0533" w14:textId="77777777" w:rsidR="00FF7530" w:rsidRPr="00C9376B" w:rsidRDefault="00FF7530" w:rsidP="002E1D65">
      <w:pPr>
        <w:pStyle w:val="NormalIndent"/>
        <w:numPr>
          <w:ilvl w:val="0"/>
          <w:numId w:val="7"/>
        </w:numPr>
      </w:pPr>
      <w:r w:rsidRPr="00C9376B">
        <w:t>Numbered List 1</w:t>
      </w:r>
    </w:p>
    <w:p w14:paraId="042A2DBA" w14:textId="77777777" w:rsidR="00FF7530" w:rsidRDefault="00FF7530" w:rsidP="002E1D65">
      <w:pPr>
        <w:pStyle w:val="Heading3"/>
      </w:pPr>
      <w:bookmarkStart w:id="7" w:name="_Toc138750687"/>
      <w:r w:rsidRPr="00C9376B">
        <w:t>Level 3 heading</w:t>
      </w:r>
      <w:bookmarkEnd w:id="7"/>
    </w:p>
    <w:p w14:paraId="6128F4E3" w14:textId="77777777" w:rsidR="002E1D65" w:rsidRPr="00C9376B" w:rsidRDefault="002E1D65" w:rsidP="002E1D65">
      <w:pPr>
        <w:pStyle w:val="NormalIndent"/>
      </w:pPr>
      <w:r w:rsidRPr="00C9376B">
        <w:t>Paragraph font that follows a level three heading</w:t>
      </w:r>
    </w:p>
    <w:p w14:paraId="7B478AC4" w14:textId="77777777" w:rsidR="00FF7530" w:rsidRPr="00C9376B" w:rsidRDefault="00FF7530" w:rsidP="00381339">
      <w:pPr>
        <w:pStyle w:val="NormalIndent"/>
        <w:numPr>
          <w:ilvl w:val="0"/>
          <w:numId w:val="4"/>
        </w:numPr>
      </w:pPr>
      <w:r w:rsidRPr="00C9376B">
        <w:t>Bullet List 1</w:t>
      </w:r>
    </w:p>
    <w:p w14:paraId="02A38D66" w14:textId="77777777" w:rsidR="00FF7530" w:rsidRPr="00C9376B" w:rsidRDefault="00FF7530" w:rsidP="00381339">
      <w:pPr>
        <w:pStyle w:val="NormalIndent"/>
        <w:numPr>
          <w:ilvl w:val="1"/>
          <w:numId w:val="4"/>
        </w:numPr>
      </w:pPr>
      <w:r w:rsidRPr="00C9376B">
        <w:t>Bullet List 2</w:t>
      </w:r>
    </w:p>
    <w:p w14:paraId="57742FD6" w14:textId="77777777" w:rsidR="00FF7530" w:rsidRPr="00C9376B" w:rsidRDefault="00FF7530" w:rsidP="00381339">
      <w:pPr>
        <w:pStyle w:val="NormalIndent"/>
        <w:numPr>
          <w:ilvl w:val="2"/>
          <w:numId w:val="4"/>
        </w:numPr>
      </w:pPr>
      <w:r w:rsidRPr="00C9376B">
        <w:t>Bullet list 3</w:t>
      </w:r>
    </w:p>
    <w:p w14:paraId="1F5BFDE9" w14:textId="77777777" w:rsidR="00FF7530" w:rsidRPr="00C9376B" w:rsidRDefault="00FF7530" w:rsidP="00381339">
      <w:pPr>
        <w:pStyle w:val="NormalIndent"/>
        <w:numPr>
          <w:ilvl w:val="2"/>
          <w:numId w:val="4"/>
        </w:numPr>
      </w:pPr>
      <w:r w:rsidRPr="00C9376B">
        <w:t>Bullet list 3</w:t>
      </w:r>
    </w:p>
    <w:p w14:paraId="2728A3F8" w14:textId="77777777" w:rsidR="00FF7530" w:rsidRPr="00C9376B" w:rsidRDefault="00FF7530" w:rsidP="00381339">
      <w:pPr>
        <w:pStyle w:val="NormalIndent"/>
        <w:numPr>
          <w:ilvl w:val="1"/>
          <w:numId w:val="4"/>
        </w:numPr>
      </w:pPr>
      <w:r w:rsidRPr="00C9376B">
        <w:t>Bullet List 2</w:t>
      </w:r>
    </w:p>
    <w:p w14:paraId="5D273024" w14:textId="77777777" w:rsidR="00FF7530" w:rsidRDefault="00FF7530" w:rsidP="00381339">
      <w:pPr>
        <w:pStyle w:val="NormalIndent"/>
        <w:numPr>
          <w:ilvl w:val="0"/>
          <w:numId w:val="4"/>
        </w:numPr>
      </w:pPr>
      <w:r w:rsidRPr="00C9376B">
        <w:t>Bullet List 1</w:t>
      </w:r>
    </w:p>
    <w:sectPr w:rsidR="00FF7530" w:rsidSect="004B3057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701" w:right="1418" w:bottom="1701" w:left="1418" w:header="567" w:footer="567" w:gutter="0"/>
      <w:paperSrc w:first="15" w:other="15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837EF" w14:textId="77777777" w:rsidR="00466693" w:rsidRDefault="00466693">
      <w:r>
        <w:separator/>
      </w:r>
    </w:p>
  </w:endnote>
  <w:endnote w:type="continuationSeparator" w:id="0">
    <w:p w14:paraId="2B6F09AE" w14:textId="77777777" w:rsidR="00466693" w:rsidRDefault="00466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00000001" w:usb1="5000E0F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5E5E4" w14:textId="77777777" w:rsidR="0049527D" w:rsidRDefault="0049527D" w:rsidP="0049527D">
    <w:pPr>
      <w:pStyle w:val="Footer"/>
      <w:pBdr>
        <w:top w:val="none" w:sz="0" w:space="0" w:color="auto"/>
        <w:between w:val="none" w:sz="0" w:space="0" w:color="auto"/>
      </w:pBdr>
    </w:pPr>
  </w:p>
  <w:p w14:paraId="2E312EB3" w14:textId="77777777" w:rsidR="0049527D" w:rsidRDefault="0049527D" w:rsidP="0049527D"/>
  <w:p w14:paraId="2FD95ED2" w14:textId="3B7309A0" w:rsidR="0049527D" w:rsidRDefault="0049527D" w:rsidP="0049527D">
    <w:pPr>
      <w:spacing w:line="240" w:lineRule="atLeast"/>
      <w:rPr>
        <w:rFonts w:eastAsia="Proxima Nova Light" w:cs="Proxima Nova Light"/>
        <w:i/>
        <w:color w:val="999999"/>
        <w:spacing w:val="3"/>
        <w:position w:val="1"/>
      </w:rPr>
    </w:pPr>
    <w:r>
      <w:rPr>
        <w:noProof/>
      </w:rPr>
      <w:pict w14:anchorId="61A449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10" o:spid="_x0000_s1057" type="#_x0000_t75" alt="smallBoxes" style="position:absolute;margin-left:431.25pt;margin-top:-1.55pt;width:70.5pt;height:12.5pt;z-index:-1;visibility:visible">
          <v:imagedata r:id="rId1" o:title="smallBoxes"/>
        </v:shape>
      </w:pict>
    </w:r>
    <w:r w:rsidR="007130A3">
      <w:rPr>
        <w:rFonts w:eastAsia="Proxima Nova Light" w:cs="Proxima Nova Light"/>
        <w:i/>
        <w:color w:val="999999"/>
        <w:spacing w:val="3"/>
        <w:position w:val="1"/>
      </w:rPr>
      <w:t>Grainger plc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Pr="00A71B19">
      <w:rPr>
        <w:rFonts w:eastAsia="Proxima Nova Light" w:cs="Proxima Nova Light"/>
        <w:i/>
        <w:color w:val="BDD626"/>
        <w:spacing w:val="3"/>
        <w:position w:val="1"/>
      </w:rPr>
      <w:t>/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="007130A3">
      <w:rPr>
        <w:rFonts w:eastAsia="Proxima Nova Light" w:cs="Proxima Nova Light"/>
        <w:i/>
        <w:color w:val="999999"/>
        <w:spacing w:val="3"/>
        <w:position w:val="1"/>
      </w:rPr>
      <w:t>BAU Sprint 5 – Sprint Summary</w:t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      </w:t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</w:t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Page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PAGE  \* Arabic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2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 of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NUMPAGES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4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</w:p>
  <w:p w14:paraId="4117774E" w14:textId="77777777" w:rsidR="00CB609A" w:rsidRPr="003D0162" w:rsidRDefault="00CB609A" w:rsidP="003D0162">
    <w:pPr>
      <w:pStyle w:val="Footer"/>
      <w:pBdr>
        <w:top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96795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6C3D0" w14:textId="77777777" w:rsidR="00466693" w:rsidRDefault="00466693">
      <w:r>
        <w:separator/>
      </w:r>
    </w:p>
  </w:footnote>
  <w:footnote w:type="continuationSeparator" w:id="0">
    <w:p w14:paraId="16FD74A6" w14:textId="77777777" w:rsidR="00466693" w:rsidRDefault="00466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1D1497" w14:textId="77777777" w:rsidR="00CB609A" w:rsidRPr="003D0162" w:rsidRDefault="003D0162" w:rsidP="003D0162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</w:rPr>
      <w:pict w14:anchorId="0EC2C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9" o:spid="_x0000_s1055" type="#_x0000_t75" style="position:absolute;left:0;text-align:left;margin-left:171.85pt;margin-top:-27.9pt;width:422.35pt;height:127pt;z-index:-2;visibility:visible;mso-position-horizontal-relative:page">
          <v:imagedata r:id="rId1" o:title="" cropbottom="51739f"/>
          <w10:wrap anchorx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AAEFC" w14:textId="77777777" w:rsidR="00CB609A" w:rsidRDefault="003D0162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</w:rPr>
      <w:pict w14:anchorId="76A0CB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8447" o:spid="_x0000_s1051" type="#_x0000_t75" style="position:absolute;left:0;text-align:left;margin-left:.8pt;margin-top:-22.3pt;width:598.55pt;height:846pt;z-index:-4;visibility:visible;mso-position-horizontal-relative:page">
          <v:imagedata r:id="rId1" o:title=""/>
          <w10:wrap anchorx="page"/>
        </v:shape>
      </w:pict>
    </w:r>
    <w:r>
      <w:rPr>
        <w:noProof/>
        <w:lang w:val="en-ZA" w:eastAsia="en-ZA"/>
      </w:rPr>
      <w:pict w14:anchorId="11AE104F">
        <v:shape id="Picture 52" o:spid="_x0000_s1053" type="#_x0000_t75" style="position:absolute;left:0;text-align:left;margin-left:403.6pt;margin-top:-30.55pt;width:191.25pt;height:86.7pt;z-index:-3;visibility:visible;mso-position-horizontal-relative:page">
          <v:imagedata r:id="rId2" o:title="" croptop="28661f" cropbottom="29942f" cropleft="27344f" cropright="27380f"/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79B6"/>
    <w:multiLevelType w:val="multilevel"/>
    <w:tmpl w:val="AD1CA1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25A55C7"/>
    <w:multiLevelType w:val="multilevel"/>
    <w:tmpl w:val="29D0562E"/>
    <w:numStyleLink w:val="StyleOutlinenumbered"/>
  </w:abstractNum>
  <w:abstractNum w:abstractNumId="2" w15:restartNumberingAfterBreak="0">
    <w:nsid w:val="0381222B"/>
    <w:multiLevelType w:val="multilevel"/>
    <w:tmpl w:val="EEEC77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14"/>
        </w:tabs>
        <w:ind w:left="1814" w:hanging="11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52806F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5" w15:restartNumberingAfterBreak="0">
    <w:nsid w:val="0CC75A07"/>
    <w:multiLevelType w:val="multilevel"/>
    <w:tmpl w:val="C0B229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EE7554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0F2D511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7B3666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CED671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0F04D79"/>
    <w:multiLevelType w:val="multilevel"/>
    <w:tmpl w:val="AA6EF24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F3D93"/>
    <w:multiLevelType w:val="multilevel"/>
    <w:tmpl w:val="29D0562E"/>
    <w:numStyleLink w:val="StyleOutlinenumbered"/>
  </w:abstractNum>
  <w:abstractNum w:abstractNumId="13" w15:restartNumberingAfterBreak="0">
    <w:nsid w:val="24A4646C"/>
    <w:multiLevelType w:val="multilevel"/>
    <w:tmpl w:val="12E8BC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8FF03C8"/>
    <w:multiLevelType w:val="multilevel"/>
    <w:tmpl w:val="572A7FF0"/>
    <w:numStyleLink w:val="StyleBulleted"/>
  </w:abstractNum>
  <w:abstractNum w:abstractNumId="15" w15:restartNumberingAfterBreak="0">
    <w:nsid w:val="2DCA5E43"/>
    <w:multiLevelType w:val="multilevel"/>
    <w:tmpl w:val="572A7FF0"/>
    <w:numStyleLink w:val="StyleBulleted"/>
  </w:abstractNum>
  <w:abstractNum w:abstractNumId="16" w15:restartNumberingAfterBreak="0">
    <w:nsid w:val="3A174F18"/>
    <w:multiLevelType w:val="multilevel"/>
    <w:tmpl w:val="3CA02A5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3B6D036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45C40A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521C56"/>
    <w:multiLevelType w:val="multilevel"/>
    <w:tmpl w:val="70FA9F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AD21DEC"/>
    <w:multiLevelType w:val="multilevel"/>
    <w:tmpl w:val="D9485FC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B622315"/>
    <w:multiLevelType w:val="multilevel"/>
    <w:tmpl w:val="26E0CB8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0227583"/>
    <w:multiLevelType w:val="multilevel"/>
    <w:tmpl w:val="D5DCF36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18A6FAF"/>
    <w:multiLevelType w:val="multilevel"/>
    <w:tmpl w:val="B00EC0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191" w:hanging="119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81"/>
        </w:tabs>
        <w:ind w:left="2381" w:hanging="16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A3B46F5"/>
    <w:multiLevelType w:val="multilevel"/>
    <w:tmpl w:val="4E84704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98"/>
        </w:tabs>
        <w:ind w:left="2098" w:hanging="138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26" w15:restartNumberingAfterBreak="0">
    <w:nsid w:val="611E7720"/>
    <w:multiLevelType w:val="multilevel"/>
    <w:tmpl w:val="4C4C5B0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9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325"/>
        </w:tabs>
        <w:ind w:left="2325" w:hanging="161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75C006F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67969022">
    <w:abstractNumId w:val="16"/>
  </w:num>
  <w:num w:numId="2" w16cid:durableId="1161197653">
    <w:abstractNumId w:val="11"/>
  </w:num>
  <w:num w:numId="3" w16cid:durableId="734937386">
    <w:abstractNumId w:val="4"/>
  </w:num>
  <w:num w:numId="4" w16cid:durableId="937178302">
    <w:abstractNumId w:val="14"/>
  </w:num>
  <w:num w:numId="5" w16cid:durableId="625500848">
    <w:abstractNumId w:val="15"/>
  </w:num>
  <w:num w:numId="6" w16cid:durableId="984360906">
    <w:abstractNumId w:val="25"/>
  </w:num>
  <w:num w:numId="7" w16cid:durableId="970550591">
    <w:abstractNumId w:val="12"/>
  </w:num>
  <w:num w:numId="8" w16cid:durableId="1659189202">
    <w:abstractNumId w:val="1"/>
  </w:num>
  <w:num w:numId="9" w16cid:durableId="559899859">
    <w:abstractNumId w:val="18"/>
  </w:num>
  <w:num w:numId="10" w16cid:durableId="1167483195">
    <w:abstractNumId w:val="19"/>
  </w:num>
  <w:num w:numId="11" w16cid:durableId="1606426803">
    <w:abstractNumId w:val="6"/>
  </w:num>
  <w:num w:numId="12" w16cid:durableId="622226828">
    <w:abstractNumId w:val="27"/>
  </w:num>
  <w:num w:numId="13" w16cid:durableId="1692997188">
    <w:abstractNumId w:val="7"/>
  </w:num>
  <w:num w:numId="14" w16cid:durableId="1465196971">
    <w:abstractNumId w:val="17"/>
  </w:num>
  <w:num w:numId="15" w16cid:durableId="1634366225">
    <w:abstractNumId w:val="9"/>
  </w:num>
  <w:num w:numId="16" w16cid:durableId="916092802">
    <w:abstractNumId w:val="3"/>
  </w:num>
  <w:num w:numId="17" w16cid:durableId="2061512133">
    <w:abstractNumId w:val="8"/>
  </w:num>
  <w:num w:numId="18" w16cid:durableId="204565054">
    <w:abstractNumId w:val="2"/>
  </w:num>
  <w:num w:numId="19" w16cid:durableId="731005293">
    <w:abstractNumId w:val="21"/>
  </w:num>
  <w:num w:numId="20" w16cid:durableId="703604989">
    <w:abstractNumId w:val="24"/>
  </w:num>
  <w:num w:numId="21" w16cid:durableId="678505962">
    <w:abstractNumId w:val="5"/>
  </w:num>
  <w:num w:numId="22" w16cid:durableId="557516747">
    <w:abstractNumId w:val="13"/>
  </w:num>
  <w:num w:numId="23" w16cid:durableId="389306609">
    <w:abstractNumId w:val="23"/>
  </w:num>
  <w:num w:numId="24" w16cid:durableId="1462458147">
    <w:abstractNumId w:val="22"/>
  </w:num>
  <w:num w:numId="25" w16cid:durableId="278489244">
    <w:abstractNumId w:val="20"/>
  </w:num>
  <w:num w:numId="26" w16cid:durableId="1732996149">
    <w:abstractNumId w:val="26"/>
  </w:num>
  <w:num w:numId="27" w16cid:durableId="2087527600">
    <w:abstractNumId w:val="10"/>
  </w:num>
  <w:num w:numId="28" w16cid:durableId="96334626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1B0"/>
    <w:rsid w:val="00005766"/>
    <w:rsid w:val="00012DA5"/>
    <w:rsid w:val="000133FF"/>
    <w:rsid w:val="00053356"/>
    <w:rsid w:val="000651B2"/>
    <w:rsid w:val="0006540E"/>
    <w:rsid w:val="000679D6"/>
    <w:rsid w:val="0008404D"/>
    <w:rsid w:val="000855D7"/>
    <w:rsid w:val="000910F0"/>
    <w:rsid w:val="000A04C0"/>
    <w:rsid w:val="000A7342"/>
    <w:rsid w:val="000C5BBC"/>
    <w:rsid w:val="000E6779"/>
    <w:rsid w:val="000F5167"/>
    <w:rsid w:val="00113991"/>
    <w:rsid w:val="0012557B"/>
    <w:rsid w:val="001258B8"/>
    <w:rsid w:val="00131145"/>
    <w:rsid w:val="0014402D"/>
    <w:rsid w:val="00177F94"/>
    <w:rsid w:val="00183134"/>
    <w:rsid w:val="00184AA7"/>
    <w:rsid w:val="00192C79"/>
    <w:rsid w:val="001A6989"/>
    <w:rsid w:val="001A7F7E"/>
    <w:rsid w:val="001B41A9"/>
    <w:rsid w:val="001E2921"/>
    <w:rsid w:val="001E4A69"/>
    <w:rsid w:val="001E7F1B"/>
    <w:rsid w:val="001F30EB"/>
    <w:rsid w:val="001F3407"/>
    <w:rsid w:val="001F40B5"/>
    <w:rsid w:val="002240D6"/>
    <w:rsid w:val="00244874"/>
    <w:rsid w:val="002709F7"/>
    <w:rsid w:val="00282406"/>
    <w:rsid w:val="00285463"/>
    <w:rsid w:val="002A0779"/>
    <w:rsid w:val="002A60D4"/>
    <w:rsid w:val="002B1CC0"/>
    <w:rsid w:val="002C0606"/>
    <w:rsid w:val="002C2EC9"/>
    <w:rsid w:val="002C3E33"/>
    <w:rsid w:val="002C6FBF"/>
    <w:rsid w:val="002E1D65"/>
    <w:rsid w:val="002E7BB0"/>
    <w:rsid w:val="003241EB"/>
    <w:rsid w:val="00325ABC"/>
    <w:rsid w:val="00381339"/>
    <w:rsid w:val="003864BA"/>
    <w:rsid w:val="00397AD1"/>
    <w:rsid w:val="003A64C7"/>
    <w:rsid w:val="003B0907"/>
    <w:rsid w:val="003B4142"/>
    <w:rsid w:val="003D0162"/>
    <w:rsid w:val="00402641"/>
    <w:rsid w:val="00422A85"/>
    <w:rsid w:val="00435898"/>
    <w:rsid w:val="00451C66"/>
    <w:rsid w:val="0045247C"/>
    <w:rsid w:val="00452D70"/>
    <w:rsid w:val="00461E69"/>
    <w:rsid w:val="004632A1"/>
    <w:rsid w:val="00463D22"/>
    <w:rsid w:val="00466693"/>
    <w:rsid w:val="004720BA"/>
    <w:rsid w:val="00472F43"/>
    <w:rsid w:val="00481B6E"/>
    <w:rsid w:val="004948FD"/>
    <w:rsid w:val="0049527D"/>
    <w:rsid w:val="004A085C"/>
    <w:rsid w:val="004B3057"/>
    <w:rsid w:val="004B636A"/>
    <w:rsid w:val="004D13D6"/>
    <w:rsid w:val="004E0CAE"/>
    <w:rsid w:val="00503F89"/>
    <w:rsid w:val="00513BBE"/>
    <w:rsid w:val="005140A6"/>
    <w:rsid w:val="0053076E"/>
    <w:rsid w:val="0053193B"/>
    <w:rsid w:val="00576DFD"/>
    <w:rsid w:val="00580B72"/>
    <w:rsid w:val="005A7D72"/>
    <w:rsid w:val="005C7301"/>
    <w:rsid w:val="005D69FE"/>
    <w:rsid w:val="005E01B0"/>
    <w:rsid w:val="005E3200"/>
    <w:rsid w:val="005F0DF7"/>
    <w:rsid w:val="005F35B3"/>
    <w:rsid w:val="005F4C55"/>
    <w:rsid w:val="0063029F"/>
    <w:rsid w:val="00635E3F"/>
    <w:rsid w:val="006427EF"/>
    <w:rsid w:val="00644C01"/>
    <w:rsid w:val="00651586"/>
    <w:rsid w:val="00666F49"/>
    <w:rsid w:val="00683769"/>
    <w:rsid w:val="006A4B75"/>
    <w:rsid w:val="006B2A76"/>
    <w:rsid w:val="006B3805"/>
    <w:rsid w:val="006C57B8"/>
    <w:rsid w:val="006E0DAD"/>
    <w:rsid w:val="007130A3"/>
    <w:rsid w:val="007145AB"/>
    <w:rsid w:val="00745BDA"/>
    <w:rsid w:val="00755C4E"/>
    <w:rsid w:val="00760B5C"/>
    <w:rsid w:val="00786BA2"/>
    <w:rsid w:val="007A59A0"/>
    <w:rsid w:val="007D0B26"/>
    <w:rsid w:val="007D3CF9"/>
    <w:rsid w:val="007E56E0"/>
    <w:rsid w:val="007E5B0E"/>
    <w:rsid w:val="0081494C"/>
    <w:rsid w:val="0082262E"/>
    <w:rsid w:val="00822C78"/>
    <w:rsid w:val="0082703E"/>
    <w:rsid w:val="008353D9"/>
    <w:rsid w:val="008434DF"/>
    <w:rsid w:val="00845E71"/>
    <w:rsid w:val="008529F0"/>
    <w:rsid w:val="00875439"/>
    <w:rsid w:val="00890DFC"/>
    <w:rsid w:val="00893C48"/>
    <w:rsid w:val="008A41EC"/>
    <w:rsid w:val="008B5AD1"/>
    <w:rsid w:val="008C5E24"/>
    <w:rsid w:val="008D3986"/>
    <w:rsid w:val="008D7BA7"/>
    <w:rsid w:val="008F254D"/>
    <w:rsid w:val="008F50B6"/>
    <w:rsid w:val="00903D36"/>
    <w:rsid w:val="00907222"/>
    <w:rsid w:val="00915E86"/>
    <w:rsid w:val="0092298D"/>
    <w:rsid w:val="00925C2C"/>
    <w:rsid w:val="00926E17"/>
    <w:rsid w:val="009B1752"/>
    <w:rsid w:val="009B741D"/>
    <w:rsid w:val="009C3BF9"/>
    <w:rsid w:val="009D103D"/>
    <w:rsid w:val="009E0290"/>
    <w:rsid w:val="009E67DE"/>
    <w:rsid w:val="009E7907"/>
    <w:rsid w:val="009F0D10"/>
    <w:rsid w:val="009F1F32"/>
    <w:rsid w:val="009F43FD"/>
    <w:rsid w:val="00A052D7"/>
    <w:rsid w:val="00A16D60"/>
    <w:rsid w:val="00A17886"/>
    <w:rsid w:val="00A32B53"/>
    <w:rsid w:val="00A35A99"/>
    <w:rsid w:val="00A55990"/>
    <w:rsid w:val="00A61F53"/>
    <w:rsid w:val="00A64296"/>
    <w:rsid w:val="00A7566D"/>
    <w:rsid w:val="00A75B36"/>
    <w:rsid w:val="00A849D1"/>
    <w:rsid w:val="00A8752B"/>
    <w:rsid w:val="00A92AC6"/>
    <w:rsid w:val="00AC3CF9"/>
    <w:rsid w:val="00AC5EBA"/>
    <w:rsid w:val="00AE24EC"/>
    <w:rsid w:val="00B00E78"/>
    <w:rsid w:val="00B316C0"/>
    <w:rsid w:val="00B5139F"/>
    <w:rsid w:val="00B516BB"/>
    <w:rsid w:val="00B52001"/>
    <w:rsid w:val="00B616FA"/>
    <w:rsid w:val="00B669CA"/>
    <w:rsid w:val="00B66F05"/>
    <w:rsid w:val="00B76E3A"/>
    <w:rsid w:val="00B80367"/>
    <w:rsid w:val="00B81FDF"/>
    <w:rsid w:val="00B91F6D"/>
    <w:rsid w:val="00B934A2"/>
    <w:rsid w:val="00B97D17"/>
    <w:rsid w:val="00BB1092"/>
    <w:rsid w:val="00BC1F3F"/>
    <w:rsid w:val="00BD25B3"/>
    <w:rsid w:val="00BE15EC"/>
    <w:rsid w:val="00BE3D10"/>
    <w:rsid w:val="00BF6E37"/>
    <w:rsid w:val="00C07C6C"/>
    <w:rsid w:val="00C26226"/>
    <w:rsid w:val="00C30A79"/>
    <w:rsid w:val="00C37328"/>
    <w:rsid w:val="00C467DB"/>
    <w:rsid w:val="00C514F6"/>
    <w:rsid w:val="00C52C2E"/>
    <w:rsid w:val="00C74C52"/>
    <w:rsid w:val="00C77639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6E41"/>
    <w:rsid w:val="00CE5264"/>
    <w:rsid w:val="00D1239C"/>
    <w:rsid w:val="00D1455C"/>
    <w:rsid w:val="00D17D89"/>
    <w:rsid w:val="00D354B3"/>
    <w:rsid w:val="00D4743D"/>
    <w:rsid w:val="00D77D34"/>
    <w:rsid w:val="00D87570"/>
    <w:rsid w:val="00D94088"/>
    <w:rsid w:val="00D96D5E"/>
    <w:rsid w:val="00D9756A"/>
    <w:rsid w:val="00DA41B0"/>
    <w:rsid w:val="00DB5E23"/>
    <w:rsid w:val="00DB5E42"/>
    <w:rsid w:val="00DD4A5C"/>
    <w:rsid w:val="00DF5B54"/>
    <w:rsid w:val="00E07BFF"/>
    <w:rsid w:val="00E21858"/>
    <w:rsid w:val="00E3284D"/>
    <w:rsid w:val="00E51FE1"/>
    <w:rsid w:val="00E73DF3"/>
    <w:rsid w:val="00E921E7"/>
    <w:rsid w:val="00E96378"/>
    <w:rsid w:val="00EA0533"/>
    <w:rsid w:val="00EA28D5"/>
    <w:rsid w:val="00EB1D38"/>
    <w:rsid w:val="00EB5013"/>
    <w:rsid w:val="00EB5E5E"/>
    <w:rsid w:val="00EC6375"/>
    <w:rsid w:val="00EC71A7"/>
    <w:rsid w:val="00ED0B5D"/>
    <w:rsid w:val="00EF7714"/>
    <w:rsid w:val="00F05384"/>
    <w:rsid w:val="00F16790"/>
    <w:rsid w:val="00F1680C"/>
    <w:rsid w:val="00F5575D"/>
    <w:rsid w:val="00F61E99"/>
    <w:rsid w:val="00F6248A"/>
    <w:rsid w:val="00F642EA"/>
    <w:rsid w:val="00F83F6E"/>
    <w:rsid w:val="00F854DA"/>
    <w:rsid w:val="00F85A16"/>
    <w:rsid w:val="00F92A93"/>
    <w:rsid w:val="00FA2671"/>
    <w:rsid w:val="00FA32DC"/>
    <w:rsid w:val="00FA5F03"/>
    <w:rsid w:val="00FB1D3C"/>
    <w:rsid w:val="00FB40C5"/>
    <w:rsid w:val="00FB79E8"/>
    <w:rsid w:val="00FC4848"/>
    <w:rsid w:val="00FD3B37"/>
    <w:rsid w:val="00FE051F"/>
    <w:rsid w:val="00FE1CF7"/>
    <w:rsid w:val="00FE7E9C"/>
    <w:rsid w:val="00FF5068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A254B54"/>
  <w15:chartTrackingRefBased/>
  <w15:docId w15:val="{B38038F8-A06D-4C7C-AD23-D675FC76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9E67DE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9E67DE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9E67DE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9E67DE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9E67DE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9E67DE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9E67DE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9E67D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9E67DE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9E67DE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9E67DE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9E67DE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mycz\OneDrive%20-%20Open%20Box%20Software\Documents\Blank%20Document%20Long%20Form%20UK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20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</documentManagement>
</p:properties>
</file>

<file path=customXml/itemProps1.xml><?xml version="1.0" encoding="utf-8"?>
<ds:datastoreItem xmlns:ds="http://schemas.openxmlformats.org/officeDocument/2006/customXml" ds:itemID="{EF4717BD-DF63-4993-9B32-31E0A6422569}"/>
</file>

<file path=customXml/itemProps2.xml><?xml version="1.0" encoding="utf-8"?>
<ds:datastoreItem xmlns:ds="http://schemas.openxmlformats.org/officeDocument/2006/customXml" ds:itemID="{DF28DC97-6B41-4A22-8C6A-E8E98CFF27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77350C-BAE8-452F-8C69-324B6D9A1889}"/>
</file>

<file path=customXml/itemProps4.xml><?xml version="1.0" encoding="utf-8"?>
<ds:datastoreItem xmlns:ds="http://schemas.openxmlformats.org/officeDocument/2006/customXml" ds:itemID="{256A75AB-0175-4EA2-9254-ACF905D962C3}"/>
</file>

<file path=docProps/app.xml><?xml version="1.0" encoding="utf-8"?>
<Properties xmlns="http://schemas.openxmlformats.org/officeDocument/2006/extended-properties" xmlns:vt="http://schemas.openxmlformats.org/officeDocument/2006/docPropsVTypes">
  <Template>Blank Document Long Form UK Template.dot</Template>
  <TotalTime>7</TotalTime>
  <Pages>4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2231</CharactersWithSpaces>
  <SharedDoc>false</SharedDoc>
  <HLinks>
    <vt:vector size="66" baseType="variant">
      <vt:variant>
        <vt:i4>1769530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_Toc138750687</vt:lpwstr>
      </vt:variant>
      <vt:variant>
        <vt:i4>1769530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_Toc138750686</vt:lpwstr>
      </vt:variant>
      <vt:variant>
        <vt:i4>1769530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_Toc138750685</vt:lpwstr>
      </vt:variant>
      <vt:variant>
        <vt:i4>1769530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_Toc138750684</vt:lpwstr>
      </vt:variant>
      <vt:variant>
        <vt:i4>1769530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_Toc138750683</vt:lpwstr>
      </vt:variant>
      <vt:variant>
        <vt:i4>1769530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_Toc138750682</vt:lpwstr>
      </vt:variant>
      <vt:variant>
        <vt:i4>1769530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_Toc138750681</vt:lpwstr>
      </vt:variant>
      <vt:variant>
        <vt:i4>1769530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_Toc138750680</vt:lpwstr>
      </vt:variant>
      <vt:variant>
        <vt:i4>1310778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_Toc138750679</vt:lpwstr>
      </vt:variant>
      <vt:variant>
        <vt:i4>1310778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_Toc138750678</vt:lpwstr>
      </vt:variant>
      <vt:variant>
        <vt:i4>1310778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_Toc138750677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Jacob Smycz</dc:creator>
  <cp:keywords/>
  <dc:description/>
  <cp:lastModifiedBy>Jacob Smycz</cp:lastModifiedBy>
  <cp:revision>3</cp:revision>
  <cp:lastPrinted>2003-02-21T11:34:00Z</cp:lastPrinted>
  <dcterms:created xsi:type="dcterms:W3CDTF">2024-11-07T09:07:00Z</dcterms:created>
  <dcterms:modified xsi:type="dcterms:W3CDTF">2024-11-07T09:20:00Z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Project_x0020_Document_x0020_Type">
    <vt:lpwstr>4;#Generic Project Document|258c2ed6-b93b-4ffe-8901-a23f2dc98ec9</vt:lpwstr>
  </property>
  <property fmtid="{D5CDD505-2E9C-101B-9397-08002B2CF9AE}" pid="8" name="Division">
    <vt:lpwstr>5;#Enterprise Solutions|08c57b01-67e8-4a4f-abc6-ffb3392ace7f</vt:lpwstr>
  </property>
  <property fmtid="{D5CDD505-2E9C-101B-9397-08002B2CF9AE}" pid="9" name="Client_x0020_Project">
    <vt:lpwstr/>
  </property>
  <property fmtid="{D5CDD505-2E9C-101B-9397-08002B2CF9AE}" pid="10" name="Client">
    <vt:lpwstr>6;#Grainger PLC|a74f1cb5-e995-4f9e-8521-6d52e2c6bf08</vt:lpwstr>
  </property>
  <property fmtid="{D5CDD505-2E9C-101B-9397-08002B2CF9AE}" pid="11" name="Client Project">
    <vt:lpwstr/>
  </property>
  <property fmtid="{D5CDD505-2E9C-101B-9397-08002B2CF9AE}" pid="13" name="k6ebf865df8440b3a55c1aa81c9bae7c">
    <vt:lpwstr>Generic Project Document|258c2ed6-b93b-4ffe-8901-a23f2dc98ec9</vt:lpwstr>
  </property>
  <property fmtid="{D5CDD505-2E9C-101B-9397-08002B2CF9AE}" pid="14" name="Client_x0020_Document_x0020_Type">
    <vt:lpwstr>20;#PM Report|9d58a819-7b07-406f-ac0f-0f196f5e097b</vt:lpwstr>
  </property>
  <property fmtid="{D5CDD505-2E9C-101B-9397-08002B2CF9AE}" pid="15" name="Client Document Type">
    <vt:lpwstr>20;#PM Report|9d58a819-7b07-406f-ac0f-0f196f5e097b</vt:lpwstr>
  </property>
</Properties>
</file>