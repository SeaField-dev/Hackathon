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33860A81" w:rsidR="00765FB9" w:rsidRPr="00F539F5" w:rsidRDefault="008D4505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Void Process </w:t>
            </w:r>
            <w:r w:rsidR="00100FB3">
              <w:t xml:space="preserve">- </w:t>
            </w:r>
            <w:r>
              <w:t>Consultancy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464389A0" w:rsidR="00765FB9" w:rsidRDefault="00A66220" w:rsidP="7CDBD432">
            <w:pPr>
              <w:pStyle w:val="IndentOne"/>
              <w:spacing w:before="60" w:after="60"/>
              <w:ind w:left="0"/>
            </w:pPr>
            <w:r>
              <w:t>1</w:t>
            </w:r>
            <w:r w:rsidR="00E577C0">
              <w:t>7</w:t>
            </w:r>
            <w:r w:rsidRPr="00A66220">
              <w:rPr>
                <w:vertAlign w:val="superscript"/>
              </w:rPr>
              <w:t>th</w:t>
            </w:r>
            <w:r>
              <w:t xml:space="preserve"> </w:t>
            </w:r>
            <w:r w:rsidR="00E577C0">
              <w:t>– 2</w:t>
            </w:r>
            <w:r w:rsidR="1DAE3107">
              <w:t>3</w:t>
            </w:r>
            <w:r w:rsidR="1DAE3107" w:rsidRPr="49C52F14">
              <w:rPr>
                <w:vertAlign w:val="superscript"/>
              </w:rPr>
              <w:t>rd</w:t>
            </w:r>
            <w:r w:rsidR="00E577C0">
              <w:t xml:space="preserve"> </w:t>
            </w:r>
            <w:r w:rsidR="000D4D64">
              <w:t>May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390AAD42" w:rsidR="00765FB9" w:rsidRPr="00F539F5" w:rsidRDefault="00CC6937" w:rsidP="00783CED">
            <w:pPr>
              <w:pStyle w:val="IndentOne"/>
              <w:spacing w:before="60" w:after="60" w:line="240" w:lineRule="atLeast"/>
              <w:ind w:left="0"/>
            </w:pPr>
            <w:r>
              <w:t>I</w:t>
            </w:r>
            <w:r w:rsidR="00D25D29">
              <w:t>n progress</w:t>
            </w:r>
          </w:p>
        </w:tc>
      </w:tr>
      <w:tr w:rsidR="00054329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054329" w:rsidRPr="00F539F5" w:rsidRDefault="0005432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054329" w:rsidRPr="008E0703" w:rsidRDefault="00054329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054329" w:rsidRPr="008E0703" w:rsidRDefault="00054329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054329" w:rsidRPr="008E0703" w:rsidRDefault="00054329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625E00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625E00" w:rsidRPr="00F539F5" w:rsidRDefault="00625E00" w:rsidP="00625E0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2D0CF16C" w:rsidR="00625E00" w:rsidRDefault="00625E00" w:rsidP="00625E00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477" w:type="dxa"/>
            <w:vAlign w:val="center"/>
          </w:tcPr>
          <w:p w14:paraId="72DE7454" w14:textId="192CB04B" w:rsidR="00625E00" w:rsidRDefault="00625E00" w:rsidP="00625E00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160" w:type="dxa"/>
            <w:vAlign w:val="center"/>
          </w:tcPr>
          <w:p w14:paraId="5B21AE94" w14:textId="06502790" w:rsidR="00625E00" w:rsidRDefault="00625E00" w:rsidP="00625E00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625E00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625E00" w:rsidRPr="00F539F5" w:rsidRDefault="00625E00" w:rsidP="00625E0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625E00" w:rsidRPr="008E0703" w:rsidRDefault="00625E00" w:rsidP="00625E0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625E00" w:rsidRPr="008E0703" w:rsidRDefault="00625E00" w:rsidP="00625E0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625E00" w:rsidRPr="008E0703" w:rsidRDefault="00625E00" w:rsidP="00625E0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625E00" w:rsidRPr="008E0703" w:rsidRDefault="00625E00" w:rsidP="00625E0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8A26AA" w:rsidRPr="006218D6" w14:paraId="133EF8AC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4952D668" w14:textId="77777777" w:rsidR="008A26AA" w:rsidRPr="00F539F5" w:rsidRDefault="008A26AA" w:rsidP="00625E0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9F834F8" w14:textId="1990B654" w:rsidR="008A26AA" w:rsidRDefault="008B142F" w:rsidP="00625E00">
            <w:pPr>
              <w:pStyle w:val="ListBullet"/>
              <w:numPr>
                <w:ilvl w:val="0"/>
                <w:numId w:val="0"/>
              </w:numPr>
            </w:pPr>
            <w:r>
              <w:t>Workflow review meeting</w:t>
            </w:r>
          </w:p>
        </w:tc>
        <w:tc>
          <w:tcPr>
            <w:tcW w:w="1424" w:type="dxa"/>
            <w:vAlign w:val="center"/>
          </w:tcPr>
          <w:p w14:paraId="1214B1C3" w14:textId="07E38FFE" w:rsidR="008A26AA" w:rsidRDefault="008B142F" w:rsidP="00625E00">
            <w:pPr>
              <w:pStyle w:val="ListBullet"/>
              <w:numPr>
                <w:ilvl w:val="0"/>
                <w:numId w:val="0"/>
              </w:numPr>
            </w:pPr>
            <w:r>
              <w:t>24</w:t>
            </w:r>
            <w:r w:rsidRPr="008B142F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2477" w:type="dxa"/>
            <w:vAlign w:val="center"/>
          </w:tcPr>
          <w:p w14:paraId="3EF44B00" w14:textId="16B84EA0" w:rsidR="008A26AA" w:rsidRDefault="008B142F" w:rsidP="00625E0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  <w:r w:rsidR="00667FF1">
              <w:t xml:space="preserve">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CEE0B94" w14:textId="1CC8E2DF" w:rsidR="008A26AA" w:rsidRDefault="008B142F" w:rsidP="00625E00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667FF1" w:rsidRPr="006218D6" w14:paraId="347FB501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7FFC51A2" w14:textId="77777777" w:rsidR="00667FF1" w:rsidRPr="00F539F5" w:rsidRDefault="00667FF1" w:rsidP="00625E0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DD4B0AF" w14:textId="51CD9E72" w:rsidR="00667FF1" w:rsidRDefault="00667FF1" w:rsidP="00625E00">
            <w:pPr>
              <w:pStyle w:val="ListBullet"/>
              <w:numPr>
                <w:ilvl w:val="0"/>
                <w:numId w:val="0"/>
              </w:numPr>
            </w:pPr>
            <w:r>
              <w:t>Presentation Prep</w:t>
            </w:r>
          </w:p>
        </w:tc>
        <w:tc>
          <w:tcPr>
            <w:tcW w:w="1424" w:type="dxa"/>
            <w:vAlign w:val="center"/>
          </w:tcPr>
          <w:p w14:paraId="338AF4BA" w14:textId="407E1108" w:rsidR="00667FF1" w:rsidRDefault="00667FF1" w:rsidP="00625E00">
            <w:pPr>
              <w:pStyle w:val="ListBullet"/>
              <w:numPr>
                <w:ilvl w:val="0"/>
                <w:numId w:val="0"/>
              </w:numPr>
            </w:pPr>
            <w:r>
              <w:t>25</w:t>
            </w:r>
            <w:r w:rsidRPr="00667FF1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2477" w:type="dxa"/>
            <w:vAlign w:val="center"/>
          </w:tcPr>
          <w:p w14:paraId="74DB6486" w14:textId="211EAFD1" w:rsidR="00667FF1" w:rsidRDefault="00667FF1" w:rsidP="00625E0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FAC6A88" w14:textId="1DA4D690" w:rsidR="00667FF1" w:rsidRDefault="00667FF1" w:rsidP="00625E00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E577C0" w:rsidRPr="006218D6" w14:paraId="5BF9FB61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7B2FF6D6" w14:textId="77777777" w:rsidR="00E577C0" w:rsidRPr="00F539F5" w:rsidRDefault="00E577C0" w:rsidP="00625E0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D5EDC" w14:textId="77E14ADA" w:rsidR="00E577C0" w:rsidRDefault="00E577C0" w:rsidP="00625E00">
            <w:pPr>
              <w:pStyle w:val="ListBullet"/>
              <w:numPr>
                <w:ilvl w:val="0"/>
                <w:numId w:val="0"/>
              </w:numPr>
            </w:pPr>
            <w:r>
              <w:t>Proposal</w:t>
            </w:r>
            <w:r w:rsidR="00DB5EC0">
              <w:t>,</w:t>
            </w:r>
            <w:r w:rsidR="00633C3E">
              <w:t xml:space="preserve"> High-Level Design</w:t>
            </w:r>
            <w:r w:rsidR="00DB5EC0">
              <w:t xml:space="preserve"> &amp;</w:t>
            </w:r>
            <w:r w:rsidR="00202917">
              <w:t xml:space="preserve"> Feature</w:t>
            </w:r>
            <w:r w:rsidR="00DB5EC0">
              <w:t xml:space="preserve"> Backlog</w:t>
            </w:r>
          </w:p>
        </w:tc>
        <w:tc>
          <w:tcPr>
            <w:tcW w:w="1424" w:type="dxa"/>
            <w:vAlign w:val="center"/>
          </w:tcPr>
          <w:p w14:paraId="53CD0625" w14:textId="294D6D0D" w:rsidR="00E577C0" w:rsidRDefault="00DB5EC0" w:rsidP="00625E0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DB5EC0">
              <w:rPr>
                <w:vertAlign w:val="superscript"/>
              </w:rPr>
              <w:t>nd</w:t>
            </w:r>
            <w:r>
              <w:t xml:space="preserve"> June</w:t>
            </w:r>
          </w:p>
        </w:tc>
        <w:tc>
          <w:tcPr>
            <w:tcW w:w="2477" w:type="dxa"/>
            <w:vAlign w:val="center"/>
          </w:tcPr>
          <w:p w14:paraId="7B71ACC1" w14:textId="5F005372" w:rsidR="00E577C0" w:rsidRDefault="00DB5EC0" w:rsidP="00625E00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FD56DB" w14:textId="4FBF1265" w:rsidR="00E577C0" w:rsidRDefault="00DB5EC0" w:rsidP="00625E00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625E00" w:rsidRPr="006218D6" w14:paraId="46E7C92C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2F1F4111" w14:textId="77777777" w:rsidR="00625E00" w:rsidRPr="00F539F5" w:rsidRDefault="00625E00" w:rsidP="00625E0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D0FE771" w14:textId="1FE55165" w:rsidR="00625E00" w:rsidRPr="00776148" w:rsidRDefault="00521ED9" w:rsidP="00625E00">
            <w:pPr>
              <w:pStyle w:val="ListBullet"/>
              <w:numPr>
                <w:ilvl w:val="0"/>
                <w:numId w:val="0"/>
              </w:numPr>
            </w:pPr>
            <w:r>
              <w:t>Presentation</w:t>
            </w:r>
          </w:p>
        </w:tc>
        <w:tc>
          <w:tcPr>
            <w:tcW w:w="1424" w:type="dxa"/>
            <w:vAlign w:val="center"/>
          </w:tcPr>
          <w:p w14:paraId="462EB1B8" w14:textId="71E12E0C" w:rsidR="00625E00" w:rsidRDefault="000D4D64" w:rsidP="00625E00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0D4D64">
              <w:rPr>
                <w:vertAlign w:val="superscript"/>
              </w:rPr>
              <w:t>th</w:t>
            </w:r>
            <w:r>
              <w:t xml:space="preserve"> </w:t>
            </w:r>
            <w:r w:rsidR="00521ED9">
              <w:t>Ju</w:t>
            </w:r>
            <w:r>
              <w:t>n</w:t>
            </w:r>
          </w:p>
        </w:tc>
        <w:tc>
          <w:tcPr>
            <w:tcW w:w="2477" w:type="dxa"/>
            <w:vAlign w:val="center"/>
          </w:tcPr>
          <w:p w14:paraId="0864A741" w14:textId="7CCB75CE" w:rsidR="00625E00" w:rsidRDefault="000D4D64" w:rsidP="00625E0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8712010" w14:textId="3B083CCC" w:rsidR="00625E00" w:rsidRPr="006218D6" w:rsidRDefault="00667FF1" w:rsidP="00625E00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625E00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625E00" w:rsidRPr="00F539F5" w:rsidRDefault="00625E00" w:rsidP="00625E0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65ACC" w14:textId="48EB9D5C" w:rsidR="00B8387A" w:rsidRPr="00241839" w:rsidRDefault="006761C6" w:rsidP="00625E00">
            <w:pPr>
              <w:pStyle w:val="ListBullet"/>
            </w:pPr>
            <w:r>
              <w:t>Run through the POC.</w:t>
            </w:r>
          </w:p>
        </w:tc>
      </w:tr>
      <w:tr w:rsidR="00625E00" w14:paraId="07A1615F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A81B456" w14:textId="77777777" w:rsidR="00625E00" w:rsidRDefault="00625E00" w:rsidP="00625E0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5CF03EAD" w14:textId="60909382" w:rsidR="00625E00" w:rsidRDefault="00C73F5C" w:rsidP="00625E00">
            <w:pPr>
              <w:pStyle w:val="ListBullet"/>
            </w:pPr>
            <w:r>
              <w:t>105</w:t>
            </w:r>
            <w:r w:rsidR="00625E00">
              <w:t xml:space="preserve"> of 110 hours (</w:t>
            </w:r>
            <w:r w:rsidR="00065A37">
              <w:t>95</w:t>
            </w:r>
            <w:r w:rsidR="00625E00">
              <w:t>%)</w:t>
            </w:r>
          </w:p>
        </w:tc>
      </w:tr>
      <w:tr w:rsidR="00625E00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625E00" w:rsidRPr="00F539F5" w:rsidRDefault="00625E00" w:rsidP="00625E0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65D95F16" w:rsidR="00625E00" w:rsidRPr="004C7753" w:rsidRDefault="00625E00" w:rsidP="00625E00">
            <w:pPr>
              <w:pStyle w:val="ListBullet"/>
            </w:pPr>
            <w:r>
              <w:t>None.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242A85FC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709D7B68" w14:textId="77777777" w:rsidR="00A66220" w:rsidRDefault="00A6622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E577C0" w:rsidRPr="00F539F5" w14:paraId="1F2671F7" w14:textId="77777777" w:rsidTr="000B2023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3591E50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7CECAFEF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E577C0" w14:paraId="09905759" w14:textId="77777777" w:rsidTr="000B2023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0EEDA3D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63710E8" w14:textId="77777777" w:rsidR="00E577C0" w:rsidRDefault="00E577C0" w:rsidP="000B2023">
            <w:pPr>
              <w:pStyle w:val="IndentOne"/>
              <w:spacing w:before="60" w:after="60"/>
              <w:ind w:left="0"/>
            </w:pPr>
            <w:r>
              <w:t>11</w:t>
            </w:r>
            <w:r w:rsidRPr="006B1106">
              <w:rPr>
                <w:vertAlign w:val="superscript"/>
              </w:rPr>
              <w:t>th</w:t>
            </w:r>
            <w:r>
              <w:t xml:space="preserve"> – 16</w:t>
            </w:r>
            <w:r w:rsidRPr="00A66220">
              <w:rPr>
                <w:vertAlign w:val="superscript"/>
              </w:rPr>
              <w:t>th</w:t>
            </w:r>
            <w:r>
              <w:t xml:space="preserve"> May</w:t>
            </w:r>
          </w:p>
        </w:tc>
      </w:tr>
      <w:tr w:rsidR="00E577C0" w:rsidRPr="00F539F5" w14:paraId="28F55C91" w14:textId="77777777" w:rsidTr="000B2023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1739441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4A0B2774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E577C0" w:rsidRPr="008E0703" w14:paraId="606102D6" w14:textId="77777777" w:rsidTr="000B20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7ECFA4B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94B045D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DF31398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11435D5A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E577C0" w14:paraId="5191898A" w14:textId="77777777" w:rsidTr="000B2023">
        <w:trPr>
          <w:trHeight w:val="178"/>
        </w:trPr>
        <w:tc>
          <w:tcPr>
            <w:tcW w:w="3070" w:type="dxa"/>
            <w:vMerge/>
            <w:vAlign w:val="center"/>
          </w:tcPr>
          <w:p w14:paraId="04B6ADFA" w14:textId="77777777" w:rsidR="00E577C0" w:rsidRPr="00F539F5" w:rsidRDefault="00E577C0" w:rsidP="000B202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F3D0850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Approval of additional hours</w:t>
            </w:r>
          </w:p>
        </w:tc>
        <w:tc>
          <w:tcPr>
            <w:tcW w:w="2477" w:type="dxa"/>
            <w:vAlign w:val="center"/>
          </w:tcPr>
          <w:p w14:paraId="1374E39F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12</w:t>
            </w:r>
            <w:r w:rsidRPr="000D4D64">
              <w:rPr>
                <w:vertAlign w:val="superscript"/>
              </w:rPr>
              <w:t>th</w:t>
            </w:r>
            <w:r>
              <w:t xml:space="preserve"> May </w:t>
            </w:r>
          </w:p>
        </w:tc>
        <w:tc>
          <w:tcPr>
            <w:tcW w:w="4160" w:type="dxa"/>
            <w:vAlign w:val="center"/>
          </w:tcPr>
          <w:p w14:paraId="064CF64D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E577C0" w14:paraId="1302DBD5" w14:textId="77777777" w:rsidTr="000B2023">
        <w:trPr>
          <w:trHeight w:val="178"/>
        </w:trPr>
        <w:tc>
          <w:tcPr>
            <w:tcW w:w="3070" w:type="dxa"/>
            <w:vMerge/>
            <w:vAlign w:val="center"/>
          </w:tcPr>
          <w:p w14:paraId="57565B5B" w14:textId="77777777" w:rsidR="00E577C0" w:rsidRPr="00F539F5" w:rsidRDefault="00E577C0" w:rsidP="000B202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6FBA54D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477" w:type="dxa"/>
            <w:vAlign w:val="center"/>
          </w:tcPr>
          <w:p w14:paraId="1F013C63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160" w:type="dxa"/>
            <w:vAlign w:val="center"/>
          </w:tcPr>
          <w:p w14:paraId="0D766B66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E577C0" w:rsidRPr="008E0703" w14:paraId="36C04959" w14:textId="77777777" w:rsidTr="000B20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FB8418F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AB7FA39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F070624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B837E13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5E88876D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E577C0" w:rsidRPr="006218D6" w14:paraId="7D651BEB" w14:textId="77777777" w:rsidTr="000B2023">
        <w:trPr>
          <w:trHeight w:val="178"/>
        </w:trPr>
        <w:tc>
          <w:tcPr>
            <w:tcW w:w="3070" w:type="dxa"/>
            <w:vMerge/>
            <w:vAlign w:val="center"/>
          </w:tcPr>
          <w:p w14:paraId="09CAB2A1" w14:textId="77777777" w:rsidR="00E577C0" w:rsidRPr="00F539F5" w:rsidRDefault="00E577C0" w:rsidP="000B202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0336F0E" w14:textId="77777777" w:rsidR="00E577C0" w:rsidRPr="00776148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Presentation</w:t>
            </w:r>
          </w:p>
        </w:tc>
        <w:tc>
          <w:tcPr>
            <w:tcW w:w="1424" w:type="dxa"/>
            <w:vAlign w:val="center"/>
          </w:tcPr>
          <w:p w14:paraId="10383824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0D4D64">
              <w:rPr>
                <w:vertAlign w:val="superscript"/>
              </w:rPr>
              <w:t>th</w:t>
            </w:r>
            <w:r>
              <w:t xml:space="preserve"> Jun</w:t>
            </w:r>
          </w:p>
        </w:tc>
        <w:tc>
          <w:tcPr>
            <w:tcW w:w="2477" w:type="dxa"/>
            <w:vAlign w:val="center"/>
          </w:tcPr>
          <w:p w14:paraId="57CE7E90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7DA5113" w14:textId="77777777" w:rsidR="00E577C0" w:rsidRPr="006218D6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Open Box to assist with the presentation</w:t>
            </w:r>
          </w:p>
        </w:tc>
      </w:tr>
      <w:tr w:rsidR="00E577C0" w:rsidRPr="00241839" w14:paraId="72A42CE2" w14:textId="77777777" w:rsidTr="000B2023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AECF44B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5F64A6B4" w14:textId="77777777" w:rsidR="00E577C0" w:rsidRDefault="00E577C0" w:rsidP="000B2023">
            <w:pPr>
              <w:pStyle w:val="ListBullet"/>
            </w:pPr>
            <w:r>
              <w:t>Planning for collaboration on presentation to business on 6</w:t>
            </w:r>
            <w:r w:rsidRPr="292CF5E7">
              <w:rPr>
                <w:vertAlign w:val="superscript"/>
              </w:rPr>
              <w:t>th</w:t>
            </w:r>
            <w:r>
              <w:t xml:space="preserve"> June</w:t>
            </w:r>
          </w:p>
          <w:p w14:paraId="335C2FD7" w14:textId="77777777" w:rsidR="00E577C0" w:rsidRPr="00241839" w:rsidRDefault="00E577C0" w:rsidP="000B2023">
            <w:pPr>
              <w:pStyle w:val="ListBullet"/>
            </w:pPr>
            <w:r>
              <w:t>Planning to roll into build phase shortly after this phase is closed out.</w:t>
            </w:r>
          </w:p>
        </w:tc>
      </w:tr>
      <w:tr w:rsidR="00E577C0" w14:paraId="794E39D1" w14:textId="77777777" w:rsidTr="000B2023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F5ADBE1" w14:textId="77777777" w:rsidR="00E577C0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7BB2114A" w14:textId="77777777" w:rsidR="00E577C0" w:rsidRDefault="00E577C0" w:rsidP="000B2023">
            <w:pPr>
              <w:pStyle w:val="ListBullet"/>
            </w:pPr>
            <w:r>
              <w:t>84 of 110 hours (76%)</w:t>
            </w:r>
          </w:p>
        </w:tc>
      </w:tr>
      <w:tr w:rsidR="00E577C0" w:rsidRPr="004C7753" w14:paraId="18C087E8" w14:textId="77777777" w:rsidTr="000B2023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90D0388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134D54F2" w14:textId="77777777" w:rsidR="00E577C0" w:rsidRPr="004C7753" w:rsidRDefault="00E577C0" w:rsidP="000B2023">
            <w:pPr>
              <w:pStyle w:val="ListBullet"/>
            </w:pPr>
            <w:r>
              <w:t>None.</w:t>
            </w:r>
          </w:p>
        </w:tc>
      </w:tr>
    </w:tbl>
    <w:p w14:paraId="0EE1D103" w14:textId="77777777" w:rsidR="00E577C0" w:rsidRDefault="00E577C0" w:rsidP="000251E2">
      <w:pPr>
        <w:spacing w:line="240" w:lineRule="auto"/>
        <w:rPr>
          <w:color w:val="595959" w:themeColor="text1" w:themeTint="A6"/>
          <w:sz w:val="28"/>
        </w:rPr>
      </w:pPr>
    </w:p>
    <w:p w14:paraId="36F6C10F" w14:textId="77777777" w:rsidR="00E577C0" w:rsidRDefault="00E577C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A66220" w:rsidRPr="00F539F5" w14:paraId="0E935258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1F0AB2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2EA38D7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A66220" w14:paraId="6562AD74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4CAC353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1B41A53" w14:textId="77777777" w:rsidR="00A66220" w:rsidRDefault="00A66220" w:rsidP="00A9698F">
            <w:pPr>
              <w:pStyle w:val="IndentOne"/>
              <w:spacing w:before="60" w:after="60"/>
              <w:ind w:left="0"/>
            </w:pPr>
            <w:r>
              <w:t>May 2</w:t>
            </w:r>
            <w:r w:rsidRPr="00100FB3">
              <w:rPr>
                <w:vertAlign w:val="superscript"/>
              </w:rPr>
              <w:t>nd</w:t>
            </w:r>
            <w:r>
              <w:t xml:space="preserve"> – 11</w:t>
            </w:r>
            <w:r w:rsidRPr="006B1106"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A66220" w:rsidRPr="00F539F5" w14:paraId="4E7E9039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5A52A0A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C4A6E83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A66220" w:rsidRPr="008E0703" w14:paraId="33EAD920" w14:textId="77777777" w:rsidTr="00A9698F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86FC5A1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2FD930C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4FEF9DD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4C49090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A66220" w14:paraId="4D4390CC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5398815B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1CA76D02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Qube</w:t>
            </w:r>
            <w:proofErr w:type="spellEnd"/>
            <w:r>
              <w:t xml:space="preserve"> demo</w:t>
            </w:r>
          </w:p>
        </w:tc>
        <w:tc>
          <w:tcPr>
            <w:tcW w:w="2477" w:type="dxa"/>
            <w:vAlign w:val="center"/>
          </w:tcPr>
          <w:p w14:paraId="5E0D9D3F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3</w:t>
            </w:r>
            <w:r w:rsidRPr="000C7D6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4B566A94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06A34486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3416C491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87FBC13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Document Management review</w:t>
            </w:r>
          </w:p>
        </w:tc>
        <w:tc>
          <w:tcPr>
            <w:tcW w:w="2477" w:type="dxa"/>
            <w:vAlign w:val="center"/>
          </w:tcPr>
          <w:p w14:paraId="075F1719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4</w:t>
            </w:r>
            <w:r w:rsidRPr="00D77510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6605C6AA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5D3E3D00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40887736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E5224BD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Salesforce demo</w:t>
            </w:r>
          </w:p>
        </w:tc>
        <w:tc>
          <w:tcPr>
            <w:tcW w:w="2477" w:type="dxa"/>
            <w:vAlign w:val="center"/>
          </w:tcPr>
          <w:p w14:paraId="4058437F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10</w:t>
            </w:r>
            <w:r w:rsidRPr="001F7F95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15223B00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5787FCD4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37B70636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3761DF6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Renewal process review</w:t>
            </w:r>
          </w:p>
        </w:tc>
        <w:tc>
          <w:tcPr>
            <w:tcW w:w="2477" w:type="dxa"/>
            <w:vAlign w:val="center"/>
          </w:tcPr>
          <w:p w14:paraId="65681FC3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11</w:t>
            </w:r>
            <w:r w:rsidRPr="00054329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66975AEC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794A510C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16FB3CD7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F59C631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Jira access</w:t>
            </w:r>
          </w:p>
        </w:tc>
        <w:tc>
          <w:tcPr>
            <w:tcW w:w="2477" w:type="dxa"/>
            <w:vAlign w:val="center"/>
          </w:tcPr>
          <w:p w14:paraId="72152794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11</w:t>
            </w:r>
            <w:r w:rsidRPr="00054329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309C5A8B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:rsidRPr="008E0703" w14:paraId="7FC2DFDF" w14:textId="77777777" w:rsidTr="00A9698F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142F4C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8674CDB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DFC23A9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CF0C36A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6B859C1C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A66220" w:rsidRPr="006218D6" w14:paraId="60A19714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72135808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B252C01" w14:textId="77777777" w:rsidR="00A66220" w:rsidRPr="00776148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Approval of additional hours</w:t>
            </w:r>
          </w:p>
        </w:tc>
        <w:tc>
          <w:tcPr>
            <w:tcW w:w="1424" w:type="dxa"/>
            <w:vAlign w:val="center"/>
          </w:tcPr>
          <w:p w14:paraId="0C16215F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12</w:t>
            </w:r>
            <w:r w:rsidRPr="0087412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480AE87E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C00000"/>
            <w:vAlign w:val="center"/>
          </w:tcPr>
          <w:p w14:paraId="6585FF57" w14:textId="77777777" w:rsidR="00A66220" w:rsidRPr="006218D6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Currently overutilized on the approved hours</w:t>
            </w:r>
          </w:p>
        </w:tc>
      </w:tr>
      <w:tr w:rsidR="00A66220" w:rsidRPr="00241839" w14:paraId="7805B3AF" w14:textId="77777777" w:rsidTr="00A9698F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322DB860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F071A1C" w14:textId="77777777" w:rsidR="00A66220" w:rsidRPr="00241839" w:rsidRDefault="00A66220" w:rsidP="00A9698F">
            <w:pPr>
              <w:pStyle w:val="ListBullet"/>
            </w:pPr>
            <w:r>
              <w:t>Approval of additional time. Currently 40 hours is approved.</w:t>
            </w:r>
          </w:p>
          <w:p w14:paraId="6E8178D7" w14:textId="77777777" w:rsidR="00A66220" w:rsidRPr="00241839" w:rsidRDefault="00A66220" w:rsidP="00A9698F">
            <w:pPr>
              <w:pStyle w:val="ListBullet"/>
            </w:pPr>
            <w:r>
              <w:t>Planning for collaboration on presentation to business on 6</w:t>
            </w:r>
            <w:r w:rsidRPr="292CF5E7">
              <w:rPr>
                <w:vertAlign w:val="superscript"/>
              </w:rPr>
              <w:t>th</w:t>
            </w:r>
            <w:r>
              <w:t xml:space="preserve"> June</w:t>
            </w:r>
          </w:p>
        </w:tc>
      </w:tr>
      <w:tr w:rsidR="00A66220" w14:paraId="208EA173" w14:textId="77777777" w:rsidTr="00A9698F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DCB29DA" w14:textId="77777777" w:rsidR="00A66220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46114B9D" w14:textId="77777777" w:rsidR="00A66220" w:rsidRDefault="00A66220" w:rsidP="00A9698F">
            <w:pPr>
              <w:pStyle w:val="ListBullet"/>
            </w:pPr>
            <w:r>
              <w:t>71 of 110 hours (64%)</w:t>
            </w:r>
          </w:p>
        </w:tc>
      </w:tr>
      <w:tr w:rsidR="00A66220" w:rsidRPr="004C7753" w14:paraId="70BFEF3B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AD48355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5BF2373" w14:textId="77777777" w:rsidR="00A66220" w:rsidRPr="004C7753" w:rsidRDefault="00A66220" w:rsidP="00A9698F">
            <w:pPr>
              <w:pStyle w:val="ListBullet"/>
            </w:pPr>
            <w:r>
              <w:t>None.</w:t>
            </w:r>
          </w:p>
        </w:tc>
      </w:tr>
    </w:tbl>
    <w:p w14:paraId="23A391DA" w14:textId="77777777" w:rsidR="00A66220" w:rsidRDefault="00A66220" w:rsidP="000251E2">
      <w:pPr>
        <w:spacing w:line="240" w:lineRule="auto"/>
        <w:rPr>
          <w:color w:val="595959" w:themeColor="text1" w:themeTint="A6"/>
          <w:sz w:val="28"/>
        </w:rPr>
      </w:pPr>
    </w:p>
    <w:p w14:paraId="08F821CC" w14:textId="77777777" w:rsidR="006B1106" w:rsidRDefault="006B1106" w:rsidP="000251E2">
      <w:pPr>
        <w:spacing w:line="240" w:lineRule="auto"/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6B1106" w:rsidRPr="00F539F5" w14:paraId="0B3B6E3D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9C7837D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60C26DB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6B1106" w14:paraId="70D59C61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200C300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2458A40" w14:textId="77777777" w:rsidR="006B1106" w:rsidRDefault="006B1106" w:rsidP="006238AB">
            <w:pPr>
              <w:pStyle w:val="IndentOne"/>
              <w:spacing w:before="60" w:after="60"/>
              <w:ind w:left="0"/>
            </w:pPr>
            <w:r>
              <w:t>Apr 24</w:t>
            </w:r>
            <w:r w:rsidRPr="00100FB3">
              <w:rPr>
                <w:vertAlign w:val="superscript"/>
              </w:rPr>
              <w:t>th</w:t>
            </w:r>
            <w:r>
              <w:t xml:space="preserve"> – May 2</w:t>
            </w:r>
            <w:r w:rsidRPr="00100FB3">
              <w:rPr>
                <w:vertAlign w:val="superscript"/>
              </w:rPr>
              <w:t>nd</w:t>
            </w:r>
            <w:r>
              <w:t xml:space="preserve"> </w:t>
            </w:r>
          </w:p>
        </w:tc>
      </w:tr>
      <w:tr w:rsidR="006B1106" w:rsidRPr="00F539F5" w14:paraId="0CA2C880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DDD31FE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39D3C7BF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6B1106" w:rsidRPr="008E0703" w14:paraId="50571C5E" w14:textId="77777777" w:rsidTr="395FD87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BF28F5F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373042F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E743C4A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C39CC14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6B1106" w14:paraId="45287D58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38E81ACA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B588CA7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Process review meeting</w:t>
            </w:r>
          </w:p>
        </w:tc>
        <w:tc>
          <w:tcPr>
            <w:tcW w:w="2477" w:type="dxa"/>
            <w:vAlign w:val="center"/>
          </w:tcPr>
          <w:p w14:paraId="4F18B144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091E73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01556C4D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6B1106" w14:paraId="09905EA2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3D5D7BBA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6605CF2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Presentation deck &amp; draft process documentation</w:t>
            </w:r>
          </w:p>
        </w:tc>
        <w:tc>
          <w:tcPr>
            <w:tcW w:w="2477" w:type="dxa"/>
            <w:vAlign w:val="center"/>
          </w:tcPr>
          <w:p w14:paraId="79DA899A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285694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4FDDC30B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6B1106" w:rsidRPr="008E0703" w14:paraId="45866FA4" w14:textId="77777777" w:rsidTr="395FD87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28B13F8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C89BD87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3B38B2DF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0932E2CA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03327B1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6B1106" w:rsidRPr="006218D6" w14:paraId="4699ECEC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5175C537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E1BA0A7" w14:textId="77777777" w:rsidR="006B1106" w:rsidRPr="00776148" w:rsidRDefault="006B1106" w:rsidP="006238AB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Qube</w:t>
            </w:r>
            <w:proofErr w:type="spellEnd"/>
            <w:r>
              <w:t xml:space="preserve"> demo</w:t>
            </w:r>
          </w:p>
        </w:tc>
        <w:tc>
          <w:tcPr>
            <w:tcW w:w="1424" w:type="dxa"/>
            <w:vAlign w:val="center"/>
          </w:tcPr>
          <w:p w14:paraId="74EF000E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3</w:t>
            </w:r>
            <w:r w:rsidRPr="000C7D6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FE20DAD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E337199" w14:textId="77777777" w:rsidR="006B1106" w:rsidRPr="006218D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6218D6" w14:paraId="41DA7F1D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1A22FAC5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AFB13A9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Document Management review</w:t>
            </w:r>
          </w:p>
        </w:tc>
        <w:tc>
          <w:tcPr>
            <w:tcW w:w="1424" w:type="dxa"/>
            <w:vAlign w:val="center"/>
          </w:tcPr>
          <w:p w14:paraId="1D2E07CC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4</w:t>
            </w:r>
            <w:r w:rsidRPr="00D77510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9EDE8F1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70E1223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6218D6" w14:paraId="70B4FECB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764B506D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2595E15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Salesforce demo</w:t>
            </w:r>
          </w:p>
        </w:tc>
        <w:tc>
          <w:tcPr>
            <w:tcW w:w="1424" w:type="dxa"/>
            <w:vAlign w:val="center"/>
          </w:tcPr>
          <w:p w14:paraId="797B2876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10</w:t>
            </w:r>
            <w:r w:rsidRPr="001F7F95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4CC3919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9B71BDF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241839" w14:paraId="7F203CE0" w14:textId="77777777" w:rsidTr="395FD87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A9FA835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0A04D9D7" w14:textId="77777777" w:rsidR="006B1106" w:rsidRDefault="006B1106" w:rsidP="006238AB">
            <w:pPr>
              <w:pStyle w:val="ListBullet"/>
            </w:pPr>
            <w:r>
              <w:t>Approval of additional time. Currently 40 hours is approved.</w:t>
            </w:r>
          </w:p>
          <w:p w14:paraId="7725C5C0" w14:textId="77777777" w:rsidR="006B1106" w:rsidRPr="00241839" w:rsidRDefault="006B1106" w:rsidP="006238AB">
            <w:pPr>
              <w:pStyle w:val="ListBullet"/>
            </w:pPr>
            <w:r>
              <w:t xml:space="preserve">Will you be able to share a recording (Zoom) of the </w:t>
            </w:r>
            <w:proofErr w:type="gramStart"/>
            <w:r>
              <w:t>demo’s</w:t>
            </w:r>
            <w:proofErr w:type="gramEnd"/>
            <w:r>
              <w:t xml:space="preserve"> with Open Box</w:t>
            </w:r>
          </w:p>
        </w:tc>
      </w:tr>
      <w:tr w:rsidR="006B1106" w14:paraId="2365D191" w14:textId="77777777" w:rsidTr="395FD87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2CC4D65" w14:textId="77777777" w:rsidR="006B1106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42C1E472" w14:textId="77777777" w:rsidR="006B1106" w:rsidRDefault="006B1106" w:rsidP="006238AB">
            <w:pPr>
              <w:pStyle w:val="ListBullet"/>
            </w:pPr>
            <w:r>
              <w:t>30 of 110 hours (27%)</w:t>
            </w:r>
          </w:p>
        </w:tc>
      </w:tr>
      <w:tr w:rsidR="006B1106" w:rsidRPr="004C7753" w14:paraId="7837AA98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4256D96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7AE9D906" w14:textId="77777777" w:rsidR="006B1106" w:rsidRPr="004C7753" w:rsidRDefault="006B1106" w:rsidP="006238AB">
            <w:pPr>
              <w:pStyle w:val="ListBullet"/>
            </w:pPr>
            <w:r>
              <w:t>None.</w:t>
            </w:r>
          </w:p>
        </w:tc>
      </w:tr>
    </w:tbl>
    <w:p w14:paraId="5E8FE5F7" w14:textId="5E48703E" w:rsidR="65F152BC" w:rsidRDefault="65F152BC" w:rsidP="65F152BC">
      <w:pPr>
        <w:spacing w:line="240" w:lineRule="auto"/>
      </w:pPr>
    </w:p>
    <w:sectPr w:rsidR="65F152BC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7919D" w14:textId="77777777" w:rsidR="00E30835" w:rsidRDefault="00E30835">
      <w:r>
        <w:separator/>
      </w:r>
    </w:p>
  </w:endnote>
  <w:endnote w:type="continuationSeparator" w:id="0">
    <w:p w14:paraId="02369968" w14:textId="77777777" w:rsidR="00E30835" w:rsidRDefault="00E30835">
      <w:r>
        <w:continuationSeparator/>
      </w:r>
    </w:p>
  </w:endnote>
  <w:endnote w:type="continuationNotice" w:id="1">
    <w:p w14:paraId="5C2B62F3" w14:textId="77777777" w:rsidR="00E30835" w:rsidRDefault="00E3083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364CAAE2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5C1960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5C1960">
      <w:rPr>
        <w:b/>
        <w:color w:val="7F7F7F"/>
        <w:sz w:val="18"/>
        <w:szCs w:val="18"/>
      </w:rPr>
      <w:t>Void Process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5A551924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5C1960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5C1960">
      <w:rPr>
        <w:b/>
        <w:color w:val="7F7F7F"/>
        <w:sz w:val="18"/>
      </w:rPr>
      <w:t>Void Process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6D46A" w14:textId="77777777" w:rsidR="00E30835" w:rsidRDefault="00E30835">
      <w:r>
        <w:separator/>
      </w:r>
    </w:p>
  </w:footnote>
  <w:footnote w:type="continuationSeparator" w:id="0">
    <w:p w14:paraId="30449321" w14:textId="77777777" w:rsidR="00E30835" w:rsidRDefault="00E30835">
      <w:r>
        <w:continuationSeparator/>
      </w:r>
    </w:p>
  </w:footnote>
  <w:footnote w:type="continuationNotice" w:id="1">
    <w:p w14:paraId="46CDB014" w14:textId="77777777" w:rsidR="00E30835" w:rsidRDefault="00E3083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712F"/>
    <w:rsid w:val="00017B18"/>
    <w:rsid w:val="000207A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5CD4"/>
    <w:rsid w:val="000E6779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5E28"/>
    <w:rsid w:val="00107985"/>
    <w:rsid w:val="00107DBF"/>
    <w:rsid w:val="0011143C"/>
    <w:rsid w:val="00112584"/>
    <w:rsid w:val="001151FB"/>
    <w:rsid w:val="001179EF"/>
    <w:rsid w:val="00117D41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4491"/>
    <w:rsid w:val="001347B5"/>
    <w:rsid w:val="00135EEA"/>
    <w:rsid w:val="0013684E"/>
    <w:rsid w:val="00137EA1"/>
    <w:rsid w:val="00141E92"/>
    <w:rsid w:val="001422F5"/>
    <w:rsid w:val="00142821"/>
    <w:rsid w:val="00143218"/>
    <w:rsid w:val="00143589"/>
    <w:rsid w:val="001447D4"/>
    <w:rsid w:val="00144F44"/>
    <w:rsid w:val="001454B8"/>
    <w:rsid w:val="00151880"/>
    <w:rsid w:val="0015391F"/>
    <w:rsid w:val="0015550C"/>
    <w:rsid w:val="0015564F"/>
    <w:rsid w:val="00156765"/>
    <w:rsid w:val="001578C1"/>
    <w:rsid w:val="00162184"/>
    <w:rsid w:val="001632CE"/>
    <w:rsid w:val="0016510F"/>
    <w:rsid w:val="00167116"/>
    <w:rsid w:val="00167EDD"/>
    <w:rsid w:val="0017683E"/>
    <w:rsid w:val="00176980"/>
    <w:rsid w:val="00177E09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30EB"/>
    <w:rsid w:val="001F3407"/>
    <w:rsid w:val="001F3FA7"/>
    <w:rsid w:val="001F40B5"/>
    <w:rsid w:val="001F66CA"/>
    <w:rsid w:val="001F7F95"/>
    <w:rsid w:val="00200816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3DCB"/>
    <w:rsid w:val="0026496B"/>
    <w:rsid w:val="0026699C"/>
    <w:rsid w:val="00266A25"/>
    <w:rsid w:val="00270204"/>
    <w:rsid w:val="002709F7"/>
    <w:rsid w:val="00270E16"/>
    <w:rsid w:val="00271694"/>
    <w:rsid w:val="0027185C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26A8"/>
    <w:rsid w:val="003C4341"/>
    <w:rsid w:val="003C6410"/>
    <w:rsid w:val="003C6C8F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2A85"/>
    <w:rsid w:val="00424903"/>
    <w:rsid w:val="00425249"/>
    <w:rsid w:val="004252B8"/>
    <w:rsid w:val="0042733F"/>
    <w:rsid w:val="00431278"/>
    <w:rsid w:val="00431368"/>
    <w:rsid w:val="004336EC"/>
    <w:rsid w:val="004373DC"/>
    <w:rsid w:val="00443B88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32C5"/>
    <w:rsid w:val="00493305"/>
    <w:rsid w:val="004948A5"/>
    <w:rsid w:val="004948FD"/>
    <w:rsid w:val="00494D9E"/>
    <w:rsid w:val="00497FB7"/>
    <w:rsid w:val="004A085C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5F9F"/>
    <w:rsid w:val="005068E8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784B"/>
    <w:rsid w:val="005A7D72"/>
    <w:rsid w:val="005B0E94"/>
    <w:rsid w:val="005B18AF"/>
    <w:rsid w:val="005B2766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69FE"/>
    <w:rsid w:val="005E143F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8AB"/>
    <w:rsid w:val="00624064"/>
    <w:rsid w:val="0062414F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60A2"/>
    <w:rsid w:val="006471F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2903"/>
    <w:rsid w:val="00683769"/>
    <w:rsid w:val="00684B5F"/>
    <w:rsid w:val="006851E1"/>
    <w:rsid w:val="00685FF4"/>
    <w:rsid w:val="0068721F"/>
    <w:rsid w:val="0069034D"/>
    <w:rsid w:val="006915C5"/>
    <w:rsid w:val="00691880"/>
    <w:rsid w:val="00693DDC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B0865"/>
    <w:rsid w:val="006B0FE6"/>
    <w:rsid w:val="006B1106"/>
    <w:rsid w:val="006B2601"/>
    <w:rsid w:val="006B27EA"/>
    <w:rsid w:val="006B2A76"/>
    <w:rsid w:val="006B3805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413E5"/>
    <w:rsid w:val="00742203"/>
    <w:rsid w:val="0074222D"/>
    <w:rsid w:val="0074437D"/>
    <w:rsid w:val="00744DD0"/>
    <w:rsid w:val="00745A73"/>
    <w:rsid w:val="00745BDA"/>
    <w:rsid w:val="0075095C"/>
    <w:rsid w:val="00751023"/>
    <w:rsid w:val="00751B26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B153F"/>
    <w:rsid w:val="007B1B41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6E53"/>
    <w:rsid w:val="007D0971"/>
    <w:rsid w:val="007D28C9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618"/>
    <w:rsid w:val="008353D9"/>
    <w:rsid w:val="008400EA"/>
    <w:rsid w:val="00840122"/>
    <w:rsid w:val="00840501"/>
    <w:rsid w:val="00841654"/>
    <w:rsid w:val="00842A15"/>
    <w:rsid w:val="00842BC1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A69"/>
    <w:rsid w:val="00871784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60C58"/>
    <w:rsid w:val="009612A6"/>
    <w:rsid w:val="009628A9"/>
    <w:rsid w:val="00962B04"/>
    <w:rsid w:val="0096577D"/>
    <w:rsid w:val="00966780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97E"/>
    <w:rsid w:val="009812B6"/>
    <w:rsid w:val="009873F0"/>
    <w:rsid w:val="009903C5"/>
    <w:rsid w:val="0099378D"/>
    <w:rsid w:val="00993DF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6AC"/>
    <w:rsid w:val="009B741D"/>
    <w:rsid w:val="009B748F"/>
    <w:rsid w:val="009B79E9"/>
    <w:rsid w:val="009B7AEC"/>
    <w:rsid w:val="009C0975"/>
    <w:rsid w:val="009C0FFE"/>
    <w:rsid w:val="009C3BF9"/>
    <w:rsid w:val="009C4BB4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43FD"/>
    <w:rsid w:val="009F60BA"/>
    <w:rsid w:val="009F751D"/>
    <w:rsid w:val="009F7BA2"/>
    <w:rsid w:val="00A00D6B"/>
    <w:rsid w:val="00A0102D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5A99"/>
    <w:rsid w:val="00A37259"/>
    <w:rsid w:val="00A4130D"/>
    <w:rsid w:val="00A45E91"/>
    <w:rsid w:val="00A51986"/>
    <w:rsid w:val="00A52353"/>
    <w:rsid w:val="00A52DE1"/>
    <w:rsid w:val="00A55990"/>
    <w:rsid w:val="00A61AD1"/>
    <w:rsid w:val="00A61F53"/>
    <w:rsid w:val="00A6384C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80EDC"/>
    <w:rsid w:val="00A81BE2"/>
    <w:rsid w:val="00A84082"/>
    <w:rsid w:val="00A849D1"/>
    <w:rsid w:val="00A8635A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FEF"/>
    <w:rsid w:val="00AB57B3"/>
    <w:rsid w:val="00AB636C"/>
    <w:rsid w:val="00AB6CA4"/>
    <w:rsid w:val="00AB7750"/>
    <w:rsid w:val="00AB79AD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333B"/>
    <w:rsid w:val="00AF37D9"/>
    <w:rsid w:val="00AF46D5"/>
    <w:rsid w:val="00AF592C"/>
    <w:rsid w:val="00AF5C4F"/>
    <w:rsid w:val="00AF682C"/>
    <w:rsid w:val="00AF6882"/>
    <w:rsid w:val="00AF7AE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1F6D"/>
    <w:rsid w:val="00B92C1B"/>
    <w:rsid w:val="00B94E71"/>
    <w:rsid w:val="00B96E94"/>
    <w:rsid w:val="00B97D17"/>
    <w:rsid w:val="00BA2C35"/>
    <w:rsid w:val="00BA4FA2"/>
    <w:rsid w:val="00BA5844"/>
    <w:rsid w:val="00BA780B"/>
    <w:rsid w:val="00BB1092"/>
    <w:rsid w:val="00BB1DDC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448"/>
    <w:rsid w:val="00BF04B9"/>
    <w:rsid w:val="00BF0CB9"/>
    <w:rsid w:val="00BF2A19"/>
    <w:rsid w:val="00BF42A4"/>
    <w:rsid w:val="00BF51E6"/>
    <w:rsid w:val="00BF5628"/>
    <w:rsid w:val="00BF6350"/>
    <w:rsid w:val="00BF6E37"/>
    <w:rsid w:val="00BF6FEC"/>
    <w:rsid w:val="00BF7591"/>
    <w:rsid w:val="00C00E73"/>
    <w:rsid w:val="00C011AC"/>
    <w:rsid w:val="00C04265"/>
    <w:rsid w:val="00C07B5B"/>
    <w:rsid w:val="00C12D25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6226"/>
    <w:rsid w:val="00C27563"/>
    <w:rsid w:val="00C30BA4"/>
    <w:rsid w:val="00C313B3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91658"/>
    <w:rsid w:val="00C93255"/>
    <w:rsid w:val="00C9376B"/>
    <w:rsid w:val="00C9389C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312EB"/>
    <w:rsid w:val="00D3169A"/>
    <w:rsid w:val="00D32181"/>
    <w:rsid w:val="00D3440C"/>
    <w:rsid w:val="00D37804"/>
    <w:rsid w:val="00D37955"/>
    <w:rsid w:val="00D41BF4"/>
    <w:rsid w:val="00D42601"/>
    <w:rsid w:val="00D43FCC"/>
    <w:rsid w:val="00D45535"/>
    <w:rsid w:val="00D47306"/>
    <w:rsid w:val="00D4743D"/>
    <w:rsid w:val="00D50696"/>
    <w:rsid w:val="00D517B1"/>
    <w:rsid w:val="00D52365"/>
    <w:rsid w:val="00D532FB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4088"/>
    <w:rsid w:val="00D946DD"/>
    <w:rsid w:val="00D9756A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B4E"/>
    <w:rsid w:val="00DC0BC5"/>
    <w:rsid w:val="00DC1CC1"/>
    <w:rsid w:val="00DC250F"/>
    <w:rsid w:val="00DC3AD5"/>
    <w:rsid w:val="00DC4811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3667"/>
    <w:rsid w:val="00E06C51"/>
    <w:rsid w:val="00E07BFF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550F"/>
    <w:rsid w:val="00E471E4"/>
    <w:rsid w:val="00E47FF2"/>
    <w:rsid w:val="00E503B4"/>
    <w:rsid w:val="00E51FE1"/>
    <w:rsid w:val="00E52237"/>
    <w:rsid w:val="00E5232F"/>
    <w:rsid w:val="00E527D4"/>
    <w:rsid w:val="00E52E9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3373"/>
    <w:rsid w:val="00E83941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5A17"/>
    <w:rsid w:val="00F15E58"/>
    <w:rsid w:val="00F1680C"/>
    <w:rsid w:val="00F22144"/>
    <w:rsid w:val="00F22AB4"/>
    <w:rsid w:val="00F23B07"/>
    <w:rsid w:val="00F25D7E"/>
    <w:rsid w:val="00F27E73"/>
    <w:rsid w:val="00F3068B"/>
    <w:rsid w:val="00F3532D"/>
    <w:rsid w:val="00F36522"/>
    <w:rsid w:val="00F37241"/>
    <w:rsid w:val="00F4250F"/>
    <w:rsid w:val="00F42FA5"/>
    <w:rsid w:val="00F44065"/>
    <w:rsid w:val="00F45450"/>
    <w:rsid w:val="00F46102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7530"/>
    <w:rsid w:val="00FF7F12"/>
    <w:rsid w:val="0235FCC3"/>
    <w:rsid w:val="04C573AB"/>
    <w:rsid w:val="05F047A3"/>
    <w:rsid w:val="07871244"/>
    <w:rsid w:val="0BD9AA5C"/>
    <w:rsid w:val="0F2E61A0"/>
    <w:rsid w:val="12FDE85D"/>
    <w:rsid w:val="134CEDD1"/>
    <w:rsid w:val="14677EEB"/>
    <w:rsid w:val="1B561F97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815B745"/>
    <w:rsid w:val="28F04068"/>
    <w:rsid w:val="292CF5E7"/>
    <w:rsid w:val="2F836FB1"/>
    <w:rsid w:val="36156D22"/>
    <w:rsid w:val="395FD87B"/>
    <w:rsid w:val="3AA35870"/>
    <w:rsid w:val="3CE47C57"/>
    <w:rsid w:val="3D1D70A5"/>
    <w:rsid w:val="3F940B5E"/>
    <w:rsid w:val="4121CE9E"/>
    <w:rsid w:val="41A6E07A"/>
    <w:rsid w:val="49C52F14"/>
    <w:rsid w:val="4BB6E0B8"/>
    <w:rsid w:val="4D23DC9A"/>
    <w:rsid w:val="54052E31"/>
    <w:rsid w:val="557BBACA"/>
    <w:rsid w:val="57BCB06C"/>
    <w:rsid w:val="5947D6C0"/>
    <w:rsid w:val="5F25CD9A"/>
    <w:rsid w:val="6316E09C"/>
    <w:rsid w:val="64B49E00"/>
    <w:rsid w:val="659E903B"/>
    <w:rsid w:val="65F152BC"/>
    <w:rsid w:val="67891C79"/>
    <w:rsid w:val="6C1A5B1A"/>
    <w:rsid w:val="703EBAC8"/>
    <w:rsid w:val="71FEE325"/>
    <w:rsid w:val="75CE7159"/>
    <w:rsid w:val="762733EB"/>
    <w:rsid w:val="768399B6"/>
    <w:rsid w:val="76F152F3"/>
    <w:rsid w:val="7CDBD432"/>
    <w:rsid w:val="7CEC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BDE3689F-F839-4E8A-88F7-BAA3A6E2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D50A8E-709E-4BBE-8955-17F0FCD4A089}"/>
</file>

<file path=customXml/itemProps4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1ffbd5dc-7a64-4097-8396-87f6c90b212f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184</TotalTime>
  <Pages>4</Pages>
  <Words>402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IOS Power Apps</vt:lpstr>
    </vt:vector>
  </TitlesOfParts>
  <Manager>Version 1.0</Manager>
  <Company>Open Box Software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Void Process</dc:title>
  <dc:subject>Progress Report</dc:subject>
  <dc:creator>Shelley Bolle-Botsis</dc:creator>
  <cp:keywords/>
  <dc:description/>
  <cp:lastModifiedBy>Shaun Barrett</cp:lastModifiedBy>
  <cp:revision>75</cp:revision>
  <cp:lastPrinted>2023-05-23T15:38:00Z</cp:lastPrinted>
  <dcterms:created xsi:type="dcterms:W3CDTF">2023-05-02T15:06:00Z</dcterms:created>
  <dcterms:modified xsi:type="dcterms:W3CDTF">2023-05-23T15:38:00Z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