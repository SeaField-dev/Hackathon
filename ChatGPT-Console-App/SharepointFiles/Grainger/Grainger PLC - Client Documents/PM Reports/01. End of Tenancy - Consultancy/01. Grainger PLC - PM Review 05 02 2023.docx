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33860A81" w:rsidR="00765FB9" w:rsidRPr="00F539F5" w:rsidRDefault="008D4505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Void Process </w:t>
            </w:r>
            <w:r w:rsidR="00100FB3">
              <w:t xml:space="preserve">- </w:t>
            </w:r>
            <w:r>
              <w:t>Consultancy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33B45D63" w:rsidR="00765FB9" w:rsidRDefault="00806896" w:rsidP="7CDBD432">
            <w:pPr>
              <w:pStyle w:val="IndentOne"/>
              <w:spacing w:before="60" w:after="60"/>
              <w:ind w:left="0"/>
            </w:pPr>
            <w:r>
              <w:t xml:space="preserve">Apr </w:t>
            </w:r>
            <w:r w:rsidR="00100FB3">
              <w:t>24</w:t>
            </w:r>
            <w:r w:rsidR="00100FB3" w:rsidRPr="00100FB3">
              <w:rPr>
                <w:vertAlign w:val="superscript"/>
              </w:rPr>
              <w:t>th</w:t>
            </w:r>
            <w:r w:rsidR="00100FB3">
              <w:t xml:space="preserve"> </w:t>
            </w:r>
            <w:r>
              <w:t xml:space="preserve">– May </w:t>
            </w:r>
            <w:r w:rsidR="00100FB3">
              <w:t>2</w:t>
            </w:r>
            <w:r w:rsidR="00100FB3" w:rsidRPr="00100FB3">
              <w:rPr>
                <w:vertAlign w:val="superscript"/>
              </w:rPr>
              <w:t>nd</w:t>
            </w:r>
            <w:r w:rsidR="00100FB3">
              <w:t xml:space="preserve"> 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390AAD42" w:rsidR="00765FB9" w:rsidRPr="00F539F5" w:rsidRDefault="00CC6937" w:rsidP="00783CED">
            <w:pPr>
              <w:pStyle w:val="IndentOne"/>
              <w:spacing w:before="60" w:after="60" w:line="240" w:lineRule="atLeast"/>
              <w:ind w:left="0"/>
            </w:pPr>
            <w:r>
              <w:t>I</w:t>
            </w:r>
            <w:r w:rsidR="00D25D29">
              <w:t>n progress</w:t>
            </w:r>
          </w:p>
        </w:tc>
      </w:tr>
      <w:tr w:rsidR="0071467C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71467C" w:rsidRPr="00F539F5" w:rsidRDefault="0071467C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71467C" w:rsidRPr="008E0703" w:rsidRDefault="0071467C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71467C" w:rsidRPr="008E0703" w:rsidRDefault="0071467C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71467C" w:rsidRPr="008E0703" w:rsidRDefault="0071467C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71467C" w14:paraId="36334B8B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71467C" w:rsidRPr="00F539F5" w:rsidRDefault="0071467C" w:rsidP="0015564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2F5F20AC" w:rsidR="0071467C" w:rsidRDefault="004C6EA4" w:rsidP="7CDBD432">
            <w:pPr>
              <w:pStyle w:val="ListBullet"/>
              <w:numPr>
                <w:ilvl w:val="0"/>
                <w:numId w:val="0"/>
              </w:numPr>
            </w:pPr>
            <w:r>
              <w:t>Process review meeting</w:t>
            </w:r>
          </w:p>
        </w:tc>
        <w:tc>
          <w:tcPr>
            <w:tcW w:w="2477" w:type="dxa"/>
            <w:vAlign w:val="center"/>
          </w:tcPr>
          <w:p w14:paraId="72DE7454" w14:textId="7DC40BB4" w:rsidR="0071467C" w:rsidRDefault="00091E73" w:rsidP="7CDBD432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091E73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5B21AE94" w14:textId="07404326" w:rsidR="0071467C" w:rsidRDefault="00091E73" w:rsidP="7CDBD432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71467C" w14:paraId="70A8AD5C" w14:textId="77777777" w:rsidTr="23912475">
        <w:trPr>
          <w:trHeight w:val="178"/>
        </w:trPr>
        <w:tc>
          <w:tcPr>
            <w:tcW w:w="3070" w:type="dxa"/>
            <w:vMerge/>
            <w:vAlign w:val="center"/>
          </w:tcPr>
          <w:p w14:paraId="2A06D3C5" w14:textId="77777777" w:rsidR="0071467C" w:rsidRPr="00F539F5" w:rsidRDefault="0071467C" w:rsidP="0015564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2F6E97B" w14:textId="47BAA378" w:rsidR="0071467C" w:rsidRDefault="00285694" w:rsidP="7CDBD432">
            <w:pPr>
              <w:pStyle w:val="ListBullet"/>
              <w:numPr>
                <w:ilvl w:val="0"/>
                <w:numId w:val="0"/>
              </w:numPr>
            </w:pPr>
            <w:r>
              <w:t xml:space="preserve">Presentation deck &amp; draft </w:t>
            </w:r>
            <w:r w:rsidR="3AA35870">
              <w:t>p</w:t>
            </w:r>
            <w:r w:rsidR="67891C79">
              <w:t>rocess</w:t>
            </w:r>
            <w:r w:rsidR="00EB0F7A">
              <w:t xml:space="preserve"> documentation</w:t>
            </w:r>
          </w:p>
        </w:tc>
        <w:tc>
          <w:tcPr>
            <w:tcW w:w="2477" w:type="dxa"/>
            <w:vAlign w:val="center"/>
          </w:tcPr>
          <w:p w14:paraId="35680760" w14:textId="2C025A2D" w:rsidR="0071467C" w:rsidRDefault="00285694" w:rsidP="7CDBD432">
            <w:pPr>
              <w:pStyle w:val="ListBullet"/>
              <w:numPr>
                <w:ilvl w:val="0"/>
                <w:numId w:val="0"/>
              </w:numPr>
            </w:pPr>
            <w:r>
              <w:t>Apr 24</w:t>
            </w:r>
            <w:r w:rsidRPr="00285694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4160" w:type="dxa"/>
            <w:vAlign w:val="center"/>
          </w:tcPr>
          <w:p w14:paraId="72EFB2BB" w14:textId="45E06AA2" w:rsidR="0071467C" w:rsidRDefault="00285694" w:rsidP="7CDBD432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0935F6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0935F6" w:rsidRPr="00F539F5" w:rsidRDefault="000935F6" w:rsidP="009A3218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0935F6" w:rsidRPr="008E0703" w:rsidRDefault="000935F6" w:rsidP="009A3218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0935F6" w:rsidRPr="008E0703" w:rsidRDefault="000935F6" w:rsidP="009A3218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0935F6" w:rsidRPr="008E0703" w:rsidRDefault="000935F6" w:rsidP="009A3218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0935F6" w:rsidRPr="008E0703" w:rsidRDefault="000935F6" w:rsidP="009A3218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0935F6" w:rsidRPr="006218D6" w14:paraId="46E7C92C" w14:textId="77777777" w:rsidTr="003A6D9F">
        <w:trPr>
          <w:trHeight w:val="178"/>
        </w:trPr>
        <w:tc>
          <w:tcPr>
            <w:tcW w:w="3070" w:type="dxa"/>
            <w:vMerge/>
            <w:vAlign w:val="center"/>
          </w:tcPr>
          <w:p w14:paraId="2F1F4111" w14:textId="77777777" w:rsidR="000935F6" w:rsidRPr="00F539F5" w:rsidRDefault="000935F6" w:rsidP="009A3218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D0FE771" w14:textId="55CD1474" w:rsidR="000935F6" w:rsidRPr="00776148" w:rsidRDefault="00EE2CFC" w:rsidP="009A3218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Qube</w:t>
            </w:r>
            <w:proofErr w:type="spellEnd"/>
            <w:r w:rsidR="000C7D61">
              <w:t xml:space="preserve"> demo</w:t>
            </w:r>
          </w:p>
        </w:tc>
        <w:tc>
          <w:tcPr>
            <w:tcW w:w="1424" w:type="dxa"/>
            <w:vAlign w:val="center"/>
          </w:tcPr>
          <w:p w14:paraId="462EB1B8" w14:textId="19778B1F" w:rsidR="000935F6" w:rsidRDefault="000C7D61" w:rsidP="009A3218">
            <w:pPr>
              <w:pStyle w:val="ListBullet"/>
              <w:numPr>
                <w:ilvl w:val="0"/>
                <w:numId w:val="0"/>
              </w:numPr>
            </w:pPr>
            <w:r>
              <w:t>May 3</w:t>
            </w:r>
            <w:r w:rsidRPr="000C7D61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0864A741" w14:textId="522B3490" w:rsidR="000935F6" w:rsidRDefault="000C7D61" w:rsidP="009A3218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8712010" w14:textId="46E986B4" w:rsidR="000935F6" w:rsidRPr="006218D6" w:rsidRDefault="000C7D61" w:rsidP="009A3218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D77510" w:rsidRPr="006218D6" w14:paraId="13398D0F" w14:textId="77777777" w:rsidTr="003A6D9F">
        <w:trPr>
          <w:trHeight w:val="178"/>
        </w:trPr>
        <w:tc>
          <w:tcPr>
            <w:tcW w:w="3070" w:type="dxa"/>
            <w:vMerge/>
            <w:vAlign w:val="center"/>
          </w:tcPr>
          <w:p w14:paraId="6359F3CB" w14:textId="77777777" w:rsidR="00D77510" w:rsidRPr="00F539F5" w:rsidRDefault="00D77510" w:rsidP="00D7751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CEAA863" w14:textId="63479A2E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Document Management review</w:t>
            </w:r>
          </w:p>
        </w:tc>
        <w:tc>
          <w:tcPr>
            <w:tcW w:w="1424" w:type="dxa"/>
            <w:vAlign w:val="center"/>
          </w:tcPr>
          <w:p w14:paraId="214A9830" w14:textId="2F381923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May 4</w:t>
            </w:r>
            <w:r w:rsidRPr="00D77510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45BD2215" w14:textId="51FA613A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3D165C3" w14:textId="0D70D447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D77510" w:rsidRPr="006218D6" w14:paraId="442FB0FA" w14:textId="77777777" w:rsidTr="003A6D9F">
        <w:trPr>
          <w:trHeight w:val="178"/>
        </w:trPr>
        <w:tc>
          <w:tcPr>
            <w:tcW w:w="3070" w:type="dxa"/>
            <w:vMerge/>
            <w:vAlign w:val="center"/>
          </w:tcPr>
          <w:p w14:paraId="75B7B8FC" w14:textId="77777777" w:rsidR="00D77510" w:rsidRPr="00F539F5" w:rsidRDefault="00D77510" w:rsidP="00D7751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44080DA" w14:textId="6F5575B6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Salesforce demo</w:t>
            </w:r>
          </w:p>
        </w:tc>
        <w:tc>
          <w:tcPr>
            <w:tcW w:w="1424" w:type="dxa"/>
            <w:vAlign w:val="center"/>
          </w:tcPr>
          <w:p w14:paraId="599BF4D9" w14:textId="3CEF4B72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May 10</w:t>
            </w:r>
            <w:r w:rsidRPr="001F7F95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477" w:type="dxa"/>
            <w:vAlign w:val="center"/>
          </w:tcPr>
          <w:p w14:paraId="4F0D17E0" w14:textId="52C51320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59CD8F" w14:textId="6D7B8C9D" w:rsidR="00D77510" w:rsidRDefault="00D77510" w:rsidP="00D77510">
            <w:pPr>
              <w:pStyle w:val="ListBullet"/>
              <w:numPr>
                <w:ilvl w:val="0"/>
                <w:numId w:val="0"/>
              </w:numPr>
            </w:pPr>
            <w:r>
              <w:t>Scheduled</w:t>
            </w:r>
          </w:p>
        </w:tc>
      </w:tr>
      <w:tr w:rsidR="00D77510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D77510" w:rsidRPr="00F539F5" w:rsidRDefault="00D77510" w:rsidP="00D7751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DC6747B" w14:textId="38E47A52" w:rsidR="00D77510" w:rsidRDefault="00D77510" w:rsidP="00D77510">
            <w:pPr>
              <w:pStyle w:val="ListBullet"/>
            </w:pPr>
            <w:r>
              <w:t xml:space="preserve">Approval </w:t>
            </w:r>
            <w:r w:rsidR="00263DCB">
              <w:t>of additional time</w:t>
            </w:r>
            <w:r w:rsidR="004C1018">
              <w:t>.</w:t>
            </w:r>
            <w:r w:rsidR="007B153F">
              <w:t xml:space="preserve"> Currently 40 hours is approved.</w:t>
            </w:r>
          </w:p>
          <w:p w14:paraId="18165ACC" w14:textId="555B3926" w:rsidR="00480E21" w:rsidRPr="00241839" w:rsidRDefault="00480E21" w:rsidP="00D77510">
            <w:pPr>
              <w:pStyle w:val="ListBullet"/>
            </w:pPr>
            <w:r>
              <w:t xml:space="preserve">Will you be able to share a recording </w:t>
            </w:r>
            <w:r w:rsidR="00A108C8">
              <w:t xml:space="preserve">(Zoom) </w:t>
            </w:r>
            <w:r>
              <w:t xml:space="preserve">of the </w:t>
            </w:r>
            <w:proofErr w:type="gramStart"/>
            <w:r>
              <w:t>demo’s</w:t>
            </w:r>
            <w:proofErr w:type="gramEnd"/>
            <w:r>
              <w:t xml:space="preserve"> with Open Box</w:t>
            </w:r>
          </w:p>
        </w:tc>
      </w:tr>
      <w:tr w:rsidR="00D77510" w14:paraId="07A1615F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A81B456" w14:textId="77777777" w:rsidR="00D77510" w:rsidRDefault="00D77510" w:rsidP="00D7751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Utilization</w:t>
            </w:r>
          </w:p>
        </w:tc>
        <w:tc>
          <w:tcPr>
            <w:tcW w:w="11106" w:type="dxa"/>
            <w:gridSpan w:val="4"/>
            <w:vAlign w:val="center"/>
          </w:tcPr>
          <w:p w14:paraId="5CF03EAD" w14:textId="44C9A20B" w:rsidR="00D77510" w:rsidRDefault="0036593B" w:rsidP="00D77510">
            <w:pPr>
              <w:pStyle w:val="ListBullet"/>
            </w:pPr>
            <w:r>
              <w:t xml:space="preserve">30 of </w:t>
            </w:r>
            <w:r w:rsidR="00374854">
              <w:t>110</w:t>
            </w:r>
            <w:r>
              <w:t xml:space="preserve"> </w:t>
            </w:r>
            <w:r w:rsidR="00D77510">
              <w:t>hours (</w:t>
            </w:r>
            <w:r w:rsidR="00374854">
              <w:t>27</w:t>
            </w:r>
            <w:r w:rsidR="00D77510">
              <w:t>%)</w:t>
            </w:r>
          </w:p>
        </w:tc>
      </w:tr>
      <w:tr w:rsidR="00D77510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D77510" w:rsidRPr="00F539F5" w:rsidRDefault="00D77510" w:rsidP="00D7751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5D95F16" w:rsidR="00D77510" w:rsidRPr="004C7753" w:rsidRDefault="00CA16F5" w:rsidP="00D77510">
            <w:pPr>
              <w:pStyle w:val="ListBullet"/>
            </w:pPr>
            <w:r>
              <w:t>None</w:t>
            </w:r>
            <w:r w:rsidR="007D307A">
              <w:t>.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242A85FC" w:rsidR="65F152BC" w:rsidRDefault="00765FB9" w:rsidP="000251E2">
      <w:pPr>
        <w:spacing w:line="240" w:lineRule="auto"/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5E8FE5F7" w14:textId="5E48703E" w:rsidR="65F152BC" w:rsidRDefault="65F152BC" w:rsidP="65F152BC">
      <w:pPr>
        <w:spacing w:line="240" w:lineRule="auto"/>
      </w:pPr>
    </w:p>
    <w:sectPr w:rsidR="65F152BC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72464" w14:textId="77777777" w:rsidR="00697FA1" w:rsidRDefault="00697FA1">
      <w:r>
        <w:separator/>
      </w:r>
    </w:p>
  </w:endnote>
  <w:endnote w:type="continuationSeparator" w:id="0">
    <w:p w14:paraId="7E1488D7" w14:textId="77777777" w:rsidR="00697FA1" w:rsidRDefault="00697FA1">
      <w:r>
        <w:continuationSeparator/>
      </w:r>
    </w:p>
  </w:endnote>
  <w:endnote w:type="continuationNotice" w:id="1">
    <w:p w14:paraId="4EC46F60" w14:textId="77777777" w:rsidR="00697FA1" w:rsidRDefault="00697FA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4E80003C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9714B6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9714B6">
      <w:rPr>
        <w:b/>
        <w:color w:val="7F7F7F"/>
        <w:sz w:val="18"/>
        <w:szCs w:val="18"/>
      </w:rPr>
      <w:t>Void Process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29CD95F4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9714B6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9714B6">
      <w:rPr>
        <w:b/>
        <w:color w:val="7F7F7F"/>
        <w:sz w:val="18"/>
      </w:rPr>
      <w:t>Void Process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177A" w14:textId="77777777" w:rsidR="00697FA1" w:rsidRDefault="00697FA1">
      <w:r>
        <w:separator/>
      </w:r>
    </w:p>
  </w:footnote>
  <w:footnote w:type="continuationSeparator" w:id="0">
    <w:p w14:paraId="2BE5A2EE" w14:textId="77777777" w:rsidR="00697FA1" w:rsidRDefault="00697FA1">
      <w:r>
        <w:continuationSeparator/>
      </w:r>
    </w:p>
  </w:footnote>
  <w:footnote w:type="continuationNotice" w:id="1">
    <w:p w14:paraId="0BF49022" w14:textId="77777777" w:rsidR="00697FA1" w:rsidRDefault="00697FA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712F"/>
    <w:rsid w:val="00017B18"/>
    <w:rsid w:val="000207AD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256A"/>
    <w:rsid w:val="00044FBF"/>
    <w:rsid w:val="00046076"/>
    <w:rsid w:val="0004772D"/>
    <w:rsid w:val="000506D6"/>
    <w:rsid w:val="000509FB"/>
    <w:rsid w:val="00050F0B"/>
    <w:rsid w:val="000516B8"/>
    <w:rsid w:val="00053001"/>
    <w:rsid w:val="00053356"/>
    <w:rsid w:val="00053A7F"/>
    <w:rsid w:val="0005425E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68BA"/>
    <w:rsid w:val="00066F10"/>
    <w:rsid w:val="000679B3"/>
    <w:rsid w:val="000679D6"/>
    <w:rsid w:val="00067F3E"/>
    <w:rsid w:val="000719F9"/>
    <w:rsid w:val="00076C41"/>
    <w:rsid w:val="00080A87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B02"/>
    <w:rsid w:val="00092EC0"/>
    <w:rsid w:val="000935F6"/>
    <w:rsid w:val="00093900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7D61"/>
    <w:rsid w:val="000D20BA"/>
    <w:rsid w:val="000D4B60"/>
    <w:rsid w:val="000D6F0D"/>
    <w:rsid w:val="000D7E89"/>
    <w:rsid w:val="000E0645"/>
    <w:rsid w:val="000E14C3"/>
    <w:rsid w:val="000E1A89"/>
    <w:rsid w:val="000E5CD4"/>
    <w:rsid w:val="000E6779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5E28"/>
    <w:rsid w:val="00107985"/>
    <w:rsid w:val="00107DBF"/>
    <w:rsid w:val="0011143C"/>
    <w:rsid w:val="00112584"/>
    <w:rsid w:val="001151FB"/>
    <w:rsid w:val="001179EF"/>
    <w:rsid w:val="00117D41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4491"/>
    <w:rsid w:val="001347B5"/>
    <w:rsid w:val="00135EEA"/>
    <w:rsid w:val="0013684E"/>
    <w:rsid w:val="00137EA1"/>
    <w:rsid w:val="00141E92"/>
    <w:rsid w:val="001422F5"/>
    <w:rsid w:val="00142821"/>
    <w:rsid w:val="00143218"/>
    <w:rsid w:val="00143589"/>
    <w:rsid w:val="001447D4"/>
    <w:rsid w:val="00144F44"/>
    <w:rsid w:val="001454B8"/>
    <w:rsid w:val="00151880"/>
    <w:rsid w:val="0015391F"/>
    <w:rsid w:val="0015550C"/>
    <w:rsid w:val="0015564F"/>
    <w:rsid w:val="00156765"/>
    <w:rsid w:val="001578C1"/>
    <w:rsid w:val="00162184"/>
    <w:rsid w:val="001632CE"/>
    <w:rsid w:val="0016510F"/>
    <w:rsid w:val="00167116"/>
    <w:rsid w:val="00167EDD"/>
    <w:rsid w:val="0017683E"/>
    <w:rsid w:val="00176980"/>
    <w:rsid w:val="00177E09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30EB"/>
    <w:rsid w:val="001F3407"/>
    <w:rsid w:val="001F3FA7"/>
    <w:rsid w:val="001F40B5"/>
    <w:rsid w:val="001F66CA"/>
    <w:rsid w:val="001F7F95"/>
    <w:rsid w:val="00200816"/>
    <w:rsid w:val="00202DEC"/>
    <w:rsid w:val="00205CD6"/>
    <w:rsid w:val="002061EE"/>
    <w:rsid w:val="00210774"/>
    <w:rsid w:val="00210CDF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3DCB"/>
    <w:rsid w:val="0026496B"/>
    <w:rsid w:val="0026699C"/>
    <w:rsid w:val="00266A25"/>
    <w:rsid w:val="00270204"/>
    <w:rsid w:val="002709F7"/>
    <w:rsid w:val="00270E16"/>
    <w:rsid w:val="00271694"/>
    <w:rsid w:val="0027185C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44A"/>
    <w:rsid w:val="002A5788"/>
    <w:rsid w:val="002A60D4"/>
    <w:rsid w:val="002A78A0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80C44"/>
    <w:rsid w:val="003811D1"/>
    <w:rsid w:val="00381339"/>
    <w:rsid w:val="00382467"/>
    <w:rsid w:val="00383CAB"/>
    <w:rsid w:val="00384F59"/>
    <w:rsid w:val="003864BA"/>
    <w:rsid w:val="003878C2"/>
    <w:rsid w:val="00387CA2"/>
    <w:rsid w:val="00390852"/>
    <w:rsid w:val="003952D5"/>
    <w:rsid w:val="00395380"/>
    <w:rsid w:val="003955EC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26A8"/>
    <w:rsid w:val="003C4341"/>
    <w:rsid w:val="003C6410"/>
    <w:rsid w:val="003C6C8F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752E"/>
    <w:rsid w:val="003F75B5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2A85"/>
    <w:rsid w:val="00424903"/>
    <w:rsid w:val="00425249"/>
    <w:rsid w:val="004252B8"/>
    <w:rsid w:val="0042733F"/>
    <w:rsid w:val="00431278"/>
    <w:rsid w:val="00431368"/>
    <w:rsid w:val="004336EC"/>
    <w:rsid w:val="004373DC"/>
    <w:rsid w:val="00443B88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32C5"/>
    <w:rsid w:val="00493305"/>
    <w:rsid w:val="004948A5"/>
    <w:rsid w:val="004948FD"/>
    <w:rsid w:val="00494D9E"/>
    <w:rsid w:val="00497FB7"/>
    <w:rsid w:val="004A085C"/>
    <w:rsid w:val="004A2AD7"/>
    <w:rsid w:val="004A558D"/>
    <w:rsid w:val="004A5E77"/>
    <w:rsid w:val="004B3412"/>
    <w:rsid w:val="004B5840"/>
    <w:rsid w:val="004B636A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3779"/>
    <w:rsid w:val="004F57A5"/>
    <w:rsid w:val="004F5841"/>
    <w:rsid w:val="004F7D69"/>
    <w:rsid w:val="00500665"/>
    <w:rsid w:val="00505F9F"/>
    <w:rsid w:val="005068E8"/>
    <w:rsid w:val="00511492"/>
    <w:rsid w:val="00513BBE"/>
    <w:rsid w:val="005140A6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B29"/>
    <w:rsid w:val="00583450"/>
    <w:rsid w:val="005836F9"/>
    <w:rsid w:val="00585ADF"/>
    <w:rsid w:val="00590BAD"/>
    <w:rsid w:val="00591413"/>
    <w:rsid w:val="00591BAE"/>
    <w:rsid w:val="00595AAC"/>
    <w:rsid w:val="00595C4C"/>
    <w:rsid w:val="005A784B"/>
    <w:rsid w:val="005A7D72"/>
    <w:rsid w:val="005B0E94"/>
    <w:rsid w:val="005B18AF"/>
    <w:rsid w:val="005B2766"/>
    <w:rsid w:val="005B3731"/>
    <w:rsid w:val="005B37EB"/>
    <w:rsid w:val="005B3D03"/>
    <w:rsid w:val="005B3F54"/>
    <w:rsid w:val="005B4CA0"/>
    <w:rsid w:val="005B7A42"/>
    <w:rsid w:val="005C00A7"/>
    <w:rsid w:val="005C419E"/>
    <w:rsid w:val="005C46DC"/>
    <w:rsid w:val="005C57F8"/>
    <w:rsid w:val="005C7301"/>
    <w:rsid w:val="005D3C27"/>
    <w:rsid w:val="005D69FE"/>
    <w:rsid w:val="005E143F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4064"/>
    <w:rsid w:val="006248B3"/>
    <w:rsid w:val="006255BD"/>
    <w:rsid w:val="006262D1"/>
    <w:rsid w:val="00627D60"/>
    <w:rsid w:val="0063029F"/>
    <w:rsid w:val="0063121C"/>
    <w:rsid w:val="006314A0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60A2"/>
    <w:rsid w:val="006471F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715A9"/>
    <w:rsid w:val="00671644"/>
    <w:rsid w:val="00673034"/>
    <w:rsid w:val="00674FEF"/>
    <w:rsid w:val="00682903"/>
    <w:rsid w:val="00683769"/>
    <w:rsid w:val="00684B5F"/>
    <w:rsid w:val="006851E1"/>
    <w:rsid w:val="00685FF4"/>
    <w:rsid w:val="0068721F"/>
    <w:rsid w:val="0069034D"/>
    <w:rsid w:val="006915C5"/>
    <w:rsid w:val="00691880"/>
    <w:rsid w:val="00693DDC"/>
    <w:rsid w:val="006942B1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B0865"/>
    <w:rsid w:val="006B0FE6"/>
    <w:rsid w:val="006B2601"/>
    <w:rsid w:val="006B27EA"/>
    <w:rsid w:val="006B2A76"/>
    <w:rsid w:val="006B3805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413E5"/>
    <w:rsid w:val="0074222D"/>
    <w:rsid w:val="0074437D"/>
    <w:rsid w:val="00744DD0"/>
    <w:rsid w:val="00745A73"/>
    <w:rsid w:val="00745BDA"/>
    <w:rsid w:val="0075095C"/>
    <w:rsid w:val="00751023"/>
    <w:rsid w:val="00751B26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B153F"/>
    <w:rsid w:val="007B1B41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6E53"/>
    <w:rsid w:val="007D0971"/>
    <w:rsid w:val="007D28C9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618"/>
    <w:rsid w:val="008353D9"/>
    <w:rsid w:val="008400EA"/>
    <w:rsid w:val="00840122"/>
    <w:rsid w:val="00840501"/>
    <w:rsid w:val="00841654"/>
    <w:rsid w:val="00842A15"/>
    <w:rsid w:val="00842BC1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A69"/>
    <w:rsid w:val="00871784"/>
    <w:rsid w:val="008740DF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35BD"/>
    <w:rsid w:val="008A41EC"/>
    <w:rsid w:val="008A449E"/>
    <w:rsid w:val="008A545B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60C58"/>
    <w:rsid w:val="009612A6"/>
    <w:rsid w:val="009628A9"/>
    <w:rsid w:val="00962B04"/>
    <w:rsid w:val="0096577D"/>
    <w:rsid w:val="00966780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97E"/>
    <w:rsid w:val="009812B6"/>
    <w:rsid w:val="009873F0"/>
    <w:rsid w:val="009903C5"/>
    <w:rsid w:val="0099378D"/>
    <w:rsid w:val="00993DF3"/>
    <w:rsid w:val="009977DB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6AC"/>
    <w:rsid w:val="009B741D"/>
    <w:rsid w:val="009B748F"/>
    <w:rsid w:val="009B79E9"/>
    <w:rsid w:val="009B7AEC"/>
    <w:rsid w:val="009C0975"/>
    <w:rsid w:val="009C0FFE"/>
    <w:rsid w:val="009C3BF9"/>
    <w:rsid w:val="009C4BB4"/>
    <w:rsid w:val="009C5D3C"/>
    <w:rsid w:val="009C74A4"/>
    <w:rsid w:val="009D0F14"/>
    <w:rsid w:val="009D103D"/>
    <w:rsid w:val="009D1476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D10"/>
    <w:rsid w:val="009F43FD"/>
    <w:rsid w:val="009F60BA"/>
    <w:rsid w:val="009F751D"/>
    <w:rsid w:val="009F7BA2"/>
    <w:rsid w:val="00A00D6B"/>
    <w:rsid w:val="00A0102D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5A99"/>
    <w:rsid w:val="00A37259"/>
    <w:rsid w:val="00A4130D"/>
    <w:rsid w:val="00A51986"/>
    <w:rsid w:val="00A52353"/>
    <w:rsid w:val="00A52DE1"/>
    <w:rsid w:val="00A55990"/>
    <w:rsid w:val="00A61AD1"/>
    <w:rsid w:val="00A61F53"/>
    <w:rsid w:val="00A6384C"/>
    <w:rsid w:val="00A650DF"/>
    <w:rsid w:val="00A66FB8"/>
    <w:rsid w:val="00A66FDD"/>
    <w:rsid w:val="00A7124E"/>
    <w:rsid w:val="00A731D6"/>
    <w:rsid w:val="00A738F4"/>
    <w:rsid w:val="00A750C7"/>
    <w:rsid w:val="00A7566D"/>
    <w:rsid w:val="00A80EDC"/>
    <w:rsid w:val="00A81BE2"/>
    <w:rsid w:val="00A84082"/>
    <w:rsid w:val="00A849D1"/>
    <w:rsid w:val="00A8635A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FEF"/>
    <w:rsid w:val="00AB57B3"/>
    <w:rsid w:val="00AB636C"/>
    <w:rsid w:val="00AB6CA4"/>
    <w:rsid w:val="00AB7750"/>
    <w:rsid w:val="00AB79AD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333B"/>
    <w:rsid w:val="00AF37D9"/>
    <w:rsid w:val="00AF46D5"/>
    <w:rsid w:val="00AF592C"/>
    <w:rsid w:val="00AF5C4F"/>
    <w:rsid w:val="00AF682C"/>
    <w:rsid w:val="00AF6882"/>
    <w:rsid w:val="00AF7AE2"/>
    <w:rsid w:val="00AF7F07"/>
    <w:rsid w:val="00B00B42"/>
    <w:rsid w:val="00B00E78"/>
    <w:rsid w:val="00B01F55"/>
    <w:rsid w:val="00B101D6"/>
    <w:rsid w:val="00B137FF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FDF"/>
    <w:rsid w:val="00B82A27"/>
    <w:rsid w:val="00B82FA9"/>
    <w:rsid w:val="00B83041"/>
    <w:rsid w:val="00B84EF5"/>
    <w:rsid w:val="00B856B4"/>
    <w:rsid w:val="00B85FE8"/>
    <w:rsid w:val="00B86919"/>
    <w:rsid w:val="00B869CF"/>
    <w:rsid w:val="00B91F6D"/>
    <w:rsid w:val="00B92C1B"/>
    <w:rsid w:val="00B94E71"/>
    <w:rsid w:val="00B96E94"/>
    <w:rsid w:val="00B97D17"/>
    <w:rsid w:val="00BA2C35"/>
    <w:rsid w:val="00BA4FA2"/>
    <w:rsid w:val="00BA5844"/>
    <w:rsid w:val="00BA780B"/>
    <w:rsid w:val="00BB1092"/>
    <w:rsid w:val="00BB1DDC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E2B"/>
    <w:rsid w:val="00BE0966"/>
    <w:rsid w:val="00BE1D7A"/>
    <w:rsid w:val="00BE3D10"/>
    <w:rsid w:val="00BE497B"/>
    <w:rsid w:val="00BE571B"/>
    <w:rsid w:val="00BE7448"/>
    <w:rsid w:val="00BF04B9"/>
    <w:rsid w:val="00BF0CB9"/>
    <w:rsid w:val="00BF2A19"/>
    <w:rsid w:val="00BF42A4"/>
    <w:rsid w:val="00BF51E6"/>
    <w:rsid w:val="00BF5628"/>
    <w:rsid w:val="00BF6350"/>
    <w:rsid w:val="00BF6E37"/>
    <w:rsid w:val="00BF6FEC"/>
    <w:rsid w:val="00BF7591"/>
    <w:rsid w:val="00C00E73"/>
    <w:rsid w:val="00C011AC"/>
    <w:rsid w:val="00C04265"/>
    <w:rsid w:val="00C07B5B"/>
    <w:rsid w:val="00C12D25"/>
    <w:rsid w:val="00C14EE1"/>
    <w:rsid w:val="00C175C4"/>
    <w:rsid w:val="00C17F2B"/>
    <w:rsid w:val="00C17F91"/>
    <w:rsid w:val="00C20839"/>
    <w:rsid w:val="00C20BB3"/>
    <w:rsid w:val="00C216F8"/>
    <w:rsid w:val="00C227C0"/>
    <w:rsid w:val="00C26226"/>
    <w:rsid w:val="00C27563"/>
    <w:rsid w:val="00C30BA4"/>
    <w:rsid w:val="00C313B3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800"/>
    <w:rsid w:val="00C514F6"/>
    <w:rsid w:val="00C51CBC"/>
    <w:rsid w:val="00C51D56"/>
    <w:rsid w:val="00C52C2E"/>
    <w:rsid w:val="00C53228"/>
    <w:rsid w:val="00C53CE3"/>
    <w:rsid w:val="00C56E0D"/>
    <w:rsid w:val="00C6077C"/>
    <w:rsid w:val="00C635BA"/>
    <w:rsid w:val="00C67B83"/>
    <w:rsid w:val="00C701FB"/>
    <w:rsid w:val="00C70A64"/>
    <w:rsid w:val="00C71A87"/>
    <w:rsid w:val="00C7235F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91658"/>
    <w:rsid w:val="00C93255"/>
    <w:rsid w:val="00C9376B"/>
    <w:rsid w:val="00C9389C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312EB"/>
    <w:rsid w:val="00D3169A"/>
    <w:rsid w:val="00D32181"/>
    <w:rsid w:val="00D3440C"/>
    <w:rsid w:val="00D37804"/>
    <w:rsid w:val="00D37955"/>
    <w:rsid w:val="00D41BF4"/>
    <w:rsid w:val="00D42601"/>
    <w:rsid w:val="00D43FCC"/>
    <w:rsid w:val="00D45535"/>
    <w:rsid w:val="00D47306"/>
    <w:rsid w:val="00D4743D"/>
    <w:rsid w:val="00D50696"/>
    <w:rsid w:val="00D517B1"/>
    <w:rsid w:val="00D52365"/>
    <w:rsid w:val="00D532FB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4088"/>
    <w:rsid w:val="00D946DD"/>
    <w:rsid w:val="00D9756A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6404"/>
    <w:rsid w:val="00DB7001"/>
    <w:rsid w:val="00DC09BC"/>
    <w:rsid w:val="00DC0B4E"/>
    <w:rsid w:val="00DC0BC5"/>
    <w:rsid w:val="00DC1CC1"/>
    <w:rsid w:val="00DC250F"/>
    <w:rsid w:val="00DC3AD5"/>
    <w:rsid w:val="00DC4811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3667"/>
    <w:rsid w:val="00E06C51"/>
    <w:rsid w:val="00E07BFF"/>
    <w:rsid w:val="00E13035"/>
    <w:rsid w:val="00E13C45"/>
    <w:rsid w:val="00E170CD"/>
    <w:rsid w:val="00E179AC"/>
    <w:rsid w:val="00E17F06"/>
    <w:rsid w:val="00E2069D"/>
    <w:rsid w:val="00E21858"/>
    <w:rsid w:val="00E21A1E"/>
    <w:rsid w:val="00E2352C"/>
    <w:rsid w:val="00E2378D"/>
    <w:rsid w:val="00E265A4"/>
    <w:rsid w:val="00E267AA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550F"/>
    <w:rsid w:val="00E471E4"/>
    <w:rsid w:val="00E47FF2"/>
    <w:rsid w:val="00E503B4"/>
    <w:rsid w:val="00E51FE1"/>
    <w:rsid w:val="00E52237"/>
    <w:rsid w:val="00E5232F"/>
    <w:rsid w:val="00E527D4"/>
    <w:rsid w:val="00E52E93"/>
    <w:rsid w:val="00E56EB2"/>
    <w:rsid w:val="00E56EB3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3373"/>
    <w:rsid w:val="00E83941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636C"/>
    <w:rsid w:val="00EA68D6"/>
    <w:rsid w:val="00EB0F7A"/>
    <w:rsid w:val="00EB1D38"/>
    <w:rsid w:val="00EB27EB"/>
    <w:rsid w:val="00EB29F6"/>
    <w:rsid w:val="00EB2AC4"/>
    <w:rsid w:val="00EB3AD0"/>
    <w:rsid w:val="00EB4209"/>
    <w:rsid w:val="00EB4BDB"/>
    <w:rsid w:val="00EB5013"/>
    <w:rsid w:val="00EB5E5E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8C9"/>
    <w:rsid w:val="00EE2CFC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5A17"/>
    <w:rsid w:val="00F15E58"/>
    <w:rsid w:val="00F1680C"/>
    <w:rsid w:val="00F22144"/>
    <w:rsid w:val="00F22AB4"/>
    <w:rsid w:val="00F23B07"/>
    <w:rsid w:val="00F25D7E"/>
    <w:rsid w:val="00F27E73"/>
    <w:rsid w:val="00F3068B"/>
    <w:rsid w:val="00F3532D"/>
    <w:rsid w:val="00F36522"/>
    <w:rsid w:val="00F37241"/>
    <w:rsid w:val="00F4250F"/>
    <w:rsid w:val="00F42FA5"/>
    <w:rsid w:val="00F44065"/>
    <w:rsid w:val="00F45450"/>
    <w:rsid w:val="00F46102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5068"/>
    <w:rsid w:val="00FF7530"/>
    <w:rsid w:val="00FF7F12"/>
    <w:rsid w:val="0235FCC3"/>
    <w:rsid w:val="05F047A3"/>
    <w:rsid w:val="0BD9AA5C"/>
    <w:rsid w:val="0F2E61A0"/>
    <w:rsid w:val="12FDE85D"/>
    <w:rsid w:val="134CEDD1"/>
    <w:rsid w:val="14677EEB"/>
    <w:rsid w:val="1B561F97"/>
    <w:rsid w:val="1CF91E94"/>
    <w:rsid w:val="1E10490F"/>
    <w:rsid w:val="1F655E61"/>
    <w:rsid w:val="1FDD3272"/>
    <w:rsid w:val="220FACA0"/>
    <w:rsid w:val="23912475"/>
    <w:rsid w:val="25D0FF04"/>
    <w:rsid w:val="28F04068"/>
    <w:rsid w:val="2F836FB1"/>
    <w:rsid w:val="36156D22"/>
    <w:rsid w:val="3AA35870"/>
    <w:rsid w:val="3CE47C57"/>
    <w:rsid w:val="3D1D70A5"/>
    <w:rsid w:val="41A6E07A"/>
    <w:rsid w:val="4BB6E0B8"/>
    <w:rsid w:val="4D23DC9A"/>
    <w:rsid w:val="5947D6C0"/>
    <w:rsid w:val="5F25CD9A"/>
    <w:rsid w:val="6316E09C"/>
    <w:rsid w:val="64B49E00"/>
    <w:rsid w:val="659E903B"/>
    <w:rsid w:val="65F152BC"/>
    <w:rsid w:val="67891C79"/>
    <w:rsid w:val="6C1A5B1A"/>
    <w:rsid w:val="71FEE325"/>
    <w:rsid w:val="75CE7159"/>
    <w:rsid w:val="762733EB"/>
    <w:rsid w:val="768399B6"/>
    <w:rsid w:val="76F152F3"/>
    <w:rsid w:val="7CDBD432"/>
    <w:rsid w:val="7CECB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D09B5753-DC41-47BD-8B4E-EC39CE76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Props1.xml><?xml version="1.0" encoding="utf-8"?>
<ds:datastoreItem xmlns:ds="http://schemas.openxmlformats.org/officeDocument/2006/customXml" ds:itemID="{D3BF9DF2-4694-4F13-8479-6320ABCF2FF6}"/>
</file>

<file path=customXml/itemProps2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66E1F7-F275-4C36-9B3E-4BA4D3913CF3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33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IOS Power Apps</vt:lpstr>
    </vt:vector>
  </TitlesOfParts>
  <Manager>Version 1.0</Manager>
  <Company>Open Box Software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Void Process</dc:title>
  <dc:subject>Progress Report</dc:subject>
  <dc:creator>Shelley Bolle-Botsis</dc:creator>
  <cp:keywords/>
  <dc:description/>
  <cp:lastModifiedBy>Shaun Barrett</cp:lastModifiedBy>
  <cp:revision>31</cp:revision>
  <cp:lastPrinted>2023-05-02T15:56:00Z</cp:lastPrinted>
  <dcterms:created xsi:type="dcterms:W3CDTF">2023-05-02T15:06:00Z</dcterms:created>
  <dcterms:modified xsi:type="dcterms:W3CDTF">2023-05-02T15:56:00Z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