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CB396" w14:textId="77311B07" w:rsidR="00765FB9" w:rsidRDefault="00156765" w:rsidP="00765FB9">
      <w:pPr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P</w:t>
      </w:r>
      <w:r w:rsidR="006043E9" w:rsidRPr="006B2601">
        <w:rPr>
          <w:color w:val="595959" w:themeColor="text1" w:themeTint="A6"/>
          <w:sz w:val="28"/>
        </w:rPr>
        <w:t xml:space="preserve">roject Management </w:t>
      </w:r>
      <w:r w:rsidR="009C4BB4">
        <w:rPr>
          <w:color w:val="595959" w:themeColor="text1" w:themeTint="A6"/>
          <w:sz w:val="28"/>
        </w:rPr>
        <w:t>Review</w:t>
      </w:r>
      <w:r w:rsidR="006043E9" w:rsidRPr="006B2601">
        <w:rPr>
          <w:color w:val="595959" w:themeColor="text1" w:themeTint="A6"/>
          <w:sz w:val="28"/>
        </w:rPr>
        <w:t xml:space="preserve"> </w:t>
      </w:r>
      <w:r w:rsidR="00E75F63">
        <w:rPr>
          <w:color w:val="595959" w:themeColor="text1" w:themeTint="A6"/>
          <w:sz w:val="28"/>
        </w:rPr>
        <w:t xml:space="preserve">Summary </w:t>
      </w:r>
      <w:r w:rsidR="006043E9" w:rsidRPr="006B2601">
        <w:rPr>
          <w:color w:val="595959" w:themeColor="text1" w:themeTint="A6"/>
          <w:sz w:val="28"/>
        </w:rPr>
        <w:t xml:space="preserve">– </w:t>
      </w:r>
      <w:r w:rsidR="006B2601" w:rsidRPr="006B2601">
        <w:rPr>
          <w:color w:val="595959" w:themeColor="text1" w:themeTint="A6"/>
          <w:sz w:val="28"/>
        </w:rPr>
        <w:fldChar w:fldCharType="begin"/>
      </w:r>
      <w:r w:rsidR="006B2601" w:rsidRPr="006B2601">
        <w:rPr>
          <w:color w:val="595959" w:themeColor="text1" w:themeTint="A6"/>
          <w:sz w:val="28"/>
        </w:rPr>
        <w:instrText xml:space="preserve"> DOCPROPERTY  Category  \* MERGEFORMAT </w:instrText>
      </w:r>
      <w:r w:rsidR="006B2601" w:rsidRPr="006B2601">
        <w:rPr>
          <w:color w:val="595959" w:themeColor="text1" w:themeTint="A6"/>
          <w:sz w:val="28"/>
        </w:rPr>
        <w:fldChar w:fldCharType="separate"/>
      </w:r>
      <w:r w:rsidR="008D4505">
        <w:rPr>
          <w:color w:val="595959" w:themeColor="text1" w:themeTint="A6"/>
          <w:sz w:val="28"/>
        </w:rPr>
        <w:t>Grainger PLC</w:t>
      </w:r>
      <w:r w:rsidR="006B2601" w:rsidRPr="006B2601">
        <w:rPr>
          <w:color w:val="595959" w:themeColor="text1" w:themeTint="A6"/>
          <w:sz w:val="28"/>
        </w:rPr>
        <w:fldChar w:fldCharType="end"/>
      </w:r>
    </w:p>
    <w:p w14:paraId="3C874DD0" w14:textId="77777777" w:rsidR="00195635" w:rsidRDefault="00195635" w:rsidP="00765FB9">
      <w:pPr>
        <w:rPr>
          <w:color w:val="595959" w:themeColor="text1" w:themeTint="A6"/>
          <w:sz w:val="28"/>
        </w:rPr>
      </w:pPr>
    </w:p>
    <w:tbl>
      <w:tblPr>
        <w:tblW w:w="14176" w:type="dxa"/>
        <w:tblInd w:w="-743" w:type="dxa"/>
        <w:tblBorders>
          <w:top w:val="single" w:sz="6" w:space="0" w:color="7F7F7F" w:themeColor="text1" w:themeTint="80"/>
          <w:left w:val="single" w:sz="6" w:space="0" w:color="7F7F7F" w:themeColor="text1" w:themeTint="80"/>
          <w:bottom w:val="single" w:sz="6" w:space="0" w:color="7F7F7F" w:themeColor="text1" w:themeTint="80"/>
          <w:right w:val="single" w:sz="6" w:space="0" w:color="7F7F7F" w:themeColor="text1" w:themeTint="80"/>
          <w:insideH w:val="single" w:sz="6" w:space="0" w:color="7F7F7F" w:themeColor="text1" w:themeTint="80"/>
          <w:insideV w:val="single" w:sz="6" w:space="0" w:color="7F7F7F" w:themeColor="text1" w:themeTint="8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45"/>
        <w:gridCol w:w="1424"/>
        <w:gridCol w:w="2477"/>
        <w:gridCol w:w="4160"/>
      </w:tblGrid>
      <w:tr w:rsidR="00765FB9" w:rsidRPr="00F539F5" w14:paraId="2A800602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3CF24680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  <w:lang w:val="en-GB" w:eastAsia="en-ZA"/>
              </w:rPr>
            </w:pPr>
            <w:r w:rsidRPr="00F539F5">
              <w:rPr>
                <w:b/>
              </w:rPr>
              <w:t>Project</w:t>
            </w:r>
          </w:p>
        </w:tc>
        <w:tc>
          <w:tcPr>
            <w:tcW w:w="11106" w:type="dxa"/>
            <w:gridSpan w:val="4"/>
            <w:vAlign w:val="center"/>
            <w:hideMark/>
          </w:tcPr>
          <w:p w14:paraId="35878181" w14:textId="63336B42" w:rsidR="00765FB9" w:rsidRPr="00F539F5" w:rsidRDefault="00AB495A" w:rsidP="00783CED">
            <w:pPr>
              <w:pStyle w:val="IndentOne"/>
              <w:spacing w:before="60" w:after="60" w:line="240" w:lineRule="atLeast"/>
              <w:ind w:left="0"/>
            </w:pPr>
            <w:r>
              <w:t>Rent Smart Wales</w:t>
            </w:r>
            <w:r w:rsidR="0062489D">
              <w:t xml:space="preserve"> </w:t>
            </w:r>
          </w:p>
        </w:tc>
      </w:tr>
      <w:tr w:rsidR="00765FB9" w14:paraId="4E8646B4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0C7353E5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11106" w:type="dxa"/>
            <w:gridSpan w:val="4"/>
            <w:vAlign w:val="center"/>
          </w:tcPr>
          <w:p w14:paraId="3F663183" w14:textId="1CC0DB94" w:rsidR="00765FB9" w:rsidRDefault="00EC0272" w:rsidP="7CDBD432">
            <w:pPr>
              <w:pStyle w:val="IndentOne"/>
              <w:spacing w:before="60" w:after="60"/>
              <w:ind w:left="0"/>
            </w:pPr>
            <w:r>
              <w:t>2</w:t>
            </w:r>
            <w:r w:rsidR="00F822B2">
              <w:t>6</w:t>
            </w:r>
            <w:r w:rsidRPr="00EC0272">
              <w:rPr>
                <w:vertAlign w:val="superscript"/>
              </w:rPr>
              <w:t>th</w:t>
            </w:r>
            <w:r>
              <w:t xml:space="preserve"> </w:t>
            </w:r>
            <w:r w:rsidR="001F1EEF">
              <w:t>Oct</w:t>
            </w:r>
          </w:p>
        </w:tc>
      </w:tr>
      <w:tr w:rsidR="00765FB9" w:rsidRPr="00F539F5" w14:paraId="56316115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1053589C" w14:textId="77777777" w:rsidR="00765FB9" w:rsidRPr="00F539F5" w:rsidRDefault="00765FB9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Status Overview</w:t>
            </w:r>
          </w:p>
        </w:tc>
        <w:tc>
          <w:tcPr>
            <w:tcW w:w="11106" w:type="dxa"/>
            <w:gridSpan w:val="4"/>
            <w:shd w:val="clear" w:color="auto" w:fill="auto"/>
            <w:vAlign w:val="center"/>
            <w:hideMark/>
          </w:tcPr>
          <w:p w14:paraId="687B1DC1" w14:textId="70454524" w:rsidR="001F1EEF" w:rsidRPr="006F1226" w:rsidRDefault="006F1226" w:rsidP="00783CED">
            <w:pPr>
              <w:pStyle w:val="IndentOne"/>
              <w:spacing w:before="60" w:after="60" w:line="240" w:lineRule="atLeast"/>
              <w:ind w:left="0"/>
            </w:pPr>
            <w:r w:rsidRPr="006F1226">
              <w:t>Project Approved</w:t>
            </w:r>
          </w:p>
        </w:tc>
      </w:tr>
      <w:tr w:rsidR="00217E6C" w:rsidRPr="008E0703" w14:paraId="6D807C40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3F665904" w14:textId="77777777" w:rsidR="00217E6C" w:rsidRPr="00F539F5" w:rsidRDefault="00217E6C" w:rsidP="00783CED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Progress in the last week</w:t>
            </w:r>
          </w:p>
        </w:tc>
        <w:tc>
          <w:tcPr>
            <w:tcW w:w="4469" w:type="dxa"/>
            <w:gridSpan w:val="2"/>
            <w:shd w:val="clear" w:color="auto" w:fill="F2F2F2" w:themeFill="background1" w:themeFillShade="F2"/>
            <w:vAlign w:val="center"/>
            <w:hideMark/>
          </w:tcPr>
          <w:p w14:paraId="5471C7FE" w14:textId="77777777" w:rsidR="00217E6C" w:rsidRPr="008E0703" w:rsidRDefault="00217E6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2C123770" w14:textId="77777777" w:rsidR="00217E6C" w:rsidRPr="008E0703" w:rsidRDefault="00217E6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Completed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  <w:hideMark/>
          </w:tcPr>
          <w:p w14:paraId="51E58732" w14:textId="77777777" w:rsidR="00217E6C" w:rsidRPr="008E0703" w:rsidRDefault="00217E6C" w:rsidP="00783CED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</w:tr>
      <w:tr w:rsidR="00217E6C" w14:paraId="51168042" w14:textId="77777777" w:rsidTr="7EA97F59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  <w:hideMark/>
          </w:tcPr>
          <w:p w14:paraId="30033811" w14:textId="77777777" w:rsidR="00217E6C" w:rsidRDefault="00217E6C"/>
        </w:tc>
        <w:tc>
          <w:tcPr>
            <w:tcW w:w="4469" w:type="dxa"/>
            <w:gridSpan w:val="2"/>
            <w:vAlign w:val="center"/>
          </w:tcPr>
          <w:p w14:paraId="3A61ABD5" w14:textId="21ADE35C" w:rsidR="00217E6C" w:rsidRDefault="00217E6C" w:rsidP="7EA97F59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SOW Signed</w:t>
            </w:r>
          </w:p>
        </w:tc>
        <w:tc>
          <w:tcPr>
            <w:tcW w:w="2477" w:type="dxa"/>
            <w:vAlign w:val="center"/>
          </w:tcPr>
          <w:p w14:paraId="176B159E" w14:textId="4114352A" w:rsidR="00217E6C" w:rsidRDefault="00217E6C" w:rsidP="7EA97F59">
            <w:pPr>
              <w:pStyle w:val="ListBullet"/>
              <w:numPr>
                <w:ilvl w:val="0"/>
                <w:numId w:val="0"/>
              </w:numPr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6677ECA" w14:textId="6D346D4A" w:rsidR="00217E6C" w:rsidRDefault="00217E6C" w:rsidP="7EA97F59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</w:tr>
      <w:tr w:rsidR="00217E6C" w14:paraId="5BA0A4D9" w14:textId="77777777" w:rsidTr="7EA97F59">
        <w:trPr>
          <w:trHeight w:val="178"/>
        </w:trPr>
        <w:tc>
          <w:tcPr>
            <w:tcW w:w="3070" w:type="dxa"/>
            <w:vMerge/>
            <w:shd w:val="clear" w:color="auto" w:fill="F2F2F2" w:themeFill="background1" w:themeFillShade="F2"/>
            <w:vAlign w:val="center"/>
          </w:tcPr>
          <w:p w14:paraId="6A1246FA" w14:textId="77777777" w:rsidR="00217E6C" w:rsidRDefault="00217E6C"/>
        </w:tc>
        <w:tc>
          <w:tcPr>
            <w:tcW w:w="4469" w:type="dxa"/>
            <w:gridSpan w:val="2"/>
            <w:vAlign w:val="center"/>
          </w:tcPr>
          <w:p w14:paraId="5A39DF1A" w14:textId="6D8D65DD" w:rsidR="00217E6C" w:rsidRDefault="00217E6C" w:rsidP="7EA97F59">
            <w:pPr>
              <w:pStyle w:val="ListBullet"/>
              <w:numPr>
                <w:ilvl w:val="0"/>
                <w:numId w:val="0"/>
              </w:numPr>
            </w:pPr>
            <w:r>
              <w:t>Jira project setup</w:t>
            </w:r>
          </w:p>
        </w:tc>
        <w:tc>
          <w:tcPr>
            <w:tcW w:w="2477" w:type="dxa"/>
            <w:vAlign w:val="center"/>
          </w:tcPr>
          <w:p w14:paraId="7930D311" w14:textId="3408442A" w:rsidR="00217E6C" w:rsidRDefault="00217E6C" w:rsidP="7EA97F59">
            <w:pPr>
              <w:pStyle w:val="ListBullet"/>
              <w:numPr>
                <w:ilvl w:val="0"/>
                <w:numId w:val="0"/>
              </w:numPr>
            </w:pPr>
            <w:r>
              <w:t>26</w:t>
            </w:r>
            <w:r w:rsidRPr="7EA97F59">
              <w:rPr>
                <w:vertAlign w:val="superscript"/>
              </w:rPr>
              <w:t>th</w:t>
            </w:r>
            <w:r>
              <w:t xml:space="preserve"> Oct</w:t>
            </w:r>
          </w:p>
        </w:tc>
        <w:tc>
          <w:tcPr>
            <w:tcW w:w="4160" w:type="dxa"/>
            <w:vAlign w:val="center"/>
          </w:tcPr>
          <w:p w14:paraId="611E1F38" w14:textId="6F20C0FA" w:rsidR="00217E6C" w:rsidRDefault="00217E6C" w:rsidP="7EA97F59">
            <w:pPr>
              <w:pStyle w:val="ListBullet"/>
              <w:numPr>
                <w:ilvl w:val="0"/>
                <w:numId w:val="0"/>
              </w:numPr>
            </w:pPr>
            <w:r>
              <w:t>Grainger</w:t>
            </w:r>
          </w:p>
        </w:tc>
      </w:tr>
      <w:tr w:rsidR="00DB0897" w:rsidRPr="008E0703" w14:paraId="0E744017" w14:textId="77777777" w:rsidTr="23912475">
        <w:trPr>
          <w:trHeight w:val="180"/>
        </w:trPr>
        <w:tc>
          <w:tcPr>
            <w:tcW w:w="3070" w:type="dxa"/>
            <w:vMerge w:val="restart"/>
            <w:shd w:val="clear" w:color="auto" w:fill="F2F2F2" w:themeFill="background1" w:themeFillShade="F2"/>
            <w:vAlign w:val="center"/>
            <w:hideMark/>
          </w:tcPr>
          <w:p w14:paraId="101B33A3" w14:textId="77777777" w:rsidR="00DB0897" w:rsidRPr="00F539F5" w:rsidRDefault="00DB0897" w:rsidP="00EE63B6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t>Upcoming deliverables / feedback required</w:t>
            </w:r>
          </w:p>
        </w:tc>
        <w:tc>
          <w:tcPr>
            <w:tcW w:w="3045" w:type="dxa"/>
            <w:shd w:val="clear" w:color="auto" w:fill="F2F2F2" w:themeFill="background1" w:themeFillShade="F2"/>
            <w:vAlign w:val="center"/>
            <w:hideMark/>
          </w:tcPr>
          <w:p w14:paraId="7E989FBF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Item</w:t>
            </w:r>
          </w:p>
        </w:tc>
        <w:tc>
          <w:tcPr>
            <w:tcW w:w="1424" w:type="dxa"/>
            <w:shd w:val="clear" w:color="auto" w:fill="F2F2F2" w:themeFill="background1" w:themeFillShade="F2"/>
            <w:vAlign w:val="center"/>
            <w:hideMark/>
          </w:tcPr>
          <w:p w14:paraId="403550AE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Due</w:t>
            </w:r>
          </w:p>
        </w:tc>
        <w:tc>
          <w:tcPr>
            <w:tcW w:w="2477" w:type="dxa"/>
            <w:shd w:val="clear" w:color="auto" w:fill="F2F2F2" w:themeFill="background1" w:themeFillShade="F2"/>
            <w:vAlign w:val="center"/>
            <w:hideMark/>
          </w:tcPr>
          <w:p w14:paraId="58650B6F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Responsible</w:t>
            </w:r>
          </w:p>
        </w:tc>
        <w:tc>
          <w:tcPr>
            <w:tcW w:w="4160" w:type="dxa"/>
            <w:shd w:val="clear" w:color="auto" w:fill="F2F2F2" w:themeFill="background1" w:themeFillShade="F2"/>
            <w:vAlign w:val="center"/>
          </w:tcPr>
          <w:p w14:paraId="37749491" w14:textId="77777777" w:rsidR="00DB0897" w:rsidRPr="008E0703" w:rsidRDefault="00DB0897" w:rsidP="00EE63B6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 w:rsidRPr="008E0703">
              <w:rPr>
                <w:b/>
                <w:bCs/>
              </w:rPr>
              <w:t>Status</w:t>
            </w:r>
          </w:p>
        </w:tc>
      </w:tr>
      <w:tr w:rsidR="00971133" w:rsidRPr="006218D6" w14:paraId="680A172D" w14:textId="77777777" w:rsidTr="00625E00">
        <w:trPr>
          <w:trHeight w:val="178"/>
        </w:trPr>
        <w:tc>
          <w:tcPr>
            <w:tcW w:w="3070" w:type="dxa"/>
            <w:vMerge/>
            <w:vAlign w:val="center"/>
          </w:tcPr>
          <w:p w14:paraId="372B6DC9" w14:textId="77777777" w:rsidR="00971133" w:rsidRPr="00F539F5" w:rsidRDefault="00971133" w:rsidP="00971133">
            <w:pPr>
              <w:spacing w:before="60" w:after="60" w:line="240" w:lineRule="atLeast"/>
              <w:rPr>
                <w:b/>
                <w:lang w:val="en-GB"/>
              </w:rPr>
            </w:pPr>
          </w:p>
        </w:tc>
        <w:tc>
          <w:tcPr>
            <w:tcW w:w="3045" w:type="dxa"/>
            <w:vAlign w:val="center"/>
          </w:tcPr>
          <w:p w14:paraId="181F80C7" w14:textId="2DB47F14" w:rsidR="00971133" w:rsidRDefault="00971133" w:rsidP="00971133">
            <w:pPr>
              <w:pStyle w:val="ListBullet"/>
              <w:numPr>
                <w:ilvl w:val="0"/>
                <w:numId w:val="0"/>
              </w:numPr>
              <w:rPr>
                <w:b/>
                <w:bCs/>
              </w:rPr>
            </w:pPr>
            <w:r>
              <w:t>Kick-off call</w:t>
            </w:r>
          </w:p>
        </w:tc>
        <w:tc>
          <w:tcPr>
            <w:tcW w:w="1424" w:type="dxa"/>
            <w:vAlign w:val="center"/>
          </w:tcPr>
          <w:p w14:paraId="0B9C1415" w14:textId="7D72F3EF" w:rsidR="00971133" w:rsidRDefault="00971133" w:rsidP="00971133">
            <w:pPr>
              <w:pStyle w:val="ListBullet"/>
              <w:numPr>
                <w:ilvl w:val="0"/>
                <w:numId w:val="0"/>
              </w:numPr>
            </w:pPr>
            <w:r>
              <w:t>3</w:t>
            </w:r>
            <w:r w:rsidRPr="00142814">
              <w:rPr>
                <w:vertAlign w:val="superscript"/>
              </w:rPr>
              <w:t>rd</w:t>
            </w:r>
            <w:r>
              <w:t xml:space="preserve"> Nov</w:t>
            </w:r>
          </w:p>
        </w:tc>
        <w:tc>
          <w:tcPr>
            <w:tcW w:w="2477" w:type="dxa"/>
            <w:vAlign w:val="center"/>
          </w:tcPr>
          <w:p w14:paraId="7DBB2F89" w14:textId="1DE6058D" w:rsidR="00971133" w:rsidRDefault="00971133" w:rsidP="00971133">
            <w:pPr>
              <w:pStyle w:val="ListBullet"/>
              <w:numPr>
                <w:ilvl w:val="0"/>
                <w:numId w:val="0"/>
              </w:numPr>
            </w:pPr>
            <w:r>
              <w:t>Grainger / Open Box</w:t>
            </w:r>
          </w:p>
        </w:tc>
        <w:tc>
          <w:tcPr>
            <w:tcW w:w="4160" w:type="dxa"/>
            <w:shd w:val="clear" w:color="auto" w:fill="92D050"/>
            <w:vAlign w:val="center"/>
          </w:tcPr>
          <w:p w14:paraId="111B86AB" w14:textId="2313044F" w:rsidR="00971133" w:rsidRDefault="00971133" w:rsidP="00971133">
            <w:pPr>
              <w:pStyle w:val="ListBullet"/>
              <w:numPr>
                <w:ilvl w:val="0"/>
                <w:numId w:val="0"/>
              </w:numPr>
            </w:pPr>
            <w:r>
              <w:t>Open Box to schedule</w:t>
            </w:r>
          </w:p>
        </w:tc>
      </w:tr>
      <w:tr w:rsidR="00971133" w:rsidRPr="00241839" w14:paraId="2CA61509" w14:textId="77777777" w:rsidTr="23912475">
        <w:trPr>
          <w:trHeight w:val="65"/>
        </w:trPr>
        <w:tc>
          <w:tcPr>
            <w:tcW w:w="3070" w:type="dxa"/>
            <w:shd w:val="clear" w:color="auto" w:fill="F2F2F2" w:themeFill="background1" w:themeFillShade="F2"/>
            <w:vAlign w:val="center"/>
          </w:tcPr>
          <w:p w14:paraId="451D8223" w14:textId="77777777" w:rsidR="00971133" w:rsidRPr="00F539F5" w:rsidRDefault="00971133" w:rsidP="0097113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>
              <w:rPr>
                <w:b/>
              </w:rPr>
              <w:t>Discussions/Risks /Issues</w:t>
            </w:r>
          </w:p>
        </w:tc>
        <w:tc>
          <w:tcPr>
            <w:tcW w:w="11106" w:type="dxa"/>
            <w:gridSpan w:val="4"/>
            <w:vAlign w:val="center"/>
          </w:tcPr>
          <w:p w14:paraId="18165ACC" w14:textId="238E6A23" w:rsidR="00971133" w:rsidRPr="00241839" w:rsidRDefault="00052989" w:rsidP="00052989">
            <w:pPr>
              <w:pStyle w:val="ListBullet"/>
            </w:pPr>
            <w:r>
              <w:t>None</w:t>
            </w:r>
          </w:p>
        </w:tc>
      </w:tr>
      <w:tr w:rsidR="00971133" w:rsidRPr="004C7753" w14:paraId="5446EC3A" w14:textId="77777777" w:rsidTr="23912475">
        <w:tc>
          <w:tcPr>
            <w:tcW w:w="3070" w:type="dxa"/>
            <w:shd w:val="clear" w:color="auto" w:fill="F2F2F2" w:themeFill="background1" w:themeFillShade="F2"/>
            <w:vAlign w:val="center"/>
            <w:hideMark/>
          </w:tcPr>
          <w:p w14:paraId="552129EA" w14:textId="77777777" w:rsidR="00971133" w:rsidRPr="00F539F5" w:rsidRDefault="00971133" w:rsidP="00971133">
            <w:pPr>
              <w:pStyle w:val="IndentOne"/>
              <w:spacing w:before="60" w:after="60" w:line="240" w:lineRule="atLeast"/>
              <w:ind w:left="0"/>
              <w:rPr>
                <w:b/>
              </w:rPr>
            </w:pPr>
            <w:r w:rsidRPr="00F539F5">
              <w:rPr>
                <w:b/>
              </w:rPr>
              <w:lastRenderedPageBreak/>
              <w:t>Personnel Notes</w:t>
            </w:r>
          </w:p>
        </w:tc>
        <w:tc>
          <w:tcPr>
            <w:tcW w:w="11106" w:type="dxa"/>
            <w:gridSpan w:val="4"/>
            <w:vAlign w:val="center"/>
          </w:tcPr>
          <w:p w14:paraId="0393B301" w14:textId="6DFDCE01" w:rsidR="00971133" w:rsidRPr="004C7753" w:rsidRDefault="00EA54A3" w:rsidP="00971133">
            <w:pPr>
              <w:pStyle w:val="ListBullet"/>
            </w:pPr>
            <w:r>
              <w:t>None</w:t>
            </w:r>
          </w:p>
        </w:tc>
      </w:tr>
    </w:tbl>
    <w:p w14:paraId="3E7AADA4" w14:textId="0EF1A45C" w:rsidR="00765FB9" w:rsidRDefault="00765FB9">
      <w:pPr>
        <w:spacing w:line="240" w:lineRule="auto"/>
        <w:rPr>
          <w:color w:val="595959" w:themeColor="text1" w:themeTint="A6"/>
          <w:sz w:val="28"/>
        </w:rPr>
      </w:pPr>
    </w:p>
    <w:p w14:paraId="673B04E8" w14:textId="77777777" w:rsidR="00765FB9" w:rsidRDefault="00765FB9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br w:type="page"/>
      </w:r>
    </w:p>
    <w:p w14:paraId="6A601F91" w14:textId="074F67C9" w:rsidR="0071624E" w:rsidRDefault="0071624E" w:rsidP="000251E2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lastRenderedPageBreak/>
        <w:t>Initial Backlog</w:t>
      </w:r>
    </w:p>
    <w:p w14:paraId="5698E1E1" w14:textId="77777777" w:rsidR="00F459C1" w:rsidRDefault="00F459C1" w:rsidP="000251E2">
      <w:pPr>
        <w:spacing w:line="240" w:lineRule="auto"/>
        <w:rPr>
          <w:color w:val="595959" w:themeColor="text1" w:themeTint="A6"/>
          <w:sz w:val="28"/>
        </w:rPr>
      </w:pPr>
    </w:p>
    <w:tbl>
      <w:tblPr>
        <w:tblW w:w="133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1417"/>
        <w:gridCol w:w="11482"/>
      </w:tblGrid>
      <w:tr w:rsidR="00E12911" w14:paraId="003B08A8" w14:textId="77777777" w:rsidTr="000E2F28">
        <w:trPr>
          <w:trHeight w:val="28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D6352A" w14:textId="4335DA06" w:rsidR="00E12911" w:rsidRPr="000E2F28" w:rsidRDefault="00D83024">
            <w:pPr>
              <w:spacing w:line="240" w:lineRule="auto"/>
              <w:rPr>
                <w:rFonts w:ascii="Arial" w:hAnsi="Arial" w:cs="Arial"/>
                <w:b/>
                <w:bCs/>
                <w:color w:val="FFFFFF"/>
                <w:lang w:val="en-ZA" w:eastAsia="en-ZA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6C254DD" w14:textId="0F1AE996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Priority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000000" w:fill="00206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3E7C80" w14:textId="77777777" w:rsidR="00E12911" w:rsidRPr="000E2F28" w:rsidRDefault="00E12911">
            <w:pPr>
              <w:rPr>
                <w:rFonts w:ascii="Arial" w:hAnsi="Arial" w:cs="Arial"/>
                <w:b/>
                <w:bCs/>
                <w:color w:val="FFFFFF"/>
              </w:rPr>
            </w:pPr>
            <w:r w:rsidRPr="000E2F28">
              <w:rPr>
                <w:rFonts w:ascii="Arial" w:hAnsi="Arial" w:cs="Arial"/>
                <w:b/>
                <w:bCs/>
                <w:color w:val="FFFFFF"/>
              </w:rPr>
              <w:t>User Story</w:t>
            </w:r>
          </w:p>
        </w:tc>
      </w:tr>
      <w:tr w:rsidR="00E12911" w14:paraId="6C467433" w14:textId="77777777" w:rsidTr="000E2F28">
        <w:trPr>
          <w:trHeight w:val="66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C7B37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3C393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46CC82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generate an Occupation Contract from an Opportunity for a Welsh property,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document can be sent out to be signed</w:t>
            </w:r>
          </w:p>
        </w:tc>
      </w:tr>
      <w:tr w:rsidR="00E12911" w14:paraId="325DC983" w14:textId="77777777" w:rsidTr="000E2F28">
        <w:trPr>
          <w:trHeight w:val="26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4BD0A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3513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6478F9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send an occupation Contract to all Contract Holders,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they can sign the document online. </w:t>
            </w:r>
          </w:p>
        </w:tc>
      </w:tr>
      <w:tr w:rsidR="00E12911" w14:paraId="60FA0A19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087F1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8000FF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71273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Agreement Type to be occupation Contract for all opportunities in Wales,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an incorrect document cannot be sent</w:t>
            </w:r>
          </w:p>
        </w:tc>
      </w:tr>
      <w:tr w:rsidR="00E12911" w14:paraId="572A7FD0" w14:textId="77777777" w:rsidTr="000E2F28">
        <w:trPr>
          <w:trHeight w:val="284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245D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1EEE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B17035" w14:textId="5F838FF9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opportunity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321E758A" w14:textId="77777777" w:rsidTr="000E2F28">
        <w:trPr>
          <w:trHeight w:val="24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76313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5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4BF9D5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BC1FD8" w14:textId="68D354D6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</w:t>
            </w:r>
            <w:r w:rsidRPr="000E2F28">
              <w:rPr>
                <w:rFonts w:ascii="Arial" w:hAnsi="Arial" w:cs="Arial"/>
                <w:color w:val="000000"/>
              </w:rPr>
              <w:t xml:space="preserve"> sent to an account that is currently living in a Welsh property to have the correct Welsh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49D2FBC8" w14:textId="77777777" w:rsidTr="000E2F28">
        <w:trPr>
          <w:trHeight w:val="186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90015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6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8FD753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443C87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As a potential Contract Holder, I want to see a draft Occupation Contract before signing, So I can review the standard terms</w:t>
            </w:r>
          </w:p>
        </w:tc>
      </w:tr>
      <w:tr w:rsidR="00E12911" w14:paraId="4D5F7B1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E12017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7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3D036CF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D37C96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As a potential Contract Holder, I want to view the Terms and Conditions of renting a property with Grainger prior to starting the process, So I am aware of the terms and conditions.</w:t>
            </w:r>
          </w:p>
        </w:tc>
      </w:tr>
      <w:tr w:rsidR="00E12911" w14:paraId="16607DD4" w14:textId="77777777" w:rsidTr="000E2F28">
        <w:trPr>
          <w:trHeight w:val="322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01A06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8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729B9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C75DA6" w14:textId="701D480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potential Contract Holder, I want to see all the correct Rent Smart Wales </w:t>
            </w:r>
            <w:r w:rsidR="000E2F28" w:rsidRPr="000E2F28">
              <w:rPr>
                <w:rFonts w:ascii="Arial" w:hAnsi="Arial" w:cs="Arial"/>
                <w:color w:val="000000"/>
              </w:rPr>
              <w:t>terminology</w:t>
            </w:r>
            <w:r w:rsidRPr="000E2F28">
              <w:rPr>
                <w:rFonts w:ascii="Arial" w:hAnsi="Arial" w:cs="Arial"/>
                <w:color w:val="000000"/>
              </w:rPr>
              <w:t xml:space="preserve"> throughout the customer journey,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I know what I am being asked for</w:t>
            </w:r>
          </w:p>
        </w:tc>
      </w:tr>
      <w:tr w:rsidR="00E12911" w14:paraId="526787B5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EC7DD4C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8177B1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74EE" w14:textId="6658DB50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Grainger User, I want any </w:t>
            </w:r>
            <w:r w:rsidR="000E2F28" w:rsidRPr="000E2F28">
              <w:rPr>
                <w:rFonts w:ascii="Arial" w:hAnsi="Arial" w:cs="Arial"/>
                <w:color w:val="000000"/>
              </w:rPr>
              <w:t>communications</w:t>
            </w:r>
            <w:r w:rsidRPr="000E2F28">
              <w:rPr>
                <w:rFonts w:ascii="Arial" w:hAnsi="Arial" w:cs="Arial"/>
                <w:color w:val="000000"/>
              </w:rPr>
              <w:t xml:space="preserve"> sent to a lead that is for a Welsh property to have the correct Welsh terminology,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we adhere to Rent Smart Wales legislation</w:t>
            </w:r>
          </w:p>
        </w:tc>
      </w:tr>
      <w:tr w:rsidR="00E12911" w14:paraId="407DBB0C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8CDFBE6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10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459BE5" w14:textId="77777777" w:rsidR="00E12911" w:rsidRPr="000E2F28" w:rsidRDefault="00E12911">
            <w:pPr>
              <w:rPr>
                <w:rFonts w:ascii="Arial" w:hAnsi="Arial" w:cs="Arial"/>
                <w:color w:val="2F75B5"/>
              </w:rPr>
            </w:pPr>
            <w:r w:rsidRPr="000E2F28">
              <w:rPr>
                <w:rFonts w:ascii="Arial" w:hAnsi="Arial" w:cs="Arial"/>
                <w:color w:val="2F75B5"/>
              </w:rPr>
              <w:t>Nice to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7A64E7" w14:textId="033D6164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TPT User, I want to be prevented from sending the occupation </w:t>
            </w:r>
            <w:r w:rsidR="000E2F28" w:rsidRPr="000E2F28">
              <w:rPr>
                <w:rFonts w:ascii="Arial" w:hAnsi="Arial" w:cs="Arial"/>
                <w:color w:val="000000"/>
              </w:rPr>
              <w:t>Contract</w:t>
            </w:r>
            <w:r w:rsidRPr="000E2F28">
              <w:rPr>
                <w:rFonts w:ascii="Arial" w:hAnsi="Arial" w:cs="Arial"/>
                <w:color w:val="000000"/>
              </w:rPr>
              <w:t xml:space="preserve"> prior to the previous tenant </w:t>
            </w:r>
            <w:r w:rsidR="000E2F28" w:rsidRPr="000E2F28">
              <w:rPr>
                <w:rFonts w:ascii="Arial" w:hAnsi="Arial" w:cs="Arial"/>
                <w:color w:val="000000"/>
              </w:rPr>
              <w:t>vacating</w:t>
            </w:r>
            <w:r w:rsidRPr="000E2F28">
              <w:rPr>
                <w:rFonts w:ascii="Arial" w:hAnsi="Arial" w:cs="Arial"/>
                <w:color w:val="000000"/>
              </w:rPr>
              <w:t xml:space="preserve"> the home,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that the contract cannot be signed by either party in the event that the notice is rescinded</w:t>
            </w:r>
          </w:p>
        </w:tc>
      </w:tr>
      <w:tr w:rsidR="00E12911" w14:paraId="27271ACC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7D9FFD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11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EDEDED" w:fill="EDEDED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6F8494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Must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EDEDED" w:fill="EDEDED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3DE92D" w14:textId="4B026C83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 xml:space="preserve">As a Lettings User, I want the potential Contract Holder to be notified that their let is </w:t>
            </w:r>
            <w:r w:rsidR="000E2F28" w:rsidRPr="000E2F28">
              <w:rPr>
                <w:rFonts w:ascii="Arial" w:hAnsi="Arial" w:cs="Arial"/>
                <w:color w:val="000000"/>
              </w:rPr>
              <w:t>dependent</w:t>
            </w:r>
            <w:r w:rsidRPr="000E2F28">
              <w:rPr>
                <w:rFonts w:ascii="Arial" w:hAnsi="Arial" w:cs="Arial"/>
                <w:color w:val="000000"/>
              </w:rPr>
              <w:t xml:space="preserve"> on the previous tenant moving out and that the current resident can rescind notice, </w:t>
            </w:r>
            <w:proofErr w:type="gramStart"/>
            <w:r w:rsidRPr="000E2F28">
              <w:rPr>
                <w:rFonts w:ascii="Arial" w:hAnsi="Arial" w:cs="Arial"/>
                <w:color w:val="000000"/>
              </w:rPr>
              <w:t>So</w:t>
            </w:r>
            <w:proofErr w:type="gramEnd"/>
            <w:r w:rsidRPr="000E2F28">
              <w:rPr>
                <w:rFonts w:ascii="Arial" w:hAnsi="Arial" w:cs="Arial"/>
                <w:color w:val="000000"/>
              </w:rPr>
              <w:t xml:space="preserve"> they are aware that the documents may come later than expected</w:t>
            </w:r>
          </w:p>
        </w:tc>
      </w:tr>
      <w:tr w:rsidR="00E12911" w14:paraId="3C996C84" w14:textId="77777777" w:rsidTr="000E2F28">
        <w:trPr>
          <w:trHeight w:val="55"/>
        </w:trPr>
        <w:tc>
          <w:tcPr>
            <w:tcW w:w="421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3BC779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12</w:t>
            </w:r>
          </w:p>
        </w:tc>
        <w:tc>
          <w:tcPr>
            <w:tcW w:w="1417" w:type="dxa"/>
            <w:tcBorders>
              <w:top w:val="single" w:sz="4" w:space="0" w:color="C9C9C9"/>
              <w:left w:val="nil"/>
              <w:bottom w:val="single" w:sz="4" w:space="0" w:color="C9C9C9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02BBF" w14:textId="77777777" w:rsidR="00E12911" w:rsidRPr="000E2F28" w:rsidRDefault="00E12911">
            <w:pPr>
              <w:rPr>
                <w:rFonts w:ascii="Arial" w:hAnsi="Arial" w:cs="Arial"/>
                <w:color w:val="2F75B5"/>
              </w:rPr>
            </w:pPr>
            <w:r w:rsidRPr="000E2F28">
              <w:rPr>
                <w:rFonts w:ascii="Arial" w:hAnsi="Arial" w:cs="Arial"/>
                <w:color w:val="2F75B5"/>
              </w:rPr>
              <w:t>Nice to Have</w:t>
            </w:r>
          </w:p>
        </w:tc>
        <w:tc>
          <w:tcPr>
            <w:tcW w:w="11482" w:type="dxa"/>
            <w:tcBorders>
              <w:top w:val="single" w:sz="4" w:space="0" w:color="C9C9C9"/>
              <w:left w:val="nil"/>
              <w:bottom w:val="single" w:sz="4" w:space="0" w:color="C9C9C9"/>
              <w:right w:val="single" w:sz="4" w:space="0" w:color="C9C9C9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7B2079" w14:textId="77777777" w:rsidR="00E12911" w:rsidRPr="000E2F28" w:rsidRDefault="00E12911">
            <w:pPr>
              <w:rPr>
                <w:rFonts w:ascii="Arial" w:hAnsi="Arial" w:cs="Arial"/>
                <w:color w:val="000000"/>
              </w:rPr>
            </w:pPr>
            <w:r w:rsidRPr="000E2F28">
              <w:rPr>
                <w:rFonts w:ascii="Arial" w:hAnsi="Arial" w:cs="Arial"/>
                <w:color w:val="000000"/>
              </w:rPr>
              <w:t>As a Grainger User, I want to initiate the COS process upon request from a tenant, so that documents can be sent electronically and automatically</w:t>
            </w:r>
          </w:p>
        </w:tc>
      </w:tr>
    </w:tbl>
    <w:p w14:paraId="30761C18" w14:textId="64E4E462" w:rsidR="0071624E" w:rsidRDefault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 xml:space="preserve"> </w:t>
      </w:r>
      <w:r w:rsidR="0071624E">
        <w:rPr>
          <w:color w:val="595959" w:themeColor="text1" w:themeTint="A6"/>
          <w:sz w:val="28"/>
        </w:rPr>
        <w:br w:type="page"/>
      </w:r>
    </w:p>
    <w:p w14:paraId="4E306054" w14:textId="10809C2E" w:rsidR="00016044" w:rsidRDefault="00765FB9" w:rsidP="00E12911">
      <w:pPr>
        <w:spacing w:line="240" w:lineRule="auto"/>
        <w:rPr>
          <w:color w:val="595959" w:themeColor="text1" w:themeTint="A6"/>
          <w:sz w:val="28"/>
        </w:rPr>
      </w:pPr>
      <w:r>
        <w:rPr>
          <w:color w:val="595959" w:themeColor="text1" w:themeTint="A6"/>
          <w:sz w:val="28"/>
        </w:rPr>
        <w:t>Historical Reports</w:t>
      </w:r>
    </w:p>
    <w:sectPr w:rsidR="00016044" w:rsidSect="00132D2D">
      <w:headerReference w:type="default" r:id="rId12"/>
      <w:footerReference w:type="default" r:id="rId13"/>
      <w:headerReference w:type="first" r:id="rId14"/>
      <w:footerReference w:type="first" r:id="rId15"/>
      <w:pgSz w:w="15842" w:h="12242" w:orient="landscape" w:code="1"/>
      <w:pgMar w:top="1418" w:right="1701" w:bottom="1418" w:left="1701" w:header="567" w:footer="567" w:gutter="0"/>
      <w:paperSrc w:first="7" w:other="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4F5A0" w14:textId="77777777" w:rsidR="00D45CD2" w:rsidRDefault="00D45CD2">
      <w:r>
        <w:separator/>
      </w:r>
    </w:p>
  </w:endnote>
  <w:endnote w:type="continuationSeparator" w:id="0">
    <w:p w14:paraId="5A4D90EC" w14:textId="77777777" w:rsidR="00D45CD2" w:rsidRDefault="00D45CD2">
      <w:r>
        <w:continuationSeparator/>
      </w:r>
    </w:p>
  </w:endnote>
  <w:endnote w:type="continuationNotice" w:id="1">
    <w:p w14:paraId="40206BE4" w14:textId="77777777" w:rsidR="00D45CD2" w:rsidRDefault="00D45CD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CF564" w14:textId="41AF65C6" w:rsidR="00CB609A" w:rsidRPr="00132D2D" w:rsidRDefault="006B2601" w:rsidP="00132D2D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2" behindDoc="0" locked="0" layoutInCell="1" allowOverlap="1" wp14:anchorId="17FCD394" wp14:editId="594D96A0">
          <wp:simplePos x="0" y="0"/>
          <wp:positionH relativeFrom="column">
            <wp:posOffset>7300176</wp:posOffset>
          </wp:positionH>
          <wp:positionV relativeFrom="paragraph">
            <wp:posOffset>-137759</wp:posOffset>
          </wp:positionV>
          <wp:extent cx="1374775" cy="436880"/>
          <wp:effectExtent l="0" t="0" r="0" b="0"/>
          <wp:wrapNone/>
          <wp:docPr id="23" name="Picture 23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b/>
        <w:color w:val="7F7F7F"/>
        <w:sz w:val="18"/>
        <w:szCs w:val="18"/>
      </w:rPr>
      <w:t xml:space="preserve"> Project Management Review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Category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C50D76">
      <w:rPr>
        <w:b/>
        <w:color w:val="7F7F7F"/>
        <w:sz w:val="18"/>
        <w:szCs w:val="18"/>
      </w:rPr>
      <w:t>Grainger PLC</w:t>
    </w:r>
    <w:r w:rsidR="00132D2D" w:rsidRPr="0BD9AA5C">
      <w:rPr>
        <w:b/>
        <w:color w:val="7F7F7F"/>
        <w:sz w:val="18"/>
        <w:szCs w:val="18"/>
      </w:rPr>
      <w:fldChar w:fldCharType="end"/>
    </w:r>
    <w:r w:rsidR="3CE47C57" w:rsidRPr="0BD9AA5C">
      <w:rPr>
        <w:b/>
        <w:color w:val="7F7F7F"/>
        <w:sz w:val="18"/>
        <w:szCs w:val="18"/>
      </w:rPr>
      <w:t xml:space="preserve"> - </w:t>
    </w:r>
    <w:r w:rsidR="00132D2D" w:rsidRPr="0BD9AA5C">
      <w:rPr>
        <w:b/>
        <w:color w:val="7F7F7F"/>
        <w:sz w:val="18"/>
        <w:szCs w:val="18"/>
      </w:rPr>
      <w:fldChar w:fldCharType="begin"/>
    </w:r>
    <w:r w:rsidR="00132D2D" w:rsidRPr="0BD9AA5C">
      <w:rPr>
        <w:b/>
        <w:color w:val="7F7F7F"/>
        <w:sz w:val="18"/>
        <w:szCs w:val="18"/>
      </w:rPr>
      <w:instrText xml:space="preserve"> DOCPROPERTY  Title  \* MERGEFORMAT </w:instrText>
    </w:r>
    <w:r w:rsidR="00132D2D" w:rsidRPr="0BD9AA5C">
      <w:rPr>
        <w:b/>
        <w:color w:val="7F7F7F"/>
        <w:sz w:val="18"/>
        <w:szCs w:val="18"/>
      </w:rPr>
      <w:fldChar w:fldCharType="separate"/>
    </w:r>
    <w:r w:rsidR="00C50D76">
      <w:rPr>
        <w:b/>
        <w:color w:val="7F7F7F"/>
        <w:sz w:val="18"/>
        <w:szCs w:val="18"/>
      </w:rPr>
      <w:t>Rent Smart Wales</w:t>
    </w:r>
    <w:r w:rsidR="00132D2D" w:rsidRPr="0BD9AA5C">
      <w:rPr>
        <w:b/>
        <w:color w:val="7F7F7F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9C0C8" w14:textId="77777777" w:rsidR="003955EC" w:rsidRPr="003955EC" w:rsidRDefault="003955EC" w:rsidP="003955EC">
    <w:pPr>
      <w:rPr>
        <w:b/>
        <w:color w:val="7F7F7F"/>
        <w:sz w:val="18"/>
      </w:rPr>
    </w:pPr>
  </w:p>
  <w:p w14:paraId="62A57259" w14:textId="77777777" w:rsidR="003955EC" w:rsidRPr="003955EC" w:rsidRDefault="006B2601" w:rsidP="003955EC">
    <w:pPr>
      <w:rPr>
        <w:b/>
        <w:color w:val="7F7F7F"/>
        <w:sz w:val="18"/>
      </w:rPr>
    </w:pPr>
    <w:r>
      <w:rPr>
        <w:noProof/>
        <w:lang w:val="en-ZA" w:eastAsia="en-ZA"/>
      </w:rPr>
      <w:drawing>
        <wp:anchor distT="0" distB="0" distL="114300" distR="114300" simplePos="0" relativeHeight="251658240" behindDoc="0" locked="0" layoutInCell="1" allowOverlap="1" wp14:anchorId="53777BBE" wp14:editId="29D3022A">
          <wp:simplePos x="0" y="0"/>
          <wp:positionH relativeFrom="column">
            <wp:posOffset>7310120</wp:posOffset>
          </wp:positionH>
          <wp:positionV relativeFrom="paragraph">
            <wp:posOffset>4445</wp:posOffset>
          </wp:positionV>
          <wp:extent cx="1374775" cy="436880"/>
          <wp:effectExtent l="0" t="0" r="0" b="0"/>
          <wp:wrapNone/>
          <wp:docPr id="18" name="Picture 18" descr="ob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ob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436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020BB4B" w14:textId="626AF0BF" w:rsidR="003955EC" w:rsidRPr="003955EC" w:rsidRDefault="00132D2D" w:rsidP="00540A0A">
    <w:pPr>
      <w:rPr>
        <w:b/>
        <w:color w:val="7F7F7F"/>
        <w:sz w:val="18"/>
      </w:rPr>
    </w:pPr>
    <w:r>
      <w:rPr>
        <w:b/>
        <w:color w:val="7F7F7F"/>
        <w:sz w:val="18"/>
      </w:rPr>
      <w:t xml:space="preserve">Project Management Review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Category  \* MERGEFORMAT </w:instrText>
    </w:r>
    <w:r w:rsidR="003955EC" w:rsidRPr="003955EC">
      <w:rPr>
        <w:b/>
        <w:color w:val="7F7F7F"/>
        <w:sz w:val="18"/>
      </w:rPr>
      <w:fldChar w:fldCharType="separate"/>
    </w:r>
    <w:r w:rsidR="00C50D76">
      <w:rPr>
        <w:b/>
        <w:color w:val="7F7F7F"/>
        <w:sz w:val="18"/>
      </w:rPr>
      <w:t>Grainger PLC</w:t>
    </w:r>
    <w:r w:rsidR="003955EC" w:rsidRPr="003955EC">
      <w:rPr>
        <w:b/>
        <w:color w:val="7F7F7F"/>
        <w:sz w:val="18"/>
      </w:rPr>
      <w:fldChar w:fldCharType="end"/>
    </w:r>
    <w:r w:rsidR="003955EC" w:rsidRPr="003955EC">
      <w:rPr>
        <w:b/>
        <w:color w:val="7F7F7F"/>
        <w:sz w:val="18"/>
      </w:rPr>
      <w:t xml:space="preserve"> - </w:t>
    </w:r>
    <w:r w:rsidR="003955EC" w:rsidRPr="003955EC">
      <w:rPr>
        <w:b/>
        <w:color w:val="7F7F7F"/>
        <w:sz w:val="18"/>
      </w:rPr>
      <w:fldChar w:fldCharType="begin"/>
    </w:r>
    <w:r w:rsidR="003955EC" w:rsidRPr="003955EC">
      <w:rPr>
        <w:b/>
        <w:color w:val="7F7F7F"/>
        <w:sz w:val="18"/>
      </w:rPr>
      <w:instrText xml:space="preserve"> DOCPROPERTY  Title  \* MERGEFORMAT </w:instrText>
    </w:r>
    <w:r w:rsidR="003955EC" w:rsidRPr="003955EC">
      <w:rPr>
        <w:b/>
        <w:color w:val="7F7F7F"/>
        <w:sz w:val="18"/>
      </w:rPr>
      <w:fldChar w:fldCharType="separate"/>
    </w:r>
    <w:r w:rsidR="00C50D76">
      <w:rPr>
        <w:b/>
        <w:color w:val="7F7F7F"/>
        <w:sz w:val="18"/>
      </w:rPr>
      <w:t>Rent Smart Wales</w:t>
    </w:r>
    <w:r w:rsidR="003955EC" w:rsidRPr="003955EC">
      <w:rPr>
        <w:b/>
        <w:color w:val="7F7F7F"/>
        <w:sz w:val="18"/>
      </w:rPr>
      <w:fldChar w:fldCharType="end"/>
    </w:r>
  </w:p>
  <w:p w14:paraId="02BDE280" w14:textId="77777777" w:rsidR="00CB609A" w:rsidRDefault="00CB609A" w:rsidP="000E6779">
    <w:pPr>
      <w:pStyle w:val="Footer"/>
      <w:pBdr>
        <w:top w:val="none" w:sz="0" w:space="0" w:color="auto"/>
        <w:between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54F27" w14:textId="77777777" w:rsidR="00D45CD2" w:rsidRDefault="00D45CD2">
      <w:r>
        <w:separator/>
      </w:r>
    </w:p>
  </w:footnote>
  <w:footnote w:type="continuationSeparator" w:id="0">
    <w:p w14:paraId="20960974" w14:textId="77777777" w:rsidR="00D45CD2" w:rsidRDefault="00D45CD2">
      <w:r>
        <w:continuationSeparator/>
      </w:r>
    </w:p>
  </w:footnote>
  <w:footnote w:type="continuationNotice" w:id="1">
    <w:p w14:paraId="7DE72DF7" w14:textId="77777777" w:rsidR="00D45CD2" w:rsidRDefault="00D45CD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10B0E" w14:textId="77777777" w:rsidR="00CB609A" w:rsidRDefault="00094627" w:rsidP="00094627">
    <w:pPr>
      <w:spacing w:line="220" w:lineRule="atLeast"/>
      <w:ind w:left="2127" w:right="-1027" w:firstLine="709"/>
      <w:jc w:val="right"/>
      <w:rPr>
        <w:b/>
      </w:rPr>
    </w:pPr>
    <w:r>
      <w:rPr>
        <w:b/>
        <w:noProof/>
        <w:lang w:val="en-ZA" w:eastAsia="en-ZA"/>
      </w:rPr>
      <w:drawing>
        <wp:anchor distT="0" distB="0" distL="114300" distR="114300" simplePos="0" relativeHeight="251658241" behindDoc="1" locked="0" layoutInCell="1" allowOverlap="1" wp14:anchorId="48552DDF" wp14:editId="06CD95EA">
          <wp:simplePos x="0" y="0"/>
          <wp:positionH relativeFrom="column">
            <wp:posOffset>6777918</wp:posOffset>
          </wp:positionH>
          <wp:positionV relativeFrom="paragraph">
            <wp:posOffset>-1641</wp:posOffset>
          </wp:positionV>
          <wp:extent cx="895350" cy="158750"/>
          <wp:effectExtent l="0" t="0" r="0" b="0"/>
          <wp:wrapNone/>
          <wp:docPr id="19" name="Picture 19" descr="smallBox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smallBoxe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5350" cy="158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3CE47C57" w:rsidRPr="0BD9AA5C">
      <w:rPr>
        <w:sz w:val="17"/>
        <w:szCs w:val="17"/>
      </w:rPr>
      <w:t xml:space="preserve">            </w:t>
    </w:r>
    <w:r>
      <w:rPr>
        <w:sz w:val="17"/>
      </w:rPr>
      <w:tab/>
    </w:r>
    <w:r>
      <w:rPr>
        <w:sz w:val="17"/>
      </w:rPr>
      <w:tab/>
    </w:r>
    <w:r>
      <w:rPr>
        <w:sz w:val="17"/>
      </w:rPr>
      <w:tab/>
    </w:r>
    <w:r w:rsidR="3CE47C57" w:rsidRPr="0BD9AA5C">
      <w:rPr>
        <w:sz w:val="17"/>
        <w:szCs w:val="17"/>
      </w:rPr>
      <w:t xml:space="preserve">Page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PAGE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  <w:r w:rsidR="3CE47C57" w:rsidRPr="0BD9AA5C">
      <w:rPr>
        <w:sz w:val="17"/>
        <w:szCs w:val="17"/>
      </w:rPr>
      <w:t xml:space="preserve"> of </w:t>
    </w:r>
    <w:r w:rsidR="00DF69B4" w:rsidRPr="0BD9AA5C">
      <w:rPr>
        <w:sz w:val="17"/>
        <w:szCs w:val="17"/>
      </w:rPr>
      <w:fldChar w:fldCharType="begin"/>
    </w:r>
    <w:r w:rsidR="00DF69B4" w:rsidRPr="0BD9AA5C">
      <w:rPr>
        <w:sz w:val="17"/>
        <w:szCs w:val="17"/>
      </w:rPr>
      <w:instrText xml:space="preserve"> NUMPAGES </w:instrText>
    </w:r>
    <w:r w:rsidR="00DF69B4" w:rsidRPr="0BD9AA5C">
      <w:rPr>
        <w:sz w:val="17"/>
        <w:szCs w:val="17"/>
      </w:rPr>
      <w:fldChar w:fldCharType="separate"/>
    </w:r>
    <w:r w:rsidR="3CE47C57" w:rsidRPr="0BD9AA5C">
      <w:rPr>
        <w:sz w:val="17"/>
        <w:szCs w:val="17"/>
      </w:rPr>
      <w:t>2</w:t>
    </w:r>
    <w:r w:rsidR="00DF69B4" w:rsidRPr="0BD9AA5C">
      <w:rPr>
        <w:sz w:val="17"/>
        <w:szCs w:val="17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2001A" w14:textId="77777777" w:rsidR="00CB609A" w:rsidRPr="003955EC" w:rsidRDefault="3CE47C57" w:rsidP="003955EC">
    <w:r>
      <w:rPr>
        <w:noProof/>
      </w:rPr>
      <w:drawing>
        <wp:inline distT="0" distB="0" distL="0" distR="0" wp14:anchorId="10986B5E" wp14:editId="7503FEEB">
          <wp:extent cx="6607811" cy="43180"/>
          <wp:effectExtent l="0" t="0" r="0" b="0"/>
          <wp:docPr id="670235108" name="Picture 670235108" descr="wordStrip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07811" cy="431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4B6B6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4C5A7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25A55C7"/>
    <w:multiLevelType w:val="multilevel"/>
    <w:tmpl w:val="29D0562E"/>
    <w:numStyleLink w:val="StyleOutlinenumbered"/>
  </w:abstractNum>
  <w:abstractNum w:abstractNumId="3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4" w15:restartNumberingAfterBreak="0">
    <w:nsid w:val="1168059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216009F2"/>
    <w:multiLevelType w:val="hybridMultilevel"/>
    <w:tmpl w:val="65365EC6"/>
    <w:lvl w:ilvl="0" w:tplc="1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F3D93"/>
    <w:multiLevelType w:val="multilevel"/>
    <w:tmpl w:val="29D0562E"/>
    <w:numStyleLink w:val="StyleOutlinenumbered"/>
  </w:abstractNum>
  <w:abstractNum w:abstractNumId="7" w15:restartNumberingAfterBreak="0">
    <w:nsid w:val="28FF03C8"/>
    <w:multiLevelType w:val="multilevel"/>
    <w:tmpl w:val="572A7FF0"/>
    <w:numStyleLink w:val="StyleBulleted"/>
  </w:abstractNum>
  <w:abstractNum w:abstractNumId="8" w15:restartNumberingAfterBreak="0">
    <w:nsid w:val="2DCA5E43"/>
    <w:multiLevelType w:val="multilevel"/>
    <w:tmpl w:val="572A7FF0"/>
    <w:numStyleLink w:val="StyleBulleted"/>
  </w:abstractNum>
  <w:abstractNum w:abstractNumId="9" w15:restartNumberingAfterBreak="0">
    <w:nsid w:val="3A174F18"/>
    <w:multiLevelType w:val="multilevel"/>
    <w:tmpl w:val="E780CFD6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3BBB3184"/>
    <w:multiLevelType w:val="hybridMultilevel"/>
    <w:tmpl w:val="4CCEFDCA"/>
    <w:lvl w:ilvl="0" w:tplc="FC82ACB8">
      <w:start w:val="13"/>
      <w:numFmt w:val="bullet"/>
      <w:pStyle w:val="List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0"/>
        <w:szCs w:val="20"/>
      </w:rPr>
    </w:lvl>
    <w:lvl w:ilvl="1" w:tplc="41DE352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abstractNum w:abstractNumId="12" w15:restartNumberingAfterBreak="0">
    <w:nsid w:val="7381609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num w:numId="1" w16cid:durableId="2119331789">
    <w:abstractNumId w:val="9"/>
  </w:num>
  <w:num w:numId="2" w16cid:durableId="341589356">
    <w:abstractNumId w:val="5"/>
  </w:num>
  <w:num w:numId="3" w16cid:durableId="831678922">
    <w:abstractNumId w:val="3"/>
  </w:num>
  <w:num w:numId="4" w16cid:durableId="545530759">
    <w:abstractNumId w:val="7"/>
  </w:num>
  <w:num w:numId="5" w16cid:durableId="1020162545">
    <w:abstractNumId w:val="8"/>
  </w:num>
  <w:num w:numId="6" w16cid:durableId="503784640">
    <w:abstractNumId w:val="11"/>
  </w:num>
  <w:num w:numId="7" w16cid:durableId="1564098539">
    <w:abstractNumId w:val="6"/>
  </w:num>
  <w:num w:numId="8" w16cid:durableId="807629670">
    <w:abstractNumId w:val="2"/>
  </w:num>
  <w:num w:numId="9" w16cid:durableId="1327050253">
    <w:abstractNumId w:val="12"/>
  </w:num>
  <w:num w:numId="10" w16cid:durableId="710031044">
    <w:abstractNumId w:val="1"/>
  </w:num>
  <w:num w:numId="11" w16cid:durableId="213276222">
    <w:abstractNumId w:val="4"/>
  </w:num>
  <w:num w:numId="12" w16cid:durableId="1045254807">
    <w:abstractNumId w:val="10"/>
  </w:num>
  <w:num w:numId="13" w16cid:durableId="217084786">
    <w:abstractNumId w:val="5"/>
  </w:num>
  <w:num w:numId="14" w16cid:durableId="895823921">
    <w:abstractNumId w:val="0"/>
  </w:num>
  <w:num w:numId="15" w16cid:durableId="2087066805">
    <w:abstractNumId w:val="5"/>
  </w:num>
  <w:num w:numId="16" w16cid:durableId="1280723821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0B"/>
    <w:rsid w:val="00001894"/>
    <w:rsid w:val="00001978"/>
    <w:rsid w:val="00005766"/>
    <w:rsid w:val="0000717C"/>
    <w:rsid w:val="00012A55"/>
    <w:rsid w:val="00012DA5"/>
    <w:rsid w:val="000133FF"/>
    <w:rsid w:val="00016044"/>
    <w:rsid w:val="0001712F"/>
    <w:rsid w:val="00017B18"/>
    <w:rsid w:val="000207AD"/>
    <w:rsid w:val="00020DB4"/>
    <w:rsid w:val="00024A45"/>
    <w:rsid w:val="000251E2"/>
    <w:rsid w:val="000252EF"/>
    <w:rsid w:val="00026985"/>
    <w:rsid w:val="00027847"/>
    <w:rsid w:val="00032532"/>
    <w:rsid w:val="0003336A"/>
    <w:rsid w:val="00033AB6"/>
    <w:rsid w:val="00035281"/>
    <w:rsid w:val="0004063A"/>
    <w:rsid w:val="00040790"/>
    <w:rsid w:val="0004256A"/>
    <w:rsid w:val="00044FBF"/>
    <w:rsid w:val="00046076"/>
    <w:rsid w:val="0004772D"/>
    <w:rsid w:val="000506D6"/>
    <w:rsid w:val="000509FB"/>
    <w:rsid w:val="00050F0B"/>
    <w:rsid w:val="000516B8"/>
    <w:rsid w:val="00052989"/>
    <w:rsid w:val="00053001"/>
    <w:rsid w:val="00053356"/>
    <w:rsid w:val="00053A7F"/>
    <w:rsid w:val="0005425E"/>
    <w:rsid w:val="00054329"/>
    <w:rsid w:val="00054568"/>
    <w:rsid w:val="00055262"/>
    <w:rsid w:val="000553B7"/>
    <w:rsid w:val="00055B95"/>
    <w:rsid w:val="00056B6F"/>
    <w:rsid w:val="00057692"/>
    <w:rsid w:val="00060CDB"/>
    <w:rsid w:val="00061AC2"/>
    <w:rsid w:val="00062C2C"/>
    <w:rsid w:val="000634BB"/>
    <w:rsid w:val="000651B2"/>
    <w:rsid w:val="0006556E"/>
    <w:rsid w:val="00065A37"/>
    <w:rsid w:val="000668BA"/>
    <w:rsid w:val="00066F10"/>
    <w:rsid w:val="000679B3"/>
    <w:rsid w:val="000679D6"/>
    <w:rsid w:val="00067F3E"/>
    <w:rsid w:val="000719F9"/>
    <w:rsid w:val="00076C41"/>
    <w:rsid w:val="00077CC2"/>
    <w:rsid w:val="00080330"/>
    <w:rsid w:val="00080A87"/>
    <w:rsid w:val="00081638"/>
    <w:rsid w:val="00081753"/>
    <w:rsid w:val="0008239D"/>
    <w:rsid w:val="0008285A"/>
    <w:rsid w:val="0008404D"/>
    <w:rsid w:val="0008440C"/>
    <w:rsid w:val="000855D7"/>
    <w:rsid w:val="000903DF"/>
    <w:rsid w:val="000910F0"/>
    <w:rsid w:val="00091895"/>
    <w:rsid w:val="00091E73"/>
    <w:rsid w:val="000920C0"/>
    <w:rsid w:val="00092B02"/>
    <w:rsid w:val="00092EC0"/>
    <w:rsid w:val="000935F6"/>
    <w:rsid w:val="00093900"/>
    <w:rsid w:val="00093E05"/>
    <w:rsid w:val="00094202"/>
    <w:rsid w:val="00094282"/>
    <w:rsid w:val="00094627"/>
    <w:rsid w:val="00097A78"/>
    <w:rsid w:val="000A04C0"/>
    <w:rsid w:val="000A1D18"/>
    <w:rsid w:val="000A25F3"/>
    <w:rsid w:val="000A34D9"/>
    <w:rsid w:val="000A46CB"/>
    <w:rsid w:val="000A5EF4"/>
    <w:rsid w:val="000A6521"/>
    <w:rsid w:val="000A732C"/>
    <w:rsid w:val="000A7342"/>
    <w:rsid w:val="000A7459"/>
    <w:rsid w:val="000B02F5"/>
    <w:rsid w:val="000B3054"/>
    <w:rsid w:val="000B3664"/>
    <w:rsid w:val="000B59FB"/>
    <w:rsid w:val="000C17D5"/>
    <w:rsid w:val="000C242E"/>
    <w:rsid w:val="000C5BBC"/>
    <w:rsid w:val="000C659C"/>
    <w:rsid w:val="000C7D61"/>
    <w:rsid w:val="000D20BA"/>
    <w:rsid w:val="000D4B60"/>
    <w:rsid w:val="000D4D64"/>
    <w:rsid w:val="000D6F0D"/>
    <w:rsid w:val="000D7E89"/>
    <w:rsid w:val="000E0645"/>
    <w:rsid w:val="000E14C3"/>
    <w:rsid w:val="000E1A89"/>
    <w:rsid w:val="000E2F28"/>
    <w:rsid w:val="000E5CD4"/>
    <w:rsid w:val="000E6779"/>
    <w:rsid w:val="000E78E5"/>
    <w:rsid w:val="000F0125"/>
    <w:rsid w:val="000F13E1"/>
    <w:rsid w:val="000F27D6"/>
    <w:rsid w:val="000F3AB0"/>
    <w:rsid w:val="000F5002"/>
    <w:rsid w:val="000F5167"/>
    <w:rsid w:val="000F760E"/>
    <w:rsid w:val="00100FB3"/>
    <w:rsid w:val="0010250D"/>
    <w:rsid w:val="0010356C"/>
    <w:rsid w:val="00105E28"/>
    <w:rsid w:val="00107985"/>
    <w:rsid w:val="00107DBF"/>
    <w:rsid w:val="0011143C"/>
    <w:rsid w:val="00112584"/>
    <w:rsid w:val="001151FB"/>
    <w:rsid w:val="001179EF"/>
    <w:rsid w:val="00117D41"/>
    <w:rsid w:val="00120068"/>
    <w:rsid w:val="001227C3"/>
    <w:rsid w:val="0012335A"/>
    <w:rsid w:val="00123AFD"/>
    <w:rsid w:val="00124A79"/>
    <w:rsid w:val="0012557B"/>
    <w:rsid w:val="001258A6"/>
    <w:rsid w:val="001258B8"/>
    <w:rsid w:val="00125D27"/>
    <w:rsid w:val="00130078"/>
    <w:rsid w:val="00131145"/>
    <w:rsid w:val="00131E78"/>
    <w:rsid w:val="00132D2D"/>
    <w:rsid w:val="00133333"/>
    <w:rsid w:val="00133D52"/>
    <w:rsid w:val="00133DDB"/>
    <w:rsid w:val="00134491"/>
    <w:rsid w:val="001347B5"/>
    <w:rsid w:val="00134A6E"/>
    <w:rsid w:val="00135EEA"/>
    <w:rsid w:val="0013684E"/>
    <w:rsid w:val="00137EA1"/>
    <w:rsid w:val="00141E92"/>
    <w:rsid w:val="001422F5"/>
    <w:rsid w:val="00142814"/>
    <w:rsid w:val="00142821"/>
    <w:rsid w:val="00143218"/>
    <w:rsid w:val="00143589"/>
    <w:rsid w:val="001447D4"/>
    <w:rsid w:val="00144F44"/>
    <w:rsid w:val="001454B8"/>
    <w:rsid w:val="001512CF"/>
    <w:rsid w:val="00151880"/>
    <w:rsid w:val="0015391F"/>
    <w:rsid w:val="0015550C"/>
    <w:rsid w:val="0015564F"/>
    <w:rsid w:val="00156765"/>
    <w:rsid w:val="001578C1"/>
    <w:rsid w:val="00162184"/>
    <w:rsid w:val="001632CE"/>
    <w:rsid w:val="0016345C"/>
    <w:rsid w:val="0016510F"/>
    <w:rsid w:val="00167116"/>
    <w:rsid w:val="00167EDD"/>
    <w:rsid w:val="0017683E"/>
    <w:rsid w:val="00176980"/>
    <w:rsid w:val="00177E09"/>
    <w:rsid w:val="001810D6"/>
    <w:rsid w:val="00181D06"/>
    <w:rsid w:val="00183134"/>
    <w:rsid w:val="001843D5"/>
    <w:rsid w:val="00184AA7"/>
    <w:rsid w:val="00184F44"/>
    <w:rsid w:val="001922BE"/>
    <w:rsid w:val="00192C79"/>
    <w:rsid w:val="00194623"/>
    <w:rsid w:val="00195635"/>
    <w:rsid w:val="001966AD"/>
    <w:rsid w:val="00196762"/>
    <w:rsid w:val="001A062A"/>
    <w:rsid w:val="001A104A"/>
    <w:rsid w:val="001A1F62"/>
    <w:rsid w:val="001A3523"/>
    <w:rsid w:val="001A3AD7"/>
    <w:rsid w:val="001A4F82"/>
    <w:rsid w:val="001A6658"/>
    <w:rsid w:val="001A6989"/>
    <w:rsid w:val="001A7F47"/>
    <w:rsid w:val="001A7F7E"/>
    <w:rsid w:val="001B1986"/>
    <w:rsid w:val="001B3591"/>
    <w:rsid w:val="001B41A9"/>
    <w:rsid w:val="001B52C4"/>
    <w:rsid w:val="001B69A5"/>
    <w:rsid w:val="001C0FAC"/>
    <w:rsid w:val="001C3C83"/>
    <w:rsid w:val="001C40C1"/>
    <w:rsid w:val="001C6789"/>
    <w:rsid w:val="001C7CEE"/>
    <w:rsid w:val="001D33D8"/>
    <w:rsid w:val="001D5C4E"/>
    <w:rsid w:val="001D6C0E"/>
    <w:rsid w:val="001D7571"/>
    <w:rsid w:val="001E026D"/>
    <w:rsid w:val="001E24DB"/>
    <w:rsid w:val="001E2921"/>
    <w:rsid w:val="001E4882"/>
    <w:rsid w:val="001E4A69"/>
    <w:rsid w:val="001E6CAB"/>
    <w:rsid w:val="001E75C5"/>
    <w:rsid w:val="001E7AFC"/>
    <w:rsid w:val="001E7F1B"/>
    <w:rsid w:val="001F069A"/>
    <w:rsid w:val="001F17C2"/>
    <w:rsid w:val="001F1EEF"/>
    <w:rsid w:val="001F30EB"/>
    <w:rsid w:val="001F3407"/>
    <w:rsid w:val="001F3FA7"/>
    <w:rsid w:val="001F40B5"/>
    <w:rsid w:val="001F66CA"/>
    <w:rsid w:val="001F7F95"/>
    <w:rsid w:val="00200816"/>
    <w:rsid w:val="00201A43"/>
    <w:rsid w:val="00202917"/>
    <w:rsid w:val="00202DEC"/>
    <w:rsid w:val="00205CD6"/>
    <w:rsid w:val="002061EE"/>
    <w:rsid w:val="00210774"/>
    <w:rsid w:val="00210CDF"/>
    <w:rsid w:val="00213049"/>
    <w:rsid w:val="00213261"/>
    <w:rsid w:val="00214A1F"/>
    <w:rsid w:val="00217E6C"/>
    <w:rsid w:val="002207E1"/>
    <w:rsid w:val="00220952"/>
    <w:rsid w:val="00220D24"/>
    <w:rsid w:val="0022199D"/>
    <w:rsid w:val="002237CB"/>
    <w:rsid w:val="002240D6"/>
    <w:rsid w:val="00225CB4"/>
    <w:rsid w:val="00226E0D"/>
    <w:rsid w:val="002278A0"/>
    <w:rsid w:val="00230ECC"/>
    <w:rsid w:val="00233BCD"/>
    <w:rsid w:val="002340E0"/>
    <w:rsid w:val="0023537A"/>
    <w:rsid w:val="002354DE"/>
    <w:rsid w:val="00240790"/>
    <w:rsid w:val="00241839"/>
    <w:rsid w:val="00241C92"/>
    <w:rsid w:val="002423EC"/>
    <w:rsid w:val="00244874"/>
    <w:rsid w:val="002456CB"/>
    <w:rsid w:val="00246BB6"/>
    <w:rsid w:val="0025292D"/>
    <w:rsid w:val="00253799"/>
    <w:rsid w:val="00253FEB"/>
    <w:rsid w:val="002575BD"/>
    <w:rsid w:val="002610F2"/>
    <w:rsid w:val="00261175"/>
    <w:rsid w:val="00263DCB"/>
    <w:rsid w:val="0026496B"/>
    <w:rsid w:val="0026699C"/>
    <w:rsid w:val="00266A25"/>
    <w:rsid w:val="00267A82"/>
    <w:rsid w:val="00270204"/>
    <w:rsid w:val="002709F7"/>
    <w:rsid w:val="00270E16"/>
    <w:rsid w:val="00271694"/>
    <w:rsid w:val="0027185C"/>
    <w:rsid w:val="00271889"/>
    <w:rsid w:val="0027425E"/>
    <w:rsid w:val="0027491B"/>
    <w:rsid w:val="00276022"/>
    <w:rsid w:val="00277BAD"/>
    <w:rsid w:val="00277F86"/>
    <w:rsid w:val="00282406"/>
    <w:rsid w:val="00283CD0"/>
    <w:rsid w:val="00285694"/>
    <w:rsid w:val="00286C3E"/>
    <w:rsid w:val="0029081F"/>
    <w:rsid w:val="00295B96"/>
    <w:rsid w:val="0029637F"/>
    <w:rsid w:val="0029762F"/>
    <w:rsid w:val="002A0779"/>
    <w:rsid w:val="002A07E8"/>
    <w:rsid w:val="002A0CC0"/>
    <w:rsid w:val="002A2931"/>
    <w:rsid w:val="002A4A88"/>
    <w:rsid w:val="002A4D56"/>
    <w:rsid w:val="002A533E"/>
    <w:rsid w:val="002A544A"/>
    <w:rsid w:val="002A5788"/>
    <w:rsid w:val="002A60D4"/>
    <w:rsid w:val="002A78A0"/>
    <w:rsid w:val="002B0379"/>
    <w:rsid w:val="002B1CC0"/>
    <w:rsid w:val="002B2F5C"/>
    <w:rsid w:val="002B3E81"/>
    <w:rsid w:val="002B6DC4"/>
    <w:rsid w:val="002B77D2"/>
    <w:rsid w:val="002C0606"/>
    <w:rsid w:val="002C1782"/>
    <w:rsid w:val="002C2EC9"/>
    <w:rsid w:val="002C3E33"/>
    <w:rsid w:val="002C434A"/>
    <w:rsid w:val="002C600D"/>
    <w:rsid w:val="002C693B"/>
    <w:rsid w:val="002C6FBF"/>
    <w:rsid w:val="002D2659"/>
    <w:rsid w:val="002D2A54"/>
    <w:rsid w:val="002D3232"/>
    <w:rsid w:val="002E054D"/>
    <w:rsid w:val="002E1882"/>
    <w:rsid w:val="002E1BCA"/>
    <w:rsid w:val="002E1D65"/>
    <w:rsid w:val="002E270D"/>
    <w:rsid w:val="002E2E64"/>
    <w:rsid w:val="002E41E5"/>
    <w:rsid w:val="002E7BB0"/>
    <w:rsid w:val="002F0B36"/>
    <w:rsid w:val="002F24BF"/>
    <w:rsid w:val="002F32EA"/>
    <w:rsid w:val="002F405B"/>
    <w:rsid w:val="002F52DC"/>
    <w:rsid w:val="002F6914"/>
    <w:rsid w:val="002F6A08"/>
    <w:rsid w:val="002F7D80"/>
    <w:rsid w:val="0030370A"/>
    <w:rsid w:val="0030706B"/>
    <w:rsid w:val="003071E2"/>
    <w:rsid w:val="003151FC"/>
    <w:rsid w:val="003217F1"/>
    <w:rsid w:val="0032200C"/>
    <w:rsid w:val="0032325D"/>
    <w:rsid w:val="0032345A"/>
    <w:rsid w:val="003241EB"/>
    <w:rsid w:val="00325076"/>
    <w:rsid w:val="00325ABC"/>
    <w:rsid w:val="0032719E"/>
    <w:rsid w:val="00327D30"/>
    <w:rsid w:val="00331FF8"/>
    <w:rsid w:val="00335B73"/>
    <w:rsid w:val="00341060"/>
    <w:rsid w:val="003435CD"/>
    <w:rsid w:val="003452D4"/>
    <w:rsid w:val="0035005C"/>
    <w:rsid w:val="00350E82"/>
    <w:rsid w:val="00354521"/>
    <w:rsid w:val="00357481"/>
    <w:rsid w:val="003617D2"/>
    <w:rsid w:val="00362CC2"/>
    <w:rsid w:val="00364201"/>
    <w:rsid w:val="00364762"/>
    <w:rsid w:val="00364DAE"/>
    <w:rsid w:val="0036593B"/>
    <w:rsid w:val="00365DB7"/>
    <w:rsid w:val="00366C53"/>
    <w:rsid w:val="00366CA3"/>
    <w:rsid w:val="00366E4D"/>
    <w:rsid w:val="00367F9C"/>
    <w:rsid w:val="00370001"/>
    <w:rsid w:val="003709EA"/>
    <w:rsid w:val="00371AED"/>
    <w:rsid w:val="003722E6"/>
    <w:rsid w:val="00372A8D"/>
    <w:rsid w:val="00374854"/>
    <w:rsid w:val="00375F5F"/>
    <w:rsid w:val="003778DC"/>
    <w:rsid w:val="00380C44"/>
    <w:rsid w:val="003811D1"/>
    <w:rsid w:val="00381339"/>
    <w:rsid w:val="00382467"/>
    <w:rsid w:val="00382AC7"/>
    <w:rsid w:val="00383CAB"/>
    <w:rsid w:val="00384F59"/>
    <w:rsid w:val="003864BA"/>
    <w:rsid w:val="003878C2"/>
    <w:rsid w:val="00387CA2"/>
    <w:rsid w:val="00390852"/>
    <w:rsid w:val="0039098C"/>
    <w:rsid w:val="003952D5"/>
    <w:rsid w:val="00395380"/>
    <w:rsid w:val="003955EC"/>
    <w:rsid w:val="00396443"/>
    <w:rsid w:val="00397844"/>
    <w:rsid w:val="003979E1"/>
    <w:rsid w:val="00397D48"/>
    <w:rsid w:val="003A42B3"/>
    <w:rsid w:val="003A5059"/>
    <w:rsid w:val="003A6113"/>
    <w:rsid w:val="003A64C7"/>
    <w:rsid w:val="003A674A"/>
    <w:rsid w:val="003A6D9F"/>
    <w:rsid w:val="003B0907"/>
    <w:rsid w:val="003B2D5E"/>
    <w:rsid w:val="003B4142"/>
    <w:rsid w:val="003B51AE"/>
    <w:rsid w:val="003B5E02"/>
    <w:rsid w:val="003B63F1"/>
    <w:rsid w:val="003B7072"/>
    <w:rsid w:val="003B7128"/>
    <w:rsid w:val="003B7AFB"/>
    <w:rsid w:val="003C1819"/>
    <w:rsid w:val="003C1A66"/>
    <w:rsid w:val="003C26A8"/>
    <w:rsid w:val="003C4341"/>
    <w:rsid w:val="003C5D25"/>
    <w:rsid w:val="003C6410"/>
    <w:rsid w:val="003C6C8F"/>
    <w:rsid w:val="003C7908"/>
    <w:rsid w:val="003C7909"/>
    <w:rsid w:val="003D1B97"/>
    <w:rsid w:val="003D2361"/>
    <w:rsid w:val="003D28F3"/>
    <w:rsid w:val="003D5474"/>
    <w:rsid w:val="003D7DE2"/>
    <w:rsid w:val="003E0073"/>
    <w:rsid w:val="003E1B88"/>
    <w:rsid w:val="003E3775"/>
    <w:rsid w:val="003E759B"/>
    <w:rsid w:val="003E7CA0"/>
    <w:rsid w:val="003F1B47"/>
    <w:rsid w:val="003F216E"/>
    <w:rsid w:val="003F56EB"/>
    <w:rsid w:val="003F6223"/>
    <w:rsid w:val="003F752E"/>
    <w:rsid w:val="003F75B5"/>
    <w:rsid w:val="003F7EA2"/>
    <w:rsid w:val="00401D36"/>
    <w:rsid w:val="00402641"/>
    <w:rsid w:val="004030D9"/>
    <w:rsid w:val="00403133"/>
    <w:rsid w:val="00404162"/>
    <w:rsid w:val="0040535F"/>
    <w:rsid w:val="004064C1"/>
    <w:rsid w:val="00406B14"/>
    <w:rsid w:val="004077A8"/>
    <w:rsid w:val="004100F9"/>
    <w:rsid w:val="0041290E"/>
    <w:rsid w:val="00412E2A"/>
    <w:rsid w:val="00415F19"/>
    <w:rsid w:val="0042094B"/>
    <w:rsid w:val="00422A85"/>
    <w:rsid w:val="00424447"/>
    <w:rsid w:val="00424903"/>
    <w:rsid w:val="00425249"/>
    <w:rsid w:val="004252B8"/>
    <w:rsid w:val="0042733F"/>
    <w:rsid w:val="00431278"/>
    <w:rsid w:val="00431368"/>
    <w:rsid w:val="004336EC"/>
    <w:rsid w:val="004373DC"/>
    <w:rsid w:val="00437EF5"/>
    <w:rsid w:val="00440E57"/>
    <w:rsid w:val="00443B88"/>
    <w:rsid w:val="00447281"/>
    <w:rsid w:val="00447519"/>
    <w:rsid w:val="004479B8"/>
    <w:rsid w:val="00447EF6"/>
    <w:rsid w:val="0045027F"/>
    <w:rsid w:val="00450872"/>
    <w:rsid w:val="00451C66"/>
    <w:rsid w:val="0045247C"/>
    <w:rsid w:val="00452D70"/>
    <w:rsid w:val="004531C0"/>
    <w:rsid w:val="004532CF"/>
    <w:rsid w:val="00455AF7"/>
    <w:rsid w:val="00456D0F"/>
    <w:rsid w:val="004578F9"/>
    <w:rsid w:val="0046294E"/>
    <w:rsid w:val="00463056"/>
    <w:rsid w:val="004632A1"/>
    <w:rsid w:val="00463410"/>
    <w:rsid w:val="004637CC"/>
    <w:rsid w:val="00463D22"/>
    <w:rsid w:val="004650CF"/>
    <w:rsid w:val="0046578C"/>
    <w:rsid w:val="00470145"/>
    <w:rsid w:val="00470F0E"/>
    <w:rsid w:val="00470FA2"/>
    <w:rsid w:val="00471A00"/>
    <w:rsid w:val="0047290F"/>
    <w:rsid w:val="00472F43"/>
    <w:rsid w:val="004748EE"/>
    <w:rsid w:val="00475E5C"/>
    <w:rsid w:val="00476035"/>
    <w:rsid w:val="00480E21"/>
    <w:rsid w:val="00481B6E"/>
    <w:rsid w:val="0048487B"/>
    <w:rsid w:val="00486940"/>
    <w:rsid w:val="00486D15"/>
    <w:rsid w:val="00490560"/>
    <w:rsid w:val="00490B8D"/>
    <w:rsid w:val="00491205"/>
    <w:rsid w:val="004932C5"/>
    <w:rsid w:val="00493305"/>
    <w:rsid w:val="004948A5"/>
    <w:rsid w:val="004948FD"/>
    <w:rsid w:val="00494D9E"/>
    <w:rsid w:val="00497FB7"/>
    <w:rsid w:val="004A085C"/>
    <w:rsid w:val="004A1C82"/>
    <w:rsid w:val="004A2AD7"/>
    <w:rsid w:val="004A558D"/>
    <w:rsid w:val="004A5E77"/>
    <w:rsid w:val="004B3412"/>
    <w:rsid w:val="004B5840"/>
    <w:rsid w:val="004B636A"/>
    <w:rsid w:val="004B7A31"/>
    <w:rsid w:val="004C0EE3"/>
    <w:rsid w:val="004C1018"/>
    <w:rsid w:val="004C3354"/>
    <w:rsid w:val="004C3D38"/>
    <w:rsid w:val="004C4838"/>
    <w:rsid w:val="004C51CD"/>
    <w:rsid w:val="004C6EA4"/>
    <w:rsid w:val="004C7753"/>
    <w:rsid w:val="004D13D6"/>
    <w:rsid w:val="004D176A"/>
    <w:rsid w:val="004D1778"/>
    <w:rsid w:val="004D34D1"/>
    <w:rsid w:val="004D5E64"/>
    <w:rsid w:val="004D73B7"/>
    <w:rsid w:val="004D7601"/>
    <w:rsid w:val="004D76B9"/>
    <w:rsid w:val="004E0CAE"/>
    <w:rsid w:val="004E1603"/>
    <w:rsid w:val="004E2F34"/>
    <w:rsid w:val="004E32E5"/>
    <w:rsid w:val="004E4238"/>
    <w:rsid w:val="004F17B0"/>
    <w:rsid w:val="004F3779"/>
    <w:rsid w:val="004F57A5"/>
    <w:rsid w:val="004F5841"/>
    <w:rsid w:val="004F7D69"/>
    <w:rsid w:val="00500665"/>
    <w:rsid w:val="00501A83"/>
    <w:rsid w:val="00501E82"/>
    <w:rsid w:val="00505F9F"/>
    <w:rsid w:val="005068E8"/>
    <w:rsid w:val="0050711C"/>
    <w:rsid w:val="00511492"/>
    <w:rsid w:val="00513BBE"/>
    <w:rsid w:val="005140A6"/>
    <w:rsid w:val="00521ED9"/>
    <w:rsid w:val="00522139"/>
    <w:rsid w:val="00523F71"/>
    <w:rsid w:val="0052600C"/>
    <w:rsid w:val="0052664A"/>
    <w:rsid w:val="00527CA4"/>
    <w:rsid w:val="0053076E"/>
    <w:rsid w:val="00533FE8"/>
    <w:rsid w:val="00540A0A"/>
    <w:rsid w:val="00541820"/>
    <w:rsid w:val="00544F80"/>
    <w:rsid w:val="005459B1"/>
    <w:rsid w:val="00545BE3"/>
    <w:rsid w:val="00550523"/>
    <w:rsid w:val="005534E2"/>
    <w:rsid w:val="00554555"/>
    <w:rsid w:val="00556561"/>
    <w:rsid w:val="00557053"/>
    <w:rsid w:val="00562A7B"/>
    <w:rsid w:val="00562AA7"/>
    <w:rsid w:val="00563AA4"/>
    <w:rsid w:val="00564157"/>
    <w:rsid w:val="00566EFE"/>
    <w:rsid w:val="00572195"/>
    <w:rsid w:val="00574CAF"/>
    <w:rsid w:val="00576DFD"/>
    <w:rsid w:val="00577616"/>
    <w:rsid w:val="005829F5"/>
    <w:rsid w:val="00582B29"/>
    <w:rsid w:val="00583450"/>
    <w:rsid w:val="005836F9"/>
    <w:rsid w:val="00585ADF"/>
    <w:rsid w:val="00587C11"/>
    <w:rsid w:val="00590BAD"/>
    <w:rsid w:val="00591413"/>
    <w:rsid w:val="00591BAE"/>
    <w:rsid w:val="00595AAC"/>
    <w:rsid w:val="00595C4C"/>
    <w:rsid w:val="005A635B"/>
    <w:rsid w:val="005A784B"/>
    <w:rsid w:val="005A7D72"/>
    <w:rsid w:val="005B0E94"/>
    <w:rsid w:val="005B18AF"/>
    <w:rsid w:val="005B267F"/>
    <w:rsid w:val="005B2766"/>
    <w:rsid w:val="005B3731"/>
    <w:rsid w:val="005B37EB"/>
    <w:rsid w:val="005B3D03"/>
    <w:rsid w:val="005B3F54"/>
    <w:rsid w:val="005B4CA0"/>
    <w:rsid w:val="005B7A42"/>
    <w:rsid w:val="005C00A7"/>
    <w:rsid w:val="005C1960"/>
    <w:rsid w:val="005C419E"/>
    <w:rsid w:val="005C46DC"/>
    <w:rsid w:val="005C57F8"/>
    <w:rsid w:val="005C7301"/>
    <w:rsid w:val="005D3C27"/>
    <w:rsid w:val="005D4CDE"/>
    <w:rsid w:val="005D69FE"/>
    <w:rsid w:val="005E143F"/>
    <w:rsid w:val="005E2B4E"/>
    <w:rsid w:val="005E2EA3"/>
    <w:rsid w:val="005E3200"/>
    <w:rsid w:val="005E4467"/>
    <w:rsid w:val="005E5861"/>
    <w:rsid w:val="005F0DF7"/>
    <w:rsid w:val="005F0E7F"/>
    <w:rsid w:val="005F35B3"/>
    <w:rsid w:val="005F48ED"/>
    <w:rsid w:val="005F4C55"/>
    <w:rsid w:val="005F54E9"/>
    <w:rsid w:val="005F6BC1"/>
    <w:rsid w:val="00600D83"/>
    <w:rsid w:val="00601BBD"/>
    <w:rsid w:val="006025B0"/>
    <w:rsid w:val="00602BF4"/>
    <w:rsid w:val="006043E9"/>
    <w:rsid w:val="006051AA"/>
    <w:rsid w:val="00610E05"/>
    <w:rsid w:val="006150C7"/>
    <w:rsid w:val="006159F2"/>
    <w:rsid w:val="006218D6"/>
    <w:rsid w:val="00621A5E"/>
    <w:rsid w:val="00623457"/>
    <w:rsid w:val="006238AB"/>
    <w:rsid w:val="00624064"/>
    <w:rsid w:val="0062414F"/>
    <w:rsid w:val="0062489D"/>
    <w:rsid w:val="006248B3"/>
    <w:rsid w:val="006255BD"/>
    <w:rsid w:val="00625E00"/>
    <w:rsid w:val="006262D1"/>
    <w:rsid w:val="00627D60"/>
    <w:rsid w:val="0063029F"/>
    <w:rsid w:val="0063121C"/>
    <w:rsid w:val="006314A0"/>
    <w:rsid w:val="00633C3E"/>
    <w:rsid w:val="00635E3F"/>
    <w:rsid w:val="006364A6"/>
    <w:rsid w:val="00637880"/>
    <w:rsid w:val="006417DD"/>
    <w:rsid w:val="006427EF"/>
    <w:rsid w:val="006443DE"/>
    <w:rsid w:val="006447EC"/>
    <w:rsid w:val="00644B9D"/>
    <w:rsid w:val="00644C01"/>
    <w:rsid w:val="00644C1A"/>
    <w:rsid w:val="006460A2"/>
    <w:rsid w:val="006471F6"/>
    <w:rsid w:val="00650B96"/>
    <w:rsid w:val="00651586"/>
    <w:rsid w:val="0065178C"/>
    <w:rsid w:val="00653844"/>
    <w:rsid w:val="006541E5"/>
    <w:rsid w:val="00655DC7"/>
    <w:rsid w:val="00660322"/>
    <w:rsid w:val="00661230"/>
    <w:rsid w:val="00662051"/>
    <w:rsid w:val="00662A6D"/>
    <w:rsid w:val="00664C60"/>
    <w:rsid w:val="00664C72"/>
    <w:rsid w:val="00666F49"/>
    <w:rsid w:val="00667E7A"/>
    <w:rsid w:val="00667FF1"/>
    <w:rsid w:val="006715A9"/>
    <w:rsid w:val="00671644"/>
    <w:rsid w:val="00673034"/>
    <w:rsid w:val="00674FEF"/>
    <w:rsid w:val="006761C6"/>
    <w:rsid w:val="006802EC"/>
    <w:rsid w:val="00682903"/>
    <w:rsid w:val="00683769"/>
    <w:rsid w:val="00684B5F"/>
    <w:rsid w:val="0068501F"/>
    <w:rsid w:val="006851E1"/>
    <w:rsid w:val="00685DD1"/>
    <w:rsid w:val="00685FF4"/>
    <w:rsid w:val="0068721F"/>
    <w:rsid w:val="00687D5F"/>
    <w:rsid w:val="0069034D"/>
    <w:rsid w:val="006915C5"/>
    <w:rsid w:val="00691880"/>
    <w:rsid w:val="00693DDC"/>
    <w:rsid w:val="00694157"/>
    <w:rsid w:val="006942B1"/>
    <w:rsid w:val="00695972"/>
    <w:rsid w:val="00697FA1"/>
    <w:rsid w:val="006A05E0"/>
    <w:rsid w:val="006A0B6B"/>
    <w:rsid w:val="006A1B5C"/>
    <w:rsid w:val="006A2122"/>
    <w:rsid w:val="006A25AD"/>
    <w:rsid w:val="006A286E"/>
    <w:rsid w:val="006A444D"/>
    <w:rsid w:val="006A4B75"/>
    <w:rsid w:val="006A532E"/>
    <w:rsid w:val="006B0865"/>
    <w:rsid w:val="006B0FE6"/>
    <w:rsid w:val="006B1106"/>
    <w:rsid w:val="006B2601"/>
    <w:rsid w:val="006B27EA"/>
    <w:rsid w:val="006B2A76"/>
    <w:rsid w:val="006B3805"/>
    <w:rsid w:val="006C3150"/>
    <w:rsid w:val="006C34A2"/>
    <w:rsid w:val="006C3D6F"/>
    <w:rsid w:val="006C4145"/>
    <w:rsid w:val="006C4F0E"/>
    <w:rsid w:val="006C57B8"/>
    <w:rsid w:val="006C58AA"/>
    <w:rsid w:val="006C64C6"/>
    <w:rsid w:val="006C7554"/>
    <w:rsid w:val="006D19C2"/>
    <w:rsid w:val="006D3CF2"/>
    <w:rsid w:val="006D503A"/>
    <w:rsid w:val="006D5144"/>
    <w:rsid w:val="006D575F"/>
    <w:rsid w:val="006D618E"/>
    <w:rsid w:val="006E0DAD"/>
    <w:rsid w:val="006E1817"/>
    <w:rsid w:val="006E1AED"/>
    <w:rsid w:val="006E1C5B"/>
    <w:rsid w:val="006E1E4E"/>
    <w:rsid w:val="006E35EA"/>
    <w:rsid w:val="006E48C8"/>
    <w:rsid w:val="006E55D5"/>
    <w:rsid w:val="006E57EF"/>
    <w:rsid w:val="006E747E"/>
    <w:rsid w:val="006F06E9"/>
    <w:rsid w:val="006F1226"/>
    <w:rsid w:val="006F4E77"/>
    <w:rsid w:val="006F5BA2"/>
    <w:rsid w:val="00700AF7"/>
    <w:rsid w:val="00702A88"/>
    <w:rsid w:val="007032D7"/>
    <w:rsid w:val="0070508A"/>
    <w:rsid w:val="007069C8"/>
    <w:rsid w:val="007076EC"/>
    <w:rsid w:val="00707F4F"/>
    <w:rsid w:val="00711265"/>
    <w:rsid w:val="0071132C"/>
    <w:rsid w:val="00711CC2"/>
    <w:rsid w:val="00713CE4"/>
    <w:rsid w:val="007145AB"/>
    <w:rsid w:val="0071467C"/>
    <w:rsid w:val="00715193"/>
    <w:rsid w:val="0071535F"/>
    <w:rsid w:val="0071545F"/>
    <w:rsid w:val="0071624E"/>
    <w:rsid w:val="0071738C"/>
    <w:rsid w:val="00717FFD"/>
    <w:rsid w:val="00720167"/>
    <w:rsid w:val="007203CA"/>
    <w:rsid w:val="007205FC"/>
    <w:rsid w:val="00720699"/>
    <w:rsid w:val="007217D4"/>
    <w:rsid w:val="00721A0E"/>
    <w:rsid w:val="00722865"/>
    <w:rsid w:val="007235C5"/>
    <w:rsid w:val="007238FA"/>
    <w:rsid w:val="0072410D"/>
    <w:rsid w:val="00724C29"/>
    <w:rsid w:val="00731A88"/>
    <w:rsid w:val="00731DF7"/>
    <w:rsid w:val="0073211B"/>
    <w:rsid w:val="007329E6"/>
    <w:rsid w:val="00733D80"/>
    <w:rsid w:val="007413E5"/>
    <w:rsid w:val="00742203"/>
    <w:rsid w:val="0074222D"/>
    <w:rsid w:val="0074437D"/>
    <w:rsid w:val="00744DD0"/>
    <w:rsid w:val="00745A73"/>
    <w:rsid w:val="00745BDA"/>
    <w:rsid w:val="0075095C"/>
    <w:rsid w:val="00750A22"/>
    <w:rsid w:val="00751023"/>
    <w:rsid w:val="00751B26"/>
    <w:rsid w:val="00752770"/>
    <w:rsid w:val="007529F4"/>
    <w:rsid w:val="00754854"/>
    <w:rsid w:val="00755BDF"/>
    <w:rsid w:val="00755C4E"/>
    <w:rsid w:val="0075679A"/>
    <w:rsid w:val="00760B5C"/>
    <w:rsid w:val="007625CF"/>
    <w:rsid w:val="0076291C"/>
    <w:rsid w:val="00762BF4"/>
    <w:rsid w:val="00765FB9"/>
    <w:rsid w:val="00766F5D"/>
    <w:rsid w:val="00771586"/>
    <w:rsid w:val="00772800"/>
    <w:rsid w:val="0077426F"/>
    <w:rsid w:val="00774BEE"/>
    <w:rsid w:val="007752F7"/>
    <w:rsid w:val="00775C2B"/>
    <w:rsid w:val="00776148"/>
    <w:rsid w:val="007763EF"/>
    <w:rsid w:val="00781E80"/>
    <w:rsid w:val="00783CED"/>
    <w:rsid w:val="0078507D"/>
    <w:rsid w:val="007851C0"/>
    <w:rsid w:val="00786BA2"/>
    <w:rsid w:val="00787675"/>
    <w:rsid w:val="00790F30"/>
    <w:rsid w:val="0079217D"/>
    <w:rsid w:val="00795130"/>
    <w:rsid w:val="007956DB"/>
    <w:rsid w:val="007974DE"/>
    <w:rsid w:val="00797F85"/>
    <w:rsid w:val="007A01B3"/>
    <w:rsid w:val="007A1DF1"/>
    <w:rsid w:val="007A3233"/>
    <w:rsid w:val="007A5587"/>
    <w:rsid w:val="007A59A0"/>
    <w:rsid w:val="007A5C46"/>
    <w:rsid w:val="007A5F9E"/>
    <w:rsid w:val="007A67C2"/>
    <w:rsid w:val="007B153F"/>
    <w:rsid w:val="007B1B41"/>
    <w:rsid w:val="007B288E"/>
    <w:rsid w:val="007B5263"/>
    <w:rsid w:val="007C0D24"/>
    <w:rsid w:val="007C16ED"/>
    <w:rsid w:val="007C24BE"/>
    <w:rsid w:val="007C27BF"/>
    <w:rsid w:val="007C29CE"/>
    <w:rsid w:val="007C365D"/>
    <w:rsid w:val="007C3C23"/>
    <w:rsid w:val="007C4303"/>
    <w:rsid w:val="007C4F5D"/>
    <w:rsid w:val="007C6E53"/>
    <w:rsid w:val="007D0971"/>
    <w:rsid w:val="007D17AB"/>
    <w:rsid w:val="007D28C9"/>
    <w:rsid w:val="007D2B10"/>
    <w:rsid w:val="007D307A"/>
    <w:rsid w:val="007D3CF9"/>
    <w:rsid w:val="007D4284"/>
    <w:rsid w:val="007D6E72"/>
    <w:rsid w:val="007E2907"/>
    <w:rsid w:val="007E4A03"/>
    <w:rsid w:val="007E56E0"/>
    <w:rsid w:val="007E5B0E"/>
    <w:rsid w:val="007E64B0"/>
    <w:rsid w:val="007F029A"/>
    <w:rsid w:val="007F37EF"/>
    <w:rsid w:val="007F4942"/>
    <w:rsid w:val="007F4B9B"/>
    <w:rsid w:val="007F787D"/>
    <w:rsid w:val="008022D6"/>
    <w:rsid w:val="00803E22"/>
    <w:rsid w:val="008054D2"/>
    <w:rsid w:val="00806896"/>
    <w:rsid w:val="008077D4"/>
    <w:rsid w:val="00807CD9"/>
    <w:rsid w:val="00807EEA"/>
    <w:rsid w:val="00810C51"/>
    <w:rsid w:val="00811C8F"/>
    <w:rsid w:val="0081494C"/>
    <w:rsid w:val="00815A7D"/>
    <w:rsid w:val="00821252"/>
    <w:rsid w:val="00821D1F"/>
    <w:rsid w:val="00821EB2"/>
    <w:rsid w:val="0082262E"/>
    <w:rsid w:val="008228AE"/>
    <w:rsid w:val="00822C78"/>
    <w:rsid w:val="00824BBE"/>
    <w:rsid w:val="00824BF2"/>
    <w:rsid w:val="00825A2D"/>
    <w:rsid w:val="00830D32"/>
    <w:rsid w:val="0083176D"/>
    <w:rsid w:val="00831DDA"/>
    <w:rsid w:val="00833656"/>
    <w:rsid w:val="008340D3"/>
    <w:rsid w:val="00834618"/>
    <w:rsid w:val="008353D9"/>
    <w:rsid w:val="008400EA"/>
    <w:rsid w:val="00840122"/>
    <w:rsid w:val="00840501"/>
    <w:rsid w:val="00841654"/>
    <w:rsid w:val="00842A15"/>
    <w:rsid w:val="00842BC1"/>
    <w:rsid w:val="00843223"/>
    <w:rsid w:val="008432D8"/>
    <w:rsid w:val="008434DF"/>
    <w:rsid w:val="00845E71"/>
    <w:rsid w:val="0084670D"/>
    <w:rsid w:val="00847719"/>
    <w:rsid w:val="00851888"/>
    <w:rsid w:val="008529F0"/>
    <w:rsid w:val="00852DD1"/>
    <w:rsid w:val="00853B22"/>
    <w:rsid w:val="008572ED"/>
    <w:rsid w:val="00860280"/>
    <w:rsid w:val="00860292"/>
    <w:rsid w:val="00860EAE"/>
    <w:rsid w:val="00861DB4"/>
    <w:rsid w:val="00862E8B"/>
    <w:rsid w:val="00863F4B"/>
    <w:rsid w:val="008640C7"/>
    <w:rsid w:val="00870108"/>
    <w:rsid w:val="00870A69"/>
    <w:rsid w:val="00871784"/>
    <w:rsid w:val="00873D20"/>
    <w:rsid w:val="008740DF"/>
    <w:rsid w:val="0087412E"/>
    <w:rsid w:val="00875107"/>
    <w:rsid w:val="00875439"/>
    <w:rsid w:val="00880016"/>
    <w:rsid w:val="00890092"/>
    <w:rsid w:val="00890DFC"/>
    <w:rsid w:val="00891EF7"/>
    <w:rsid w:val="00892FDD"/>
    <w:rsid w:val="00893810"/>
    <w:rsid w:val="00893C48"/>
    <w:rsid w:val="0089523D"/>
    <w:rsid w:val="008954AD"/>
    <w:rsid w:val="008958C2"/>
    <w:rsid w:val="008A0C44"/>
    <w:rsid w:val="008A0E16"/>
    <w:rsid w:val="008A26AA"/>
    <w:rsid w:val="008A35BD"/>
    <w:rsid w:val="008A41EC"/>
    <w:rsid w:val="008A449E"/>
    <w:rsid w:val="008A545B"/>
    <w:rsid w:val="008B142F"/>
    <w:rsid w:val="008B1520"/>
    <w:rsid w:val="008B5B96"/>
    <w:rsid w:val="008B5EDF"/>
    <w:rsid w:val="008B5FBC"/>
    <w:rsid w:val="008B636F"/>
    <w:rsid w:val="008B77C0"/>
    <w:rsid w:val="008C02DB"/>
    <w:rsid w:val="008C5E24"/>
    <w:rsid w:val="008C6C10"/>
    <w:rsid w:val="008C6E59"/>
    <w:rsid w:val="008D2BC2"/>
    <w:rsid w:val="008D3986"/>
    <w:rsid w:val="008D3CA6"/>
    <w:rsid w:val="008D4505"/>
    <w:rsid w:val="008D52EF"/>
    <w:rsid w:val="008D5311"/>
    <w:rsid w:val="008D72B7"/>
    <w:rsid w:val="008D7BA7"/>
    <w:rsid w:val="008E0703"/>
    <w:rsid w:val="008E1776"/>
    <w:rsid w:val="008E7CF7"/>
    <w:rsid w:val="008F00B8"/>
    <w:rsid w:val="008F24B8"/>
    <w:rsid w:val="008F254D"/>
    <w:rsid w:val="008F2E0A"/>
    <w:rsid w:val="008F3B86"/>
    <w:rsid w:val="008F3D37"/>
    <w:rsid w:val="008F50B6"/>
    <w:rsid w:val="008F5421"/>
    <w:rsid w:val="008F59F9"/>
    <w:rsid w:val="008F791E"/>
    <w:rsid w:val="00900270"/>
    <w:rsid w:val="00900E05"/>
    <w:rsid w:val="00903D36"/>
    <w:rsid w:val="00904815"/>
    <w:rsid w:val="00904A5E"/>
    <w:rsid w:val="00905FE6"/>
    <w:rsid w:val="0090700F"/>
    <w:rsid w:val="00907222"/>
    <w:rsid w:val="0091142D"/>
    <w:rsid w:val="00912EFA"/>
    <w:rsid w:val="009135DB"/>
    <w:rsid w:val="00914664"/>
    <w:rsid w:val="00915E86"/>
    <w:rsid w:val="0091666C"/>
    <w:rsid w:val="009168F2"/>
    <w:rsid w:val="009174A0"/>
    <w:rsid w:val="00922070"/>
    <w:rsid w:val="0092298D"/>
    <w:rsid w:val="009241BE"/>
    <w:rsid w:val="00924258"/>
    <w:rsid w:val="0092468E"/>
    <w:rsid w:val="00926914"/>
    <w:rsid w:val="00926E0A"/>
    <w:rsid w:val="00926E17"/>
    <w:rsid w:val="00927656"/>
    <w:rsid w:val="009312C5"/>
    <w:rsid w:val="00933A83"/>
    <w:rsid w:val="00934A4E"/>
    <w:rsid w:val="00935F04"/>
    <w:rsid w:val="0094018E"/>
    <w:rsid w:val="00940754"/>
    <w:rsid w:val="0094650D"/>
    <w:rsid w:val="00946EAD"/>
    <w:rsid w:val="00947263"/>
    <w:rsid w:val="0095107F"/>
    <w:rsid w:val="00951F6D"/>
    <w:rsid w:val="00954AC6"/>
    <w:rsid w:val="00954CA0"/>
    <w:rsid w:val="00955D4A"/>
    <w:rsid w:val="00960C58"/>
    <w:rsid w:val="009612A6"/>
    <w:rsid w:val="009628A9"/>
    <w:rsid w:val="00962B04"/>
    <w:rsid w:val="0096577D"/>
    <w:rsid w:val="00966780"/>
    <w:rsid w:val="00971133"/>
    <w:rsid w:val="0097115F"/>
    <w:rsid w:val="009714B6"/>
    <w:rsid w:val="009721AD"/>
    <w:rsid w:val="00974179"/>
    <w:rsid w:val="00974AFD"/>
    <w:rsid w:val="00974DFA"/>
    <w:rsid w:val="009755E7"/>
    <w:rsid w:val="009765E1"/>
    <w:rsid w:val="00976813"/>
    <w:rsid w:val="009775FE"/>
    <w:rsid w:val="00977ABC"/>
    <w:rsid w:val="00977E45"/>
    <w:rsid w:val="0098077F"/>
    <w:rsid w:val="0098097E"/>
    <w:rsid w:val="009812B6"/>
    <w:rsid w:val="009873F0"/>
    <w:rsid w:val="009903C5"/>
    <w:rsid w:val="0099378D"/>
    <w:rsid w:val="00993DF3"/>
    <w:rsid w:val="009944D3"/>
    <w:rsid w:val="009977DB"/>
    <w:rsid w:val="009A02E9"/>
    <w:rsid w:val="009A033E"/>
    <w:rsid w:val="009A1955"/>
    <w:rsid w:val="009A1F2D"/>
    <w:rsid w:val="009A2D2D"/>
    <w:rsid w:val="009A3218"/>
    <w:rsid w:val="009B0BA7"/>
    <w:rsid w:val="009B1752"/>
    <w:rsid w:val="009B2B49"/>
    <w:rsid w:val="009B39CE"/>
    <w:rsid w:val="009B4298"/>
    <w:rsid w:val="009B4773"/>
    <w:rsid w:val="009B479F"/>
    <w:rsid w:val="009B546D"/>
    <w:rsid w:val="009B6185"/>
    <w:rsid w:val="009B66AC"/>
    <w:rsid w:val="009B741D"/>
    <w:rsid w:val="009B748F"/>
    <w:rsid w:val="009B79E9"/>
    <w:rsid w:val="009B7AEC"/>
    <w:rsid w:val="009C0975"/>
    <w:rsid w:val="009C0FFE"/>
    <w:rsid w:val="009C2014"/>
    <w:rsid w:val="009C3BF9"/>
    <w:rsid w:val="009C4BB4"/>
    <w:rsid w:val="009C57B0"/>
    <w:rsid w:val="009C5D3C"/>
    <w:rsid w:val="009C74A4"/>
    <w:rsid w:val="009D0F14"/>
    <w:rsid w:val="009D103D"/>
    <w:rsid w:val="009D1476"/>
    <w:rsid w:val="009D1B29"/>
    <w:rsid w:val="009D351F"/>
    <w:rsid w:val="009D698B"/>
    <w:rsid w:val="009E0290"/>
    <w:rsid w:val="009E28A4"/>
    <w:rsid w:val="009E372D"/>
    <w:rsid w:val="009E63F3"/>
    <w:rsid w:val="009E78B8"/>
    <w:rsid w:val="009E7907"/>
    <w:rsid w:val="009F0600"/>
    <w:rsid w:val="009F09AB"/>
    <w:rsid w:val="009F0D10"/>
    <w:rsid w:val="009F3022"/>
    <w:rsid w:val="009F43FD"/>
    <w:rsid w:val="009F60BA"/>
    <w:rsid w:val="009F751D"/>
    <w:rsid w:val="009F7BA2"/>
    <w:rsid w:val="00A00D6B"/>
    <w:rsid w:val="00A0102D"/>
    <w:rsid w:val="00A02783"/>
    <w:rsid w:val="00A02EAD"/>
    <w:rsid w:val="00A052D7"/>
    <w:rsid w:val="00A06431"/>
    <w:rsid w:val="00A10075"/>
    <w:rsid w:val="00A108C8"/>
    <w:rsid w:val="00A10CD2"/>
    <w:rsid w:val="00A155AF"/>
    <w:rsid w:val="00A158DB"/>
    <w:rsid w:val="00A168F1"/>
    <w:rsid w:val="00A16D60"/>
    <w:rsid w:val="00A213FA"/>
    <w:rsid w:val="00A21FC2"/>
    <w:rsid w:val="00A23952"/>
    <w:rsid w:val="00A23EE0"/>
    <w:rsid w:val="00A240A6"/>
    <w:rsid w:val="00A25DD8"/>
    <w:rsid w:val="00A2701F"/>
    <w:rsid w:val="00A275A0"/>
    <w:rsid w:val="00A279C3"/>
    <w:rsid w:val="00A305F7"/>
    <w:rsid w:val="00A32B53"/>
    <w:rsid w:val="00A34976"/>
    <w:rsid w:val="00A35A99"/>
    <w:rsid w:val="00A37259"/>
    <w:rsid w:val="00A4130D"/>
    <w:rsid w:val="00A45E91"/>
    <w:rsid w:val="00A51986"/>
    <w:rsid w:val="00A52353"/>
    <w:rsid w:val="00A52DE1"/>
    <w:rsid w:val="00A54467"/>
    <w:rsid w:val="00A55990"/>
    <w:rsid w:val="00A61AD1"/>
    <w:rsid w:val="00A61F53"/>
    <w:rsid w:val="00A627DF"/>
    <w:rsid w:val="00A6384C"/>
    <w:rsid w:val="00A648F5"/>
    <w:rsid w:val="00A650DF"/>
    <w:rsid w:val="00A66220"/>
    <w:rsid w:val="00A66FB8"/>
    <w:rsid w:val="00A66FDD"/>
    <w:rsid w:val="00A7124E"/>
    <w:rsid w:val="00A731D6"/>
    <w:rsid w:val="00A738F4"/>
    <w:rsid w:val="00A750C7"/>
    <w:rsid w:val="00A7566D"/>
    <w:rsid w:val="00A75BF0"/>
    <w:rsid w:val="00A77C82"/>
    <w:rsid w:val="00A80EDC"/>
    <w:rsid w:val="00A81BE2"/>
    <w:rsid w:val="00A84082"/>
    <w:rsid w:val="00A849D1"/>
    <w:rsid w:val="00A8635A"/>
    <w:rsid w:val="00A9267E"/>
    <w:rsid w:val="00A92AC6"/>
    <w:rsid w:val="00A93514"/>
    <w:rsid w:val="00A96B64"/>
    <w:rsid w:val="00A971C5"/>
    <w:rsid w:val="00AA1EEC"/>
    <w:rsid w:val="00AA2AAB"/>
    <w:rsid w:val="00AA433D"/>
    <w:rsid w:val="00AA497A"/>
    <w:rsid w:val="00AB1928"/>
    <w:rsid w:val="00AB4618"/>
    <w:rsid w:val="00AB495A"/>
    <w:rsid w:val="00AB4FEF"/>
    <w:rsid w:val="00AB57B3"/>
    <w:rsid w:val="00AB636C"/>
    <w:rsid w:val="00AB6CA4"/>
    <w:rsid w:val="00AB7750"/>
    <w:rsid w:val="00AB79AD"/>
    <w:rsid w:val="00AB7DF7"/>
    <w:rsid w:val="00AC1E83"/>
    <w:rsid w:val="00AC3CF9"/>
    <w:rsid w:val="00AC5EBA"/>
    <w:rsid w:val="00AC7FB2"/>
    <w:rsid w:val="00AD040B"/>
    <w:rsid w:val="00AD1DF2"/>
    <w:rsid w:val="00AD22E1"/>
    <w:rsid w:val="00AD256D"/>
    <w:rsid w:val="00AD38B5"/>
    <w:rsid w:val="00AD3EE3"/>
    <w:rsid w:val="00AD3EF4"/>
    <w:rsid w:val="00AD459F"/>
    <w:rsid w:val="00AD5F2A"/>
    <w:rsid w:val="00AE09AE"/>
    <w:rsid w:val="00AE15DC"/>
    <w:rsid w:val="00AE24EC"/>
    <w:rsid w:val="00AE298D"/>
    <w:rsid w:val="00AE5AD4"/>
    <w:rsid w:val="00AE6589"/>
    <w:rsid w:val="00AE7B13"/>
    <w:rsid w:val="00AF2041"/>
    <w:rsid w:val="00AF22A4"/>
    <w:rsid w:val="00AF333B"/>
    <w:rsid w:val="00AF37D9"/>
    <w:rsid w:val="00AF46D5"/>
    <w:rsid w:val="00AF592C"/>
    <w:rsid w:val="00AF5C4F"/>
    <w:rsid w:val="00AF682C"/>
    <w:rsid w:val="00AF6882"/>
    <w:rsid w:val="00AF7AE2"/>
    <w:rsid w:val="00AF7AF2"/>
    <w:rsid w:val="00AF7F07"/>
    <w:rsid w:val="00B00B42"/>
    <w:rsid w:val="00B00E78"/>
    <w:rsid w:val="00B01F55"/>
    <w:rsid w:val="00B101D6"/>
    <w:rsid w:val="00B11952"/>
    <w:rsid w:val="00B137FF"/>
    <w:rsid w:val="00B1402D"/>
    <w:rsid w:val="00B146C7"/>
    <w:rsid w:val="00B15AA3"/>
    <w:rsid w:val="00B1612F"/>
    <w:rsid w:val="00B16A0E"/>
    <w:rsid w:val="00B205FF"/>
    <w:rsid w:val="00B211DB"/>
    <w:rsid w:val="00B22E9D"/>
    <w:rsid w:val="00B23010"/>
    <w:rsid w:val="00B240C9"/>
    <w:rsid w:val="00B25299"/>
    <w:rsid w:val="00B25864"/>
    <w:rsid w:val="00B26BA8"/>
    <w:rsid w:val="00B27190"/>
    <w:rsid w:val="00B3026C"/>
    <w:rsid w:val="00B3029E"/>
    <w:rsid w:val="00B30AE8"/>
    <w:rsid w:val="00B3110F"/>
    <w:rsid w:val="00B316C0"/>
    <w:rsid w:val="00B33EE4"/>
    <w:rsid w:val="00B34438"/>
    <w:rsid w:val="00B4009B"/>
    <w:rsid w:val="00B40721"/>
    <w:rsid w:val="00B40DCB"/>
    <w:rsid w:val="00B412DA"/>
    <w:rsid w:val="00B42D84"/>
    <w:rsid w:val="00B43A90"/>
    <w:rsid w:val="00B448FD"/>
    <w:rsid w:val="00B455B9"/>
    <w:rsid w:val="00B45768"/>
    <w:rsid w:val="00B50B77"/>
    <w:rsid w:val="00B5139F"/>
    <w:rsid w:val="00B516BB"/>
    <w:rsid w:val="00B51729"/>
    <w:rsid w:val="00B52001"/>
    <w:rsid w:val="00B52178"/>
    <w:rsid w:val="00B52FC9"/>
    <w:rsid w:val="00B53022"/>
    <w:rsid w:val="00B5542D"/>
    <w:rsid w:val="00B57D72"/>
    <w:rsid w:val="00B60123"/>
    <w:rsid w:val="00B6108A"/>
    <w:rsid w:val="00B616FA"/>
    <w:rsid w:val="00B61B18"/>
    <w:rsid w:val="00B62F2C"/>
    <w:rsid w:val="00B636DF"/>
    <w:rsid w:val="00B65864"/>
    <w:rsid w:val="00B65F7A"/>
    <w:rsid w:val="00B669CA"/>
    <w:rsid w:val="00B66F05"/>
    <w:rsid w:val="00B67752"/>
    <w:rsid w:val="00B70135"/>
    <w:rsid w:val="00B71455"/>
    <w:rsid w:val="00B722D3"/>
    <w:rsid w:val="00B7312E"/>
    <w:rsid w:val="00B75095"/>
    <w:rsid w:val="00B7519F"/>
    <w:rsid w:val="00B76E3A"/>
    <w:rsid w:val="00B80367"/>
    <w:rsid w:val="00B80D55"/>
    <w:rsid w:val="00B81E92"/>
    <w:rsid w:val="00B81FDF"/>
    <w:rsid w:val="00B82A27"/>
    <w:rsid w:val="00B82FA9"/>
    <w:rsid w:val="00B83041"/>
    <w:rsid w:val="00B8387A"/>
    <w:rsid w:val="00B84EF5"/>
    <w:rsid w:val="00B856B4"/>
    <w:rsid w:val="00B85FE8"/>
    <w:rsid w:val="00B86919"/>
    <w:rsid w:val="00B869CF"/>
    <w:rsid w:val="00B90F76"/>
    <w:rsid w:val="00B91F6D"/>
    <w:rsid w:val="00B92C1B"/>
    <w:rsid w:val="00B94018"/>
    <w:rsid w:val="00B94E71"/>
    <w:rsid w:val="00B95577"/>
    <w:rsid w:val="00B9641D"/>
    <w:rsid w:val="00B96E94"/>
    <w:rsid w:val="00B97D17"/>
    <w:rsid w:val="00BA2C35"/>
    <w:rsid w:val="00BA4FA2"/>
    <w:rsid w:val="00BA5844"/>
    <w:rsid w:val="00BA780B"/>
    <w:rsid w:val="00BB1092"/>
    <w:rsid w:val="00BB1DDC"/>
    <w:rsid w:val="00BB22C0"/>
    <w:rsid w:val="00BB3CEC"/>
    <w:rsid w:val="00BB56D4"/>
    <w:rsid w:val="00BB7DDE"/>
    <w:rsid w:val="00BC000B"/>
    <w:rsid w:val="00BC065B"/>
    <w:rsid w:val="00BC4BF0"/>
    <w:rsid w:val="00BC61CE"/>
    <w:rsid w:val="00BD25B3"/>
    <w:rsid w:val="00BD325B"/>
    <w:rsid w:val="00BD49AE"/>
    <w:rsid w:val="00BD5219"/>
    <w:rsid w:val="00BD769B"/>
    <w:rsid w:val="00BD7E2B"/>
    <w:rsid w:val="00BE0966"/>
    <w:rsid w:val="00BE1D7A"/>
    <w:rsid w:val="00BE3D10"/>
    <w:rsid w:val="00BE497B"/>
    <w:rsid w:val="00BE571B"/>
    <w:rsid w:val="00BE70E1"/>
    <w:rsid w:val="00BE7448"/>
    <w:rsid w:val="00BF04B9"/>
    <w:rsid w:val="00BF0CB9"/>
    <w:rsid w:val="00BF2A19"/>
    <w:rsid w:val="00BF42A4"/>
    <w:rsid w:val="00BF51E6"/>
    <w:rsid w:val="00BF5628"/>
    <w:rsid w:val="00BF622A"/>
    <w:rsid w:val="00BF6350"/>
    <w:rsid w:val="00BF6E37"/>
    <w:rsid w:val="00BF6FEC"/>
    <w:rsid w:val="00BF7591"/>
    <w:rsid w:val="00C00E73"/>
    <w:rsid w:val="00C011AC"/>
    <w:rsid w:val="00C04265"/>
    <w:rsid w:val="00C07B5B"/>
    <w:rsid w:val="00C11713"/>
    <w:rsid w:val="00C12A83"/>
    <w:rsid w:val="00C12D25"/>
    <w:rsid w:val="00C130FA"/>
    <w:rsid w:val="00C14EE1"/>
    <w:rsid w:val="00C175C4"/>
    <w:rsid w:val="00C17F2B"/>
    <w:rsid w:val="00C17F91"/>
    <w:rsid w:val="00C20839"/>
    <w:rsid w:val="00C20BB3"/>
    <w:rsid w:val="00C216F8"/>
    <w:rsid w:val="00C2224D"/>
    <w:rsid w:val="00C227C0"/>
    <w:rsid w:val="00C22E95"/>
    <w:rsid w:val="00C26226"/>
    <w:rsid w:val="00C27563"/>
    <w:rsid w:val="00C30BA4"/>
    <w:rsid w:val="00C313B3"/>
    <w:rsid w:val="00C318BC"/>
    <w:rsid w:val="00C33890"/>
    <w:rsid w:val="00C338D0"/>
    <w:rsid w:val="00C33B25"/>
    <w:rsid w:val="00C350ED"/>
    <w:rsid w:val="00C37328"/>
    <w:rsid w:val="00C43203"/>
    <w:rsid w:val="00C45171"/>
    <w:rsid w:val="00C467DB"/>
    <w:rsid w:val="00C47247"/>
    <w:rsid w:val="00C5059B"/>
    <w:rsid w:val="00C50800"/>
    <w:rsid w:val="00C50D76"/>
    <w:rsid w:val="00C514F6"/>
    <w:rsid w:val="00C51CBC"/>
    <w:rsid w:val="00C51D56"/>
    <w:rsid w:val="00C52C2E"/>
    <w:rsid w:val="00C53228"/>
    <w:rsid w:val="00C53CE3"/>
    <w:rsid w:val="00C5546C"/>
    <w:rsid w:val="00C56E0D"/>
    <w:rsid w:val="00C6077C"/>
    <w:rsid w:val="00C635BA"/>
    <w:rsid w:val="00C67B83"/>
    <w:rsid w:val="00C701FB"/>
    <w:rsid w:val="00C70A64"/>
    <w:rsid w:val="00C71A87"/>
    <w:rsid w:val="00C7235F"/>
    <w:rsid w:val="00C73F5C"/>
    <w:rsid w:val="00C763BB"/>
    <w:rsid w:val="00C8006B"/>
    <w:rsid w:val="00C81B16"/>
    <w:rsid w:val="00C827E8"/>
    <w:rsid w:val="00C82FA9"/>
    <w:rsid w:val="00C83C00"/>
    <w:rsid w:val="00C83E99"/>
    <w:rsid w:val="00C8420C"/>
    <w:rsid w:val="00C846EF"/>
    <w:rsid w:val="00C84B10"/>
    <w:rsid w:val="00C85150"/>
    <w:rsid w:val="00C87BDF"/>
    <w:rsid w:val="00C91658"/>
    <w:rsid w:val="00C93255"/>
    <w:rsid w:val="00C9376B"/>
    <w:rsid w:val="00C9389C"/>
    <w:rsid w:val="00C947F7"/>
    <w:rsid w:val="00C97834"/>
    <w:rsid w:val="00CA08B3"/>
    <w:rsid w:val="00CA16F5"/>
    <w:rsid w:val="00CA4B6D"/>
    <w:rsid w:val="00CA64FD"/>
    <w:rsid w:val="00CB1043"/>
    <w:rsid w:val="00CB11CC"/>
    <w:rsid w:val="00CB3E54"/>
    <w:rsid w:val="00CB532B"/>
    <w:rsid w:val="00CB609A"/>
    <w:rsid w:val="00CC00D5"/>
    <w:rsid w:val="00CC0252"/>
    <w:rsid w:val="00CC3BA4"/>
    <w:rsid w:val="00CC4326"/>
    <w:rsid w:val="00CC4DFB"/>
    <w:rsid w:val="00CC61A1"/>
    <w:rsid w:val="00CC67E7"/>
    <w:rsid w:val="00CC6810"/>
    <w:rsid w:val="00CC6937"/>
    <w:rsid w:val="00CC7086"/>
    <w:rsid w:val="00CD001F"/>
    <w:rsid w:val="00CD09DD"/>
    <w:rsid w:val="00CD267B"/>
    <w:rsid w:val="00CD60B0"/>
    <w:rsid w:val="00CD6C26"/>
    <w:rsid w:val="00CD6E41"/>
    <w:rsid w:val="00CD74AC"/>
    <w:rsid w:val="00CE04B3"/>
    <w:rsid w:val="00CE0690"/>
    <w:rsid w:val="00CE15BC"/>
    <w:rsid w:val="00CE19F6"/>
    <w:rsid w:val="00CE2545"/>
    <w:rsid w:val="00CE26B7"/>
    <w:rsid w:val="00CE2900"/>
    <w:rsid w:val="00CE5264"/>
    <w:rsid w:val="00CE5524"/>
    <w:rsid w:val="00CE774C"/>
    <w:rsid w:val="00CE785F"/>
    <w:rsid w:val="00CF0D23"/>
    <w:rsid w:val="00CF26F9"/>
    <w:rsid w:val="00CF2AFE"/>
    <w:rsid w:val="00CF2E08"/>
    <w:rsid w:val="00CF3128"/>
    <w:rsid w:val="00CF520B"/>
    <w:rsid w:val="00CF56FB"/>
    <w:rsid w:val="00CF5C7D"/>
    <w:rsid w:val="00CF5FCE"/>
    <w:rsid w:val="00CF6C48"/>
    <w:rsid w:val="00CF6F3B"/>
    <w:rsid w:val="00D01931"/>
    <w:rsid w:val="00D03A93"/>
    <w:rsid w:val="00D06532"/>
    <w:rsid w:val="00D0725D"/>
    <w:rsid w:val="00D07BEE"/>
    <w:rsid w:val="00D1239C"/>
    <w:rsid w:val="00D12B31"/>
    <w:rsid w:val="00D1398D"/>
    <w:rsid w:val="00D13A6C"/>
    <w:rsid w:val="00D14184"/>
    <w:rsid w:val="00D14342"/>
    <w:rsid w:val="00D1455C"/>
    <w:rsid w:val="00D14934"/>
    <w:rsid w:val="00D17D89"/>
    <w:rsid w:val="00D211CE"/>
    <w:rsid w:val="00D23A1C"/>
    <w:rsid w:val="00D2449C"/>
    <w:rsid w:val="00D25D29"/>
    <w:rsid w:val="00D26A93"/>
    <w:rsid w:val="00D26B66"/>
    <w:rsid w:val="00D27518"/>
    <w:rsid w:val="00D312EB"/>
    <w:rsid w:val="00D3169A"/>
    <w:rsid w:val="00D32181"/>
    <w:rsid w:val="00D32546"/>
    <w:rsid w:val="00D3440C"/>
    <w:rsid w:val="00D37804"/>
    <w:rsid w:val="00D37955"/>
    <w:rsid w:val="00D41BF4"/>
    <w:rsid w:val="00D42601"/>
    <w:rsid w:val="00D43FCC"/>
    <w:rsid w:val="00D45535"/>
    <w:rsid w:val="00D45CD2"/>
    <w:rsid w:val="00D47306"/>
    <w:rsid w:val="00D4743D"/>
    <w:rsid w:val="00D50696"/>
    <w:rsid w:val="00D517B1"/>
    <w:rsid w:val="00D52365"/>
    <w:rsid w:val="00D532FB"/>
    <w:rsid w:val="00D55188"/>
    <w:rsid w:val="00D60B78"/>
    <w:rsid w:val="00D62BF8"/>
    <w:rsid w:val="00D62C7E"/>
    <w:rsid w:val="00D632E5"/>
    <w:rsid w:val="00D70052"/>
    <w:rsid w:val="00D707BE"/>
    <w:rsid w:val="00D70E37"/>
    <w:rsid w:val="00D71704"/>
    <w:rsid w:val="00D72B6A"/>
    <w:rsid w:val="00D73E7B"/>
    <w:rsid w:val="00D75493"/>
    <w:rsid w:val="00D757F6"/>
    <w:rsid w:val="00D75D2D"/>
    <w:rsid w:val="00D77510"/>
    <w:rsid w:val="00D77B22"/>
    <w:rsid w:val="00D77D34"/>
    <w:rsid w:val="00D808A2"/>
    <w:rsid w:val="00D82133"/>
    <w:rsid w:val="00D83024"/>
    <w:rsid w:val="00D8441D"/>
    <w:rsid w:val="00D86ED7"/>
    <w:rsid w:val="00D87570"/>
    <w:rsid w:val="00D87959"/>
    <w:rsid w:val="00D92EA9"/>
    <w:rsid w:val="00D93D29"/>
    <w:rsid w:val="00D94088"/>
    <w:rsid w:val="00D946DD"/>
    <w:rsid w:val="00D9756A"/>
    <w:rsid w:val="00D97E95"/>
    <w:rsid w:val="00DA1359"/>
    <w:rsid w:val="00DA14E5"/>
    <w:rsid w:val="00DA1CED"/>
    <w:rsid w:val="00DA2ADA"/>
    <w:rsid w:val="00DA41B0"/>
    <w:rsid w:val="00DA48B7"/>
    <w:rsid w:val="00DA5875"/>
    <w:rsid w:val="00DA5886"/>
    <w:rsid w:val="00DA5904"/>
    <w:rsid w:val="00DA7AD0"/>
    <w:rsid w:val="00DA7C51"/>
    <w:rsid w:val="00DB0897"/>
    <w:rsid w:val="00DB1727"/>
    <w:rsid w:val="00DB31A5"/>
    <w:rsid w:val="00DB3CD5"/>
    <w:rsid w:val="00DB429D"/>
    <w:rsid w:val="00DB486F"/>
    <w:rsid w:val="00DB4C71"/>
    <w:rsid w:val="00DB4FC3"/>
    <w:rsid w:val="00DB5E23"/>
    <w:rsid w:val="00DB5E42"/>
    <w:rsid w:val="00DB5EC0"/>
    <w:rsid w:val="00DB6404"/>
    <w:rsid w:val="00DB7001"/>
    <w:rsid w:val="00DC09BC"/>
    <w:rsid w:val="00DC0ACB"/>
    <w:rsid w:val="00DC0B4E"/>
    <w:rsid w:val="00DC0BC5"/>
    <w:rsid w:val="00DC1CC1"/>
    <w:rsid w:val="00DC250F"/>
    <w:rsid w:val="00DC3AD5"/>
    <w:rsid w:val="00DC4811"/>
    <w:rsid w:val="00DC61FC"/>
    <w:rsid w:val="00DC6891"/>
    <w:rsid w:val="00DC7A97"/>
    <w:rsid w:val="00DD15FB"/>
    <w:rsid w:val="00DD46A1"/>
    <w:rsid w:val="00DD5A61"/>
    <w:rsid w:val="00DE0D35"/>
    <w:rsid w:val="00DE3BE9"/>
    <w:rsid w:val="00DE3F93"/>
    <w:rsid w:val="00DE438D"/>
    <w:rsid w:val="00DE50F7"/>
    <w:rsid w:val="00DE5A23"/>
    <w:rsid w:val="00DE686E"/>
    <w:rsid w:val="00DF446B"/>
    <w:rsid w:val="00DF5088"/>
    <w:rsid w:val="00DF59DA"/>
    <w:rsid w:val="00DF5B54"/>
    <w:rsid w:val="00DF69B4"/>
    <w:rsid w:val="00DF7D15"/>
    <w:rsid w:val="00E00FF4"/>
    <w:rsid w:val="00E01167"/>
    <w:rsid w:val="00E015B2"/>
    <w:rsid w:val="00E016E6"/>
    <w:rsid w:val="00E0232F"/>
    <w:rsid w:val="00E03667"/>
    <w:rsid w:val="00E06C51"/>
    <w:rsid w:val="00E07BFF"/>
    <w:rsid w:val="00E10A67"/>
    <w:rsid w:val="00E12911"/>
    <w:rsid w:val="00E13035"/>
    <w:rsid w:val="00E13C45"/>
    <w:rsid w:val="00E170CD"/>
    <w:rsid w:val="00E179AC"/>
    <w:rsid w:val="00E17F06"/>
    <w:rsid w:val="00E2069D"/>
    <w:rsid w:val="00E21760"/>
    <w:rsid w:val="00E21858"/>
    <w:rsid w:val="00E21A1E"/>
    <w:rsid w:val="00E2352C"/>
    <w:rsid w:val="00E2378D"/>
    <w:rsid w:val="00E265A4"/>
    <w:rsid w:val="00E267AA"/>
    <w:rsid w:val="00E30835"/>
    <w:rsid w:val="00E31BFD"/>
    <w:rsid w:val="00E3284D"/>
    <w:rsid w:val="00E33595"/>
    <w:rsid w:val="00E33FE6"/>
    <w:rsid w:val="00E34421"/>
    <w:rsid w:val="00E348F2"/>
    <w:rsid w:val="00E35269"/>
    <w:rsid w:val="00E359A1"/>
    <w:rsid w:val="00E37AC6"/>
    <w:rsid w:val="00E41B7C"/>
    <w:rsid w:val="00E41F77"/>
    <w:rsid w:val="00E42496"/>
    <w:rsid w:val="00E42508"/>
    <w:rsid w:val="00E431BB"/>
    <w:rsid w:val="00E4390D"/>
    <w:rsid w:val="00E446F5"/>
    <w:rsid w:val="00E4550F"/>
    <w:rsid w:val="00E471E4"/>
    <w:rsid w:val="00E47FF2"/>
    <w:rsid w:val="00E503B4"/>
    <w:rsid w:val="00E51FE1"/>
    <w:rsid w:val="00E52237"/>
    <w:rsid w:val="00E5232F"/>
    <w:rsid w:val="00E524AF"/>
    <w:rsid w:val="00E527D4"/>
    <w:rsid w:val="00E52E93"/>
    <w:rsid w:val="00E5598B"/>
    <w:rsid w:val="00E56113"/>
    <w:rsid w:val="00E56EB2"/>
    <w:rsid w:val="00E56EB3"/>
    <w:rsid w:val="00E577C0"/>
    <w:rsid w:val="00E57DF0"/>
    <w:rsid w:val="00E60956"/>
    <w:rsid w:val="00E64579"/>
    <w:rsid w:val="00E65FAB"/>
    <w:rsid w:val="00E66CC3"/>
    <w:rsid w:val="00E7187F"/>
    <w:rsid w:val="00E726D0"/>
    <w:rsid w:val="00E73DF3"/>
    <w:rsid w:val="00E75F63"/>
    <w:rsid w:val="00E761F7"/>
    <w:rsid w:val="00E80F0A"/>
    <w:rsid w:val="00E81156"/>
    <w:rsid w:val="00E8178B"/>
    <w:rsid w:val="00E83373"/>
    <w:rsid w:val="00E837DA"/>
    <w:rsid w:val="00E83941"/>
    <w:rsid w:val="00E848DC"/>
    <w:rsid w:val="00E855A7"/>
    <w:rsid w:val="00E872D4"/>
    <w:rsid w:val="00E91EDC"/>
    <w:rsid w:val="00E921E7"/>
    <w:rsid w:val="00E922E7"/>
    <w:rsid w:val="00E92C8D"/>
    <w:rsid w:val="00E95479"/>
    <w:rsid w:val="00E962C3"/>
    <w:rsid w:val="00EA0533"/>
    <w:rsid w:val="00EA1655"/>
    <w:rsid w:val="00EA28D5"/>
    <w:rsid w:val="00EA3E4B"/>
    <w:rsid w:val="00EA4344"/>
    <w:rsid w:val="00EA4FDB"/>
    <w:rsid w:val="00EA54A3"/>
    <w:rsid w:val="00EA636C"/>
    <w:rsid w:val="00EA68D6"/>
    <w:rsid w:val="00EB0F7A"/>
    <w:rsid w:val="00EB1D38"/>
    <w:rsid w:val="00EB27EB"/>
    <w:rsid w:val="00EB29F6"/>
    <w:rsid w:val="00EB2AC4"/>
    <w:rsid w:val="00EB3999"/>
    <w:rsid w:val="00EB3AD0"/>
    <w:rsid w:val="00EB4209"/>
    <w:rsid w:val="00EB4BDB"/>
    <w:rsid w:val="00EB5013"/>
    <w:rsid w:val="00EB5E5E"/>
    <w:rsid w:val="00EC0272"/>
    <w:rsid w:val="00EC098F"/>
    <w:rsid w:val="00EC0F90"/>
    <w:rsid w:val="00EC78CC"/>
    <w:rsid w:val="00ED0B5D"/>
    <w:rsid w:val="00ED0C4C"/>
    <w:rsid w:val="00ED233B"/>
    <w:rsid w:val="00ED3855"/>
    <w:rsid w:val="00ED42FF"/>
    <w:rsid w:val="00ED61C7"/>
    <w:rsid w:val="00ED76BD"/>
    <w:rsid w:val="00ED7CDD"/>
    <w:rsid w:val="00EE0DE6"/>
    <w:rsid w:val="00EE15E2"/>
    <w:rsid w:val="00EE18C9"/>
    <w:rsid w:val="00EE2CFC"/>
    <w:rsid w:val="00EE63B6"/>
    <w:rsid w:val="00EF00DE"/>
    <w:rsid w:val="00EF010B"/>
    <w:rsid w:val="00EF30C7"/>
    <w:rsid w:val="00EF5631"/>
    <w:rsid w:val="00EF7714"/>
    <w:rsid w:val="00F00278"/>
    <w:rsid w:val="00F0136E"/>
    <w:rsid w:val="00F01D25"/>
    <w:rsid w:val="00F02601"/>
    <w:rsid w:val="00F02C79"/>
    <w:rsid w:val="00F04CD6"/>
    <w:rsid w:val="00F06EDC"/>
    <w:rsid w:val="00F0791A"/>
    <w:rsid w:val="00F13B9A"/>
    <w:rsid w:val="00F13ECF"/>
    <w:rsid w:val="00F15A17"/>
    <w:rsid w:val="00F15E58"/>
    <w:rsid w:val="00F1680C"/>
    <w:rsid w:val="00F22144"/>
    <w:rsid w:val="00F22AB4"/>
    <w:rsid w:val="00F23B07"/>
    <w:rsid w:val="00F259C9"/>
    <w:rsid w:val="00F25D7E"/>
    <w:rsid w:val="00F27E73"/>
    <w:rsid w:val="00F3068B"/>
    <w:rsid w:val="00F31762"/>
    <w:rsid w:val="00F3532D"/>
    <w:rsid w:val="00F36522"/>
    <w:rsid w:val="00F37241"/>
    <w:rsid w:val="00F4250F"/>
    <w:rsid w:val="00F42FA5"/>
    <w:rsid w:val="00F44065"/>
    <w:rsid w:val="00F4416F"/>
    <w:rsid w:val="00F45450"/>
    <w:rsid w:val="00F459C1"/>
    <w:rsid w:val="00F46102"/>
    <w:rsid w:val="00F47325"/>
    <w:rsid w:val="00F52CE4"/>
    <w:rsid w:val="00F539F5"/>
    <w:rsid w:val="00F53CA6"/>
    <w:rsid w:val="00F5437D"/>
    <w:rsid w:val="00F5575D"/>
    <w:rsid w:val="00F5581E"/>
    <w:rsid w:val="00F55ABE"/>
    <w:rsid w:val="00F6190D"/>
    <w:rsid w:val="00F61E99"/>
    <w:rsid w:val="00F6248A"/>
    <w:rsid w:val="00F62A85"/>
    <w:rsid w:val="00F642EA"/>
    <w:rsid w:val="00F7237A"/>
    <w:rsid w:val="00F723C9"/>
    <w:rsid w:val="00F72AD6"/>
    <w:rsid w:val="00F76D2A"/>
    <w:rsid w:val="00F76EC6"/>
    <w:rsid w:val="00F76F23"/>
    <w:rsid w:val="00F81B80"/>
    <w:rsid w:val="00F822B2"/>
    <w:rsid w:val="00F837EB"/>
    <w:rsid w:val="00F839C4"/>
    <w:rsid w:val="00F83F6E"/>
    <w:rsid w:val="00F854DA"/>
    <w:rsid w:val="00F85A16"/>
    <w:rsid w:val="00F8603B"/>
    <w:rsid w:val="00F865D9"/>
    <w:rsid w:val="00F874FF"/>
    <w:rsid w:val="00F92A93"/>
    <w:rsid w:val="00F95D96"/>
    <w:rsid w:val="00F96C0B"/>
    <w:rsid w:val="00F97E24"/>
    <w:rsid w:val="00FA1FF8"/>
    <w:rsid w:val="00FA2671"/>
    <w:rsid w:val="00FA32DC"/>
    <w:rsid w:val="00FA3924"/>
    <w:rsid w:val="00FA59D3"/>
    <w:rsid w:val="00FA5A79"/>
    <w:rsid w:val="00FA5F03"/>
    <w:rsid w:val="00FA6067"/>
    <w:rsid w:val="00FA63F1"/>
    <w:rsid w:val="00FA6822"/>
    <w:rsid w:val="00FB1D3C"/>
    <w:rsid w:val="00FB40C5"/>
    <w:rsid w:val="00FB4AD9"/>
    <w:rsid w:val="00FB4BBE"/>
    <w:rsid w:val="00FB4FAF"/>
    <w:rsid w:val="00FB557A"/>
    <w:rsid w:val="00FB5743"/>
    <w:rsid w:val="00FB5D27"/>
    <w:rsid w:val="00FB6661"/>
    <w:rsid w:val="00FB76BB"/>
    <w:rsid w:val="00FB79E8"/>
    <w:rsid w:val="00FC3444"/>
    <w:rsid w:val="00FC46A8"/>
    <w:rsid w:val="00FC4848"/>
    <w:rsid w:val="00FD1D35"/>
    <w:rsid w:val="00FD1DBC"/>
    <w:rsid w:val="00FD25EE"/>
    <w:rsid w:val="00FD277D"/>
    <w:rsid w:val="00FD30DF"/>
    <w:rsid w:val="00FD3955"/>
    <w:rsid w:val="00FD3B37"/>
    <w:rsid w:val="00FD47D1"/>
    <w:rsid w:val="00FD65F5"/>
    <w:rsid w:val="00FD660F"/>
    <w:rsid w:val="00FD756F"/>
    <w:rsid w:val="00FE1CF7"/>
    <w:rsid w:val="00FE32BB"/>
    <w:rsid w:val="00FE3717"/>
    <w:rsid w:val="00FE4911"/>
    <w:rsid w:val="00FE79E1"/>
    <w:rsid w:val="00FE7E9C"/>
    <w:rsid w:val="00FF032D"/>
    <w:rsid w:val="00FF2CFF"/>
    <w:rsid w:val="00FF2F7F"/>
    <w:rsid w:val="00FF2F8C"/>
    <w:rsid w:val="00FF4E3A"/>
    <w:rsid w:val="00FF5068"/>
    <w:rsid w:val="00FF698E"/>
    <w:rsid w:val="00FF7530"/>
    <w:rsid w:val="00FF7F12"/>
    <w:rsid w:val="0235FCC3"/>
    <w:rsid w:val="04C573AB"/>
    <w:rsid w:val="05F047A3"/>
    <w:rsid w:val="07871244"/>
    <w:rsid w:val="07A85432"/>
    <w:rsid w:val="0BD9AA5C"/>
    <w:rsid w:val="0F2E61A0"/>
    <w:rsid w:val="12FDE85D"/>
    <w:rsid w:val="134CEDD1"/>
    <w:rsid w:val="14677EEB"/>
    <w:rsid w:val="1B561F97"/>
    <w:rsid w:val="1CF91E94"/>
    <w:rsid w:val="1DAE3107"/>
    <w:rsid w:val="1E10490F"/>
    <w:rsid w:val="1F655E61"/>
    <w:rsid w:val="1FDD3272"/>
    <w:rsid w:val="220FACA0"/>
    <w:rsid w:val="23912475"/>
    <w:rsid w:val="25A9B2A5"/>
    <w:rsid w:val="25D0FF04"/>
    <w:rsid w:val="2627908E"/>
    <w:rsid w:val="2815B745"/>
    <w:rsid w:val="28F04068"/>
    <w:rsid w:val="292CF5E7"/>
    <w:rsid w:val="2EC03D72"/>
    <w:rsid w:val="2F836FB1"/>
    <w:rsid w:val="3522142D"/>
    <w:rsid w:val="36156D22"/>
    <w:rsid w:val="395FD87B"/>
    <w:rsid w:val="3AA35870"/>
    <w:rsid w:val="3CE47C57"/>
    <w:rsid w:val="3D1D70A5"/>
    <w:rsid w:val="3F940B5E"/>
    <w:rsid w:val="4121CE9E"/>
    <w:rsid w:val="41A6E07A"/>
    <w:rsid w:val="49C52F14"/>
    <w:rsid w:val="4BB6E0B8"/>
    <w:rsid w:val="4D23DC9A"/>
    <w:rsid w:val="54052E31"/>
    <w:rsid w:val="557BBACA"/>
    <w:rsid w:val="57BCB06C"/>
    <w:rsid w:val="5947D6C0"/>
    <w:rsid w:val="5F25CD9A"/>
    <w:rsid w:val="5F9B5DEC"/>
    <w:rsid w:val="6316E09C"/>
    <w:rsid w:val="6451D013"/>
    <w:rsid w:val="64B49E00"/>
    <w:rsid w:val="659E903B"/>
    <w:rsid w:val="65F152BC"/>
    <w:rsid w:val="67891C79"/>
    <w:rsid w:val="6C1A5B1A"/>
    <w:rsid w:val="703EBAC8"/>
    <w:rsid w:val="7048544D"/>
    <w:rsid w:val="71FEE325"/>
    <w:rsid w:val="75CE7159"/>
    <w:rsid w:val="762733EB"/>
    <w:rsid w:val="768399B6"/>
    <w:rsid w:val="76F152F3"/>
    <w:rsid w:val="7CDBD432"/>
    <w:rsid w:val="7CECBB02"/>
    <w:rsid w:val="7EA97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DDD3F4"/>
  <w15:chartTrackingRefBased/>
  <w15:docId w15:val="{55439F48-FEEB-4092-B087-10807C981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 (W1)" w:eastAsia="Times New Roman" w:hAnsi="CG Times (W1)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val="en-US"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840122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840122"/>
    <w:pPr>
      <w:keepNext/>
      <w:keepLines/>
      <w:numPr>
        <w:ilvl w:val="1"/>
        <w:numId w:val="1"/>
      </w:numPr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840122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840122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840122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840122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840122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840122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840122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link w:val="CommentTextChar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link w:val="FooterChar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</w:style>
  <w:style w:type="paragraph" w:styleId="ListBullet">
    <w:name w:val="List Bullet"/>
    <w:basedOn w:val="Normal"/>
    <w:autoRedefine/>
    <w:rsid w:val="00590BAD"/>
    <w:pPr>
      <w:numPr>
        <w:numId w:val="12"/>
      </w:numPr>
      <w:spacing w:before="60" w:after="60" w:line="240" w:lineRule="atLeast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840122"/>
    <w:rPr>
      <w:rFonts w:ascii="Verdana" w:hAnsi="Verdana"/>
      <w:b/>
      <w:lang w:val="en-US" w:eastAsia="en-US" w:bidi="ar-SA"/>
    </w:rPr>
  </w:style>
  <w:style w:type="character" w:customStyle="1" w:styleId="Heading4Char">
    <w:name w:val="Heading 4 Char"/>
    <w:link w:val="Heading4"/>
    <w:rsid w:val="00840122"/>
    <w:rPr>
      <w:rFonts w:ascii="Verdana" w:hAnsi="Verdana"/>
      <w:b/>
      <w:i/>
      <w:lang w:val="en-US" w:eastAsia="en-US" w:bidi="ar-SA"/>
    </w:rPr>
  </w:style>
  <w:style w:type="character" w:customStyle="1" w:styleId="Heading1Char1">
    <w:name w:val="Heading 1 Char1"/>
    <w:aliases w:val="Heading 1 Char Char"/>
    <w:link w:val="Heading1"/>
    <w:rsid w:val="00840122"/>
    <w:rPr>
      <w:rFonts w:ascii="Verdana" w:hAnsi="Verdana"/>
      <w:b/>
      <w:caps/>
      <w:color w:val="808080"/>
      <w:sz w:val="24"/>
      <w:lang w:val="en-US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character" w:customStyle="1" w:styleId="FooterChar">
    <w:name w:val="Footer Char"/>
    <w:link w:val="Footer"/>
    <w:rsid w:val="003955EC"/>
    <w:rPr>
      <w:rFonts w:ascii="Verdana" w:hAnsi="Verdana"/>
      <w:i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3C6C8F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3C6C8F"/>
    <w:rPr>
      <w:rFonts w:ascii="Verdana" w:hAnsi="Verdana"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rsid w:val="003C6C8F"/>
    <w:rPr>
      <w:rFonts w:ascii="Verdana" w:hAnsi="Verdana"/>
      <w:b/>
      <w:bCs/>
      <w:lang w:val="en-US" w:eastAsia="en-US"/>
    </w:rPr>
  </w:style>
  <w:style w:type="paragraph" w:styleId="BalloonText">
    <w:name w:val="Balloon Text"/>
    <w:basedOn w:val="Normal"/>
    <w:link w:val="BalloonTextChar"/>
    <w:rsid w:val="003C6C8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6C8F"/>
    <w:rPr>
      <w:rFonts w:ascii="Segoe UI" w:hAnsi="Segoe UI" w:cs="Segoe UI"/>
      <w:sz w:val="18"/>
      <w:szCs w:val="18"/>
      <w:lang w:val="en-US" w:eastAsia="en-US"/>
    </w:rPr>
  </w:style>
  <w:style w:type="character" w:styleId="UnresolvedMention">
    <w:name w:val="Unresolved Mention"/>
    <w:basedOn w:val="DefaultParagraphFont"/>
    <w:uiPriority w:val="99"/>
    <w:unhideWhenUsed/>
    <w:rsid w:val="00B240C9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B240C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5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barrett\Desktop\PM%20Review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Salesforce</TermName>
          <TermId xmlns="http://schemas.microsoft.com/office/infopath/2007/PartnerControls">65ce3b0d-68ef-4d0b-ac56-177d5509cec4</TermId>
        </TermInfo>
      </Terms>
    </nae5750f31d8428b9a1182bd8e59d390>
    <TaxCatchAll xmlns="1ffbd5dc-7a64-4097-8396-87f6c90b212f">
      <Value>6</Value>
      <Value>13</Value>
      <Value>20</Value>
    </TaxCatchAll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</documentManagement>
</p:properties>
</file>

<file path=customXml/itemProps1.xml><?xml version="1.0" encoding="utf-8"?>
<ds:datastoreItem xmlns:ds="http://schemas.openxmlformats.org/officeDocument/2006/customXml" ds:itemID="{23C7F21D-41F6-4123-AA46-825AA8309E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8658CC-3A85-4AD3-9FF7-C2F9561F60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bd5dc-7a64-4097-8396-87f6c90b21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AC8BC0-3FEF-45FB-BA29-E7AC0A0A3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82A0DD3-8E7F-4123-A85B-D6C79E0BAEF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AC66E1F7-F275-4C36-9B3E-4BA4D3913CF3}">
  <ds:schemaRefs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1ffbd5dc-7a64-4097-8396-87f6c90b212f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 Review Template.dotx</Template>
  <TotalTime>735</TotalTime>
  <Pages>3</Pages>
  <Words>480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End of Tenancy &amp; Rent Smart Wales</vt:lpstr>
    </vt:vector>
  </TitlesOfParts>
  <Manager>Version 1.0</Manager>
  <Company>Open Box Software</Company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Smart Wales</dc:title>
  <dc:subject>Progress Report</dc:subject>
  <dc:creator>Shelley Bolle-Botsis</dc:creator>
  <cp:keywords/>
  <dc:description/>
  <cp:lastModifiedBy>Shaun Barrett</cp:lastModifiedBy>
  <cp:revision>232</cp:revision>
  <cp:lastPrinted>2023-10-26T15:25:00Z</cp:lastPrinted>
  <dcterms:created xsi:type="dcterms:W3CDTF">2023-05-03T00:06:00Z</dcterms:created>
  <dcterms:modified xsi:type="dcterms:W3CDTF">2023-10-26T15:25:00Z</dcterms:modified>
  <cp:category>Grainger PLC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_HasCopyDestinations">
    <vt:bool>false</vt:bool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Client">
    <vt:lpwstr>6;#Grainger PLC|a74f1cb5-e995-4f9e-8521-6d52e2c6bf08</vt:lpwstr>
  </property>
  <property fmtid="{D5CDD505-2E9C-101B-9397-08002B2CF9AE}" pid="10" name="Client Document Type">
    <vt:lpwstr>20;#PM Report|9d58a819-7b07-406f-ac0f-0f196f5e097b</vt:lpwstr>
  </property>
  <property fmtid="{D5CDD505-2E9C-101B-9397-08002B2CF9AE}" pid="11" name="Division">
    <vt:lpwstr>13;#Salesforce|65ce3b0d-68ef-4d0b-ac56-177d5509cec4</vt:lpwstr>
  </property>
  <property fmtid="{D5CDD505-2E9C-101B-9397-08002B2CF9AE}" pid="12" name="Project">
    <vt:lpwstr>1506;#Website Application Support|0759d8e4-d342-45e9-8314-909e75b6fb9b</vt:lpwstr>
  </property>
  <property fmtid="{D5CDD505-2E9C-101B-9397-08002B2CF9AE}" pid="13" name="Order">
    <vt:r8>38600</vt:r8>
  </property>
  <property fmtid="{D5CDD505-2E9C-101B-9397-08002B2CF9AE}" pid="14" name="_dlc_policyId">
    <vt:lpwstr>0x010100C9C4CE5116564142B75530A5CBE7AC6A02|1640932072</vt:lpwstr>
  </property>
  <property fmtid="{D5CDD505-2E9C-101B-9397-08002B2CF9AE}" pid="15" name="Year">
    <vt:lpwstr>2021</vt:lpwstr>
  </property>
  <property fmtid="{D5CDD505-2E9C-101B-9397-08002B2CF9AE}" pid="16" name="Month">
    <vt:lpwstr>08 - August</vt:lpwstr>
  </property>
  <property fmtid="{D5CDD505-2E9C-101B-9397-08002B2CF9AE}" pid="17" name="ItemRetentionFormula">
    <vt:lpwstr>&lt;formula id="Microsoft.Office.RecordsManagement.PolicyFeatures.Expiration.Formula.BuiltIn"&gt;&lt;number&gt;1&lt;/number&gt;&lt;property&gt;_vti_ItemDeclaredRecord&lt;/property&gt;&lt;propertyId&gt;f9a44731-84eb-43a4-9973-cd2953ad8646&lt;/propertyId&gt;&lt;period&gt;days&lt;/period&gt;&lt;/formula&gt;</vt:lpwstr>
  </property>
  <property fmtid="{D5CDD505-2E9C-101B-9397-08002B2CF9AE}" pid="18" name="display_urn">
    <vt:lpwstr>Shaun Barrett</vt:lpwstr>
  </property>
  <property fmtid="{D5CDD505-2E9C-101B-9397-08002B2CF9AE}" pid="19" name="SharedWithUsers">
    <vt:lpwstr>17;#Shaun Barrett</vt:lpwstr>
  </property>
</Properties>
</file>