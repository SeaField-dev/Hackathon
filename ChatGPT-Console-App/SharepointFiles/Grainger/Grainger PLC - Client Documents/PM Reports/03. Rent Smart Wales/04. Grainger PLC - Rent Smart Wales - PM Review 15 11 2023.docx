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334B431D" w:rsidR="00765FB9" w:rsidRDefault="002D0F3B" w:rsidP="7CDBD432">
            <w:pPr>
              <w:pStyle w:val="IndentOne"/>
              <w:spacing w:before="60" w:after="60"/>
              <w:ind w:left="0"/>
            </w:pPr>
            <w:r>
              <w:t>8</w:t>
            </w:r>
            <w:r w:rsidRPr="002D0F3B">
              <w:rPr>
                <w:vertAlign w:val="superscript"/>
              </w:rPr>
              <w:t>th</w:t>
            </w:r>
            <w:r>
              <w:t xml:space="preserve"> </w:t>
            </w:r>
            <w:r w:rsidR="0039047F">
              <w:t>– 15</w:t>
            </w:r>
            <w:r w:rsidR="0039047F" w:rsidRPr="0039047F">
              <w:rPr>
                <w:vertAlign w:val="superscript"/>
              </w:rPr>
              <w:t>th</w:t>
            </w:r>
            <w:r w:rsidR="0039047F">
              <w:t xml:space="preserve"> </w:t>
            </w:r>
            <w:r w:rsidR="00D60547">
              <w:t>Nov 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6F8A8B18" w:rsidR="001F1EEF" w:rsidRPr="006F1226" w:rsidRDefault="002D0F3B" w:rsidP="00783CED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677062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AE6762" w:rsidRPr="00F539F5" w:rsidRDefault="00AE6762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AE6762" w:rsidRPr="008609EA" w:rsidRDefault="00AE6762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AE6762" w:rsidRPr="008609EA" w:rsidRDefault="00AE6762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AE6762" w:rsidRPr="008609EA" w:rsidRDefault="00AE6762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Responsible</w:t>
            </w:r>
          </w:p>
        </w:tc>
      </w:tr>
      <w:tr w:rsidR="00190C0E" w14:paraId="51168042" w14:textId="77777777" w:rsidTr="7700BE52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30033811" w14:textId="77777777" w:rsidR="00190C0E" w:rsidRDefault="00190C0E" w:rsidP="00190C0E"/>
        </w:tc>
        <w:tc>
          <w:tcPr>
            <w:tcW w:w="4470" w:type="dxa"/>
            <w:gridSpan w:val="2"/>
            <w:vAlign w:val="center"/>
          </w:tcPr>
          <w:p w14:paraId="5EB0C506" w14:textId="77777777" w:rsidR="0094243E" w:rsidRPr="008609EA" w:rsidRDefault="00240C9A" w:rsidP="008609EA">
            <w:pPr>
              <w:pStyle w:val="ListBullet"/>
            </w:pPr>
            <w:r w:rsidRPr="008609EA">
              <w:t>Meeting to confirm additional requirements for Tenant Portal</w:t>
            </w:r>
            <w:r w:rsidR="002A64F8" w:rsidRPr="008609EA">
              <w:t xml:space="preserve">. </w:t>
            </w:r>
          </w:p>
          <w:p w14:paraId="3A61ABD5" w14:textId="79557685" w:rsidR="00190C0E" w:rsidRPr="008609EA" w:rsidRDefault="002A64F8" w:rsidP="008609EA">
            <w:pPr>
              <w:pStyle w:val="ListBullet"/>
              <w:rPr>
                <w:b/>
                <w:bCs/>
              </w:rPr>
            </w:pPr>
            <w:r>
              <w:t xml:space="preserve">New stories added to backlog. </w:t>
            </w:r>
          </w:p>
        </w:tc>
        <w:tc>
          <w:tcPr>
            <w:tcW w:w="2477" w:type="dxa"/>
            <w:vAlign w:val="center"/>
          </w:tcPr>
          <w:p w14:paraId="176B159E" w14:textId="736E56B0" w:rsidR="00190C0E" w:rsidRDefault="00CF0A62" w:rsidP="008609EA">
            <w:pPr>
              <w:pStyle w:val="ListBullet"/>
            </w:pPr>
            <w:r>
              <w:t>8</w:t>
            </w:r>
            <w:r w:rsidRPr="008609EA"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66677ECA" w14:textId="16709064" w:rsidR="00190C0E" w:rsidRDefault="002A64F8" w:rsidP="008609EA">
            <w:pPr>
              <w:pStyle w:val="ListBullet"/>
            </w:pPr>
            <w:r>
              <w:t>Open Box</w:t>
            </w:r>
          </w:p>
        </w:tc>
      </w:tr>
      <w:tr w:rsidR="00BB73D3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B73D3" w:rsidRPr="00F539F5" w:rsidRDefault="00BB73D3" w:rsidP="00752E8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B73D3" w:rsidRPr="008609EA" w:rsidRDefault="00BB73D3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B73D3" w:rsidRPr="008609EA" w:rsidRDefault="00BB73D3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B73D3" w:rsidRPr="008609EA" w:rsidRDefault="00BB73D3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BB73D3" w:rsidRPr="008609EA" w:rsidRDefault="00BB73D3" w:rsidP="008609EA">
            <w:pPr>
              <w:pStyle w:val="ListBullet"/>
              <w:rPr>
                <w:b/>
                <w:bCs/>
              </w:rPr>
            </w:pPr>
            <w:r w:rsidRPr="008609EA">
              <w:rPr>
                <w:b/>
                <w:bCs/>
              </w:rPr>
              <w:t>Status</w:t>
            </w:r>
          </w:p>
        </w:tc>
      </w:tr>
      <w:tr w:rsidR="00BB73D3" w:rsidRPr="006218D6" w14:paraId="3B6651A1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7302894F" w14:textId="77777777" w:rsidR="00BB73D3" w:rsidRPr="00F539F5" w:rsidRDefault="00BB73D3" w:rsidP="00752E8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35AA066" w14:textId="6D992C04" w:rsidR="00BB73D3" w:rsidRDefault="00BB73D3" w:rsidP="008609EA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06C836E9" w14:textId="5A00C5C7" w:rsidR="00BB73D3" w:rsidRDefault="00BB73D3" w:rsidP="008609EA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9EF318E" w14:textId="4E0A5031" w:rsidR="00BB73D3" w:rsidRDefault="00BB73D3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84CF52A" w14:textId="19A27860" w:rsidR="00BB73D3" w:rsidRDefault="00BB73D3" w:rsidP="008609EA">
            <w:pPr>
              <w:pStyle w:val="ListBullet"/>
            </w:pPr>
            <w:r>
              <w:t>Delayed</w:t>
            </w:r>
          </w:p>
        </w:tc>
      </w:tr>
      <w:tr w:rsidR="00BB73D3" w:rsidRPr="006218D6" w14:paraId="7E0A2BA0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1EE378A2" w:rsidR="00BB73D3" w:rsidRDefault="00BB73D3" w:rsidP="008609EA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1797A42A" w:rsidR="00BB73D3" w:rsidRDefault="00BB73D3" w:rsidP="008609EA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2A369B28" w:rsidR="00BB73D3" w:rsidRDefault="00BB73D3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9535C57" w14:textId="387C12B2" w:rsidR="00BB73D3" w:rsidRDefault="00BB73D3" w:rsidP="008609EA">
            <w:pPr>
              <w:pStyle w:val="ListBullet"/>
            </w:pPr>
            <w:r>
              <w:t>Delayed</w:t>
            </w:r>
          </w:p>
        </w:tc>
      </w:tr>
      <w:tr w:rsidR="00BB73D3" w:rsidRPr="006218D6" w14:paraId="6F476147" w14:textId="77777777" w:rsidTr="0098698E">
        <w:trPr>
          <w:trHeight w:val="178"/>
        </w:trPr>
        <w:tc>
          <w:tcPr>
            <w:tcW w:w="2326" w:type="dxa"/>
            <w:vMerge/>
            <w:vAlign w:val="center"/>
          </w:tcPr>
          <w:p w14:paraId="7E58B931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C598B2" w14:textId="69588AAA" w:rsidR="00BB73D3" w:rsidRDefault="00BB73D3" w:rsidP="008609EA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7F9CF0" w14:textId="12A5A978" w:rsidR="00BB73D3" w:rsidRDefault="00BB73D3" w:rsidP="008609EA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41B46679" w14:textId="5D6C90CD" w:rsidR="00BB73D3" w:rsidRDefault="00BB73D3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40CC0E24" w14:textId="7B597EE5" w:rsidR="00BB73D3" w:rsidRDefault="00BB73D3" w:rsidP="008609EA">
            <w:pPr>
              <w:pStyle w:val="ListBullet"/>
            </w:pPr>
            <w:r>
              <w:t>On Track</w:t>
            </w:r>
          </w:p>
        </w:tc>
      </w:tr>
      <w:tr w:rsidR="00BB73D3" w:rsidRPr="006218D6" w14:paraId="47AE7B55" w14:textId="77777777" w:rsidTr="0098698E">
        <w:trPr>
          <w:trHeight w:val="178"/>
        </w:trPr>
        <w:tc>
          <w:tcPr>
            <w:tcW w:w="2326" w:type="dxa"/>
            <w:vMerge/>
            <w:vAlign w:val="center"/>
          </w:tcPr>
          <w:p w14:paraId="613E6E23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140E7B" w14:textId="2E2D1574" w:rsidR="00BB73D3" w:rsidRDefault="00BB73D3" w:rsidP="008609EA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237C4F64" w14:textId="424FB6F7" w:rsidR="00BB73D3" w:rsidRDefault="00BB73D3" w:rsidP="008609EA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72FE6679" w14:textId="17EFE30E" w:rsidR="00BB73D3" w:rsidRDefault="00BB73D3" w:rsidP="008609EA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4AE242C" w14:textId="6C4E2DC0" w:rsidR="00BB73D3" w:rsidRDefault="002D1C1F" w:rsidP="008609EA">
            <w:pPr>
              <w:pStyle w:val="ListBullet"/>
            </w:pPr>
            <w:r>
              <w:t xml:space="preserve">Go Live support </w:t>
            </w:r>
            <w:r w:rsidR="001B4C8E">
              <w:t xml:space="preserve">will be initiated </w:t>
            </w:r>
            <w:r>
              <w:t xml:space="preserve">from </w:t>
            </w:r>
            <w:r w:rsidR="00B53F39">
              <w:t>this date</w:t>
            </w:r>
          </w:p>
        </w:tc>
      </w:tr>
      <w:tr w:rsidR="003E22DE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3E22DE" w:rsidRPr="00F539F5" w:rsidRDefault="003E22DE" w:rsidP="003E22D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5E4C6204" w14:textId="038089DF" w:rsidR="003E22DE" w:rsidRPr="00241839" w:rsidRDefault="00EE064E" w:rsidP="008609EA">
            <w:pPr>
              <w:pStyle w:val="ListBullet"/>
              <w:numPr>
                <w:ilvl w:val="0"/>
                <w:numId w:val="12"/>
              </w:numPr>
            </w:pPr>
            <w:r>
              <w:t>T</w:t>
            </w:r>
            <w:r w:rsidR="4898950E">
              <w:t xml:space="preserve">imeline remains unchanged with PROD deployment </w:t>
            </w:r>
            <w:r w:rsidR="1B5622A6">
              <w:t>planned for early December before Jacob goes on leave</w:t>
            </w:r>
            <w:r w:rsidR="009F4806">
              <w:t>.</w:t>
            </w:r>
            <w:r w:rsidR="4898950E">
              <w:t xml:space="preserve"> </w:t>
            </w:r>
          </w:p>
          <w:p w14:paraId="27730DA6" w14:textId="06EB4AFB" w:rsidR="003E22DE" w:rsidRPr="00241839" w:rsidRDefault="7A724BAB" w:rsidP="008609EA">
            <w:pPr>
              <w:pStyle w:val="ListBullet"/>
              <w:numPr>
                <w:ilvl w:val="0"/>
                <w:numId w:val="12"/>
              </w:numPr>
            </w:pPr>
            <w:r>
              <w:t>Open Box are mitigating the risk of delayed email templates by:</w:t>
            </w:r>
          </w:p>
          <w:p w14:paraId="7643382B" w14:textId="2B2F5F96" w:rsidR="003E22DE" w:rsidRPr="00241839" w:rsidRDefault="1F7FAF7D" w:rsidP="1A28EA26">
            <w:pPr>
              <w:pStyle w:val="ListBullet"/>
              <w:numPr>
                <w:ilvl w:val="1"/>
                <w:numId w:val="12"/>
              </w:numPr>
            </w:pPr>
            <w:r>
              <w:t>Assisting Grainger in identifying all required emails by inspecting existing Salesforce configuration and listing all workflows, process builders and flows where emails are sent</w:t>
            </w:r>
            <w:r w:rsidR="00D44830">
              <w:t>.</w:t>
            </w:r>
          </w:p>
          <w:p w14:paraId="18165ACC" w14:textId="5372B503" w:rsidR="003E22DE" w:rsidRPr="00241839" w:rsidRDefault="17641762" w:rsidP="1A28EA26">
            <w:pPr>
              <w:pStyle w:val="ListBullet"/>
              <w:numPr>
                <w:ilvl w:val="1"/>
                <w:numId w:val="12"/>
              </w:numPr>
            </w:pPr>
            <w:r>
              <w:t>P</w:t>
            </w:r>
            <w:r w:rsidR="7A724BAB">
              <w:t xml:space="preserve">roceeding with development of the </w:t>
            </w:r>
            <w:r w:rsidR="576CAD22">
              <w:t xml:space="preserve">RSW </w:t>
            </w:r>
            <w:r w:rsidR="7A724BAB">
              <w:t>workflows using dummy email templates which will be replaced once final versions are available</w:t>
            </w:r>
            <w:r w:rsidR="00D44830">
              <w:t>.</w:t>
            </w:r>
          </w:p>
        </w:tc>
      </w:tr>
      <w:tr w:rsidR="003E22DE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3E22DE" w:rsidRPr="00F539F5" w:rsidRDefault="003E22DE" w:rsidP="003E22D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593BD9B4" w14:textId="4F209065" w:rsidR="007875AD" w:rsidRDefault="007875AD" w:rsidP="008609EA">
            <w:pPr>
              <w:pStyle w:val="ListBullet"/>
              <w:numPr>
                <w:ilvl w:val="0"/>
                <w:numId w:val="12"/>
              </w:numPr>
            </w:pPr>
            <w:r>
              <w:t>Jocob on leave in December.</w:t>
            </w:r>
          </w:p>
          <w:p w14:paraId="0393B301" w14:textId="2D19FE41" w:rsidR="003E22DE" w:rsidRPr="004C7753" w:rsidRDefault="003E22DE" w:rsidP="008609EA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32301B" w:rsidRPr="00F539F5" w14:paraId="7A112554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E7526A4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7F585065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32301B" w14:paraId="5EA02119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7ED2046B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5A007548" w14:textId="77777777" w:rsidR="0032301B" w:rsidRDefault="0032301B">
            <w:pPr>
              <w:pStyle w:val="IndentOne"/>
              <w:spacing w:before="60" w:after="60"/>
              <w:ind w:left="0"/>
            </w:pPr>
            <w:r>
              <w:t>2</w:t>
            </w:r>
            <w:r w:rsidRPr="00D60547">
              <w:rPr>
                <w:vertAlign w:val="superscript"/>
              </w:rPr>
              <w:t>nd</w:t>
            </w:r>
            <w:r>
              <w:t xml:space="preserve"> – 8</w:t>
            </w:r>
            <w:r w:rsidRPr="002D0F3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32301B" w:rsidRPr="00F539F5" w14:paraId="12E1E20A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022A309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0BD559C7" w14:textId="77777777" w:rsidR="0032301B" w:rsidRPr="006F1226" w:rsidRDefault="0032301B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32301B" w:rsidRPr="008E0703" w14:paraId="374E573E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EA95CB1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255E1F2" w14:textId="77777777" w:rsidR="0032301B" w:rsidRPr="0019198E" w:rsidRDefault="0032301B" w:rsidP="008609EA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3C9CD43" w14:textId="77777777" w:rsidR="0032301B" w:rsidRPr="0019198E" w:rsidRDefault="0032301B" w:rsidP="008609EA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1FD48711" w14:textId="77777777" w:rsidR="0032301B" w:rsidRPr="0019198E" w:rsidRDefault="0032301B" w:rsidP="008609EA">
            <w:pPr>
              <w:pStyle w:val="ListBullet"/>
            </w:pPr>
            <w:r w:rsidRPr="0019198E">
              <w:t>Responsible</w:t>
            </w:r>
          </w:p>
        </w:tc>
      </w:tr>
      <w:tr w:rsidR="0032301B" w14:paraId="37479DE5" w14:textId="77777777" w:rsidTr="0076156D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5375A49D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338F2A0" w14:textId="77777777" w:rsidR="0032301B" w:rsidRDefault="0032301B" w:rsidP="008609EA">
            <w:pPr>
              <w:pStyle w:val="ListBullet"/>
              <w:rPr>
                <w:b/>
                <w:bCs/>
              </w:rPr>
            </w:pPr>
            <w:r>
              <w:t>Confirmation of building availability – coming online in Jan 2024</w:t>
            </w:r>
          </w:p>
        </w:tc>
        <w:tc>
          <w:tcPr>
            <w:tcW w:w="2477" w:type="dxa"/>
            <w:vAlign w:val="center"/>
          </w:tcPr>
          <w:p w14:paraId="1AC0CAEE" w14:textId="77777777" w:rsidR="0032301B" w:rsidRDefault="0032301B" w:rsidP="008609EA">
            <w:pPr>
              <w:pStyle w:val="ListBullet"/>
            </w:pPr>
            <w:r>
              <w:t>7</w:t>
            </w:r>
            <w:r w:rsidRPr="00190C0E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7135C807" w14:textId="77777777" w:rsidR="0032301B" w:rsidRDefault="0032301B" w:rsidP="008609EA">
            <w:pPr>
              <w:pStyle w:val="ListBullet"/>
            </w:pPr>
            <w:r>
              <w:t>Grainger</w:t>
            </w:r>
          </w:p>
        </w:tc>
      </w:tr>
      <w:tr w:rsidR="0032301B" w14:paraId="57B8861A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51811CA7" w14:textId="77777777" w:rsidR="0032301B" w:rsidRDefault="0032301B"/>
        </w:tc>
        <w:tc>
          <w:tcPr>
            <w:tcW w:w="4470" w:type="dxa"/>
            <w:gridSpan w:val="2"/>
            <w:vAlign w:val="center"/>
          </w:tcPr>
          <w:p w14:paraId="613510ED" w14:textId="77777777" w:rsidR="0032301B" w:rsidRDefault="0032301B" w:rsidP="008609EA">
            <w:pPr>
              <w:pStyle w:val="ListBullet"/>
            </w:pPr>
            <w:r>
              <w:t>Salesforce build started</w:t>
            </w:r>
          </w:p>
        </w:tc>
        <w:tc>
          <w:tcPr>
            <w:tcW w:w="2477" w:type="dxa"/>
            <w:vAlign w:val="center"/>
          </w:tcPr>
          <w:p w14:paraId="4BD74145" w14:textId="77777777" w:rsidR="0032301B" w:rsidRDefault="0032301B" w:rsidP="008609EA">
            <w:pPr>
              <w:pStyle w:val="ListBullet"/>
            </w:pPr>
            <w:r>
              <w:t>8</w:t>
            </w:r>
            <w:r w:rsidRPr="00E6691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BEFC07F" w14:textId="77777777" w:rsidR="0032301B" w:rsidRDefault="0032301B" w:rsidP="008609EA">
            <w:pPr>
              <w:pStyle w:val="ListBullet"/>
            </w:pPr>
            <w:r>
              <w:t>Open Box</w:t>
            </w:r>
          </w:p>
        </w:tc>
      </w:tr>
      <w:tr w:rsidR="0032301B" w:rsidRPr="008E0703" w14:paraId="48A33880" w14:textId="77777777" w:rsidTr="0076156D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CFD759A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02956CD7" w14:textId="77777777" w:rsidR="0032301B" w:rsidRPr="0019198E" w:rsidRDefault="0032301B" w:rsidP="008609EA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97D2A0E" w14:textId="77777777" w:rsidR="0032301B" w:rsidRPr="0019198E" w:rsidRDefault="0032301B" w:rsidP="008609EA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1C32C8A" w14:textId="77777777" w:rsidR="0032301B" w:rsidRPr="0019198E" w:rsidRDefault="0032301B" w:rsidP="008609EA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07905F43" w14:textId="77777777" w:rsidR="0032301B" w:rsidRPr="0019198E" w:rsidRDefault="0032301B" w:rsidP="008609EA">
            <w:pPr>
              <w:pStyle w:val="ListBullet"/>
            </w:pPr>
            <w:r w:rsidRPr="0019198E">
              <w:t>Status</w:t>
            </w:r>
          </w:p>
        </w:tc>
      </w:tr>
      <w:tr w:rsidR="0032301B" w:rsidRPr="006218D6" w14:paraId="4303DB83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38BB51F4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0543D41D" w14:textId="77777777" w:rsidR="0032301B" w:rsidRDefault="0032301B" w:rsidP="008609EA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162D012E" w14:textId="77777777" w:rsidR="0032301B" w:rsidRDefault="0032301B" w:rsidP="008609EA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5792EE5E" w14:textId="77777777" w:rsidR="0032301B" w:rsidRDefault="0032301B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3ACF6FE1" w14:textId="77777777" w:rsidR="0032301B" w:rsidRDefault="0032301B" w:rsidP="008609EA">
            <w:pPr>
              <w:pStyle w:val="ListBullet"/>
            </w:pPr>
            <w:r>
              <w:t>Delayed</w:t>
            </w:r>
          </w:p>
        </w:tc>
      </w:tr>
      <w:tr w:rsidR="0032301B" w:rsidRPr="006218D6" w14:paraId="650787C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06090317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2C83C4F" w14:textId="77777777" w:rsidR="0032301B" w:rsidRDefault="0032301B" w:rsidP="008609EA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76BE69F4" w14:textId="77777777" w:rsidR="0032301B" w:rsidRDefault="0032301B" w:rsidP="008609EA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1F3ABE2" w14:textId="77777777" w:rsidR="0032301B" w:rsidRDefault="0032301B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C15A27D" w14:textId="77777777" w:rsidR="0032301B" w:rsidRDefault="0032301B" w:rsidP="008609EA">
            <w:pPr>
              <w:pStyle w:val="ListBullet"/>
            </w:pPr>
            <w:r>
              <w:t>Delayed</w:t>
            </w:r>
          </w:p>
        </w:tc>
      </w:tr>
      <w:tr w:rsidR="0032301B" w:rsidRPr="006218D6" w14:paraId="32BAD730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6CEFC8B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5F3C08A" w14:textId="77777777" w:rsidR="0032301B" w:rsidRDefault="0032301B" w:rsidP="008609EA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2E407B" w14:textId="77777777" w:rsidR="0032301B" w:rsidRDefault="0032301B" w:rsidP="008609EA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106C7A11" w14:textId="77777777" w:rsidR="0032301B" w:rsidRDefault="0032301B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C938750" w14:textId="77777777" w:rsidR="0032301B" w:rsidRDefault="0032301B" w:rsidP="008609EA">
            <w:pPr>
              <w:pStyle w:val="ListBullet"/>
            </w:pPr>
            <w:r>
              <w:t>On Track</w:t>
            </w:r>
          </w:p>
        </w:tc>
      </w:tr>
      <w:tr w:rsidR="0032301B" w:rsidRPr="006218D6" w14:paraId="280A88B9" w14:textId="77777777" w:rsidTr="0076156D">
        <w:trPr>
          <w:trHeight w:val="178"/>
        </w:trPr>
        <w:tc>
          <w:tcPr>
            <w:tcW w:w="2326" w:type="dxa"/>
            <w:vMerge/>
            <w:vAlign w:val="center"/>
          </w:tcPr>
          <w:p w14:paraId="44DE1F15" w14:textId="77777777" w:rsidR="0032301B" w:rsidRPr="00F539F5" w:rsidRDefault="0032301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85B4FE2" w14:textId="77777777" w:rsidR="0032301B" w:rsidRDefault="0032301B" w:rsidP="008609EA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0214501F" w14:textId="77777777" w:rsidR="0032301B" w:rsidRDefault="0032301B" w:rsidP="008609EA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0525F85" w14:textId="77777777" w:rsidR="0032301B" w:rsidRDefault="0032301B" w:rsidP="008609EA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53275C3E" w14:textId="77777777" w:rsidR="0032301B" w:rsidRDefault="0032301B" w:rsidP="008609EA">
            <w:pPr>
              <w:pStyle w:val="ListBullet"/>
            </w:pPr>
            <w:r>
              <w:t>Go Live support will be initiated from this date</w:t>
            </w:r>
          </w:p>
        </w:tc>
      </w:tr>
      <w:tr w:rsidR="0032301B" w:rsidRPr="00241839" w14:paraId="6769C0BB" w14:textId="77777777" w:rsidTr="0076156D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372BDEA6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29095E0C" w14:textId="77777777" w:rsidR="0032301B" w:rsidRPr="00241839" w:rsidRDefault="0032301B" w:rsidP="008609EA">
            <w:pPr>
              <w:pStyle w:val="ListBullet"/>
              <w:numPr>
                <w:ilvl w:val="0"/>
                <w:numId w:val="12"/>
              </w:numPr>
            </w:pPr>
            <w:r>
              <w:t xml:space="preserve">PC for building has been delayed, but project timeline remains unchanged with PROD deployment planned for early December before Jacob goes on leave. </w:t>
            </w:r>
          </w:p>
        </w:tc>
      </w:tr>
      <w:tr w:rsidR="0032301B" w:rsidRPr="004C7753" w14:paraId="3C332193" w14:textId="77777777" w:rsidTr="0076156D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F13C5FC" w14:textId="77777777" w:rsidR="0032301B" w:rsidRPr="00F539F5" w:rsidRDefault="0032301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149F3EA6" w14:textId="77777777" w:rsidR="0032301B" w:rsidRPr="004C7753" w:rsidRDefault="0032301B" w:rsidP="008609EA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607ADC02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p w14:paraId="7FDCA364" w14:textId="77777777" w:rsidR="0032301B" w:rsidRDefault="0032301B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AD6424" w:rsidRPr="00F539F5" w14:paraId="0251735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61F0C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1D5FE142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AD6424" w14:paraId="462BAC66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C20289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72E7EAE8" w14:textId="77777777" w:rsidR="00AD6424" w:rsidRDefault="00AD6424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 – 2</w:t>
            </w:r>
            <w:r w:rsidRPr="00D6054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9F4806" w:rsidRPr="00F539F5" w14:paraId="49126D9E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81A5C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4CC1FCF7" w14:textId="77777777" w:rsidR="00AD6424" w:rsidRPr="006F1226" w:rsidRDefault="00AD6424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21BD061E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30410B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02909B" w14:textId="77777777" w:rsidR="00AD6424" w:rsidRPr="0019198E" w:rsidRDefault="00AD6424" w:rsidP="008609EA">
            <w:pPr>
              <w:pStyle w:val="ListBullet"/>
            </w:pPr>
            <w:r w:rsidRPr="0019198E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3724667" w14:textId="77777777" w:rsidR="00AD6424" w:rsidRPr="0019198E" w:rsidRDefault="00AD6424" w:rsidP="008609EA">
            <w:pPr>
              <w:pStyle w:val="ListBullet"/>
            </w:pPr>
            <w:r w:rsidRPr="0019198E"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4203AAD2" w14:textId="77777777" w:rsidR="00AD6424" w:rsidRPr="0019198E" w:rsidRDefault="00AD6424" w:rsidP="008609EA">
            <w:pPr>
              <w:pStyle w:val="ListBullet"/>
            </w:pPr>
            <w:r w:rsidRPr="0019198E">
              <w:t>Responsible</w:t>
            </w:r>
          </w:p>
        </w:tc>
      </w:tr>
      <w:tr w:rsidR="00AD6424" w14:paraId="7D77C7FB" w14:textId="77777777" w:rsidTr="1A28EA26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6BA07FD7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07555E3C" w14:textId="77777777" w:rsidR="00AD6424" w:rsidRDefault="00AD6424" w:rsidP="008609EA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710CD279" w14:textId="77777777" w:rsidR="00AD6424" w:rsidRDefault="00AD6424" w:rsidP="008609EA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3F37262" w14:textId="77777777" w:rsidR="00AD6424" w:rsidRDefault="00AD6424" w:rsidP="008609EA">
            <w:pPr>
              <w:pStyle w:val="ListBullet"/>
            </w:pPr>
            <w:r>
              <w:t>Grainger / Open Box</w:t>
            </w:r>
          </w:p>
        </w:tc>
      </w:tr>
      <w:tr w:rsidR="00AD6424" w14:paraId="312CC554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773FD2BB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66843529" w14:textId="77777777" w:rsidR="00AD6424" w:rsidRDefault="00AD6424" w:rsidP="008609EA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78F84F04" w14:textId="77777777" w:rsidR="00AD6424" w:rsidRDefault="00AD6424" w:rsidP="008609EA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68FC4696" w14:textId="77777777" w:rsidR="00AD6424" w:rsidRDefault="00AD6424" w:rsidP="008609EA">
            <w:pPr>
              <w:pStyle w:val="ListBullet"/>
            </w:pPr>
            <w:r>
              <w:t>Open Box</w:t>
            </w:r>
          </w:p>
        </w:tc>
      </w:tr>
      <w:tr w:rsidR="00D01A86" w:rsidRPr="008E0703" w14:paraId="4480F898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9B0361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5EDD6E3D" w14:textId="77777777" w:rsidR="00AD6424" w:rsidRPr="0019198E" w:rsidRDefault="00AD6424" w:rsidP="008609EA">
            <w:pPr>
              <w:pStyle w:val="ListBullet"/>
            </w:pPr>
            <w:r w:rsidRPr="0019198E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FDAF75E" w14:textId="77777777" w:rsidR="00AD6424" w:rsidRPr="0019198E" w:rsidRDefault="00AD6424" w:rsidP="008609EA">
            <w:pPr>
              <w:pStyle w:val="ListBullet"/>
            </w:pPr>
            <w:r w:rsidRPr="0019198E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E50CFDA" w14:textId="77777777" w:rsidR="00AD6424" w:rsidRPr="0019198E" w:rsidRDefault="00AD6424" w:rsidP="008609EA">
            <w:pPr>
              <w:pStyle w:val="ListBullet"/>
            </w:pPr>
            <w:r w:rsidRPr="0019198E"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D42BE07" w14:textId="77777777" w:rsidR="00AD6424" w:rsidRPr="0019198E" w:rsidRDefault="00AD6424" w:rsidP="008609EA">
            <w:pPr>
              <w:pStyle w:val="ListBullet"/>
            </w:pPr>
            <w:r w:rsidRPr="0019198E">
              <w:t>Status</w:t>
            </w:r>
          </w:p>
        </w:tc>
      </w:tr>
      <w:tr w:rsidR="00677062" w:rsidRPr="006218D6" w14:paraId="619FD6BB" w14:textId="77777777" w:rsidTr="1A28EA26">
        <w:trPr>
          <w:trHeight w:val="178"/>
        </w:trPr>
        <w:tc>
          <w:tcPr>
            <w:tcW w:w="2326" w:type="dxa"/>
            <w:vMerge/>
            <w:vAlign w:val="center"/>
          </w:tcPr>
          <w:p w14:paraId="22CDC83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B85EBFF" w14:textId="77777777" w:rsidR="00AD6424" w:rsidRPr="00091532" w:rsidRDefault="00AD6424" w:rsidP="008609EA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6BBB7A90" w14:textId="77777777" w:rsidR="00AD6424" w:rsidRDefault="00AD6424" w:rsidP="008609EA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1259D9DB" w14:textId="77777777" w:rsidR="00AD6424" w:rsidRDefault="00AD6424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1C075DA2" w14:textId="77777777" w:rsidR="00AD6424" w:rsidRDefault="00AD6424" w:rsidP="008609EA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677062" w:rsidRPr="006218D6" w14:paraId="73C3C373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4BFDBDB1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0630F82" w14:textId="77777777" w:rsidR="00AD6424" w:rsidRDefault="00AD6424" w:rsidP="008609EA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5356D0C2" w14:textId="77777777" w:rsidR="00AD6424" w:rsidRDefault="00AD6424" w:rsidP="008609EA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49376D9" w14:textId="77777777" w:rsidR="00AD6424" w:rsidRDefault="00AD6424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68432A89" w14:textId="77777777" w:rsidR="00AD6424" w:rsidRDefault="00AD6424" w:rsidP="008609EA">
            <w:pPr>
              <w:pStyle w:val="ListBullet"/>
            </w:pPr>
            <w:r>
              <w:t>On Track</w:t>
            </w:r>
          </w:p>
        </w:tc>
      </w:tr>
      <w:tr w:rsidR="00677062" w:rsidRPr="006218D6" w14:paraId="1AFC9B7F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382E126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83F9F7" w14:textId="77777777" w:rsidR="00AD6424" w:rsidRDefault="00AD6424" w:rsidP="008609EA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41953B2" w14:textId="77777777" w:rsidR="00AD6424" w:rsidRDefault="00AD6424" w:rsidP="008609EA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AAC9AC6" w14:textId="77777777" w:rsidR="00AD6424" w:rsidRDefault="00AD6424" w:rsidP="008609EA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3ABA5FDE" w14:textId="77777777" w:rsidR="00AD6424" w:rsidRDefault="00AD6424" w:rsidP="008609EA">
            <w:pPr>
              <w:pStyle w:val="ListBullet"/>
            </w:pPr>
            <w:r>
              <w:t>On Track</w:t>
            </w:r>
          </w:p>
        </w:tc>
      </w:tr>
      <w:tr w:rsidR="00AD6424" w:rsidRPr="00241839" w14:paraId="3FD664B7" w14:textId="77777777" w:rsidTr="0063780F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67E6146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0AA89C5" w14:textId="77777777" w:rsidR="00AD6424" w:rsidRDefault="00AD6424" w:rsidP="008609EA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973FAD2" w14:textId="77777777" w:rsidR="00AD6424" w:rsidRDefault="00AD6424" w:rsidP="008609EA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616A233A" w14:textId="77777777" w:rsidR="00AD6424" w:rsidRPr="00241839" w:rsidRDefault="00AD6424" w:rsidP="005673CE">
            <w:pPr>
              <w:pStyle w:val="ListBullet"/>
              <w:ind w:left="1440"/>
            </w:pPr>
            <w:r>
              <w:t xml:space="preserve">Open Box is assessing options to close out this project in the shortest timeframe possible.  </w:t>
            </w:r>
          </w:p>
        </w:tc>
      </w:tr>
      <w:tr w:rsidR="00AD6424" w:rsidRPr="004C7753" w14:paraId="3CB9DE6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EE28D36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74500417" w14:textId="77777777" w:rsidR="00AD6424" w:rsidRPr="004C7753" w:rsidRDefault="00AD6424" w:rsidP="008609EA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931189B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p w14:paraId="611617B7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9F4806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8609EA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8609EA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8609EA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8609EA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8609EA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8609EA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8609EA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8609EA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8609EA">
            <w:pPr>
              <w:pStyle w:val="ListBullet"/>
            </w:pPr>
            <w:r>
              <w:t>Grainger</w:t>
            </w:r>
          </w:p>
        </w:tc>
      </w:tr>
      <w:tr w:rsidR="00D01A86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8609EA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8609EA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8609EA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8609EA">
            <w:pPr>
              <w:pStyle w:val="ListBullet"/>
            </w:pPr>
            <w:r w:rsidRPr="003E1D81">
              <w:t>Status</w:t>
            </w:r>
          </w:p>
        </w:tc>
      </w:tr>
      <w:tr w:rsidR="00677062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8609EA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8609EA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8609EA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8609EA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8609EA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8609EA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65541" w14:textId="77777777" w:rsidR="00F179CC" w:rsidRDefault="00F179CC">
      <w:r>
        <w:separator/>
      </w:r>
    </w:p>
  </w:endnote>
  <w:endnote w:type="continuationSeparator" w:id="0">
    <w:p w14:paraId="58D120E0" w14:textId="77777777" w:rsidR="00F179CC" w:rsidRDefault="00F179CC">
      <w:r>
        <w:continuationSeparator/>
      </w:r>
    </w:p>
  </w:endnote>
  <w:endnote w:type="continuationNotice" w:id="1">
    <w:p w14:paraId="6183392F" w14:textId="77777777" w:rsidR="00F179CC" w:rsidRDefault="00F179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1ED80C25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B3D3F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AB3D3F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7985B6A6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AB3D3F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AB3D3F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834DE" w14:textId="77777777" w:rsidR="00F179CC" w:rsidRDefault="00F179CC">
      <w:r>
        <w:separator/>
      </w:r>
    </w:p>
  </w:footnote>
  <w:footnote w:type="continuationSeparator" w:id="0">
    <w:p w14:paraId="3887661F" w14:textId="77777777" w:rsidR="00F179CC" w:rsidRDefault="00F179CC">
      <w:r>
        <w:continuationSeparator/>
      </w:r>
    </w:p>
  </w:footnote>
  <w:footnote w:type="continuationNotice" w:id="1">
    <w:p w14:paraId="7A8FBF60" w14:textId="77777777" w:rsidR="00F179CC" w:rsidRDefault="00F179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1EC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0FB5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2CF7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0A2C"/>
    <w:rsid w:val="000E14C3"/>
    <w:rsid w:val="000E1A89"/>
    <w:rsid w:val="000E2F28"/>
    <w:rsid w:val="000E5CD4"/>
    <w:rsid w:val="000E6779"/>
    <w:rsid w:val="000E78E5"/>
    <w:rsid w:val="000F0125"/>
    <w:rsid w:val="000F13E1"/>
    <w:rsid w:val="000F27D6"/>
    <w:rsid w:val="000F375D"/>
    <w:rsid w:val="000F3AB0"/>
    <w:rsid w:val="000F5002"/>
    <w:rsid w:val="000F5167"/>
    <w:rsid w:val="000F760E"/>
    <w:rsid w:val="00100FB3"/>
    <w:rsid w:val="00101E39"/>
    <w:rsid w:val="0010250D"/>
    <w:rsid w:val="0010356C"/>
    <w:rsid w:val="00103714"/>
    <w:rsid w:val="00105E28"/>
    <w:rsid w:val="00107985"/>
    <w:rsid w:val="00107DBF"/>
    <w:rsid w:val="0011143C"/>
    <w:rsid w:val="00112584"/>
    <w:rsid w:val="001151FB"/>
    <w:rsid w:val="001179EF"/>
    <w:rsid w:val="00117D41"/>
    <w:rsid w:val="00120068"/>
    <w:rsid w:val="001227C3"/>
    <w:rsid w:val="0012335A"/>
    <w:rsid w:val="00123AFD"/>
    <w:rsid w:val="00124A79"/>
    <w:rsid w:val="00124E2D"/>
    <w:rsid w:val="0012557B"/>
    <w:rsid w:val="001258A6"/>
    <w:rsid w:val="001258B8"/>
    <w:rsid w:val="00125D27"/>
    <w:rsid w:val="00127BEE"/>
    <w:rsid w:val="00130078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1A3"/>
    <w:rsid w:val="0015550C"/>
    <w:rsid w:val="0015564F"/>
    <w:rsid w:val="00156765"/>
    <w:rsid w:val="00156ECE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0C0E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F82"/>
    <w:rsid w:val="001A657F"/>
    <w:rsid w:val="001A6658"/>
    <w:rsid w:val="001A6989"/>
    <w:rsid w:val="001A7F47"/>
    <w:rsid w:val="001A7F7E"/>
    <w:rsid w:val="001B1986"/>
    <w:rsid w:val="001B2165"/>
    <w:rsid w:val="001B3591"/>
    <w:rsid w:val="001B41A9"/>
    <w:rsid w:val="001B4C8E"/>
    <w:rsid w:val="001B52C4"/>
    <w:rsid w:val="001B59B9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0C9A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33E"/>
    <w:rsid w:val="002A544A"/>
    <w:rsid w:val="002A5788"/>
    <w:rsid w:val="002A60D4"/>
    <w:rsid w:val="002A64F8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0F3B"/>
    <w:rsid w:val="002D1C1F"/>
    <w:rsid w:val="002D2384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64E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01B"/>
    <w:rsid w:val="0032325D"/>
    <w:rsid w:val="0032345A"/>
    <w:rsid w:val="003236BA"/>
    <w:rsid w:val="003241EB"/>
    <w:rsid w:val="00325076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47F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22DE"/>
    <w:rsid w:val="003E3775"/>
    <w:rsid w:val="003E592D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65C66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1822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433C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1D29"/>
    <w:rsid w:val="00533FE8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47C"/>
    <w:rsid w:val="00562A7B"/>
    <w:rsid w:val="00562AA7"/>
    <w:rsid w:val="00563AA4"/>
    <w:rsid w:val="00564157"/>
    <w:rsid w:val="00566EFE"/>
    <w:rsid w:val="005673C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4DF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5F70CD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0F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16D1"/>
    <w:rsid w:val="00673034"/>
    <w:rsid w:val="00674FEF"/>
    <w:rsid w:val="006761C6"/>
    <w:rsid w:val="00677062"/>
    <w:rsid w:val="006802EC"/>
    <w:rsid w:val="0068034A"/>
    <w:rsid w:val="00682903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2245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45A8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2E8D"/>
    <w:rsid w:val="00754854"/>
    <w:rsid w:val="00755BDF"/>
    <w:rsid w:val="00755C4E"/>
    <w:rsid w:val="0075679A"/>
    <w:rsid w:val="00760B5C"/>
    <w:rsid w:val="0076156D"/>
    <w:rsid w:val="007625CF"/>
    <w:rsid w:val="0076291C"/>
    <w:rsid w:val="00762BF4"/>
    <w:rsid w:val="00765FB9"/>
    <w:rsid w:val="00766F5D"/>
    <w:rsid w:val="0076795C"/>
    <w:rsid w:val="00771586"/>
    <w:rsid w:val="00772800"/>
    <w:rsid w:val="0077426F"/>
    <w:rsid w:val="00774299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5AD"/>
    <w:rsid w:val="00787675"/>
    <w:rsid w:val="00790F30"/>
    <w:rsid w:val="0079217D"/>
    <w:rsid w:val="00795130"/>
    <w:rsid w:val="007956DB"/>
    <w:rsid w:val="00797369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B7433"/>
    <w:rsid w:val="007C0D24"/>
    <w:rsid w:val="007C16ED"/>
    <w:rsid w:val="007C24BE"/>
    <w:rsid w:val="007C27BF"/>
    <w:rsid w:val="007C29CE"/>
    <w:rsid w:val="007C365D"/>
    <w:rsid w:val="007C3C23"/>
    <w:rsid w:val="007C3DA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7EF"/>
    <w:rsid w:val="007F4942"/>
    <w:rsid w:val="007F4B9B"/>
    <w:rsid w:val="007F787D"/>
    <w:rsid w:val="008022D6"/>
    <w:rsid w:val="00803E22"/>
    <w:rsid w:val="008054D2"/>
    <w:rsid w:val="0080689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10"/>
    <w:rsid w:val="00831DDA"/>
    <w:rsid w:val="00833656"/>
    <w:rsid w:val="008340D3"/>
    <w:rsid w:val="00834618"/>
    <w:rsid w:val="008347B9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4DF2"/>
    <w:rsid w:val="00854E24"/>
    <w:rsid w:val="008572ED"/>
    <w:rsid w:val="00860280"/>
    <w:rsid w:val="00860292"/>
    <w:rsid w:val="008609EA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3E4B"/>
    <w:rsid w:val="008D4505"/>
    <w:rsid w:val="008D52EF"/>
    <w:rsid w:val="008D5311"/>
    <w:rsid w:val="008D72B7"/>
    <w:rsid w:val="008D7BA7"/>
    <w:rsid w:val="008E0703"/>
    <w:rsid w:val="008E1776"/>
    <w:rsid w:val="008E4A91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37F5F"/>
    <w:rsid w:val="0094018E"/>
    <w:rsid w:val="00940754"/>
    <w:rsid w:val="0094243E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698E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4806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1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0EB3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3D3F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D6424"/>
    <w:rsid w:val="00AE09AE"/>
    <w:rsid w:val="00AE15DC"/>
    <w:rsid w:val="00AE24EC"/>
    <w:rsid w:val="00AE298D"/>
    <w:rsid w:val="00AE5AD4"/>
    <w:rsid w:val="00AE6589"/>
    <w:rsid w:val="00AE6762"/>
    <w:rsid w:val="00AE7B13"/>
    <w:rsid w:val="00AF115D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3F39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AB5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3D3"/>
    <w:rsid w:val="00BB7DDE"/>
    <w:rsid w:val="00BC000B"/>
    <w:rsid w:val="00BC065B"/>
    <w:rsid w:val="00BC4BF0"/>
    <w:rsid w:val="00BC61CE"/>
    <w:rsid w:val="00BD25B3"/>
    <w:rsid w:val="00BD325B"/>
    <w:rsid w:val="00BD495E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07EB2"/>
    <w:rsid w:val="00C101A1"/>
    <w:rsid w:val="00C1047C"/>
    <w:rsid w:val="00C11713"/>
    <w:rsid w:val="00C11819"/>
    <w:rsid w:val="00C1190F"/>
    <w:rsid w:val="00C12A83"/>
    <w:rsid w:val="00C12D25"/>
    <w:rsid w:val="00C130FA"/>
    <w:rsid w:val="00C14EE1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100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0CFC"/>
    <w:rsid w:val="00C63525"/>
    <w:rsid w:val="00C635BA"/>
    <w:rsid w:val="00C66043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906"/>
    <w:rsid w:val="00C87BDF"/>
    <w:rsid w:val="00C91658"/>
    <w:rsid w:val="00C93255"/>
    <w:rsid w:val="00C9376B"/>
    <w:rsid w:val="00C9389C"/>
    <w:rsid w:val="00C947F7"/>
    <w:rsid w:val="00C96009"/>
    <w:rsid w:val="00C97834"/>
    <w:rsid w:val="00C97F8F"/>
    <w:rsid w:val="00CA08B3"/>
    <w:rsid w:val="00CA16F5"/>
    <w:rsid w:val="00CA4B6D"/>
    <w:rsid w:val="00CA64FD"/>
    <w:rsid w:val="00CA7FDC"/>
    <w:rsid w:val="00CB1043"/>
    <w:rsid w:val="00CB11CC"/>
    <w:rsid w:val="00CB212B"/>
    <w:rsid w:val="00CB35C6"/>
    <w:rsid w:val="00CB3E54"/>
    <w:rsid w:val="00CB4E85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A62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1A86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4830"/>
    <w:rsid w:val="00D45535"/>
    <w:rsid w:val="00D45CD2"/>
    <w:rsid w:val="00D46B75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3024"/>
    <w:rsid w:val="00D8441D"/>
    <w:rsid w:val="00D86ED7"/>
    <w:rsid w:val="00D87570"/>
    <w:rsid w:val="00D87959"/>
    <w:rsid w:val="00D90CBA"/>
    <w:rsid w:val="00D92EA9"/>
    <w:rsid w:val="00D93D29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A97"/>
    <w:rsid w:val="00DD15FB"/>
    <w:rsid w:val="00DD42F7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2124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2F22"/>
    <w:rsid w:val="00E2352C"/>
    <w:rsid w:val="00E2378D"/>
    <w:rsid w:val="00E265A4"/>
    <w:rsid w:val="00E267AA"/>
    <w:rsid w:val="00E3005E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915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344"/>
    <w:rsid w:val="00EA4FDB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64E"/>
    <w:rsid w:val="00EE0DE6"/>
    <w:rsid w:val="00EE15E2"/>
    <w:rsid w:val="00EE18C9"/>
    <w:rsid w:val="00EE2CFC"/>
    <w:rsid w:val="00EE63B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6A3C"/>
    <w:rsid w:val="00F06EDC"/>
    <w:rsid w:val="00F0791A"/>
    <w:rsid w:val="00F13B9A"/>
    <w:rsid w:val="00F13ECF"/>
    <w:rsid w:val="00F15A17"/>
    <w:rsid w:val="00F15E58"/>
    <w:rsid w:val="00F1680C"/>
    <w:rsid w:val="00F179C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1000"/>
    <w:rsid w:val="00F4250F"/>
    <w:rsid w:val="00F42694"/>
    <w:rsid w:val="00F42FA5"/>
    <w:rsid w:val="00F44065"/>
    <w:rsid w:val="00F4416F"/>
    <w:rsid w:val="00F4447A"/>
    <w:rsid w:val="00F45450"/>
    <w:rsid w:val="00F459C1"/>
    <w:rsid w:val="00F46102"/>
    <w:rsid w:val="00F47325"/>
    <w:rsid w:val="00F5181A"/>
    <w:rsid w:val="00F51FDF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2F68"/>
    <w:rsid w:val="00F95D96"/>
    <w:rsid w:val="00F965BC"/>
    <w:rsid w:val="00F96C0B"/>
    <w:rsid w:val="00F97E24"/>
    <w:rsid w:val="00FA08B0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C53"/>
    <w:rsid w:val="00FF4E3A"/>
    <w:rsid w:val="00FF5068"/>
    <w:rsid w:val="00FF698E"/>
    <w:rsid w:val="00FF7530"/>
    <w:rsid w:val="00FF798D"/>
    <w:rsid w:val="00FF7F12"/>
    <w:rsid w:val="0235FCC3"/>
    <w:rsid w:val="04C573AB"/>
    <w:rsid w:val="05F047A3"/>
    <w:rsid w:val="07871244"/>
    <w:rsid w:val="07A85432"/>
    <w:rsid w:val="0983AE7A"/>
    <w:rsid w:val="0BD9AA5C"/>
    <w:rsid w:val="0F2E61A0"/>
    <w:rsid w:val="12FDE85D"/>
    <w:rsid w:val="134CEDD1"/>
    <w:rsid w:val="14677EEB"/>
    <w:rsid w:val="17641762"/>
    <w:rsid w:val="1A28EA26"/>
    <w:rsid w:val="1B561F97"/>
    <w:rsid w:val="1B5622A6"/>
    <w:rsid w:val="1CF91E94"/>
    <w:rsid w:val="1DAE3107"/>
    <w:rsid w:val="1E10490F"/>
    <w:rsid w:val="1F655E61"/>
    <w:rsid w:val="1F7FAF7D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BE2CBD7"/>
    <w:rsid w:val="2EC03D72"/>
    <w:rsid w:val="2F836FB1"/>
    <w:rsid w:val="345C2767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898950E"/>
    <w:rsid w:val="49C52F14"/>
    <w:rsid w:val="4BB6E0B8"/>
    <w:rsid w:val="4C58F708"/>
    <w:rsid w:val="4D23DC9A"/>
    <w:rsid w:val="54052E31"/>
    <w:rsid w:val="557BBACA"/>
    <w:rsid w:val="576CAD22"/>
    <w:rsid w:val="57BCB06C"/>
    <w:rsid w:val="5947D6C0"/>
    <w:rsid w:val="5F25CD9A"/>
    <w:rsid w:val="5F763CC2"/>
    <w:rsid w:val="5F9B5DEC"/>
    <w:rsid w:val="6119C7D8"/>
    <w:rsid w:val="6316E09C"/>
    <w:rsid w:val="6451D013"/>
    <w:rsid w:val="64B49E00"/>
    <w:rsid w:val="659E903B"/>
    <w:rsid w:val="65F152BC"/>
    <w:rsid w:val="66C4FBED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700BE52"/>
    <w:rsid w:val="7A724BAB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0824C0D5-C317-4354-BD22-83FB1989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8609EA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purl.org/dc/terms/"/>
    <ds:schemaRef ds:uri="1ffbd5dc-7a64-4097-8396-87f6c90b212f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984</TotalTime>
  <Pages>5</Pages>
  <Words>728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320</cp:revision>
  <cp:lastPrinted>2023-11-15T11:43:00Z</cp:lastPrinted>
  <dcterms:created xsi:type="dcterms:W3CDTF">2023-05-03T00:06:00Z</dcterms:created>
  <dcterms:modified xsi:type="dcterms:W3CDTF">2023-11-16T08:20:00Z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