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765FB9" w:rsidRPr="00F539F5" w14:paraId="2A800602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878181" w14:textId="63336B42" w:rsidR="00765FB9" w:rsidRPr="00F539F5" w:rsidRDefault="00AB495A" w:rsidP="00783CED">
            <w:pPr>
              <w:pStyle w:val="IndentOne"/>
              <w:spacing w:before="60" w:after="60" w:line="240" w:lineRule="atLeast"/>
              <w:ind w:left="0"/>
            </w:pPr>
            <w:r>
              <w:t>Rent Smart Wales</w:t>
            </w:r>
            <w:r w:rsidR="0062489D">
              <w:t xml:space="preserve"> </w:t>
            </w:r>
          </w:p>
        </w:tc>
      </w:tr>
      <w:tr w:rsidR="00765FB9" w14:paraId="4E8646B4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3F663183" w14:textId="63758F81" w:rsidR="00765FB9" w:rsidRDefault="00D60547" w:rsidP="7CDBD432">
            <w:pPr>
              <w:pStyle w:val="IndentOne"/>
              <w:spacing w:before="60" w:after="60"/>
              <w:ind w:left="0"/>
            </w:pPr>
            <w:r>
              <w:t>2</w:t>
            </w:r>
            <w:r w:rsidRPr="00D60547">
              <w:rPr>
                <w:vertAlign w:val="superscript"/>
              </w:rPr>
              <w:t>nd</w:t>
            </w:r>
            <w:r>
              <w:t xml:space="preserve"> </w:t>
            </w:r>
            <w:r w:rsidR="002D0F3B">
              <w:t>– 8</w:t>
            </w:r>
            <w:r w:rsidR="002D0F3B" w:rsidRPr="002D0F3B">
              <w:rPr>
                <w:vertAlign w:val="superscript"/>
              </w:rPr>
              <w:t>th</w:t>
            </w:r>
            <w:r w:rsidR="002D0F3B">
              <w:t xml:space="preserve"> </w:t>
            </w:r>
            <w:r>
              <w:t>Nov 2023</w:t>
            </w:r>
          </w:p>
        </w:tc>
      </w:tr>
      <w:tr w:rsidR="00765FB9" w:rsidRPr="00F539F5" w14:paraId="56316115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687B1DC1" w14:textId="6F8A8B18" w:rsidR="001F1EEF" w:rsidRPr="006F1226" w:rsidRDefault="002D0F3B" w:rsidP="00783CED">
            <w:pPr>
              <w:pStyle w:val="IndentOne"/>
              <w:spacing w:before="60" w:after="60" w:line="240" w:lineRule="atLeast"/>
              <w:ind w:left="0"/>
            </w:pPr>
            <w:r>
              <w:t>Build Started</w:t>
            </w:r>
          </w:p>
        </w:tc>
      </w:tr>
      <w:tr w:rsidR="00677062" w:rsidRPr="008E0703" w14:paraId="6D807C40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AE6762" w:rsidRPr="00F539F5" w:rsidRDefault="00AE6762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AE6762" w:rsidRPr="0019198E" w:rsidRDefault="00AE6762" w:rsidP="002C0683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AE6762" w:rsidRPr="0019198E" w:rsidRDefault="00AE6762" w:rsidP="002C0683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AE6762" w:rsidRPr="0019198E" w:rsidRDefault="00AE6762" w:rsidP="002C0683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Responsible</w:t>
            </w:r>
          </w:p>
        </w:tc>
      </w:tr>
      <w:tr w:rsidR="00190C0E" w14:paraId="51168042" w14:textId="77777777" w:rsidTr="7700BE52">
        <w:trPr>
          <w:trHeight w:val="178"/>
        </w:trPr>
        <w:tc>
          <w:tcPr>
            <w:tcW w:w="2326" w:type="dxa"/>
            <w:vMerge/>
            <w:vAlign w:val="center"/>
            <w:hideMark/>
          </w:tcPr>
          <w:p w14:paraId="30033811" w14:textId="77777777" w:rsidR="00190C0E" w:rsidRDefault="00190C0E" w:rsidP="00190C0E"/>
        </w:tc>
        <w:tc>
          <w:tcPr>
            <w:tcW w:w="4470" w:type="dxa"/>
            <w:gridSpan w:val="2"/>
            <w:vAlign w:val="center"/>
          </w:tcPr>
          <w:p w14:paraId="3A61ABD5" w14:textId="152F09B3" w:rsidR="00190C0E" w:rsidRDefault="00190C0E" w:rsidP="00190C0E">
            <w:pPr>
              <w:pStyle w:val="ListBullet"/>
              <w:rPr>
                <w:b/>
                <w:bCs/>
              </w:rPr>
            </w:pPr>
            <w:r>
              <w:t>Confirmation of building availability – coming online in Jan 2024</w:t>
            </w:r>
          </w:p>
        </w:tc>
        <w:tc>
          <w:tcPr>
            <w:tcW w:w="2477" w:type="dxa"/>
            <w:vAlign w:val="center"/>
          </w:tcPr>
          <w:p w14:paraId="176B159E" w14:textId="46F49138" w:rsidR="00190C0E" w:rsidRDefault="00190C0E" w:rsidP="00190C0E">
            <w:pPr>
              <w:pStyle w:val="ListBullet"/>
            </w:pPr>
            <w:r>
              <w:t>7</w:t>
            </w:r>
            <w:r w:rsidRPr="00190C0E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66677ECA" w14:textId="430A4D42" w:rsidR="00190C0E" w:rsidRDefault="00190C0E" w:rsidP="00190C0E">
            <w:pPr>
              <w:pStyle w:val="ListBullet"/>
            </w:pPr>
            <w:r>
              <w:t>Grainger</w:t>
            </w:r>
          </w:p>
        </w:tc>
      </w:tr>
      <w:tr w:rsidR="00752E8D" w14:paraId="24EC0584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5CC9553C" w14:textId="77777777" w:rsidR="00752E8D" w:rsidRDefault="00752E8D" w:rsidP="00752E8D"/>
        </w:tc>
        <w:tc>
          <w:tcPr>
            <w:tcW w:w="4470" w:type="dxa"/>
            <w:gridSpan w:val="2"/>
            <w:vAlign w:val="center"/>
          </w:tcPr>
          <w:p w14:paraId="32D7C6F3" w14:textId="45807A25" w:rsidR="00752E8D" w:rsidRDefault="004E1822" w:rsidP="00752E8D">
            <w:pPr>
              <w:pStyle w:val="ListBullet"/>
            </w:pPr>
            <w:r>
              <w:t>Salesforce b</w:t>
            </w:r>
            <w:r w:rsidR="00752E8D">
              <w:t xml:space="preserve">uild </w:t>
            </w:r>
            <w:r>
              <w:t>s</w:t>
            </w:r>
            <w:r w:rsidR="00752E8D">
              <w:t>tarted</w:t>
            </w:r>
          </w:p>
        </w:tc>
        <w:tc>
          <w:tcPr>
            <w:tcW w:w="2477" w:type="dxa"/>
            <w:vAlign w:val="center"/>
          </w:tcPr>
          <w:p w14:paraId="1AF81E30" w14:textId="57019C3A" w:rsidR="00752E8D" w:rsidRDefault="00752E8D" w:rsidP="00752E8D">
            <w:pPr>
              <w:pStyle w:val="ListBullet"/>
            </w:pPr>
            <w:r>
              <w:t>8</w:t>
            </w:r>
            <w:r w:rsidRPr="00E66915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3BAADCF9" w14:textId="6E43B0AA" w:rsidR="00752E8D" w:rsidRDefault="00752E8D" w:rsidP="00752E8D">
            <w:pPr>
              <w:pStyle w:val="ListBullet"/>
            </w:pPr>
            <w:r>
              <w:t>Open Box</w:t>
            </w:r>
          </w:p>
        </w:tc>
      </w:tr>
      <w:tr w:rsidR="00BB73D3" w:rsidRPr="008E0703" w14:paraId="0E744017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BB73D3" w:rsidRPr="00F539F5" w:rsidRDefault="00BB73D3" w:rsidP="00752E8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BB73D3" w:rsidRPr="0019198E" w:rsidRDefault="00BB73D3" w:rsidP="00752E8D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BB73D3" w:rsidRPr="0019198E" w:rsidRDefault="00BB73D3" w:rsidP="00752E8D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BB73D3" w:rsidRPr="0019198E" w:rsidRDefault="00BB73D3" w:rsidP="00752E8D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7749491" w14:textId="77777777" w:rsidR="00BB73D3" w:rsidRPr="0019198E" w:rsidRDefault="00BB73D3" w:rsidP="00752E8D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Status</w:t>
            </w:r>
          </w:p>
        </w:tc>
      </w:tr>
      <w:tr w:rsidR="00BB73D3" w:rsidRPr="006218D6" w14:paraId="3B6651A1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7302894F" w14:textId="77777777" w:rsidR="00BB73D3" w:rsidRPr="00F539F5" w:rsidRDefault="00BB73D3" w:rsidP="00752E8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35AA066" w14:textId="6D992C04" w:rsidR="00BB73D3" w:rsidRDefault="00BB73D3" w:rsidP="00752E8D">
            <w:pPr>
              <w:pStyle w:val="ListBullet"/>
            </w:pPr>
            <w:r>
              <w:t>Confirmation of emails (&amp; any other documents) that need to be updated for Opportunities</w:t>
            </w:r>
          </w:p>
        </w:tc>
        <w:tc>
          <w:tcPr>
            <w:tcW w:w="1424" w:type="dxa"/>
            <w:vAlign w:val="center"/>
          </w:tcPr>
          <w:p w14:paraId="06C836E9" w14:textId="5A00C5C7" w:rsidR="00BB73D3" w:rsidRDefault="00BB73D3" w:rsidP="00752E8D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9EF318E" w14:textId="4E0A5031" w:rsidR="00BB73D3" w:rsidRDefault="00BB73D3" w:rsidP="00752E8D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784CF52A" w14:textId="19A27860" w:rsidR="00BB73D3" w:rsidRDefault="00BB73D3" w:rsidP="00752E8D">
            <w:pPr>
              <w:pStyle w:val="ListBullet"/>
            </w:pPr>
            <w:r>
              <w:t>Delayed</w:t>
            </w:r>
          </w:p>
        </w:tc>
      </w:tr>
      <w:tr w:rsidR="00BB73D3" w:rsidRPr="006218D6" w14:paraId="7E0A2BA0" w14:textId="77777777" w:rsidTr="7700BE52">
        <w:trPr>
          <w:trHeight w:val="178"/>
        </w:trPr>
        <w:tc>
          <w:tcPr>
            <w:tcW w:w="2326" w:type="dxa"/>
            <w:vMerge/>
            <w:vAlign w:val="center"/>
          </w:tcPr>
          <w:p w14:paraId="09FA1A6E" w14:textId="77777777" w:rsidR="00BB73D3" w:rsidRPr="00F539F5" w:rsidRDefault="00BB73D3" w:rsidP="003E22D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D4AAE0" w14:textId="1EE378A2" w:rsidR="00BB73D3" w:rsidRDefault="00BB73D3" w:rsidP="003E22DE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2BAC4711" w14:textId="1797A42A" w:rsidR="00BB73D3" w:rsidRDefault="00BB73D3" w:rsidP="003E22DE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B2F1C0A" w14:textId="2A369B28" w:rsidR="00BB73D3" w:rsidRDefault="00BB73D3" w:rsidP="003E22D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 w:themeFill="accent4"/>
            <w:vAlign w:val="center"/>
          </w:tcPr>
          <w:p w14:paraId="29535C57" w14:textId="387C12B2" w:rsidR="00BB73D3" w:rsidRDefault="00BB73D3" w:rsidP="003E22DE">
            <w:pPr>
              <w:pStyle w:val="ListBullet"/>
            </w:pPr>
            <w:r>
              <w:t>Delayed</w:t>
            </w:r>
          </w:p>
        </w:tc>
      </w:tr>
      <w:tr w:rsidR="00BB73D3" w:rsidRPr="006218D6" w14:paraId="6F476147" w14:textId="77777777" w:rsidTr="0098698E">
        <w:trPr>
          <w:trHeight w:val="178"/>
        </w:trPr>
        <w:tc>
          <w:tcPr>
            <w:tcW w:w="2326" w:type="dxa"/>
            <w:vMerge/>
            <w:vAlign w:val="center"/>
          </w:tcPr>
          <w:p w14:paraId="7E58B931" w14:textId="77777777" w:rsidR="00BB73D3" w:rsidRPr="00F539F5" w:rsidRDefault="00BB73D3" w:rsidP="003E22D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2CC598B2" w14:textId="5ECD0D84" w:rsidR="00BB73D3" w:rsidRDefault="00BB73D3" w:rsidP="003E22DE">
            <w:pPr>
              <w:pStyle w:val="ListBullet"/>
            </w:pPr>
            <w:r>
              <w:t>UAT</w:t>
            </w:r>
          </w:p>
        </w:tc>
        <w:tc>
          <w:tcPr>
            <w:tcW w:w="1424" w:type="dxa"/>
            <w:vAlign w:val="center"/>
          </w:tcPr>
          <w:p w14:paraId="337F9CF0" w14:textId="12A5A978" w:rsidR="00BB73D3" w:rsidRDefault="00BB73D3" w:rsidP="003E22DE">
            <w:pPr>
              <w:pStyle w:val="ListBullet"/>
            </w:pPr>
            <w:r>
              <w:t>29</w:t>
            </w:r>
            <w:r w:rsidRPr="00E22F2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41B46679" w14:textId="5D6C90CD" w:rsidR="00BB73D3" w:rsidRDefault="00BB73D3" w:rsidP="003E22DE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40CC0E24" w14:textId="7B597EE5" w:rsidR="00BB73D3" w:rsidRDefault="00BB73D3" w:rsidP="003E22DE">
            <w:pPr>
              <w:pStyle w:val="ListBullet"/>
            </w:pPr>
            <w:r>
              <w:t>On Track</w:t>
            </w:r>
          </w:p>
        </w:tc>
      </w:tr>
      <w:tr w:rsidR="00BB73D3" w:rsidRPr="006218D6" w14:paraId="47AE7B55" w14:textId="77777777" w:rsidTr="0098698E">
        <w:trPr>
          <w:trHeight w:val="178"/>
        </w:trPr>
        <w:tc>
          <w:tcPr>
            <w:tcW w:w="2326" w:type="dxa"/>
            <w:vMerge/>
            <w:vAlign w:val="center"/>
          </w:tcPr>
          <w:p w14:paraId="613E6E23" w14:textId="77777777" w:rsidR="00BB73D3" w:rsidRPr="00F539F5" w:rsidRDefault="00BB73D3" w:rsidP="003E22DE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33140E7B" w14:textId="2E2D1574" w:rsidR="00BB73D3" w:rsidRDefault="00BB73D3" w:rsidP="003E22DE">
            <w:pPr>
              <w:pStyle w:val="ListBullet"/>
            </w:pPr>
            <w:r>
              <w:t>Prod Deployment</w:t>
            </w:r>
          </w:p>
        </w:tc>
        <w:tc>
          <w:tcPr>
            <w:tcW w:w="1424" w:type="dxa"/>
            <w:vAlign w:val="center"/>
          </w:tcPr>
          <w:p w14:paraId="237C4F64" w14:textId="424FB6F7" w:rsidR="00BB73D3" w:rsidRDefault="00BB73D3" w:rsidP="003E22DE">
            <w:pPr>
              <w:pStyle w:val="ListBullet"/>
            </w:pPr>
            <w:r>
              <w:t>6</w:t>
            </w:r>
            <w:r w:rsidRPr="00BB73D3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72FE6679" w14:textId="17EFE30E" w:rsidR="00BB73D3" w:rsidRDefault="00BB73D3" w:rsidP="003E22DE">
            <w:pPr>
              <w:pStyle w:val="ListBullet"/>
            </w:pPr>
            <w:r>
              <w:t>Open Box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4AE242C" w14:textId="6C4E2DC0" w:rsidR="00BB73D3" w:rsidRDefault="002D1C1F" w:rsidP="003E22DE">
            <w:pPr>
              <w:pStyle w:val="ListBullet"/>
            </w:pPr>
            <w:r>
              <w:t xml:space="preserve">Go Live support </w:t>
            </w:r>
            <w:r w:rsidR="001B4C8E">
              <w:t xml:space="preserve">will be initiated </w:t>
            </w:r>
            <w:r>
              <w:t xml:space="preserve">from </w:t>
            </w:r>
            <w:r w:rsidR="00B53F39">
              <w:t>this date</w:t>
            </w:r>
          </w:p>
        </w:tc>
      </w:tr>
      <w:tr w:rsidR="003E22DE" w:rsidRPr="00241839" w14:paraId="2CA61509" w14:textId="77777777" w:rsidTr="00876C03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451D8223" w14:textId="77777777" w:rsidR="003E22DE" w:rsidRPr="00F539F5" w:rsidRDefault="003E22DE" w:rsidP="003E22D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18165ACC" w14:textId="40DDCC9A" w:rsidR="003E22DE" w:rsidRPr="00241839" w:rsidRDefault="4898950E" w:rsidP="003E22DE">
            <w:pPr>
              <w:pStyle w:val="ListBullet"/>
              <w:numPr>
                <w:ilvl w:val="0"/>
                <w:numId w:val="12"/>
              </w:numPr>
            </w:pPr>
            <w:r>
              <w:t xml:space="preserve">PC for building has been delayed, but project timeline remains unchanged with PROD deployment </w:t>
            </w:r>
            <w:r w:rsidR="1B5622A6">
              <w:t>planned for early December before Jacob goes on leave</w:t>
            </w:r>
            <w:r w:rsidR="009F4806">
              <w:t>.</w:t>
            </w:r>
            <w:r>
              <w:t xml:space="preserve"> </w:t>
            </w:r>
          </w:p>
        </w:tc>
      </w:tr>
      <w:tr w:rsidR="003E22DE" w:rsidRPr="004C7753" w14:paraId="5446EC3A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3E22DE" w:rsidRPr="00F539F5" w:rsidRDefault="003E22DE" w:rsidP="003E22DE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0393B301" w14:textId="76C013E3" w:rsidR="003E22DE" w:rsidRPr="004C7753" w:rsidRDefault="003E22DE" w:rsidP="003E22DE">
            <w:pPr>
              <w:pStyle w:val="ListBullet"/>
              <w:numPr>
                <w:ilvl w:val="0"/>
                <w:numId w:val="12"/>
              </w:numPr>
            </w:pPr>
            <w:r>
              <w:t>Open Box will be taking extended leave over December.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3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11482"/>
      </w:tblGrid>
      <w:tr w:rsidR="00E12911" w14:paraId="003B08A8" w14:textId="77777777" w:rsidTr="000E2F28">
        <w:trPr>
          <w:trHeight w:val="28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6352A" w14:textId="4335DA06" w:rsidR="00E12911" w:rsidRPr="000E2F28" w:rsidRDefault="00D83024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lang w:val="en-ZA" w:eastAsia="en-ZA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54DD" w14:textId="0F1AE996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E7C80" w14:textId="77777777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User Story</w:t>
            </w:r>
          </w:p>
        </w:tc>
      </w:tr>
      <w:tr w:rsidR="00E12911" w14:paraId="6C467433" w14:textId="77777777" w:rsidTr="000E2F28">
        <w:trPr>
          <w:trHeight w:val="66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7B37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C393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CC82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generate an Occupation Contract from an Opportunity for a Welsh property,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document can be sent out to be signed</w:t>
            </w:r>
          </w:p>
        </w:tc>
      </w:tr>
      <w:tr w:rsidR="00E12911" w14:paraId="325DC983" w14:textId="77777777" w:rsidTr="000E2F28">
        <w:trPr>
          <w:trHeight w:val="26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4BD0A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513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78F9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send an occupation Contract to all Contract Holders,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they can sign the document online. </w:t>
            </w:r>
          </w:p>
        </w:tc>
      </w:tr>
      <w:tr w:rsidR="00E12911" w14:paraId="60FA0A19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87F1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00FF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273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Agreement Type to be occupation Contract for all opportunities in Wales,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an incorrect document cannot be sent</w:t>
            </w:r>
          </w:p>
        </w:tc>
      </w:tr>
      <w:tr w:rsidR="00E12911" w14:paraId="572A7FD0" w14:textId="77777777" w:rsidTr="000E2F28">
        <w:trPr>
          <w:trHeight w:val="28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245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EEE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7035" w14:textId="5F838FF9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opportunity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321E758A" w14:textId="77777777" w:rsidTr="000E2F28">
        <w:trPr>
          <w:trHeight w:val="24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6313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BF9D5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C1FD8" w14:textId="68D354D6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account that is currently living in a Welsh property to have the correct Welsh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526787B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7DD4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177B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74EE" w14:textId="6658DB50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communications</w:t>
            </w:r>
            <w:r w:rsidRPr="000E2F28">
              <w:rPr>
                <w:rFonts w:ascii="Arial" w:hAnsi="Arial" w:cs="Arial"/>
                <w:color w:val="000000"/>
              </w:rPr>
              <w:t xml:space="preserve"> sent to a lead that is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</w:tbl>
    <w:p w14:paraId="30761C18" w14:textId="64E4E462" w:rsidR="0071624E" w:rsidRDefault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 </w:t>
      </w:r>
      <w:r w:rsidR="0071624E">
        <w:rPr>
          <w:color w:val="595959" w:themeColor="text1" w:themeTint="A6"/>
          <w:sz w:val="28"/>
        </w:rPr>
        <w:br w:type="page"/>
      </w:r>
    </w:p>
    <w:p w14:paraId="4E306054" w14:textId="10809C2E" w:rsidR="00016044" w:rsidRDefault="00765FB9" w:rsidP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52B9B88C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AD6424" w:rsidRPr="00F539F5" w14:paraId="0251735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961F0C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1D5FE142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AD6424" w14:paraId="462BAC66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9C20289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72E7EAE8" w14:textId="77777777" w:rsidR="00AD6424" w:rsidRDefault="00AD6424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 – 2</w:t>
            </w:r>
            <w:r w:rsidRPr="00D60547">
              <w:rPr>
                <w:vertAlign w:val="superscript"/>
              </w:rPr>
              <w:t>nd</w:t>
            </w:r>
            <w:r>
              <w:t xml:space="preserve"> Nov 2023</w:t>
            </w:r>
          </w:p>
        </w:tc>
      </w:tr>
      <w:tr w:rsidR="009F4806" w:rsidRPr="00F539F5" w14:paraId="49126D9E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481A5C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4CC1FCF7" w14:textId="77777777" w:rsidR="00AD6424" w:rsidRPr="006F1226" w:rsidRDefault="00AD6424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21BD061E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30410BA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02909B" w14:textId="77777777" w:rsidR="00AD6424" w:rsidRPr="0019198E" w:rsidRDefault="00AD6424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3724667" w14:textId="77777777" w:rsidR="00AD6424" w:rsidRPr="0019198E" w:rsidRDefault="00AD6424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4203AAD2" w14:textId="77777777" w:rsidR="00AD6424" w:rsidRPr="0019198E" w:rsidRDefault="00AD6424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Responsible</w:t>
            </w:r>
          </w:p>
        </w:tc>
      </w:tr>
      <w:tr w:rsidR="00AD6424" w14:paraId="7D77C7FB" w14:textId="77777777" w:rsidTr="0063780F">
        <w:trPr>
          <w:trHeight w:val="178"/>
        </w:trPr>
        <w:tc>
          <w:tcPr>
            <w:tcW w:w="2326" w:type="dxa"/>
            <w:vMerge/>
            <w:shd w:val="clear" w:color="auto" w:fill="F2F2F2" w:themeFill="background1" w:themeFillShade="F2"/>
            <w:vAlign w:val="center"/>
            <w:hideMark/>
          </w:tcPr>
          <w:p w14:paraId="6BA07FD7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07555E3C" w14:textId="77777777" w:rsidR="00AD6424" w:rsidRDefault="00AD6424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2477" w:type="dxa"/>
            <w:vAlign w:val="center"/>
          </w:tcPr>
          <w:p w14:paraId="710CD279" w14:textId="77777777" w:rsidR="00AD6424" w:rsidRDefault="00AD6424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13F37262" w14:textId="77777777" w:rsidR="00AD6424" w:rsidRDefault="00AD6424">
            <w:pPr>
              <w:pStyle w:val="ListBullet"/>
            </w:pPr>
            <w:r>
              <w:t>Grainger / Open Box</w:t>
            </w:r>
          </w:p>
        </w:tc>
      </w:tr>
      <w:tr w:rsidR="00AD6424" w14:paraId="312CC554" w14:textId="77777777" w:rsidTr="0063780F">
        <w:trPr>
          <w:trHeight w:val="178"/>
        </w:trPr>
        <w:tc>
          <w:tcPr>
            <w:tcW w:w="2326" w:type="dxa"/>
            <w:vMerge/>
            <w:shd w:val="clear" w:color="auto" w:fill="F2F2F2" w:themeFill="background1" w:themeFillShade="F2"/>
            <w:vAlign w:val="center"/>
          </w:tcPr>
          <w:p w14:paraId="773FD2BB" w14:textId="77777777" w:rsidR="00AD6424" w:rsidRDefault="00AD6424"/>
        </w:tc>
        <w:tc>
          <w:tcPr>
            <w:tcW w:w="4470" w:type="dxa"/>
            <w:gridSpan w:val="2"/>
            <w:vAlign w:val="center"/>
          </w:tcPr>
          <w:p w14:paraId="66843529" w14:textId="77777777" w:rsidR="00AD6424" w:rsidRDefault="00AD6424">
            <w:pPr>
              <w:pStyle w:val="ListBullet"/>
            </w:pPr>
            <w:r w:rsidRPr="00091532">
              <w:t xml:space="preserve">Sprint </w:t>
            </w:r>
            <w:r>
              <w:t>ceremonies to be scheduled</w:t>
            </w:r>
          </w:p>
        </w:tc>
        <w:tc>
          <w:tcPr>
            <w:tcW w:w="2477" w:type="dxa"/>
            <w:vAlign w:val="center"/>
          </w:tcPr>
          <w:p w14:paraId="78F84F04" w14:textId="77777777" w:rsidR="00AD6424" w:rsidRDefault="00AD6424">
            <w:pPr>
              <w:pStyle w:val="ListBullet"/>
            </w:pPr>
            <w:r>
              <w:t>2</w:t>
            </w:r>
            <w:r w:rsidRPr="00C470BA">
              <w:rPr>
                <w:vertAlign w:val="superscript"/>
              </w:rPr>
              <w:t>nd</w:t>
            </w:r>
            <w:r>
              <w:t xml:space="preserve"> Nov </w:t>
            </w:r>
          </w:p>
        </w:tc>
        <w:tc>
          <w:tcPr>
            <w:tcW w:w="4903" w:type="dxa"/>
            <w:vAlign w:val="center"/>
          </w:tcPr>
          <w:p w14:paraId="68FC4696" w14:textId="77777777" w:rsidR="00AD6424" w:rsidRDefault="00AD6424">
            <w:pPr>
              <w:pStyle w:val="ListBullet"/>
            </w:pPr>
            <w:r>
              <w:t>Open Box</w:t>
            </w:r>
          </w:p>
        </w:tc>
      </w:tr>
      <w:tr w:rsidR="00D01A86" w:rsidRPr="008E0703" w14:paraId="4480F898" w14:textId="77777777" w:rsidTr="0063780F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D9B0361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5EDD6E3D" w14:textId="77777777" w:rsidR="00AD6424" w:rsidRPr="0019198E" w:rsidRDefault="00AD6424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FDAF75E" w14:textId="77777777" w:rsidR="00AD6424" w:rsidRPr="0019198E" w:rsidRDefault="00AD6424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3E50CFDA" w14:textId="77777777" w:rsidR="00AD6424" w:rsidRPr="0019198E" w:rsidRDefault="00AD6424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D42BE07" w14:textId="77777777" w:rsidR="00AD6424" w:rsidRPr="0019198E" w:rsidRDefault="00AD6424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Status</w:t>
            </w:r>
          </w:p>
        </w:tc>
      </w:tr>
      <w:tr w:rsidR="00677062" w:rsidRPr="006218D6" w14:paraId="619FD6BB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22CDC83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B85EBFF" w14:textId="77777777" w:rsidR="00AD6424" w:rsidRPr="00091532" w:rsidRDefault="00AD6424">
            <w:pPr>
              <w:pStyle w:val="ListBullet"/>
            </w:pPr>
            <w:r>
              <w:t>Confirmation of building availability</w:t>
            </w:r>
          </w:p>
        </w:tc>
        <w:tc>
          <w:tcPr>
            <w:tcW w:w="1424" w:type="dxa"/>
            <w:vAlign w:val="center"/>
          </w:tcPr>
          <w:p w14:paraId="6BBB7A90" w14:textId="77777777" w:rsidR="00AD6424" w:rsidRDefault="00AD6424">
            <w:pPr>
              <w:pStyle w:val="ListBullet"/>
            </w:pPr>
            <w:r>
              <w:t>ASAP</w:t>
            </w:r>
          </w:p>
        </w:tc>
        <w:tc>
          <w:tcPr>
            <w:tcW w:w="2477" w:type="dxa"/>
            <w:vAlign w:val="center"/>
          </w:tcPr>
          <w:p w14:paraId="1259D9DB" w14:textId="77777777" w:rsidR="00AD6424" w:rsidRDefault="00AD6424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1C075DA2" w14:textId="77777777" w:rsidR="00AD6424" w:rsidRDefault="00AD6424">
            <w:pPr>
              <w:pStyle w:val="ListBullet"/>
            </w:pPr>
            <w:r>
              <w:t>The 5-week project duration needs to be considered when planning for the lease commercials</w:t>
            </w:r>
          </w:p>
        </w:tc>
      </w:tr>
      <w:tr w:rsidR="00677062" w:rsidRPr="006218D6" w14:paraId="73C3C373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4BFDBDB1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60630F82" w14:textId="77777777" w:rsidR="00AD6424" w:rsidRDefault="00AD6424">
            <w:pPr>
              <w:pStyle w:val="ListBullet"/>
            </w:pPr>
            <w:r>
              <w:t>Confirmation of emails (&amp; any other documents) that need to be updated</w:t>
            </w:r>
          </w:p>
        </w:tc>
        <w:tc>
          <w:tcPr>
            <w:tcW w:w="1424" w:type="dxa"/>
            <w:vAlign w:val="center"/>
          </w:tcPr>
          <w:p w14:paraId="5356D0C2" w14:textId="77777777" w:rsidR="00AD6424" w:rsidRDefault="00AD6424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49376D9" w14:textId="77777777" w:rsidR="00AD6424" w:rsidRDefault="00AD6424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68432A89" w14:textId="77777777" w:rsidR="00AD6424" w:rsidRDefault="00AD6424">
            <w:pPr>
              <w:pStyle w:val="ListBullet"/>
            </w:pPr>
            <w:r>
              <w:t>On Track</w:t>
            </w:r>
          </w:p>
        </w:tc>
      </w:tr>
      <w:tr w:rsidR="00677062" w:rsidRPr="006218D6" w14:paraId="1AFC9B7F" w14:textId="77777777" w:rsidTr="0063780F">
        <w:trPr>
          <w:trHeight w:val="178"/>
        </w:trPr>
        <w:tc>
          <w:tcPr>
            <w:tcW w:w="2326" w:type="dxa"/>
            <w:vMerge/>
            <w:vAlign w:val="center"/>
          </w:tcPr>
          <w:p w14:paraId="382E1262" w14:textId="77777777" w:rsidR="00AD6424" w:rsidRPr="00F539F5" w:rsidRDefault="00AD642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83F9F7" w14:textId="77777777" w:rsidR="00AD6424" w:rsidRDefault="00AD6424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141953B2" w14:textId="77777777" w:rsidR="00AD6424" w:rsidRDefault="00AD6424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2AAC9AC6" w14:textId="77777777" w:rsidR="00AD6424" w:rsidRDefault="00AD6424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3ABA5FDE" w14:textId="77777777" w:rsidR="00AD6424" w:rsidRDefault="00AD6424">
            <w:pPr>
              <w:pStyle w:val="ListBullet"/>
            </w:pPr>
            <w:r>
              <w:t>On Track</w:t>
            </w:r>
          </w:p>
        </w:tc>
      </w:tr>
      <w:tr w:rsidR="00AD6424" w:rsidRPr="00241839" w14:paraId="3FD664B7" w14:textId="77777777" w:rsidTr="0063780F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67E6146D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00AA89C5" w14:textId="77777777" w:rsidR="00AD6424" w:rsidRDefault="00AD6424">
            <w:pPr>
              <w:pStyle w:val="ListBullet"/>
              <w:numPr>
                <w:ilvl w:val="0"/>
                <w:numId w:val="12"/>
              </w:numPr>
            </w:pPr>
            <w:r>
              <w:t>Risk:</w:t>
            </w:r>
          </w:p>
          <w:p w14:paraId="2973FAD2" w14:textId="77777777" w:rsidR="00AD6424" w:rsidRDefault="00AD6424">
            <w:pPr>
              <w:pStyle w:val="ListBullet"/>
              <w:numPr>
                <w:ilvl w:val="1"/>
                <w:numId w:val="12"/>
              </w:numPr>
            </w:pPr>
            <w:r>
              <w:t>Timing of when the building will become available. If it is available at the earliest communicated date, then there is a risk this project will not be completed in time.</w:t>
            </w:r>
          </w:p>
          <w:p w14:paraId="616A233A" w14:textId="77777777" w:rsidR="00AD6424" w:rsidRPr="00241839" w:rsidRDefault="00AD6424">
            <w:pPr>
              <w:pStyle w:val="ListBullet"/>
              <w:ind w:left="1440"/>
            </w:pPr>
            <w:r>
              <w:t xml:space="preserve">Open Box is assessing options to close out this project in the shortest timeframe possible.  </w:t>
            </w:r>
          </w:p>
        </w:tc>
      </w:tr>
      <w:tr w:rsidR="00AD6424" w:rsidRPr="004C7753" w14:paraId="3CB9DE64" w14:textId="77777777" w:rsidTr="0063780F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EE28D36" w14:textId="77777777" w:rsidR="00AD6424" w:rsidRPr="00F539F5" w:rsidRDefault="00AD642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74500417" w14:textId="77777777" w:rsidR="00AD6424" w:rsidRPr="004C7753" w:rsidRDefault="00AD6424">
            <w:pPr>
              <w:pStyle w:val="ListBullet"/>
              <w:numPr>
                <w:ilvl w:val="0"/>
                <w:numId w:val="12"/>
              </w:numPr>
            </w:pPr>
            <w:r>
              <w:t>None</w:t>
            </w:r>
          </w:p>
        </w:tc>
      </w:tr>
    </w:tbl>
    <w:p w14:paraId="3931189B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p w14:paraId="611617B7" w14:textId="77777777" w:rsidR="00AD6424" w:rsidRDefault="00AD6424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03EEF" w:rsidRPr="00F539F5" w14:paraId="7AA383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23AFE0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0D1F08DB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3EEF" w14:paraId="09CDC147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DF35D66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2C53115C" w14:textId="77777777" w:rsidR="00F03EEF" w:rsidRDefault="00F03EEF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9F4806" w:rsidRPr="00F539F5" w14:paraId="0980FC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57C85E1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528CE5A" w14:textId="77777777" w:rsidR="00F03EEF" w:rsidRPr="006F1226" w:rsidRDefault="00F03EEF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D01A86" w:rsidRPr="008E0703" w14:paraId="3BEABEF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45E0899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67CB1BF" w14:textId="77777777" w:rsidR="00F03EEF" w:rsidRPr="003E1D81" w:rsidRDefault="00F03EEF" w:rsidP="002C0683">
            <w:pPr>
              <w:pStyle w:val="ListBullet"/>
            </w:pPr>
            <w:r w:rsidRPr="003E1D81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BBAFE6" w14:textId="77777777" w:rsidR="00F03EEF" w:rsidRPr="003E1D81" w:rsidRDefault="00F03EEF" w:rsidP="002C0683">
            <w:pPr>
              <w:pStyle w:val="ListBullet"/>
            </w:pPr>
            <w:r w:rsidRPr="003E1D81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6357D748" w14:textId="77777777" w:rsidR="00F03EEF" w:rsidRPr="003E1D81" w:rsidRDefault="00F03EEF" w:rsidP="002C0683">
            <w:pPr>
              <w:pStyle w:val="ListBullet"/>
            </w:pPr>
            <w:r w:rsidRPr="003E1D81">
              <w:t>Responsible</w:t>
            </w:r>
          </w:p>
        </w:tc>
      </w:tr>
      <w:tr w:rsidR="00F03EEF" w14:paraId="4A440B14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  <w:hideMark/>
          </w:tcPr>
          <w:p w14:paraId="37AE0E4F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2B67C617" w14:textId="77777777" w:rsidR="00F03EEF" w:rsidRDefault="00F03EEF" w:rsidP="002C0683">
            <w:pPr>
              <w:pStyle w:val="ListBullet"/>
              <w:rPr>
                <w:b/>
                <w:bCs/>
              </w:rPr>
            </w:pPr>
            <w:r>
              <w:t>SOW Signed</w:t>
            </w:r>
          </w:p>
        </w:tc>
        <w:tc>
          <w:tcPr>
            <w:tcW w:w="2477" w:type="dxa"/>
            <w:vAlign w:val="center"/>
          </w:tcPr>
          <w:p w14:paraId="47272E95" w14:textId="77777777" w:rsidR="00F03EEF" w:rsidRDefault="00F03EEF" w:rsidP="002C0683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532D5E2" w14:textId="77777777" w:rsidR="00F03EEF" w:rsidRDefault="00F03EEF" w:rsidP="002C0683">
            <w:pPr>
              <w:pStyle w:val="ListBullet"/>
            </w:pPr>
            <w:r>
              <w:t>Grainger / Open Box</w:t>
            </w:r>
          </w:p>
        </w:tc>
      </w:tr>
      <w:tr w:rsidR="00F03EEF" w14:paraId="739FAE93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</w:tcPr>
          <w:p w14:paraId="2F69DF26" w14:textId="77777777" w:rsidR="00F03EEF" w:rsidRDefault="00F03EEF"/>
        </w:tc>
        <w:tc>
          <w:tcPr>
            <w:tcW w:w="4469" w:type="dxa"/>
            <w:gridSpan w:val="2"/>
            <w:vAlign w:val="center"/>
          </w:tcPr>
          <w:p w14:paraId="0BA28954" w14:textId="77777777" w:rsidR="00F03EEF" w:rsidRDefault="00F03EEF" w:rsidP="002C0683">
            <w:pPr>
              <w:pStyle w:val="ListBullet"/>
            </w:pPr>
            <w:r>
              <w:t>Jira project setup</w:t>
            </w:r>
          </w:p>
        </w:tc>
        <w:tc>
          <w:tcPr>
            <w:tcW w:w="2477" w:type="dxa"/>
            <w:vAlign w:val="center"/>
          </w:tcPr>
          <w:p w14:paraId="757B0ACB" w14:textId="77777777" w:rsidR="00F03EEF" w:rsidRDefault="00F03EEF" w:rsidP="002C0683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C59FF31" w14:textId="77777777" w:rsidR="00F03EEF" w:rsidRDefault="00F03EEF" w:rsidP="002C0683">
            <w:pPr>
              <w:pStyle w:val="ListBullet"/>
            </w:pPr>
            <w:r>
              <w:t>Grainger</w:t>
            </w:r>
          </w:p>
        </w:tc>
      </w:tr>
      <w:tr w:rsidR="00D01A86" w:rsidRPr="008E0703" w14:paraId="4C7C6C8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FF92AF2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4F17556" w14:textId="77777777" w:rsidR="00F03EEF" w:rsidRPr="003E1D81" w:rsidRDefault="00F03EEF" w:rsidP="002C0683">
            <w:pPr>
              <w:pStyle w:val="ListBullet"/>
            </w:pPr>
            <w:r w:rsidRPr="003E1D81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E2F1B8A" w14:textId="77777777" w:rsidR="00F03EEF" w:rsidRPr="003E1D81" w:rsidRDefault="00F03EEF" w:rsidP="002C0683">
            <w:pPr>
              <w:pStyle w:val="ListBullet"/>
            </w:pPr>
            <w:r w:rsidRPr="003E1D81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04058EB" w14:textId="77777777" w:rsidR="00F03EEF" w:rsidRPr="003E1D81" w:rsidRDefault="00F03EEF" w:rsidP="002C0683">
            <w:pPr>
              <w:pStyle w:val="ListBullet"/>
            </w:pPr>
            <w:r w:rsidRPr="003E1D81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4FA01CC4" w14:textId="77777777" w:rsidR="00F03EEF" w:rsidRPr="003E1D81" w:rsidRDefault="00F03EEF" w:rsidP="002C0683">
            <w:pPr>
              <w:pStyle w:val="ListBullet"/>
            </w:pPr>
            <w:r w:rsidRPr="003E1D81">
              <w:t>Status</w:t>
            </w:r>
          </w:p>
        </w:tc>
      </w:tr>
      <w:tr w:rsidR="00677062" w:rsidRPr="006218D6" w14:paraId="0CE3E5C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C5C9BBC" w14:textId="77777777" w:rsidR="00F03EEF" w:rsidRPr="00F539F5" w:rsidRDefault="00F03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7CF5E93" w14:textId="77777777" w:rsidR="00F03EEF" w:rsidRDefault="00F03EEF" w:rsidP="002C0683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1424" w:type="dxa"/>
            <w:vAlign w:val="center"/>
          </w:tcPr>
          <w:p w14:paraId="196C2118" w14:textId="77777777" w:rsidR="00F03EEF" w:rsidRDefault="00F03EEF" w:rsidP="002C0683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43E5A93" w14:textId="77777777" w:rsidR="00F03EEF" w:rsidRDefault="00F03EEF" w:rsidP="002C0683">
            <w:pPr>
              <w:pStyle w:val="ListBullet"/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725B6D5" w14:textId="77777777" w:rsidR="00F03EEF" w:rsidRDefault="00F03EEF" w:rsidP="002C0683">
            <w:pPr>
              <w:pStyle w:val="ListBullet"/>
            </w:pPr>
            <w:r>
              <w:t>Open Box to schedule</w:t>
            </w:r>
          </w:p>
        </w:tc>
      </w:tr>
      <w:tr w:rsidR="00F03EEF" w:rsidRPr="00241839" w14:paraId="776F129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DF2689F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7A45C1F" w14:textId="77777777" w:rsidR="00F03EEF" w:rsidRPr="00241839" w:rsidRDefault="00F03EEF" w:rsidP="002C0683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  <w:tr w:rsidR="00F03EEF" w:rsidRPr="004C7753" w14:paraId="781AF1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B28F21C" w14:textId="77777777" w:rsidR="00F03EEF" w:rsidRPr="00F539F5" w:rsidRDefault="00F03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CDD127B" w14:textId="77777777" w:rsidR="00F03EEF" w:rsidRPr="004C7753" w:rsidRDefault="00F03EEF" w:rsidP="002C0683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</w:tbl>
    <w:p w14:paraId="49A8D5ED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sectPr w:rsidR="00F03EEF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03273" w14:textId="77777777" w:rsidR="00C11819" w:rsidRDefault="00C11819">
      <w:r>
        <w:separator/>
      </w:r>
    </w:p>
  </w:endnote>
  <w:endnote w:type="continuationSeparator" w:id="0">
    <w:p w14:paraId="06153674" w14:textId="77777777" w:rsidR="00C11819" w:rsidRDefault="00C11819">
      <w:r>
        <w:continuationSeparator/>
      </w:r>
    </w:p>
  </w:endnote>
  <w:endnote w:type="continuationNotice" w:id="1">
    <w:p w14:paraId="24F464C3" w14:textId="77777777" w:rsidR="00C11819" w:rsidRDefault="00C1181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257E574C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7345A8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7345A8">
      <w:rPr>
        <w:b/>
        <w:color w:val="7F7F7F"/>
        <w:sz w:val="18"/>
        <w:szCs w:val="18"/>
      </w:rPr>
      <w:t>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35F3C752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7345A8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7345A8">
      <w:rPr>
        <w:b/>
        <w:color w:val="7F7F7F"/>
        <w:sz w:val="18"/>
      </w:rPr>
      <w:t>Rent Smart Wales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EACF8" w14:textId="77777777" w:rsidR="00C11819" w:rsidRDefault="00C11819">
      <w:r>
        <w:separator/>
      </w:r>
    </w:p>
  </w:footnote>
  <w:footnote w:type="continuationSeparator" w:id="0">
    <w:p w14:paraId="75815AA5" w14:textId="77777777" w:rsidR="00C11819" w:rsidRDefault="00C11819">
      <w:r>
        <w:continuationSeparator/>
      </w:r>
    </w:p>
  </w:footnote>
  <w:footnote w:type="continuationNotice" w:id="1">
    <w:p w14:paraId="7A30B014" w14:textId="77777777" w:rsidR="00C11819" w:rsidRDefault="00C1181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A66300"/>
    <w:multiLevelType w:val="hybridMultilevel"/>
    <w:tmpl w:val="9E7A5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F3D93"/>
    <w:multiLevelType w:val="multilevel"/>
    <w:tmpl w:val="29D0562E"/>
    <w:numStyleLink w:val="StyleOutlinenumbered"/>
  </w:abstractNum>
  <w:abstractNum w:abstractNumId="8" w15:restartNumberingAfterBreak="0">
    <w:nsid w:val="28FF03C8"/>
    <w:multiLevelType w:val="multilevel"/>
    <w:tmpl w:val="572A7FF0"/>
    <w:numStyleLink w:val="StyleBulleted"/>
  </w:abstractNum>
  <w:abstractNum w:abstractNumId="9" w15:restartNumberingAfterBreak="0">
    <w:nsid w:val="2DCA5E43"/>
    <w:multiLevelType w:val="multilevel"/>
    <w:tmpl w:val="572A7FF0"/>
    <w:numStyleLink w:val="StyleBulleted"/>
  </w:abstractNum>
  <w:abstractNum w:abstractNumId="10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BBB3184"/>
    <w:multiLevelType w:val="hybridMultilevel"/>
    <w:tmpl w:val="4CCEFDCA"/>
    <w:lvl w:ilvl="0" w:tplc="FC82ACB8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3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10"/>
  </w:num>
  <w:num w:numId="2" w16cid:durableId="341589356">
    <w:abstractNumId w:val="6"/>
  </w:num>
  <w:num w:numId="3" w16cid:durableId="831678922">
    <w:abstractNumId w:val="3"/>
  </w:num>
  <w:num w:numId="4" w16cid:durableId="545530759">
    <w:abstractNumId w:val="8"/>
  </w:num>
  <w:num w:numId="5" w16cid:durableId="1020162545">
    <w:abstractNumId w:val="9"/>
  </w:num>
  <w:num w:numId="6" w16cid:durableId="503784640">
    <w:abstractNumId w:val="12"/>
  </w:num>
  <w:num w:numId="7" w16cid:durableId="1564098539">
    <w:abstractNumId w:val="7"/>
  </w:num>
  <w:num w:numId="8" w16cid:durableId="807629670">
    <w:abstractNumId w:val="2"/>
  </w:num>
  <w:num w:numId="9" w16cid:durableId="1327050253">
    <w:abstractNumId w:val="13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1"/>
  </w:num>
  <w:num w:numId="13" w16cid:durableId="217084786">
    <w:abstractNumId w:val="6"/>
  </w:num>
  <w:num w:numId="14" w16cid:durableId="895823921">
    <w:abstractNumId w:val="0"/>
  </w:num>
  <w:num w:numId="15" w16cid:durableId="2087066805">
    <w:abstractNumId w:val="6"/>
  </w:num>
  <w:num w:numId="16" w16cid:durableId="1280723821">
    <w:abstractNumId w:val="6"/>
  </w:num>
  <w:num w:numId="17" w16cid:durableId="197128279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2989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0FB5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0A3B"/>
    <w:rsid w:val="00090DE4"/>
    <w:rsid w:val="000910F0"/>
    <w:rsid w:val="00091532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7DD"/>
    <w:rsid w:val="000A5E91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C17D5"/>
    <w:rsid w:val="000C242E"/>
    <w:rsid w:val="000C2CF7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0A2C"/>
    <w:rsid w:val="000E14C3"/>
    <w:rsid w:val="000E1A89"/>
    <w:rsid w:val="000E2F28"/>
    <w:rsid w:val="000E5CD4"/>
    <w:rsid w:val="000E6779"/>
    <w:rsid w:val="000E78E5"/>
    <w:rsid w:val="000F0125"/>
    <w:rsid w:val="000F13E1"/>
    <w:rsid w:val="000F27D6"/>
    <w:rsid w:val="000F375D"/>
    <w:rsid w:val="000F3AB0"/>
    <w:rsid w:val="000F5002"/>
    <w:rsid w:val="000F5167"/>
    <w:rsid w:val="000F760E"/>
    <w:rsid w:val="00100FB3"/>
    <w:rsid w:val="00101E39"/>
    <w:rsid w:val="0010250D"/>
    <w:rsid w:val="0010356C"/>
    <w:rsid w:val="00105E28"/>
    <w:rsid w:val="00107985"/>
    <w:rsid w:val="00107DBF"/>
    <w:rsid w:val="0011143C"/>
    <w:rsid w:val="00112584"/>
    <w:rsid w:val="001151FB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27BEE"/>
    <w:rsid w:val="00130078"/>
    <w:rsid w:val="00130C16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0C0E"/>
    <w:rsid w:val="0019198E"/>
    <w:rsid w:val="001922BE"/>
    <w:rsid w:val="00192C79"/>
    <w:rsid w:val="00194623"/>
    <w:rsid w:val="00195635"/>
    <w:rsid w:val="001966AD"/>
    <w:rsid w:val="00196762"/>
    <w:rsid w:val="00196FE2"/>
    <w:rsid w:val="001A062A"/>
    <w:rsid w:val="001A104A"/>
    <w:rsid w:val="001A1F62"/>
    <w:rsid w:val="001A3523"/>
    <w:rsid w:val="001A3AD7"/>
    <w:rsid w:val="001A4F82"/>
    <w:rsid w:val="001A657F"/>
    <w:rsid w:val="001A6658"/>
    <w:rsid w:val="001A6989"/>
    <w:rsid w:val="001A7F47"/>
    <w:rsid w:val="001A7F7E"/>
    <w:rsid w:val="001B1986"/>
    <w:rsid w:val="001B2165"/>
    <w:rsid w:val="001B3591"/>
    <w:rsid w:val="001B41A9"/>
    <w:rsid w:val="001B4C8E"/>
    <w:rsid w:val="001B52C4"/>
    <w:rsid w:val="001B59B9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17E6C"/>
    <w:rsid w:val="002207E1"/>
    <w:rsid w:val="00220952"/>
    <w:rsid w:val="00220D24"/>
    <w:rsid w:val="0022199D"/>
    <w:rsid w:val="002237CB"/>
    <w:rsid w:val="002240D6"/>
    <w:rsid w:val="00224C64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B09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01ED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33E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0683"/>
    <w:rsid w:val="002C1782"/>
    <w:rsid w:val="002C2EC9"/>
    <w:rsid w:val="002C3E33"/>
    <w:rsid w:val="002C434A"/>
    <w:rsid w:val="002C600D"/>
    <w:rsid w:val="002C693B"/>
    <w:rsid w:val="002C6FBF"/>
    <w:rsid w:val="002D0F3B"/>
    <w:rsid w:val="002D1C1F"/>
    <w:rsid w:val="002D2384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6E26"/>
    <w:rsid w:val="002E7BB0"/>
    <w:rsid w:val="002F0B36"/>
    <w:rsid w:val="002F24BF"/>
    <w:rsid w:val="002F32EA"/>
    <w:rsid w:val="002F405B"/>
    <w:rsid w:val="002F52DC"/>
    <w:rsid w:val="002F664E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36BA"/>
    <w:rsid w:val="003241EB"/>
    <w:rsid w:val="00325076"/>
    <w:rsid w:val="00325ABC"/>
    <w:rsid w:val="0032719E"/>
    <w:rsid w:val="00327D30"/>
    <w:rsid w:val="00331FF8"/>
    <w:rsid w:val="00335B73"/>
    <w:rsid w:val="00335F28"/>
    <w:rsid w:val="00341060"/>
    <w:rsid w:val="003435CD"/>
    <w:rsid w:val="003452D4"/>
    <w:rsid w:val="0035005C"/>
    <w:rsid w:val="00350E82"/>
    <w:rsid w:val="00354521"/>
    <w:rsid w:val="00357481"/>
    <w:rsid w:val="00360D2F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2B2A"/>
    <w:rsid w:val="00383CAB"/>
    <w:rsid w:val="00384F59"/>
    <w:rsid w:val="003864BA"/>
    <w:rsid w:val="003878C2"/>
    <w:rsid w:val="00387CA2"/>
    <w:rsid w:val="00390852"/>
    <w:rsid w:val="0039098C"/>
    <w:rsid w:val="00393C3E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2CF"/>
    <w:rsid w:val="003B63F1"/>
    <w:rsid w:val="003B7072"/>
    <w:rsid w:val="003B7128"/>
    <w:rsid w:val="003B7AFB"/>
    <w:rsid w:val="003C1798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1D81"/>
    <w:rsid w:val="003E22DE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478B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997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635F"/>
    <w:rsid w:val="004D73B7"/>
    <w:rsid w:val="004D7601"/>
    <w:rsid w:val="004D76B9"/>
    <w:rsid w:val="004E0CAE"/>
    <w:rsid w:val="004E1603"/>
    <w:rsid w:val="004E1822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A83"/>
    <w:rsid w:val="00501E82"/>
    <w:rsid w:val="0050433C"/>
    <w:rsid w:val="00505F9F"/>
    <w:rsid w:val="005068E8"/>
    <w:rsid w:val="0050711C"/>
    <w:rsid w:val="00511492"/>
    <w:rsid w:val="00512A8E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1D29"/>
    <w:rsid w:val="00533FE8"/>
    <w:rsid w:val="00540A0A"/>
    <w:rsid w:val="00541820"/>
    <w:rsid w:val="00544F80"/>
    <w:rsid w:val="005459B1"/>
    <w:rsid w:val="00545BE3"/>
    <w:rsid w:val="00550523"/>
    <w:rsid w:val="005534E2"/>
    <w:rsid w:val="00553FBE"/>
    <w:rsid w:val="00554555"/>
    <w:rsid w:val="00556561"/>
    <w:rsid w:val="00557053"/>
    <w:rsid w:val="0056247C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276F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4DF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5F70CD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0F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16D1"/>
    <w:rsid w:val="00673034"/>
    <w:rsid w:val="00674FEF"/>
    <w:rsid w:val="006761C6"/>
    <w:rsid w:val="00677062"/>
    <w:rsid w:val="006802EC"/>
    <w:rsid w:val="0068034A"/>
    <w:rsid w:val="00682903"/>
    <w:rsid w:val="00683769"/>
    <w:rsid w:val="00684B5F"/>
    <w:rsid w:val="0068501F"/>
    <w:rsid w:val="006851E1"/>
    <w:rsid w:val="00685DD1"/>
    <w:rsid w:val="00685FF4"/>
    <w:rsid w:val="0068721F"/>
    <w:rsid w:val="00687D5F"/>
    <w:rsid w:val="0069034D"/>
    <w:rsid w:val="006911C3"/>
    <w:rsid w:val="006915C5"/>
    <w:rsid w:val="00691880"/>
    <w:rsid w:val="00692245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4AB1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1226"/>
    <w:rsid w:val="006F4E77"/>
    <w:rsid w:val="006F5BA2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345A8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2E8D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66F5D"/>
    <w:rsid w:val="0076795C"/>
    <w:rsid w:val="00771586"/>
    <w:rsid w:val="00772800"/>
    <w:rsid w:val="0077426F"/>
    <w:rsid w:val="00774299"/>
    <w:rsid w:val="00774BEE"/>
    <w:rsid w:val="007752F7"/>
    <w:rsid w:val="00775C2B"/>
    <w:rsid w:val="00776148"/>
    <w:rsid w:val="007763EF"/>
    <w:rsid w:val="00781E80"/>
    <w:rsid w:val="00783CED"/>
    <w:rsid w:val="0078507D"/>
    <w:rsid w:val="007851C0"/>
    <w:rsid w:val="00786BA2"/>
    <w:rsid w:val="00787675"/>
    <w:rsid w:val="00790F30"/>
    <w:rsid w:val="0079217D"/>
    <w:rsid w:val="00795130"/>
    <w:rsid w:val="007956DB"/>
    <w:rsid w:val="00797369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B743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4284"/>
    <w:rsid w:val="007D6E72"/>
    <w:rsid w:val="007E2907"/>
    <w:rsid w:val="007E4A03"/>
    <w:rsid w:val="007E5646"/>
    <w:rsid w:val="007E56E0"/>
    <w:rsid w:val="007E5B0E"/>
    <w:rsid w:val="007E64B0"/>
    <w:rsid w:val="007F029A"/>
    <w:rsid w:val="007F199D"/>
    <w:rsid w:val="007F37EF"/>
    <w:rsid w:val="007F4942"/>
    <w:rsid w:val="007F4B9B"/>
    <w:rsid w:val="007F787D"/>
    <w:rsid w:val="008022D6"/>
    <w:rsid w:val="00803E22"/>
    <w:rsid w:val="008054D2"/>
    <w:rsid w:val="00806896"/>
    <w:rsid w:val="008077D4"/>
    <w:rsid w:val="00807CD9"/>
    <w:rsid w:val="00807EEA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1D2F"/>
    <w:rsid w:val="00842A15"/>
    <w:rsid w:val="00842BC1"/>
    <w:rsid w:val="00843223"/>
    <w:rsid w:val="008432D8"/>
    <w:rsid w:val="008434DF"/>
    <w:rsid w:val="00845E71"/>
    <w:rsid w:val="0084670D"/>
    <w:rsid w:val="00847719"/>
    <w:rsid w:val="00850D7A"/>
    <w:rsid w:val="00851888"/>
    <w:rsid w:val="008529F0"/>
    <w:rsid w:val="00852DD1"/>
    <w:rsid w:val="00853B22"/>
    <w:rsid w:val="00854DF2"/>
    <w:rsid w:val="00854E24"/>
    <w:rsid w:val="008572ED"/>
    <w:rsid w:val="00860280"/>
    <w:rsid w:val="00860292"/>
    <w:rsid w:val="00860EAE"/>
    <w:rsid w:val="00861DB4"/>
    <w:rsid w:val="00862E8B"/>
    <w:rsid w:val="00863F4B"/>
    <w:rsid w:val="008640C7"/>
    <w:rsid w:val="00870108"/>
    <w:rsid w:val="00870A69"/>
    <w:rsid w:val="00871784"/>
    <w:rsid w:val="00872A96"/>
    <w:rsid w:val="00873D20"/>
    <w:rsid w:val="008740DF"/>
    <w:rsid w:val="0087412E"/>
    <w:rsid w:val="00875107"/>
    <w:rsid w:val="00875439"/>
    <w:rsid w:val="00876C03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3E4B"/>
    <w:rsid w:val="008D4505"/>
    <w:rsid w:val="008D52EF"/>
    <w:rsid w:val="008D5311"/>
    <w:rsid w:val="008D72B7"/>
    <w:rsid w:val="008D7BA7"/>
    <w:rsid w:val="008E0703"/>
    <w:rsid w:val="008E1776"/>
    <w:rsid w:val="008E4A91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37F5F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698E"/>
    <w:rsid w:val="009873F0"/>
    <w:rsid w:val="009903C5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A518E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4DBA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04B1"/>
    <w:rsid w:val="009E28A4"/>
    <w:rsid w:val="009E372D"/>
    <w:rsid w:val="009E4310"/>
    <w:rsid w:val="009E63F3"/>
    <w:rsid w:val="009E78B8"/>
    <w:rsid w:val="009E7907"/>
    <w:rsid w:val="009F0600"/>
    <w:rsid w:val="009F09AB"/>
    <w:rsid w:val="009F0D10"/>
    <w:rsid w:val="009F3022"/>
    <w:rsid w:val="009F43FD"/>
    <w:rsid w:val="009F4806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491E"/>
    <w:rsid w:val="00AC5EBA"/>
    <w:rsid w:val="00AC7FB2"/>
    <w:rsid w:val="00AD040B"/>
    <w:rsid w:val="00AD1DF2"/>
    <w:rsid w:val="00AD22E1"/>
    <w:rsid w:val="00AD256D"/>
    <w:rsid w:val="00AD34AD"/>
    <w:rsid w:val="00AD38B5"/>
    <w:rsid w:val="00AD3EE3"/>
    <w:rsid w:val="00AD3EF4"/>
    <w:rsid w:val="00AD459F"/>
    <w:rsid w:val="00AD5F2A"/>
    <w:rsid w:val="00AD6424"/>
    <w:rsid w:val="00AE09AE"/>
    <w:rsid w:val="00AE15DC"/>
    <w:rsid w:val="00AE24EC"/>
    <w:rsid w:val="00AE298D"/>
    <w:rsid w:val="00AE5AD4"/>
    <w:rsid w:val="00AE6589"/>
    <w:rsid w:val="00AE6762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F55"/>
    <w:rsid w:val="00B02EC6"/>
    <w:rsid w:val="00B101D6"/>
    <w:rsid w:val="00B11952"/>
    <w:rsid w:val="00B137FF"/>
    <w:rsid w:val="00B1402D"/>
    <w:rsid w:val="00B146C7"/>
    <w:rsid w:val="00B15AA3"/>
    <w:rsid w:val="00B1612F"/>
    <w:rsid w:val="00B16153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3F39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2E0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AB5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3D3"/>
    <w:rsid w:val="00BB7DDE"/>
    <w:rsid w:val="00BC000B"/>
    <w:rsid w:val="00BC065B"/>
    <w:rsid w:val="00BC4BF0"/>
    <w:rsid w:val="00BC61CE"/>
    <w:rsid w:val="00BD25B3"/>
    <w:rsid w:val="00BD325B"/>
    <w:rsid w:val="00BD495E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07EB2"/>
    <w:rsid w:val="00C101A1"/>
    <w:rsid w:val="00C11713"/>
    <w:rsid w:val="00C11819"/>
    <w:rsid w:val="00C1190F"/>
    <w:rsid w:val="00C12A83"/>
    <w:rsid w:val="00C12D25"/>
    <w:rsid w:val="00C130FA"/>
    <w:rsid w:val="00C14EE1"/>
    <w:rsid w:val="00C175C4"/>
    <w:rsid w:val="00C176E7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5EEC"/>
    <w:rsid w:val="00C37328"/>
    <w:rsid w:val="00C43203"/>
    <w:rsid w:val="00C45171"/>
    <w:rsid w:val="00C467DB"/>
    <w:rsid w:val="00C470BA"/>
    <w:rsid w:val="00C47100"/>
    <w:rsid w:val="00C47247"/>
    <w:rsid w:val="00C5059B"/>
    <w:rsid w:val="00C50800"/>
    <w:rsid w:val="00C50D76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0CFC"/>
    <w:rsid w:val="00C63525"/>
    <w:rsid w:val="00C635BA"/>
    <w:rsid w:val="00C66043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97F8F"/>
    <w:rsid w:val="00CA08B3"/>
    <w:rsid w:val="00CA16F5"/>
    <w:rsid w:val="00CA4B6D"/>
    <w:rsid w:val="00CA64FD"/>
    <w:rsid w:val="00CB1043"/>
    <w:rsid w:val="00CB11CC"/>
    <w:rsid w:val="00CB212B"/>
    <w:rsid w:val="00CB35C6"/>
    <w:rsid w:val="00CB3E54"/>
    <w:rsid w:val="00CB4E85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1A86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547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3024"/>
    <w:rsid w:val="00D8441D"/>
    <w:rsid w:val="00D86ED7"/>
    <w:rsid w:val="00D87570"/>
    <w:rsid w:val="00D87959"/>
    <w:rsid w:val="00D90CBA"/>
    <w:rsid w:val="00D92EA9"/>
    <w:rsid w:val="00D93D29"/>
    <w:rsid w:val="00D94088"/>
    <w:rsid w:val="00D946DD"/>
    <w:rsid w:val="00D95BDA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2E6D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50"/>
    <w:rsid w:val="00DC09BC"/>
    <w:rsid w:val="00DC0ACB"/>
    <w:rsid w:val="00DC0B4E"/>
    <w:rsid w:val="00DC0BC5"/>
    <w:rsid w:val="00DC1CC1"/>
    <w:rsid w:val="00DC250F"/>
    <w:rsid w:val="00DC3AD5"/>
    <w:rsid w:val="00DC4811"/>
    <w:rsid w:val="00DC4935"/>
    <w:rsid w:val="00DC61FC"/>
    <w:rsid w:val="00DC6891"/>
    <w:rsid w:val="00DC7A97"/>
    <w:rsid w:val="00DD15FB"/>
    <w:rsid w:val="00DD42F7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07D3F"/>
    <w:rsid w:val="00E10A67"/>
    <w:rsid w:val="00E12911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2F22"/>
    <w:rsid w:val="00E2352C"/>
    <w:rsid w:val="00E2378D"/>
    <w:rsid w:val="00E265A4"/>
    <w:rsid w:val="00E267AA"/>
    <w:rsid w:val="00E3005E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4A2D"/>
    <w:rsid w:val="00E4550F"/>
    <w:rsid w:val="00E4556D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915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55DF"/>
    <w:rsid w:val="00E962C3"/>
    <w:rsid w:val="00EA0533"/>
    <w:rsid w:val="00EA1655"/>
    <w:rsid w:val="00EA28D5"/>
    <w:rsid w:val="00EA3690"/>
    <w:rsid w:val="00EA3E4B"/>
    <w:rsid w:val="00EA4344"/>
    <w:rsid w:val="00EA4FDB"/>
    <w:rsid w:val="00EA54A3"/>
    <w:rsid w:val="00EA636C"/>
    <w:rsid w:val="00EA68D6"/>
    <w:rsid w:val="00EB0C28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3F5C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3EEF"/>
    <w:rsid w:val="00F04CD6"/>
    <w:rsid w:val="00F06A3C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522"/>
    <w:rsid w:val="00F37241"/>
    <w:rsid w:val="00F41000"/>
    <w:rsid w:val="00F4250F"/>
    <w:rsid w:val="00F42694"/>
    <w:rsid w:val="00F42FA5"/>
    <w:rsid w:val="00F44065"/>
    <w:rsid w:val="00F4416F"/>
    <w:rsid w:val="00F4447A"/>
    <w:rsid w:val="00F45450"/>
    <w:rsid w:val="00F459C1"/>
    <w:rsid w:val="00F46102"/>
    <w:rsid w:val="00F47325"/>
    <w:rsid w:val="00F5181A"/>
    <w:rsid w:val="00F51FDF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22B2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5BC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09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98D"/>
    <w:rsid w:val="00FF7F12"/>
    <w:rsid w:val="0235FCC3"/>
    <w:rsid w:val="04C573AB"/>
    <w:rsid w:val="05F047A3"/>
    <w:rsid w:val="07871244"/>
    <w:rsid w:val="07A85432"/>
    <w:rsid w:val="0BD9AA5C"/>
    <w:rsid w:val="0F2E61A0"/>
    <w:rsid w:val="12FDE85D"/>
    <w:rsid w:val="134CEDD1"/>
    <w:rsid w:val="14677EEB"/>
    <w:rsid w:val="1B561F97"/>
    <w:rsid w:val="1B5622A6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45C2767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898950E"/>
    <w:rsid w:val="49C52F14"/>
    <w:rsid w:val="4BB6E0B8"/>
    <w:rsid w:val="4C58F708"/>
    <w:rsid w:val="4D23DC9A"/>
    <w:rsid w:val="54052E31"/>
    <w:rsid w:val="557BBACA"/>
    <w:rsid w:val="57BCB06C"/>
    <w:rsid w:val="5947D6C0"/>
    <w:rsid w:val="5F25CD9A"/>
    <w:rsid w:val="5F9B5DEC"/>
    <w:rsid w:val="6316E09C"/>
    <w:rsid w:val="6451D013"/>
    <w:rsid w:val="64B49E00"/>
    <w:rsid w:val="659E903B"/>
    <w:rsid w:val="65F152BC"/>
    <w:rsid w:val="66C4FBED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700BE52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77DDD014-EA38-4C0C-ACCA-EADD3933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2C0683"/>
    <w:p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6E26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PM%20Review%20Template.dotx</Template>
  <TotalTime>962</TotalTime>
  <Pages>4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Smart Wales</dc:title>
  <dc:subject>Progress Report</dc:subject>
  <dc:creator>Shelley Bolle-Botsis</dc:creator>
  <cp:keywords/>
  <dc:description/>
  <cp:lastModifiedBy>Shaun Barrett</cp:lastModifiedBy>
  <cp:revision>299</cp:revision>
  <cp:lastPrinted>2023-11-09T12:11:00Z</cp:lastPrinted>
  <dcterms:created xsi:type="dcterms:W3CDTF">2023-05-03T00:06:00Z</dcterms:created>
  <dcterms:modified xsi:type="dcterms:W3CDTF">2023-11-09T12:11:00Z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