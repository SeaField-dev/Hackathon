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765FB9" w:rsidRPr="00F539F5" w14:paraId="2A800602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5878181" w14:textId="63336B42" w:rsidR="00765FB9" w:rsidRPr="00F539F5" w:rsidRDefault="00AB495A" w:rsidP="00783CED">
            <w:pPr>
              <w:pStyle w:val="IndentOne"/>
              <w:spacing w:before="60" w:after="60" w:line="240" w:lineRule="atLeast"/>
              <w:ind w:left="0"/>
            </w:pPr>
            <w:r>
              <w:t>Rent Smart Wales</w:t>
            </w:r>
            <w:r w:rsidR="0062489D">
              <w:t xml:space="preserve"> </w:t>
            </w:r>
          </w:p>
        </w:tc>
      </w:tr>
      <w:tr w:rsidR="00765FB9" w14:paraId="4E8646B4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3F663183" w14:textId="051444B8" w:rsidR="00765FB9" w:rsidRDefault="0039047F" w:rsidP="7CDBD432">
            <w:pPr>
              <w:pStyle w:val="IndentOne"/>
              <w:spacing w:before="60" w:after="60"/>
              <w:ind w:left="0"/>
            </w:pPr>
            <w:r>
              <w:t>15</w:t>
            </w:r>
            <w:r w:rsidRPr="0039047F">
              <w:rPr>
                <w:vertAlign w:val="superscript"/>
              </w:rPr>
              <w:t>th</w:t>
            </w:r>
            <w:r>
              <w:t xml:space="preserve"> </w:t>
            </w:r>
            <w:r w:rsidR="00F04E56">
              <w:t>– 22</w:t>
            </w:r>
            <w:r w:rsidR="00F04E56" w:rsidRPr="00F04E56">
              <w:rPr>
                <w:vertAlign w:val="superscript"/>
              </w:rPr>
              <w:t>nd</w:t>
            </w:r>
            <w:r w:rsidR="00F04E56">
              <w:t xml:space="preserve"> </w:t>
            </w:r>
            <w:r w:rsidR="00D60547">
              <w:t>Nov 2023</w:t>
            </w:r>
          </w:p>
        </w:tc>
      </w:tr>
      <w:tr w:rsidR="00765FB9" w:rsidRPr="00F539F5" w14:paraId="56316115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687B1DC1" w14:textId="6F8A8B18" w:rsidR="001F1EEF" w:rsidRPr="006F1226" w:rsidRDefault="002D0F3B" w:rsidP="00783CED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677062" w:rsidRPr="008E0703" w14:paraId="6D807C40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AE6762" w:rsidRPr="00F539F5" w:rsidRDefault="00AE6762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AE6762" w:rsidRPr="00285AD8" w:rsidRDefault="00AE6762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AE6762" w:rsidRPr="00285AD8" w:rsidRDefault="00AE6762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AE6762" w:rsidRPr="00285AD8" w:rsidRDefault="00AE6762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</w:tr>
      <w:tr w:rsidR="0032586C" w14:paraId="6D615E78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67950E1F" w14:textId="77777777" w:rsidR="0032586C" w:rsidRDefault="0032586C" w:rsidP="0032586C"/>
        </w:tc>
        <w:tc>
          <w:tcPr>
            <w:tcW w:w="4470" w:type="dxa"/>
            <w:gridSpan w:val="2"/>
            <w:vAlign w:val="center"/>
          </w:tcPr>
          <w:p w14:paraId="5C4BA462" w14:textId="45BACC5D" w:rsidR="0032586C" w:rsidRPr="00F04E56" w:rsidRDefault="0032586C" w:rsidP="00285AD8">
            <w:pPr>
              <w:pStyle w:val="ListBullet"/>
            </w:pPr>
            <w:r w:rsidRPr="00F04E56">
              <w:t xml:space="preserve">Review of </w:t>
            </w:r>
            <w:r>
              <w:t>Production Deployment dates</w:t>
            </w:r>
          </w:p>
        </w:tc>
        <w:tc>
          <w:tcPr>
            <w:tcW w:w="2477" w:type="dxa"/>
            <w:vAlign w:val="center"/>
          </w:tcPr>
          <w:p w14:paraId="5CEE3DBC" w14:textId="2A3ED9DD" w:rsidR="0032586C" w:rsidRDefault="0032586C" w:rsidP="00285AD8">
            <w:pPr>
              <w:pStyle w:val="ListBullet"/>
            </w:pPr>
            <w:r>
              <w:t>21</w:t>
            </w:r>
            <w:r w:rsidRPr="00600D4F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3AC331FC" w14:textId="4838B11A" w:rsidR="0032586C" w:rsidRDefault="0032586C" w:rsidP="00285AD8">
            <w:pPr>
              <w:pStyle w:val="ListBullet"/>
            </w:pPr>
            <w:r>
              <w:t>Grainger / Open Box</w:t>
            </w:r>
          </w:p>
        </w:tc>
      </w:tr>
      <w:tr w:rsidR="0032586C" w14:paraId="51168042" w14:textId="77777777" w:rsidTr="7700BE52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30033811" w14:textId="77777777" w:rsidR="0032586C" w:rsidRDefault="0032586C" w:rsidP="0032586C"/>
        </w:tc>
        <w:tc>
          <w:tcPr>
            <w:tcW w:w="4470" w:type="dxa"/>
            <w:gridSpan w:val="2"/>
            <w:vAlign w:val="center"/>
          </w:tcPr>
          <w:p w14:paraId="3A61ABD5" w14:textId="09DF87E5" w:rsidR="0032586C" w:rsidRPr="00F04E56" w:rsidRDefault="0032586C" w:rsidP="00285AD8">
            <w:pPr>
              <w:pStyle w:val="ListBullet"/>
            </w:pPr>
            <w:r>
              <w:t>Confirmation of emails that need to be updated for Opportunities</w:t>
            </w:r>
          </w:p>
        </w:tc>
        <w:tc>
          <w:tcPr>
            <w:tcW w:w="2477" w:type="dxa"/>
            <w:vAlign w:val="center"/>
          </w:tcPr>
          <w:p w14:paraId="176B159E" w14:textId="764101D1" w:rsidR="0032586C" w:rsidRDefault="0032586C" w:rsidP="00285AD8">
            <w:pPr>
              <w:pStyle w:val="ListBullet"/>
            </w:pPr>
            <w:r>
              <w:t>21</w:t>
            </w:r>
            <w:r w:rsidRPr="00D52FE3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66677ECA" w14:textId="2158569B" w:rsidR="0032586C" w:rsidRDefault="0032586C" w:rsidP="00285AD8">
            <w:pPr>
              <w:pStyle w:val="ListBullet"/>
            </w:pPr>
            <w:r>
              <w:t>Grainger</w:t>
            </w:r>
          </w:p>
        </w:tc>
      </w:tr>
      <w:tr w:rsidR="0032586C" w:rsidRPr="008E0703" w14:paraId="0E744017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32586C" w:rsidRPr="00F539F5" w:rsidRDefault="0032586C" w:rsidP="0032586C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32586C" w:rsidRPr="00285AD8" w:rsidRDefault="0032586C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32586C" w:rsidRPr="00285AD8" w:rsidRDefault="0032586C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32586C" w:rsidRPr="00285AD8" w:rsidRDefault="0032586C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7749491" w14:textId="77777777" w:rsidR="0032586C" w:rsidRPr="00285AD8" w:rsidRDefault="0032586C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Status</w:t>
            </w:r>
          </w:p>
        </w:tc>
      </w:tr>
      <w:tr w:rsidR="0032586C" w:rsidRPr="006218D6" w14:paraId="3B6651A1" w14:textId="77777777" w:rsidTr="00D335D9">
        <w:trPr>
          <w:trHeight w:val="178"/>
        </w:trPr>
        <w:tc>
          <w:tcPr>
            <w:tcW w:w="2326" w:type="dxa"/>
            <w:vMerge/>
            <w:vAlign w:val="center"/>
          </w:tcPr>
          <w:p w14:paraId="7302894F" w14:textId="77777777" w:rsidR="0032586C" w:rsidRPr="00F539F5" w:rsidRDefault="0032586C" w:rsidP="0032586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35AA066" w14:textId="15FD218F" w:rsidR="0032586C" w:rsidRDefault="00745781" w:rsidP="00285AD8">
            <w:pPr>
              <w:pStyle w:val="ListBullet"/>
            </w:pPr>
            <w:r>
              <w:t>Provide updated wording for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06C836E9" w14:textId="5A00C5C7" w:rsidR="0032586C" w:rsidRDefault="0032586C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9EF318E" w14:textId="4E0A5031" w:rsidR="0032586C" w:rsidRDefault="0032586C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784CF52A" w14:textId="45F841E8" w:rsidR="0032586C" w:rsidRDefault="0032586C" w:rsidP="00285AD8">
            <w:pPr>
              <w:pStyle w:val="ListBullet"/>
            </w:pPr>
            <w:r>
              <w:t>Delayed. Putting UAT dates at risk.</w:t>
            </w:r>
          </w:p>
        </w:tc>
      </w:tr>
      <w:tr w:rsidR="0032586C" w:rsidRPr="006218D6" w14:paraId="7E0A2BA0" w14:textId="77777777" w:rsidTr="00D335D9">
        <w:trPr>
          <w:trHeight w:val="178"/>
        </w:trPr>
        <w:tc>
          <w:tcPr>
            <w:tcW w:w="2326" w:type="dxa"/>
            <w:vMerge/>
            <w:vAlign w:val="center"/>
          </w:tcPr>
          <w:p w14:paraId="09FA1A6E" w14:textId="77777777" w:rsidR="0032586C" w:rsidRPr="00F539F5" w:rsidRDefault="0032586C" w:rsidP="0032586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D4AAE0" w14:textId="1EE378A2" w:rsidR="0032586C" w:rsidRDefault="0032586C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2BAC4711" w14:textId="1797A42A" w:rsidR="0032586C" w:rsidRDefault="0032586C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B2F1C0A" w14:textId="2A369B28" w:rsidR="0032586C" w:rsidRDefault="0032586C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29535C57" w14:textId="6005320D" w:rsidR="0032586C" w:rsidRDefault="0032586C" w:rsidP="00285AD8">
            <w:pPr>
              <w:pStyle w:val="ListBullet"/>
            </w:pPr>
            <w:r>
              <w:t>Delayed. Putting UAT dates at risk.</w:t>
            </w:r>
          </w:p>
        </w:tc>
      </w:tr>
      <w:tr w:rsidR="001637DD" w:rsidRPr="006218D6" w14:paraId="7BA3845E" w14:textId="77777777" w:rsidTr="00D335D9">
        <w:trPr>
          <w:trHeight w:val="178"/>
        </w:trPr>
        <w:tc>
          <w:tcPr>
            <w:tcW w:w="2326" w:type="dxa"/>
            <w:vMerge/>
            <w:vAlign w:val="center"/>
          </w:tcPr>
          <w:p w14:paraId="616B2B63" w14:textId="77777777" w:rsidR="001637DD" w:rsidRPr="00F539F5" w:rsidRDefault="001637DD" w:rsidP="001637D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76C6C8C" w14:textId="4107E4A9" w:rsidR="001637DD" w:rsidRDefault="001637DD" w:rsidP="00285AD8">
            <w:pPr>
              <w:pStyle w:val="ListBullet"/>
            </w:pPr>
            <w:r>
              <w:t>Confirm list of Special Clauses for Occupation Contracts</w:t>
            </w:r>
          </w:p>
        </w:tc>
        <w:tc>
          <w:tcPr>
            <w:tcW w:w="1424" w:type="dxa"/>
            <w:vAlign w:val="center"/>
          </w:tcPr>
          <w:p w14:paraId="458D332A" w14:textId="0EAD5E4D" w:rsidR="001637DD" w:rsidRDefault="00285AD8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54F0B935" w14:textId="23729217" w:rsidR="001637DD" w:rsidRDefault="001637DD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31FE161F" w14:textId="7D5B32AD" w:rsidR="001637DD" w:rsidRDefault="001637DD" w:rsidP="00285AD8">
            <w:pPr>
              <w:pStyle w:val="ListBullet"/>
            </w:pPr>
            <w:r>
              <w:t>Delayed. Putting UAT dates at risk.</w:t>
            </w:r>
          </w:p>
        </w:tc>
      </w:tr>
      <w:tr w:rsidR="001637DD" w:rsidRPr="006218D6" w14:paraId="766E5981" w14:textId="77777777" w:rsidTr="005D665F">
        <w:trPr>
          <w:trHeight w:val="178"/>
        </w:trPr>
        <w:tc>
          <w:tcPr>
            <w:tcW w:w="2326" w:type="dxa"/>
            <w:vMerge/>
            <w:vAlign w:val="center"/>
          </w:tcPr>
          <w:p w14:paraId="05262A4A" w14:textId="77777777" w:rsidR="001637DD" w:rsidRPr="00F539F5" w:rsidRDefault="001637DD" w:rsidP="001637D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431089D" w14:textId="77F179BE" w:rsidR="001637DD" w:rsidRDefault="001637DD" w:rsidP="00285AD8">
            <w:pPr>
              <w:pStyle w:val="ListBullet"/>
            </w:pPr>
            <w:r>
              <w:t>Demo</w:t>
            </w:r>
          </w:p>
        </w:tc>
        <w:tc>
          <w:tcPr>
            <w:tcW w:w="1424" w:type="dxa"/>
            <w:vAlign w:val="center"/>
          </w:tcPr>
          <w:p w14:paraId="08243D90" w14:textId="6475CE4F" w:rsidR="001637DD" w:rsidRDefault="001637DD" w:rsidP="00285AD8">
            <w:pPr>
              <w:pStyle w:val="ListBullet"/>
            </w:pPr>
            <w:r>
              <w:t>28</w:t>
            </w:r>
            <w:r w:rsidRPr="000E2F0C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715A7E93" w14:textId="5B7751A7" w:rsidR="001637DD" w:rsidRDefault="001637DD" w:rsidP="00285AD8">
            <w:pPr>
              <w:pStyle w:val="ListBullet"/>
            </w:pPr>
            <w:r>
              <w:t>Grainger / Open Box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7A01A480" w14:textId="77777777" w:rsidR="001637DD" w:rsidRDefault="001637DD" w:rsidP="00285AD8">
            <w:pPr>
              <w:pStyle w:val="ListBullet"/>
            </w:pPr>
            <w:r>
              <w:t>Will use the RSW Refinement meeting slot.</w:t>
            </w:r>
          </w:p>
          <w:p w14:paraId="37B6AF42" w14:textId="2B51E7AA" w:rsidR="001637DD" w:rsidRDefault="001637DD" w:rsidP="00285AD8">
            <w:pPr>
              <w:pStyle w:val="ListBullet"/>
            </w:pPr>
            <w:r>
              <w:t xml:space="preserve">Grainger to confirm who needs to be included. </w:t>
            </w:r>
          </w:p>
        </w:tc>
      </w:tr>
      <w:tr w:rsidR="001637DD" w:rsidRPr="006218D6" w14:paraId="6F476147" w14:textId="77777777" w:rsidTr="005D665F">
        <w:trPr>
          <w:trHeight w:val="178"/>
        </w:trPr>
        <w:tc>
          <w:tcPr>
            <w:tcW w:w="2326" w:type="dxa"/>
            <w:vMerge/>
            <w:vAlign w:val="center"/>
          </w:tcPr>
          <w:p w14:paraId="7E58B931" w14:textId="77777777" w:rsidR="001637DD" w:rsidRPr="00F539F5" w:rsidRDefault="001637DD" w:rsidP="001637D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CC598B2" w14:textId="69588AAA" w:rsidR="001637DD" w:rsidRDefault="001637DD" w:rsidP="00285AD8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37F9CF0" w14:textId="12A5A978" w:rsidR="001637DD" w:rsidRDefault="001637DD" w:rsidP="00285AD8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41B46679" w14:textId="5D6C90CD" w:rsidR="001637DD" w:rsidRDefault="001637DD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40CC0E24" w14:textId="425E1595" w:rsidR="001637DD" w:rsidRDefault="001637DD" w:rsidP="00285AD8">
            <w:pPr>
              <w:pStyle w:val="ListBullet"/>
            </w:pPr>
            <w:r>
              <w:t>At risk.</w:t>
            </w:r>
          </w:p>
        </w:tc>
      </w:tr>
      <w:tr w:rsidR="001637DD" w:rsidRPr="006218D6" w14:paraId="47AE7B55" w14:textId="77777777" w:rsidTr="0098698E">
        <w:trPr>
          <w:trHeight w:val="178"/>
        </w:trPr>
        <w:tc>
          <w:tcPr>
            <w:tcW w:w="2326" w:type="dxa"/>
            <w:vMerge/>
            <w:vAlign w:val="center"/>
          </w:tcPr>
          <w:p w14:paraId="613E6E23" w14:textId="77777777" w:rsidR="001637DD" w:rsidRPr="00F539F5" w:rsidRDefault="001637DD" w:rsidP="001637D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3140E7B" w14:textId="2E2D1574" w:rsidR="001637DD" w:rsidRDefault="001637DD" w:rsidP="00285AD8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237C4F64" w14:textId="1F581180" w:rsidR="001637DD" w:rsidRDefault="001637DD" w:rsidP="00285AD8">
            <w:pPr>
              <w:pStyle w:val="ListBullet"/>
            </w:pPr>
            <w:r>
              <w:t>15 Jan</w:t>
            </w:r>
          </w:p>
        </w:tc>
        <w:tc>
          <w:tcPr>
            <w:tcW w:w="2477" w:type="dxa"/>
            <w:vAlign w:val="center"/>
          </w:tcPr>
          <w:p w14:paraId="72FE6679" w14:textId="17EFE30E" w:rsidR="001637DD" w:rsidRDefault="001637DD" w:rsidP="00285AD8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4AE242C" w14:textId="50FA7281" w:rsidR="001637DD" w:rsidRDefault="001637DD" w:rsidP="00285AD8">
            <w:pPr>
              <w:pStyle w:val="ListBullet"/>
            </w:pPr>
            <w:r>
              <w:t xml:space="preserve">Date pushed out as the </w:t>
            </w:r>
            <w:proofErr w:type="spellStart"/>
            <w:r w:rsidR="0090319D">
              <w:t>Q</w:t>
            </w:r>
            <w:r>
              <w:t>ube</w:t>
            </w:r>
            <w:proofErr w:type="spellEnd"/>
            <w:r>
              <w:t xml:space="preserve"> upgrade takes place in Dec. Do not want changes in the Salesforce environment before the upgrade.</w:t>
            </w:r>
          </w:p>
        </w:tc>
      </w:tr>
      <w:tr w:rsidR="001637DD" w:rsidRPr="00241839" w14:paraId="2CA61509" w14:textId="77777777" w:rsidTr="00876C03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451D8223" w14:textId="77777777" w:rsidR="001637DD" w:rsidRPr="00F539F5" w:rsidRDefault="001637DD" w:rsidP="001637D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27730DA6" w14:textId="124329AC" w:rsidR="001637DD" w:rsidRPr="00241839" w:rsidRDefault="001637DD" w:rsidP="00285AD8">
            <w:pPr>
              <w:pStyle w:val="ListBullet"/>
              <w:numPr>
                <w:ilvl w:val="0"/>
                <w:numId w:val="12"/>
              </w:numPr>
            </w:pPr>
            <w:r>
              <w:t xml:space="preserve">Open Box are mitigating the risk of delayed </w:t>
            </w:r>
            <w:r w:rsidR="00702C73">
              <w:t xml:space="preserve">document &amp; </w:t>
            </w:r>
            <w:r>
              <w:t>email templates by:</w:t>
            </w:r>
          </w:p>
          <w:p w14:paraId="7643382B" w14:textId="2B2F5F96" w:rsidR="001637DD" w:rsidRPr="00241839" w:rsidRDefault="001637DD" w:rsidP="00285AD8">
            <w:pPr>
              <w:pStyle w:val="ListBullet"/>
              <w:numPr>
                <w:ilvl w:val="1"/>
                <w:numId w:val="12"/>
              </w:numPr>
            </w:pPr>
            <w:r>
              <w:lastRenderedPageBreak/>
              <w:t>Assisting Grainger in identifying all required emails by inspecting existing Salesforce configuration and listing all workflows, process builders and flows where emails are sent.</w:t>
            </w:r>
          </w:p>
          <w:p w14:paraId="18165ACC" w14:textId="5372B503" w:rsidR="001637DD" w:rsidRPr="00241839" w:rsidRDefault="001637DD" w:rsidP="00285AD8">
            <w:pPr>
              <w:pStyle w:val="ListBullet"/>
              <w:numPr>
                <w:ilvl w:val="1"/>
                <w:numId w:val="12"/>
              </w:numPr>
            </w:pPr>
            <w:r>
              <w:t>Proceeding with development of the RSW workflows using dummy email templates which will be replaced once final versions are available.</w:t>
            </w:r>
          </w:p>
        </w:tc>
      </w:tr>
      <w:tr w:rsidR="001637DD" w:rsidRPr="004C7753" w14:paraId="5446EC3A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1637DD" w:rsidRPr="00F539F5" w:rsidRDefault="001637DD" w:rsidP="001637D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593BD9B4" w14:textId="75816143" w:rsidR="001637DD" w:rsidRDefault="001637DD" w:rsidP="00285AD8">
            <w:pPr>
              <w:pStyle w:val="ListBullet"/>
              <w:numPr>
                <w:ilvl w:val="0"/>
                <w:numId w:val="12"/>
              </w:numPr>
            </w:pPr>
            <w:r>
              <w:t>J</w:t>
            </w:r>
            <w:r w:rsidR="00A52668">
              <w:t>a</w:t>
            </w:r>
            <w:r>
              <w:t>cob on leave from 15</w:t>
            </w:r>
            <w:r w:rsidRPr="00F9224D">
              <w:rPr>
                <w:vertAlign w:val="superscript"/>
              </w:rPr>
              <w:t>th</w:t>
            </w:r>
            <w:r>
              <w:t xml:space="preserve"> December.</w:t>
            </w:r>
          </w:p>
          <w:p w14:paraId="0393B301" w14:textId="2D19FE41" w:rsidR="001637DD" w:rsidRPr="004C7753" w:rsidRDefault="001637DD" w:rsidP="00285AD8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549BDCAE" w14:textId="77777777" w:rsidR="00F9224D" w:rsidRDefault="00F9224D" w:rsidP="000251E2">
      <w:pPr>
        <w:spacing w:line="240" w:lineRule="auto"/>
        <w:rPr>
          <w:color w:val="595959" w:themeColor="text1" w:themeTint="A6"/>
          <w:sz w:val="28"/>
        </w:rPr>
      </w:pPr>
    </w:p>
    <w:p w14:paraId="6662BFDF" w14:textId="77777777" w:rsidR="00F9224D" w:rsidRDefault="00F9224D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7A6DEE7A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3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417"/>
        <w:gridCol w:w="11482"/>
      </w:tblGrid>
      <w:tr w:rsidR="00E12911" w14:paraId="003B08A8" w14:textId="77777777" w:rsidTr="000E2F28">
        <w:trPr>
          <w:trHeight w:val="28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6352A" w14:textId="4335DA06" w:rsidR="00E12911" w:rsidRPr="000E2F28" w:rsidRDefault="00D83024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lang w:val="en-ZA" w:eastAsia="en-ZA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254DD" w14:textId="0F1AE996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E7C80" w14:textId="77777777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User Story</w:t>
            </w:r>
          </w:p>
        </w:tc>
      </w:tr>
      <w:tr w:rsidR="00E12911" w14:paraId="6C467433" w14:textId="77777777" w:rsidTr="000E2F28">
        <w:trPr>
          <w:trHeight w:val="66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C7B373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C393D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CC82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generate an Occupation Contract from an Opportunity for a Welsh property,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 document can be sent out to be signed</w:t>
            </w:r>
          </w:p>
        </w:tc>
      </w:tr>
      <w:tr w:rsidR="00E12911" w14:paraId="325DC983" w14:textId="77777777" w:rsidTr="000E2F28">
        <w:trPr>
          <w:trHeight w:val="26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4BD0A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513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78F9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send an occupation Contract to all Contract Holders,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they can sign the document online. </w:t>
            </w:r>
          </w:p>
        </w:tc>
      </w:tr>
      <w:tr w:rsidR="00E12911" w14:paraId="60FA0A19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87F1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00FF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1273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Lettings User, I want the Agreement Type to be occupation Contract for all opportunities in Wales,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an incorrect document cannot be sent</w:t>
            </w:r>
          </w:p>
        </w:tc>
      </w:tr>
      <w:tr w:rsidR="00E12911" w14:paraId="572A7FD0" w14:textId="77777777" w:rsidTr="000E2F28">
        <w:trPr>
          <w:trHeight w:val="28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245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EEE8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B17035" w14:textId="5F838FF9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opportunity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321E758A" w14:textId="77777777" w:rsidTr="000E2F28">
        <w:trPr>
          <w:trHeight w:val="24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6313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BF9D5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C1FD8" w14:textId="68D354D6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account that is currently living in a Welsh property to have the correct Welsh </w:t>
            </w:r>
            <w:r w:rsidR="000E2F28" w:rsidRPr="000E2F28">
              <w:rPr>
                <w:rFonts w:ascii="Arial" w:hAnsi="Arial" w:cs="Arial"/>
                <w:color w:val="000000"/>
              </w:rPr>
              <w:t>terminology</w:t>
            </w:r>
            <w:r w:rsidRPr="000E2F28"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526787B5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C7DD4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177B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74EE" w14:textId="6658DB50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communications</w:t>
            </w:r>
            <w:r w:rsidRPr="000E2F28">
              <w:rPr>
                <w:rFonts w:ascii="Arial" w:hAnsi="Arial" w:cs="Arial"/>
                <w:color w:val="000000"/>
              </w:rPr>
              <w:t xml:space="preserve"> sent to a lead that is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</w:tbl>
    <w:p w14:paraId="30761C18" w14:textId="64E4E462" w:rsidR="0071624E" w:rsidRDefault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 </w:t>
      </w:r>
      <w:r w:rsidR="0071624E">
        <w:rPr>
          <w:color w:val="595959" w:themeColor="text1" w:themeTint="A6"/>
          <w:sz w:val="28"/>
        </w:rPr>
        <w:br w:type="page"/>
      </w:r>
    </w:p>
    <w:p w14:paraId="4E306054" w14:textId="10809C2E" w:rsidR="00016044" w:rsidRDefault="00765FB9" w:rsidP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4EA050B4" w14:textId="77777777" w:rsidR="00F04E56" w:rsidRDefault="00F04E56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F04E56" w:rsidRPr="00F539F5" w14:paraId="03FBF635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7D089ED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6480531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F04E56" w14:paraId="05D96739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7420F4B7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2F5909CA" w14:textId="77777777" w:rsidR="00F04E56" w:rsidRDefault="00F04E56">
            <w:pPr>
              <w:pStyle w:val="IndentOne"/>
              <w:spacing w:before="60" w:after="60"/>
              <w:ind w:left="0"/>
            </w:pPr>
            <w:r>
              <w:t>8</w:t>
            </w:r>
            <w:r w:rsidRPr="002D0F3B">
              <w:rPr>
                <w:vertAlign w:val="superscript"/>
              </w:rPr>
              <w:t>th</w:t>
            </w:r>
            <w:r>
              <w:t xml:space="preserve"> – 15</w:t>
            </w:r>
            <w:r w:rsidRPr="0039047F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F04E56" w:rsidRPr="00F539F5" w14:paraId="14A040D4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059AB36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0B09DE42" w14:textId="77777777" w:rsidR="00F04E56" w:rsidRPr="006F1226" w:rsidRDefault="00F04E56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F04E56" w:rsidRPr="008E0703" w14:paraId="3501F715" w14:textId="77777777" w:rsidTr="009372F4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2E3C55E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717993A" w14:textId="77777777" w:rsidR="00F04E56" w:rsidRPr="008609EA" w:rsidRDefault="00F04E56" w:rsidP="00285AD8">
            <w:pPr>
              <w:pStyle w:val="ListBullet"/>
            </w:pPr>
            <w:r w:rsidRPr="008609EA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F5E21C8" w14:textId="77777777" w:rsidR="00F04E56" w:rsidRPr="008609EA" w:rsidRDefault="00F04E56" w:rsidP="00285AD8">
            <w:pPr>
              <w:pStyle w:val="ListBullet"/>
            </w:pPr>
            <w:r w:rsidRPr="008609EA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1942DC16" w14:textId="77777777" w:rsidR="00F04E56" w:rsidRPr="008609EA" w:rsidRDefault="00F04E56" w:rsidP="00285AD8">
            <w:pPr>
              <w:pStyle w:val="ListBullet"/>
            </w:pPr>
            <w:r w:rsidRPr="008609EA">
              <w:t>Responsible</w:t>
            </w:r>
          </w:p>
        </w:tc>
      </w:tr>
      <w:tr w:rsidR="00F04E56" w14:paraId="633CDEE7" w14:textId="77777777" w:rsidTr="009372F4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2770B839" w14:textId="77777777" w:rsidR="00F04E56" w:rsidRDefault="00F04E56"/>
        </w:tc>
        <w:tc>
          <w:tcPr>
            <w:tcW w:w="4470" w:type="dxa"/>
            <w:gridSpan w:val="2"/>
            <w:vAlign w:val="center"/>
          </w:tcPr>
          <w:p w14:paraId="2A582326" w14:textId="77777777" w:rsidR="00F04E56" w:rsidRPr="008609EA" w:rsidRDefault="00F04E56" w:rsidP="00285AD8">
            <w:pPr>
              <w:pStyle w:val="ListBullet"/>
            </w:pPr>
            <w:r w:rsidRPr="008609EA">
              <w:t xml:space="preserve">Meeting to confirm additional requirements for Tenant Portal. </w:t>
            </w:r>
          </w:p>
          <w:p w14:paraId="12492460" w14:textId="77777777" w:rsidR="00F04E56" w:rsidRPr="008609EA" w:rsidRDefault="00F04E56" w:rsidP="00285AD8">
            <w:pPr>
              <w:pStyle w:val="ListBullet"/>
              <w:rPr>
                <w:b/>
                <w:bCs/>
              </w:rPr>
            </w:pPr>
            <w:r>
              <w:t xml:space="preserve">New stories added to backlog. </w:t>
            </w:r>
          </w:p>
        </w:tc>
        <w:tc>
          <w:tcPr>
            <w:tcW w:w="2477" w:type="dxa"/>
            <w:vAlign w:val="center"/>
          </w:tcPr>
          <w:p w14:paraId="1B0539DD" w14:textId="77777777" w:rsidR="00F04E56" w:rsidRDefault="00F04E56" w:rsidP="00285AD8">
            <w:pPr>
              <w:pStyle w:val="ListBullet"/>
            </w:pPr>
            <w:r>
              <w:t>8</w:t>
            </w:r>
            <w:r w:rsidRPr="008609EA"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32899599" w14:textId="77777777" w:rsidR="00F04E56" w:rsidRDefault="00F04E56" w:rsidP="00285AD8">
            <w:pPr>
              <w:pStyle w:val="ListBullet"/>
            </w:pPr>
            <w:r>
              <w:t>Open Box</w:t>
            </w:r>
          </w:p>
        </w:tc>
      </w:tr>
      <w:tr w:rsidR="00F04E56" w:rsidRPr="008E0703" w14:paraId="1A6E272E" w14:textId="77777777" w:rsidTr="009372F4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1403955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07E43D8F" w14:textId="77777777" w:rsidR="00F04E56" w:rsidRPr="008609EA" w:rsidRDefault="00F04E56" w:rsidP="00285AD8">
            <w:pPr>
              <w:pStyle w:val="ListBullet"/>
            </w:pPr>
            <w:r w:rsidRPr="008609EA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5A1A5BF5" w14:textId="77777777" w:rsidR="00F04E56" w:rsidRPr="008609EA" w:rsidRDefault="00F04E56" w:rsidP="00285AD8">
            <w:pPr>
              <w:pStyle w:val="ListBullet"/>
            </w:pPr>
            <w:r w:rsidRPr="008609EA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046AB02" w14:textId="77777777" w:rsidR="00F04E56" w:rsidRPr="008609EA" w:rsidRDefault="00F04E56" w:rsidP="00285AD8">
            <w:pPr>
              <w:pStyle w:val="ListBullet"/>
            </w:pPr>
            <w:r w:rsidRPr="008609EA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721B3FDE" w14:textId="77777777" w:rsidR="00F04E56" w:rsidRPr="008609EA" w:rsidRDefault="00F04E56" w:rsidP="00285AD8">
            <w:pPr>
              <w:pStyle w:val="ListBullet"/>
            </w:pPr>
            <w:r w:rsidRPr="008609EA">
              <w:t>Status</w:t>
            </w:r>
          </w:p>
        </w:tc>
      </w:tr>
      <w:tr w:rsidR="00F04E56" w:rsidRPr="006218D6" w14:paraId="6A49D0F5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0EE1C92F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06EFCFC4" w14:textId="77777777" w:rsidR="00F04E56" w:rsidRDefault="00F04E56" w:rsidP="00285AD8">
            <w:pPr>
              <w:pStyle w:val="ListBullet"/>
            </w:pPr>
            <w:r>
              <w:t>Confirmation of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390254D1" w14:textId="77777777" w:rsidR="00F04E56" w:rsidRDefault="00F04E56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297C9BC3" w14:textId="77777777" w:rsidR="00F04E56" w:rsidRDefault="00F04E56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2C704668" w14:textId="77777777" w:rsidR="00F04E56" w:rsidRDefault="00F04E56" w:rsidP="00285AD8">
            <w:pPr>
              <w:pStyle w:val="ListBullet"/>
            </w:pPr>
            <w:r>
              <w:t>Delayed</w:t>
            </w:r>
          </w:p>
        </w:tc>
      </w:tr>
      <w:tr w:rsidR="00F04E56" w:rsidRPr="006218D6" w14:paraId="16496C90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2CE2244B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7A970A30" w14:textId="77777777" w:rsidR="00F04E56" w:rsidRDefault="00F04E56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0F6ED571" w14:textId="77777777" w:rsidR="00F04E56" w:rsidRDefault="00F04E56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9FF0939" w14:textId="77777777" w:rsidR="00F04E56" w:rsidRDefault="00F04E56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381199E3" w14:textId="77777777" w:rsidR="00F04E56" w:rsidRDefault="00F04E56" w:rsidP="00285AD8">
            <w:pPr>
              <w:pStyle w:val="ListBullet"/>
            </w:pPr>
            <w:r>
              <w:t>Delayed</w:t>
            </w:r>
          </w:p>
        </w:tc>
      </w:tr>
      <w:tr w:rsidR="00F04E56" w:rsidRPr="006218D6" w14:paraId="50E91CF6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19D694A6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81170F5" w14:textId="77777777" w:rsidR="00F04E56" w:rsidRDefault="00F04E56" w:rsidP="00285AD8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02739E0" w14:textId="77777777" w:rsidR="00F04E56" w:rsidRDefault="00F04E56" w:rsidP="00285AD8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6BE41C2A" w14:textId="77777777" w:rsidR="00F04E56" w:rsidRDefault="00F04E56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91976A3" w14:textId="77777777" w:rsidR="00F04E56" w:rsidRDefault="00F04E56" w:rsidP="00285AD8">
            <w:pPr>
              <w:pStyle w:val="ListBullet"/>
            </w:pPr>
            <w:r>
              <w:t>On Track</w:t>
            </w:r>
          </w:p>
        </w:tc>
      </w:tr>
      <w:tr w:rsidR="00F04E56" w:rsidRPr="006218D6" w14:paraId="7C37F5EE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1A08E9BA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2FB4EAC" w14:textId="77777777" w:rsidR="00F04E56" w:rsidRDefault="00F04E56" w:rsidP="00285AD8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5E060EF9" w14:textId="77777777" w:rsidR="00F04E56" w:rsidRDefault="00F04E56" w:rsidP="00285AD8">
            <w:pPr>
              <w:pStyle w:val="ListBullet"/>
            </w:pPr>
            <w:r>
              <w:t>6</w:t>
            </w:r>
            <w:r w:rsidRPr="00BB73D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29795547" w14:textId="77777777" w:rsidR="00F04E56" w:rsidRDefault="00F04E56" w:rsidP="00285AD8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EC95112" w14:textId="77777777" w:rsidR="00F04E56" w:rsidRDefault="00F04E56" w:rsidP="00285AD8">
            <w:pPr>
              <w:pStyle w:val="ListBullet"/>
            </w:pPr>
            <w:r>
              <w:t>Go Live support will be initiated from this date</w:t>
            </w:r>
          </w:p>
        </w:tc>
      </w:tr>
      <w:tr w:rsidR="00F04E56" w:rsidRPr="00241839" w14:paraId="05968B7D" w14:textId="77777777" w:rsidTr="009372F4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9E295DD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549BF010" w14:textId="77777777" w:rsidR="00F04E56" w:rsidRPr="00241839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 xml:space="preserve">Timeline remains unchanged with PROD deployment planned for early December before Jacob goes on leave. </w:t>
            </w:r>
          </w:p>
          <w:p w14:paraId="7D55792A" w14:textId="77777777" w:rsidR="00F04E56" w:rsidRPr="00241839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>Open Box are mitigating the risk of delayed email templates by:</w:t>
            </w:r>
          </w:p>
          <w:p w14:paraId="53163AEA" w14:textId="77777777" w:rsidR="00F04E56" w:rsidRPr="00241839" w:rsidRDefault="00F04E56" w:rsidP="00285AD8">
            <w:pPr>
              <w:pStyle w:val="ListBullet"/>
              <w:numPr>
                <w:ilvl w:val="1"/>
                <w:numId w:val="12"/>
              </w:numPr>
            </w:pPr>
            <w:r>
              <w:t>Assisting Grainger in identifying all required emails by inspecting existing Salesforce configuration and listing all workflows, process builders and flows where emails are sent.</w:t>
            </w:r>
          </w:p>
          <w:p w14:paraId="16DF0A30" w14:textId="77777777" w:rsidR="00F04E56" w:rsidRPr="00241839" w:rsidRDefault="00F04E56" w:rsidP="00285AD8">
            <w:pPr>
              <w:pStyle w:val="ListBullet"/>
              <w:numPr>
                <w:ilvl w:val="1"/>
                <w:numId w:val="12"/>
              </w:numPr>
            </w:pPr>
            <w:r>
              <w:t>Proceeding with development of the RSW workflows using dummy email templates which will be replaced once final versions are available.</w:t>
            </w:r>
          </w:p>
        </w:tc>
      </w:tr>
      <w:tr w:rsidR="00F04E56" w:rsidRPr="004C7753" w14:paraId="1719AAFD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7B71E8CA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5BFC77EE" w14:textId="77777777" w:rsidR="00F04E56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>Jocob on leave in December.</w:t>
            </w:r>
          </w:p>
          <w:p w14:paraId="7F91CAAF" w14:textId="77777777" w:rsidR="00F04E56" w:rsidRPr="004C7753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2C717635" w14:textId="77777777" w:rsidR="00F04E56" w:rsidRDefault="00F04E56" w:rsidP="00E12911">
      <w:pPr>
        <w:spacing w:line="240" w:lineRule="auto"/>
        <w:rPr>
          <w:color w:val="595959" w:themeColor="text1" w:themeTint="A6"/>
          <w:sz w:val="28"/>
        </w:rPr>
      </w:pPr>
    </w:p>
    <w:p w14:paraId="52B9B88C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32301B" w:rsidRPr="00F539F5" w14:paraId="7A112554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E7526A4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7F585065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32301B" w14:paraId="5EA02119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7ED2046B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5A007548" w14:textId="77777777" w:rsidR="0032301B" w:rsidRDefault="0032301B">
            <w:pPr>
              <w:pStyle w:val="IndentOne"/>
              <w:spacing w:before="60" w:after="60"/>
              <w:ind w:left="0"/>
            </w:pPr>
            <w:r>
              <w:t>2</w:t>
            </w:r>
            <w:r w:rsidRPr="00D60547">
              <w:rPr>
                <w:vertAlign w:val="superscript"/>
              </w:rPr>
              <w:t>nd</w:t>
            </w:r>
            <w:r>
              <w:t xml:space="preserve"> – 8</w:t>
            </w:r>
            <w:r w:rsidRPr="002D0F3B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32301B" w:rsidRPr="00F539F5" w14:paraId="12E1E20A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022A309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0BD559C7" w14:textId="77777777" w:rsidR="0032301B" w:rsidRPr="006F1226" w:rsidRDefault="0032301B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32301B" w:rsidRPr="008E0703" w14:paraId="374E573E" w14:textId="77777777" w:rsidTr="0076156D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EA95CB1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4255E1F2" w14:textId="77777777" w:rsidR="0032301B" w:rsidRPr="0019198E" w:rsidRDefault="0032301B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3C9CD43" w14:textId="77777777" w:rsidR="0032301B" w:rsidRPr="0019198E" w:rsidRDefault="0032301B" w:rsidP="00285AD8">
            <w:pPr>
              <w:pStyle w:val="ListBullet"/>
            </w:pPr>
            <w:r w:rsidRPr="0019198E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1FD48711" w14:textId="77777777" w:rsidR="0032301B" w:rsidRPr="0019198E" w:rsidRDefault="0032301B" w:rsidP="00285AD8">
            <w:pPr>
              <w:pStyle w:val="ListBullet"/>
            </w:pPr>
            <w:r w:rsidRPr="0019198E">
              <w:t>Responsible</w:t>
            </w:r>
          </w:p>
        </w:tc>
      </w:tr>
      <w:tr w:rsidR="0032301B" w14:paraId="37479DE5" w14:textId="77777777" w:rsidTr="0076156D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5375A49D" w14:textId="77777777" w:rsidR="0032301B" w:rsidRDefault="0032301B"/>
        </w:tc>
        <w:tc>
          <w:tcPr>
            <w:tcW w:w="4470" w:type="dxa"/>
            <w:gridSpan w:val="2"/>
            <w:vAlign w:val="center"/>
          </w:tcPr>
          <w:p w14:paraId="6338F2A0" w14:textId="77777777" w:rsidR="0032301B" w:rsidRDefault="0032301B" w:rsidP="00285AD8">
            <w:pPr>
              <w:pStyle w:val="ListBullet"/>
              <w:rPr>
                <w:b/>
                <w:bCs/>
              </w:rPr>
            </w:pPr>
            <w:r>
              <w:t>Confirmation of building availability – coming online in Jan 2024</w:t>
            </w:r>
          </w:p>
        </w:tc>
        <w:tc>
          <w:tcPr>
            <w:tcW w:w="2477" w:type="dxa"/>
            <w:vAlign w:val="center"/>
          </w:tcPr>
          <w:p w14:paraId="1AC0CAEE" w14:textId="77777777" w:rsidR="0032301B" w:rsidRDefault="0032301B" w:rsidP="00285AD8">
            <w:pPr>
              <w:pStyle w:val="ListBullet"/>
            </w:pPr>
            <w:r>
              <w:t>7</w:t>
            </w:r>
            <w:r w:rsidRPr="00190C0E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7135C807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</w:tr>
      <w:tr w:rsidR="0032301B" w14:paraId="57B8861A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51811CA7" w14:textId="77777777" w:rsidR="0032301B" w:rsidRDefault="0032301B"/>
        </w:tc>
        <w:tc>
          <w:tcPr>
            <w:tcW w:w="4470" w:type="dxa"/>
            <w:gridSpan w:val="2"/>
            <w:vAlign w:val="center"/>
          </w:tcPr>
          <w:p w14:paraId="613510ED" w14:textId="77777777" w:rsidR="0032301B" w:rsidRDefault="0032301B" w:rsidP="00285AD8">
            <w:pPr>
              <w:pStyle w:val="ListBullet"/>
            </w:pPr>
            <w:r>
              <w:t>Salesforce build started</w:t>
            </w:r>
          </w:p>
        </w:tc>
        <w:tc>
          <w:tcPr>
            <w:tcW w:w="2477" w:type="dxa"/>
            <w:vAlign w:val="center"/>
          </w:tcPr>
          <w:p w14:paraId="4BD74145" w14:textId="77777777" w:rsidR="0032301B" w:rsidRDefault="0032301B" w:rsidP="00285AD8">
            <w:pPr>
              <w:pStyle w:val="ListBullet"/>
            </w:pPr>
            <w:r>
              <w:t>8</w:t>
            </w:r>
            <w:r w:rsidRPr="00E66915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BEFC07F" w14:textId="77777777" w:rsidR="0032301B" w:rsidRDefault="0032301B" w:rsidP="00285AD8">
            <w:pPr>
              <w:pStyle w:val="ListBullet"/>
            </w:pPr>
            <w:r>
              <w:t>Open Box</w:t>
            </w:r>
          </w:p>
        </w:tc>
      </w:tr>
      <w:tr w:rsidR="0032301B" w:rsidRPr="008E0703" w14:paraId="48A33880" w14:textId="77777777" w:rsidTr="0076156D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CFD759A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02956CD7" w14:textId="77777777" w:rsidR="0032301B" w:rsidRPr="0019198E" w:rsidRDefault="0032301B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397D2A0E" w14:textId="77777777" w:rsidR="0032301B" w:rsidRPr="0019198E" w:rsidRDefault="0032301B" w:rsidP="00285AD8">
            <w:pPr>
              <w:pStyle w:val="ListBullet"/>
            </w:pPr>
            <w:r w:rsidRPr="0019198E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1C32C8A" w14:textId="77777777" w:rsidR="0032301B" w:rsidRPr="0019198E" w:rsidRDefault="0032301B" w:rsidP="00285AD8">
            <w:pPr>
              <w:pStyle w:val="ListBullet"/>
            </w:pPr>
            <w:r w:rsidRPr="0019198E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07905F43" w14:textId="77777777" w:rsidR="0032301B" w:rsidRPr="0019198E" w:rsidRDefault="0032301B" w:rsidP="00285AD8">
            <w:pPr>
              <w:pStyle w:val="ListBullet"/>
            </w:pPr>
            <w:r w:rsidRPr="0019198E">
              <w:t>Status</w:t>
            </w:r>
          </w:p>
        </w:tc>
      </w:tr>
      <w:tr w:rsidR="0032301B" w:rsidRPr="006218D6" w14:paraId="4303DB83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38BB51F4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0543D41D" w14:textId="77777777" w:rsidR="0032301B" w:rsidRDefault="0032301B" w:rsidP="00285AD8">
            <w:pPr>
              <w:pStyle w:val="ListBullet"/>
            </w:pPr>
            <w:r>
              <w:t>Confirmation of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162D012E" w14:textId="77777777" w:rsidR="0032301B" w:rsidRDefault="0032301B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5792EE5E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3ACF6FE1" w14:textId="77777777" w:rsidR="0032301B" w:rsidRDefault="0032301B" w:rsidP="00285AD8">
            <w:pPr>
              <w:pStyle w:val="ListBullet"/>
            </w:pPr>
            <w:r>
              <w:t>Delayed</w:t>
            </w:r>
          </w:p>
        </w:tc>
      </w:tr>
      <w:tr w:rsidR="0032301B" w:rsidRPr="006218D6" w14:paraId="650787C0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06090317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2C83C4F" w14:textId="77777777" w:rsidR="0032301B" w:rsidRDefault="0032301B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76BE69F4" w14:textId="77777777" w:rsidR="0032301B" w:rsidRDefault="0032301B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1F3ABE2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7C15A27D" w14:textId="77777777" w:rsidR="0032301B" w:rsidRDefault="0032301B" w:rsidP="00285AD8">
            <w:pPr>
              <w:pStyle w:val="ListBullet"/>
            </w:pPr>
            <w:r>
              <w:t>Delayed</w:t>
            </w:r>
          </w:p>
        </w:tc>
      </w:tr>
      <w:tr w:rsidR="0032301B" w:rsidRPr="006218D6" w14:paraId="32BAD730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6CEFC8B5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5F3C08A" w14:textId="77777777" w:rsidR="0032301B" w:rsidRDefault="0032301B" w:rsidP="00285AD8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32E407B" w14:textId="77777777" w:rsidR="0032301B" w:rsidRDefault="0032301B" w:rsidP="00285AD8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106C7A11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C938750" w14:textId="77777777" w:rsidR="0032301B" w:rsidRDefault="0032301B" w:rsidP="00285AD8">
            <w:pPr>
              <w:pStyle w:val="ListBullet"/>
            </w:pPr>
            <w:r>
              <w:t>On Track</w:t>
            </w:r>
          </w:p>
        </w:tc>
      </w:tr>
      <w:tr w:rsidR="0032301B" w:rsidRPr="006218D6" w14:paraId="280A88B9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44DE1F15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185B4FE2" w14:textId="77777777" w:rsidR="0032301B" w:rsidRDefault="0032301B" w:rsidP="00285AD8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0214501F" w14:textId="77777777" w:rsidR="0032301B" w:rsidRDefault="0032301B" w:rsidP="00285AD8">
            <w:pPr>
              <w:pStyle w:val="ListBullet"/>
            </w:pPr>
            <w:r>
              <w:t>6</w:t>
            </w:r>
            <w:r w:rsidRPr="00BB73D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60525F85" w14:textId="77777777" w:rsidR="0032301B" w:rsidRDefault="0032301B" w:rsidP="00285AD8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53275C3E" w14:textId="77777777" w:rsidR="0032301B" w:rsidRDefault="0032301B" w:rsidP="00285AD8">
            <w:pPr>
              <w:pStyle w:val="ListBullet"/>
            </w:pPr>
            <w:r>
              <w:t>Go Live support will be initiated from this date</w:t>
            </w:r>
          </w:p>
        </w:tc>
      </w:tr>
      <w:tr w:rsidR="0032301B" w:rsidRPr="00241839" w14:paraId="6769C0BB" w14:textId="77777777" w:rsidTr="0076156D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372BDEA6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29095E0C" w14:textId="77777777" w:rsidR="0032301B" w:rsidRPr="00241839" w:rsidRDefault="0032301B" w:rsidP="00285AD8">
            <w:pPr>
              <w:pStyle w:val="ListBullet"/>
              <w:numPr>
                <w:ilvl w:val="0"/>
                <w:numId w:val="12"/>
              </w:numPr>
            </w:pPr>
            <w:r>
              <w:t xml:space="preserve">PC for building has been delayed, but project timeline remains unchanged with PROD deployment planned for early December before Jacob goes on leave. </w:t>
            </w:r>
          </w:p>
        </w:tc>
      </w:tr>
      <w:tr w:rsidR="0032301B" w:rsidRPr="004C7753" w14:paraId="3C332193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F13C5FC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149F3EA6" w14:textId="77777777" w:rsidR="0032301B" w:rsidRPr="004C7753" w:rsidRDefault="0032301B" w:rsidP="00285AD8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607ADC02" w14:textId="77777777" w:rsidR="0032301B" w:rsidRDefault="0032301B" w:rsidP="00E12911">
      <w:pPr>
        <w:spacing w:line="240" w:lineRule="auto"/>
        <w:rPr>
          <w:color w:val="595959" w:themeColor="text1" w:themeTint="A6"/>
          <w:sz w:val="28"/>
        </w:rPr>
      </w:pPr>
    </w:p>
    <w:p w14:paraId="7FDCA364" w14:textId="77777777" w:rsidR="0032301B" w:rsidRDefault="0032301B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AD6424" w:rsidRPr="00F539F5" w14:paraId="0251735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961F0C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1D5FE142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AD6424" w14:paraId="462BAC66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9C20289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72E7EAE8" w14:textId="77777777" w:rsidR="00AD6424" w:rsidRDefault="00AD6424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 – 2</w:t>
            </w:r>
            <w:r w:rsidRPr="00D60547">
              <w:rPr>
                <w:vertAlign w:val="superscript"/>
              </w:rPr>
              <w:t>nd</w:t>
            </w:r>
            <w:r>
              <w:t xml:space="preserve"> Nov 2023</w:t>
            </w:r>
          </w:p>
        </w:tc>
      </w:tr>
      <w:tr w:rsidR="009F4806" w:rsidRPr="00F539F5" w14:paraId="49126D9E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481A5C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4CC1FCF7" w14:textId="77777777" w:rsidR="00AD6424" w:rsidRPr="006F1226" w:rsidRDefault="00AD6424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21BD061E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30410B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02909B" w14:textId="77777777" w:rsidR="00AD6424" w:rsidRPr="0019198E" w:rsidRDefault="00AD6424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3724667" w14:textId="77777777" w:rsidR="00AD6424" w:rsidRPr="0019198E" w:rsidRDefault="00AD6424" w:rsidP="00285AD8">
            <w:pPr>
              <w:pStyle w:val="ListBullet"/>
            </w:pPr>
            <w:r w:rsidRPr="0019198E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4203AAD2" w14:textId="77777777" w:rsidR="00AD6424" w:rsidRPr="0019198E" w:rsidRDefault="00AD6424" w:rsidP="00285AD8">
            <w:pPr>
              <w:pStyle w:val="ListBullet"/>
            </w:pPr>
            <w:r w:rsidRPr="0019198E">
              <w:t>Responsible</w:t>
            </w:r>
          </w:p>
        </w:tc>
      </w:tr>
      <w:tr w:rsidR="00AD6424" w14:paraId="7D77C7FB" w14:textId="77777777" w:rsidTr="1A28EA26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6BA07FD7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07555E3C" w14:textId="77777777" w:rsidR="00AD6424" w:rsidRDefault="00AD6424" w:rsidP="00285AD8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2477" w:type="dxa"/>
            <w:vAlign w:val="center"/>
          </w:tcPr>
          <w:p w14:paraId="710CD279" w14:textId="77777777" w:rsidR="00AD6424" w:rsidRDefault="00AD6424" w:rsidP="00285AD8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3F37262" w14:textId="77777777" w:rsidR="00AD6424" w:rsidRDefault="00AD6424" w:rsidP="00285AD8">
            <w:pPr>
              <w:pStyle w:val="ListBullet"/>
            </w:pPr>
            <w:r>
              <w:t>Grainger / Open Box</w:t>
            </w:r>
          </w:p>
        </w:tc>
      </w:tr>
      <w:tr w:rsidR="00AD6424" w14:paraId="312CC554" w14:textId="77777777" w:rsidTr="1A28EA26">
        <w:trPr>
          <w:trHeight w:val="178"/>
        </w:trPr>
        <w:tc>
          <w:tcPr>
            <w:tcW w:w="2326" w:type="dxa"/>
            <w:vMerge/>
            <w:vAlign w:val="center"/>
          </w:tcPr>
          <w:p w14:paraId="773FD2BB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66843529" w14:textId="77777777" w:rsidR="00AD6424" w:rsidRDefault="00AD6424" w:rsidP="00285AD8">
            <w:pPr>
              <w:pStyle w:val="ListBullet"/>
            </w:pPr>
            <w:r w:rsidRPr="00091532">
              <w:t xml:space="preserve">Sprint </w:t>
            </w:r>
            <w:r>
              <w:t>ceremonies to be scheduled</w:t>
            </w:r>
          </w:p>
        </w:tc>
        <w:tc>
          <w:tcPr>
            <w:tcW w:w="2477" w:type="dxa"/>
            <w:vAlign w:val="center"/>
          </w:tcPr>
          <w:p w14:paraId="78F84F04" w14:textId="77777777" w:rsidR="00AD6424" w:rsidRDefault="00AD6424" w:rsidP="00285AD8">
            <w:pPr>
              <w:pStyle w:val="ListBullet"/>
            </w:pPr>
            <w:r>
              <w:t>2</w:t>
            </w:r>
            <w:r w:rsidRPr="00C470BA">
              <w:rPr>
                <w:vertAlign w:val="superscript"/>
              </w:rPr>
              <w:t>nd</w:t>
            </w:r>
            <w:r>
              <w:t xml:space="preserve"> Nov </w:t>
            </w:r>
          </w:p>
        </w:tc>
        <w:tc>
          <w:tcPr>
            <w:tcW w:w="4903" w:type="dxa"/>
            <w:vAlign w:val="center"/>
          </w:tcPr>
          <w:p w14:paraId="68FC4696" w14:textId="77777777" w:rsidR="00AD6424" w:rsidRDefault="00AD6424" w:rsidP="00285AD8">
            <w:pPr>
              <w:pStyle w:val="ListBullet"/>
            </w:pPr>
            <w:r>
              <w:t>Open Box</w:t>
            </w:r>
          </w:p>
        </w:tc>
      </w:tr>
      <w:tr w:rsidR="00D01A86" w:rsidRPr="008E0703" w14:paraId="4480F898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D9B0361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5EDD6E3D" w14:textId="77777777" w:rsidR="00AD6424" w:rsidRPr="0019198E" w:rsidRDefault="00AD6424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FDAF75E" w14:textId="77777777" w:rsidR="00AD6424" w:rsidRPr="0019198E" w:rsidRDefault="00AD6424" w:rsidP="00285AD8">
            <w:pPr>
              <w:pStyle w:val="ListBullet"/>
            </w:pPr>
            <w:r w:rsidRPr="0019198E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E50CFDA" w14:textId="77777777" w:rsidR="00AD6424" w:rsidRPr="0019198E" w:rsidRDefault="00AD6424" w:rsidP="00285AD8">
            <w:pPr>
              <w:pStyle w:val="ListBullet"/>
            </w:pPr>
            <w:r w:rsidRPr="0019198E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D42BE07" w14:textId="77777777" w:rsidR="00AD6424" w:rsidRPr="0019198E" w:rsidRDefault="00AD6424" w:rsidP="00285AD8">
            <w:pPr>
              <w:pStyle w:val="ListBullet"/>
            </w:pPr>
            <w:r w:rsidRPr="0019198E">
              <w:t>Status</w:t>
            </w:r>
          </w:p>
        </w:tc>
      </w:tr>
      <w:tr w:rsidR="00677062" w:rsidRPr="006218D6" w14:paraId="619FD6BB" w14:textId="77777777" w:rsidTr="1A28EA26">
        <w:trPr>
          <w:trHeight w:val="178"/>
        </w:trPr>
        <w:tc>
          <w:tcPr>
            <w:tcW w:w="2326" w:type="dxa"/>
            <w:vMerge/>
            <w:vAlign w:val="center"/>
          </w:tcPr>
          <w:p w14:paraId="22CDC83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B85EBFF" w14:textId="77777777" w:rsidR="00AD6424" w:rsidRPr="00091532" w:rsidRDefault="00AD6424" w:rsidP="00285AD8">
            <w:pPr>
              <w:pStyle w:val="ListBullet"/>
            </w:pPr>
            <w:r>
              <w:t>Confirmation of building availability</w:t>
            </w:r>
          </w:p>
        </w:tc>
        <w:tc>
          <w:tcPr>
            <w:tcW w:w="1424" w:type="dxa"/>
            <w:vAlign w:val="center"/>
          </w:tcPr>
          <w:p w14:paraId="6BBB7A90" w14:textId="77777777" w:rsidR="00AD6424" w:rsidRDefault="00AD6424" w:rsidP="00285AD8">
            <w:pPr>
              <w:pStyle w:val="ListBullet"/>
            </w:pPr>
            <w:r>
              <w:t>ASAP</w:t>
            </w:r>
          </w:p>
        </w:tc>
        <w:tc>
          <w:tcPr>
            <w:tcW w:w="2477" w:type="dxa"/>
            <w:vAlign w:val="center"/>
          </w:tcPr>
          <w:p w14:paraId="1259D9DB" w14:textId="77777777" w:rsidR="00AD6424" w:rsidRDefault="00AD6424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1C075DA2" w14:textId="77777777" w:rsidR="00AD6424" w:rsidRDefault="00AD6424" w:rsidP="00285AD8">
            <w:pPr>
              <w:pStyle w:val="ListBullet"/>
            </w:pPr>
            <w:r>
              <w:t>The 5-week project duration needs to be considered when planning for the lease commercials</w:t>
            </w:r>
          </w:p>
        </w:tc>
      </w:tr>
      <w:tr w:rsidR="00677062" w:rsidRPr="006218D6" w14:paraId="73C3C373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4BFDBDB1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0630F82" w14:textId="77777777" w:rsidR="00AD6424" w:rsidRDefault="00AD6424" w:rsidP="00285AD8">
            <w:pPr>
              <w:pStyle w:val="ListBullet"/>
            </w:pPr>
            <w:r>
              <w:t>Confirmation of emails (&amp; any other documents) that need to be updated</w:t>
            </w:r>
          </w:p>
        </w:tc>
        <w:tc>
          <w:tcPr>
            <w:tcW w:w="1424" w:type="dxa"/>
            <w:vAlign w:val="center"/>
          </w:tcPr>
          <w:p w14:paraId="5356D0C2" w14:textId="77777777" w:rsidR="00AD6424" w:rsidRDefault="00AD6424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49376D9" w14:textId="77777777" w:rsidR="00AD6424" w:rsidRDefault="00AD6424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68432A89" w14:textId="77777777" w:rsidR="00AD6424" w:rsidRDefault="00AD6424" w:rsidP="00285AD8">
            <w:pPr>
              <w:pStyle w:val="ListBullet"/>
            </w:pPr>
            <w:r>
              <w:t>On Track</w:t>
            </w:r>
          </w:p>
        </w:tc>
      </w:tr>
      <w:tr w:rsidR="00677062" w:rsidRPr="006218D6" w14:paraId="1AFC9B7F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382E126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83F9F7" w14:textId="77777777" w:rsidR="00AD6424" w:rsidRDefault="00AD6424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141953B2" w14:textId="77777777" w:rsidR="00AD6424" w:rsidRDefault="00AD6424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AAC9AC6" w14:textId="77777777" w:rsidR="00AD6424" w:rsidRDefault="00AD6424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3ABA5FDE" w14:textId="77777777" w:rsidR="00AD6424" w:rsidRDefault="00AD6424" w:rsidP="00285AD8">
            <w:pPr>
              <w:pStyle w:val="ListBullet"/>
            </w:pPr>
            <w:r>
              <w:t>On Track</w:t>
            </w:r>
          </w:p>
        </w:tc>
      </w:tr>
      <w:tr w:rsidR="00AD6424" w:rsidRPr="00241839" w14:paraId="3FD664B7" w14:textId="77777777" w:rsidTr="0063780F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67E6146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00AA89C5" w14:textId="77777777" w:rsidR="00AD6424" w:rsidRDefault="00AD6424" w:rsidP="00285AD8">
            <w:pPr>
              <w:pStyle w:val="ListBullet"/>
              <w:numPr>
                <w:ilvl w:val="0"/>
                <w:numId w:val="12"/>
              </w:numPr>
            </w:pPr>
            <w:r>
              <w:t>Risk:</w:t>
            </w:r>
          </w:p>
          <w:p w14:paraId="2973FAD2" w14:textId="77777777" w:rsidR="00AD6424" w:rsidRDefault="00AD6424" w:rsidP="00285AD8">
            <w:pPr>
              <w:pStyle w:val="ListBullet"/>
              <w:numPr>
                <w:ilvl w:val="1"/>
                <w:numId w:val="12"/>
              </w:numPr>
            </w:pPr>
            <w:r>
              <w:t>Timing of when the building will become available. If it is available at the earliest communicated date, then there is a risk this project will not be completed in time.</w:t>
            </w:r>
          </w:p>
          <w:p w14:paraId="616A233A" w14:textId="77777777" w:rsidR="00AD6424" w:rsidRPr="00241839" w:rsidRDefault="00AD6424" w:rsidP="00285AD8">
            <w:pPr>
              <w:pStyle w:val="ListBullet"/>
            </w:pPr>
            <w:r>
              <w:t xml:space="preserve">Open Box is assessing options to close out this project in the shortest timeframe possible.  </w:t>
            </w:r>
          </w:p>
        </w:tc>
      </w:tr>
      <w:tr w:rsidR="00AD6424" w:rsidRPr="004C7753" w14:paraId="3CB9DE6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EE28D36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74500417" w14:textId="77777777" w:rsidR="00AD6424" w:rsidRPr="004C7753" w:rsidRDefault="00AD6424" w:rsidP="00285AD8">
            <w:pPr>
              <w:pStyle w:val="ListBullet"/>
              <w:numPr>
                <w:ilvl w:val="0"/>
                <w:numId w:val="12"/>
              </w:numPr>
            </w:pPr>
            <w:r>
              <w:t>None</w:t>
            </w:r>
          </w:p>
        </w:tc>
      </w:tr>
    </w:tbl>
    <w:p w14:paraId="3931189B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p w14:paraId="611617B7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03EEF" w:rsidRPr="00F539F5" w14:paraId="7AA383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23AFE0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0D1F08DB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F03EEF" w14:paraId="09CDC147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DF35D66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2C53115C" w14:textId="77777777" w:rsidR="00F03EEF" w:rsidRDefault="00F03EEF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9F4806" w:rsidRPr="00F539F5" w14:paraId="0980FC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57C85E1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0528CE5A" w14:textId="77777777" w:rsidR="00F03EEF" w:rsidRPr="006F1226" w:rsidRDefault="00F03EEF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3BEABEF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45E0899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67CB1BF" w14:textId="77777777" w:rsidR="00F03EEF" w:rsidRPr="003E1D81" w:rsidRDefault="00F03EEF" w:rsidP="00285AD8">
            <w:pPr>
              <w:pStyle w:val="ListBullet"/>
            </w:pPr>
            <w:r w:rsidRPr="003E1D81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BBAFE6" w14:textId="77777777" w:rsidR="00F03EEF" w:rsidRPr="003E1D81" w:rsidRDefault="00F03EEF" w:rsidP="00285AD8">
            <w:pPr>
              <w:pStyle w:val="ListBullet"/>
            </w:pPr>
            <w:r w:rsidRPr="003E1D81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6357D748" w14:textId="77777777" w:rsidR="00F03EEF" w:rsidRPr="003E1D81" w:rsidRDefault="00F03EEF" w:rsidP="00285AD8">
            <w:pPr>
              <w:pStyle w:val="ListBullet"/>
            </w:pPr>
            <w:r w:rsidRPr="003E1D81">
              <w:t>Responsible</w:t>
            </w:r>
          </w:p>
        </w:tc>
      </w:tr>
      <w:tr w:rsidR="00F03EEF" w14:paraId="4A440B14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  <w:hideMark/>
          </w:tcPr>
          <w:p w14:paraId="37AE0E4F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2B67C617" w14:textId="77777777" w:rsidR="00F03EEF" w:rsidRDefault="00F03EEF" w:rsidP="00285AD8">
            <w:pPr>
              <w:pStyle w:val="ListBullet"/>
              <w:rPr>
                <w:b/>
                <w:bCs/>
              </w:rPr>
            </w:pPr>
            <w:r>
              <w:t>SOW Signed</w:t>
            </w:r>
          </w:p>
        </w:tc>
        <w:tc>
          <w:tcPr>
            <w:tcW w:w="2477" w:type="dxa"/>
            <w:vAlign w:val="center"/>
          </w:tcPr>
          <w:p w14:paraId="47272E95" w14:textId="77777777" w:rsidR="00F03EEF" w:rsidRDefault="00F03EEF" w:rsidP="00285AD8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532D5E2" w14:textId="77777777" w:rsidR="00F03EEF" w:rsidRDefault="00F03EEF" w:rsidP="00285AD8">
            <w:pPr>
              <w:pStyle w:val="ListBullet"/>
            </w:pPr>
            <w:r>
              <w:t>Grainger / Open Box</w:t>
            </w:r>
          </w:p>
        </w:tc>
      </w:tr>
      <w:tr w:rsidR="00F03EEF" w14:paraId="739FAE93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</w:tcPr>
          <w:p w14:paraId="2F69DF26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0BA28954" w14:textId="77777777" w:rsidR="00F03EEF" w:rsidRDefault="00F03EEF" w:rsidP="00285AD8">
            <w:pPr>
              <w:pStyle w:val="ListBullet"/>
            </w:pPr>
            <w:r>
              <w:t>Jira project setup</w:t>
            </w:r>
          </w:p>
        </w:tc>
        <w:tc>
          <w:tcPr>
            <w:tcW w:w="2477" w:type="dxa"/>
            <w:vAlign w:val="center"/>
          </w:tcPr>
          <w:p w14:paraId="757B0ACB" w14:textId="77777777" w:rsidR="00F03EEF" w:rsidRDefault="00F03EEF" w:rsidP="00285AD8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C59FF31" w14:textId="77777777" w:rsidR="00F03EEF" w:rsidRDefault="00F03EEF" w:rsidP="00285AD8">
            <w:pPr>
              <w:pStyle w:val="ListBullet"/>
            </w:pPr>
            <w:r>
              <w:t>Grainger</w:t>
            </w:r>
          </w:p>
        </w:tc>
      </w:tr>
      <w:tr w:rsidR="00D01A86" w:rsidRPr="008E0703" w14:paraId="4C7C6C8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FF92AF2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4F17556" w14:textId="77777777" w:rsidR="00F03EEF" w:rsidRPr="003E1D81" w:rsidRDefault="00F03EEF" w:rsidP="00285AD8">
            <w:pPr>
              <w:pStyle w:val="ListBullet"/>
            </w:pPr>
            <w:r w:rsidRPr="003E1D81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5E2F1B8A" w14:textId="77777777" w:rsidR="00F03EEF" w:rsidRPr="003E1D81" w:rsidRDefault="00F03EEF" w:rsidP="00285AD8">
            <w:pPr>
              <w:pStyle w:val="ListBullet"/>
            </w:pPr>
            <w:r w:rsidRPr="003E1D81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04058EB" w14:textId="77777777" w:rsidR="00F03EEF" w:rsidRPr="003E1D81" w:rsidRDefault="00F03EEF" w:rsidP="00285AD8">
            <w:pPr>
              <w:pStyle w:val="ListBullet"/>
            </w:pPr>
            <w:r w:rsidRPr="003E1D81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4FA01CC4" w14:textId="77777777" w:rsidR="00F03EEF" w:rsidRPr="003E1D81" w:rsidRDefault="00F03EEF" w:rsidP="00285AD8">
            <w:pPr>
              <w:pStyle w:val="ListBullet"/>
            </w:pPr>
            <w:r w:rsidRPr="003E1D81">
              <w:t>Status</w:t>
            </w:r>
          </w:p>
        </w:tc>
      </w:tr>
      <w:tr w:rsidR="00677062" w:rsidRPr="006218D6" w14:paraId="0CE3E5C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C5C9BBC" w14:textId="77777777" w:rsidR="00F03EEF" w:rsidRPr="00F539F5" w:rsidRDefault="00F03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7CF5E93" w14:textId="77777777" w:rsidR="00F03EEF" w:rsidRDefault="00F03EEF" w:rsidP="00285AD8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1424" w:type="dxa"/>
            <w:vAlign w:val="center"/>
          </w:tcPr>
          <w:p w14:paraId="196C2118" w14:textId="77777777" w:rsidR="00F03EEF" w:rsidRDefault="00F03EEF" w:rsidP="00285AD8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643E5A93" w14:textId="77777777" w:rsidR="00F03EEF" w:rsidRDefault="00F03EEF" w:rsidP="00285AD8">
            <w:pPr>
              <w:pStyle w:val="ListBullet"/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725B6D5" w14:textId="77777777" w:rsidR="00F03EEF" w:rsidRDefault="00F03EEF" w:rsidP="00285AD8">
            <w:pPr>
              <w:pStyle w:val="ListBullet"/>
            </w:pPr>
            <w:r>
              <w:t>Open Box to schedule</w:t>
            </w:r>
          </w:p>
        </w:tc>
      </w:tr>
      <w:tr w:rsidR="00F03EEF" w:rsidRPr="00241839" w14:paraId="776F129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DF2689F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lastRenderedPageBreak/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77A45C1F" w14:textId="77777777" w:rsidR="00F03EEF" w:rsidRPr="00241839" w:rsidRDefault="00F03EEF" w:rsidP="00285AD8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  <w:tr w:rsidR="00F03EEF" w:rsidRPr="004C7753" w14:paraId="781AF1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B28F21C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CDD127B" w14:textId="77777777" w:rsidR="00F03EEF" w:rsidRPr="004C7753" w:rsidRDefault="00F03EEF" w:rsidP="00285AD8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</w:tbl>
    <w:p w14:paraId="49A8D5ED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sectPr w:rsidR="00F03EEF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4FCE4" w14:textId="77777777" w:rsidR="00641C4C" w:rsidRDefault="00641C4C">
      <w:r>
        <w:separator/>
      </w:r>
    </w:p>
  </w:endnote>
  <w:endnote w:type="continuationSeparator" w:id="0">
    <w:p w14:paraId="156EA8CC" w14:textId="77777777" w:rsidR="00641C4C" w:rsidRDefault="00641C4C">
      <w:r>
        <w:continuationSeparator/>
      </w:r>
    </w:p>
  </w:endnote>
  <w:endnote w:type="continuationNotice" w:id="1">
    <w:p w14:paraId="43CF877E" w14:textId="77777777" w:rsidR="00641C4C" w:rsidRDefault="00641C4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2551619E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5E22E4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5E22E4">
      <w:rPr>
        <w:b/>
        <w:color w:val="7F7F7F"/>
        <w:sz w:val="18"/>
        <w:szCs w:val="18"/>
      </w:rPr>
      <w:t>Rent Smart Wales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5336A615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5E22E4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5E22E4">
      <w:rPr>
        <w:b/>
        <w:color w:val="7F7F7F"/>
        <w:sz w:val="18"/>
      </w:rPr>
      <w:t>Rent Smart Wales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B3692" w14:textId="77777777" w:rsidR="00641C4C" w:rsidRDefault="00641C4C">
      <w:r>
        <w:separator/>
      </w:r>
    </w:p>
  </w:footnote>
  <w:footnote w:type="continuationSeparator" w:id="0">
    <w:p w14:paraId="593D3AE3" w14:textId="77777777" w:rsidR="00641C4C" w:rsidRDefault="00641C4C">
      <w:r>
        <w:continuationSeparator/>
      </w:r>
    </w:p>
  </w:footnote>
  <w:footnote w:type="continuationNotice" w:id="1">
    <w:p w14:paraId="7BD5080C" w14:textId="77777777" w:rsidR="00641C4C" w:rsidRDefault="00641C4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A66300"/>
    <w:multiLevelType w:val="hybridMultilevel"/>
    <w:tmpl w:val="9E7A51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F3D93"/>
    <w:multiLevelType w:val="multilevel"/>
    <w:tmpl w:val="29D0562E"/>
    <w:numStyleLink w:val="StyleOutlinenumbered"/>
  </w:abstractNum>
  <w:abstractNum w:abstractNumId="8" w15:restartNumberingAfterBreak="0">
    <w:nsid w:val="28FF03C8"/>
    <w:multiLevelType w:val="multilevel"/>
    <w:tmpl w:val="572A7FF0"/>
    <w:numStyleLink w:val="StyleBulleted"/>
  </w:abstractNum>
  <w:abstractNum w:abstractNumId="9" w15:restartNumberingAfterBreak="0">
    <w:nsid w:val="2DCA5E43"/>
    <w:multiLevelType w:val="multilevel"/>
    <w:tmpl w:val="572A7FF0"/>
    <w:numStyleLink w:val="StyleBulleted"/>
  </w:abstractNum>
  <w:abstractNum w:abstractNumId="10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BBB3184"/>
    <w:multiLevelType w:val="hybridMultilevel"/>
    <w:tmpl w:val="4CCEFDCA"/>
    <w:lvl w:ilvl="0" w:tplc="FC82ACB8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3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10"/>
  </w:num>
  <w:num w:numId="2" w16cid:durableId="341589356">
    <w:abstractNumId w:val="6"/>
  </w:num>
  <w:num w:numId="3" w16cid:durableId="831678922">
    <w:abstractNumId w:val="3"/>
  </w:num>
  <w:num w:numId="4" w16cid:durableId="545530759">
    <w:abstractNumId w:val="8"/>
  </w:num>
  <w:num w:numId="5" w16cid:durableId="1020162545">
    <w:abstractNumId w:val="9"/>
  </w:num>
  <w:num w:numId="6" w16cid:durableId="503784640">
    <w:abstractNumId w:val="12"/>
  </w:num>
  <w:num w:numId="7" w16cid:durableId="1564098539">
    <w:abstractNumId w:val="7"/>
  </w:num>
  <w:num w:numId="8" w16cid:durableId="807629670">
    <w:abstractNumId w:val="2"/>
  </w:num>
  <w:num w:numId="9" w16cid:durableId="1327050253">
    <w:abstractNumId w:val="13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1"/>
  </w:num>
  <w:num w:numId="13" w16cid:durableId="217084786">
    <w:abstractNumId w:val="6"/>
  </w:num>
  <w:num w:numId="14" w16cid:durableId="895823921">
    <w:abstractNumId w:val="0"/>
  </w:num>
  <w:num w:numId="15" w16cid:durableId="2087066805">
    <w:abstractNumId w:val="6"/>
  </w:num>
  <w:num w:numId="16" w16cid:durableId="1280723821">
    <w:abstractNumId w:val="6"/>
  </w:num>
  <w:num w:numId="17" w16cid:durableId="197128279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2EF6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1EC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1334"/>
    <w:rsid w:val="0004256A"/>
    <w:rsid w:val="00044FBF"/>
    <w:rsid w:val="00046076"/>
    <w:rsid w:val="0004772D"/>
    <w:rsid w:val="000506D6"/>
    <w:rsid w:val="000509FB"/>
    <w:rsid w:val="00050F0B"/>
    <w:rsid w:val="000516B8"/>
    <w:rsid w:val="00052989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5782E"/>
    <w:rsid w:val="00060CDB"/>
    <w:rsid w:val="00061AC2"/>
    <w:rsid w:val="00062C2C"/>
    <w:rsid w:val="000634BB"/>
    <w:rsid w:val="000651B2"/>
    <w:rsid w:val="0006556E"/>
    <w:rsid w:val="00065A37"/>
    <w:rsid w:val="000668BA"/>
    <w:rsid w:val="00066BC9"/>
    <w:rsid w:val="00066F10"/>
    <w:rsid w:val="000679B3"/>
    <w:rsid w:val="000679D6"/>
    <w:rsid w:val="00067F3E"/>
    <w:rsid w:val="00070FB5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0A3B"/>
    <w:rsid w:val="00090DE4"/>
    <w:rsid w:val="000910F0"/>
    <w:rsid w:val="00091532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4938"/>
    <w:rsid w:val="000A57DD"/>
    <w:rsid w:val="000A5E91"/>
    <w:rsid w:val="000A5EF4"/>
    <w:rsid w:val="000A6521"/>
    <w:rsid w:val="000A732C"/>
    <w:rsid w:val="000A7342"/>
    <w:rsid w:val="000A7459"/>
    <w:rsid w:val="000B02F5"/>
    <w:rsid w:val="000B3054"/>
    <w:rsid w:val="000B30A2"/>
    <w:rsid w:val="000B3664"/>
    <w:rsid w:val="000B59FB"/>
    <w:rsid w:val="000B62C8"/>
    <w:rsid w:val="000B7352"/>
    <w:rsid w:val="000C17D5"/>
    <w:rsid w:val="000C242E"/>
    <w:rsid w:val="000C2CF7"/>
    <w:rsid w:val="000C5BBC"/>
    <w:rsid w:val="000C659C"/>
    <w:rsid w:val="000C7D61"/>
    <w:rsid w:val="000D14C9"/>
    <w:rsid w:val="000D20BA"/>
    <w:rsid w:val="000D4B60"/>
    <w:rsid w:val="000D4D64"/>
    <w:rsid w:val="000D6F0D"/>
    <w:rsid w:val="000D7E89"/>
    <w:rsid w:val="000E0645"/>
    <w:rsid w:val="000E0A2C"/>
    <w:rsid w:val="000E14C3"/>
    <w:rsid w:val="000E1A89"/>
    <w:rsid w:val="000E2F0C"/>
    <w:rsid w:val="000E2F28"/>
    <w:rsid w:val="000E3341"/>
    <w:rsid w:val="000E5CD4"/>
    <w:rsid w:val="000E6779"/>
    <w:rsid w:val="000E78E5"/>
    <w:rsid w:val="000F0125"/>
    <w:rsid w:val="000F13E1"/>
    <w:rsid w:val="000F27D6"/>
    <w:rsid w:val="000F375D"/>
    <w:rsid w:val="000F3AB0"/>
    <w:rsid w:val="000F5002"/>
    <w:rsid w:val="000F5167"/>
    <w:rsid w:val="000F760E"/>
    <w:rsid w:val="00100FB3"/>
    <w:rsid w:val="00101E39"/>
    <w:rsid w:val="0010250D"/>
    <w:rsid w:val="0010356C"/>
    <w:rsid w:val="00103714"/>
    <w:rsid w:val="00105E28"/>
    <w:rsid w:val="00107793"/>
    <w:rsid w:val="00107985"/>
    <w:rsid w:val="00107DBF"/>
    <w:rsid w:val="0011143C"/>
    <w:rsid w:val="00112584"/>
    <w:rsid w:val="0011271D"/>
    <w:rsid w:val="001151FB"/>
    <w:rsid w:val="001179EF"/>
    <w:rsid w:val="00117D41"/>
    <w:rsid w:val="00120068"/>
    <w:rsid w:val="001227C3"/>
    <w:rsid w:val="00123231"/>
    <w:rsid w:val="0012335A"/>
    <w:rsid w:val="00123AFD"/>
    <w:rsid w:val="00124A79"/>
    <w:rsid w:val="00124E2D"/>
    <w:rsid w:val="0012557B"/>
    <w:rsid w:val="001258A6"/>
    <w:rsid w:val="001258B8"/>
    <w:rsid w:val="00125D27"/>
    <w:rsid w:val="00127BEE"/>
    <w:rsid w:val="00130078"/>
    <w:rsid w:val="001308B4"/>
    <w:rsid w:val="00130C16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0FE5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1A3"/>
    <w:rsid w:val="0015550C"/>
    <w:rsid w:val="0015564F"/>
    <w:rsid w:val="00156765"/>
    <w:rsid w:val="00156ECE"/>
    <w:rsid w:val="001578C1"/>
    <w:rsid w:val="00162184"/>
    <w:rsid w:val="001632CE"/>
    <w:rsid w:val="00163447"/>
    <w:rsid w:val="0016345C"/>
    <w:rsid w:val="001637DD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0C0E"/>
    <w:rsid w:val="0019198E"/>
    <w:rsid w:val="001922BE"/>
    <w:rsid w:val="00192C79"/>
    <w:rsid w:val="00194623"/>
    <w:rsid w:val="00195635"/>
    <w:rsid w:val="001966AD"/>
    <w:rsid w:val="00196762"/>
    <w:rsid w:val="00196FE2"/>
    <w:rsid w:val="001A062A"/>
    <w:rsid w:val="001A104A"/>
    <w:rsid w:val="001A1F62"/>
    <w:rsid w:val="001A3523"/>
    <w:rsid w:val="001A3AD7"/>
    <w:rsid w:val="001A4F82"/>
    <w:rsid w:val="001A657F"/>
    <w:rsid w:val="001A6658"/>
    <w:rsid w:val="001A6989"/>
    <w:rsid w:val="001A7F47"/>
    <w:rsid w:val="001A7F7E"/>
    <w:rsid w:val="001B1986"/>
    <w:rsid w:val="001B2165"/>
    <w:rsid w:val="001B3591"/>
    <w:rsid w:val="001B41A9"/>
    <w:rsid w:val="001B4C8E"/>
    <w:rsid w:val="001B52C4"/>
    <w:rsid w:val="001B59B9"/>
    <w:rsid w:val="001B69A5"/>
    <w:rsid w:val="001C0FAC"/>
    <w:rsid w:val="001C3C83"/>
    <w:rsid w:val="001C40C1"/>
    <w:rsid w:val="001C63B2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C5E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17E6C"/>
    <w:rsid w:val="002207E1"/>
    <w:rsid w:val="00220952"/>
    <w:rsid w:val="00220D24"/>
    <w:rsid w:val="0022199D"/>
    <w:rsid w:val="002237CB"/>
    <w:rsid w:val="002240D6"/>
    <w:rsid w:val="00224C64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0C9A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B09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01ED"/>
    <w:rsid w:val="00282406"/>
    <w:rsid w:val="00283CD0"/>
    <w:rsid w:val="00285694"/>
    <w:rsid w:val="00285AD8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35EE"/>
    <w:rsid w:val="002A4A88"/>
    <w:rsid w:val="002A4D56"/>
    <w:rsid w:val="002A533E"/>
    <w:rsid w:val="002A544A"/>
    <w:rsid w:val="002A5788"/>
    <w:rsid w:val="002A60D4"/>
    <w:rsid w:val="002A64F8"/>
    <w:rsid w:val="002A78A0"/>
    <w:rsid w:val="002B0379"/>
    <w:rsid w:val="002B1CC0"/>
    <w:rsid w:val="002B2F5C"/>
    <w:rsid w:val="002B3E81"/>
    <w:rsid w:val="002B6DC4"/>
    <w:rsid w:val="002B77D2"/>
    <w:rsid w:val="002C0606"/>
    <w:rsid w:val="002C0683"/>
    <w:rsid w:val="002C1782"/>
    <w:rsid w:val="002C2EC9"/>
    <w:rsid w:val="002C3E33"/>
    <w:rsid w:val="002C434A"/>
    <w:rsid w:val="002C600D"/>
    <w:rsid w:val="002C693B"/>
    <w:rsid w:val="002C6FBF"/>
    <w:rsid w:val="002D0F3B"/>
    <w:rsid w:val="002D1C1F"/>
    <w:rsid w:val="002D2384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6E26"/>
    <w:rsid w:val="002E7BB0"/>
    <w:rsid w:val="002F0B36"/>
    <w:rsid w:val="002F24BF"/>
    <w:rsid w:val="002F32EA"/>
    <w:rsid w:val="002F405B"/>
    <w:rsid w:val="002F52DC"/>
    <w:rsid w:val="002F664E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01B"/>
    <w:rsid w:val="0032325D"/>
    <w:rsid w:val="0032345A"/>
    <w:rsid w:val="003236BA"/>
    <w:rsid w:val="003241EB"/>
    <w:rsid w:val="00325076"/>
    <w:rsid w:val="0032586C"/>
    <w:rsid w:val="00325ABC"/>
    <w:rsid w:val="0032719E"/>
    <w:rsid w:val="00327D30"/>
    <w:rsid w:val="00331FF8"/>
    <w:rsid w:val="00335B73"/>
    <w:rsid w:val="00335F28"/>
    <w:rsid w:val="00341060"/>
    <w:rsid w:val="003435CD"/>
    <w:rsid w:val="003452D4"/>
    <w:rsid w:val="0035005C"/>
    <w:rsid w:val="00350E82"/>
    <w:rsid w:val="00354521"/>
    <w:rsid w:val="00357481"/>
    <w:rsid w:val="00360D2F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2B2A"/>
    <w:rsid w:val="00383CAB"/>
    <w:rsid w:val="00384F59"/>
    <w:rsid w:val="003864BA"/>
    <w:rsid w:val="003878C2"/>
    <w:rsid w:val="00387CA2"/>
    <w:rsid w:val="0039047F"/>
    <w:rsid w:val="00390852"/>
    <w:rsid w:val="0039098C"/>
    <w:rsid w:val="00393C3E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2CF"/>
    <w:rsid w:val="003B63F1"/>
    <w:rsid w:val="003B7072"/>
    <w:rsid w:val="003B7128"/>
    <w:rsid w:val="003B7AFB"/>
    <w:rsid w:val="003C1798"/>
    <w:rsid w:val="003C1819"/>
    <w:rsid w:val="003C1A66"/>
    <w:rsid w:val="003C26A8"/>
    <w:rsid w:val="003C4341"/>
    <w:rsid w:val="003C5D25"/>
    <w:rsid w:val="003C6410"/>
    <w:rsid w:val="003C69B5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1D81"/>
    <w:rsid w:val="003E22DE"/>
    <w:rsid w:val="003E3775"/>
    <w:rsid w:val="003E592D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170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5DCB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478B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65C66"/>
    <w:rsid w:val="00470145"/>
    <w:rsid w:val="00470F0E"/>
    <w:rsid w:val="00470FA2"/>
    <w:rsid w:val="00471A00"/>
    <w:rsid w:val="0047290F"/>
    <w:rsid w:val="00472F43"/>
    <w:rsid w:val="004748EE"/>
    <w:rsid w:val="00475997"/>
    <w:rsid w:val="00475E5C"/>
    <w:rsid w:val="00476035"/>
    <w:rsid w:val="00480E21"/>
    <w:rsid w:val="00481B6E"/>
    <w:rsid w:val="0048487B"/>
    <w:rsid w:val="00486940"/>
    <w:rsid w:val="00486D15"/>
    <w:rsid w:val="00490560"/>
    <w:rsid w:val="00490B8D"/>
    <w:rsid w:val="00491205"/>
    <w:rsid w:val="004932C5"/>
    <w:rsid w:val="00493305"/>
    <w:rsid w:val="004948A5"/>
    <w:rsid w:val="004948FD"/>
    <w:rsid w:val="00494D9E"/>
    <w:rsid w:val="00497FB7"/>
    <w:rsid w:val="004A085C"/>
    <w:rsid w:val="004A1C82"/>
    <w:rsid w:val="004A21C7"/>
    <w:rsid w:val="004A2AD7"/>
    <w:rsid w:val="004A558D"/>
    <w:rsid w:val="004A5922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57AF"/>
    <w:rsid w:val="004C6EA4"/>
    <w:rsid w:val="004C7753"/>
    <w:rsid w:val="004D13D6"/>
    <w:rsid w:val="004D176A"/>
    <w:rsid w:val="004D1778"/>
    <w:rsid w:val="004D34D1"/>
    <w:rsid w:val="004D5E64"/>
    <w:rsid w:val="004D635F"/>
    <w:rsid w:val="004D73B7"/>
    <w:rsid w:val="004D7601"/>
    <w:rsid w:val="004D76B9"/>
    <w:rsid w:val="004E0CAE"/>
    <w:rsid w:val="004E1603"/>
    <w:rsid w:val="004E1822"/>
    <w:rsid w:val="004E2F34"/>
    <w:rsid w:val="004E32E5"/>
    <w:rsid w:val="004E4238"/>
    <w:rsid w:val="004F17B0"/>
    <w:rsid w:val="004F3779"/>
    <w:rsid w:val="004F55D8"/>
    <w:rsid w:val="004F57A5"/>
    <w:rsid w:val="004F5841"/>
    <w:rsid w:val="004F7D69"/>
    <w:rsid w:val="00500665"/>
    <w:rsid w:val="00501A83"/>
    <w:rsid w:val="00501E82"/>
    <w:rsid w:val="0050433C"/>
    <w:rsid w:val="00505F9F"/>
    <w:rsid w:val="005068E8"/>
    <w:rsid w:val="0050711C"/>
    <w:rsid w:val="00511492"/>
    <w:rsid w:val="00512A8E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1D29"/>
    <w:rsid w:val="00533FE8"/>
    <w:rsid w:val="0053535E"/>
    <w:rsid w:val="00540A0A"/>
    <w:rsid w:val="00541820"/>
    <w:rsid w:val="00544F80"/>
    <w:rsid w:val="005459B1"/>
    <w:rsid w:val="00545BE3"/>
    <w:rsid w:val="00550523"/>
    <w:rsid w:val="005534E2"/>
    <w:rsid w:val="00553FBE"/>
    <w:rsid w:val="00554555"/>
    <w:rsid w:val="00556561"/>
    <w:rsid w:val="00557053"/>
    <w:rsid w:val="0056247C"/>
    <w:rsid w:val="00562A7B"/>
    <w:rsid w:val="00562AA7"/>
    <w:rsid w:val="00563AA4"/>
    <w:rsid w:val="00564157"/>
    <w:rsid w:val="00566EFE"/>
    <w:rsid w:val="005673C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6A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276F"/>
    <w:rsid w:val="005B3731"/>
    <w:rsid w:val="005B37EB"/>
    <w:rsid w:val="005B3D03"/>
    <w:rsid w:val="005B3F54"/>
    <w:rsid w:val="005B4045"/>
    <w:rsid w:val="005B4CA0"/>
    <w:rsid w:val="005B7A42"/>
    <w:rsid w:val="005C00A7"/>
    <w:rsid w:val="005C1960"/>
    <w:rsid w:val="005C3EA6"/>
    <w:rsid w:val="005C419E"/>
    <w:rsid w:val="005C46DC"/>
    <w:rsid w:val="005C57F8"/>
    <w:rsid w:val="005C7301"/>
    <w:rsid w:val="005C7921"/>
    <w:rsid w:val="005D3C27"/>
    <w:rsid w:val="005D44DF"/>
    <w:rsid w:val="005D4CDE"/>
    <w:rsid w:val="005D665F"/>
    <w:rsid w:val="005D69FE"/>
    <w:rsid w:val="005E143F"/>
    <w:rsid w:val="005E22E4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474"/>
    <w:rsid w:val="005F6BC1"/>
    <w:rsid w:val="005F70CD"/>
    <w:rsid w:val="00600D4F"/>
    <w:rsid w:val="00600D83"/>
    <w:rsid w:val="00601BBD"/>
    <w:rsid w:val="006025B0"/>
    <w:rsid w:val="00602BF4"/>
    <w:rsid w:val="006043E9"/>
    <w:rsid w:val="006051AA"/>
    <w:rsid w:val="0060754D"/>
    <w:rsid w:val="00610E05"/>
    <w:rsid w:val="006150C7"/>
    <w:rsid w:val="006159F2"/>
    <w:rsid w:val="00621635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5E52"/>
    <w:rsid w:val="006364A6"/>
    <w:rsid w:val="0063780F"/>
    <w:rsid w:val="00637880"/>
    <w:rsid w:val="006417DD"/>
    <w:rsid w:val="00641C4C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16D1"/>
    <w:rsid w:val="00673034"/>
    <w:rsid w:val="00674FEF"/>
    <w:rsid w:val="00675610"/>
    <w:rsid w:val="00675A3C"/>
    <w:rsid w:val="006761C6"/>
    <w:rsid w:val="00677062"/>
    <w:rsid w:val="006802EC"/>
    <w:rsid w:val="0068034A"/>
    <w:rsid w:val="00682903"/>
    <w:rsid w:val="00683769"/>
    <w:rsid w:val="00684B5F"/>
    <w:rsid w:val="0068501F"/>
    <w:rsid w:val="006851E1"/>
    <w:rsid w:val="00685DD1"/>
    <w:rsid w:val="00685FF4"/>
    <w:rsid w:val="0068721F"/>
    <w:rsid w:val="00687D5F"/>
    <w:rsid w:val="0069034D"/>
    <w:rsid w:val="006911C3"/>
    <w:rsid w:val="006915C5"/>
    <w:rsid w:val="00691880"/>
    <w:rsid w:val="00692245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4EB9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318"/>
    <w:rsid w:val="006C64C6"/>
    <w:rsid w:val="006C7554"/>
    <w:rsid w:val="006D19C2"/>
    <w:rsid w:val="006D3CF2"/>
    <w:rsid w:val="006D4AB1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1226"/>
    <w:rsid w:val="006F4E77"/>
    <w:rsid w:val="006F5BA2"/>
    <w:rsid w:val="00700AF7"/>
    <w:rsid w:val="00702A88"/>
    <w:rsid w:val="00702C73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345A8"/>
    <w:rsid w:val="007413E5"/>
    <w:rsid w:val="00742203"/>
    <w:rsid w:val="0074222D"/>
    <w:rsid w:val="0074437D"/>
    <w:rsid w:val="00744DD0"/>
    <w:rsid w:val="00745781"/>
    <w:rsid w:val="00745A73"/>
    <w:rsid w:val="00745BDA"/>
    <w:rsid w:val="0075095C"/>
    <w:rsid w:val="00750A22"/>
    <w:rsid w:val="00751023"/>
    <w:rsid w:val="00751B26"/>
    <w:rsid w:val="00752770"/>
    <w:rsid w:val="007529F4"/>
    <w:rsid w:val="00752E8D"/>
    <w:rsid w:val="00754854"/>
    <w:rsid w:val="00755BDF"/>
    <w:rsid w:val="00755C4E"/>
    <w:rsid w:val="0075679A"/>
    <w:rsid w:val="00760B5C"/>
    <w:rsid w:val="0076156D"/>
    <w:rsid w:val="007625CF"/>
    <w:rsid w:val="0076291C"/>
    <w:rsid w:val="00762BF4"/>
    <w:rsid w:val="00765FB9"/>
    <w:rsid w:val="00766C8F"/>
    <w:rsid w:val="00766F5D"/>
    <w:rsid w:val="0076795C"/>
    <w:rsid w:val="00771586"/>
    <w:rsid w:val="00772800"/>
    <w:rsid w:val="0077426F"/>
    <w:rsid w:val="00774299"/>
    <w:rsid w:val="00774BEE"/>
    <w:rsid w:val="007752F7"/>
    <w:rsid w:val="00775C2B"/>
    <w:rsid w:val="00776148"/>
    <w:rsid w:val="007763EF"/>
    <w:rsid w:val="00781E80"/>
    <w:rsid w:val="00783CED"/>
    <w:rsid w:val="0078507D"/>
    <w:rsid w:val="007851C0"/>
    <w:rsid w:val="00786BA2"/>
    <w:rsid w:val="007875AD"/>
    <w:rsid w:val="00787675"/>
    <w:rsid w:val="00790F30"/>
    <w:rsid w:val="0079217D"/>
    <w:rsid w:val="00795130"/>
    <w:rsid w:val="007956DB"/>
    <w:rsid w:val="00797369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B5FE4"/>
    <w:rsid w:val="007B7433"/>
    <w:rsid w:val="007C0D24"/>
    <w:rsid w:val="007C16ED"/>
    <w:rsid w:val="007C1BED"/>
    <w:rsid w:val="007C24BE"/>
    <w:rsid w:val="007C27BF"/>
    <w:rsid w:val="007C29CE"/>
    <w:rsid w:val="007C365D"/>
    <w:rsid w:val="007C3C23"/>
    <w:rsid w:val="007C3DA3"/>
    <w:rsid w:val="007C4303"/>
    <w:rsid w:val="007C4F5D"/>
    <w:rsid w:val="007C6E53"/>
    <w:rsid w:val="007D0971"/>
    <w:rsid w:val="007D17AB"/>
    <w:rsid w:val="007D28C9"/>
    <w:rsid w:val="007D2B10"/>
    <w:rsid w:val="007D307A"/>
    <w:rsid w:val="007D3CF9"/>
    <w:rsid w:val="007D4284"/>
    <w:rsid w:val="007D6E72"/>
    <w:rsid w:val="007E2907"/>
    <w:rsid w:val="007E4A03"/>
    <w:rsid w:val="007E5646"/>
    <w:rsid w:val="007E56E0"/>
    <w:rsid w:val="007E5B0E"/>
    <w:rsid w:val="007E64B0"/>
    <w:rsid w:val="007F029A"/>
    <w:rsid w:val="007F199D"/>
    <w:rsid w:val="007F347A"/>
    <w:rsid w:val="007F37EF"/>
    <w:rsid w:val="007F4942"/>
    <w:rsid w:val="007F4B9B"/>
    <w:rsid w:val="007F787D"/>
    <w:rsid w:val="008022D6"/>
    <w:rsid w:val="00803E22"/>
    <w:rsid w:val="008054D2"/>
    <w:rsid w:val="00806896"/>
    <w:rsid w:val="008073B6"/>
    <w:rsid w:val="008077D4"/>
    <w:rsid w:val="00807CD9"/>
    <w:rsid w:val="00807EEA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10"/>
    <w:rsid w:val="00831DDA"/>
    <w:rsid w:val="00833656"/>
    <w:rsid w:val="008340D3"/>
    <w:rsid w:val="00834618"/>
    <w:rsid w:val="008347B9"/>
    <w:rsid w:val="008353D9"/>
    <w:rsid w:val="008400EA"/>
    <w:rsid w:val="00840122"/>
    <w:rsid w:val="00840501"/>
    <w:rsid w:val="00841654"/>
    <w:rsid w:val="00841D2F"/>
    <w:rsid w:val="00842A15"/>
    <w:rsid w:val="00842BC1"/>
    <w:rsid w:val="00843223"/>
    <w:rsid w:val="008432D8"/>
    <w:rsid w:val="008434DF"/>
    <w:rsid w:val="00845E71"/>
    <w:rsid w:val="0084670D"/>
    <w:rsid w:val="00847719"/>
    <w:rsid w:val="00850D7A"/>
    <w:rsid w:val="00851888"/>
    <w:rsid w:val="008529F0"/>
    <w:rsid w:val="00852DD1"/>
    <w:rsid w:val="00853B22"/>
    <w:rsid w:val="00854DF2"/>
    <w:rsid w:val="00854E24"/>
    <w:rsid w:val="008572ED"/>
    <w:rsid w:val="00860280"/>
    <w:rsid w:val="00860292"/>
    <w:rsid w:val="008609EA"/>
    <w:rsid w:val="00860EAE"/>
    <w:rsid w:val="00861DB4"/>
    <w:rsid w:val="00862E8B"/>
    <w:rsid w:val="00863F4B"/>
    <w:rsid w:val="008640C7"/>
    <w:rsid w:val="00870108"/>
    <w:rsid w:val="00870A69"/>
    <w:rsid w:val="00871784"/>
    <w:rsid w:val="00872A96"/>
    <w:rsid w:val="00873D20"/>
    <w:rsid w:val="008740DF"/>
    <w:rsid w:val="0087412E"/>
    <w:rsid w:val="00875107"/>
    <w:rsid w:val="00875439"/>
    <w:rsid w:val="00876C03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9747B"/>
    <w:rsid w:val="008A0C44"/>
    <w:rsid w:val="008A0E16"/>
    <w:rsid w:val="008A26AA"/>
    <w:rsid w:val="008A35BD"/>
    <w:rsid w:val="008A41EC"/>
    <w:rsid w:val="008A449E"/>
    <w:rsid w:val="008A545B"/>
    <w:rsid w:val="008A57E4"/>
    <w:rsid w:val="008B142F"/>
    <w:rsid w:val="008B1520"/>
    <w:rsid w:val="008B540B"/>
    <w:rsid w:val="008B5B96"/>
    <w:rsid w:val="008B5EDF"/>
    <w:rsid w:val="008B5FBC"/>
    <w:rsid w:val="008B636F"/>
    <w:rsid w:val="008B77C0"/>
    <w:rsid w:val="008C02DB"/>
    <w:rsid w:val="008C10C5"/>
    <w:rsid w:val="008C5E24"/>
    <w:rsid w:val="008C6C10"/>
    <w:rsid w:val="008C6E59"/>
    <w:rsid w:val="008D2BC2"/>
    <w:rsid w:val="008D3986"/>
    <w:rsid w:val="008D3CA6"/>
    <w:rsid w:val="008D3E4B"/>
    <w:rsid w:val="008D4505"/>
    <w:rsid w:val="008D52EF"/>
    <w:rsid w:val="008D5311"/>
    <w:rsid w:val="008D72B7"/>
    <w:rsid w:val="008D7BA7"/>
    <w:rsid w:val="008E0703"/>
    <w:rsid w:val="008E1776"/>
    <w:rsid w:val="008E1F6C"/>
    <w:rsid w:val="008E4A91"/>
    <w:rsid w:val="008E7CF7"/>
    <w:rsid w:val="008F00B8"/>
    <w:rsid w:val="008F0DC5"/>
    <w:rsid w:val="008F24B8"/>
    <w:rsid w:val="008F254D"/>
    <w:rsid w:val="008F2E0A"/>
    <w:rsid w:val="008F30A6"/>
    <w:rsid w:val="008F3B86"/>
    <w:rsid w:val="008F3D37"/>
    <w:rsid w:val="008F50B6"/>
    <w:rsid w:val="008F5421"/>
    <w:rsid w:val="008F59F9"/>
    <w:rsid w:val="008F791E"/>
    <w:rsid w:val="00900270"/>
    <w:rsid w:val="00900E05"/>
    <w:rsid w:val="0090319D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372F4"/>
    <w:rsid w:val="00937F5F"/>
    <w:rsid w:val="0094018E"/>
    <w:rsid w:val="00940754"/>
    <w:rsid w:val="0094243E"/>
    <w:rsid w:val="0094650D"/>
    <w:rsid w:val="00946EAD"/>
    <w:rsid w:val="00947263"/>
    <w:rsid w:val="0095107F"/>
    <w:rsid w:val="00951F6D"/>
    <w:rsid w:val="00953010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698E"/>
    <w:rsid w:val="009873F0"/>
    <w:rsid w:val="009903C5"/>
    <w:rsid w:val="0099378D"/>
    <w:rsid w:val="00993DF3"/>
    <w:rsid w:val="009944D3"/>
    <w:rsid w:val="009977DB"/>
    <w:rsid w:val="009A02E9"/>
    <w:rsid w:val="009A033E"/>
    <w:rsid w:val="009A1650"/>
    <w:rsid w:val="009A1955"/>
    <w:rsid w:val="009A1F2D"/>
    <w:rsid w:val="009A2D2D"/>
    <w:rsid w:val="009A3218"/>
    <w:rsid w:val="009A518E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4DBA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04B1"/>
    <w:rsid w:val="009E28A4"/>
    <w:rsid w:val="009E372D"/>
    <w:rsid w:val="009E4310"/>
    <w:rsid w:val="009E63F3"/>
    <w:rsid w:val="009E78B8"/>
    <w:rsid w:val="009E7907"/>
    <w:rsid w:val="009F0600"/>
    <w:rsid w:val="009F09AB"/>
    <w:rsid w:val="009F0D10"/>
    <w:rsid w:val="009F3022"/>
    <w:rsid w:val="009F43FD"/>
    <w:rsid w:val="009F4806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153"/>
    <w:rsid w:val="00A34976"/>
    <w:rsid w:val="00A35A99"/>
    <w:rsid w:val="00A37259"/>
    <w:rsid w:val="00A37AB4"/>
    <w:rsid w:val="00A40753"/>
    <w:rsid w:val="00A4130D"/>
    <w:rsid w:val="00A45E91"/>
    <w:rsid w:val="00A51986"/>
    <w:rsid w:val="00A52353"/>
    <w:rsid w:val="00A52668"/>
    <w:rsid w:val="00A52DE1"/>
    <w:rsid w:val="00A54467"/>
    <w:rsid w:val="00A55990"/>
    <w:rsid w:val="00A60EB3"/>
    <w:rsid w:val="00A61AD1"/>
    <w:rsid w:val="00A61F53"/>
    <w:rsid w:val="00A627DF"/>
    <w:rsid w:val="00A6384C"/>
    <w:rsid w:val="00A648F5"/>
    <w:rsid w:val="00A650DF"/>
    <w:rsid w:val="00A66220"/>
    <w:rsid w:val="00A665C3"/>
    <w:rsid w:val="00A66FB8"/>
    <w:rsid w:val="00A66FDD"/>
    <w:rsid w:val="00A7056E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3D3F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491E"/>
    <w:rsid w:val="00AC5EBA"/>
    <w:rsid w:val="00AC7FB2"/>
    <w:rsid w:val="00AD040B"/>
    <w:rsid w:val="00AD1DF2"/>
    <w:rsid w:val="00AD22E1"/>
    <w:rsid w:val="00AD256D"/>
    <w:rsid w:val="00AD34AD"/>
    <w:rsid w:val="00AD38B5"/>
    <w:rsid w:val="00AD3EE3"/>
    <w:rsid w:val="00AD3EF4"/>
    <w:rsid w:val="00AD459F"/>
    <w:rsid w:val="00AD5F2A"/>
    <w:rsid w:val="00AD6424"/>
    <w:rsid w:val="00AE09AE"/>
    <w:rsid w:val="00AE15DC"/>
    <w:rsid w:val="00AE24EC"/>
    <w:rsid w:val="00AE298D"/>
    <w:rsid w:val="00AE5AD4"/>
    <w:rsid w:val="00AE6589"/>
    <w:rsid w:val="00AE6762"/>
    <w:rsid w:val="00AE7B13"/>
    <w:rsid w:val="00AF115D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099"/>
    <w:rsid w:val="00B01F55"/>
    <w:rsid w:val="00B02EC6"/>
    <w:rsid w:val="00B101D6"/>
    <w:rsid w:val="00B11952"/>
    <w:rsid w:val="00B137FF"/>
    <w:rsid w:val="00B1402D"/>
    <w:rsid w:val="00B146C7"/>
    <w:rsid w:val="00B15AA3"/>
    <w:rsid w:val="00B1612F"/>
    <w:rsid w:val="00B16153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73B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3F39"/>
    <w:rsid w:val="00B5542D"/>
    <w:rsid w:val="00B56C60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2E0"/>
    <w:rsid w:val="00B669CA"/>
    <w:rsid w:val="00B66F05"/>
    <w:rsid w:val="00B67752"/>
    <w:rsid w:val="00B70135"/>
    <w:rsid w:val="00B71455"/>
    <w:rsid w:val="00B7166D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AB5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F6D"/>
    <w:rsid w:val="00B9289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3D3"/>
    <w:rsid w:val="00BB7DDE"/>
    <w:rsid w:val="00BC000B"/>
    <w:rsid w:val="00BC065B"/>
    <w:rsid w:val="00BC4BF0"/>
    <w:rsid w:val="00BC61CE"/>
    <w:rsid w:val="00BD25B3"/>
    <w:rsid w:val="00BD325B"/>
    <w:rsid w:val="00BD495E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0F11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3830"/>
    <w:rsid w:val="00C04265"/>
    <w:rsid w:val="00C07B5B"/>
    <w:rsid w:val="00C07EB2"/>
    <w:rsid w:val="00C101A1"/>
    <w:rsid w:val="00C1047C"/>
    <w:rsid w:val="00C11713"/>
    <w:rsid w:val="00C11819"/>
    <w:rsid w:val="00C1190F"/>
    <w:rsid w:val="00C12A83"/>
    <w:rsid w:val="00C12D25"/>
    <w:rsid w:val="00C130FA"/>
    <w:rsid w:val="00C14EE1"/>
    <w:rsid w:val="00C150EE"/>
    <w:rsid w:val="00C175C4"/>
    <w:rsid w:val="00C176E7"/>
    <w:rsid w:val="00C17F2B"/>
    <w:rsid w:val="00C17F91"/>
    <w:rsid w:val="00C20839"/>
    <w:rsid w:val="00C20BB3"/>
    <w:rsid w:val="00C216F8"/>
    <w:rsid w:val="00C2224D"/>
    <w:rsid w:val="00C227C0"/>
    <w:rsid w:val="00C22E95"/>
    <w:rsid w:val="00C2481F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5EEC"/>
    <w:rsid w:val="00C37328"/>
    <w:rsid w:val="00C43203"/>
    <w:rsid w:val="00C45171"/>
    <w:rsid w:val="00C467DB"/>
    <w:rsid w:val="00C470BA"/>
    <w:rsid w:val="00C47100"/>
    <w:rsid w:val="00C47247"/>
    <w:rsid w:val="00C5059B"/>
    <w:rsid w:val="00C50800"/>
    <w:rsid w:val="00C50D76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0CFC"/>
    <w:rsid w:val="00C63525"/>
    <w:rsid w:val="00C635BA"/>
    <w:rsid w:val="00C66043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906"/>
    <w:rsid w:val="00C87BDF"/>
    <w:rsid w:val="00C91658"/>
    <w:rsid w:val="00C93255"/>
    <w:rsid w:val="00C9376B"/>
    <w:rsid w:val="00C9389C"/>
    <w:rsid w:val="00C947F7"/>
    <w:rsid w:val="00C96009"/>
    <w:rsid w:val="00C97834"/>
    <w:rsid w:val="00C97F8F"/>
    <w:rsid w:val="00CA08B3"/>
    <w:rsid w:val="00CA16F5"/>
    <w:rsid w:val="00CA4B6D"/>
    <w:rsid w:val="00CA64FD"/>
    <w:rsid w:val="00CA7FDC"/>
    <w:rsid w:val="00CB1043"/>
    <w:rsid w:val="00CB11CC"/>
    <w:rsid w:val="00CB212B"/>
    <w:rsid w:val="00CB35C6"/>
    <w:rsid w:val="00CB3E54"/>
    <w:rsid w:val="00CB4E85"/>
    <w:rsid w:val="00CB532B"/>
    <w:rsid w:val="00CB609A"/>
    <w:rsid w:val="00CB76A3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A62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1A86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35D9"/>
    <w:rsid w:val="00D33666"/>
    <w:rsid w:val="00D3440C"/>
    <w:rsid w:val="00D348D7"/>
    <w:rsid w:val="00D37804"/>
    <w:rsid w:val="00D37955"/>
    <w:rsid w:val="00D41BF4"/>
    <w:rsid w:val="00D42601"/>
    <w:rsid w:val="00D43FCC"/>
    <w:rsid w:val="00D44830"/>
    <w:rsid w:val="00D45535"/>
    <w:rsid w:val="00D45CD2"/>
    <w:rsid w:val="00D46B75"/>
    <w:rsid w:val="00D47306"/>
    <w:rsid w:val="00D4743D"/>
    <w:rsid w:val="00D50696"/>
    <w:rsid w:val="00D517B1"/>
    <w:rsid w:val="00D52365"/>
    <w:rsid w:val="00D532FB"/>
    <w:rsid w:val="00D55188"/>
    <w:rsid w:val="00D60547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01"/>
    <w:rsid w:val="00D75D2D"/>
    <w:rsid w:val="00D77510"/>
    <w:rsid w:val="00D77B22"/>
    <w:rsid w:val="00D77D34"/>
    <w:rsid w:val="00D808A2"/>
    <w:rsid w:val="00D82133"/>
    <w:rsid w:val="00D83024"/>
    <w:rsid w:val="00D8441D"/>
    <w:rsid w:val="00D85648"/>
    <w:rsid w:val="00D86A7A"/>
    <w:rsid w:val="00D86ED7"/>
    <w:rsid w:val="00D87570"/>
    <w:rsid w:val="00D87959"/>
    <w:rsid w:val="00D90CBA"/>
    <w:rsid w:val="00D92EA9"/>
    <w:rsid w:val="00D93D29"/>
    <w:rsid w:val="00D94088"/>
    <w:rsid w:val="00D946DD"/>
    <w:rsid w:val="00D95BDA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2E6D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B7D07"/>
    <w:rsid w:val="00DC0950"/>
    <w:rsid w:val="00DC09BC"/>
    <w:rsid w:val="00DC0ACB"/>
    <w:rsid w:val="00DC0B4E"/>
    <w:rsid w:val="00DC0BC5"/>
    <w:rsid w:val="00DC1CC1"/>
    <w:rsid w:val="00DC250F"/>
    <w:rsid w:val="00DC3AD5"/>
    <w:rsid w:val="00DC4811"/>
    <w:rsid w:val="00DC4935"/>
    <w:rsid w:val="00DC61FC"/>
    <w:rsid w:val="00DC6891"/>
    <w:rsid w:val="00DC7372"/>
    <w:rsid w:val="00DC7A97"/>
    <w:rsid w:val="00DC7E89"/>
    <w:rsid w:val="00DD15FB"/>
    <w:rsid w:val="00DD2A39"/>
    <w:rsid w:val="00DD42F7"/>
    <w:rsid w:val="00DD46A1"/>
    <w:rsid w:val="00DD5A61"/>
    <w:rsid w:val="00DD6CDF"/>
    <w:rsid w:val="00DE0D35"/>
    <w:rsid w:val="00DE3BE9"/>
    <w:rsid w:val="00DE3F93"/>
    <w:rsid w:val="00DE438D"/>
    <w:rsid w:val="00DE50F7"/>
    <w:rsid w:val="00DE5A23"/>
    <w:rsid w:val="00DE686E"/>
    <w:rsid w:val="00DF2124"/>
    <w:rsid w:val="00DF446B"/>
    <w:rsid w:val="00DF5088"/>
    <w:rsid w:val="00DF59DA"/>
    <w:rsid w:val="00DF5B54"/>
    <w:rsid w:val="00DF61E1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07D3F"/>
    <w:rsid w:val="00E10A67"/>
    <w:rsid w:val="00E12911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2F22"/>
    <w:rsid w:val="00E2352C"/>
    <w:rsid w:val="00E2378D"/>
    <w:rsid w:val="00E265A4"/>
    <w:rsid w:val="00E267AA"/>
    <w:rsid w:val="00E3005E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4A2D"/>
    <w:rsid w:val="00E4550F"/>
    <w:rsid w:val="00E4556D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6DC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915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22EE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55DF"/>
    <w:rsid w:val="00E962C3"/>
    <w:rsid w:val="00EA0533"/>
    <w:rsid w:val="00EA1655"/>
    <w:rsid w:val="00EA28D5"/>
    <w:rsid w:val="00EA3690"/>
    <w:rsid w:val="00EA3E4B"/>
    <w:rsid w:val="00EA4232"/>
    <w:rsid w:val="00EA4344"/>
    <w:rsid w:val="00EA4FDB"/>
    <w:rsid w:val="00EA515D"/>
    <w:rsid w:val="00EA54A3"/>
    <w:rsid w:val="00EA636C"/>
    <w:rsid w:val="00EA68D6"/>
    <w:rsid w:val="00EB0C28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78CC"/>
    <w:rsid w:val="00ED0B5D"/>
    <w:rsid w:val="00ED0C4C"/>
    <w:rsid w:val="00ED233B"/>
    <w:rsid w:val="00ED3855"/>
    <w:rsid w:val="00ED3F5C"/>
    <w:rsid w:val="00ED42FF"/>
    <w:rsid w:val="00ED61C7"/>
    <w:rsid w:val="00ED76BD"/>
    <w:rsid w:val="00ED7CDD"/>
    <w:rsid w:val="00EE064E"/>
    <w:rsid w:val="00EE0DE6"/>
    <w:rsid w:val="00EE15E2"/>
    <w:rsid w:val="00EE18C9"/>
    <w:rsid w:val="00EE2CFC"/>
    <w:rsid w:val="00EE63B6"/>
    <w:rsid w:val="00EF00DE"/>
    <w:rsid w:val="00EF010B"/>
    <w:rsid w:val="00EF01BB"/>
    <w:rsid w:val="00EF30C7"/>
    <w:rsid w:val="00EF5631"/>
    <w:rsid w:val="00EF7714"/>
    <w:rsid w:val="00F00278"/>
    <w:rsid w:val="00F0136E"/>
    <w:rsid w:val="00F01D25"/>
    <w:rsid w:val="00F02601"/>
    <w:rsid w:val="00F02C79"/>
    <w:rsid w:val="00F03EEF"/>
    <w:rsid w:val="00F04CD6"/>
    <w:rsid w:val="00F04E56"/>
    <w:rsid w:val="00F06A3C"/>
    <w:rsid w:val="00F06EDC"/>
    <w:rsid w:val="00F0791A"/>
    <w:rsid w:val="00F11BFD"/>
    <w:rsid w:val="00F13B9A"/>
    <w:rsid w:val="00F13ECF"/>
    <w:rsid w:val="00F15A17"/>
    <w:rsid w:val="00F15E58"/>
    <w:rsid w:val="00F1680C"/>
    <w:rsid w:val="00F179C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129"/>
    <w:rsid w:val="00F36522"/>
    <w:rsid w:val="00F37241"/>
    <w:rsid w:val="00F41000"/>
    <w:rsid w:val="00F4250F"/>
    <w:rsid w:val="00F42694"/>
    <w:rsid w:val="00F42CD9"/>
    <w:rsid w:val="00F42FA5"/>
    <w:rsid w:val="00F44065"/>
    <w:rsid w:val="00F4416F"/>
    <w:rsid w:val="00F4447A"/>
    <w:rsid w:val="00F45450"/>
    <w:rsid w:val="00F459C1"/>
    <w:rsid w:val="00F46102"/>
    <w:rsid w:val="00F46766"/>
    <w:rsid w:val="00F47325"/>
    <w:rsid w:val="00F5181A"/>
    <w:rsid w:val="00F51FDF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783"/>
    <w:rsid w:val="00F62A85"/>
    <w:rsid w:val="00F642EA"/>
    <w:rsid w:val="00F7237A"/>
    <w:rsid w:val="00F723C9"/>
    <w:rsid w:val="00F72AD6"/>
    <w:rsid w:val="00F72E10"/>
    <w:rsid w:val="00F76D2A"/>
    <w:rsid w:val="00F76EC6"/>
    <w:rsid w:val="00F76F23"/>
    <w:rsid w:val="00F81B80"/>
    <w:rsid w:val="00F822B2"/>
    <w:rsid w:val="00F837EB"/>
    <w:rsid w:val="00F839C4"/>
    <w:rsid w:val="00F83F6E"/>
    <w:rsid w:val="00F854DA"/>
    <w:rsid w:val="00F85A16"/>
    <w:rsid w:val="00F8603B"/>
    <w:rsid w:val="00F865D9"/>
    <w:rsid w:val="00F874FF"/>
    <w:rsid w:val="00F9224D"/>
    <w:rsid w:val="00F92A93"/>
    <w:rsid w:val="00F92F68"/>
    <w:rsid w:val="00F95D96"/>
    <w:rsid w:val="00F965BC"/>
    <w:rsid w:val="00F96C0B"/>
    <w:rsid w:val="00F97E24"/>
    <w:rsid w:val="00FA08B0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09F"/>
    <w:rsid w:val="00FB557A"/>
    <w:rsid w:val="00FB5743"/>
    <w:rsid w:val="00FB5D27"/>
    <w:rsid w:val="00FB6661"/>
    <w:rsid w:val="00FB76BB"/>
    <w:rsid w:val="00FB79E8"/>
    <w:rsid w:val="00FC338A"/>
    <w:rsid w:val="00FC3444"/>
    <w:rsid w:val="00FC46A8"/>
    <w:rsid w:val="00FC4848"/>
    <w:rsid w:val="00FD0EC1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C53"/>
    <w:rsid w:val="00FF4E3A"/>
    <w:rsid w:val="00FF5068"/>
    <w:rsid w:val="00FF698E"/>
    <w:rsid w:val="00FF7530"/>
    <w:rsid w:val="00FF798D"/>
    <w:rsid w:val="00FF7F12"/>
    <w:rsid w:val="0235FCC3"/>
    <w:rsid w:val="04C573AB"/>
    <w:rsid w:val="05F047A3"/>
    <w:rsid w:val="07871244"/>
    <w:rsid w:val="07A85432"/>
    <w:rsid w:val="0983AE7A"/>
    <w:rsid w:val="0BD9AA5C"/>
    <w:rsid w:val="0F2E61A0"/>
    <w:rsid w:val="12FDE85D"/>
    <w:rsid w:val="134CEDD1"/>
    <w:rsid w:val="14677EEB"/>
    <w:rsid w:val="17641762"/>
    <w:rsid w:val="1A28EA26"/>
    <w:rsid w:val="1B561F97"/>
    <w:rsid w:val="1B5622A6"/>
    <w:rsid w:val="1CF91E94"/>
    <w:rsid w:val="1DAE3107"/>
    <w:rsid w:val="1E10490F"/>
    <w:rsid w:val="1F655E61"/>
    <w:rsid w:val="1F7FAF7D"/>
    <w:rsid w:val="1FDD3272"/>
    <w:rsid w:val="220FACA0"/>
    <w:rsid w:val="23912475"/>
    <w:rsid w:val="25A9B2A5"/>
    <w:rsid w:val="25D0FF04"/>
    <w:rsid w:val="2627908E"/>
    <w:rsid w:val="2815B745"/>
    <w:rsid w:val="28F04068"/>
    <w:rsid w:val="292CF5E7"/>
    <w:rsid w:val="2BE2CBD7"/>
    <w:rsid w:val="2EC03D72"/>
    <w:rsid w:val="2F836FB1"/>
    <w:rsid w:val="345C2767"/>
    <w:rsid w:val="3522142D"/>
    <w:rsid w:val="36156D22"/>
    <w:rsid w:val="395FD87B"/>
    <w:rsid w:val="3AA35870"/>
    <w:rsid w:val="3CE47C57"/>
    <w:rsid w:val="3D1D70A5"/>
    <w:rsid w:val="3F940B5E"/>
    <w:rsid w:val="4121CE9E"/>
    <w:rsid w:val="41A6E07A"/>
    <w:rsid w:val="4898950E"/>
    <w:rsid w:val="49C52F14"/>
    <w:rsid w:val="4BB6E0B8"/>
    <w:rsid w:val="4C58F708"/>
    <w:rsid w:val="4D23DC9A"/>
    <w:rsid w:val="54052E31"/>
    <w:rsid w:val="557BBACA"/>
    <w:rsid w:val="576CAD22"/>
    <w:rsid w:val="57BCB06C"/>
    <w:rsid w:val="5947D6C0"/>
    <w:rsid w:val="5F25CD9A"/>
    <w:rsid w:val="5F763CC2"/>
    <w:rsid w:val="5F9B5DEC"/>
    <w:rsid w:val="6119C7D8"/>
    <w:rsid w:val="6316E09C"/>
    <w:rsid w:val="6451D013"/>
    <w:rsid w:val="64B49E00"/>
    <w:rsid w:val="659E903B"/>
    <w:rsid w:val="65F152BC"/>
    <w:rsid w:val="66C4FBED"/>
    <w:rsid w:val="67891C79"/>
    <w:rsid w:val="6C1A5B1A"/>
    <w:rsid w:val="703EBAC8"/>
    <w:rsid w:val="7048544D"/>
    <w:rsid w:val="71FEE325"/>
    <w:rsid w:val="75CE7159"/>
    <w:rsid w:val="762733EB"/>
    <w:rsid w:val="768399B6"/>
    <w:rsid w:val="76F152F3"/>
    <w:rsid w:val="7700BE52"/>
    <w:rsid w:val="7A724BAB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4E15C6B2-5E0D-45F1-AF4F-7D67D094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285AD8"/>
    <w:p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6E26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PM%20Review%20Template.dotx</Template>
  <TotalTime>1129</TotalTime>
  <Pages>7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Tenancy &amp; Rent Smart Wales</vt:lpstr>
    </vt:vector>
  </TitlesOfParts>
  <Manager>Version 1.0</Manager>
  <Company>Open Box Software</Company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Smart Wales</dc:title>
  <dc:subject>Progress Report</dc:subject>
  <dc:creator>Shelley Bolle-Botsis</dc:creator>
  <cp:keywords/>
  <dc:description/>
  <cp:lastModifiedBy>Shaun Barrett</cp:lastModifiedBy>
  <cp:revision>354</cp:revision>
  <cp:lastPrinted>2023-11-22T12:21:00Z</cp:lastPrinted>
  <dcterms:created xsi:type="dcterms:W3CDTF">2023-05-03T00:06:00Z</dcterms:created>
  <dcterms:modified xsi:type="dcterms:W3CDTF">2023-11-22T12:21:00Z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