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2326"/>
        <w:gridCol w:w="3046"/>
        <w:gridCol w:w="1424"/>
        <w:gridCol w:w="2477"/>
        <w:gridCol w:w="4903"/>
      </w:tblGrid>
      <w:tr w:rsidR="00765FB9" w:rsidRPr="00F539F5" w14:paraId="2A800602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850" w:type="dxa"/>
            <w:gridSpan w:val="4"/>
            <w:vAlign w:val="center"/>
            <w:hideMark/>
          </w:tcPr>
          <w:p w14:paraId="35878181" w14:textId="63336B42" w:rsidR="00765FB9" w:rsidRPr="00F539F5" w:rsidRDefault="00AB495A" w:rsidP="00783CED">
            <w:pPr>
              <w:pStyle w:val="IndentOne"/>
              <w:spacing w:before="60" w:after="60" w:line="240" w:lineRule="atLeast"/>
              <w:ind w:left="0"/>
            </w:pPr>
            <w:r>
              <w:t>Rent Smart Wales</w:t>
            </w:r>
            <w:r w:rsidR="0062489D">
              <w:t xml:space="preserve"> </w:t>
            </w:r>
          </w:p>
        </w:tc>
      </w:tr>
      <w:tr w:rsidR="00765FB9" w14:paraId="4E8646B4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850" w:type="dxa"/>
            <w:gridSpan w:val="4"/>
            <w:vAlign w:val="center"/>
          </w:tcPr>
          <w:p w14:paraId="3F663183" w14:textId="5DB4CBAC" w:rsidR="00765FB9" w:rsidRDefault="00EC0272" w:rsidP="7CDBD432">
            <w:pPr>
              <w:pStyle w:val="IndentOne"/>
              <w:spacing w:before="60" w:after="60"/>
              <w:ind w:left="0"/>
            </w:pPr>
            <w:r>
              <w:t>2</w:t>
            </w:r>
            <w:r w:rsidR="00F822B2">
              <w:t>6</w:t>
            </w:r>
            <w:r w:rsidRPr="00EC0272">
              <w:rPr>
                <w:vertAlign w:val="superscript"/>
              </w:rPr>
              <w:t>th</w:t>
            </w:r>
            <w:r>
              <w:t xml:space="preserve"> </w:t>
            </w:r>
            <w:r w:rsidR="001F1EEF">
              <w:t>Oct</w:t>
            </w:r>
            <w:r w:rsidR="00D60547">
              <w:t xml:space="preserve"> – 2</w:t>
            </w:r>
            <w:r w:rsidR="00D60547" w:rsidRPr="00D60547">
              <w:rPr>
                <w:vertAlign w:val="superscript"/>
              </w:rPr>
              <w:t>nd</w:t>
            </w:r>
            <w:r w:rsidR="00D60547">
              <w:t xml:space="preserve"> Nov 2023</w:t>
            </w:r>
          </w:p>
        </w:tc>
      </w:tr>
      <w:tr w:rsidR="00765FB9" w:rsidRPr="00F539F5" w14:paraId="56316115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850" w:type="dxa"/>
            <w:gridSpan w:val="4"/>
            <w:shd w:val="clear" w:color="auto" w:fill="auto"/>
            <w:vAlign w:val="center"/>
            <w:hideMark/>
          </w:tcPr>
          <w:p w14:paraId="687B1DC1" w14:textId="70454524" w:rsidR="001F1EEF" w:rsidRPr="006F1226" w:rsidRDefault="006F1226" w:rsidP="00783CED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AE6762" w:rsidRPr="008E0703" w14:paraId="6D807C40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AE6762" w:rsidRPr="00F539F5" w:rsidRDefault="00AE6762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70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AE6762" w:rsidRPr="0019198E" w:rsidRDefault="00AE6762" w:rsidP="002C0683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AE6762" w:rsidRPr="0019198E" w:rsidRDefault="00AE6762" w:rsidP="002C0683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Completed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AE6762" w:rsidRPr="0019198E" w:rsidRDefault="00AE6762" w:rsidP="002C0683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Responsible</w:t>
            </w:r>
          </w:p>
        </w:tc>
      </w:tr>
      <w:tr w:rsidR="00AE6762" w14:paraId="51168042" w14:textId="77777777" w:rsidTr="00876C03">
        <w:trPr>
          <w:trHeight w:val="178"/>
        </w:trPr>
        <w:tc>
          <w:tcPr>
            <w:tcW w:w="2326" w:type="dxa"/>
            <w:vMerge/>
            <w:shd w:val="clear" w:color="auto" w:fill="F2F2F2" w:themeFill="background1" w:themeFillShade="F2"/>
            <w:vAlign w:val="center"/>
            <w:hideMark/>
          </w:tcPr>
          <w:p w14:paraId="30033811" w14:textId="77777777" w:rsidR="00AE6762" w:rsidRDefault="00AE6762" w:rsidP="00091532"/>
        </w:tc>
        <w:tc>
          <w:tcPr>
            <w:tcW w:w="4470" w:type="dxa"/>
            <w:gridSpan w:val="2"/>
            <w:vAlign w:val="center"/>
          </w:tcPr>
          <w:p w14:paraId="3A61ABD5" w14:textId="62DD926B" w:rsidR="00AE6762" w:rsidRDefault="00AE6762" w:rsidP="002C0683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2477" w:type="dxa"/>
            <w:vAlign w:val="center"/>
          </w:tcPr>
          <w:p w14:paraId="176B159E" w14:textId="6946F40D" w:rsidR="00AE6762" w:rsidRDefault="00AE6762" w:rsidP="002C0683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4903" w:type="dxa"/>
            <w:vAlign w:val="center"/>
          </w:tcPr>
          <w:p w14:paraId="66677ECA" w14:textId="620D871D" w:rsidR="00AE6762" w:rsidRDefault="00AE6762" w:rsidP="002C0683">
            <w:pPr>
              <w:pStyle w:val="ListBullet"/>
            </w:pPr>
            <w:r>
              <w:t>Grainger / Open Box</w:t>
            </w:r>
          </w:p>
        </w:tc>
      </w:tr>
      <w:tr w:rsidR="00AE6762" w14:paraId="24EC0584" w14:textId="77777777" w:rsidTr="00876C03">
        <w:trPr>
          <w:trHeight w:val="178"/>
        </w:trPr>
        <w:tc>
          <w:tcPr>
            <w:tcW w:w="2326" w:type="dxa"/>
            <w:vMerge/>
            <w:shd w:val="clear" w:color="auto" w:fill="F2F2F2" w:themeFill="background1" w:themeFillShade="F2"/>
            <w:vAlign w:val="center"/>
          </w:tcPr>
          <w:p w14:paraId="5CC9553C" w14:textId="77777777" w:rsidR="00AE6762" w:rsidRDefault="00AE6762" w:rsidP="00AE6762"/>
        </w:tc>
        <w:tc>
          <w:tcPr>
            <w:tcW w:w="4470" w:type="dxa"/>
            <w:gridSpan w:val="2"/>
            <w:vAlign w:val="center"/>
          </w:tcPr>
          <w:p w14:paraId="32D7C6F3" w14:textId="5C46A9C6" w:rsidR="00AE6762" w:rsidRDefault="00AE6762" w:rsidP="00AE6762">
            <w:pPr>
              <w:pStyle w:val="ListBullet"/>
            </w:pPr>
            <w:r w:rsidRPr="00091532">
              <w:t xml:space="preserve">Sprint </w:t>
            </w:r>
            <w:r>
              <w:t>ceremonies to be scheduled</w:t>
            </w:r>
          </w:p>
        </w:tc>
        <w:tc>
          <w:tcPr>
            <w:tcW w:w="2477" w:type="dxa"/>
            <w:vAlign w:val="center"/>
          </w:tcPr>
          <w:p w14:paraId="1AF81E30" w14:textId="1DEC05AC" w:rsidR="00AE6762" w:rsidRDefault="00AE6762" w:rsidP="00AE6762">
            <w:pPr>
              <w:pStyle w:val="ListBullet"/>
            </w:pPr>
            <w:r>
              <w:t>2</w:t>
            </w:r>
            <w:r w:rsidRPr="00C470BA">
              <w:rPr>
                <w:vertAlign w:val="superscript"/>
              </w:rPr>
              <w:t>nd</w:t>
            </w:r>
            <w:r>
              <w:t xml:space="preserve"> Nov </w:t>
            </w:r>
          </w:p>
        </w:tc>
        <w:tc>
          <w:tcPr>
            <w:tcW w:w="4903" w:type="dxa"/>
            <w:vAlign w:val="center"/>
          </w:tcPr>
          <w:p w14:paraId="3BAADCF9" w14:textId="02A24AD0" w:rsidR="00AE6762" w:rsidRDefault="00AE6762" w:rsidP="00AE6762">
            <w:pPr>
              <w:pStyle w:val="ListBullet"/>
            </w:pPr>
            <w:r>
              <w:t>Open Box</w:t>
            </w:r>
          </w:p>
        </w:tc>
      </w:tr>
      <w:tr w:rsidR="00AE6762" w:rsidRPr="008E0703" w14:paraId="0E744017" w14:textId="77777777" w:rsidTr="00876C03">
        <w:trPr>
          <w:trHeight w:val="180"/>
        </w:trPr>
        <w:tc>
          <w:tcPr>
            <w:tcW w:w="2326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AE6762" w:rsidRPr="00F539F5" w:rsidRDefault="00AE6762" w:rsidP="00AE6762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AE6762" w:rsidRPr="0019198E" w:rsidRDefault="00AE6762" w:rsidP="00AE6762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AE6762" w:rsidRPr="0019198E" w:rsidRDefault="00AE6762" w:rsidP="00AE6762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AE6762" w:rsidRPr="0019198E" w:rsidRDefault="00AE6762" w:rsidP="00AE6762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Responsible</w:t>
            </w:r>
          </w:p>
        </w:tc>
        <w:tc>
          <w:tcPr>
            <w:tcW w:w="4903" w:type="dxa"/>
            <w:shd w:val="clear" w:color="auto" w:fill="F2F2F2" w:themeFill="background1" w:themeFillShade="F2"/>
            <w:vAlign w:val="center"/>
          </w:tcPr>
          <w:p w14:paraId="37749491" w14:textId="77777777" w:rsidR="00AE6762" w:rsidRPr="0019198E" w:rsidRDefault="00AE6762" w:rsidP="00AE6762">
            <w:pPr>
              <w:pStyle w:val="ListBullet"/>
              <w:rPr>
                <w:b/>
                <w:bCs/>
              </w:rPr>
            </w:pPr>
            <w:r w:rsidRPr="0019198E">
              <w:rPr>
                <w:b/>
                <w:bCs/>
              </w:rPr>
              <w:t>Status</w:t>
            </w:r>
          </w:p>
        </w:tc>
      </w:tr>
      <w:tr w:rsidR="00AE6762" w:rsidRPr="006218D6" w14:paraId="680A172D" w14:textId="77777777" w:rsidTr="00876C03">
        <w:trPr>
          <w:trHeight w:val="178"/>
        </w:trPr>
        <w:tc>
          <w:tcPr>
            <w:tcW w:w="2326" w:type="dxa"/>
            <w:vMerge/>
            <w:vAlign w:val="center"/>
          </w:tcPr>
          <w:p w14:paraId="372B6DC9" w14:textId="77777777" w:rsidR="00AE6762" w:rsidRPr="00F539F5" w:rsidRDefault="00AE6762" w:rsidP="00AE676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181F80C7" w14:textId="39194067" w:rsidR="00AE6762" w:rsidRPr="00091532" w:rsidRDefault="00AE6762" w:rsidP="00AE6762">
            <w:pPr>
              <w:pStyle w:val="ListBullet"/>
            </w:pPr>
            <w:r>
              <w:t>Confirmation of building availability</w:t>
            </w:r>
          </w:p>
        </w:tc>
        <w:tc>
          <w:tcPr>
            <w:tcW w:w="1424" w:type="dxa"/>
            <w:vAlign w:val="center"/>
          </w:tcPr>
          <w:p w14:paraId="0B9C1415" w14:textId="76515D08" w:rsidR="00AE6762" w:rsidRDefault="00AE6762" w:rsidP="00AE6762">
            <w:pPr>
              <w:pStyle w:val="ListBullet"/>
            </w:pPr>
            <w:r>
              <w:t>ASAP</w:t>
            </w:r>
          </w:p>
        </w:tc>
        <w:tc>
          <w:tcPr>
            <w:tcW w:w="2477" w:type="dxa"/>
            <w:vAlign w:val="center"/>
          </w:tcPr>
          <w:p w14:paraId="7DBB2F89" w14:textId="53E71507" w:rsidR="00AE6762" w:rsidRDefault="00AE6762" w:rsidP="00AE6762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FFC000"/>
            <w:vAlign w:val="center"/>
          </w:tcPr>
          <w:p w14:paraId="111B86AB" w14:textId="1D06ADF9" w:rsidR="00AE6762" w:rsidRDefault="00AE6762" w:rsidP="00AE6762">
            <w:pPr>
              <w:pStyle w:val="ListBullet"/>
            </w:pPr>
            <w:r>
              <w:t>The 5-week project duration needs to be considered when planning for the lease commercials</w:t>
            </w:r>
          </w:p>
        </w:tc>
      </w:tr>
      <w:tr w:rsidR="00AE6762" w:rsidRPr="006218D6" w14:paraId="3B6651A1" w14:textId="77777777" w:rsidTr="00876C03">
        <w:trPr>
          <w:trHeight w:val="178"/>
        </w:trPr>
        <w:tc>
          <w:tcPr>
            <w:tcW w:w="2326" w:type="dxa"/>
            <w:vMerge/>
            <w:vAlign w:val="center"/>
          </w:tcPr>
          <w:p w14:paraId="7302894F" w14:textId="77777777" w:rsidR="00AE6762" w:rsidRPr="00F539F5" w:rsidRDefault="00AE6762" w:rsidP="00AE676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435AA066" w14:textId="7E7AF4B2" w:rsidR="00AE6762" w:rsidRDefault="00AE6762" w:rsidP="00AE6762">
            <w:pPr>
              <w:pStyle w:val="ListBullet"/>
            </w:pPr>
            <w:r>
              <w:t>Confirmation of emails (&amp; any other documents) that need to be updated</w:t>
            </w:r>
          </w:p>
        </w:tc>
        <w:tc>
          <w:tcPr>
            <w:tcW w:w="1424" w:type="dxa"/>
            <w:vAlign w:val="center"/>
          </w:tcPr>
          <w:p w14:paraId="06C836E9" w14:textId="5A00C5C7" w:rsidR="00AE6762" w:rsidRDefault="00AE6762" w:rsidP="00AE6762">
            <w:pPr>
              <w:pStyle w:val="ListBullet"/>
            </w:pPr>
            <w:r>
              <w:t>3</w:t>
            </w:r>
            <w:r w:rsidRPr="007E5646">
              <w:rPr>
                <w:vertAlign w:val="superscript"/>
              </w:rPr>
              <w:t>rd</w:t>
            </w:r>
            <w:r>
              <w:t xml:space="preserve"> Nov </w:t>
            </w:r>
          </w:p>
        </w:tc>
        <w:tc>
          <w:tcPr>
            <w:tcW w:w="2477" w:type="dxa"/>
            <w:vAlign w:val="center"/>
          </w:tcPr>
          <w:p w14:paraId="49EF318E" w14:textId="4E0A5031" w:rsidR="00AE6762" w:rsidRDefault="00AE6762" w:rsidP="00AE6762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784CF52A" w14:textId="4DFE3B3E" w:rsidR="00AE6762" w:rsidRDefault="00AE6762" w:rsidP="00AE6762">
            <w:pPr>
              <w:pStyle w:val="ListBullet"/>
            </w:pPr>
            <w:r>
              <w:t>On Track</w:t>
            </w:r>
          </w:p>
        </w:tc>
      </w:tr>
      <w:tr w:rsidR="00AE6762" w:rsidRPr="006218D6" w14:paraId="7E0A2BA0" w14:textId="77777777" w:rsidTr="00876C03">
        <w:trPr>
          <w:trHeight w:val="178"/>
        </w:trPr>
        <w:tc>
          <w:tcPr>
            <w:tcW w:w="2326" w:type="dxa"/>
            <w:vMerge/>
            <w:vAlign w:val="center"/>
          </w:tcPr>
          <w:p w14:paraId="09FA1A6E" w14:textId="77777777" w:rsidR="00AE6762" w:rsidRPr="00F539F5" w:rsidRDefault="00AE6762" w:rsidP="00AE6762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6" w:type="dxa"/>
            <w:vAlign w:val="center"/>
          </w:tcPr>
          <w:p w14:paraId="5AD4AAE0" w14:textId="35FA8BD6" w:rsidR="00AE6762" w:rsidRDefault="00AE6762" w:rsidP="00AE6762">
            <w:pPr>
              <w:pStyle w:val="ListBullet"/>
            </w:pPr>
            <w:r>
              <w:t>Provide Occupation Contract Template</w:t>
            </w:r>
          </w:p>
        </w:tc>
        <w:tc>
          <w:tcPr>
            <w:tcW w:w="1424" w:type="dxa"/>
            <w:vAlign w:val="center"/>
          </w:tcPr>
          <w:p w14:paraId="2BAC4711" w14:textId="4D144774" w:rsidR="00AE6762" w:rsidRDefault="00AE6762" w:rsidP="00AE6762">
            <w:pPr>
              <w:pStyle w:val="ListBullet"/>
            </w:pPr>
            <w:r>
              <w:t>3</w:t>
            </w:r>
            <w:r w:rsidRPr="00F965BC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0B2F1C0A" w14:textId="67D373DF" w:rsidR="00AE6762" w:rsidRDefault="00AE6762" w:rsidP="00AE6762">
            <w:pPr>
              <w:pStyle w:val="ListBullet"/>
            </w:pPr>
            <w:r>
              <w:t>Grainger</w:t>
            </w:r>
          </w:p>
        </w:tc>
        <w:tc>
          <w:tcPr>
            <w:tcW w:w="4903" w:type="dxa"/>
            <w:shd w:val="clear" w:color="auto" w:fill="92D050"/>
            <w:vAlign w:val="center"/>
          </w:tcPr>
          <w:p w14:paraId="29535C57" w14:textId="314F89F0" w:rsidR="00AE6762" w:rsidRDefault="00AE6762" w:rsidP="00AE6762">
            <w:pPr>
              <w:pStyle w:val="ListBullet"/>
            </w:pPr>
            <w:r>
              <w:t>On Track</w:t>
            </w:r>
          </w:p>
        </w:tc>
      </w:tr>
      <w:tr w:rsidR="00AE6762" w:rsidRPr="00241839" w14:paraId="2CA61509" w14:textId="77777777" w:rsidTr="00876C03">
        <w:trPr>
          <w:trHeight w:val="65"/>
        </w:trPr>
        <w:tc>
          <w:tcPr>
            <w:tcW w:w="2326" w:type="dxa"/>
            <w:shd w:val="clear" w:color="auto" w:fill="F2F2F2" w:themeFill="background1" w:themeFillShade="F2"/>
            <w:vAlign w:val="center"/>
          </w:tcPr>
          <w:p w14:paraId="451D8223" w14:textId="77777777" w:rsidR="00AE6762" w:rsidRPr="00F539F5" w:rsidRDefault="00AE6762" w:rsidP="00AE6762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850" w:type="dxa"/>
            <w:gridSpan w:val="4"/>
            <w:vAlign w:val="center"/>
          </w:tcPr>
          <w:p w14:paraId="0F3F01FB" w14:textId="77777777" w:rsidR="00AE6762" w:rsidRDefault="00AE6762" w:rsidP="00AE6762">
            <w:pPr>
              <w:pStyle w:val="ListBullet"/>
              <w:numPr>
                <w:ilvl w:val="0"/>
                <w:numId w:val="12"/>
              </w:numPr>
            </w:pPr>
            <w:r>
              <w:t>Risk:</w:t>
            </w:r>
          </w:p>
          <w:p w14:paraId="200A20C8" w14:textId="77777777" w:rsidR="00AE6762" w:rsidRDefault="00AE6762" w:rsidP="00AE6762">
            <w:pPr>
              <w:pStyle w:val="ListBullet"/>
              <w:numPr>
                <w:ilvl w:val="1"/>
                <w:numId w:val="12"/>
              </w:numPr>
            </w:pPr>
            <w:r>
              <w:t>Timing of when the building will become available. If it is available at the earliest communicated date, then there is a risk this project will not be completed in time.</w:t>
            </w:r>
          </w:p>
          <w:p w14:paraId="18165ACC" w14:textId="1ACF5C06" w:rsidR="00AE6762" w:rsidRPr="00241839" w:rsidRDefault="00AE6762" w:rsidP="00AE6762">
            <w:pPr>
              <w:pStyle w:val="ListBullet"/>
              <w:ind w:left="1440"/>
            </w:pPr>
            <w:r>
              <w:t xml:space="preserve">Open Box is assessing options to close out this project in the shortest timeframe possible.  </w:t>
            </w:r>
          </w:p>
        </w:tc>
      </w:tr>
      <w:tr w:rsidR="00AE6762" w:rsidRPr="004C7753" w14:paraId="5446EC3A" w14:textId="77777777" w:rsidTr="00876C03">
        <w:tc>
          <w:tcPr>
            <w:tcW w:w="2326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AE6762" w:rsidRPr="00F539F5" w:rsidRDefault="00AE6762" w:rsidP="00AE6762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850" w:type="dxa"/>
            <w:gridSpan w:val="4"/>
            <w:vAlign w:val="center"/>
          </w:tcPr>
          <w:p w14:paraId="0393B301" w14:textId="6DFDCE01" w:rsidR="00AE6762" w:rsidRPr="004C7753" w:rsidRDefault="00AE6762" w:rsidP="00AE6762">
            <w:pPr>
              <w:pStyle w:val="ListBullet"/>
              <w:numPr>
                <w:ilvl w:val="0"/>
                <w:numId w:val="12"/>
              </w:numPr>
            </w:pPr>
            <w:r>
              <w:t>None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3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417"/>
        <w:gridCol w:w="11482"/>
      </w:tblGrid>
      <w:tr w:rsidR="00E12911" w14:paraId="003B08A8" w14:textId="77777777" w:rsidTr="000E2F28">
        <w:trPr>
          <w:trHeight w:val="28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6352A" w14:textId="4335DA06" w:rsidR="00E12911" w:rsidRPr="000E2F28" w:rsidRDefault="00D83024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lang w:val="en-ZA" w:eastAsia="en-ZA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254DD" w14:textId="0F1AE996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E7C80" w14:textId="77777777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User Story</w:t>
            </w:r>
          </w:p>
        </w:tc>
      </w:tr>
      <w:tr w:rsidR="00E12911" w14:paraId="6C467433" w14:textId="77777777" w:rsidTr="000E2F28">
        <w:trPr>
          <w:trHeight w:val="66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7B373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C393D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CC82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generate an Occupation Contract from an Opportunity for a Welsh property,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 document can be sent out to be signed</w:t>
            </w:r>
          </w:p>
        </w:tc>
      </w:tr>
      <w:tr w:rsidR="00E12911" w14:paraId="325DC983" w14:textId="77777777" w:rsidTr="000E2F28">
        <w:trPr>
          <w:trHeight w:val="26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4BD0A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513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78F9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send an occupation Contract to all Contract Holders,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they can sign the document online. </w:t>
            </w:r>
          </w:p>
        </w:tc>
      </w:tr>
      <w:tr w:rsidR="00E12911" w14:paraId="60FA0A19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87F1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00FF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1273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Lettings User, I want the Agreement Type to be occupation Contract for all opportunities in Wales,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an incorrect document cannot be sent</w:t>
            </w:r>
          </w:p>
        </w:tc>
      </w:tr>
      <w:tr w:rsidR="00E12911" w14:paraId="572A7FD0" w14:textId="77777777" w:rsidTr="000E2F28">
        <w:trPr>
          <w:trHeight w:val="28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245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EEE8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17035" w14:textId="5F838FF9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opportunity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321E758A" w14:textId="77777777" w:rsidTr="000E2F28">
        <w:trPr>
          <w:trHeight w:val="24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6313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BF9D5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C1FD8" w14:textId="68D354D6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account that is currently living in a Welsh property to have the correct Welsh </w:t>
            </w:r>
            <w:r w:rsidR="000E2F28" w:rsidRPr="000E2F28">
              <w:rPr>
                <w:rFonts w:ascii="Arial" w:hAnsi="Arial" w:cs="Arial"/>
                <w:color w:val="000000"/>
              </w:rPr>
              <w:t>terminology</w:t>
            </w:r>
            <w:r w:rsidRPr="000E2F28"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526787B5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C7DD4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177B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74EE" w14:textId="6658DB50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communications</w:t>
            </w:r>
            <w:r w:rsidRPr="000E2F28">
              <w:rPr>
                <w:rFonts w:ascii="Arial" w:hAnsi="Arial" w:cs="Arial"/>
                <w:color w:val="000000"/>
              </w:rPr>
              <w:t xml:space="preserve"> sent to a lead that is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</w:tbl>
    <w:p w14:paraId="30761C18" w14:textId="64E4E462" w:rsidR="0071624E" w:rsidRDefault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 </w:t>
      </w:r>
      <w:r w:rsidR="0071624E">
        <w:rPr>
          <w:color w:val="595959" w:themeColor="text1" w:themeTint="A6"/>
          <w:sz w:val="28"/>
        </w:rPr>
        <w:br w:type="page"/>
      </w:r>
    </w:p>
    <w:p w14:paraId="4E306054" w14:textId="10809C2E" w:rsidR="00016044" w:rsidRDefault="00765FB9" w:rsidP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52B9B88C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03EEF" w:rsidRPr="00F539F5" w14:paraId="7AA383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23AFE0" w14:textId="77777777" w:rsidR="00F03EEF" w:rsidRPr="00F539F5" w:rsidRDefault="00F03EEF" w:rsidP="00C770B8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0D1F08DB" w14:textId="77777777" w:rsidR="00F03EEF" w:rsidRPr="00F539F5" w:rsidRDefault="00F03EEF" w:rsidP="00C770B8">
            <w:pPr>
              <w:pStyle w:val="IndentOne"/>
              <w:spacing w:before="60" w:after="60" w:line="240" w:lineRule="atLeast"/>
              <w:ind w:left="0"/>
            </w:pPr>
            <w:r>
              <w:t xml:space="preserve">Rent Smart Wales </w:t>
            </w:r>
          </w:p>
        </w:tc>
      </w:tr>
      <w:tr w:rsidR="00F03EEF" w14:paraId="09CDC147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DF35D66" w14:textId="77777777" w:rsidR="00F03EEF" w:rsidRPr="00F539F5" w:rsidRDefault="00F03EEF" w:rsidP="00C770B8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2C53115C" w14:textId="77777777" w:rsidR="00F03EEF" w:rsidRDefault="00F03EEF" w:rsidP="00C770B8">
            <w:pPr>
              <w:pStyle w:val="IndentOne"/>
              <w:spacing w:before="60" w:after="60"/>
              <w:ind w:left="0"/>
            </w:pPr>
            <w:r>
              <w:t>26</w:t>
            </w:r>
            <w:r w:rsidRPr="00EC0272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F03EEF" w:rsidRPr="00F539F5" w14:paraId="0980FC5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57C85E1" w14:textId="77777777" w:rsidR="00F03EEF" w:rsidRPr="00F539F5" w:rsidRDefault="00F03EEF" w:rsidP="00C770B8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528CE5A" w14:textId="77777777" w:rsidR="00F03EEF" w:rsidRPr="006F1226" w:rsidRDefault="00F03EEF" w:rsidP="00C770B8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19198E" w:rsidRPr="008E0703" w14:paraId="3BEABEF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45E0899" w14:textId="77777777" w:rsidR="00F03EEF" w:rsidRPr="00F539F5" w:rsidRDefault="00F03EEF" w:rsidP="00C770B8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67CB1BF" w14:textId="77777777" w:rsidR="00F03EEF" w:rsidRPr="003E1D81" w:rsidRDefault="00F03EEF" w:rsidP="002C0683">
            <w:pPr>
              <w:pStyle w:val="ListBullet"/>
            </w:pPr>
            <w:r w:rsidRPr="003E1D81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BBAFE6" w14:textId="77777777" w:rsidR="00F03EEF" w:rsidRPr="003E1D81" w:rsidRDefault="00F03EEF" w:rsidP="002C0683">
            <w:pPr>
              <w:pStyle w:val="ListBullet"/>
            </w:pPr>
            <w:r w:rsidRPr="003E1D81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6357D748" w14:textId="77777777" w:rsidR="00F03EEF" w:rsidRPr="003E1D81" w:rsidRDefault="00F03EEF" w:rsidP="002C0683">
            <w:pPr>
              <w:pStyle w:val="ListBullet"/>
            </w:pPr>
            <w:r w:rsidRPr="003E1D81">
              <w:t>Responsible</w:t>
            </w:r>
          </w:p>
        </w:tc>
      </w:tr>
      <w:tr w:rsidR="00F03EEF" w14:paraId="4A440B14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  <w:hideMark/>
          </w:tcPr>
          <w:p w14:paraId="37AE0E4F" w14:textId="77777777" w:rsidR="00F03EEF" w:rsidRDefault="00F03EEF" w:rsidP="00C770B8"/>
        </w:tc>
        <w:tc>
          <w:tcPr>
            <w:tcW w:w="4469" w:type="dxa"/>
            <w:gridSpan w:val="2"/>
            <w:vAlign w:val="center"/>
          </w:tcPr>
          <w:p w14:paraId="2B67C617" w14:textId="77777777" w:rsidR="00F03EEF" w:rsidRDefault="00F03EEF" w:rsidP="002C0683">
            <w:pPr>
              <w:pStyle w:val="ListBullet"/>
              <w:rPr>
                <w:b/>
                <w:bCs/>
              </w:rPr>
            </w:pPr>
            <w:r>
              <w:t>SOW Signed</w:t>
            </w:r>
          </w:p>
        </w:tc>
        <w:tc>
          <w:tcPr>
            <w:tcW w:w="2477" w:type="dxa"/>
            <w:vAlign w:val="center"/>
          </w:tcPr>
          <w:p w14:paraId="47272E95" w14:textId="77777777" w:rsidR="00F03EEF" w:rsidRDefault="00F03EEF" w:rsidP="002C0683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4532D5E2" w14:textId="77777777" w:rsidR="00F03EEF" w:rsidRDefault="00F03EEF" w:rsidP="002C0683">
            <w:pPr>
              <w:pStyle w:val="ListBullet"/>
            </w:pPr>
            <w:r>
              <w:t>Grainger / Open Box</w:t>
            </w:r>
          </w:p>
        </w:tc>
      </w:tr>
      <w:tr w:rsidR="00F03EEF" w14:paraId="739FAE93" w14:textId="77777777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</w:tcPr>
          <w:p w14:paraId="2F69DF26" w14:textId="77777777" w:rsidR="00F03EEF" w:rsidRDefault="00F03EEF" w:rsidP="00C770B8"/>
        </w:tc>
        <w:tc>
          <w:tcPr>
            <w:tcW w:w="4469" w:type="dxa"/>
            <w:gridSpan w:val="2"/>
            <w:vAlign w:val="center"/>
          </w:tcPr>
          <w:p w14:paraId="0BA28954" w14:textId="77777777" w:rsidR="00F03EEF" w:rsidRDefault="00F03EEF" w:rsidP="002C0683">
            <w:pPr>
              <w:pStyle w:val="ListBullet"/>
            </w:pPr>
            <w:r>
              <w:t>Jira project setup</w:t>
            </w:r>
          </w:p>
        </w:tc>
        <w:tc>
          <w:tcPr>
            <w:tcW w:w="2477" w:type="dxa"/>
            <w:vAlign w:val="center"/>
          </w:tcPr>
          <w:p w14:paraId="757B0ACB" w14:textId="77777777" w:rsidR="00F03EEF" w:rsidRDefault="00F03EEF" w:rsidP="002C0683">
            <w:pPr>
              <w:pStyle w:val="ListBullet"/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C59FF31" w14:textId="77777777" w:rsidR="00F03EEF" w:rsidRDefault="00F03EEF" w:rsidP="002C0683">
            <w:pPr>
              <w:pStyle w:val="ListBullet"/>
            </w:pPr>
            <w:r>
              <w:t>Grainger</w:t>
            </w:r>
          </w:p>
        </w:tc>
      </w:tr>
      <w:tr w:rsidR="0019198E" w:rsidRPr="008E0703" w14:paraId="4C7C6C8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FF92AF2" w14:textId="77777777" w:rsidR="00F03EEF" w:rsidRPr="00F539F5" w:rsidRDefault="00F03EEF" w:rsidP="00C770B8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4F17556" w14:textId="77777777" w:rsidR="00F03EEF" w:rsidRPr="003E1D81" w:rsidRDefault="00F03EEF" w:rsidP="002C0683">
            <w:pPr>
              <w:pStyle w:val="ListBullet"/>
            </w:pPr>
            <w:r w:rsidRPr="003E1D81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5E2F1B8A" w14:textId="77777777" w:rsidR="00F03EEF" w:rsidRPr="003E1D81" w:rsidRDefault="00F03EEF" w:rsidP="002C0683">
            <w:pPr>
              <w:pStyle w:val="ListBullet"/>
            </w:pPr>
            <w:r w:rsidRPr="003E1D81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04058EB" w14:textId="77777777" w:rsidR="00F03EEF" w:rsidRPr="003E1D81" w:rsidRDefault="00F03EEF" w:rsidP="002C0683">
            <w:pPr>
              <w:pStyle w:val="ListBullet"/>
            </w:pPr>
            <w:r w:rsidRPr="003E1D81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4FA01CC4" w14:textId="77777777" w:rsidR="00F03EEF" w:rsidRPr="003E1D81" w:rsidRDefault="00F03EEF" w:rsidP="002C0683">
            <w:pPr>
              <w:pStyle w:val="ListBullet"/>
            </w:pPr>
            <w:r w:rsidRPr="003E1D81">
              <w:t>Status</w:t>
            </w:r>
          </w:p>
        </w:tc>
      </w:tr>
      <w:tr w:rsidR="00854E24" w:rsidRPr="006218D6" w14:paraId="0CE3E5C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C5C9BBC" w14:textId="77777777" w:rsidR="00F03EEF" w:rsidRPr="00F539F5" w:rsidRDefault="00F03EEF" w:rsidP="00C770B8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7CF5E93" w14:textId="77777777" w:rsidR="00F03EEF" w:rsidRDefault="00F03EEF" w:rsidP="002C0683">
            <w:pPr>
              <w:pStyle w:val="ListBullet"/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1424" w:type="dxa"/>
            <w:vAlign w:val="center"/>
          </w:tcPr>
          <w:p w14:paraId="196C2118" w14:textId="77777777" w:rsidR="00F03EEF" w:rsidRDefault="00F03EEF" w:rsidP="002C0683">
            <w:pPr>
              <w:pStyle w:val="ListBullet"/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643E5A93" w14:textId="77777777" w:rsidR="00F03EEF" w:rsidRDefault="00F03EEF" w:rsidP="002C0683">
            <w:pPr>
              <w:pStyle w:val="ListBullet"/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725B6D5" w14:textId="77777777" w:rsidR="00F03EEF" w:rsidRDefault="00F03EEF" w:rsidP="002C0683">
            <w:pPr>
              <w:pStyle w:val="ListBullet"/>
            </w:pPr>
            <w:r>
              <w:t>Open Box to schedule</w:t>
            </w:r>
          </w:p>
        </w:tc>
      </w:tr>
      <w:tr w:rsidR="00F03EEF" w:rsidRPr="00241839" w14:paraId="776F129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DF2689F" w14:textId="77777777" w:rsidR="00F03EEF" w:rsidRPr="00F539F5" w:rsidRDefault="00F03EEF" w:rsidP="00C770B8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77A45C1F" w14:textId="77777777" w:rsidR="00F03EEF" w:rsidRPr="00241839" w:rsidRDefault="00F03EEF" w:rsidP="002C0683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  <w:tr w:rsidR="00F03EEF" w:rsidRPr="004C7753" w14:paraId="781AF1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B28F21C" w14:textId="77777777" w:rsidR="00F03EEF" w:rsidRPr="00F539F5" w:rsidRDefault="00F03EEF" w:rsidP="00C770B8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CDD127B" w14:textId="77777777" w:rsidR="00F03EEF" w:rsidRPr="004C7753" w:rsidRDefault="00F03EEF" w:rsidP="002C0683">
            <w:pPr>
              <w:pStyle w:val="ListBullet"/>
              <w:numPr>
                <w:ilvl w:val="0"/>
                <w:numId w:val="17"/>
              </w:numPr>
            </w:pPr>
            <w:r>
              <w:t>None</w:t>
            </w:r>
          </w:p>
        </w:tc>
      </w:tr>
    </w:tbl>
    <w:p w14:paraId="49A8D5ED" w14:textId="77777777" w:rsidR="00F03EEF" w:rsidRDefault="00F03EEF" w:rsidP="00E12911">
      <w:pPr>
        <w:spacing w:line="240" w:lineRule="auto"/>
        <w:rPr>
          <w:color w:val="595959" w:themeColor="text1" w:themeTint="A6"/>
          <w:sz w:val="28"/>
        </w:rPr>
      </w:pPr>
    </w:p>
    <w:sectPr w:rsidR="00F03EEF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E340A" w14:textId="77777777" w:rsidR="00AC491E" w:rsidRDefault="00AC491E">
      <w:r>
        <w:separator/>
      </w:r>
    </w:p>
  </w:endnote>
  <w:endnote w:type="continuationSeparator" w:id="0">
    <w:p w14:paraId="0DE56617" w14:textId="77777777" w:rsidR="00AC491E" w:rsidRDefault="00AC491E">
      <w:r>
        <w:continuationSeparator/>
      </w:r>
    </w:p>
  </w:endnote>
  <w:endnote w:type="continuationNotice" w:id="1">
    <w:p w14:paraId="34F903CB" w14:textId="77777777" w:rsidR="00AC491E" w:rsidRDefault="00AC491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1942CA47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850D7A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850D7A">
      <w:rPr>
        <w:b/>
        <w:color w:val="7F7F7F"/>
        <w:sz w:val="18"/>
        <w:szCs w:val="18"/>
      </w:rPr>
      <w:t>Rent Smart Wales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6FF2508B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850D7A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850D7A">
      <w:rPr>
        <w:b/>
        <w:color w:val="7F7F7F"/>
        <w:sz w:val="18"/>
      </w:rPr>
      <w:t>Rent Smart Wales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FED75" w14:textId="77777777" w:rsidR="00AC491E" w:rsidRDefault="00AC491E">
      <w:r>
        <w:separator/>
      </w:r>
    </w:p>
  </w:footnote>
  <w:footnote w:type="continuationSeparator" w:id="0">
    <w:p w14:paraId="4E98716A" w14:textId="77777777" w:rsidR="00AC491E" w:rsidRDefault="00AC491E">
      <w:r>
        <w:continuationSeparator/>
      </w:r>
    </w:p>
  </w:footnote>
  <w:footnote w:type="continuationNotice" w:id="1">
    <w:p w14:paraId="4C33831A" w14:textId="77777777" w:rsidR="00AC491E" w:rsidRDefault="00AC491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A66300"/>
    <w:multiLevelType w:val="hybridMultilevel"/>
    <w:tmpl w:val="9E7A5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F3D93"/>
    <w:multiLevelType w:val="multilevel"/>
    <w:tmpl w:val="29D0562E"/>
    <w:numStyleLink w:val="StyleOutlinenumbered"/>
  </w:abstractNum>
  <w:abstractNum w:abstractNumId="8" w15:restartNumberingAfterBreak="0">
    <w:nsid w:val="28FF03C8"/>
    <w:multiLevelType w:val="multilevel"/>
    <w:tmpl w:val="572A7FF0"/>
    <w:numStyleLink w:val="StyleBulleted"/>
  </w:abstractNum>
  <w:abstractNum w:abstractNumId="9" w15:restartNumberingAfterBreak="0">
    <w:nsid w:val="2DCA5E43"/>
    <w:multiLevelType w:val="multilevel"/>
    <w:tmpl w:val="572A7FF0"/>
    <w:numStyleLink w:val="StyleBulleted"/>
  </w:abstractNum>
  <w:abstractNum w:abstractNumId="10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BBB3184"/>
    <w:multiLevelType w:val="hybridMultilevel"/>
    <w:tmpl w:val="4CCEFDCA"/>
    <w:lvl w:ilvl="0" w:tplc="FC82ACB8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3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10"/>
  </w:num>
  <w:num w:numId="2" w16cid:durableId="341589356">
    <w:abstractNumId w:val="6"/>
  </w:num>
  <w:num w:numId="3" w16cid:durableId="831678922">
    <w:abstractNumId w:val="3"/>
  </w:num>
  <w:num w:numId="4" w16cid:durableId="545530759">
    <w:abstractNumId w:val="8"/>
  </w:num>
  <w:num w:numId="5" w16cid:durableId="1020162545">
    <w:abstractNumId w:val="9"/>
  </w:num>
  <w:num w:numId="6" w16cid:durableId="503784640">
    <w:abstractNumId w:val="12"/>
  </w:num>
  <w:num w:numId="7" w16cid:durableId="1564098539">
    <w:abstractNumId w:val="7"/>
  </w:num>
  <w:num w:numId="8" w16cid:durableId="807629670">
    <w:abstractNumId w:val="2"/>
  </w:num>
  <w:num w:numId="9" w16cid:durableId="1327050253">
    <w:abstractNumId w:val="13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1"/>
  </w:num>
  <w:num w:numId="13" w16cid:durableId="217084786">
    <w:abstractNumId w:val="6"/>
  </w:num>
  <w:num w:numId="14" w16cid:durableId="895823921">
    <w:abstractNumId w:val="0"/>
  </w:num>
  <w:num w:numId="15" w16cid:durableId="2087066805">
    <w:abstractNumId w:val="6"/>
  </w:num>
  <w:num w:numId="16" w16cid:durableId="1280723821">
    <w:abstractNumId w:val="6"/>
  </w:num>
  <w:num w:numId="17" w16cid:durableId="197128279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2989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0FB5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0A3B"/>
    <w:rsid w:val="00090DE4"/>
    <w:rsid w:val="000910F0"/>
    <w:rsid w:val="00091532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7DD"/>
    <w:rsid w:val="000A5E91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2F28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1E39"/>
    <w:rsid w:val="0010250D"/>
    <w:rsid w:val="0010356C"/>
    <w:rsid w:val="00105E28"/>
    <w:rsid w:val="00107985"/>
    <w:rsid w:val="00107DBF"/>
    <w:rsid w:val="0011143C"/>
    <w:rsid w:val="00112584"/>
    <w:rsid w:val="001151FB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27BEE"/>
    <w:rsid w:val="00130078"/>
    <w:rsid w:val="00130C16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198E"/>
    <w:rsid w:val="001922BE"/>
    <w:rsid w:val="00192C79"/>
    <w:rsid w:val="00194623"/>
    <w:rsid w:val="00195635"/>
    <w:rsid w:val="001966AD"/>
    <w:rsid w:val="00196762"/>
    <w:rsid w:val="00196FE2"/>
    <w:rsid w:val="001A062A"/>
    <w:rsid w:val="001A104A"/>
    <w:rsid w:val="001A1F62"/>
    <w:rsid w:val="001A3523"/>
    <w:rsid w:val="001A3AD7"/>
    <w:rsid w:val="001A4F82"/>
    <w:rsid w:val="001A657F"/>
    <w:rsid w:val="001A6658"/>
    <w:rsid w:val="001A6989"/>
    <w:rsid w:val="001A7F47"/>
    <w:rsid w:val="001A7F7E"/>
    <w:rsid w:val="001B1986"/>
    <w:rsid w:val="001B3591"/>
    <w:rsid w:val="001B41A9"/>
    <w:rsid w:val="001B52C4"/>
    <w:rsid w:val="001B59B9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17E6C"/>
    <w:rsid w:val="002207E1"/>
    <w:rsid w:val="00220952"/>
    <w:rsid w:val="00220D24"/>
    <w:rsid w:val="0022199D"/>
    <w:rsid w:val="002237CB"/>
    <w:rsid w:val="002240D6"/>
    <w:rsid w:val="00224C64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B09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01ED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33E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0683"/>
    <w:rsid w:val="002C1782"/>
    <w:rsid w:val="002C2EC9"/>
    <w:rsid w:val="002C3E33"/>
    <w:rsid w:val="002C434A"/>
    <w:rsid w:val="002C600D"/>
    <w:rsid w:val="002C693B"/>
    <w:rsid w:val="002C6FBF"/>
    <w:rsid w:val="002D2384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6E26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36BA"/>
    <w:rsid w:val="003241EB"/>
    <w:rsid w:val="00325076"/>
    <w:rsid w:val="00325ABC"/>
    <w:rsid w:val="0032719E"/>
    <w:rsid w:val="00327D30"/>
    <w:rsid w:val="00331FF8"/>
    <w:rsid w:val="00335B73"/>
    <w:rsid w:val="00335F28"/>
    <w:rsid w:val="00341060"/>
    <w:rsid w:val="003435CD"/>
    <w:rsid w:val="003452D4"/>
    <w:rsid w:val="0035005C"/>
    <w:rsid w:val="00350E82"/>
    <w:rsid w:val="00354521"/>
    <w:rsid w:val="00357481"/>
    <w:rsid w:val="00360D2F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2B2A"/>
    <w:rsid w:val="00383CAB"/>
    <w:rsid w:val="00384F59"/>
    <w:rsid w:val="003864BA"/>
    <w:rsid w:val="003878C2"/>
    <w:rsid w:val="00387CA2"/>
    <w:rsid w:val="00390852"/>
    <w:rsid w:val="0039098C"/>
    <w:rsid w:val="00393C3E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2CF"/>
    <w:rsid w:val="003B63F1"/>
    <w:rsid w:val="003B7072"/>
    <w:rsid w:val="003B7128"/>
    <w:rsid w:val="003B7AFB"/>
    <w:rsid w:val="003C1798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1D81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478B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997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635F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2A8E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3FBE"/>
    <w:rsid w:val="00554555"/>
    <w:rsid w:val="00556561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276F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4DF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034A"/>
    <w:rsid w:val="00682903"/>
    <w:rsid w:val="00683769"/>
    <w:rsid w:val="00684B5F"/>
    <w:rsid w:val="0068501F"/>
    <w:rsid w:val="006851E1"/>
    <w:rsid w:val="00685DD1"/>
    <w:rsid w:val="00685FF4"/>
    <w:rsid w:val="0068721F"/>
    <w:rsid w:val="00687D5F"/>
    <w:rsid w:val="0069034D"/>
    <w:rsid w:val="006911C3"/>
    <w:rsid w:val="006915C5"/>
    <w:rsid w:val="00691880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4AB1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1226"/>
    <w:rsid w:val="006F4E77"/>
    <w:rsid w:val="006F5BA2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51C0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4284"/>
    <w:rsid w:val="007D6E72"/>
    <w:rsid w:val="007E2907"/>
    <w:rsid w:val="007E4A03"/>
    <w:rsid w:val="007E5646"/>
    <w:rsid w:val="007E56E0"/>
    <w:rsid w:val="007E5B0E"/>
    <w:rsid w:val="007E64B0"/>
    <w:rsid w:val="007F029A"/>
    <w:rsid w:val="007F199D"/>
    <w:rsid w:val="007F37EF"/>
    <w:rsid w:val="007F4942"/>
    <w:rsid w:val="007F4B9B"/>
    <w:rsid w:val="007F787D"/>
    <w:rsid w:val="008022D6"/>
    <w:rsid w:val="00803E22"/>
    <w:rsid w:val="008054D2"/>
    <w:rsid w:val="00806896"/>
    <w:rsid w:val="008077D4"/>
    <w:rsid w:val="00807CD9"/>
    <w:rsid w:val="00807EEA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1D2F"/>
    <w:rsid w:val="00842A15"/>
    <w:rsid w:val="00842BC1"/>
    <w:rsid w:val="00843223"/>
    <w:rsid w:val="008432D8"/>
    <w:rsid w:val="008434DF"/>
    <w:rsid w:val="00845E71"/>
    <w:rsid w:val="0084670D"/>
    <w:rsid w:val="00847719"/>
    <w:rsid w:val="00850D7A"/>
    <w:rsid w:val="00851888"/>
    <w:rsid w:val="008529F0"/>
    <w:rsid w:val="00852DD1"/>
    <w:rsid w:val="00853B22"/>
    <w:rsid w:val="00854E24"/>
    <w:rsid w:val="008572ED"/>
    <w:rsid w:val="00860280"/>
    <w:rsid w:val="00860292"/>
    <w:rsid w:val="00860EAE"/>
    <w:rsid w:val="00861DB4"/>
    <w:rsid w:val="00862E8B"/>
    <w:rsid w:val="00863F4B"/>
    <w:rsid w:val="008640C7"/>
    <w:rsid w:val="00870108"/>
    <w:rsid w:val="00870A69"/>
    <w:rsid w:val="00871784"/>
    <w:rsid w:val="00872A96"/>
    <w:rsid w:val="00873D20"/>
    <w:rsid w:val="008740DF"/>
    <w:rsid w:val="0087412E"/>
    <w:rsid w:val="00875107"/>
    <w:rsid w:val="00875439"/>
    <w:rsid w:val="00876C03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37F5F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73F0"/>
    <w:rsid w:val="009903C5"/>
    <w:rsid w:val="0099378D"/>
    <w:rsid w:val="00993DF3"/>
    <w:rsid w:val="009944D3"/>
    <w:rsid w:val="009977DB"/>
    <w:rsid w:val="009A02E9"/>
    <w:rsid w:val="009A033E"/>
    <w:rsid w:val="009A1955"/>
    <w:rsid w:val="009A1F2D"/>
    <w:rsid w:val="009A2D2D"/>
    <w:rsid w:val="009A3218"/>
    <w:rsid w:val="009A518E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4DBA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04B1"/>
    <w:rsid w:val="009E28A4"/>
    <w:rsid w:val="009E372D"/>
    <w:rsid w:val="009E4310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491E"/>
    <w:rsid w:val="00AC5EBA"/>
    <w:rsid w:val="00AC7FB2"/>
    <w:rsid w:val="00AD040B"/>
    <w:rsid w:val="00AD1DF2"/>
    <w:rsid w:val="00AD22E1"/>
    <w:rsid w:val="00AD256D"/>
    <w:rsid w:val="00AD34A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5AD4"/>
    <w:rsid w:val="00AE6589"/>
    <w:rsid w:val="00AE6762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F55"/>
    <w:rsid w:val="00B02EC6"/>
    <w:rsid w:val="00B101D6"/>
    <w:rsid w:val="00B11952"/>
    <w:rsid w:val="00B137FF"/>
    <w:rsid w:val="00B1402D"/>
    <w:rsid w:val="00B146C7"/>
    <w:rsid w:val="00B15AA3"/>
    <w:rsid w:val="00B1612F"/>
    <w:rsid w:val="00B16153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2E0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5E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07EB2"/>
    <w:rsid w:val="00C11713"/>
    <w:rsid w:val="00C1190F"/>
    <w:rsid w:val="00C12A83"/>
    <w:rsid w:val="00C12D25"/>
    <w:rsid w:val="00C130FA"/>
    <w:rsid w:val="00C14EE1"/>
    <w:rsid w:val="00C175C4"/>
    <w:rsid w:val="00C176E7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5EEC"/>
    <w:rsid w:val="00C37328"/>
    <w:rsid w:val="00C43203"/>
    <w:rsid w:val="00C45171"/>
    <w:rsid w:val="00C467DB"/>
    <w:rsid w:val="00C470BA"/>
    <w:rsid w:val="00C47247"/>
    <w:rsid w:val="00C5059B"/>
    <w:rsid w:val="00C50800"/>
    <w:rsid w:val="00C50D76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25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64FD"/>
    <w:rsid w:val="00CB1043"/>
    <w:rsid w:val="00CB11CC"/>
    <w:rsid w:val="00CB212B"/>
    <w:rsid w:val="00CB35C6"/>
    <w:rsid w:val="00CB3E54"/>
    <w:rsid w:val="00CB4E85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547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3024"/>
    <w:rsid w:val="00D8441D"/>
    <w:rsid w:val="00D86ED7"/>
    <w:rsid w:val="00D87570"/>
    <w:rsid w:val="00D87959"/>
    <w:rsid w:val="00D90CBA"/>
    <w:rsid w:val="00D92EA9"/>
    <w:rsid w:val="00D93D29"/>
    <w:rsid w:val="00D94088"/>
    <w:rsid w:val="00D946DD"/>
    <w:rsid w:val="00D95BDA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2E6D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50"/>
    <w:rsid w:val="00DC09BC"/>
    <w:rsid w:val="00DC0ACB"/>
    <w:rsid w:val="00DC0B4E"/>
    <w:rsid w:val="00DC0BC5"/>
    <w:rsid w:val="00DC1CC1"/>
    <w:rsid w:val="00DC250F"/>
    <w:rsid w:val="00DC3AD5"/>
    <w:rsid w:val="00DC4811"/>
    <w:rsid w:val="00DC4935"/>
    <w:rsid w:val="00DC61FC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07D3F"/>
    <w:rsid w:val="00E10A67"/>
    <w:rsid w:val="00E12911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4A2D"/>
    <w:rsid w:val="00E4550F"/>
    <w:rsid w:val="00E4556D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55DF"/>
    <w:rsid w:val="00E962C3"/>
    <w:rsid w:val="00EA0533"/>
    <w:rsid w:val="00EA1655"/>
    <w:rsid w:val="00EA28D5"/>
    <w:rsid w:val="00EA3690"/>
    <w:rsid w:val="00EA3E4B"/>
    <w:rsid w:val="00EA4344"/>
    <w:rsid w:val="00EA4FDB"/>
    <w:rsid w:val="00EA54A3"/>
    <w:rsid w:val="00EA636C"/>
    <w:rsid w:val="00EA68D6"/>
    <w:rsid w:val="00EB0C28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78CC"/>
    <w:rsid w:val="00ED0B5D"/>
    <w:rsid w:val="00ED0C4C"/>
    <w:rsid w:val="00ED233B"/>
    <w:rsid w:val="00ED3855"/>
    <w:rsid w:val="00ED3F5C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3EEF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694"/>
    <w:rsid w:val="00F42FA5"/>
    <w:rsid w:val="00F44065"/>
    <w:rsid w:val="00F4416F"/>
    <w:rsid w:val="00F45450"/>
    <w:rsid w:val="00F459C1"/>
    <w:rsid w:val="00F46102"/>
    <w:rsid w:val="00F47325"/>
    <w:rsid w:val="00F5181A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22B2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5D96"/>
    <w:rsid w:val="00F965BC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09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98D"/>
    <w:rsid w:val="00FF7F12"/>
    <w:rsid w:val="0235FCC3"/>
    <w:rsid w:val="04C573AB"/>
    <w:rsid w:val="05F047A3"/>
    <w:rsid w:val="07871244"/>
    <w:rsid w:val="07A85432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5F9B5DEC"/>
    <w:rsid w:val="6316E09C"/>
    <w:rsid w:val="6451D013"/>
    <w:rsid w:val="64B49E00"/>
    <w:rsid w:val="659E903B"/>
    <w:rsid w:val="65F152BC"/>
    <w:rsid w:val="67891C79"/>
    <w:rsid w:val="6C1A5B1A"/>
    <w:rsid w:val="703EBAC8"/>
    <w:rsid w:val="7048544D"/>
    <w:rsid w:val="71FEE325"/>
    <w:rsid w:val="75CE7159"/>
    <w:rsid w:val="762733EB"/>
    <w:rsid w:val="768399B6"/>
    <w:rsid w:val="76F152F3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55439F48-FEEB-4092-B087-10807C9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2C0683"/>
    <w:p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6E26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920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Smart Wales</dc:title>
  <dc:subject>Progress Report</dc:subject>
  <dc:creator>Shelley Bolle-Botsis</dc:creator>
  <cp:keywords/>
  <dc:description/>
  <cp:lastModifiedBy>Shaun Barrett</cp:lastModifiedBy>
  <cp:revision>273</cp:revision>
  <cp:lastPrinted>2023-11-02T15:20:00Z</cp:lastPrinted>
  <dcterms:created xsi:type="dcterms:W3CDTF">2023-05-03T00:06:00Z</dcterms:created>
  <dcterms:modified xsi:type="dcterms:W3CDTF">2023-11-02T15:21:00Z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