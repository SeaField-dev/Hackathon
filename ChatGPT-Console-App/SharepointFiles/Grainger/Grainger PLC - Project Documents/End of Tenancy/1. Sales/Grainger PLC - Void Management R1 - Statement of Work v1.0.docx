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w:rsidRPr="007A4458" w:rsidR="00996F6E" w:rsidP="00977AEF" w:rsidRDefault="00996F6E" w14:paraId="56D43C25" w14:textId="6CEE6965">
      <w:pPr>
        <w:pStyle w:val="NormalIndent"/>
        <w:rPr>
          <w:lang w:val="en-GB"/>
        </w:rPr>
      </w:pPr>
    </w:p>
    <w:p w:rsidRPr="007A4458" w:rsidR="00011C72" w:rsidP="00977AEF" w:rsidRDefault="00011C72" w14:paraId="114E30BE" w14:textId="77777777">
      <w:pPr>
        <w:pStyle w:val="NormalIndent"/>
        <w:rPr>
          <w:lang w:val="en-GB"/>
        </w:rPr>
      </w:pPr>
    </w:p>
    <w:p w:rsidRPr="007A4458" w:rsidR="00996F6E" w:rsidP="00977AEF" w:rsidRDefault="00996F6E" w14:paraId="271436C1" w14:textId="77777777">
      <w:pPr>
        <w:pStyle w:val="NormalIndent"/>
        <w:rPr>
          <w:lang w:val="en-GB"/>
        </w:rPr>
      </w:pPr>
    </w:p>
    <w:p w:rsidRPr="007A4458" w:rsidR="00996F6E" w:rsidP="00977AEF" w:rsidRDefault="00996F6E" w14:paraId="4D853F63" w14:textId="77777777">
      <w:pPr>
        <w:pStyle w:val="NormalIndent"/>
        <w:rPr>
          <w:lang w:val="en-GB"/>
        </w:rPr>
      </w:pPr>
    </w:p>
    <w:p w:rsidRPr="007A4458" w:rsidR="00996F6E" w:rsidP="00977AEF" w:rsidRDefault="00996F6E" w14:paraId="0BDD986D" w14:textId="77777777">
      <w:pPr>
        <w:pStyle w:val="NormalIndent"/>
        <w:rPr>
          <w:lang w:val="en-GB"/>
        </w:rPr>
      </w:pPr>
    </w:p>
    <w:p w:rsidRPr="007A4458" w:rsidR="002E1380" w:rsidP="00977AEF" w:rsidRDefault="002E1380" w14:paraId="4F2D50CF" w14:textId="77777777">
      <w:pPr>
        <w:pStyle w:val="NormalIndent"/>
        <w:rPr>
          <w:lang w:val="en-GB"/>
        </w:rPr>
      </w:pPr>
    </w:p>
    <w:p w:rsidRPr="007A4458" w:rsidR="002E1380" w:rsidP="00977AEF" w:rsidRDefault="002E1380" w14:paraId="1881EC6B" w14:textId="77777777">
      <w:pPr>
        <w:pStyle w:val="NormalIndent"/>
        <w:rPr>
          <w:lang w:val="en-GB"/>
        </w:rPr>
      </w:pPr>
    </w:p>
    <w:p w:rsidRPr="007A4458" w:rsidR="002E1380" w:rsidP="00DD35B3" w:rsidRDefault="002E1380" w14:paraId="4B5788D5" w14:textId="40CFCD8A">
      <w:pPr>
        <w:pStyle w:val="NormalIndent"/>
        <w:spacing w:after="0"/>
        <w:rPr>
          <w:rFonts w:cs="Arial"/>
          <w:color w:val="7F7F7F" w:themeColor="text1" w:themeTint="80"/>
          <w:sz w:val="44"/>
          <w:lang w:val="en-GB"/>
        </w:rPr>
      </w:pPr>
      <w:r w:rsidRPr="007A4458">
        <w:rPr>
          <w:rFonts w:cs="Arial"/>
          <w:color w:val="7F7F7F" w:themeColor="text1" w:themeTint="80"/>
          <w:sz w:val="44"/>
          <w:shd w:val="clear" w:color="auto" w:fill="E6E6E6"/>
          <w:lang w:val="en-GB"/>
        </w:rPr>
        <w:fldChar w:fldCharType="begin"/>
      </w:r>
      <w:r w:rsidRPr="007A4458">
        <w:rPr>
          <w:rFonts w:cs="Arial"/>
          <w:color w:val="7F7F7F" w:themeColor="text1" w:themeTint="80"/>
          <w:sz w:val="44"/>
          <w:lang w:val="en-GB"/>
        </w:rPr>
        <w:instrText xml:space="preserve"> SUBJECT  \* FirstCap  \* MERGEFORMAT </w:instrText>
      </w:r>
      <w:r w:rsidRPr="007A4458">
        <w:rPr>
          <w:rFonts w:cs="Arial"/>
          <w:color w:val="7F7F7F" w:themeColor="text1" w:themeTint="80"/>
          <w:sz w:val="44"/>
          <w:shd w:val="clear" w:color="auto" w:fill="E6E6E6"/>
          <w:lang w:val="en-GB"/>
        </w:rPr>
        <w:fldChar w:fldCharType="separate"/>
      </w:r>
      <w:r w:rsidRPr="007A4458" w:rsidR="00512F10">
        <w:rPr>
          <w:rFonts w:cs="Arial"/>
          <w:color w:val="7F7F7F" w:themeColor="text1" w:themeTint="80"/>
          <w:sz w:val="44"/>
          <w:lang w:val="en-GB"/>
        </w:rPr>
        <w:t>Statement of Work</w:t>
      </w:r>
      <w:r w:rsidRPr="007A4458">
        <w:rPr>
          <w:rFonts w:cs="Arial"/>
          <w:color w:val="7F7F7F" w:themeColor="text1" w:themeTint="80"/>
          <w:sz w:val="44"/>
          <w:shd w:val="clear" w:color="auto" w:fill="E6E6E6"/>
          <w:lang w:val="en-GB"/>
        </w:rPr>
        <w:fldChar w:fldCharType="end"/>
      </w:r>
      <w:r w:rsidRPr="007A4458">
        <w:rPr>
          <w:rFonts w:cs="Arial"/>
          <w:color w:val="7F7F7F" w:themeColor="text1" w:themeTint="80"/>
          <w:sz w:val="44"/>
          <w:lang w:val="en-GB"/>
        </w:rPr>
        <w:t xml:space="preserve"> </w:t>
      </w:r>
    </w:p>
    <w:p w:rsidRPr="007A4458" w:rsidR="002E1380" w:rsidP="00977AEF" w:rsidRDefault="00996F6E" w14:paraId="7829238D" w14:textId="77777777">
      <w:pPr>
        <w:pStyle w:val="NormalIndent"/>
        <w:rPr>
          <w:rFonts w:cs="Arial"/>
          <w:sz w:val="32"/>
          <w:lang w:val="en-GB"/>
        </w:rPr>
      </w:pPr>
      <w:r w:rsidRPr="007A4458">
        <w:rPr>
          <w:caps/>
          <w:noProof/>
          <w:color w:val="808080"/>
          <w:sz w:val="22"/>
          <w:shd w:val="clear" w:color="auto" w:fill="E6E6E6"/>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xmlns:w16du="http://schemas.microsoft.com/office/word/2023/wordml/word16du">
            <w:pict w14:anchorId="30EC72C7">
              <v:group id="Group 58" style="position:absolute;margin-left:106.9pt;margin-top:286.5pt;width:302.25pt;height:10.5pt;z-index:-251658240;mso-position-horizontal-relative:page;mso-position-vertical-relative:page" coordsize="1704,2" coordorigin="9631,5450" o:spid="_x0000_s1026" w14:anchorId="3C0A43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rsidRPr="007A4458" w:rsidR="002E1380" w:rsidP="00977AEF" w:rsidRDefault="00EA4721" w14:paraId="5D45BFB2" w14:textId="6C16EAF6">
      <w:pPr>
        <w:pStyle w:val="NormalIndent"/>
        <w:spacing w:before="300" w:after="0"/>
        <w:rPr>
          <w:b/>
          <w:caps/>
          <w:color w:val="808080"/>
          <w:sz w:val="22"/>
          <w:lang w:val="en-GB"/>
        </w:rPr>
      </w:pPr>
      <w:r w:rsidRPr="007A4458">
        <w:rPr>
          <w:b/>
          <w:caps/>
          <w:color w:val="808080"/>
          <w:sz w:val="22"/>
          <w:shd w:val="clear" w:color="auto" w:fill="E6E6E6"/>
          <w:lang w:val="en-GB"/>
        </w:rPr>
        <w:fldChar w:fldCharType="begin"/>
      </w:r>
      <w:r w:rsidRPr="007A4458">
        <w:rPr>
          <w:b/>
          <w:caps/>
          <w:color w:val="808080"/>
          <w:sz w:val="22"/>
          <w:lang w:val="en-GB"/>
        </w:rPr>
        <w:instrText xml:space="preserve"> DOCPROPERTY  Category  \* MERGEFORMAT </w:instrText>
      </w:r>
      <w:r w:rsidRPr="007A4458">
        <w:rPr>
          <w:b/>
          <w:caps/>
          <w:color w:val="808080"/>
          <w:sz w:val="22"/>
          <w:shd w:val="clear" w:color="auto" w:fill="E6E6E6"/>
          <w:lang w:val="en-GB"/>
        </w:rPr>
        <w:fldChar w:fldCharType="separate"/>
      </w:r>
      <w:r w:rsidRPr="007A4458" w:rsidR="005043AB">
        <w:rPr>
          <w:b/>
          <w:caps/>
          <w:color w:val="808080"/>
          <w:sz w:val="22"/>
          <w:lang w:val="en-GB"/>
        </w:rPr>
        <w:t>Grainger PLC</w:t>
      </w:r>
      <w:r w:rsidRPr="007A4458">
        <w:rPr>
          <w:b/>
          <w:caps/>
          <w:color w:val="808080"/>
          <w:sz w:val="22"/>
          <w:shd w:val="clear" w:color="auto" w:fill="E6E6E6"/>
          <w:lang w:val="en-GB"/>
        </w:rPr>
        <w:fldChar w:fldCharType="end"/>
      </w:r>
    </w:p>
    <w:p w:rsidRPr="007A4458" w:rsidR="002E1380" w:rsidP="00977AEF" w:rsidRDefault="002E1380" w14:paraId="57D80A05" w14:textId="4E094C31">
      <w:pPr>
        <w:pStyle w:val="NormalIndent"/>
        <w:spacing w:after="0"/>
        <w:rPr>
          <w:lang w:val="en-GB"/>
        </w:rPr>
      </w:pPr>
      <w:r w:rsidRPr="007A4458">
        <w:rPr>
          <w:caps/>
          <w:color w:val="808080"/>
          <w:sz w:val="22"/>
          <w:shd w:val="clear" w:color="auto" w:fill="E6E6E6"/>
          <w:lang w:val="en-GB"/>
        </w:rPr>
        <w:fldChar w:fldCharType="begin"/>
      </w:r>
      <w:r w:rsidRPr="007A4458">
        <w:rPr>
          <w:caps/>
          <w:color w:val="808080"/>
          <w:sz w:val="22"/>
          <w:lang w:val="en-GB"/>
        </w:rPr>
        <w:instrText xml:space="preserve"> DOCPROPERTY  Title  \* MERGEFORMAT </w:instrText>
      </w:r>
      <w:r w:rsidRPr="007A4458">
        <w:rPr>
          <w:caps/>
          <w:color w:val="808080"/>
          <w:sz w:val="22"/>
          <w:shd w:val="clear" w:color="auto" w:fill="E6E6E6"/>
          <w:lang w:val="en-GB"/>
        </w:rPr>
        <w:fldChar w:fldCharType="separate"/>
      </w:r>
      <w:r w:rsidRPr="007A4458" w:rsidR="00DB6D05">
        <w:rPr>
          <w:caps/>
          <w:color w:val="808080"/>
          <w:sz w:val="22"/>
          <w:lang w:val="en-GB"/>
        </w:rPr>
        <w:t>Salesforce Void Management - Release 1</w:t>
      </w:r>
      <w:r w:rsidRPr="007A4458">
        <w:rPr>
          <w:caps/>
          <w:color w:val="808080"/>
          <w:sz w:val="22"/>
          <w:shd w:val="clear" w:color="auto" w:fill="E6E6E6"/>
          <w:lang w:val="en-GB"/>
        </w:rPr>
        <w:fldChar w:fldCharType="end"/>
      </w:r>
      <w:r w:rsidRPr="007A4458">
        <w:rPr>
          <w:lang w:val="en-GB"/>
        </w:rPr>
        <w:t xml:space="preserve"> </w:t>
      </w:r>
    </w:p>
    <w:p w:rsidRPr="007A4458" w:rsidR="002E1380" w:rsidP="00977AEF" w:rsidRDefault="002E1380" w14:paraId="16055369" w14:textId="77777777">
      <w:pPr>
        <w:pStyle w:val="NormalIndent"/>
        <w:rPr>
          <w:lang w:val="en-GB"/>
        </w:rPr>
      </w:pPr>
    </w:p>
    <w:p w:rsidRPr="007A4458" w:rsidR="00977AEF" w:rsidP="00DD35B3" w:rsidRDefault="00DD35B3" w14:paraId="655DA4B4" w14:textId="77777777">
      <w:pPr>
        <w:pStyle w:val="NormalIndent"/>
        <w:tabs>
          <w:tab w:val="left" w:pos="4380"/>
        </w:tabs>
        <w:rPr>
          <w:lang w:val="en-GB"/>
        </w:rPr>
      </w:pPr>
      <w:r w:rsidRPr="007A4458">
        <w:rPr>
          <w:lang w:val="en-GB"/>
        </w:rPr>
        <w:tab/>
      </w:r>
    </w:p>
    <w:p w:rsidRPr="007A4458" w:rsidR="00977AEF" w:rsidP="00977AEF" w:rsidRDefault="00977AEF" w14:paraId="54848B1F" w14:textId="77777777">
      <w:pPr>
        <w:pStyle w:val="NormalIndent"/>
        <w:rPr>
          <w:lang w:val="en-GB"/>
        </w:rPr>
      </w:pPr>
    </w:p>
    <w:p w:rsidRPr="007A4458" w:rsidR="002E1380" w:rsidP="00977AEF" w:rsidRDefault="002E1380" w14:paraId="7BD9F628" w14:textId="77777777">
      <w:pPr>
        <w:pStyle w:val="NormalIndent"/>
        <w:rPr>
          <w:lang w:val="en-GB"/>
        </w:rPr>
      </w:pPr>
    </w:p>
    <w:p w:rsidRPr="007A4458" w:rsidR="002E1380" w:rsidP="00977AEF" w:rsidRDefault="002E1380" w14:paraId="73C54AD3" w14:textId="77777777">
      <w:pPr>
        <w:pStyle w:val="NormalIndent"/>
        <w:rPr>
          <w:lang w:val="en-GB"/>
        </w:rPr>
      </w:pPr>
    </w:p>
    <w:p w:rsidRPr="007A4458" w:rsidR="002E1380" w:rsidP="00977AEF" w:rsidRDefault="002E1380" w14:paraId="72D468E0" w14:textId="77777777">
      <w:pPr>
        <w:pStyle w:val="NormalIndent"/>
        <w:rPr>
          <w:lang w:val="en-GB"/>
        </w:rPr>
      </w:pPr>
    </w:p>
    <w:p w:rsidRPr="007A4458" w:rsidR="002E1380" w:rsidP="00977AEF" w:rsidRDefault="002E1380" w14:paraId="59C84CB0" w14:textId="77777777">
      <w:pPr>
        <w:pStyle w:val="NormalIndent"/>
        <w:rPr>
          <w:lang w:val="en-GB"/>
        </w:rPr>
      </w:pPr>
    </w:p>
    <w:p w:rsidRPr="007A4458" w:rsidR="002E1380" w:rsidP="00977AEF" w:rsidRDefault="002E1380" w14:paraId="7432EAC1" w14:textId="77777777">
      <w:pPr>
        <w:pStyle w:val="NormalIndent"/>
        <w:rPr>
          <w:lang w:val="en-GB"/>
        </w:rPr>
      </w:pPr>
    </w:p>
    <w:p w:rsidRPr="007A4458" w:rsidR="002E1380" w:rsidP="00977AEF" w:rsidRDefault="002E1380" w14:paraId="6064E0C0" w14:textId="77777777">
      <w:pPr>
        <w:pStyle w:val="NormalIndent"/>
        <w:rPr>
          <w:lang w:val="en-GB"/>
        </w:rPr>
      </w:pPr>
    </w:p>
    <w:p w:rsidRPr="007A4458" w:rsidR="002E1380" w:rsidP="00977AEF" w:rsidRDefault="002E1380" w14:paraId="190F22A8" w14:textId="77777777">
      <w:pPr>
        <w:pStyle w:val="NormalIndent"/>
        <w:rPr>
          <w:lang w:val="en-GB"/>
        </w:rPr>
      </w:pPr>
    </w:p>
    <w:p w:rsidRPr="007A4458" w:rsidR="00977AEF" w:rsidP="00977AEF" w:rsidRDefault="00977AEF" w14:paraId="74B15900" w14:textId="77777777">
      <w:pPr>
        <w:pStyle w:val="NormalIndent"/>
        <w:rPr>
          <w:lang w:val="en-GB"/>
        </w:rPr>
      </w:pPr>
    </w:p>
    <w:p w:rsidRPr="007A4458" w:rsidR="002E1380" w:rsidP="00977AEF" w:rsidRDefault="002E1380" w14:paraId="52B04A43" w14:textId="77777777">
      <w:pPr>
        <w:pStyle w:val="NormalIndent"/>
        <w:rPr>
          <w:lang w:val="en-GB"/>
        </w:rPr>
      </w:pPr>
    </w:p>
    <w:p w:rsidRPr="007A4458" w:rsidR="002E1380" w:rsidP="00977AEF" w:rsidRDefault="002E1380" w14:paraId="501DD085" w14:textId="77777777">
      <w:pPr>
        <w:pStyle w:val="NormalIndent"/>
        <w:rPr>
          <w:lang w:val="en-GB"/>
        </w:rPr>
      </w:pPr>
    </w:p>
    <w:p w:rsidRPr="007A4458" w:rsidR="00DD35B3" w:rsidP="00DD35B3" w:rsidRDefault="00DD35B3" w14:paraId="22D5528A" w14:textId="657DD8D4">
      <w:pPr>
        <w:spacing w:after="0" w:line="240" w:lineRule="atLeast"/>
        <w:jc w:val="right"/>
        <w:rPr>
          <w:i/>
          <w:color w:val="808080"/>
          <w:sz w:val="22"/>
          <w:szCs w:val="22"/>
          <w:lang w:val="en-GB"/>
        </w:rPr>
      </w:pPr>
      <w:r w:rsidRPr="007A4458">
        <w:rPr>
          <w:i/>
          <w:color w:val="2B579A"/>
          <w:sz w:val="22"/>
          <w:szCs w:val="22"/>
          <w:shd w:val="clear" w:color="auto" w:fill="E6E6E6"/>
          <w:lang w:val="en-GB"/>
        </w:rPr>
        <w:fldChar w:fldCharType="begin"/>
      </w:r>
      <w:r w:rsidRPr="007A4458">
        <w:rPr>
          <w:i/>
          <w:sz w:val="22"/>
          <w:szCs w:val="22"/>
          <w:lang w:val="en-GB"/>
        </w:rPr>
        <w:instrText xml:space="preserve"> DOCPROPERTY  Manager  \* MERGEFORMAT </w:instrText>
      </w:r>
      <w:r w:rsidRPr="007A4458">
        <w:rPr>
          <w:i/>
          <w:color w:val="2B579A"/>
          <w:sz w:val="22"/>
          <w:szCs w:val="22"/>
          <w:shd w:val="clear" w:color="auto" w:fill="E6E6E6"/>
          <w:lang w:val="en-GB"/>
        </w:rPr>
        <w:fldChar w:fldCharType="separate"/>
      </w:r>
      <w:r w:rsidRPr="007A4458" w:rsidR="00A324B0">
        <w:rPr>
          <w:i/>
          <w:color w:val="808080"/>
          <w:sz w:val="22"/>
          <w:szCs w:val="22"/>
          <w:lang w:val="en-GB"/>
        </w:rPr>
        <w:t>Version 1.0</w:t>
      </w:r>
      <w:r w:rsidRPr="007A4458">
        <w:rPr>
          <w:i/>
          <w:color w:val="808080"/>
          <w:sz w:val="22"/>
          <w:szCs w:val="22"/>
          <w:shd w:val="clear" w:color="auto" w:fill="E6E6E6"/>
          <w:lang w:val="en-GB"/>
        </w:rPr>
        <w:fldChar w:fldCharType="end"/>
      </w:r>
    </w:p>
    <w:p w:rsidRPr="007A4458" w:rsidR="00DD35B3" w:rsidP="00DD35B3" w:rsidRDefault="00DD35B3" w14:paraId="6CCC31E6" w14:textId="19A34044">
      <w:pPr>
        <w:tabs>
          <w:tab w:val="left" w:pos="1848"/>
          <w:tab w:val="right" w:pos="9406"/>
        </w:tabs>
        <w:spacing w:after="0"/>
        <w:rPr>
          <w:i/>
          <w:color w:val="808080"/>
          <w:lang w:val="en-GB"/>
        </w:rPr>
      </w:pPr>
      <w:r w:rsidRPr="007A4458">
        <w:rPr>
          <w:i/>
          <w:color w:val="808080"/>
          <w:sz w:val="22"/>
          <w:lang w:val="en-GB"/>
        </w:rPr>
        <w:tab/>
      </w:r>
      <w:r w:rsidRPr="007A4458">
        <w:rPr>
          <w:i/>
          <w:color w:val="808080"/>
          <w:sz w:val="22"/>
          <w:lang w:val="en-GB"/>
        </w:rPr>
        <w:tab/>
      </w:r>
      <w:r w:rsidRPr="007A4458">
        <w:rPr>
          <w:i/>
          <w:color w:val="808080"/>
          <w:sz w:val="22"/>
          <w:shd w:val="clear" w:color="auto" w:fill="E6E6E6"/>
          <w:lang w:val="en-GB"/>
        </w:rPr>
        <w:fldChar w:fldCharType="begin"/>
      </w:r>
      <w:r w:rsidRPr="007A4458">
        <w:rPr>
          <w:i/>
          <w:color w:val="808080"/>
          <w:sz w:val="22"/>
          <w:lang w:val="en-GB"/>
        </w:rPr>
        <w:instrText xml:space="preserve"> DOCPROPERTY  LastSavedTime \@ "MMMM d, yyyy" \* MERGEFORMAT </w:instrText>
      </w:r>
      <w:r w:rsidRPr="007A4458">
        <w:rPr>
          <w:i/>
          <w:color w:val="808080"/>
          <w:sz w:val="22"/>
          <w:shd w:val="clear" w:color="auto" w:fill="E6E6E6"/>
          <w:lang w:val="en-GB"/>
        </w:rPr>
        <w:fldChar w:fldCharType="separate"/>
      </w:r>
      <w:r w:rsidRPr="007A4458" w:rsidR="00454EA2">
        <w:rPr>
          <w:i/>
          <w:color w:val="808080"/>
          <w:sz w:val="22"/>
          <w:lang w:val="en-GB"/>
        </w:rPr>
        <w:t>August 23, 2023</w:t>
      </w:r>
      <w:r w:rsidRPr="007A4458">
        <w:rPr>
          <w:i/>
          <w:color w:val="808080"/>
          <w:sz w:val="22"/>
          <w:shd w:val="clear" w:color="auto" w:fill="E6E6E6"/>
          <w:lang w:val="en-GB"/>
        </w:rPr>
        <w:fldChar w:fldCharType="end"/>
      </w:r>
    </w:p>
    <w:p w:rsidRPr="007A4458" w:rsidR="002E1380" w:rsidP="00DD35B3" w:rsidRDefault="002E1380" w14:paraId="70A3467A" w14:textId="77777777">
      <w:pPr>
        <w:ind w:left="0"/>
        <w:rPr>
          <w:rFonts w:cs="Arial"/>
          <w:sz w:val="24"/>
          <w:szCs w:val="24"/>
          <w:lang w:val="en-GB"/>
        </w:rPr>
      </w:pPr>
      <w:r w:rsidRPr="007A4458">
        <w:rPr>
          <w:lang w:val="en-GB"/>
        </w:rPr>
        <w:br w:type="page"/>
      </w:r>
    </w:p>
    <w:p w:rsidRPr="007A4458" w:rsidR="008E502E" w:rsidP="00CC51D5" w:rsidRDefault="008E502E" w14:paraId="42D3B553" w14:textId="77777777">
      <w:pPr>
        <w:widowControl w:val="0"/>
        <w:tabs>
          <w:tab w:val="left" w:pos="426"/>
          <w:tab w:val="left" w:pos="709"/>
          <w:tab w:val="left" w:pos="993"/>
        </w:tabs>
        <w:adjustRightInd w:val="0"/>
        <w:ind w:left="0"/>
        <w:jc w:val="both"/>
        <w:textAlignment w:val="baseline"/>
        <w:rPr>
          <w:lang w:val="en-GB"/>
        </w:rPr>
      </w:pPr>
      <w:r w:rsidRPr="007A4458">
        <w:rPr>
          <w:color w:val="7F7F7F" w:themeColor="text1" w:themeTint="80"/>
          <w:sz w:val="36"/>
          <w:lang w:val="en-GB"/>
        </w:rPr>
        <w:t>Contents</w:t>
      </w:r>
    </w:p>
    <w:p w:rsidR="008C0A89" w:rsidRDefault="06F7FF4B" w14:paraId="6A26DBA7" w14:textId="5DF9C3A3">
      <w:pPr>
        <w:pStyle w:val="TOC1"/>
        <w:tabs>
          <w:tab w:val="left" w:pos="480"/>
          <w:tab w:val="right" w:leader="dot" w:pos="9396"/>
        </w:tabs>
        <w:rPr>
          <w:rFonts w:asciiTheme="minorHAnsi" w:hAnsiTheme="minorHAnsi" w:eastAsiaTheme="minorEastAsia" w:cstheme="minorBidi"/>
          <w:b w:val="0"/>
          <w:bCs w:val="0"/>
          <w:caps w:val="0"/>
          <w:noProof/>
          <w:sz w:val="24"/>
          <w:szCs w:val="24"/>
          <w:lang w:val="en-ZA" w:eastAsia="en-GB"/>
        </w:rPr>
      </w:pPr>
      <w:r w:rsidRPr="007A4458">
        <w:rPr>
          <w:lang w:val="en-GB"/>
        </w:rPr>
        <w:fldChar w:fldCharType="begin"/>
      </w:r>
      <w:r w:rsidRPr="007A4458" w:rsidR="008E502E">
        <w:rPr>
          <w:lang w:val="en-GB"/>
        </w:rPr>
        <w:instrText>TOC \o "1-2" \h \z \u</w:instrText>
      </w:r>
      <w:r w:rsidRPr="007A4458">
        <w:rPr>
          <w:lang w:val="en-GB"/>
        </w:rPr>
        <w:fldChar w:fldCharType="separate"/>
      </w:r>
      <w:hyperlink w:history="1" w:anchor="_Toc143719369">
        <w:r w:rsidRPr="000E38BD" w:rsidR="008C0A89">
          <w:rPr>
            <w:rStyle w:val="Hyperlink"/>
            <w:noProof/>
            <w:lang w:val="en-GB"/>
          </w:rPr>
          <w:t>1</w:t>
        </w:r>
        <w:r w:rsidR="008C0A89">
          <w:rPr>
            <w:rFonts w:asciiTheme="minorHAnsi" w:hAnsiTheme="minorHAnsi" w:eastAsiaTheme="minorEastAsia" w:cstheme="minorBidi"/>
            <w:b w:val="0"/>
            <w:bCs w:val="0"/>
            <w:caps w:val="0"/>
            <w:noProof/>
            <w:sz w:val="24"/>
            <w:szCs w:val="24"/>
            <w:lang w:val="en-ZA" w:eastAsia="en-GB"/>
          </w:rPr>
          <w:tab/>
        </w:r>
        <w:r w:rsidRPr="000E38BD" w:rsidR="008C0A89">
          <w:rPr>
            <w:rStyle w:val="Hyperlink"/>
            <w:noProof/>
            <w:lang w:val="en-GB"/>
          </w:rPr>
          <w:t>Statement of Work</w:t>
        </w:r>
        <w:r w:rsidR="008C0A89">
          <w:rPr>
            <w:noProof/>
            <w:webHidden/>
          </w:rPr>
          <w:tab/>
        </w:r>
        <w:r w:rsidR="008C0A89">
          <w:rPr>
            <w:noProof/>
            <w:webHidden/>
          </w:rPr>
          <w:fldChar w:fldCharType="begin"/>
        </w:r>
        <w:r w:rsidR="008C0A89">
          <w:rPr>
            <w:noProof/>
            <w:webHidden/>
          </w:rPr>
          <w:instrText xml:space="preserve"> PAGEREF _Toc143719369 \h </w:instrText>
        </w:r>
        <w:r w:rsidR="008C0A89">
          <w:rPr>
            <w:noProof/>
            <w:webHidden/>
          </w:rPr>
        </w:r>
        <w:r w:rsidR="008C0A89">
          <w:rPr>
            <w:noProof/>
            <w:webHidden/>
          </w:rPr>
          <w:fldChar w:fldCharType="separate"/>
        </w:r>
        <w:r w:rsidR="008C0A89">
          <w:rPr>
            <w:noProof/>
            <w:webHidden/>
          </w:rPr>
          <w:t>3</w:t>
        </w:r>
        <w:r w:rsidR="008C0A89">
          <w:rPr>
            <w:noProof/>
            <w:webHidden/>
          </w:rPr>
          <w:fldChar w:fldCharType="end"/>
        </w:r>
      </w:hyperlink>
    </w:p>
    <w:p w:rsidR="008C0A89" w:rsidRDefault="00000000" w14:paraId="6FC57772" w14:textId="47F3295C">
      <w:pPr>
        <w:pStyle w:val="TOC2"/>
        <w:tabs>
          <w:tab w:val="left" w:pos="960"/>
          <w:tab w:val="right" w:leader="dot" w:pos="9396"/>
        </w:tabs>
        <w:rPr>
          <w:rFonts w:asciiTheme="minorHAnsi" w:hAnsiTheme="minorHAnsi" w:eastAsiaTheme="minorEastAsia" w:cstheme="minorBidi"/>
          <w:smallCaps w:val="0"/>
          <w:noProof/>
          <w:sz w:val="24"/>
          <w:szCs w:val="24"/>
          <w:lang w:val="en-ZA" w:eastAsia="en-GB"/>
        </w:rPr>
      </w:pPr>
      <w:hyperlink w:history="1" w:anchor="_Toc143719370">
        <w:r w:rsidRPr="000E38BD" w:rsidR="008C0A89">
          <w:rPr>
            <w:rStyle w:val="Hyperlink"/>
            <w:noProof/>
            <w:lang w:val="en-GB"/>
          </w:rPr>
          <w:t>1.1</w:t>
        </w:r>
        <w:r w:rsidR="008C0A89">
          <w:rPr>
            <w:rFonts w:asciiTheme="minorHAnsi" w:hAnsiTheme="minorHAnsi" w:eastAsiaTheme="minorEastAsia" w:cstheme="minorBidi"/>
            <w:smallCaps w:val="0"/>
            <w:noProof/>
            <w:sz w:val="24"/>
            <w:szCs w:val="24"/>
            <w:lang w:val="en-ZA" w:eastAsia="en-GB"/>
          </w:rPr>
          <w:tab/>
        </w:r>
        <w:r w:rsidRPr="000E38BD" w:rsidR="008C0A89">
          <w:rPr>
            <w:rStyle w:val="Hyperlink"/>
            <w:noProof/>
            <w:lang w:val="en-GB"/>
          </w:rPr>
          <w:t>Overview</w:t>
        </w:r>
        <w:r w:rsidR="008C0A89">
          <w:rPr>
            <w:noProof/>
            <w:webHidden/>
          </w:rPr>
          <w:tab/>
        </w:r>
        <w:r w:rsidR="008C0A89">
          <w:rPr>
            <w:noProof/>
            <w:webHidden/>
          </w:rPr>
          <w:fldChar w:fldCharType="begin"/>
        </w:r>
        <w:r w:rsidR="008C0A89">
          <w:rPr>
            <w:noProof/>
            <w:webHidden/>
          </w:rPr>
          <w:instrText xml:space="preserve"> PAGEREF _Toc143719370 \h </w:instrText>
        </w:r>
        <w:r w:rsidR="008C0A89">
          <w:rPr>
            <w:noProof/>
            <w:webHidden/>
          </w:rPr>
        </w:r>
        <w:r w:rsidR="008C0A89">
          <w:rPr>
            <w:noProof/>
            <w:webHidden/>
          </w:rPr>
          <w:fldChar w:fldCharType="separate"/>
        </w:r>
        <w:r w:rsidR="008C0A89">
          <w:rPr>
            <w:noProof/>
            <w:webHidden/>
          </w:rPr>
          <w:t>3</w:t>
        </w:r>
        <w:r w:rsidR="008C0A89">
          <w:rPr>
            <w:noProof/>
            <w:webHidden/>
          </w:rPr>
          <w:fldChar w:fldCharType="end"/>
        </w:r>
      </w:hyperlink>
    </w:p>
    <w:p w:rsidR="008C0A89" w:rsidRDefault="00000000" w14:paraId="05845232" w14:textId="63AD7145">
      <w:pPr>
        <w:pStyle w:val="TOC2"/>
        <w:tabs>
          <w:tab w:val="left" w:pos="960"/>
          <w:tab w:val="right" w:leader="dot" w:pos="9396"/>
        </w:tabs>
        <w:rPr>
          <w:rFonts w:asciiTheme="minorHAnsi" w:hAnsiTheme="minorHAnsi" w:eastAsiaTheme="minorEastAsia" w:cstheme="minorBidi"/>
          <w:smallCaps w:val="0"/>
          <w:noProof/>
          <w:sz w:val="24"/>
          <w:szCs w:val="24"/>
          <w:lang w:val="en-ZA" w:eastAsia="en-GB"/>
        </w:rPr>
      </w:pPr>
      <w:hyperlink w:history="1" w:anchor="_Toc143719371">
        <w:r w:rsidRPr="000E38BD" w:rsidR="008C0A89">
          <w:rPr>
            <w:rStyle w:val="Hyperlink"/>
            <w:noProof/>
            <w:lang w:val="en-GB"/>
          </w:rPr>
          <w:t>1.2</w:t>
        </w:r>
        <w:r w:rsidR="008C0A89">
          <w:rPr>
            <w:rFonts w:asciiTheme="minorHAnsi" w:hAnsiTheme="minorHAnsi" w:eastAsiaTheme="minorEastAsia" w:cstheme="minorBidi"/>
            <w:smallCaps w:val="0"/>
            <w:noProof/>
            <w:sz w:val="24"/>
            <w:szCs w:val="24"/>
            <w:lang w:val="en-ZA" w:eastAsia="en-GB"/>
          </w:rPr>
          <w:tab/>
        </w:r>
        <w:r w:rsidRPr="000E38BD" w:rsidR="008C0A89">
          <w:rPr>
            <w:rStyle w:val="Hyperlink"/>
            <w:noProof/>
            <w:lang w:val="en-GB"/>
          </w:rPr>
          <w:t>Objectives</w:t>
        </w:r>
        <w:r w:rsidR="008C0A89">
          <w:rPr>
            <w:noProof/>
            <w:webHidden/>
          </w:rPr>
          <w:tab/>
        </w:r>
        <w:r w:rsidR="008C0A89">
          <w:rPr>
            <w:noProof/>
            <w:webHidden/>
          </w:rPr>
          <w:fldChar w:fldCharType="begin"/>
        </w:r>
        <w:r w:rsidR="008C0A89">
          <w:rPr>
            <w:noProof/>
            <w:webHidden/>
          </w:rPr>
          <w:instrText xml:space="preserve"> PAGEREF _Toc143719371 \h </w:instrText>
        </w:r>
        <w:r w:rsidR="008C0A89">
          <w:rPr>
            <w:noProof/>
            <w:webHidden/>
          </w:rPr>
        </w:r>
        <w:r w:rsidR="008C0A89">
          <w:rPr>
            <w:noProof/>
            <w:webHidden/>
          </w:rPr>
          <w:fldChar w:fldCharType="separate"/>
        </w:r>
        <w:r w:rsidR="008C0A89">
          <w:rPr>
            <w:noProof/>
            <w:webHidden/>
          </w:rPr>
          <w:t>3</w:t>
        </w:r>
        <w:r w:rsidR="008C0A89">
          <w:rPr>
            <w:noProof/>
            <w:webHidden/>
          </w:rPr>
          <w:fldChar w:fldCharType="end"/>
        </w:r>
      </w:hyperlink>
    </w:p>
    <w:p w:rsidR="008C0A89" w:rsidRDefault="00000000" w14:paraId="4051EC5B" w14:textId="7C472A5B">
      <w:pPr>
        <w:pStyle w:val="TOC2"/>
        <w:tabs>
          <w:tab w:val="left" w:pos="960"/>
          <w:tab w:val="right" w:leader="dot" w:pos="9396"/>
        </w:tabs>
        <w:rPr>
          <w:rFonts w:asciiTheme="minorHAnsi" w:hAnsiTheme="minorHAnsi" w:eastAsiaTheme="minorEastAsia" w:cstheme="minorBidi"/>
          <w:smallCaps w:val="0"/>
          <w:noProof/>
          <w:sz w:val="24"/>
          <w:szCs w:val="24"/>
          <w:lang w:val="en-ZA" w:eastAsia="en-GB"/>
        </w:rPr>
      </w:pPr>
      <w:hyperlink w:history="1" w:anchor="_Toc143719372">
        <w:r w:rsidRPr="000E38BD" w:rsidR="008C0A89">
          <w:rPr>
            <w:rStyle w:val="Hyperlink"/>
            <w:noProof/>
            <w:lang w:val="en-GB"/>
          </w:rPr>
          <w:t>1.3</w:t>
        </w:r>
        <w:r w:rsidR="008C0A89">
          <w:rPr>
            <w:rFonts w:asciiTheme="minorHAnsi" w:hAnsiTheme="minorHAnsi" w:eastAsiaTheme="minorEastAsia" w:cstheme="minorBidi"/>
            <w:smallCaps w:val="0"/>
            <w:noProof/>
            <w:sz w:val="24"/>
            <w:szCs w:val="24"/>
            <w:lang w:val="en-ZA" w:eastAsia="en-GB"/>
          </w:rPr>
          <w:tab/>
        </w:r>
        <w:r w:rsidRPr="000E38BD" w:rsidR="008C0A89">
          <w:rPr>
            <w:rStyle w:val="Hyperlink"/>
            <w:noProof/>
            <w:lang w:val="en-GB"/>
          </w:rPr>
          <w:t>Delivery Approach</w:t>
        </w:r>
        <w:r w:rsidR="008C0A89">
          <w:rPr>
            <w:noProof/>
            <w:webHidden/>
          </w:rPr>
          <w:tab/>
        </w:r>
        <w:r w:rsidR="008C0A89">
          <w:rPr>
            <w:noProof/>
            <w:webHidden/>
          </w:rPr>
          <w:fldChar w:fldCharType="begin"/>
        </w:r>
        <w:r w:rsidR="008C0A89">
          <w:rPr>
            <w:noProof/>
            <w:webHidden/>
          </w:rPr>
          <w:instrText xml:space="preserve"> PAGEREF _Toc143719372 \h </w:instrText>
        </w:r>
        <w:r w:rsidR="008C0A89">
          <w:rPr>
            <w:noProof/>
            <w:webHidden/>
          </w:rPr>
        </w:r>
        <w:r w:rsidR="008C0A89">
          <w:rPr>
            <w:noProof/>
            <w:webHidden/>
          </w:rPr>
          <w:fldChar w:fldCharType="separate"/>
        </w:r>
        <w:r w:rsidR="008C0A89">
          <w:rPr>
            <w:noProof/>
            <w:webHidden/>
          </w:rPr>
          <w:t>4</w:t>
        </w:r>
        <w:r w:rsidR="008C0A89">
          <w:rPr>
            <w:noProof/>
            <w:webHidden/>
          </w:rPr>
          <w:fldChar w:fldCharType="end"/>
        </w:r>
      </w:hyperlink>
    </w:p>
    <w:p w:rsidR="008C0A89" w:rsidRDefault="00000000" w14:paraId="21E52EA2" w14:textId="2876B9EA">
      <w:pPr>
        <w:pStyle w:val="TOC2"/>
        <w:tabs>
          <w:tab w:val="left" w:pos="960"/>
          <w:tab w:val="right" w:leader="dot" w:pos="9396"/>
        </w:tabs>
        <w:rPr>
          <w:rFonts w:asciiTheme="minorHAnsi" w:hAnsiTheme="minorHAnsi" w:eastAsiaTheme="minorEastAsia" w:cstheme="minorBidi"/>
          <w:smallCaps w:val="0"/>
          <w:noProof/>
          <w:sz w:val="24"/>
          <w:szCs w:val="24"/>
          <w:lang w:val="en-ZA" w:eastAsia="en-GB"/>
        </w:rPr>
      </w:pPr>
      <w:hyperlink w:history="1" w:anchor="_Toc143719373">
        <w:r w:rsidRPr="000E38BD" w:rsidR="008C0A89">
          <w:rPr>
            <w:rStyle w:val="Hyperlink"/>
            <w:noProof/>
            <w:lang w:val="en-GB"/>
          </w:rPr>
          <w:t>1.4</w:t>
        </w:r>
        <w:r w:rsidR="008C0A89">
          <w:rPr>
            <w:rFonts w:asciiTheme="minorHAnsi" w:hAnsiTheme="minorHAnsi" w:eastAsiaTheme="minorEastAsia" w:cstheme="minorBidi"/>
            <w:smallCaps w:val="0"/>
            <w:noProof/>
            <w:sz w:val="24"/>
            <w:szCs w:val="24"/>
            <w:lang w:val="en-ZA" w:eastAsia="en-GB"/>
          </w:rPr>
          <w:tab/>
        </w:r>
        <w:r w:rsidRPr="000E38BD" w:rsidR="008C0A89">
          <w:rPr>
            <w:rStyle w:val="Hyperlink"/>
            <w:noProof/>
            <w:lang w:val="en-GB"/>
          </w:rPr>
          <w:t>Responsibilities</w:t>
        </w:r>
        <w:r w:rsidR="008C0A89">
          <w:rPr>
            <w:noProof/>
            <w:webHidden/>
          </w:rPr>
          <w:tab/>
        </w:r>
        <w:r w:rsidR="008C0A89">
          <w:rPr>
            <w:noProof/>
            <w:webHidden/>
          </w:rPr>
          <w:fldChar w:fldCharType="begin"/>
        </w:r>
        <w:r w:rsidR="008C0A89">
          <w:rPr>
            <w:noProof/>
            <w:webHidden/>
          </w:rPr>
          <w:instrText xml:space="preserve"> PAGEREF _Toc143719373 \h </w:instrText>
        </w:r>
        <w:r w:rsidR="008C0A89">
          <w:rPr>
            <w:noProof/>
            <w:webHidden/>
          </w:rPr>
        </w:r>
        <w:r w:rsidR="008C0A89">
          <w:rPr>
            <w:noProof/>
            <w:webHidden/>
          </w:rPr>
          <w:fldChar w:fldCharType="separate"/>
        </w:r>
        <w:r w:rsidR="008C0A89">
          <w:rPr>
            <w:noProof/>
            <w:webHidden/>
          </w:rPr>
          <w:t>5</w:t>
        </w:r>
        <w:r w:rsidR="008C0A89">
          <w:rPr>
            <w:noProof/>
            <w:webHidden/>
          </w:rPr>
          <w:fldChar w:fldCharType="end"/>
        </w:r>
      </w:hyperlink>
    </w:p>
    <w:p w:rsidR="008C0A89" w:rsidRDefault="00000000" w14:paraId="703AD2F1" w14:textId="1A011AAA">
      <w:pPr>
        <w:pStyle w:val="TOC2"/>
        <w:tabs>
          <w:tab w:val="left" w:pos="960"/>
          <w:tab w:val="right" w:leader="dot" w:pos="9396"/>
        </w:tabs>
        <w:rPr>
          <w:rFonts w:asciiTheme="minorHAnsi" w:hAnsiTheme="minorHAnsi" w:eastAsiaTheme="minorEastAsia" w:cstheme="minorBidi"/>
          <w:smallCaps w:val="0"/>
          <w:noProof/>
          <w:sz w:val="24"/>
          <w:szCs w:val="24"/>
          <w:lang w:val="en-ZA" w:eastAsia="en-GB"/>
        </w:rPr>
      </w:pPr>
      <w:hyperlink w:history="1" w:anchor="_Toc143719374">
        <w:r w:rsidRPr="000E38BD" w:rsidR="008C0A89">
          <w:rPr>
            <w:rStyle w:val="Hyperlink"/>
            <w:noProof/>
            <w:lang w:val="en-GB"/>
          </w:rPr>
          <w:t>1.5</w:t>
        </w:r>
        <w:r w:rsidR="008C0A89">
          <w:rPr>
            <w:rFonts w:asciiTheme="minorHAnsi" w:hAnsiTheme="minorHAnsi" w:eastAsiaTheme="minorEastAsia" w:cstheme="minorBidi"/>
            <w:smallCaps w:val="0"/>
            <w:noProof/>
            <w:sz w:val="24"/>
            <w:szCs w:val="24"/>
            <w:lang w:val="en-ZA" w:eastAsia="en-GB"/>
          </w:rPr>
          <w:tab/>
        </w:r>
        <w:r w:rsidRPr="000E38BD" w:rsidR="008C0A89">
          <w:rPr>
            <w:rStyle w:val="Hyperlink"/>
            <w:noProof/>
            <w:lang w:val="en-GB"/>
          </w:rPr>
          <w:t>Availability</w:t>
        </w:r>
        <w:r w:rsidR="008C0A89">
          <w:rPr>
            <w:noProof/>
            <w:webHidden/>
          </w:rPr>
          <w:tab/>
        </w:r>
        <w:r w:rsidR="008C0A89">
          <w:rPr>
            <w:noProof/>
            <w:webHidden/>
          </w:rPr>
          <w:fldChar w:fldCharType="begin"/>
        </w:r>
        <w:r w:rsidR="008C0A89">
          <w:rPr>
            <w:noProof/>
            <w:webHidden/>
          </w:rPr>
          <w:instrText xml:space="preserve"> PAGEREF _Toc143719374 \h </w:instrText>
        </w:r>
        <w:r w:rsidR="008C0A89">
          <w:rPr>
            <w:noProof/>
            <w:webHidden/>
          </w:rPr>
        </w:r>
        <w:r w:rsidR="008C0A89">
          <w:rPr>
            <w:noProof/>
            <w:webHidden/>
          </w:rPr>
          <w:fldChar w:fldCharType="separate"/>
        </w:r>
        <w:r w:rsidR="008C0A89">
          <w:rPr>
            <w:noProof/>
            <w:webHidden/>
          </w:rPr>
          <w:t>6</w:t>
        </w:r>
        <w:r w:rsidR="008C0A89">
          <w:rPr>
            <w:noProof/>
            <w:webHidden/>
          </w:rPr>
          <w:fldChar w:fldCharType="end"/>
        </w:r>
      </w:hyperlink>
    </w:p>
    <w:p w:rsidR="008C0A89" w:rsidRDefault="00000000" w14:paraId="1BBB5C71" w14:textId="56D89BCE">
      <w:pPr>
        <w:pStyle w:val="TOC2"/>
        <w:tabs>
          <w:tab w:val="left" w:pos="960"/>
          <w:tab w:val="right" w:leader="dot" w:pos="9396"/>
        </w:tabs>
        <w:rPr>
          <w:rFonts w:asciiTheme="minorHAnsi" w:hAnsiTheme="minorHAnsi" w:eastAsiaTheme="minorEastAsia" w:cstheme="minorBidi"/>
          <w:smallCaps w:val="0"/>
          <w:noProof/>
          <w:sz w:val="24"/>
          <w:szCs w:val="24"/>
          <w:lang w:val="en-ZA" w:eastAsia="en-GB"/>
        </w:rPr>
      </w:pPr>
      <w:hyperlink w:history="1" w:anchor="_Toc143719375">
        <w:r w:rsidRPr="000E38BD" w:rsidR="008C0A89">
          <w:rPr>
            <w:rStyle w:val="Hyperlink"/>
            <w:noProof/>
            <w:lang w:val="en-GB"/>
          </w:rPr>
          <w:t>1.6</w:t>
        </w:r>
        <w:r w:rsidR="008C0A89">
          <w:rPr>
            <w:rFonts w:asciiTheme="minorHAnsi" w:hAnsiTheme="minorHAnsi" w:eastAsiaTheme="minorEastAsia" w:cstheme="minorBidi"/>
            <w:smallCaps w:val="0"/>
            <w:noProof/>
            <w:sz w:val="24"/>
            <w:szCs w:val="24"/>
            <w:lang w:val="en-ZA" w:eastAsia="en-GB"/>
          </w:rPr>
          <w:tab/>
        </w:r>
        <w:r w:rsidRPr="000E38BD" w:rsidR="008C0A89">
          <w:rPr>
            <w:rStyle w:val="Hyperlink"/>
            <w:noProof/>
            <w:lang w:val="en-GB"/>
          </w:rPr>
          <w:t>References</w:t>
        </w:r>
        <w:r w:rsidR="008C0A89">
          <w:rPr>
            <w:noProof/>
            <w:webHidden/>
          </w:rPr>
          <w:tab/>
        </w:r>
        <w:r w:rsidR="008C0A89">
          <w:rPr>
            <w:noProof/>
            <w:webHidden/>
          </w:rPr>
          <w:fldChar w:fldCharType="begin"/>
        </w:r>
        <w:r w:rsidR="008C0A89">
          <w:rPr>
            <w:noProof/>
            <w:webHidden/>
          </w:rPr>
          <w:instrText xml:space="preserve"> PAGEREF _Toc143719375 \h </w:instrText>
        </w:r>
        <w:r w:rsidR="008C0A89">
          <w:rPr>
            <w:noProof/>
            <w:webHidden/>
          </w:rPr>
        </w:r>
        <w:r w:rsidR="008C0A89">
          <w:rPr>
            <w:noProof/>
            <w:webHidden/>
          </w:rPr>
          <w:fldChar w:fldCharType="separate"/>
        </w:r>
        <w:r w:rsidR="008C0A89">
          <w:rPr>
            <w:noProof/>
            <w:webHidden/>
          </w:rPr>
          <w:t>6</w:t>
        </w:r>
        <w:r w:rsidR="008C0A89">
          <w:rPr>
            <w:noProof/>
            <w:webHidden/>
          </w:rPr>
          <w:fldChar w:fldCharType="end"/>
        </w:r>
      </w:hyperlink>
    </w:p>
    <w:p w:rsidR="008C0A89" w:rsidRDefault="00000000" w14:paraId="7DD61C4F" w14:textId="7DA68C65">
      <w:pPr>
        <w:pStyle w:val="TOC1"/>
        <w:tabs>
          <w:tab w:val="left" w:pos="480"/>
          <w:tab w:val="right" w:leader="dot" w:pos="9396"/>
        </w:tabs>
        <w:rPr>
          <w:rFonts w:asciiTheme="minorHAnsi" w:hAnsiTheme="minorHAnsi" w:eastAsiaTheme="minorEastAsia" w:cstheme="minorBidi"/>
          <w:b w:val="0"/>
          <w:bCs w:val="0"/>
          <w:caps w:val="0"/>
          <w:noProof/>
          <w:sz w:val="24"/>
          <w:szCs w:val="24"/>
          <w:lang w:val="en-ZA" w:eastAsia="en-GB"/>
        </w:rPr>
      </w:pPr>
      <w:hyperlink w:history="1" w:anchor="_Toc143719376">
        <w:r w:rsidRPr="000E38BD" w:rsidR="008C0A89">
          <w:rPr>
            <w:rStyle w:val="Hyperlink"/>
            <w:noProof/>
            <w:lang w:val="en-GB"/>
          </w:rPr>
          <w:t>2</w:t>
        </w:r>
        <w:r w:rsidR="008C0A89">
          <w:rPr>
            <w:rFonts w:asciiTheme="minorHAnsi" w:hAnsiTheme="minorHAnsi" w:eastAsiaTheme="minorEastAsia" w:cstheme="minorBidi"/>
            <w:b w:val="0"/>
            <w:bCs w:val="0"/>
            <w:caps w:val="0"/>
            <w:noProof/>
            <w:sz w:val="24"/>
            <w:szCs w:val="24"/>
            <w:lang w:val="en-ZA" w:eastAsia="en-GB"/>
          </w:rPr>
          <w:tab/>
        </w:r>
        <w:r w:rsidRPr="000E38BD" w:rsidR="008C0A89">
          <w:rPr>
            <w:rStyle w:val="Hyperlink"/>
            <w:noProof/>
            <w:lang w:val="en-GB"/>
          </w:rPr>
          <w:t xml:space="preserve">Projected Cost and Timelines </w:t>
        </w:r>
        <w:r w:rsidR="008C0A89">
          <w:rPr>
            <w:noProof/>
            <w:webHidden/>
          </w:rPr>
          <w:tab/>
        </w:r>
        <w:r w:rsidR="008C0A89">
          <w:rPr>
            <w:noProof/>
            <w:webHidden/>
          </w:rPr>
          <w:fldChar w:fldCharType="begin"/>
        </w:r>
        <w:r w:rsidR="008C0A89">
          <w:rPr>
            <w:noProof/>
            <w:webHidden/>
          </w:rPr>
          <w:instrText xml:space="preserve"> PAGEREF _Toc143719376 \h </w:instrText>
        </w:r>
        <w:r w:rsidR="008C0A89">
          <w:rPr>
            <w:noProof/>
            <w:webHidden/>
          </w:rPr>
        </w:r>
        <w:r w:rsidR="008C0A89">
          <w:rPr>
            <w:noProof/>
            <w:webHidden/>
          </w:rPr>
          <w:fldChar w:fldCharType="separate"/>
        </w:r>
        <w:r w:rsidR="008C0A89">
          <w:rPr>
            <w:noProof/>
            <w:webHidden/>
          </w:rPr>
          <w:t>8</w:t>
        </w:r>
        <w:r w:rsidR="008C0A89">
          <w:rPr>
            <w:noProof/>
            <w:webHidden/>
          </w:rPr>
          <w:fldChar w:fldCharType="end"/>
        </w:r>
      </w:hyperlink>
    </w:p>
    <w:p w:rsidR="008C0A89" w:rsidRDefault="00000000" w14:paraId="1A090AEC" w14:textId="70F1504C">
      <w:pPr>
        <w:pStyle w:val="TOC2"/>
        <w:tabs>
          <w:tab w:val="left" w:pos="960"/>
          <w:tab w:val="right" w:leader="dot" w:pos="9396"/>
        </w:tabs>
        <w:rPr>
          <w:rFonts w:asciiTheme="minorHAnsi" w:hAnsiTheme="minorHAnsi" w:eastAsiaTheme="minorEastAsia" w:cstheme="minorBidi"/>
          <w:smallCaps w:val="0"/>
          <w:noProof/>
          <w:sz w:val="24"/>
          <w:szCs w:val="24"/>
          <w:lang w:val="en-ZA" w:eastAsia="en-GB"/>
        </w:rPr>
      </w:pPr>
      <w:hyperlink w:history="1" w:anchor="_Toc143719377">
        <w:r w:rsidRPr="000E38BD" w:rsidR="008C0A89">
          <w:rPr>
            <w:rStyle w:val="Hyperlink"/>
            <w:noProof/>
            <w:lang w:val="en-GB"/>
          </w:rPr>
          <w:t>2.1</w:t>
        </w:r>
        <w:r w:rsidR="008C0A89">
          <w:rPr>
            <w:rFonts w:asciiTheme="minorHAnsi" w:hAnsiTheme="minorHAnsi" w:eastAsiaTheme="minorEastAsia" w:cstheme="minorBidi"/>
            <w:smallCaps w:val="0"/>
            <w:noProof/>
            <w:sz w:val="24"/>
            <w:szCs w:val="24"/>
            <w:lang w:val="en-ZA" w:eastAsia="en-GB"/>
          </w:rPr>
          <w:tab/>
        </w:r>
        <w:r w:rsidRPr="000E38BD" w:rsidR="008C0A89">
          <w:rPr>
            <w:rStyle w:val="Hyperlink"/>
            <w:noProof/>
            <w:lang w:val="en-GB"/>
          </w:rPr>
          <w:t>Extension of Service Period</w:t>
        </w:r>
        <w:r w:rsidR="008C0A89">
          <w:rPr>
            <w:noProof/>
            <w:webHidden/>
          </w:rPr>
          <w:tab/>
        </w:r>
        <w:r w:rsidR="008C0A89">
          <w:rPr>
            <w:noProof/>
            <w:webHidden/>
          </w:rPr>
          <w:fldChar w:fldCharType="begin"/>
        </w:r>
        <w:r w:rsidR="008C0A89">
          <w:rPr>
            <w:noProof/>
            <w:webHidden/>
          </w:rPr>
          <w:instrText xml:space="preserve"> PAGEREF _Toc143719377 \h </w:instrText>
        </w:r>
        <w:r w:rsidR="008C0A89">
          <w:rPr>
            <w:noProof/>
            <w:webHidden/>
          </w:rPr>
        </w:r>
        <w:r w:rsidR="008C0A89">
          <w:rPr>
            <w:noProof/>
            <w:webHidden/>
          </w:rPr>
          <w:fldChar w:fldCharType="separate"/>
        </w:r>
        <w:r w:rsidR="008C0A89">
          <w:rPr>
            <w:noProof/>
            <w:webHidden/>
          </w:rPr>
          <w:t>9</w:t>
        </w:r>
        <w:r w:rsidR="008C0A89">
          <w:rPr>
            <w:noProof/>
            <w:webHidden/>
          </w:rPr>
          <w:fldChar w:fldCharType="end"/>
        </w:r>
      </w:hyperlink>
    </w:p>
    <w:p w:rsidR="008C0A89" w:rsidRDefault="00000000" w14:paraId="67F4BBE6" w14:textId="7BC880DF">
      <w:pPr>
        <w:pStyle w:val="TOC1"/>
        <w:tabs>
          <w:tab w:val="left" w:pos="480"/>
          <w:tab w:val="right" w:leader="dot" w:pos="9396"/>
        </w:tabs>
        <w:rPr>
          <w:rFonts w:asciiTheme="minorHAnsi" w:hAnsiTheme="minorHAnsi" w:eastAsiaTheme="minorEastAsia" w:cstheme="minorBidi"/>
          <w:b w:val="0"/>
          <w:bCs w:val="0"/>
          <w:caps w:val="0"/>
          <w:noProof/>
          <w:sz w:val="24"/>
          <w:szCs w:val="24"/>
          <w:lang w:val="en-ZA" w:eastAsia="en-GB"/>
        </w:rPr>
      </w:pPr>
      <w:hyperlink w:history="1" w:anchor="_Toc143719378">
        <w:r w:rsidRPr="000E38BD" w:rsidR="008C0A89">
          <w:rPr>
            <w:rStyle w:val="Hyperlink"/>
            <w:noProof/>
            <w:lang w:val="en-GB"/>
          </w:rPr>
          <w:t>3</w:t>
        </w:r>
        <w:r w:rsidR="008C0A89">
          <w:rPr>
            <w:rFonts w:asciiTheme="minorHAnsi" w:hAnsiTheme="minorHAnsi" w:eastAsiaTheme="minorEastAsia" w:cstheme="minorBidi"/>
            <w:b w:val="0"/>
            <w:bCs w:val="0"/>
            <w:caps w:val="0"/>
            <w:noProof/>
            <w:sz w:val="24"/>
            <w:szCs w:val="24"/>
            <w:lang w:val="en-ZA" w:eastAsia="en-GB"/>
          </w:rPr>
          <w:tab/>
        </w:r>
        <w:r w:rsidRPr="000E38BD" w:rsidR="008C0A89">
          <w:rPr>
            <w:rStyle w:val="Hyperlink"/>
            <w:noProof/>
            <w:lang w:val="en-GB"/>
          </w:rPr>
          <w:t>Exclusions</w:t>
        </w:r>
        <w:r w:rsidR="008C0A89">
          <w:rPr>
            <w:noProof/>
            <w:webHidden/>
          </w:rPr>
          <w:tab/>
        </w:r>
        <w:r w:rsidR="008C0A89">
          <w:rPr>
            <w:noProof/>
            <w:webHidden/>
          </w:rPr>
          <w:fldChar w:fldCharType="begin"/>
        </w:r>
        <w:r w:rsidR="008C0A89">
          <w:rPr>
            <w:noProof/>
            <w:webHidden/>
          </w:rPr>
          <w:instrText xml:space="preserve"> PAGEREF _Toc143719378 \h </w:instrText>
        </w:r>
        <w:r w:rsidR="008C0A89">
          <w:rPr>
            <w:noProof/>
            <w:webHidden/>
          </w:rPr>
        </w:r>
        <w:r w:rsidR="008C0A89">
          <w:rPr>
            <w:noProof/>
            <w:webHidden/>
          </w:rPr>
          <w:fldChar w:fldCharType="separate"/>
        </w:r>
        <w:r w:rsidR="008C0A89">
          <w:rPr>
            <w:noProof/>
            <w:webHidden/>
          </w:rPr>
          <w:t>10</w:t>
        </w:r>
        <w:r w:rsidR="008C0A89">
          <w:rPr>
            <w:noProof/>
            <w:webHidden/>
          </w:rPr>
          <w:fldChar w:fldCharType="end"/>
        </w:r>
      </w:hyperlink>
    </w:p>
    <w:p w:rsidR="008C0A89" w:rsidRDefault="00000000" w14:paraId="32D9614A" w14:textId="3A217331">
      <w:pPr>
        <w:pStyle w:val="TOC1"/>
        <w:tabs>
          <w:tab w:val="left" w:pos="480"/>
          <w:tab w:val="right" w:leader="dot" w:pos="9396"/>
        </w:tabs>
        <w:rPr>
          <w:rFonts w:asciiTheme="minorHAnsi" w:hAnsiTheme="minorHAnsi" w:eastAsiaTheme="minorEastAsia" w:cstheme="minorBidi"/>
          <w:b w:val="0"/>
          <w:bCs w:val="0"/>
          <w:caps w:val="0"/>
          <w:noProof/>
          <w:sz w:val="24"/>
          <w:szCs w:val="24"/>
          <w:lang w:val="en-ZA" w:eastAsia="en-GB"/>
        </w:rPr>
      </w:pPr>
      <w:hyperlink w:history="1" w:anchor="_Toc143719379">
        <w:r w:rsidRPr="000E38BD" w:rsidR="008C0A89">
          <w:rPr>
            <w:rStyle w:val="Hyperlink"/>
            <w:noProof/>
            <w:lang w:val="en-GB"/>
          </w:rPr>
          <w:t>4</w:t>
        </w:r>
        <w:r w:rsidR="008C0A89">
          <w:rPr>
            <w:rFonts w:asciiTheme="minorHAnsi" w:hAnsiTheme="minorHAnsi" w:eastAsiaTheme="minorEastAsia" w:cstheme="minorBidi"/>
            <w:b w:val="0"/>
            <w:bCs w:val="0"/>
            <w:caps w:val="0"/>
            <w:noProof/>
            <w:sz w:val="24"/>
            <w:szCs w:val="24"/>
            <w:lang w:val="en-ZA" w:eastAsia="en-GB"/>
          </w:rPr>
          <w:tab/>
        </w:r>
        <w:r w:rsidRPr="000E38BD" w:rsidR="008C0A89">
          <w:rPr>
            <w:rStyle w:val="Hyperlink"/>
            <w:noProof/>
            <w:lang w:val="en-GB"/>
          </w:rPr>
          <w:t>Acceptance</w:t>
        </w:r>
        <w:r w:rsidR="008C0A89">
          <w:rPr>
            <w:noProof/>
            <w:webHidden/>
          </w:rPr>
          <w:tab/>
        </w:r>
        <w:r w:rsidR="008C0A89">
          <w:rPr>
            <w:noProof/>
            <w:webHidden/>
          </w:rPr>
          <w:fldChar w:fldCharType="begin"/>
        </w:r>
        <w:r w:rsidR="008C0A89">
          <w:rPr>
            <w:noProof/>
            <w:webHidden/>
          </w:rPr>
          <w:instrText xml:space="preserve"> PAGEREF _Toc143719379 \h </w:instrText>
        </w:r>
        <w:r w:rsidR="008C0A89">
          <w:rPr>
            <w:noProof/>
            <w:webHidden/>
          </w:rPr>
        </w:r>
        <w:r w:rsidR="008C0A89">
          <w:rPr>
            <w:noProof/>
            <w:webHidden/>
          </w:rPr>
          <w:fldChar w:fldCharType="separate"/>
        </w:r>
        <w:r w:rsidR="008C0A89">
          <w:rPr>
            <w:noProof/>
            <w:webHidden/>
          </w:rPr>
          <w:t>12</w:t>
        </w:r>
        <w:r w:rsidR="008C0A89">
          <w:rPr>
            <w:noProof/>
            <w:webHidden/>
          </w:rPr>
          <w:fldChar w:fldCharType="end"/>
        </w:r>
      </w:hyperlink>
    </w:p>
    <w:p w:rsidR="008C0A89" w:rsidRDefault="00000000" w14:paraId="58761B97" w14:textId="2FF379F0">
      <w:pPr>
        <w:pStyle w:val="TOC1"/>
        <w:tabs>
          <w:tab w:val="left" w:pos="480"/>
          <w:tab w:val="right" w:leader="dot" w:pos="9396"/>
        </w:tabs>
        <w:rPr>
          <w:rFonts w:asciiTheme="minorHAnsi" w:hAnsiTheme="minorHAnsi" w:eastAsiaTheme="minorEastAsia" w:cstheme="minorBidi"/>
          <w:b w:val="0"/>
          <w:bCs w:val="0"/>
          <w:caps w:val="0"/>
          <w:noProof/>
          <w:sz w:val="24"/>
          <w:szCs w:val="24"/>
          <w:lang w:val="en-ZA" w:eastAsia="en-GB"/>
        </w:rPr>
      </w:pPr>
      <w:hyperlink w:history="1" w:anchor="_Toc143719380">
        <w:r w:rsidRPr="000E38BD" w:rsidR="008C0A89">
          <w:rPr>
            <w:rStyle w:val="Hyperlink"/>
            <w:noProof/>
            <w:lang w:val="en-GB"/>
          </w:rPr>
          <w:t>5</w:t>
        </w:r>
        <w:r w:rsidR="008C0A89">
          <w:rPr>
            <w:rFonts w:asciiTheme="minorHAnsi" w:hAnsiTheme="minorHAnsi" w:eastAsiaTheme="minorEastAsia" w:cstheme="minorBidi"/>
            <w:b w:val="0"/>
            <w:bCs w:val="0"/>
            <w:caps w:val="0"/>
            <w:noProof/>
            <w:sz w:val="24"/>
            <w:szCs w:val="24"/>
            <w:lang w:val="en-ZA" w:eastAsia="en-GB"/>
          </w:rPr>
          <w:tab/>
        </w:r>
        <w:r w:rsidRPr="000E38BD" w:rsidR="008C0A89">
          <w:rPr>
            <w:rStyle w:val="Hyperlink"/>
            <w:noProof/>
            <w:lang w:val="en-GB"/>
          </w:rPr>
          <w:t>Appendix – Backlog</w:t>
        </w:r>
        <w:r w:rsidR="008C0A89">
          <w:rPr>
            <w:noProof/>
            <w:webHidden/>
          </w:rPr>
          <w:tab/>
        </w:r>
        <w:r w:rsidR="008C0A89">
          <w:rPr>
            <w:noProof/>
            <w:webHidden/>
          </w:rPr>
          <w:fldChar w:fldCharType="begin"/>
        </w:r>
        <w:r w:rsidR="008C0A89">
          <w:rPr>
            <w:noProof/>
            <w:webHidden/>
          </w:rPr>
          <w:instrText xml:space="preserve"> PAGEREF _Toc143719380 \h </w:instrText>
        </w:r>
        <w:r w:rsidR="008C0A89">
          <w:rPr>
            <w:noProof/>
            <w:webHidden/>
          </w:rPr>
        </w:r>
        <w:r w:rsidR="008C0A89">
          <w:rPr>
            <w:noProof/>
            <w:webHidden/>
          </w:rPr>
          <w:fldChar w:fldCharType="separate"/>
        </w:r>
        <w:r w:rsidR="008C0A89">
          <w:rPr>
            <w:noProof/>
            <w:webHidden/>
          </w:rPr>
          <w:t>13</w:t>
        </w:r>
        <w:r w:rsidR="008C0A89">
          <w:rPr>
            <w:noProof/>
            <w:webHidden/>
          </w:rPr>
          <w:fldChar w:fldCharType="end"/>
        </w:r>
      </w:hyperlink>
    </w:p>
    <w:p w:rsidRPr="007A4458" w:rsidR="06F7FF4B" w:rsidP="409FBA97" w:rsidRDefault="06F7FF4B" w14:paraId="36D5E68D" w14:textId="460D432D">
      <w:pPr>
        <w:pStyle w:val="TOC1"/>
        <w:tabs>
          <w:tab w:val="left" w:pos="390"/>
          <w:tab w:val="right" w:leader="dot" w:pos="9405"/>
        </w:tabs>
        <w:rPr>
          <w:lang w:val="en-GB"/>
        </w:rPr>
      </w:pPr>
      <w:r w:rsidRPr="007A4458">
        <w:rPr>
          <w:lang w:val="en-GB"/>
        </w:rPr>
        <w:fldChar w:fldCharType="end"/>
      </w:r>
    </w:p>
    <w:p w:rsidRPr="007A4458" w:rsidR="409FBA97" w:rsidRDefault="409FBA97" w14:paraId="0C05E7D1" w14:textId="41D58C1F">
      <w:pPr>
        <w:rPr>
          <w:lang w:val="en-GB"/>
        </w:rPr>
      </w:pPr>
      <w:r w:rsidRPr="007A4458">
        <w:rPr>
          <w:lang w:val="en-GB"/>
        </w:rPr>
        <w:br w:type="page"/>
      </w:r>
    </w:p>
    <w:p w:rsidRPr="007A4458" w:rsidR="00987DD9" w:rsidP="00987DD9" w:rsidRDefault="00987DD9" w14:paraId="12B4D353" w14:textId="7FCC5BFC">
      <w:pPr>
        <w:pStyle w:val="Heading1"/>
        <w:rPr>
          <w:lang w:val="en-GB"/>
        </w:rPr>
      </w:pPr>
      <w:bookmarkStart w:name="_Toc143608493" w:id="0"/>
      <w:bookmarkStart w:name="_Toc143719369" w:id="1"/>
      <w:r w:rsidRPr="007A4458">
        <w:rPr>
          <w:lang w:val="en-GB"/>
        </w:rPr>
        <w:t>Statement of Work</w:t>
      </w:r>
      <w:bookmarkEnd w:id="0"/>
      <w:bookmarkEnd w:id="1"/>
      <w:r w:rsidRPr="007A4458">
        <w:rPr>
          <w:lang w:val="en-GB"/>
        </w:rPr>
        <w:t xml:space="preserve"> </w:t>
      </w:r>
    </w:p>
    <w:p w:rsidRPr="007A4458" w:rsidR="00987DD9" w:rsidP="00987DD9" w:rsidRDefault="00987DD9" w14:paraId="3E1BDB30" w14:textId="77777777">
      <w:pPr>
        <w:pStyle w:val="Heading2"/>
        <w:rPr>
          <w:lang w:val="en-GB"/>
        </w:rPr>
      </w:pPr>
      <w:bookmarkStart w:name="_Toc143608494" w:id="2"/>
      <w:bookmarkStart w:name="_Toc143719370" w:id="3"/>
      <w:r w:rsidRPr="007A4458">
        <w:rPr>
          <w:lang w:val="en-GB"/>
        </w:rPr>
        <w:t>Overview</w:t>
      </w:r>
      <w:bookmarkEnd w:id="2"/>
      <w:bookmarkEnd w:id="3"/>
      <w:r w:rsidRPr="007A4458">
        <w:rPr>
          <w:lang w:val="en-GB"/>
        </w:rPr>
        <w:t xml:space="preserve"> </w:t>
      </w:r>
    </w:p>
    <w:p w:rsidRPr="007A4458" w:rsidR="005B4B6D" w:rsidP="000A28D2" w:rsidRDefault="00FE12F8" w14:paraId="42FA5B07" w14:textId="77777777">
      <w:pPr>
        <w:pStyle w:val="NormalIndent"/>
        <w:jc w:val="both"/>
        <w:rPr>
          <w:lang w:val="en-GB"/>
        </w:rPr>
      </w:pPr>
      <w:r w:rsidRPr="007A4458">
        <w:rPr>
          <w:lang w:val="en-GB"/>
        </w:rPr>
        <w:t xml:space="preserve">Grainger PLC </w:t>
      </w:r>
      <w:r w:rsidRPr="007A4458" w:rsidR="00B32E9F">
        <w:rPr>
          <w:lang w:val="en-GB"/>
        </w:rPr>
        <w:t>are planning significant expansion</w:t>
      </w:r>
      <w:r w:rsidRPr="007A4458" w:rsidR="002744CE">
        <w:rPr>
          <w:lang w:val="en-GB"/>
        </w:rPr>
        <w:t xml:space="preserve"> over the next few year</w:t>
      </w:r>
      <w:r w:rsidRPr="007A4458" w:rsidR="0046395D">
        <w:rPr>
          <w:lang w:val="en-GB"/>
        </w:rPr>
        <w:t>s; t</w:t>
      </w:r>
      <w:r w:rsidRPr="007A4458" w:rsidR="00B32E9F">
        <w:rPr>
          <w:lang w:val="en-GB"/>
        </w:rPr>
        <w:t xml:space="preserve">he current systems and processes used </w:t>
      </w:r>
      <w:r w:rsidRPr="007A4458" w:rsidR="0032793E">
        <w:rPr>
          <w:lang w:val="en-GB"/>
        </w:rPr>
        <w:t>to manage unit</w:t>
      </w:r>
      <w:r w:rsidRPr="007A4458" w:rsidR="00B32E9F">
        <w:rPr>
          <w:lang w:val="en-GB"/>
        </w:rPr>
        <w:t xml:space="preserve"> void</w:t>
      </w:r>
      <w:r w:rsidRPr="007A4458" w:rsidR="0032793E">
        <w:rPr>
          <w:lang w:val="en-GB"/>
        </w:rPr>
        <w:t xml:space="preserve">s </w:t>
      </w:r>
      <w:r w:rsidRPr="007A4458" w:rsidR="00B32E9F">
        <w:rPr>
          <w:lang w:val="en-GB"/>
        </w:rPr>
        <w:t>are not scalable to support this</w:t>
      </w:r>
      <w:r w:rsidRPr="007A4458" w:rsidR="0032793E">
        <w:rPr>
          <w:lang w:val="en-GB"/>
        </w:rPr>
        <w:t xml:space="preserve"> anticipated growth</w:t>
      </w:r>
      <w:r w:rsidRPr="007A4458" w:rsidR="000A28D2">
        <w:rPr>
          <w:lang w:val="en-GB"/>
        </w:rPr>
        <w:t xml:space="preserve">. </w:t>
      </w:r>
    </w:p>
    <w:p w:rsidRPr="007A4458" w:rsidR="000A28D2" w:rsidP="000A28D2" w:rsidRDefault="00FE12F8" w14:paraId="5953E984" w14:textId="15E188B1">
      <w:pPr>
        <w:pStyle w:val="NormalIndent"/>
        <w:jc w:val="both"/>
        <w:rPr>
          <w:lang w:val="en-GB"/>
        </w:rPr>
      </w:pPr>
      <w:r w:rsidRPr="007A4458">
        <w:rPr>
          <w:lang w:val="en-GB"/>
        </w:rPr>
        <w:t xml:space="preserve">Grainger PLC </w:t>
      </w:r>
      <w:r w:rsidRPr="007A4458" w:rsidR="000A28D2">
        <w:rPr>
          <w:lang w:val="en-GB"/>
        </w:rPr>
        <w:t>require a centrali</w:t>
      </w:r>
      <w:r w:rsidR="007A4458">
        <w:rPr>
          <w:lang w:val="en-GB"/>
        </w:rPr>
        <w:t>s</w:t>
      </w:r>
      <w:r w:rsidRPr="007A4458" w:rsidR="000A28D2">
        <w:rPr>
          <w:lang w:val="en-GB"/>
        </w:rPr>
        <w:t>ed, standardi</w:t>
      </w:r>
      <w:r w:rsidR="007A4458">
        <w:rPr>
          <w:lang w:val="en-GB"/>
        </w:rPr>
        <w:t>s</w:t>
      </w:r>
      <w:r w:rsidRPr="007A4458" w:rsidR="000A28D2">
        <w:rPr>
          <w:lang w:val="en-GB"/>
        </w:rPr>
        <w:t>ed void workflow that tracks the end-to-end void progress, minimi</w:t>
      </w:r>
      <w:r w:rsidR="007A4458">
        <w:rPr>
          <w:lang w:val="en-GB"/>
        </w:rPr>
        <w:t>s</w:t>
      </w:r>
      <w:r w:rsidRPr="007A4458" w:rsidR="000A28D2">
        <w:rPr>
          <w:lang w:val="en-GB"/>
        </w:rPr>
        <w:t>es delays and provides visibility into upcoming work, timelines &amp; responsibilities.</w:t>
      </w:r>
    </w:p>
    <w:p w:rsidRPr="007A4458" w:rsidR="00F16196" w:rsidP="00D64BCC" w:rsidRDefault="00FE3279" w14:paraId="641A1100" w14:textId="77777777">
      <w:pPr>
        <w:pStyle w:val="NormalIndent"/>
        <w:jc w:val="both"/>
        <w:rPr>
          <w:lang w:val="en-GB"/>
        </w:rPr>
      </w:pPr>
      <w:r w:rsidRPr="007A4458">
        <w:rPr>
          <w:lang w:val="en-GB"/>
        </w:rPr>
        <w:t xml:space="preserve">Open Box </w:t>
      </w:r>
      <w:r w:rsidRPr="007A4458" w:rsidR="0046395D">
        <w:rPr>
          <w:lang w:val="en-GB"/>
        </w:rPr>
        <w:t xml:space="preserve">will </w:t>
      </w:r>
      <w:r w:rsidRPr="007A4458" w:rsidR="00B32E9F">
        <w:rPr>
          <w:lang w:val="en-GB"/>
        </w:rPr>
        <w:t xml:space="preserve">implement a new </w:t>
      </w:r>
      <w:r w:rsidRPr="007A4458">
        <w:rPr>
          <w:lang w:val="en-GB"/>
        </w:rPr>
        <w:t xml:space="preserve">Void Management process </w:t>
      </w:r>
      <w:r w:rsidRPr="007A4458" w:rsidR="00D97CCD">
        <w:rPr>
          <w:lang w:val="en-GB"/>
        </w:rPr>
        <w:t xml:space="preserve">within Grainger PLC’s </w:t>
      </w:r>
      <w:r w:rsidRPr="007A4458">
        <w:rPr>
          <w:lang w:val="en-GB"/>
        </w:rPr>
        <w:t xml:space="preserve">existing Salesforce org </w:t>
      </w:r>
      <w:r w:rsidRPr="007A4458" w:rsidR="00D97CCD">
        <w:rPr>
          <w:lang w:val="en-GB"/>
        </w:rPr>
        <w:t xml:space="preserve">that </w:t>
      </w:r>
      <w:r w:rsidRPr="007A4458">
        <w:rPr>
          <w:lang w:val="en-GB"/>
        </w:rPr>
        <w:t>aligns with Salesforce features and best practices.</w:t>
      </w:r>
      <w:r w:rsidRPr="007A4458" w:rsidR="00C5741D">
        <w:rPr>
          <w:lang w:val="en-GB"/>
        </w:rPr>
        <w:t xml:space="preserve"> </w:t>
      </w:r>
    </w:p>
    <w:p w:rsidRPr="007A4458" w:rsidR="00E150CF" w:rsidP="00D64BCC" w:rsidRDefault="00035DBD" w14:paraId="4BD4A8F8" w14:textId="1AD4785C">
      <w:pPr>
        <w:pStyle w:val="NormalIndent"/>
        <w:jc w:val="both"/>
        <w:rPr>
          <w:lang w:val="en-GB"/>
        </w:rPr>
      </w:pPr>
      <w:r w:rsidRPr="007A4458">
        <w:rPr>
          <w:lang w:val="en-GB"/>
        </w:rPr>
        <w:t>To this end</w:t>
      </w:r>
      <w:r w:rsidRPr="007A4458" w:rsidR="00F16196">
        <w:rPr>
          <w:lang w:val="en-GB"/>
        </w:rPr>
        <w:t>,</w:t>
      </w:r>
      <w:r w:rsidRPr="007A4458">
        <w:rPr>
          <w:lang w:val="en-GB"/>
        </w:rPr>
        <w:t xml:space="preserve"> </w:t>
      </w:r>
      <w:r w:rsidRPr="007A4458" w:rsidR="008D5E9E">
        <w:rPr>
          <w:lang w:val="en-GB"/>
        </w:rPr>
        <w:t xml:space="preserve">Open Box has already delivered </w:t>
      </w:r>
      <w:r w:rsidRPr="007A4458" w:rsidR="00685952">
        <w:rPr>
          <w:lang w:val="en-GB"/>
        </w:rPr>
        <w:t>a high-level design,</w:t>
      </w:r>
      <w:r w:rsidRPr="007A4458" w:rsidR="001255F3">
        <w:rPr>
          <w:lang w:val="en-GB"/>
        </w:rPr>
        <w:t xml:space="preserve"> future-state process, </w:t>
      </w:r>
      <w:r w:rsidRPr="007A4458" w:rsidR="00685952">
        <w:rPr>
          <w:lang w:val="en-GB"/>
        </w:rPr>
        <w:t>data model</w:t>
      </w:r>
      <w:r w:rsidRPr="007A4458" w:rsidR="00E150CF">
        <w:rPr>
          <w:lang w:val="en-GB"/>
        </w:rPr>
        <w:t xml:space="preserve">, proof of concept </w:t>
      </w:r>
      <w:r w:rsidRPr="007A4458" w:rsidR="00685952">
        <w:rPr>
          <w:lang w:val="en-GB"/>
        </w:rPr>
        <w:t>and backlog of user stories to Grainger PLC.</w:t>
      </w:r>
      <w:r w:rsidRPr="007A4458" w:rsidR="00687916">
        <w:rPr>
          <w:lang w:val="en-GB"/>
        </w:rPr>
        <w:t xml:space="preserve"> </w:t>
      </w:r>
    </w:p>
    <w:p w:rsidRPr="007A4458" w:rsidR="00F65031" w:rsidP="00D64BCC" w:rsidRDefault="002E4F46" w14:paraId="01A37A4A" w14:textId="738406DF">
      <w:pPr>
        <w:pStyle w:val="NormalIndent"/>
        <w:jc w:val="both"/>
        <w:rPr>
          <w:lang w:val="en-GB"/>
        </w:rPr>
      </w:pPr>
      <w:r w:rsidRPr="007A4458">
        <w:rPr>
          <w:lang w:val="en-GB"/>
        </w:rPr>
        <w:t>Th</w:t>
      </w:r>
      <w:r w:rsidRPr="007A4458" w:rsidR="00353EB6">
        <w:rPr>
          <w:lang w:val="en-GB"/>
        </w:rPr>
        <w:t xml:space="preserve">is </w:t>
      </w:r>
      <w:r w:rsidRPr="007A4458">
        <w:rPr>
          <w:lang w:val="en-GB"/>
        </w:rPr>
        <w:t>project will</w:t>
      </w:r>
      <w:r w:rsidRPr="007A4458" w:rsidR="00687916">
        <w:rPr>
          <w:lang w:val="en-GB"/>
        </w:rPr>
        <w:t xml:space="preserve"> </w:t>
      </w:r>
      <w:r w:rsidRPr="007A4458" w:rsidR="0047296D">
        <w:rPr>
          <w:lang w:val="en-GB"/>
        </w:rPr>
        <w:t xml:space="preserve">build on this </w:t>
      </w:r>
      <w:r w:rsidRPr="007A4458" w:rsidR="00503B24">
        <w:rPr>
          <w:lang w:val="en-GB"/>
        </w:rPr>
        <w:t xml:space="preserve">design </w:t>
      </w:r>
      <w:r w:rsidRPr="007A4458" w:rsidR="0047296D">
        <w:rPr>
          <w:lang w:val="en-GB"/>
        </w:rPr>
        <w:t xml:space="preserve">and </w:t>
      </w:r>
      <w:r w:rsidRPr="007A4458">
        <w:rPr>
          <w:lang w:val="en-GB"/>
        </w:rPr>
        <w:t>deliver</w:t>
      </w:r>
      <w:r w:rsidRPr="007A4458" w:rsidR="00B94FF3">
        <w:rPr>
          <w:lang w:val="en-GB"/>
        </w:rPr>
        <w:t xml:space="preserve"> a first release of </w:t>
      </w:r>
      <w:r w:rsidRPr="007A4458">
        <w:rPr>
          <w:lang w:val="en-GB"/>
        </w:rPr>
        <w:t xml:space="preserve">core </w:t>
      </w:r>
      <w:r w:rsidRPr="007A4458" w:rsidR="00BD06A4">
        <w:rPr>
          <w:lang w:val="en-GB"/>
        </w:rPr>
        <w:t xml:space="preserve">Void Management </w:t>
      </w:r>
      <w:r w:rsidRPr="007A4458">
        <w:rPr>
          <w:lang w:val="en-GB"/>
        </w:rPr>
        <w:t>functionality</w:t>
      </w:r>
      <w:r w:rsidRPr="007A4458" w:rsidR="00353EB6">
        <w:rPr>
          <w:lang w:val="en-GB"/>
        </w:rPr>
        <w:t xml:space="preserve"> in </w:t>
      </w:r>
      <w:r w:rsidRPr="007A4458" w:rsidR="008D5E9E">
        <w:rPr>
          <w:lang w:val="en-GB"/>
        </w:rPr>
        <w:t>Salesforce</w:t>
      </w:r>
      <w:r w:rsidRPr="007A4458" w:rsidR="00B94FF3">
        <w:rPr>
          <w:lang w:val="en-GB"/>
        </w:rPr>
        <w:t>.</w:t>
      </w:r>
    </w:p>
    <w:p w:rsidRPr="007A4458" w:rsidR="00987DD9" w:rsidP="00987DD9" w:rsidRDefault="00987DD9" w14:paraId="5FFC5741" w14:textId="738406DF">
      <w:pPr>
        <w:pStyle w:val="Heading2"/>
        <w:tabs>
          <w:tab w:val="left" w:pos="3828"/>
        </w:tabs>
        <w:rPr>
          <w:lang w:val="en-GB"/>
        </w:rPr>
      </w:pPr>
      <w:bookmarkStart w:name="_Project_Objectives" w:id="4"/>
      <w:bookmarkStart w:name="_Project_Objectives_1" w:id="5"/>
      <w:bookmarkStart w:name="_Objectives" w:id="6"/>
      <w:bookmarkStart w:name="_Toc143608495" w:id="7"/>
      <w:bookmarkStart w:name="_Toc143719371" w:id="8"/>
      <w:bookmarkEnd w:id="4"/>
      <w:bookmarkEnd w:id="5"/>
      <w:bookmarkEnd w:id="6"/>
      <w:commentRangeStart w:id="9"/>
      <w:commentRangeStart w:id="10"/>
      <w:commentRangeStart w:id="11"/>
      <w:commentRangeStart w:id="12"/>
      <w:r w:rsidRPr="007A4458">
        <w:rPr>
          <w:lang w:val="en-GB"/>
        </w:rPr>
        <w:t>Objectives</w:t>
      </w:r>
      <w:bookmarkEnd w:id="7"/>
      <w:commentRangeEnd w:id="9"/>
      <w:r w:rsidRPr="007A4458" w:rsidR="00233CA7">
        <w:rPr>
          <w:rStyle w:val="CommentReference"/>
          <w:lang w:val="en-GB"/>
        </w:rPr>
        <w:commentReference w:id="9"/>
      </w:r>
      <w:commentRangeEnd w:id="10"/>
      <w:r w:rsidRPr="007A4458" w:rsidR="00383C34">
        <w:rPr>
          <w:rStyle w:val="CommentReference"/>
          <w:lang w:val="en-GB"/>
        </w:rPr>
        <w:commentReference w:id="10"/>
      </w:r>
      <w:commentRangeEnd w:id="11"/>
      <w:r w:rsidRPr="007A4458" w:rsidR="005C559D">
        <w:rPr>
          <w:rStyle w:val="CommentReference"/>
          <w:lang w:val="en-GB"/>
        </w:rPr>
        <w:commentReference w:id="11"/>
      </w:r>
      <w:commentRangeEnd w:id="12"/>
      <w:r w:rsidRPr="007A4458" w:rsidR="00182EDC">
        <w:rPr>
          <w:rStyle w:val="CommentReference"/>
          <w:lang w:val="en-GB"/>
        </w:rPr>
        <w:commentReference w:id="12"/>
      </w:r>
      <w:bookmarkEnd w:id="8"/>
    </w:p>
    <w:p w:rsidRPr="007A4458" w:rsidR="00987DD9" w:rsidP="00987DD9" w:rsidRDefault="00987DD9" w14:paraId="6EAC41F6" w14:textId="4430047A">
      <w:pPr>
        <w:pStyle w:val="NormalIndent"/>
        <w:rPr>
          <w:lang w:val="en-GB"/>
        </w:rPr>
      </w:pPr>
      <w:r w:rsidRPr="007A4458">
        <w:rPr>
          <w:lang w:val="en-GB"/>
        </w:rPr>
        <w:t xml:space="preserve">The objectives of </w:t>
      </w:r>
      <w:r w:rsidRPr="007A4458" w:rsidR="00A800A8">
        <w:rPr>
          <w:lang w:val="en-GB"/>
        </w:rPr>
        <w:t xml:space="preserve">the first release of this project </w:t>
      </w:r>
      <w:r w:rsidRPr="007A4458" w:rsidR="00B17EF1">
        <w:rPr>
          <w:lang w:val="en-GB"/>
        </w:rPr>
        <w:t>are</w:t>
      </w:r>
      <w:r w:rsidRPr="007A4458" w:rsidR="00A800A8">
        <w:rPr>
          <w:lang w:val="en-GB"/>
        </w:rPr>
        <w:t xml:space="preserve"> to</w:t>
      </w:r>
      <w:r w:rsidRPr="007A4458" w:rsidR="00B17EF1">
        <w:rPr>
          <w:lang w:val="en-GB"/>
        </w:rPr>
        <w:t xml:space="preserve"> -</w:t>
      </w:r>
    </w:p>
    <w:p w:rsidRPr="007A4458" w:rsidR="00B55B0F" w:rsidP="006616BC" w:rsidRDefault="008D5E9E" w14:paraId="21D80F91" w14:textId="7F12E03A">
      <w:pPr>
        <w:pStyle w:val="NormalIndent"/>
        <w:numPr>
          <w:ilvl w:val="0"/>
          <w:numId w:val="9"/>
        </w:numPr>
        <w:rPr>
          <w:lang w:val="en-GB"/>
        </w:rPr>
      </w:pPr>
      <w:r w:rsidRPr="007A4458">
        <w:rPr>
          <w:lang w:val="en-GB"/>
        </w:rPr>
        <w:t>P</w:t>
      </w:r>
      <w:r w:rsidRPr="007A4458" w:rsidR="00724D42">
        <w:rPr>
          <w:lang w:val="en-GB"/>
        </w:rPr>
        <w:t>rioriti</w:t>
      </w:r>
      <w:r w:rsidR="005548A6">
        <w:rPr>
          <w:lang w:val="en-GB"/>
        </w:rPr>
        <w:t>s</w:t>
      </w:r>
      <w:r w:rsidRPr="007A4458" w:rsidR="00724D42">
        <w:rPr>
          <w:lang w:val="en-GB"/>
        </w:rPr>
        <w:t xml:space="preserve">e the </w:t>
      </w:r>
      <w:r w:rsidRPr="007A4458" w:rsidR="00264DC7">
        <w:rPr>
          <w:lang w:val="en-GB"/>
        </w:rPr>
        <w:t xml:space="preserve">existing </w:t>
      </w:r>
      <w:r w:rsidRPr="007A4458" w:rsidR="00724D42">
        <w:rPr>
          <w:lang w:val="en-GB"/>
        </w:rPr>
        <w:t xml:space="preserve">user stories </w:t>
      </w:r>
      <w:r w:rsidRPr="007A4458">
        <w:rPr>
          <w:lang w:val="en-GB"/>
        </w:rPr>
        <w:t xml:space="preserve">on the backlog </w:t>
      </w:r>
      <w:r w:rsidRPr="007A4458" w:rsidR="00685952">
        <w:rPr>
          <w:lang w:val="en-GB"/>
        </w:rPr>
        <w:t xml:space="preserve">(in collaboration with </w:t>
      </w:r>
      <w:r w:rsidRPr="007A4458" w:rsidR="00D030EE">
        <w:rPr>
          <w:lang w:val="en-GB"/>
        </w:rPr>
        <w:t>Grainger</w:t>
      </w:r>
      <w:r w:rsidRPr="007A4458" w:rsidR="00685952">
        <w:rPr>
          <w:lang w:val="en-GB"/>
        </w:rPr>
        <w:t xml:space="preserve">) </w:t>
      </w:r>
      <w:r w:rsidRPr="007A4458" w:rsidR="008A083D">
        <w:rPr>
          <w:lang w:val="en-GB"/>
        </w:rPr>
        <w:t xml:space="preserve">to determine those </w:t>
      </w:r>
      <w:r w:rsidRPr="007A4458" w:rsidR="00724D42">
        <w:rPr>
          <w:lang w:val="en-GB"/>
        </w:rPr>
        <w:t>that will deliver the core functionality</w:t>
      </w:r>
      <w:r w:rsidRPr="007A4458" w:rsidR="000764F7">
        <w:rPr>
          <w:lang w:val="en-GB"/>
        </w:rPr>
        <w:t xml:space="preserve"> required</w:t>
      </w:r>
      <w:r w:rsidRPr="007A4458" w:rsidR="00724D42">
        <w:rPr>
          <w:lang w:val="en-GB"/>
        </w:rPr>
        <w:t xml:space="preserve"> for release 1.</w:t>
      </w:r>
    </w:p>
    <w:p w:rsidRPr="007A4458" w:rsidR="00C86D4C" w:rsidP="00987DD9" w:rsidRDefault="00AE5338" w14:paraId="06B19D62" w14:textId="3D1CFE23">
      <w:pPr>
        <w:pStyle w:val="NormalIndent"/>
        <w:numPr>
          <w:ilvl w:val="0"/>
          <w:numId w:val="9"/>
        </w:numPr>
        <w:rPr>
          <w:lang w:val="en-GB"/>
        </w:rPr>
      </w:pPr>
      <w:r w:rsidRPr="007A4458">
        <w:rPr>
          <w:lang w:val="en-GB"/>
        </w:rPr>
        <w:t xml:space="preserve">Define the </w:t>
      </w:r>
      <w:r w:rsidRPr="007A4458" w:rsidR="00685952">
        <w:rPr>
          <w:lang w:val="en-GB"/>
        </w:rPr>
        <w:t>acceptance</w:t>
      </w:r>
      <w:r w:rsidRPr="007A4458" w:rsidR="00CF7C85">
        <w:rPr>
          <w:lang w:val="en-GB"/>
        </w:rPr>
        <w:t xml:space="preserve"> </w:t>
      </w:r>
      <w:r w:rsidRPr="007A4458" w:rsidR="00685952">
        <w:rPr>
          <w:lang w:val="en-GB"/>
        </w:rPr>
        <w:t xml:space="preserve">criteria for </w:t>
      </w:r>
      <w:r w:rsidRPr="007A4458" w:rsidR="00CF7C85">
        <w:rPr>
          <w:lang w:val="en-GB"/>
        </w:rPr>
        <w:t>user stories</w:t>
      </w:r>
      <w:r w:rsidRPr="007A4458" w:rsidR="00AF2693">
        <w:rPr>
          <w:lang w:val="en-GB"/>
        </w:rPr>
        <w:t xml:space="preserve"> </w:t>
      </w:r>
      <w:r w:rsidRPr="007A4458" w:rsidR="00685952">
        <w:rPr>
          <w:lang w:val="en-GB"/>
        </w:rPr>
        <w:t>in scope for release 1</w:t>
      </w:r>
      <w:r w:rsidRPr="007A4458">
        <w:rPr>
          <w:lang w:val="en-GB"/>
        </w:rPr>
        <w:t>.</w:t>
      </w:r>
    </w:p>
    <w:p w:rsidRPr="007A4458" w:rsidR="00987DD9" w:rsidP="00987DD9" w:rsidRDefault="00987DD9" w14:paraId="6FC36D64" w14:textId="53C15D2C">
      <w:pPr>
        <w:pStyle w:val="NormalIndent"/>
        <w:numPr>
          <w:ilvl w:val="0"/>
          <w:numId w:val="9"/>
        </w:numPr>
        <w:rPr>
          <w:lang w:val="en-GB"/>
        </w:rPr>
      </w:pPr>
      <w:r w:rsidRPr="007A4458">
        <w:rPr>
          <w:lang w:val="en-GB"/>
        </w:rPr>
        <w:t xml:space="preserve">Deliver </w:t>
      </w:r>
      <w:r w:rsidRPr="007A4458" w:rsidR="00D303B1">
        <w:rPr>
          <w:lang w:val="en-GB"/>
        </w:rPr>
        <w:t xml:space="preserve">core </w:t>
      </w:r>
      <w:r w:rsidRPr="007A4458" w:rsidR="00035DBD">
        <w:rPr>
          <w:lang w:val="en-GB"/>
        </w:rPr>
        <w:t xml:space="preserve">Void Management </w:t>
      </w:r>
      <w:r w:rsidRPr="007A4458" w:rsidR="00D303B1">
        <w:rPr>
          <w:lang w:val="en-GB"/>
        </w:rPr>
        <w:t xml:space="preserve">functionality </w:t>
      </w:r>
      <w:r w:rsidRPr="007A4458" w:rsidR="00B17EF1">
        <w:rPr>
          <w:lang w:val="en-GB"/>
        </w:rPr>
        <w:t>within Salesforce that</w:t>
      </w:r>
      <w:r w:rsidRPr="007A4458" w:rsidR="00D80FF1">
        <w:rPr>
          <w:lang w:val="en-GB"/>
        </w:rPr>
        <w:t xml:space="preserve"> is anticipated to </w:t>
      </w:r>
      <w:r w:rsidRPr="007A4458">
        <w:rPr>
          <w:lang w:val="en-GB"/>
        </w:rPr>
        <w:t>contain the following features:</w:t>
      </w:r>
    </w:p>
    <w:p w:rsidRPr="007A4458" w:rsidR="00A800A8" w:rsidP="00A800A8" w:rsidRDefault="009729A8" w14:paraId="2B6E51E4" w14:textId="389DAF5B">
      <w:pPr>
        <w:pStyle w:val="NormalIndent"/>
        <w:numPr>
          <w:ilvl w:val="1"/>
          <w:numId w:val="9"/>
        </w:numPr>
        <w:rPr>
          <w:lang w:val="en-GB"/>
        </w:rPr>
      </w:pPr>
      <w:r w:rsidRPr="007A4458">
        <w:rPr>
          <w:lang w:val="en-GB"/>
        </w:rPr>
        <w:t>Enable users to c</w:t>
      </w:r>
      <w:r w:rsidRPr="007A4458" w:rsidR="00A800A8">
        <w:rPr>
          <w:lang w:val="en-GB"/>
        </w:rPr>
        <w:t xml:space="preserve">reate &amp; </w:t>
      </w:r>
      <w:r w:rsidRPr="007A4458" w:rsidR="007531A6">
        <w:rPr>
          <w:lang w:val="en-GB"/>
        </w:rPr>
        <w:t>complete a</w:t>
      </w:r>
      <w:r w:rsidRPr="007A4458">
        <w:rPr>
          <w:lang w:val="en-GB"/>
        </w:rPr>
        <w:t xml:space="preserve">n </w:t>
      </w:r>
      <w:r w:rsidRPr="007A4458" w:rsidR="007531A6">
        <w:rPr>
          <w:lang w:val="en-GB"/>
        </w:rPr>
        <w:t>end-to-end</w:t>
      </w:r>
      <w:r w:rsidRPr="007A4458" w:rsidR="00A47E69">
        <w:rPr>
          <w:lang w:val="en-GB"/>
        </w:rPr>
        <w:t xml:space="preserve"> </w:t>
      </w:r>
      <w:r w:rsidRPr="007A4458" w:rsidR="007531A6">
        <w:rPr>
          <w:lang w:val="en-GB"/>
        </w:rPr>
        <w:t>void workflow</w:t>
      </w:r>
      <w:r w:rsidRPr="007A4458">
        <w:rPr>
          <w:lang w:val="en-GB"/>
        </w:rPr>
        <w:t>.</w:t>
      </w:r>
    </w:p>
    <w:p w:rsidRPr="007A4458" w:rsidR="00A800A8" w:rsidP="00A800A8" w:rsidRDefault="001E37FC" w14:paraId="4248647B" w14:textId="1BDF5C69">
      <w:pPr>
        <w:pStyle w:val="NormalIndent"/>
        <w:numPr>
          <w:ilvl w:val="1"/>
          <w:numId w:val="9"/>
        </w:numPr>
        <w:rPr>
          <w:lang w:val="en-GB"/>
        </w:rPr>
      </w:pPr>
      <w:r w:rsidRPr="007A4458">
        <w:rPr>
          <w:lang w:val="en-GB"/>
        </w:rPr>
        <w:t>Automatically c</w:t>
      </w:r>
      <w:r w:rsidRPr="007A4458" w:rsidR="00A800A8">
        <w:rPr>
          <w:lang w:val="en-GB"/>
        </w:rPr>
        <w:t>alculat</w:t>
      </w:r>
      <w:r w:rsidRPr="007A4458" w:rsidR="00A47E69">
        <w:rPr>
          <w:lang w:val="en-GB"/>
        </w:rPr>
        <w:t>e</w:t>
      </w:r>
      <w:r w:rsidRPr="007A4458" w:rsidR="00A800A8">
        <w:rPr>
          <w:lang w:val="en-GB"/>
        </w:rPr>
        <w:t xml:space="preserve"> &amp; </w:t>
      </w:r>
      <w:r w:rsidRPr="007A4458" w:rsidR="007531A6">
        <w:rPr>
          <w:lang w:val="en-GB"/>
        </w:rPr>
        <w:t>revis</w:t>
      </w:r>
      <w:r w:rsidRPr="007A4458" w:rsidR="00A47E69">
        <w:rPr>
          <w:lang w:val="en-GB"/>
        </w:rPr>
        <w:t>e</w:t>
      </w:r>
      <w:r w:rsidRPr="007A4458" w:rsidR="007531A6">
        <w:rPr>
          <w:lang w:val="en-GB"/>
        </w:rPr>
        <w:t xml:space="preserve"> estimated </w:t>
      </w:r>
      <w:r w:rsidRPr="007A4458" w:rsidR="00B17EF1">
        <w:rPr>
          <w:lang w:val="en-GB"/>
        </w:rPr>
        <w:t xml:space="preserve">void </w:t>
      </w:r>
      <w:r w:rsidRPr="007A4458" w:rsidR="007531A6">
        <w:rPr>
          <w:lang w:val="en-GB"/>
        </w:rPr>
        <w:t>timelines</w:t>
      </w:r>
      <w:r w:rsidRPr="007A4458">
        <w:rPr>
          <w:lang w:val="en-GB"/>
        </w:rPr>
        <w:t>.</w:t>
      </w:r>
    </w:p>
    <w:p w:rsidRPr="0004078B" w:rsidR="00A800A8" w:rsidP="00A800A8" w:rsidRDefault="001E37FC" w14:paraId="6E43958D" w14:textId="60C78248">
      <w:pPr>
        <w:pStyle w:val="NormalIndent"/>
        <w:numPr>
          <w:ilvl w:val="1"/>
          <w:numId w:val="9"/>
        </w:numPr>
        <w:rPr>
          <w:lang w:val="en-GB"/>
        </w:rPr>
      </w:pPr>
      <w:r w:rsidRPr="0004078B">
        <w:rPr>
          <w:lang w:val="en-GB"/>
        </w:rPr>
        <w:t>Automatically u</w:t>
      </w:r>
      <w:r w:rsidRPr="0004078B" w:rsidR="00A800A8">
        <w:rPr>
          <w:lang w:val="en-GB"/>
        </w:rPr>
        <w:t xml:space="preserve">pdate Salesforce </w:t>
      </w:r>
      <w:r w:rsidRPr="0004078B" w:rsidR="007531A6">
        <w:rPr>
          <w:lang w:val="en-GB"/>
        </w:rPr>
        <w:t>units with void-related information</w:t>
      </w:r>
      <w:r w:rsidRPr="0004078B" w:rsidR="00BC5D45">
        <w:rPr>
          <w:lang w:val="en-GB"/>
        </w:rPr>
        <w:t>.</w:t>
      </w:r>
    </w:p>
    <w:p w:rsidRPr="0004078B" w:rsidR="0055361C" w:rsidP="00A800A8" w:rsidRDefault="0055361C" w14:paraId="71DD2E7E" w14:textId="77777777">
      <w:pPr>
        <w:pStyle w:val="NormalIndent"/>
        <w:numPr>
          <w:ilvl w:val="1"/>
          <w:numId w:val="9"/>
        </w:numPr>
        <w:rPr>
          <w:lang w:val="en-GB"/>
        </w:rPr>
      </w:pPr>
      <w:r w:rsidRPr="0004078B">
        <w:rPr>
          <w:lang w:val="en-GB"/>
        </w:rPr>
        <w:t xml:space="preserve">Provide a view of task lists for users and teams. </w:t>
      </w:r>
    </w:p>
    <w:p w:rsidRPr="0004078B" w:rsidR="002E36DD" w:rsidP="002E36DD" w:rsidRDefault="002E36DD" w14:paraId="3279F6E8" w14:textId="77777777">
      <w:pPr>
        <w:pStyle w:val="NormalIndent"/>
        <w:numPr>
          <w:ilvl w:val="1"/>
          <w:numId w:val="9"/>
        </w:numPr>
        <w:rPr>
          <w:lang w:val="en-GB"/>
        </w:rPr>
      </w:pPr>
      <w:r w:rsidRPr="0004078B">
        <w:rPr>
          <w:lang w:val="en-GB"/>
        </w:rPr>
        <w:t>Provide a view of voids for a unit &amp; building.</w:t>
      </w:r>
    </w:p>
    <w:p w:rsidRPr="0004078B" w:rsidR="002E36DD" w:rsidP="002E36DD" w:rsidRDefault="002E36DD" w14:paraId="1A3CD248" w14:textId="77777777">
      <w:pPr>
        <w:pStyle w:val="NormalIndent"/>
        <w:numPr>
          <w:ilvl w:val="1"/>
          <w:numId w:val="9"/>
        </w:numPr>
        <w:rPr>
          <w:lang w:val="en-GB"/>
        </w:rPr>
      </w:pPr>
      <w:r w:rsidRPr="0004078B">
        <w:rPr>
          <w:lang w:val="en-GB"/>
        </w:rPr>
        <w:t>Enable users to upload void-related documents to Salesforce.</w:t>
      </w:r>
    </w:p>
    <w:p w:rsidRPr="0004078B" w:rsidR="002E36DD" w:rsidP="002E36DD" w:rsidRDefault="002E36DD" w14:paraId="0C01F5AE" w14:textId="77777777">
      <w:pPr>
        <w:pStyle w:val="NormalIndent"/>
        <w:numPr>
          <w:ilvl w:val="1"/>
          <w:numId w:val="9"/>
        </w:numPr>
        <w:rPr>
          <w:lang w:val="en-GB"/>
        </w:rPr>
      </w:pPr>
      <w:r w:rsidRPr="0004078B">
        <w:rPr>
          <w:lang w:val="en-GB"/>
        </w:rPr>
        <w:t>Display a property calendar of onsite void tasks.</w:t>
      </w:r>
    </w:p>
    <w:p w:rsidRPr="0004078B" w:rsidR="00A800A8" w:rsidP="00A800A8" w:rsidRDefault="00C85AFA" w14:paraId="29DEE854" w14:textId="6E689D81">
      <w:pPr>
        <w:pStyle w:val="NormalIndent"/>
        <w:numPr>
          <w:ilvl w:val="1"/>
          <w:numId w:val="9"/>
        </w:numPr>
        <w:rPr>
          <w:lang w:val="en-GB"/>
        </w:rPr>
      </w:pPr>
      <w:r w:rsidRPr="0004078B">
        <w:rPr>
          <w:lang w:val="en-GB"/>
        </w:rPr>
        <w:t>Display a</w:t>
      </w:r>
      <w:r w:rsidRPr="0004078B" w:rsidR="009C1D36">
        <w:rPr>
          <w:lang w:val="en-GB"/>
        </w:rPr>
        <w:t xml:space="preserve"> d</w:t>
      </w:r>
      <w:r w:rsidRPr="0004078B" w:rsidR="00A800A8">
        <w:rPr>
          <w:lang w:val="en-GB"/>
        </w:rPr>
        <w:t>ashboard</w:t>
      </w:r>
      <w:r w:rsidRPr="0004078B" w:rsidR="007531A6">
        <w:rPr>
          <w:lang w:val="en-GB"/>
        </w:rPr>
        <w:t xml:space="preserve"> </w:t>
      </w:r>
      <w:r w:rsidRPr="0004078B">
        <w:rPr>
          <w:lang w:val="en-GB"/>
        </w:rPr>
        <w:t xml:space="preserve">of </w:t>
      </w:r>
      <w:r w:rsidRPr="0004078B" w:rsidR="00A800A8">
        <w:rPr>
          <w:lang w:val="en-GB"/>
        </w:rPr>
        <w:t xml:space="preserve">KPIs &amp; </w:t>
      </w:r>
      <w:r w:rsidRPr="0004078B" w:rsidR="007531A6">
        <w:rPr>
          <w:lang w:val="en-GB"/>
        </w:rPr>
        <w:t>voids behind schedule</w:t>
      </w:r>
      <w:r w:rsidRPr="0004078B" w:rsidR="009C1D36">
        <w:rPr>
          <w:lang w:val="en-GB"/>
        </w:rPr>
        <w:t>.</w:t>
      </w:r>
    </w:p>
    <w:p w:rsidRPr="0004078B" w:rsidR="00B17EF1" w:rsidP="00B17EF1" w:rsidRDefault="00B17EF1" w14:paraId="098ADAA4" w14:textId="4BF3FD47">
      <w:pPr>
        <w:pStyle w:val="NormalIndent"/>
        <w:numPr>
          <w:ilvl w:val="1"/>
          <w:numId w:val="9"/>
        </w:numPr>
        <w:rPr>
          <w:lang w:val="en-GB"/>
        </w:rPr>
      </w:pPr>
      <w:r w:rsidRPr="0004078B">
        <w:rPr>
          <w:lang w:val="en-GB"/>
        </w:rPr>
        <w:t>Replace internal notification emails</w:t>
      </w:r>
      <w:r w:rsidRPr="0004078B" w:rsidR="000056B6">
        <w:rPr>
          <w:lang w:val="en-GB"/>
        </w:rPr>
        <w:t xml:space="preserve"> with tasks &amp; dashboards.</w:t>
      </w:r>
    </w:p>
    <w:p w:rsidRPr="0004078B" w:rsidR="00A800A8" w:rsidP="00A800A8" w:rsidRDefault="00A800A8" w14:paraId="494F3A56" w14:textId="49FCA261">
      <w:pPr>
        <w:pStyle w:val="NormalIndent"/>
        <w:numPr>
          <w:ilvl w:val="1"/>
          <w:numId w:val="9"/>
        </w:numPr>
        <w:rPr>
          <w:lang w:val="en-GB"/>
        </w:rPr>
      </w:pPr>
      <w:r w:rsidRPr="0004078B">
        <w:rPr>
          <w:lang w:val="en-GB"/>
        </w:rPr>
        <w:t xml:space="preserve">Audit </w:t>
      </w:r>
      <w:r w:rsidRPr="0004078B" w:rsidR="00B17EF1">
        <w:rPr>
          <w:lang w:val="en-GB"/>
        </w:rPr>
        <w:t>history</w:t>
      </w:r>
      <w:r w:rsidRPr="0004078B" w:rsidR="009C1D36">
        <w:rPr>
          <w:lang w:val="en-GB"/>
        </w:rPr>
        <w:t>.</w:t>
      </w:r>
    </w:p>
    <w:p w:rsidRPr="007A4458" w:rsidR="006616BC" w:rsidP="00C169A6" w:rsidRDefault="00E4050F" w14:paraId="14009572" w14:textId="51786976">
      <w:pPr>
        <w:pStyle w:val="NormalIndent"/>
        <w:numPr>
          <w:ilvl w:val="0"/>
          <w:numId w:val="9"/>
        </w:numPr>
        <w:rPr>
          <w:lang w:val="en-GB"/>
        </w:rPr>
      </w:pPr>
      <w:r w:rsidRPr="007A4458">
        <w:rPr>
          <w:lang w:val="en-GB"/>
        </w:rPr>
        <w:t>During</w:t>
      </w:r>
      <w:r w:rsidRPr="007A4458" w:rsidR="006616BC">
        <w:rPr>
          <w:lang w:val="en-GB"/>
        </w:rPr>
        <w:t xml:space="preserve"> the course of the project, </w:t>
      </w:r>
      <w:r w:rsidRPr="007A4458">
        <w:rPr>
          <w:lang w:val="en-GB"/>
        </w:rPr>
        <w:t>i</w:t>
      </w:r>
      <w:r w:rsidRPr="007A4458" w:rsidR="006616BC">
        <w:rPr>
          <w:lang w:val="en-GB"/>
        </w:rPr>
        <w:t>dentify</w:t>
      </w:r>
      <w:r w:rsidRPr="007A4458">
        <w:rPr>
          <w:lang w:val="en-GB"/>
        </w:rPr>
        <w:t xml:space="preserve"> </w:t>
      </w:r>
      <w:r w:rsidRPr="007A4458" w:rsidR="002B1821">
        <w:rPr>
          <w:lang w:val="en-GB"/>
        </w:rPr>
        <w:t>and prioriti</w:t>
      </w:r>
      <w:r w:rsidR="005548A6">
        <w:rPr>
          <w:lang w:val="en-GB"/>
        </w:rPr>
        <w:t>s</w:t>
      </w:r>
      <w:r w:rsidRPr="007A4458" w:rsidR="002B1821">
        <w:rPr>
          <w:lang w:val="en-GB"/>
        </w:rPr>
        <w:t xml:space="preserve">e </w:t>
      </w:r>
      <w:r w:rsidRPr="007A4458">
        <w:rPr>
          <w:lang w:val="en-GB"/>
        </w:rPr>
        <w:t>additional</w:t>
      </w:r>
      <w:r w:rsidRPr="007A4458" w:rsidR="006616BC">
        <w:rPr>
          <w:lang w:val="en-GB"/>
        </w:rPr>
        <w:t xml:space="preserve"> </w:t>
      </w:r>
      <w:r w:rsidRPr="007A4458" w:rsidR="00CF0B28">
        <w:rPr>
          <w:lang w:val="en-GB"/>
        </w:rPr>
        <w:t xml:space="preserve">features </w:t>
      </w:r>
      <w:r w:rsidRPr="007A4458" w:rsidR="006616BC">
        <w:rPr>
          <w:lang w:val="en-GB"/>
        </w:rPr>
        <w:t xml:space="preserve">that </w:t>
      </w:r>
      <w:r w:rsidRPr="007A4458" w:rsidR="00300867">
        <w:rPr>
          <w:lang w:val="en-GB"/>
        </w:rPr>
        <w:t>would</w:t>
      </w:r>
      <w:r w:rsidRPr="007A4458" w:rsidR="006616BC">
        <w:rPr>
          <w:lang w:val="en-GB"/>
        </w:rPr>
        <w:t xml:space="preserve"> </w:t>
      </w:r>
      <w:r w:rsidRPr="007A4458" w:rsidR="00FE3041">
        <w:rPr>
          <w:lang w:val="en-GB"/>
        </w:rPr>
        <w:t xml:space="preserve">add </w:t>
      </w:r>
      <w:r w:rsidRPr="007A4458" w:rsidR="0084255E">
        <w:rPr>
          <w:lang w:val="en-GB"/>
        </w:rPr>
        <w:t xml:space="preserve">business </w:t>
      </w:r>
      <w:r w:rsidRPr="007A4458" w:rsidR="00AD6FE0">
        <w:rPr>
          <w:lang w:val="en-GB"/>
        </w:rPr>
        <w:t xml:space="preserve">value </w:t>
      </w:r>
      <w:r w:rsidRPr="007A4458" w:rsidR="002B1821">
        <w:rPr>
          <w:lang w:val="en-GB"/>
        </w:rPr>
        <w:t>and may</w:t>
      </w:r>
      <w:r w:rsidRPr="007A4458" w:rsidR="003C678F">
        <w:rPr>
          <w:lang w:val="en-GB"/>
        </w:rPr>
        <w:t xml:space="preserve"> </w:t>
      </w:r>
      <w:r w:rsidRPr="007A4458" w:rsidR="00CF0B28">
        <w:rPr>
          <w:lang w:val="en-GB"/>
        </w:rPr>
        <w:t xml:space="preserve">be </w:t>
      </w:r>
      <w:r w:rsidRPr="007A4458" w:rsidR="3E679F30">
        <w:rPr>
          <w:lang w:val="en-GB"/>
        </w:rPr>
        <w:t>delivered</w:t>
      </w:r>
      <w:r w:rsidRPr="007A4458" w:rsidR="00CF0B28">
        <w:rPr>
          <w:lang w:val="en-GB"/>
        </w:rPr>
        <w:t xml:space="preserve"> in subsequent release</w:t>
      </w:r>
      <w:r w:rsidRPr="007A4458" w:rsidR="10ED6FD9">
        <w:rPr>
          <w:lang w:val="en-GB"/>
        </w:rPr>
        <w:t>s</w:t>
      </w:r>
      <w:r w:rsidRPr="007A4458" w:rsidR="002B1821">
        <w:rPr>
          <w:lang w:val="en-GB"/>
        </w:rPr>
        <w:t>,</w:t>
      </w:r>
      <w:r w:rsidRPr="007A4458" w:rsidR="003C678F">
        <w:rPr>
          <w:lang w:val="en-GB"/>
        </w:rPr>
        <w:t xml:space="preserve"> </w:t>
      </w:r>
      <w:r w:rsidRPr="007A4458" w:rsidR="00CF0B28">
        <w:rPr>
          <w:lang w:val="en-GB"/>
        </w:rPr>
        <w:t xml:space="preserve">as well as </w:t>
      </w:r>
      <w:r w:rsidRPr="007A4458" w:rsidR="002B1821">
        <w:rPr>
          <w:lang w:val="en-GB"/>
        </w:rPr>
        <w:t>identifying potential</w:t>
      </w:r>
      <w:r w:rsidRPr="007A4458" w:rsidR="003C678F">
        <w:rPr>
          <w:lang w:val="en-GB"/>
        </w:rPr>
        <w:t xml:space="preserve"> </w:t>
      </w:r>
      <w:r w:rsidRPr="007A4458" w:rsidR="005572C3">
        <w:rPr>
          <w:lang w:val="en-GB"/>
        </w:rPr>
        <w:t xml:space="preserve">system and process improvements to the </w:t>
      </w:r>
      <w:r w:rsidRPr="007A4458" w:rsidR="002B1821">
        <w:rPr>
          <w:lang w:val="en-GB"/>
        </w:rPr>
        <w:t>organi</w:t>
      </w:r>
      <w:r w:rsidR="005548A6">
        <w:rPr>
          <w:lang w:val="en-GB"/>
        </w:rPr>
        <w:t>s</w:t>
      </w:r>
      <w:r w:rsidRPr="007A4458" w:rsidR="002B1821">
        <w:rPr>
          <w:lang w:val="en-GB"/>
        </w:rPr>
        <w:t xml:space="preserve">ation as a whole. </w:t>
      </w:r>
    </w:p>
    <w:p w:rsidRPr="007A4458" w:rsidR="00987DD9" w:rsidP="00987DD9" w:rsidRDefault="00987DD9" w14:paraId="73FBC376" w14:textId="77777777">
      <w:pPr>
        <w:pStyle w:val="Heading2"/>
        <w:tabs>
          <w:tab w:val="left" w:pos="3828"/>
        </w:tabs>
        <w:rPr>
          <w:lang w:val="en-GB"/>
        </w:rPr>
      </w:pPr>
      <w:bookmarkStart w:name="_Delivery_Approach" w:id="15"/>
      <w:bookmarkStart w:name="_Toc143608496" w:id="16"/>
      <w:bookmarkStart w:name="_Toc143719372" w:id="17"/>
      <w:bookmarkEnd w:id="15"/>
      <w:r w:rsidRPr="007A4458">
        <w:rPr>
          <w:lang w:val="en-GB"/>
        </w:rPr>
        <w:t>Delivery Approach</w:t>
      </w:r>
      <w:bookmarkEnd w:id="16"/>
      <w:bookmarkEnd w:id="17"/>
    </w:p>
    <w:p w:rsidRPr="007A4458" w:rsidR="00987DD9" w:rsidP="00987DD9" w:rsidRDefault="00987DD9" w14:paraId="1C867B0F" w14:textId="2BCDDFE7">
      <w:pPr>
        <w:pStyle w:val="NormalIndent"/>
        <w:jc w:val="both"/>
        <w:rPr>
          <w:lang w:val="en-GB"/>
        </w:rPr>
      </w:pPr>
      <w:r w:rsidRPr="007A4458">
        <w:rPr>
          <w:lang w:val="en-GB"/>
        </w:rPr>
        <w:t xml:space="preserve">The delivery approach will be based on the </w:t>
      </w:r>
      <w:r w:rsidRPr="007A4458" w:rsidR="00683D16">
        <w:rPr>
          <w:lang w:val="en-GB"/>
        </w:rPr>
        <w:t xml:space="preserve">agile </w:t>
      </w:r>
      <w:r w:rsidRPr="007A4458">
        <w:rPr>
          <w:lang w:val="en-GB"/>
        </w:rPr>
        <w:t>SCRUM framework. Iterative delivery is achieved through a series of 3-week sprints.</w:t>
      </w:r>
    </w:p>
    <w:p w:rsidRPr="007A4458" w:rsidR="00987DD9" w:rsidP="00987DD9" w:rsidRDefault="003A6844" w14:paraId="6E2BA538" w14:textId="77777777">
      <w:pPr>
        <w:pStyle w:val="NormalIndent"/>
        <w:jc w:val="both"/>
        <w:rPr>
          <w:lang w:val="en-GB"/>
        </w:rPr>
      </w:pPr>
      <w:r w:rsidRPr="007A4458">
        <w:rPr>
          <w:lang w:val="en-GB"/>
        </w:rPr>
        <w:t xml:space="preserve">An agile delivery approach </w:t>
      </w:r>
      <w:r w:rsidRPr="007A4458" w:rsidR="00987DD9">
        <w:rPr>
          <w:lang w:val="en-GB"/>
        </w:rPr>
        <w:t>allows for the early delivery of outcomes and provides flexibility to adjust for any unforeseen opportunities or issues uncovered during the project. </w:t>
      </w:r>
    </w:p>
    <w:p w:rsidRPr="007A4458" w:rsidR="00987DD9" w:rsidP="00987DD9" w:rsidRDefault="00987DD9" w14:paraId="1B6E4D15" w14:textId="5E24376B">
      <w:pPr>
        <w:pStyle w:val="NormalIndent"/>
        <w:jc w:val="both"/>
        <w:rPr>
          <w:lang w:val="en-GB"/>
        </w:rPr>
      </w:pPr>
      <w:r w:rsidRPr="007A4458">
        <w:rPr>
          <w:lang w:val="en-GB"/>
        </w:rPr>
        <w:t xml:space="preserve">A backlog will be maintained to track outcomes to be delivered and indicate priority of these outcomes relative to each other. The backlog will be a living artifact that will evolve as Open Box and </w:t>
      </w:r>
      <w:r w:rsidRPr="007A4458" w:rsidR="00D030EE">
        <w:rPr>
          <w:lang w:val="en-GB"/>
        </w:rPr>
        <w:t>Grainger</w:t>
      </w:r>
      <w:r w:rsidRPr="007A4458">
        <w:rPr>
          <w:lang w:val="en-GB"/>
        </w:rPr>
        <w:t xml:space="preserve"> collaborate </w:t>
      </w:r>
      <w:r w:rsidRPr="007A4458" w:rsidR="00681C32">
        <w:rPr>
          <w:lang w:val="en-GB"/>
        </w:rPr>
        <w:t xml:space="preserve">and </w:t>
      </w:r>
      <w:r w:rsidRPr="007A4458">
        <w:rPr>
          <w:lang w:val="en-GB"/>
        </w:rPr>
        <w:t>will serve as the single source of truth with regards to scope.</w:t>
      </w:r>
    </w:p>
    <w:p w:rsidRPr="007A4458" w:rsidR="00987DD9" w:rsidP="00C85B41" w:rsidRDefault="00846C04" w14:paraId="718FDC4B" w14:textId="21FDC9F7">
      <w:pPr>
        <w:pStyle w:val="NormalIndent"/>
        <w:keepNext/>
        <w:ind w:left="0"/>
        <w:jc w:val="both"/>
        <w:rPr>
          <w:lang w:val="en-GB"/>
        </w:rPr>
      </w:pPr>
      <w:r w:rsidRPr="007A4458">
        <w:rPr>
          <w:noProof/>
          <w:color w:val="2B579A"/>
          <w:shd w:val="clear" w:color="auto" w:fill="E6E6E6"/>
          <w:lang w:val="en-GB"/>
        </w:rPr>
        <w:drawing>
          <wp:inline distT="0" distB="0" distL="0" distR="0" wp14:anchorId="2039C14E" wp14:editId="76A00339">
            <wp:extent cx="6123786" cy="2524125"/>
            <wp:effectExtent l="0" t="0" r="0" b="0"/>
            <wp:docPr id="1412787711" name="Picture 1412787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
                    <pic:cNvPicPr/>
                  </pic:nvPicPr>
                  <pic:blipFill>
                    <a:blip r:embed="rId16"/>
                    <a:stretch>
                      <a:fillRect/>
                    </a:stretch>
                  </pic:blipFill>
                  <pic:spPr>
                    <a:xfrm>
                      <a:off x="0" y="0"/>
                      <a:ext cx="6127073" cy="2525480"/>
                    </a:xfrm>
                    <a:prstGeom prst="rect">
                      <a:avLst/>
                    </a:prstGeom>
                  </pic:spPr>
                </pic:pic>
              </a:graphicData>
            </a:graphic>
          </wp:inline>
        </w:drawing>
      </w:r>
    </w:p>
    <w:p w:rsidRPr="007A4458" w:rsidR="00987DD9" w:rsidP="00987DD9" w:rsidRDefault="00987DD9" w14:paraId="0C6BB45B" w14:textId="77777777">
      <w:pPr>
        <w:pStyle w:val="Caption"/>
        <w:jc w:val="both"/>
        <w:rPr>
          <w:b/>
          <w:i w:val="0"/>
          <w:color w:val="000000" w:themeColor="text1"/>
          <w:lang w:val="en-GB"/>
        </w:rPr>
      </w:pPr>
      <w:r w:rsidRPr="007A4458">
        <w:rPr>
          <w:b/>
          <w:i w:val="0"/>
          <w:color w:val="000000" w:themeColor="text1"/>
          <w:lang w:val="en-GB"/>
        </w:rPr>
        <w:t xml:space="preserve">Figure </w:t>
      </w:r>
      <w:r w:rsidRPr="007A4458">
        <w:rPr>
          <w:b/>
          <w:i w:val="0"/>
          <w:color w:val="000000" w:themeColor="text1"/>
          <w:shd w:val="clear" w:color="auto" w:fill="E6E6E6"/>
          <w:lang w:val="en-GB"/>
        </w:rPr>
        <w:fldChar w:fldCharType="begin"/>
      </w:r>
      <w:r w:rsidRPr="007A4458">
        <w:rPr>
          <w:b/>
          <w:i w:val="0"/>
          <w:color w:val="000000" w:themeColor="text1"/>
          <w:lang w:val="en-GB"/>
        </w:rPr>
        <w:instrText xml:space="preserve"> SEQ Figure \* ARABIC </w:instrText>
      </w:r>
      <w:r w:rsidRPr="007A4458">
        <w:rPr>
          <w:b/>
          <w:i w:val="0"/>
          <w:color w:val="000000" w:themeColor="text1"/>
          <w:shd w:val="clear" w:color="auto" w:fill="E6E6E6"/>
          <w:lang w:val="en-GB"/>
        </w:rPr>
        <w:fldChar w:fldCharType="separate"/>
      </w:r>
      <w:r w:rsidR="0095428E">
        <w:rPr>
          <w:b/>
          <w:i w:val="0"/>
          <w:noProof/>
          <w:color w:val="000000" w:themeColor="text1"/>
          <w:lang w:val="en-GB"/>
        </w:rPr>
        <w:t>1</w:t>
      </w:r>
      <w:r w:rsidRPr="007A4458">
        <w:rPr>
          <w:b/>
          <w:i w:val="0"/>
          <w:color w:val="000000" w:themeColor="text1"/>
          <w:shd w:val="clear" w:color="auto" w:fill="E6E6E6"/>
          <w:lang w:val="en-GB"/>
        </w:rPr>
        <w:fldChar w:fldCharType="end"/>
      </w:r>
      <w:r w:rsidRPr="007A4458">
        <w:rPr>
          <w:b/>
          <w:i w:val="0"/>
          <w:color w:val="000000" w:themeColor="text1"/>
          <w:lang w:val="en-GB"/>
        </w:rPr>
        <w:t>: Agile Delivery Approach</w:t>
      </w:r>
    </w:p>
    <w:p w:rsidRPr="007A4458" w:rsidR="00987DD9" w:rsidP="00987DD9" w:rsidRDefault="00D030EE" w14:paraId="1AF2C973" w14:textId="3328D5B4">
      <w:pPr>
        <w:pStyle w:val="NormalIndent"/>
        <w:jc w:val="both"/>
        <w:rPr>
          <w:lang w:val="en-GB"/>
        </w:rPr>
      </w:pPr>
      <w:r w:rsidRPr="007A4458">
        <w:rPr>
          <w:lang w:val="en-GB"/>
        </w:rPr>
        <w:t>Grainger</w:t>
      </w:r>
      <w:r w:rsidRPr="007A4458" w:rsidR="00987DD9">
        <w:rPr>
          <w:lang w:val="en-GB"/>
        </w:rPr>
        <w:t xml:space="preserve"> representatives will be required to particulate in the following during each sprint cycle:</w:t>
      </w:r>
    </w:p>
    <w:p w:rsidRPr="007A4458" w:rsidR="00987DD9" w:rsidP="006B4CA3" w:rsidRDefault="00987DD9" w14:paraId="6F26F1B4" w14:textId="33BDB090">
      <w:pPr>
        <w:pStyle w:val="NormalIndent"/>
        <w:numPr>
          <w:ilvl w:val="0"/>
          <w:numId w:val="10"/>
        </w:numPr>
        <w:rPr>
          <w:b/>
          <w:lang w:val="en-GB"/>
        </w:rPr>
      </w:pPr>
      <w:r w:rsidRPr="007A4458">
        <w:rPr>
          <w:b/>
          <w:lang w:val="en-GB"/>
        </w:rPr>
        <w:t xml:space="preserve">Backlog Refinement </w:t>
      </w:r>
      <w:r w:rsidRPr="007A4458">
        <w:rPr>
          <w:lang w:val="en-GB"/>
        </w:rPr>
        <w:t xml:space="preserve">– Open Box and </w:t>
      </w:r>
      <w:r w:rsidRPr="007A4458" w:rsidR="00D030EE">
        <w:rPr>
          <w:lang w:val="en-GB"/>
        </w:rPr>
        <w:t xml:space="preserve">Grainger </w:t>
      </w:r>
      <w:r w:rsidRPr="007A4458">
        <w:rPr>
          <w:lang w:val="en-GB"/>
        </w:rPr>
        <w:t xml:space="preserve">representatives will meet to </w:t>
      </w:r>
      <w:r w:rsidRPr="007A4458" w:rsidR="00D30BDE">
        <w:rPr>
          <w:lang w:val="en-GB"/>
        </w:rPr>
        <w:t>prioriti</w:t>
      </w:r>
      <w:r w:rsidR="005548A6">
        <w:rPr>
          <w:lang w:val="en-GB"/>
        </w:rPr>
        <w:t>s</w:t>
      </w:r>
      <w:r w:rsidRPr="007A4458" w:rsidR="00D30BDE">
        <w:rPr>
          <w:lang w:val="en-GB"/>
        </w:rPr>
        <w:t>e use</w:t>
      </w:r>
      <w:r w:rsidRPr="007A4458" w:rsidR="008E3B1D">
        <w:rPr>
          <w:lang w:val="en-GB"/>
        </w:rPr>
        <w:t>r</w:t>
      </w:r>
      <w:r w:rsidRPr="007A4458" w:rsidR="00D30BDE">
        <w:rPr>
          <w:lang w:val="en-GB"/>
        </w:rPr>
        <w:t xml:space="preserve"> stories on the backlog </w:t>
      </w:r>
      <w:r w:rsidRPr="007A4458" w:rsidR="008E3B1D">
        <w:rPr>
          <w:lang w:val="en-GB"/>
        </w:rPr>
        <w:t xml:space="preserve">as well as </w:t>
      </w:r>
      <w:r w:rsidRPr="007A4458">
        <w:rPr>
          <w:lang w:val="en-GB"/>
        </w:rPr>
        <w:t xml:space="preserve">review </w:t>
      </w:r>
      <w:r w:rsidRPr="007A4458" w:rsidR="008E3B1D">
        <w:rPr>
          <w:lang w:val="en-GB"/>
        </w:rPr>
        <w:t xml:space="preserve">and agree on </w:t>
      </w:r>
      <w:r w:rsidRPr="007A4458">
        <w:rPr>
          <w:lang w:val="en-GB"/>
        </w:rPr>
        <w:t xml:space="preserve">acceptance criteria for </w:t>
      </w:r>
      <w:r w:rsidRPr="007A4458" w:rsidR="00384ACD">
        <w:rPr>
          <w:lang w:val="en-GB"/>
        </w:rPr>
        <w:t xml:space="preserve">user stories at the top of </w:t>
      </w:r>
      <w:r w:rsidRPr="007A4458">
        <w:rPr>
          <w:lang w:val="en-GB"/>
        </w:rPr>
        <w:t>the backlog.</w:t>
      </w:r>
    </w:p>
    <w:p w:rsidRPr="007A4458" w:rsidR="00987DD9" w:rsidP="006B4CA3" w:rsidRDefault="00987DD9" w14:paraId="441377AF" w14:textId="08AB073D">
      <w:pPr>
        <w:pStyle w:val="NormalIndent"/>
        <w:numPr>
          <w:ilvl w:val="0"/>
          <w:numId w:val="10"/>
        </w:numPr>
        <w:rPr>
          <w:lang w:val="en-GB"/>
        </w:rPr>
      </w:pPr>
      <w:r w:rsidRPr="007A4458">
        <w:rPr>
          <w:b/>
          <w:lang w:val="en-GB"/>
        </w:rPr>
        <w:t>Demo</w:t>
      </w:r>
      <w:r w:rsidRPr="007A4458">
        <w:rPr>
          <w:lang w:val="en-GB"/>
        </w:rPr>
        <w:t xml:space="preserve"> – Open Box will meet with </w:t>
      </w:r>
      <w:r w:rsidRPr="007A4458" w:rsidR="00D030EE">
        <w:rPr>
          <w:lang w:val="en-GB"/>
        </w:rPr>
        <w:t xml:space="preserve">Grainger </w:t>
      </w:r>
      <w:r w:rsidRPr="007A4458">
        <w:rPr>
          <w:lang w:val="en-GB"/>
        </w:rPr>
        <w:t>representatives to demonstrate the outcomes delivered in the past</w:t>
      </w:r>
      <w:r w:rsidRPr="007A4458" w:rsidR="00A800A8">
        <w:rPr>
          <w:lang w:val="en-GB"/>
        </w:rPr>
        <w:t xml:space="preserve"> </w:t>
      </w:r>
      <w:r w:rsidRPr="007A4458">
        <w:rPr>
          <w:lang w:val="en-GB"/>
        </w:rPr>
        <w:t xml:space="preserve">3-week period. </w:t>
      </w:r>
    </w:p>
    <w:p w:rsidRPr="007A4458" w:rsidR="00987DD9" w:rsidP="006B4CA3" w:rsidRDefault="00987DD9" w14:paraId="39E340A1" w14:textId="640FF213">
      <w:pPr>
        <w:pStyle w:val="NormalIndent"/>
        <w:numPr>
          <w:ilvl w:val="0"/>
          <w:numId w:val="10"/>
        </w:numPr>
        <w:rPr>
          <w:lang w:val="en-GB"/>
        </w:rPr>
      </w:pPr>
      <w:r w:rsidRPr="007A4458">
        <w:rPr>
          <w:b/>
          <w:lang w:val="en-GB"/>
        </w:rPr>
        <w:t>Sprint Planning</w:t>
      </w:r>
      <w:r w:rsidRPr="007A4458">
        <w:rPr>
          <w:lang w:val="en-GB"/>
        </w:rPr>
        <w:t xml:space="preserve"> – </w:t>
      </w:r>
      <w:r w:rsidRPr="007A4458" w:rsidR="001C6CE8">
        <w:rPr>
          <w:lang w:val="en-GB"/>
        </w:rPr>
        <w:t>O</w:t>
      </w:r>
      <w:r w:rsidRPr="007A4458">
        <w:rPr>
          <w:lang w:val="en-GB"/>
        </w:rPr>
        <w:t xml:space="preserve">utcomes on the backlog will be selected for the next 3-week period. </w:t>
      </w:r>
    </w:p>
    <w:p w:rsidRPr="007A4458" w:rsidR="00987DD9" w:rsidP="006B4CA3" w:rsidRDefault="00987DD9" w14:paraId="5E3321F9" w14:textId="00CA9501">
      <w:pPr>
        <w:pStyle w:val="NormalIndent"/>
        <w:numPr>
          <w:ilvl w:val="0"/>
          <w:numId w:val="10"/>
        </w:numPr>
        <w:rPr>
          <w:lang w:val="en-GB"/>
        </w:rPr>
      </w:pPr>
      <w:r w:rsidRPr="007A4458">
        <w:rPr>
          <w:b/>
          <w:lang w:val="en-GB"/>
        </w:rPr>
        <w:t xml:space="preserve">Testing – </w:t>
      </w:r>
      <w:r w:rsidRPr="007A4458" w:rsidR="00134E11">
        <w:rPr>
          <w:lang w:val="en-GB"/>
        </w:rPr>
        <w:t xml:space="preserve">Open Box will be responsible for unit testing and QA testing of functionality. </w:t>
      </w:r>
      <w:r w:rsidRPr="007A4458" w:rsidR="00D030EE">
        <w:rPr>
          <w:lang w:val="en-GB"/>
        </w:rPr>
        <w:t xml:space="preserve">Grainger </w:t>
      </w:r>
      <w:r w:rsidRPr="007A4458">
        <w:rPr>
          <w:lang w:val="en-GB"/>
        </w:rPr>
        <w:t xml:space="preserve">representatives will </w:t>
      </w:r>
      <w:r w:rsidRPr="007A4458" w:rsidR="00134E11">
        <w:rPr>
          <w:lang w:val="en-GB"/>
        </w:rPr>
        <w:t xml:space="preserve">conduct user acceptance testing </w:t>
      </w:r>
      <w:r w:rsidRPr="007A4458" w:rsidR="00AC068F">
        <w:rPr>
          <w:lang w:val="en-GB"/>
        </w:rPr>
        <w:t xml:space="preserve">of new functionality delivered in </w:t>
      </w:r>
      <w:r w:rsidRPr="007A4458">
        <w:rPr>
          <w:lang w:val="en-GB"/>
        </w:rPr>
        <w:t>each sprint and provide feedback</w:t>
      </w:r>
      <w:r w:rsidRPr="007A4458" w:rsidR="00090B65">
        <w:rPr>
          <w:lang w:val="en-GB"/>
        </w:rPr>
        <w:t xml:space="preserve"> within 1 week</w:t>
      </w:r>
      <w:r w:rsidRPr="007A4458" w:rsidR="00387E5D">
        <w:rPr>
          <w:lang w:val="en-GB"/>
        </w:rPr>
        <w:t xml:space="preserve"> of the demo</w:t>
      </w:r>
      <w:r w:rsidRPr="007A4458">
        <w:rPr>
          <w:lang w:val="en-GB"/>
        </w:rPr>
        <w:t>.</w:t>
      </w:r>
    </w:p>
    <w:p w:rsidRPr="007A4458" w:rsidR="0065657F" w:rsidP="006B4CA3" w:rsidRDefault="00494CA0" w14:paraId="255B4E7E" w14:textId="085C0BE1">
      <w:pPr>
        <w:pStyle w:val="NormalIndent"/>
        <w:numPr>
          <w:ilvl w:val="0"/>
          <w:numId w:val="10"/>
        </w:numPr>
        <w:rPr>
          <w:lang w:val="en-GB"/>
        </w:rPr>
      </w:pPr>
      <w:r w:rsidRPr="007A4458">
        <w:rPr>
          <w:b/>
          <w:lang w:val="en-GB"/>
        </w:rPr>
        <w:t>Stand Up</w:t>
      </w:r>
      <w:r w:rsidRPr="007A4458" w:rsidR="00474542">
        <w:rPr>
          <w:b/>
          <w:lang w:val="en-GB"/>
        </w:rPr>
        <w:t>’s</w:t>
      </w:r>
      <w:r w:rsidRPr="007A4458">
        <w:rPr>
          <w:b/>
          <w:lang w:val="en-GB"/>
        </w:rPr>
        <w:t xml:space="preserve"> </w:t>
      </w:r>
      <w:r w:rsidRPr="007A4458" w:rsidR="00874635">
        <w:rPr>
          <w:b/>
          <w:lang w:val="en-GB"/>
        </w:rPr>
        <w:t>–</w:t>
      </w:r>
      <w:r w:rsidRPr="007A4458">
        <w:rPr>
          <w:lang w:val="en-GB"/>
        </w:rPr>
        <w:t xml:space="preserve"> </w:t>
      </w:r>
      <w:r w:rsidRPr="007A4458" w:rsidR="00B038CF">
        <w:rPr>
          <w:lang w:val="en-GB"/>
        </w:rPr>
        <w:t>Regular</w:t>
      </w:r>
      <w:r w:rsidRPr="007A4458" w:rsidR="00874635">
        <w:rPr>
          <w:lang w:val="en-GB"/>
        </w:rPr>
        <w:t>, 15-minute</w:t>
      </w:r>
      <w:r w:rsidRPr="007A4458" w:rsidR="0065657F">
        <w:rPr>
          <w:lang w:val="en-GB"/>
        </w:rPr>
        <w:t xml:space="preserve"> stand</w:t>
      </w:r>
      <w:r w:rsidRPr="007A4458" w:rsidR="00874635">
        <w:rPr>
          <w:lang w:val="en-GB"/>
        </w:rPr>
        <w:t xml:space="preserve"> </w:t>
      </w:r>
      <w:r w:rsidRPr="007A4458" w:rsidR="0065657F">
        <w:rPr>
          <w:lang w:val="en-GB"/>
        </w:rPr>
        <w:t xml:space="preserve">up calls will be held to report on progress; the </w:t>
      </w:r>
      <w:r w:rsidRPr="007A4458" w:rsidR="00D030EE">
        <w:rPr>
          <w:lang w:val="en-GB"/>
        </w:rPr>
        <w:t>Grainger</w:t>
      </w:r>
      <w:r w:rsidRPr="007A4458" w:rsidR="0065657F">
        <w:rPr>
          <w:lang w:val="en-GB"/>
        </w:rPr>
        <w:t xml:space="preserve"> product owner is expected to participate </w:t>
      </w:r>
      <w:r w:rsidRPr="007A4458" w:rsidR="0085658A">
        <w:rPr>
          <w:lang w:val="en-GB"/>
        </w:rPr>
        <w:t xml:space="preserve">regularly in these </w:t>
      </w:r>
      <w:r w:rsidRPr="007A4458" w:rsidR="0065657F">
        <w:rPr>
          <w:lang w:val="en-GB"/>
        </w:rPr>
        <w:t>call</w:t>
      </w:r>
      <w:r w:rsidRPr="007A4458" w:rsidR="0085658A">
        <w:rPr>
          <w:lang w:val="en-GB"/>
        </w:rPr>
        <w:t>s</w:t>
      </w:r>
      <w:r w:rsidRPr="007A4458" w:rsidR="0065657F">
        <w:rPr>
          <w:lang w:val="en-GB"/>
        </w:rPr>
        <w:t xml:space="preserve"> to provide feedback </w:t>
      </w:r>
      <w:r w:rsidRPr="007A4458" w:rsidR="0085658A">
        <w:rPr>
          <w:lang w:val="en-GB"/>
        </w:rPr>
        <w:t xml:space="preserve">and give input on </w:t>
      </w:r>
      <w:r w:rsidRPr="007A4458" w:rsidR="0065657F">
        <w:rPr>
          <w:lang w:val="en-GB"/>
        </w:rPr>
        <w:t>any questions that arise.</w:t>
      </w:r>
    </w:p>
    <w:p w:rsidRPr="007A4458" w:rsidR="009768E4" w:rsidP="00FD1899" w:rsidRDefault="00D030EE" w14:paraId="70E13717" w14:textId="0AEDB0B1">
      <w:pPr>
        <w:pStyle w:val="NormalIndent"/>
        <w:jc w:val="both"/>
        <w:rPr>
          <w:lang w:val="en-GB"/>
        </w:rPr>
      </w:pPr>
      <w:r w:rsidRPr="007A4458">
        <w:rPr>
          <w:lang w:val="en-GB"/>
        </w:rPr>
        <w:t xml:space="preserve">Grainger </w:t>
      </w:r>
      <w:r w:rsidRPr="007A4458" w:rsidR="00987DD9">
        <w:rPr>
          <w:lang w:val="en-GB"/>
        </w:rPr>
        <w:t>f</w:t>
      </w:r>
      <w:r w:rsidRPr="007A4458" w:rsidR="003A6844">
        <w:rPr>
          <w:lang w:val="en-GB"/>
        </w:rPr>
        <w:t xml:space="preserve">eedback </w:t>
      </w:r>
      <w:r w:rsidRPr="007A4458" w:rsidR="00987DD9">
        <w:rPr>
          <w:lang w:val="en-GB"/>
        </w:rPr>
        <w:t xml:space="preserve">from demos and testing </w:t>
      </w:r>
      <w:r w:rsidRPr="007A4458" w:rsidR="00FD1899">
        <w:rPr>
          <w:lang w:val="en-GB"/>
        </w:rPr>
        <w:t xml:space="preserve">will </w:t>
      </w:r>
      <w:r w:rsidRPr="007A4458" w:rsidR="00095688">
        <w:rPr>
          <w:lang w:val="en-GB"/>
        </w:rPr>
        <w:t xml:space="preserve">be classified as </w:t>
      </w:r>
      <w:r w:rsidRPr="007A4458" w:rsidR="00311ABD">
        <w:rPr>
          <w:lang w:val="en-GB"/>
        </w:rPr>
        <w:t xml:space="preserve">either </w:t>
      </w:r>
      <w:r w:rsidRPr="007A4458" w:rsidR="00095688">
        <w:rPr>
          <w:lang w:val="en-GB"/>
        </w:rPr>
        <w:t xml:space="preserve">bugs or enhancements </w:t>
      </w:r>
      <w:r w:rsidRPr="007A4458" w:rsidR="00311ABD">
        <w:rPr>
          <w:lang w:val="en-GB"/>
        </w:rPr>
        <w:t xml:space="preserve">(depending on the </w:t>
      </w:r>
      <w:r w:rsidRPr="007A4458" w:rsidR="00095688">
        <w:rPr>
          <w:lang w:val="en-GB"/>
        </w:rPr>
        <w:t>user story</w:t>
      </w:r>
      <w:r w:rsidRPr="007A4458" w:rsidR="00311ABD">
        <w:rPr>
          <w:lang w:val="en-GB"/>
        </w:rPr>
        <w:t xml:space="preserve"> and </w:t>
      </w:r>
      <w:r w:rsidRPr="007A4458" w:rsidR="00095688">
        <w:rPr>
          <w:lang w:val="en-GB"/>
        </w:rPr>
        <w:t>acceptance criteria</w:t>
      </w:r>
      <w:r w:rsidRPr="007A4458" w:rsidR="00311ABD">
        <w:rPr>
          <w:lang w:val="en-GB"/>
        </w:rPr>
        <w:t>)</w:t>
      </w:r>
      <w:r w:rsidRPr="007A4458" w:rsidR="00095688">
        <w:rPr>
          <w:lang w:val="en-GB"/>
        </w:rPr>
        <w:t xml:space="preserve">. Bugs will be fixed </w:t>
      </w:r>
      <w:r w:rsidRPr="007A4458" w:rsidR="009768E4">
        <w:rPr>
          <w:lang w:val="en-GB"/>
        </w:rPr>
        <w:t>in</w:t>
      </w:r>
      <w:r w:rsidRPr="007A4458" w:rsidR="00095688">
        <w:rPr>
          <w:lang w:val="en-GB"/>
        </w:rPr>
        <w:t xml:space="preserve"> a subsequent sprint, whereas enhancements will be </w:t>
      </w:r>
      <w:r w:rsidRPr="007A4458" w:rsidR="009768E4">
        <w:rPr>
          <w:lang w:val="en-GB"/>
        </w:rPr>
        <w:t>incorporated into the backlog</w:t>
      </w:r>
      <w:r w:rsidRPr="007A4458" w:rsidR="006E029D">
        <w:rPr>
          <w:lang w:val="en-GB"/>
        </w:rPr>
        <w:t xml:space="preserve"> and prioriti</w:t>
      </w:r>
      <w:r w:rsidR="005548A6">
        <w:rPr>
          <w:lang w:val="en-GB"/>
        </w:rPr>
        <w:t>s</w:t>
      </w:r>
      <w:r w:rsidRPr="007A4458" w:rsidR="006E029D">
        <w:rPr>
          <w:lang w:val="en-GB"/>
        </w:rPr>
        <w:t>ed accordingly</w:t>
      </w:r>
      <w:r w:rsidRPr="007A4458" w:rsidR="009768E4">
        <w:rPr>
          <w:lang w:val="en-GB"/>
        </w:rPr>
        <w:t>.</w:t>
      </w:r>
    </w:p>
    <w:p w:rsidRPr="007A4458" w:rsidR="00556540" w:rsidP="00556540" w:rsidRDefault="004F45E1" w14:paraId="03BC1D33" w14:textId="6AAA68A1">
      <w:pPr>
        <w:pStyle w:val="Heading3"/>
        <w:rPr>
          <w:lang w:val="en-GB"/>
        </w:rPr>
      </w:pPr>
      <w:bookmarkStart w:name="_UAT" w:id="18"/>
      <w:bookmarkEnd w:id="18"/>
      <w:commentRangeStart w:id="19"/>
      <w:commentRangeStart w:id="20"/>
      <w:commentRangeStart w:id="21"/>
      <w:commentRangeStart w:id="22"/>
      <w:commentRangeStart w:id="23"/>
      <w:commentRangeStart w:id="24"/>
      <w:r w:rsidRPr="007A4458">
        <w:rPr>
          <w:lang w:val="en-GB"/>
        </w:rPr>
        <w:t>UAT</w:t>
      </w:r>
      <w:commentRangeEnd w:id="19"/>
      <w:r w:rsidRPr="007A4458" w:rsidR="007C1036">
        <w:rPr>
          <w:rStyle w:val="CommentReference"/>
          <w:rFonts w:ascii="Times New Roman" w:hAnsi="Times New Roman"/>
          <w:b w:val="0"/>
          <w:lang w:val="en-GB"/>
        </w:rPr>
        <w:commentReference w:id="19"/>
      </w:r>
      <w:commentRangeEnd w:id="20"/>
      <w:r w:rsidRPr="007A4458" w:rsidR="00D55AF8">
        <w:rPr>
          <w:rStyle w:val="CommentReference"/>
          <w:rFonts w:ascii="Times New Roman" w:hAnsi="Times New Roman"/>
          <w:b w:val="0"/>
          <w:lang w:val="en-GB"/>
        </w:rPr>
        <w:commentReference w:id="20"/>
      </w:r>
      <w:commentRangeEnd w:id="21"/>
      <w:r w:rsidRPr="007A4458" w:rsidR="00816F33">
        <w:rPr>
          <w:rStyle w:val="CommentReference"/>
          <w:rFonts w:ascii="Times New Roman" w:hAnsi="Times New Roman"/>
          <w:b w:val="0"/>
          <w:lang w:val="en-GB"/>
        </w:rPr>
        <w:commentReference w:id="21"/>
      </w:r>
      <w:commentRangeEnd w:id="22"/>
      <w:r w:rsidRPr="007A4458" w:rsidR="00090B65">
        <w:rPr>
          <w:rStyle w:val="CommentReference"/>
          <w:rFonts w:ascii="Times New Roman" w:hAnsi="Times New Roman"/>
          <w:b w:val="0"/>
          <w:lang w:val="en-GB"/>
        </w:rPr>
        <w:commentReference w:id="22"/>
      </w:r>
      <w:commentRangeEnd w:id="23"/>
      <w:r w:rsidRPr="007A4458" w:rsidR="007410F2">
        <w:rPr>
          <w:rStyle w:val="CommentReference"/>
          <w:rFonts w:ascii="Times New Roman" w:hAnsi="Times New Roman"/>
          <w:b w:val="0"/>
          <w:lang w:val="en-GB"/>
        </w:rPr>
        <w:commentReference w:id="23"/>
      </w:r>
      <w:commentRangeEnd w:id="24"/>
      <w:r w:rsidRPr="007A4458" w:rsidR="001F127D">
        <w:rPr>
          <w:rStyle w:val="CommentReference"/>
          <w:rFonts w:ascii="Times New Roman" w:hAnsi="Times New Roman"/>
          <w:b w:val="0"/>
          <w:lang w:val="en-GB"/>
        </w:rPr>
        <w:commentReference w:id="24"/>
      </w:r>
    </w:p>
    <w:p w:rsidRPr="007A4458" w:rsidR="00556540" w:rsidP="00285BE1" w:rsidRDefault="00556540" w14:paraId="62B8E68C" w14:textId="6D8091D0">
      <w:pPr>
        <w:pStyle w:val="NormalIndent"/>
        <w:jc w:val="both"/>
        <w:rPr>
          <w:lang w:val="en-GB"/>
        </w:rPr>
      </w:pPr>
      <w:r w:rsidRPr="007A4458">
        <w:rPr>
          <w:lang w:val="en-GB"/>
        </w:rPr>
        <w:t xml:space="preserve">Designated </w:t>
      </w:r>
      <w:r w:rsidRPr="007A4458" w:rsidR="00D030EE">
        <w:rPr>
          <w:lang w:val="en-GB"/>
        </w:rPr>
        <w:t>Grainger</w:t>
      </w:r>
      <w:r w:rsidRPr="007A4458" w:rsidR="00E13BD3">
        <w:rPr>
          <w:lang w:val="en-GB"/>
        </w:rPr>
        <w:t xml:space="preserve"> </w:t>
      </w:r>
      <w:r w:rsidRPr="007A4458">
        <w:rPr>
          <w:lang w:val="en-GB"/>
        </w:rPr>
        <w:t xml:space="preserve">business users will be given access to a UAT sandbox to test the functionality end-to-end and ensure that the overall </w:t>
      </w:r>
      <w:r w:rsidRPr="007A4458" w:rsidR="005E0432">
        <w:rPr>
          <w:lang w:val="en-GB"/>
        </w:rPr>
        <w:t>solution</w:t>
      </w:r>
      <w:r w:rsidRPr="007A4458">
        <w:rPr>
          <w:lang w:val="en-GB"/>
        </w:rPr>
        <w:t xml:space="preserve"> is functioning </w:t>
      </w:r>
      <w:r w:rsidRPr="007A4458" w:rsidR="005E0432">
        <w:rPr>
          <w:lang w:val="en-GB"/>
        </w:rPr>
        <w:t>as expected</w:t>
      </w:r>
      <w:r w:rsidRPr="007A4458">
        <w:rPr>
          <w:lang w:val="en-GB"/>
        </w:rPr>
        <w:t>.</w:t>
      </w:r>
    </w:p>
    <w:p w:rsidRPr="007A4458" w:rsidR="00556540" w:rsidP="00285BE1" w:rsidRDefault="00556540" w14:paraId="6A716B76" w14:textId="63318EAD">
      <w:pPr>
        <w:pStyle w:val="NormalIndent"/>
        <w:jc w:val="both"/>
        <w:rPr>
          <w:lang w:val="en-GB"/>
        </w:rPr>
      </w:pPr>
      <w:r w:rsidRPr="007A4458">
        <w:rPr>
          <w:lang w:val="en-GB"/>
        </w:rPr>
        <w:t xml:space="preserve">Issues </w:t>
      </w:r>
      <w:r w:rsidRPr="007A4458" w:rsidR="00DB7158">
        <w:rPr>
          <w:lang w:val="en-GB"/>
        </w:rPr>
        <w:t xml:space="preserve">raised </w:t>
      </w:r>
      <w:r w:rsidRPr="007A4458">
        <w:rPr>
          <w:lang w:val="en-GB"/>
        </w:rPr>
        <w:t xml:space="preserve">will be classified as bugs or enhancements </w:t>
      </w:r>
      <w:r w:rsidRPr="007A4458" w:rsidR="00DB7158">
        <w:rPr>
          <w:lang w:val="en-GB"/>
        </w:rPr>
        <w:t>(as above).</w:t>
      </w:r>
      <w:r w:rsidRPr="007A4458">
        <w:rPr>
          <w:lang w:val="en-GB"/>
        </w:rPr>
        <w:t xml:space="preserve"> Bugs will be fixed during </w:t>
      </w:r>
      <w:r w:rsidRPr="007A4458" w:rsidR="00DB7158">
        <w:rPr>
          <w:lang w:val="en-GB"/>
        </w:rPr>
        <w:t xml:space="preserve">the </w:t>
      </w:r>
      <w:r w:rsidRPr="007A4458">
        <w:rPr>
          <w:lang w:val="en-GB"/>
        </w:rPr>
        <w:t xml:space="preserve">UAT </w:t>
      </w:r>
      <w:r w:rsidRPr="007A4458" w:rsidR="00DB7158">
        <w:rPr>
          <w:lang w:val="en-GB"/>
        </w:rPr>
        <w:t>period</w:t>
      </w:r>
      <w:r w:rsidRPr="007A4458" w:rsidR="00FB3A98">
        <w:rPr>
          <w:lang w:val="en-GB"/>
        </w:rPr>
        <w:t>.</w:t>
      </w:r>
      <w:r w:rsidRPr="007A4458" w:rsidDel="000D7EEC" w:rsidR="00FB3A98">
        <w:rPr>
          <w:lang w:val="en-GB"/>
        </w:rPr>
        <w:t xml:space="preserve"> </w:t>
      </w:r>
      <w:commentRangeStart w:id="26"/>
      <w:commentRangeStart w:id="27"/>
      <w:commentRangeStart w:id="28"/>
      <w:commentRangeEnd w:id="26"/>
      <w:r w:rsidRPr="007A4458" w:rsidR="00A74DA9">
        <w:rPr>
          <w:rStyle w:val="CommentReference"/>
          <w:lang w:val="en-GB"/>
        </w:rPr>
        <w:commentReference w:id="26"/>
      </w:r>
      <w:commentRangeEnd w:id="27"/>
      <w:r w:rsidRPr="007A4458" w:rsidR="00F75B0A">
        <w:rPr>
          <w:rStyle w:val="CommentReference"/>
          <w:lang w:val="en-GB"/>
        </w:rPr>
        <w:commentReference w:id="27"/>
      </w:r>
      <w:commentRangeEnd w:id="28"/>
      <w:r w:rsidRPr="007A4458" w:rsidR="00F64A56">
        <w:rPr>
          <w:rStyle w:val="CommentReference"/>
          <w:lang w:val="en-GB"/>
        </w:rPr>
        <w:commentReference w:id="28"/>
      </w:r>
      <w:r w:rsidRPr="007A4458">
        <w:rPr>
          <w:lang w:val="en-GB"/>
        </w:rPr>
        <w:t>Any</w:t>
      </w:r>
      <w:r w:rsidRPr="007A4458" w:rsidR="00527E02">
        <w:rPr>
          <w:lang w:val="en-GB"/>
        </w:rPr>
        <w:t xml:space="preserve"> other enhancements or </w:t>
      </w:r>
      <w:r w:rsidRPr="007A4458">
        <w:rPr>
          <w:lang w:val="en-GB"/>
        </w:rPr>
        <w:t xml:space="preserve">new requirements </w:t>
      </w:r>
      <w:r w:rsidRPr="007A4458" w:rsidR="00527E02">
        <w:rPr>
          <w:lang w:val="en-GB"/>
        </w:rPr>
        <w:t xml:space="preserve">will be added to the </w:t>
      </w:r>
      <w:r w:rsidRPr="007A4458">
        <w:rPr>
          <w:lang w:val="en-GB"/>
        </w:rPr>
        <w:t xml:space="preserve">backlog for future development. </w:t>
      </w:r>
    </w:p>
    <w:p w:rsidRPr="007A4458" w:rsidR="001C5FF0" w:rsidP="001C5FF0" w:rsidRDefault="004F45E1" w14:paraId="60C7FEAB" w14:textId="0D959581">
      <w:pPr>
        <w:pStyle w:val="Heading3"/>
        <w:rPr>
          <w:lang w:val="en-GB"/>
        </w:rPr>
      </w:pPr>
      <w:bookmarkStart w:name="_Support" w:id="29"/>
      <w:bookmarkEnd w:id="29"/>
      <w:r w:rsidRPr="007A4458">
        <w:rPr>
          <w:lang w:val="en-GB"/>
        </w:rPr>
        <w:t>Support</w:t>
      </w:r>
    </w:p>
    <w:p w:rsidRPr="007A4458" w:rsidR="001C5FF0" w:rsidP="00241426" w:rsidRDefault="001C5FF0" w14:paraId="54210CDD" w14:textId="1A35CAB2">
      <w:pPr>
        <w:pStyle w:val="NormalIndent"/>
        <w:jc w:val="both"/>
        <w:rPr>
          <w:lang w:val="en-GB"/>
        </w:rPr>
      </w:pPr>
      <w:r w:rsidRPr="007A4458">
        <w:rPr>
          <w:lang w:val="en-GB"/>
        </w:rPr>
        <w:t xml:space="preserve">Open Box will provide </w:t>
      </w:r>
      <w:r w:rsidRPr="007A4458" w:rsidR="00AA0A19">
        <w:rPr>
          <w:lang w:val="en-GB"/>
        </w:rPr>
        <w:t>post-go</w:t>
      </w:r>
      <w:r w:rsidRPr="007A4458">
        <w:rPr>
          <w:lang w:val="en-GB"/>
        </w:rPr>
        <w:t xml:space="preserve">-live support for </w:t>
      </w:r>
      <w:r w:rsidRPr="007A4458" w:rsidR="6331F62B">
        <w:rPr>
          <w:lang w:val="en-GB"/>
        </w:rPr>
        <w:t>10</w:t>
      </w:r>
      <w:r w:rsidRPr="007A4458">
        <w:rPr>
          <w:lang w:val="en-GB"/>
        </w:rPr>
        <w:t xml:space="preserve"> working days </w:t>
      </w:r>
      <w:r w:rsidRPr="007A4458" w:rsidR="00F25CAC">
        <w:rPr>
          <w:lang w:val="en-GB"/>
        </w:rPr>
        <w:t xml:space="preserve">immediately </w:t>
      </w:r>
      <w:r w:rsidRPr="007A4458">
        <w:rPr>
          <w:lang w:val="en-GB"/>
        </w:rPr>
        <w:t xml:space="preserve">following the production deployment.  </w:t>
      </w:r>
    </w:p>
    <w:p w:rsidRPr="007A4458" w:rsidR="00EE2562" w:rsidP="00897D3D" w:rsidRDefault="00897D3D" w14:paraId="2A9B75D4" w14:textId="0E1B65F1">
      <w:pPr>
        <w:pStyle w:val="NormalIndent"/>
        <w:jc w:val="both"/>
        <w:rPr>
          <w:lang w:val="en-GB"/>
        </w:rPr>
      </w:pPr>
      <w:r w:rsidRPr="007A4458">
        <w:rPr>
          <w:lang w:val="en-GB"/>
        </w:rPr>
        <w:t>Where additional or ongoing support</w:t>
      </w:r>
      <w:r w:rsidRPr="007A4458" w:rsidR="00BE55D0">
        <w:rPr>
          <w:lang w:val="en-GB"/>
        </w:rPr>
        <w:t xml:space="preserve">, enhancements </w:t>
      </w:r>
      <w:r w:rsidRPr="007A4458">
        <w:rPr>
          <w:lang w:val="en-GB"/>
        </w:rPr>
        <w:t>and maintenance of the solution is required</w:t>
      </w:r>
      <w:r w:rsidRPr="007A4458" w:rsidR="00EE2562">
        <w:rPr>
          <w:lang w:val="en-GB"/>
        </w:rPr>
        <w:t>:</w:t>
      </w:r>
    </w:p>
    <w:p w:rsidRPr="007A4458" w:rsidR="00BE55D0" w:rsidP="00C42DC8" w:rsidRDefault="00EE2562" w14:paraId="416D30DF" w14:textId="77777777">
      <w:pPr>
        <w:pStyle w:val="NormalIndent"/>
        <w:numPr>
          <w:ilvl w:val="0"/>
          <w:numId w:val="10"/>
        </w:numPr>
        <w:rPr>
          <w:lang w:val="en-GB"/>
        </w:rPr>
      </w:pPr>
      <w:r w:rsidRPr="007A4458">
        <w:rPr>
          <w:lang w:val="en-GB"/>
        </w:rPr>
        <w:t xml:space="preserve">A </w:t>
      </w:r>
      <w:r w:rsidRPr="007A4458" w:rsidR="00897D3D">
        <w:rPr>
          <w:lang w:val="en-GB"/>
        </w:rPr>
        <w:t xml:space="preserve">separate </w:t>
      </w:r>
      <w:r w:rsidRPr="007A4458">
        <w:rPr>
          <w:lang w:val="en-GB"/>
        </w:rPr>
        <w:t>support agreement will be require</w:t>
      </w:r>
      <w:r w:rsidRPr="007A4458" w:rsidR="00BE55D0">
        <w:rPr>
          <w:lang w:val="en-GB"/>
        </w:rPr>
        <w:t>d, or</w:t>
      </w:r>
    </w:p>
    <w:p w:rsidRPr="007A4458" w:rsidR="00897D3D" w:rsidP="00C42DC8" w:rsidRDefault="007E0CFA" w14:paraId="39C24FB6" w14:textId="0644B1E8">
      <w:pPr>
        <w:pStyle w:val="NormalIndent"/>
        <w:numPr>
          <w:ilvl w:val="0"/>
          <w:numId w:val="10"/>
        </w:numPr>
        <w:rPr>
          <w:lang w:val="en-GB"/>
        </w:rPr>
      </w:pPr>
      <w:r w:rsidRPr="007A4458">
        <w:rPr>
          <w:lang w:val="en-GB"/>
        </w:rPr>
        <w:t xml:space="preserve">If Grainger chose to </w:t>
      </w:r>
      <w:hyperlink w:history="1" w:anchor="_Extension_of_Service">
        <w:r w:rsidRPr="007A4458" w:rsidR="005E5C33">
          <w:rPr>
            <w:rStyle w:val="Hyperlink"/>
            <w:lang w:val="en-GB"/>
          </w:rPr>
          <w:t>extend</w:t>
        </w:r>
      </w:hyperlink>
      <w:r w:rsidRPr="007A4458" w:rsidR="005E5C33">
        <w:rPr>
          <w:lang w:val="en-GB"/>
        </w:rPr>
        <w:t xml:space="preserve"> </w:t>
      </w:r>
      <w:r w:rsidRPr="007A4458" w:rsidR="00974C4E">
        <w:rPr>
          <w:lang w:val="en-GB"/>
        </w:rPr>
        <w:t xml:space="preserve">Open Box’s services </w:t>
      </w:r>
      <w:r w:rsidRPr="007A4458" w:rsidR="00691AF3">
        <w:rPr>
          <w:lang w:val="en-GB"/>
        </w:rPr>
        <w:t>under</w:t>
      </w:r>
      <w:r w:rsidRPr="007A4458" w:rsidR="005E5C33">
        <w:rPr>
          <w:lang w:val="en-GB"/>
        </w:rPr>
        <w:t xml:space="preserve"> this </w:t>
      </w:r>
      <w:r w:rsidRPr="007A4458" w:rsidR="0059376A">
        <w:rPr>
          <w:lang w:val="en-GB"/>
        </w:rPr>
        <w:t>Statement of Work</w:t>
      </w:r>
      <w:r w:rsidRPr="007A4458" w:rsidR="005E5C33">
        <w:rPr>
          <w:lang w:val="en-GB"/>
        </w:rPr>
        <w:t>, s</w:t>
      </w:r>
      <w:r w:rsidRPr="007A4458" w:rsidR="002664A5">
        <w:rPr>
          <w:lang w:val="en-GB"/>
        </w:rPr>
        <w:t xml:space="preserve">upport may be </w:t>
      </w:r>
      <w:r w:rsidRPr="007A4458" w:rsidR="005E5C33">
        <w:rPr>
          <w:lang w:val="en-GB"/>
        </w:rPr>
        <w:t xml:space="preserve">incorporated into the backlog. </w:t>
      </w:r>
    </w:p>
    <w:p w:rsidRPr="007A4458" w:rsidR="00987DD9" w:rsidP="00987DD9" w:rsidRDefault="00987DD9" w14:paraId="4764EE5C" w14:textId="47979A94">
      <w:pPr>
        <w:pStyle w:val="Heading2"/>
        <w:rPr>
          <w:lang w:val="en-GB"/>
        </w:rPr>
      </w:pPr>
      <w:bookmarkStart w:name="_Toc143608497" w:id="30"/>
      <w:bookmarkStart w:name="_Toc143719373" w:id="31"/>
      <w:r w:rsidRPr="007A4458">
        <w:rPr>
          <w:lang w:val="en-GB"/>
        </w:rPr>
        <w:t>Responsibilities</w:t>
      </w:r>
      <w:bookmarkEnd w:id="30"/>
      <w:bookmarkEnd w:id="31"/>
    </w:p>
    <w:p w:rsidRPr="007A4458" w:rsidR="00987DD9" w:rsidP="00987DD9" w:rsidRDefault="00987DD9" w14:paraId="06192D58" w14:textId="77777777">
      <w:pPr>
        <w:pStyle w:val="NormalIndent"/>
        <w:numPr>
          <w:ilvl w:val="0"/>
          <w:numId w:val="1"/>
        </w:numPr>
        <w:rPr>
          <w:lang w:val="en-GB"/>
        </w:rPr>
      </w:pPr>
      <w:r w:rsidRPr="007A4458">
        <w:rPr>
          <w:lang w:val="en-GB"/>
        </w:rPr>
        <w:t>Open Box will be responsible for:</w:t>
      </w:r>
    </w:p>
    <w:p w:rsidRPr="007A4458" w:rsidR="00987DD9" w:rsidP="00987DD9" w:rsidRDefault="00987DD9" w14:paraId="0EED4E5B" w14:textId="49C8B5FE">
      <w:pPr>
        <w:pStyle w:val="NormalIndent"/>
        <w:numPr>
          <w:ilvl w:val="1"/>
          <w:numId w:val="1"/>
        </w:numPr>
        <w:rPr>
          <w:lang w:val="en-GB"/>
        </w:rPr>
      </w:pPr>
      <w:r w:rsidRPr="007A4458">
        <w:rPr>
          <w:lang w:val="en-GB"/>
        </w:rPr>
        <w:t>Providing the services described in the</w:t>
      </w:r>
      <w:r w:rsidRPr="007A4458" w:rsidR="002F5C4F">
        <w:rPr>
          <w:lang w:val="en-GB"/>
        </w:rPr>
        <w:t xml:space="preserve"> </w:t>
      </w:r>
      <w:hyperlink w:history="1" w:anchor="_Project_Objectives">
        <w:r w:rsidRPr="007A4458" w:rsidR="002F5C4F">
          <w:rPr>
            <w:rStyle w:val="Hyperlink"/>
            <w:lang w:val="en-GB"/>
          </w:rPr>
          <w:t>Objectives</w:t>
        </w:r>
      </w:hyperlink>
      <w:r w:rsidRPr="007A4458">
        <w:rPr>
          <w:lang w:val="en-GB"/>
        </w:rPr>
        <w:t>.</w:t>
      </w:r>
    </w:p>
    <w:p w:rsidRPr="007A4458" w:rsidR="00987DD9" w:rsidP="00987DD9" w:rsidRDefault="00987DD9" w14:paraId="40E3B42D" w14:textId="47BCCA96">
      <w:pPr>
        <w:pStyle w:val="NormalIndent"/>
        <w:numPr>
          <w:ilvl w:val="1"/>
          <w:numId w:val="1"/>
        </w:numPr>
        <w:rPr>
          <w:lang w:val="en-GB"/>
        </w:rPr>
      </w:pPr>
      <w:r w:rsidRPr="007A4458">
        <w:rPr>
          <w:lang w:val="en-GB"/>
        </w:rPr>
        <w:t xml:space="preserve">Communicating any significant changes in project </w:t>
      </w:r>
      <w:r w:rsidRPr="007A4458" w:rsidR="00633E48">
        <w:rPr>
          <w:lang w:val="en-GB"/>
        </w:rPr>
        <w:t xml:space="preserve">scope and estimated </w:t>
      </w:r>
      <w:r w:rsidRPr="007A4458">
        <w:rPr>
          <w:lang w:val="en-GB"/>
        </w:rPr>
        <w:t>timeline</w:t>
      </w:r>
      <w:r w:rsidRPr="007A4458" w:rsidR="00633E48">
        <w:rPr>
          <w:lang w:val="en-GB"/>
        </w:rPr>
        <w:t>s</w:t>
      </w:r>
      <w:r w:rsidRPr="007A4458" w:rsidR="00A66CA3">
        <w:rPr>
          <w:lang w:val="en-GB"/>
        </w:rPr>
        <w:t xml:space="preserve"> </w:t>
      </w:r>
      <w:r w:rsidRPr="007A4458">
        <w:rPr>
          <w:lang w:val="en-GB"/>
        </w:rPr>
        <w:t>as they occur.</w:t>
      </w:r>
    </w:p>
    <w:p w:rsidRPr="007A4458" w:rsidR="00987DD9" w:rsidP="00987DD9" w:rsidRDefault="00AD265F" w14:paraId="7A84083F" w14:textId="37E59AEB">
      <w:pPr>
        <w:pStyle w:val="NormalIndent"/>
        <w:numPr>
          <w:ilvl w:val="1"/>
          <w:numId w:val="1"/>
        </w:numPr>
        <w:rPr>
          <w:lang w:val="en-GB"/>
        </w:rPr>
      </w:pPr>
      <w:r w:rsidRPr="007A4458">
        <w:rPr>
          <w:lang w:val="en-GB"/>
        </w:rPr>
        <w:t xml:space="preserve">Delivering a </w:t>
      </w:r>
      <w:r w:rsidRPr="007A4458" w:rsidR="00987DD9">
        <w:rPr>
          <w:lang w:val="en-GB"/>
        </w:rPr>
        <w:t>progress report</w:t>
      </w:r>
      <w:r w:rsidRPr="007A4458">
        <w:rPr>
          <w:lang w:val="en-GB"/>
        </w:rPr>
        <w:t xml:space="preserve"> to </w:t>
      </w:r>
      <w:r w:rsidRPr="007A4458" w:rsidR="00D030EE">
        <w:rPr>
          <w:lang w:val="en-GB"/>
        </w:rPr>
        <w:t xml:space="preserve">Grainger </w:t>
      </w:r>
      <w:r w:rsidRPr="007A4458" w:rsidR="00987DD9">
        <w:rPr>
          <w:lang w:val="en-GB"/>
        </w:rPr>
        <w:t xml:space="preserve">on a regular basis, </w:t>
      </w:r>
      <w:r w:rsidRPr="007A4458">
        <w:rPr>
          <w:lang w:val="en-GB"/>
        </w:rPr>
        <w:t xml:space="preserve">that will </w:t>
      </w:r>
      <w:r w:rsidRPr="007A4458" w:rsidR="00987DD9">
        <w:rPr>
          <w:lang w:val="en-GB"/>
        </w:rPr>
        <w:t>includ</w:t>
      </w:r>
      <w:r w:rsidRPr="007A4458">
        <w:rPr>
          <w:lang w:val="en-GB"/>
        </w:rPr>
        <w:t>e</w:t>
      </w:r>
      <w:r w:rsidRPr="007A4458" w:rsidR="00987DD9">
        <w:rPr>
          <w:lang w:val="en-GB"/>
        </w:rPr>
        <w:t>:</w:t>
      </w:r>
    </w:p>
    <w:p w:rsidRPr="007A4458" w:rsidR="00987DD9" w:rsidP="00987DD9" w:rsidRDefault="00987DD9" w14:paraId="363D5A4A" w14:textId="7204C460">
      <w:pPr>
        <w:pStyle w:val="NormalIndent"/>
        <w:numPr>
          <w:ilvl w:val="2"/>
          <w:numId w:val="1"/>
        </w:numPr>
        <w:rPr>
          <w:lang w:val="en-GB"/>
        </w:rPr>
      </w:pPr>
      <w:r w:rsidRPr="007A4458">
        <w:rPr>
          <w:lang w:val="en-GB"/>
        </w:rPr>
        <w:t>General status update</w:t>
      </w:r>
    </w:p>
    <w:p w:rsidRPr="007A4458" w:rsidR="00987DD9" w:rsidP="00987DD9" w:rsidRDefault="00987DD9" w14:paraId="6ABD9708" w14:textId="7EF4022F">
      <w:pPr>
        <w:pStyle w:val="NormalIndent"/>
        <w:widowControl w:val="0"/>
        <w:numPr>
          <w:ilvl w:val="2"/>
          <w:numId w:val="1"/>
        </w:numPr>
        <w:adjustRightInd w:val="0"/>
        <w:textAlignment w:val="baseline"/>
        <w:rPr>
          <w:lang w:val="en-GB"/>
        </w:rPr>
      </w:pPr>
      <w:r w:rsidRPr="007A4458">
        <w:rPr>
          <w:lang w:val="en-GB"/>
        </w:rPr>
        <w:t>Project risks</w:t>
      </w:r>
    </w:p>
    <w:p w:rsidRPr="007A4458" w:rsidR="00987DD9" w:rsidRDefault="00987DD9" w14:paraId="77FA5E2E" w14:textId="0CC0B183">
      <w:pPr>
        <w:pStyle w:val="NormalIndent"/>
        <w:widowControl w:val="0"/>
        <w:numPr>
          <w:ilvl w:val="2"/>
          <w:numId w:val="1"/>
        </w:numPr>
        <w:adjustRightInd w:val="0"/>
        <w:textAlignment w:val="baseline"/>
        <w:rPr>
          <w:lang w:val="en-GB"/>
        </w:rPr>
      </w:pPr>
      <w:r w:rsidRPr="007A4458">
        <w:rPr>
          <w:lang w:val="en-GB"/>
        </w:rPr>
        <w:t xml:space="preserve">Project milestones </w:t>
      </w:r>
      <w:r w:rsidRPr="007A4458" w:rsidR="00877531">
        <w:rPr>
          <w:lang w:val="en-GB"/>
        </w:rPr>
        <w:t>and t</w:t>
      </w:r>
      <w:r w:rsidRPr="007A4458">
        <w:rPr>
          <w:lang w:val="en-GB"/>
        </w:rPr>
        <w:t xml:space="preserve">imeline </w:t>
      </w:r>
      <w:r w:rsidRPr="007A4458" w:rsidR="003A6844">
        <w:rPr>
          <w:lang w:val="en-GB"/>
        </w:rPr>
        <w:t>forecast</w:t>
      </w:r>
      <w:r w:rsidRPr="007A4458" w:rsidR="0059376A">
        <w:rPr>
          <w:lang w:val="en-GB"/>
        </w:rPr>
        <w:t xml:space="preserve"> based on </w:t>
      </w:r>
      <w:r w:rsidRPr="007A4458" w:rsidR="00AB1AF7">
        <w:rPr>
          <w:lang w:val="en-GB"/>
        </w:rPr>
        <w:t xml:space="preserve">the </w:t>
      </w:r>
      <w:r w:rsidRPr="007A4458" w:rsidR="0059376A">
        <w:rPr>
          <w:lang w:val="en-GB"/>
        </w:rPr>
        <w:t>current scope of release 1.</w:t>
      </w:r>
    </w:p>
    <w:p w:rsidRPr="007A4458" w:rsidR="00987DD9" w:rsidP="00987DD9" w:rsidRDefault="00F91D63" w14:paraId="133B592C" w14:textId="1825703A">
      <w:pPr>
        <w:pStyle w:val="NormalIndent"/>
        <w:numPr>
          <w:ilvl w:val="0"/>
          <w:numId w:val="1"/>
        </w:numPr>
        <w:rPr>
          <w:lang w:val="en-GB"/>
        </w:rPr>
      </w:pPr>
      <w:r w:rsidRPr="007A4458">
        <w:rPr>
          <w:lang w:val="en-GB"/>
        </w:rPr>
        <w:fldChar w:fldCharType="begin"/>
      </w:r>
      <w:r w:rsidRPr="007A4458">
        <w:rPr>
          <w:lang w:val="en-GB"/>
        </w:rPr>
        <w:instrText>DOCPROPERTY  Category  \* MERGEFORMAT</w:instrText>
      </w:r>
      <w:r w:rsidRPr="007A4458">
        <w:rPr>
          <w:lang w:val="en-GB"/>
        </w:rPr>
        <w:fldChar w:fldCharType="separate"/>
      </w:r>
      <w:r w:rsidRPr="007A4458" w:rsidR="00A800A8">
        <w:rPr>
          <w:lang w:val="en-GB"/>
        </w:rPr>
        <w:t>Grainger PLC</w:t>
      </w:r>
      <w:r w:rsidRPr="007A4458">
        <w:rPr>
          <w:lang w:val="en-GB"/>
        </w:rPr>
        <w:fldChar w:fldCharType="end"/>
      </w:r>
      <w:r w:rsidRPr="007A4458" w:rsidR="00987DD9">
        <w:rPr>
          <w:lang w:val="en-GB"/>
        </w:rPr>
        <w:t xml:space="preserve"> will be </w:t>
      </w:r>
      <w:commentRangeStart w:id="32"/>
      <w:r w:rsidRPr="007A4458" w:rsidR="00987DD9">
        <w:rPr>
          <w:lang w:val="en-GB"/>
        </w:rPr>
        <w:t xml:space="preserve">responsible </w:t>
      </w:r>
      <w:commentRangeEnd w:id="32"/>
      <w:r w:rsidRPr="007A4458" w:rsidR="002F5C4F">
        <w:rPr>
          <w:rStyle w:val="CommentReference"/>
          <w:rFonts w:ascii="Times New Roman" w:hAnsi="Times New Roman"/>
          <w:lang w:val="en-GB"/>
        </w:rPr>
        <w:commentReference w:id="32"/>
      </w:r>
      <w:r w:rsidRPr="007A4458" w:rsidR="00987DD9">
        <w:rPr>
          <w:lang w:val="en-GB"/>
        </w:rPr>
        <w:t>for:</w:t>
      </w:r>
    </w:p>
    <w:p w:rsidRPr="007A4458" w:rsidR="00DF7E38" w:rsidP="00987DD9" w:rsidRDefault="00877531" w14:paraId="4D138E1A" w14:textId="77777777">
      <w:pPr>
        <w:pStyle w:val="NormalIndent"/>
        <w:numPr>
          <w:ilvl w:val="1"/>
          <w:numId w:val="1"/>
        </w:numPr>
        <w:rPr>
          <w:lang w:val="en-GB"/>
        </w:rPr>
      </w:pPr>
      <w:r w:rsidRPr="007A4458">
        <w:rPr>
          <w:lang w:val="en-GB"/>
        </w:rPr>
        <w:t xml:space="preserve">Identifying the appropriate personnel and stakeholders to </w:t>
      </w:r>
      <w:r w:rsidRPr="007A4458" w:rsidR="00DF7E38">
        <w:rPr>
          <w:lang w:val="en-GB"/>
        </w:rPr>
        <w:t xml:space="preserve">be involved in the project. </w:t>
      </w:r>
    </w:p>
    <w:p w:rsidRPr="007A4458" w:rsidR="00987DD9" w:rsidP="00987DD9" w:rsidRDefault="00987DD9" w14:paraId="60A83D93" w14:textId="33E425BF">
      <w:pPr>
        <w:pStyle w:val="NormalIndent"/>
        <w:numPr>
          <w:ilvl w:val="1"/>
          <w:numId w:val="1"/>
        </w:numPr>
        <w:rPr>
          <w:lang w:val="en-GB"/>
        </w:rPr>
      </w:pPr>
      <w:r w:rsidRPr="007A4458">
        <w:rPr>
          <w:lang w:val="en-GB"/>
        </w:rPr>
        <w:t xml:space="preserve">Making key personnel and stakeholders available throughout the project, including participation in </w:t>
      </w:r>
      <w:r w:rsidRPr="007A4458" w:rsidR="00DF7E38">
        <w:rPr>
          <w:lang w:val="en-GB"/>
        </w:rPr>
        <w:t>the activities</w:t>
      </w:r>
      <w:r w:rsidRPr="007A4458" w:rsidR="007D0C75">
        <w:rPr>
          <w:lang w:val="en-GB"/>
        </w:rPr>
        <w:t xml:space="preserve"> (</w:t>
      </w:r>
      <w:r w:rsidRPr="007A4458" w:rsidR="007410F2">
        <w:rPr>
          <w:lang w:val="en-GB"/>
        </w:rPr>
        <w:t>and within the timelines</w:t>
      </w:r>
      <w:r w:rsidRPr="007A4458" w:rsidR="007D0C75">
        <w:rPr>
          <w:lang w:val="en-GB"/>
        </w:rPr>
        <w:t>)</w:t>
      </w:r>
      <w:r w:rsidRPr="007A4458" w:rsidR="00DF7E38">
        <w:rPr>
          <w:lang w:val="en-GB"/>
        </w:rPr>
        <w:t xml:space="preserve"> </w:t>
      </w:r>
      <w:r w:rsidRPr="007A4458" w:rsidR="00555BD3">
        <w:rPr>
          <w:lang w:val="en-GB"/>
        </w:rPr>
        <w:t xml:space="preserve">detailed in the </w:t>
      </w:r>
      <w:hyperlink w:anchor="_Delivery_Approach">
        <w:r w:rsidRPr="007A4458" w:rsidR="00DF7E38">
          <w:rPr>
            <w:rStyle w:val="Hyperlink"/>
            <w:lang w:val="en-GB"/>
          </w:rPr>
          <w:t>Delivery Approach</w:t>
        </w:r>
      </w:hyperlink>
      <w:r w:rsidRPr="007A4458">
        <w:rPr>
          <w:lang w:val="en-GB"/>
        </w:rPr>
        <w:t xml:space="preserve">. </w:t>
      </w:r>
    </w:p>
    <w:p w:rsidRPr="007A4458" w:rsidR="00987DD9" w:rsidP="00987DD9" w:rsidRDefault="00987DD9" w14:paraId="7AA2AF3E" w14:textId="77777777">
      <w:pPr>
        <w:pStyle w:val="NormalIndent"/>
        <w:numPr>
          <w:ilvl w:val="1"/>
          <w:numId w:val="1"/>
        </w:numPr>
        <w:rPr>
          <w:lang w:val="en-GB"/>
        </w:rPr>
      </w:pPr>
      <w:bookmarkStart w:name="_Toc503519388" w:id="33"/>
      <w:bookmarkStart w:name="_Toc8822603" w:id="34"/>
      <w:bookmarkStart w:name="_Toc143608498" w:id="35"/>
      <w:bookmarkStart w:name="_Toc8822601" w:id="36"/>
      <w:bookmarkStart w:name="_Toc3896690" w:id="37"/>
      <w:r w:rsidRPr="007A4458">
        <w:rPr>
          <w:lang w:val="en-GB"/>
        </w:rPr>
        <w:t>Ensuring there are no other projects planned or in operation that may hinder this project.</w:t>
      </w:r>
    </w:p>
    <w:p w:rsidRPr="007A4458" w:rsidR="00987DD9" w:rsidP="00987DD9" w:rsidRDefault="00987DD9" w14:paraId="35C4AA8F" w14:textId="77777777">
      <w:pPr>
        <w:pStyle w:val="Heading2"/>
        <w:rPr>
          <w:lang w:val="en-GB"/>
        </w:rPr>
      </w:pPr>
      <w:bookmarkStart w:name="_Toc143719374" w:id="38"/>
      <w:r w:rsidRPr="007A4458">
        <w:rPr>
          <w:lang w:val="en-GB"/>
        </w:rPr>
        <w:t>Availability</w:t>
      </w:r>
      <w:bookmarkEnd w:id="33"/>
      <w:bookmarkEnd w:id="34"/>
      <w:bookmarkEnd w:id="35"/>
      <w:bookmarkEnd w:id="38"/>
    </w:p>
    <w:p w:rsidRPr="007A4458" w:rsidR="00987DD9" w:rsidP="00987DD9" w:rsidRDefault="00987DD9" w14:paraId="54D00152" w14:textId="77777777">
      <w:pPr>
        <w:pStyle w:val="NormalIndent"/>
        <w:numPr>
          <w:ilvl w:val="0"/>
          <w:numId w:val="12"/>
        </w:numPr>
        <w:rPr>
          <w:lang w:val="en-GB"/>
        </w:rPr>
      </w:pPr>
      <w:r w:rsidRPr="007A4458">
        <w:rPr>
          <w:lang w:val="en-GB"/>
        </w:rPr>
        <w:t>Open Box resources will be contactable and available for meetings via conference calls/video conferences:</w:t>
      </w:r>
    </w:p>
    <w:p w:rsidRPr="007A4458" w:rsidR="00987DD9" w:rsidP="00987DD9" w:rsidRDefault="00987DD9" w14:paraId="4ACF8AAB" w14:textId="68FB9AD7">
      <w:pPr>
        <w:pStyle w:val="NormalIndent"/>
        <w:numPr>
          <w:ilvl w:val="0"/>
          <w:numId w:val="11"/>
        </w:numPr>
        <w:rPr>
          <w:lang w:val="en-GB"/>
        </w:rPr>
      </w:pPr>
      <w:r w:rsidRPr="007A4458">
        <w:rPr>
          <w:lang w:val="en-GB"/>
        </w:rPr>
        <w:t>Monday to Friday 9</w:t>
      </w:r>
      <w:r w:rsidRPr="007A4458" w:rsidR="00DA2A93">
        <w:rPr>
          <w:lang w:val="en-GB"/>
        </w:rPr>
        <w:t>A</w:t>
      </w:r>
      <w:r w:rsidRPr="007A4458">
        <w:rPr>
          <w:lang w:val="en-GB"/>
        </w:rPr>
        <w:t xml:space="preserve">M – </w:t>
      </w:r>
      <w:r w:rsidRPr="007A4458" w:rsidR="00DA2A93">
        <w:rPr>
          <w:lang w:val="en-GB"/>
        </w:rPr>
        <w:t>6</w:t>
      </w:r>
      <w:r w:rsidRPr="007A4458">
        <w:rPr>
          <w:lang w:val="en-GB"/>
        </w:rPr>
        <w:t xml:space="preserve">PM South African time (GMT +02:00) which currently corresponds to </w:t>
      </w:r>
      <w:r w:rsidRPr="007A4458" w:rsidR="00423F36">
        <w:rPr>
          <w:lang w:val="en-GB"/>
        </w:rPr>
        <w:t>8</w:t>
      </w:r>
      <w:r w:rsidRPr="007A4458">
        <w:rPr>
          <w:lang w:val="en-GB"/>
        </w:rPr>
        <w:t xml:space="preserve">AM – </w:t>
      </w:r>
      <w:r w:rsidRPr="007A4458" w:rsidR="00DA2A93">
        <w:rPr>
          <w:lang w:val="en-GB"/>
        </w:rPr>
        <w:t>5</w:t>
      </w:r>
      <w:r w:rsidRPr="007A4458" w:rsidR="00D46E29">
        <w:rPr>
          <w:lang w:val="en-GB"/>
        </w:rPr>
        <w:t>PM</w:t>
      </w:r>
      <w:r w:rsidRPr="007A4458">
        <w:rPr>
          <w:lang w:val="en-GB"/>
        </w:rPr>
        <w:t xml:space="preserve"> (</w:t>
      </w:r>
      <w:r w:rsidRPr="007A4458" w:rsidR="00D46E29">
        <w:rPr>
          <w:lang w:val="en-GB"/>
        </w:rPr>
        <w:t>BST</w:t>
      </w:r>
      <w:r w:rsidRPr="007A4458">
        <w:rPr>
          <w:lang w:val="en-GB"/>
        </w:rPr>
        <w:t>), excluding public holidays.</w:t>
      </w:r>
    </w:p>
    <w:p w:rsidRPr="007A4458" w:rsidR="00987DD9" w:rsidP="00987DD9" w:rsidRDefault="00987DD9" w14:paraId="1AB1D5A3" w14:textId="1B02D428">
      <w:pPr>
        <w:pStyle w:val="NormalIndent"/>
        <w:numPr>
          <w:ilvl w:val="0"/>
          <w:numId w:val="12"/>
        </w:numPr>
        <w:rPr>
          <w:lang w:val="en-GB"/>
        </w:rPr>
      </w:pPr>
      <w:r w:rsidRPr="007A4458">
        <w:rPr>
          <w:lang w:val="en-GB"/>
        </w:rPr>
        <w:t xml:space="preserve">All </w:t>
      </w:r>
      <w:r w:rsidRPr="007A4458" w:rsidR="00241DCC">
        <w:rPr>
          <w:lang w:val="en-GB"/>
        </w:rPr>
        <w:t xml:space="preserve">consultancy and all development work </w:t>
      </w:r>
      <w:r w:rsidRPr="007A4458">
        <w:rPr>
          <w:lang w:val="en-GB"/>
        </w:rPr>
        <w:t>will be completed by Open Box offsite.</w:t>
      </w:r>
    </w:p>
    <w:p w:rsidRPr="007A4458" w:rsidR="00D44462" w:rsidP="00434068" w:rsidRDefault="00D44462" w14:paraId="1F5994FB" w14:textId="1E5100B6">
      <w:pPr>
        <w:pStyle w:val="NormalIndent"/>
        <w:numPr>
          <w:ilvl w:val="1"/>
          <w:numId w:val="12"/>
        </w:numPr>
        <w:jc w:val="both"/>
        <w:rPr>
          <w:lang w:val="en-GB"/>
        </w:rPr>
      </w:pPr>
      <w:r w:rsidRPr="007A4458">
        <w:rPr>
          <w:lang w:val="en-GB"/>
        </w:rPr>
        <w:t>It is not expected that the project requires Open Box resources onsite. Where onsite personnel are required, all reasonable expenses for travel and subsistence shall be reimbursed by Grainger. Open Box shall not bill any mark-up or administration fee onto any such expenses. Approval for expenses shall be obtained from Grainger prior to being incurred.</w:t>
      </w:r>
    </w:p>
    <w:p w:rsidRPr="007A4458" w:rsidR="00987DD9" w:rsidP="00987DD9" w:rsidRDefault="00987DD9" w14:paraId="335D81EB" w14:textId="77777777">
      <w:pPr>
        <w:pStyle w:val="Heading2"/>
        <w:rPr>
          <w:lang w:val="en-GB"/>
        </w:rPr>
      </w:pPr>
      <w:bookmarkStart w:name="_Toc143608499" w:id="39"/>
      <w:bookmarkStart w:name="_Toc143719375" w:id="40"/>
      <w:r w:rsidRPr="007A4458">
        <w:rPr>
          <w:lang w:val="en-GB"/>
        </w:rPr>
        <w:t>References</w:t>
      </w:r>
      <w:bookmarkEnd w:id="36"/>
      <w:bookmarkEnd w:id="39"/>
      <w:bookmarkEnd w:id="40"/>
    </w:p>
    <w:p w:rsidRPr="007A4458" w:rsidR="00C6012F" w:rsidP="00C6012F" w:rsidRDefault="001532A7" w14:paraId="1FC452D9" w14:textId="4EE37ACC">
      <w:pPr>
        <w:pStyle w:val="NormalIndent"/>
        <w:numPr>
          <w:ilvl w:val="0"/>
          <w:numId w:val="10"/>
        </w:numPr>
        <w:rPr>
          <w:lang w:val="en-GB"/>
        </w:rPr>
      </w:pPr>
      <w:r w:rsidRPr="007A4458">
        <w:rPr>
          <w:lang w:val="en-GB"/>
        </w:rPr>
        <w:t>Void management backlog delivered to Grainger PLC</w:t>
      </w:r>
    </w:p>
    <w:p w:rsidRPr="007A4458" w:rsidR="00C6012F" w:rsidP="00C6012F" w:rsidRDefault="001532A7" w14:paraId="2D973A72" w14:textId="4FA0D832">
      <w:pPr>
        <w:pStyle w:val="NormalIndent"/>
        <w:numPr>
          <w:ilvl w:val="0"/>
          <w:numId w:val="10"/>
        </w:numPr>
        <w:rPr>
          <w:lang w:val="en-GB"/>
        </w:rPr>
      </w:pPr>
      <w:r w:rsidRPr="007A4458">
        <w:rPr>
          <w:i/>
          <w:lang w:val="en-GB"/>
        </w:rPr>
        <w:t>Grainger PLC – Void Management High Level Design v1.0</w:t>
      </w:r>
      <w:r w:rsidRPr="007A4458" w:rsidR="00F2237B">
        <w:rPr>
          <w:lang w:val="en-GB"/>
        </w:rPr>
        <w:t>.docx</w:t>
      </w:r>
    </w:p>
    <w:p w:rsidRPr="007A4458" w:rsidR="00D068E5" w:rsidP="00C6012F" w:rsidRDefault="00D068E5" w14:paraId="2F06E25E" w14:textId="18B3CA8B">
      <w:pPr>
        <w:pStyle w:val="NormalIndent"/>
        <w:numPr>
          <w:ilvl w:val="0"/>
          <w:numId w:val="10"/>
        </w:numPr>
        <w:rPr>
          <w:lang w:val="en-GB"/>
        </w:rPr>
      </w:pPr>
      <w:r w:rsidRPr="007A4458">
        <w:rPr>
          <w:i/>
          <w:lang w:val="en-GB"/>
        </w:rPr>
        <w:t>Grainger – Void Management – Proposal Presentation v1.0 02 03 2023</w:t>
      </w:r>
      <w:r w:rsidRPr="007A4458" w:rsidR="00F2237B">
        <w:rPr>
          <w:lang w:val="en-GB"/>
        </w:rPr>
        <w:t>.pdf</w:t>
      </w:r>
      <w:r w:rsidRPr="007A4458" w:rsidR="00771D4B">
        <w:rPr>
          <w:lang w:val="en-GB"/>
        </w:rPr>
        <w:t xml:space="preserve"> – Including future-state process, </w:t>
      </w:r>
      <w:r w:rsidRPr="007A4458" w:rsidR="00B96515">
        <w:rPr>
          <w:lang w:val="en-GB"/>
        </w:rPr>
        <w:t xml:space="preserve">void workflow and proposed </w:t>
      </w:r>
      <w:r w:rsidRPr="007A4458" w:rsidR="00771D4B">
        <w:rPr>
          <w:lang w:val="en-GB"/>
        </w:rPr>
        <w:t>data model</w:t>
      </w:r>
      <w:r w:rsidRPr="007A4458" w:rsidR="00B96515">
        <w:rPr>
          <w:lang w:val="en-GB"/>
        </w:rPr>
        <w:t>.</w:t>
      </w:r>
    </w:p>
    <w:p w:rsidRPr="007A4458" w:rsidR="4CBFFD2C" w:rsidRDefault="4CBFFD2C" w14:paraId="568DE93F" w14:textId="00623F29">
      <w:pPr>
        <w:rPr>
          <w:lang w:val="en-GB"/>
        </w:rPr>
      </w:pPr>
      <w:r w:rsidRPr="007A4458">
        <w:rPr>
          <w:lang w:val="en-GB"/>
        </w:rPr>
        <w:br w:type="page"/>
      </w:r>
    </w:p>
    <w:p w:rsidRPr="007A4458" w:rsidR="00256C6E" w:rsidP="00256C6E" w:rsidRDefault="00BA61E0" w14:paraId="1B847581" w14:textId="52BCC4EF">
      <w:pPr>
        <w:pStyle w:val="Heading1"/>
        <w:rPr>
          <w:lang w:val="en-GB"/>
        </w:rPr>
      </w:pPr>
      <w:bookmarkStart w:name="_Cost_and_Timelines" w:id="41"/>
      <w:bookmarkStart w:name="_Extension_of_Service" w:id="42"/>
      <w:bookmarkStart w:name="_Toc143701048" w:id="43"/>
      <w:bookmarkStart w:name="_Toc143719376" w:id="44"/>
      <w:bookmarkEnd w:id="37"/>
      <w:bookmarkEnd w:id="41"/>
      <w:bookmarkEnd w:id="42"/>
      <w:r w:rsidRPr="007A4458">
        <w:rPr>
          <w:lang w:val="en-GB"/>
        </w:rPr>
        <w:t xml:space="preserve">Projected </w:t>
      </w:r>
      <w:commentRangeStart w:id="45"/>
      <w:r w:rsidRPr="007A4458" w:rsidR="00256C6E">
        <w:rPr>
          <w:lang w:val="en-GB"/>
        </w:rPr>
        <w:t>Cost and Timelines</w:t>
      </w:r>
      <w:bookmarkEnd w:id="43"/>
      <w:r w:rsidRPr="007A4458" w:rsidR="00256C6E">
        <w:rPr>
          <w:lang w:val="en-GB"/>
        </w:rPr>
        <w:t xml:space="preserve"> </w:t>
      </w:r>
      <w:commentRangeEnd w:id="45"/>
      <w:r w:rsidRPr="007A4458" w:rsidR="00256C6E">
        <w:rPr>
          <w:rStyle w:val="CommentReference"/>
          <w:rFonts w:ascii="Times New Roman" w:hAnsi="Times New Roman"/>
          <w:b w:val="0"/>
          <w:caps w:val="0"/>
          <w:color w:val="auto"/>
          <w:szCs w:val="20"/>
          <w:lang w:val="en-GB"/>
        </w:rPr>
        <w:commentReference w:id="45"/>
      </w:r>
      <w:bookmarkEnd w:id="44"/>
    </w:p>
    <w:p w:rsidRPr="007A4458" w:rsidR="00256C6E" w:rsidP="27E2B3ED" w:rsidRDefault="00256C6E" w14:paraId="67C93AB7" w14:textId="72AD26CD">
      <w:pPr>
        <w:pStyle w:val="NormalIndent"/>
        <w:numPr>
          <w:ilvl w:val="0"/>
          <w:numId w:val="10"/>
        </w:numPr>
        <w:rPr>
          <w:lang w:val="en-GB"/>
        </w:rPr>
      </w:pPr>
      <w:r w:rsidRPr="27E2B3ED" w:rsidR="00256C6E">
        <w:rPr>
          <w:lang w:val="en-GB"/>
        </w:rPr>
        <w:t>Open Box wil</w:t>
      </w:r>
      <w:r w:rsidRPr="27E2B3ED" w:rsidR="00256C6E">
        <w:rPr>
          <w:lang w:val="en-GB"/>
        </w:rPr>
        <w:t xml:space="preserve">An agile sprint team delivering </w:t>
      </w:r>
      <w:commentRangeStart w:id="46"/>
      <w:commentRangeStart w:id="47"/>
      <w:r w:rsidRPr="27E2B3ED" w:rsidR="00256C6E">
        <w:rPr>
          <w:lang w:val="en-GB"/>
        </w:rPr>
        <w:t>sprints at a cost of £</w:t>
      </w:r>
      <w:r w:rsidRPr="27E2B3ED" w:rsidR="00256C6E">
        <w:rPr>
          <w:lang w:val="en-GB"/>
        </w:rPr>
        <w:t>35 100 per sprint</w:t>
      </w:r>
      <w:commentRangeEnd w:id="46"/>
      <w:r>
        <w:rPr>
          <w:rStyle w:val="CommentReference"/>
        </w:rPr>
        <w:commentReference w:id="46"/>
      </w:r>
      <w:commentRangeEnd w:id="47"/>
      <w:r>
        <w:rPr>
          <w:rStyle w:val="CommentReference"/>
        </w:rPr>
        <w:commentReference w:id="47"/>
      </w:r>
      <w:r w:rsidRPr="27E2B3ED" w:rsidR="00256C6E">
        <w:rPr>
          <w:lang w:val="en-GB"/>
        </w:rPr>
        <w:t>.</w:t>
      </w:r>
    </w:p>
    <w:p w:rsidRPr="00FB659D" w:rsidR="001E6C07" w:rsidP="00256C6E" w:rsidRDefault="001B20DE" w14:paraId="763E6EB7" w14:textId="3BCC30E8">
      <w:pPr>
        <w:pStyle w:val="NormalIndent"/>
        <w:numPr>
          <w:ilvl w:val="1"/>
          <w:numId w:val="10"/>
        </w:numPr>
        <w:rPr>
          <w:lang w:val="en-GB"/>
        </w:rPr>
      </w:pPr>
      <w:r w:rsidRPr="00FB659D">
        <w:rPr>
          <w:lang w:val="en-GB"/>
        </w:rPr>
        <w:t xml:space="preserve">Release 1 is currently projected to require </w:t>
      </w:r>
      <w:r w:rsidRPr="0F8509D8" w:rsidR="767F8993">
        <w:rPr>
          <w:lang w:val="en-GB"/>
        </w:rPr>
        <w:t>4</w:t>
      </w:r>
      <w:r w:rsidRPr="00FB659D">
        <w:rPr>
          <w:lang w:val="en-GB"/>
        </w:rPr>
        <w:t xml:space="preserve"> sprints</w:t>
      </w:r>
      <w:r w:rsidRPr="00FB659D" w:rsidR="003B4904">
        <w:rPr>
          <w:lang w:val="en-GB"/>
        </w:rPr>
        <w:t xml:space="preserve"> (£140 400)</w:t>
      </w:r>
    </w:p>
    <w:p w:rsidR="00924E0B" w:rsidP="00256C6E" w:rsidRDefault="000A52A8" w14:paraId="0CE8C0E0" w14:textId="77777777">
      <w:pPr>
        <w:pStyle w:val="NormalIndent"/>
        <w:numPr>
          <w:ilvl w:val="1"/>
          <w:numId w:val="10"/>
        </w:numPr>
        <w:rPr>
          <w:lang w:val="en-GB"/>
        </w:rPr>
      </w:pPr>
      <w:r w:rsidRPr="00FB659D">
        <w:rPr>
          <w:lang w:val="en-GB"/>
        </w:rPr>
        <w:t xml:space="preserve">The team will </w:t>
      </w:r>
      <w:r w:rsidRPr="00FB659D" w:rsidR="00C050C0">
        <w:rPr>
          <w:lang w:val="en-GB"/>
        </w:rPr>
        <w:t xml:space="preserve">be staffed to include the </w:t>
      </w:r>
      <w:r w:rsidR="0076155F">
        <w:rPr>
          <w:lang w:val="en-GB"/>
        </w:rPr>
        <w:t>following skillsets as required:</w:t>
      </w:r>
    </w:p>
    <w:p w:rsidR="00924E0B" w:rsidP="00924E0B" w:rsidRDefault="00256C6E" w14:paraId="15C24951" w14:textId="77777777">
      <w:pPr>
        <w:pStyle w:val="NormalIndent"/>
        <w:numPr>
          <w:ilvl w:val="2"/>
          <w:numId w:val="10"/>
        </w:numPr>
        <w:rPr>
          <w:lang w:val="en-GB"/>
        </w:rPr>
      </w:pPr>
      <w:r w:rsidRPr="00FB659D">
        <w:rPr>
          <w:lang w:val="en-GB"/>
        </w:rPr>
        <w:t>Salesforce Technical</w:t>
      </w:r>
      <w:r w:rsidRPr="1D1DC420">
        <w:rPr>
          <w:lang w:val="en-GB"/>
        </w:rPr>
        <w:t xml:space="preserve"> </w:t>
      </w:r>
      <w:r w:rsidRPr="00D97E4A">
        <w:rPr>
          <w:lang w:val="en-GB"/>
        </w:rPr>
        <w:t>Architect</w:t>
      </w:r>
    </w:p>
    <w:p w:rsidR="00924E0B" w:rsidP="00924E0B" w:rsidRDefault="00256C6E" w14:paraId="7E72723D" w14:textId="77777777">
      <w:pPr>
        <w:pStyle w:val="NormalIndent"/>
        <w:numPr>
          <w:ilvl w:val="2"/>
          <w:numId w:val="10"/>
        </w:numPr>
        <w:rPr>
          <w:lang w:val="en-GB"/>
        </w:rPr>
      </w:pPr>
      <w:r w:rsidRPr="00D97E4A">
        <w:rPr>
          <w:lang w:val="en-GB"/>
        </w:rPr>
        <w:t>Business Analyst</w:t>
      </w:r>
    </w:p>
    <w:p w:rsidR="00924E0B" w:rsidP="00924E0B" w:rsidRDefault="00256C6E" w14:paraId="539350C8" w14:textId="77777777">
      <w:pPr>
        <w:pStyle w:val="NormalIndent"/>
        <w:numPr>
          <w:ilvl w:val="2"/>
          <w:numId w:val="10"/>
        </w:numPr>
        <w:rPr>
          <w:lang w:val="en-GB"/>
        </w:rPr>
      </w:pPr>
      <w:r w:rsidRPr="00D97E4A">
        <w:rPr>
          <w:lang w:val="en-GB"/>
        </w:rPr>
        <w:t>Developer</w:t>
      </w:r>
    </w:p>
    <w:p w:rsidR="00924E0B" w:rsidP="00924E0B" w:rsidRDefault="00256C6E" w14:paraId="3B0EADFE" w14:textId="77777777">
      <w:pPr>
        <w:pStyle w:val="NormalIndent"/>
        <w:numPr>
          <w:ilvl w:val="2"/>
          <w:numId w:val="10"/>
        </w:numPr>
        <w:rPr>
          <w:lang w:val="en-GB"/>
        </w:rPr>
      </w:pPr>
      <w:r w:rsidRPr="00D97E4A">
        <w:rPr>
          <w:lang w:val="en-GB"/>
        </w:rPr>
        <w:t xml:space="preserve">Quality </w:t>
      </w:r>
      <w:r w:rsidRPr="00D97E4A" w:rsidR="009441D3">
        <w:rPr>
          <w:lang w:val="en-GB"/>
        </w:rPr>
        <w:t>Assur</w:t>
      </w:r>
      <w:r w:rsidRPr="004F7094" w:rsidR="009441D3">
        <w:rPr>
          <w:lang w:val="en-GB"/>
        </w:rPr>
        <w:t>er</w:t>
      </w:r>
    </w:p>
    <w:p w:rsidRPr="00D97E4A" w:rsidR="00256C6E" w:rsidP="00924E0B" w:rsidRDefault="00256C6E" w14:paraId="2DDE667B" w14:textId="1544DC8A">
      <w:pPr>
        <w:pStyle w:val="NormalIndent"/>
        <w:numPr>
          <w:ilvl w:val="2"/>
          <w:numId w:val="10"/>
        </w:numPr>
        <w:rPr>
          <w:lang w:val="en-GB"/>
        </w:rPr>
      </w:pPr>
      <w:r w:rsidRPr="00D97E4A">
        <w:rPr>
          <w:lang w:val="en-GB"/>
        </w:rPr>
        <w:t>Project Manager</w:t>
      </w:r>
      <w:r w:rsidR="009441D3">
        <w:rPr>
          <w:lang w:val="en-GB"/>
        </w:rPr>
        <w:t>s</w:t>
      </w:r>
    </w:p>
    <w:p w:rsidRPr="007A4458" w:rsidR="00256C6E" w:rsidP="00256C6E" w:rsidRDefault="00256C6E" w14:paraId="480E5B05" w14:textId="56E1267A">
      <w:pPr>
        <w:pStyle w:val="NormalIndent"/>
        <w:numPr>
          <w:ilvl w:val="0"/>
          <w:numId w:val="10"/>
        </w:numPr>
        <w:rPr>
          <w:lang w:val="en-GB"/>
        </w:rPr>
      </w:pPr>
      <w:r w:rsidRPr="007A4458">
        <w:rPr>
          <w:lang w:val="en-GB"/>
        </w:rPr>
        <w:t>UAT support</w:t>
      </w:r>
      <w:r w:rsidRPr="007A4458" w:rsidR="00B82E43">
        <w:rPr>
          <w:lang w:val="en-GB"/>
        </w:rPr>
        <w:t xml:space="preserve"> </w:t>
      </w:r>
      <w:r w:rsidRPr="007A4458" w:rsidR="004C59B2">
        <w:rPr>
          <w:lang w:val="en-GB"/>
        </w:rPr>
        <w:t xml:space="preserve">at a </w:t>
      </w:r>
      <w:r w:rsidRPr="007A4458" w:rsidR="00080775">
        <w:rPr>
          <w:lang w:val="en-GB"/>
        </w:rPr>
        <w:t xml:space="preserve">minimum </w:t>
      </w:r>
      <w:r w:rsidRPr="007A4458" w:rsidR="004C59B2">
        <w:rPr>
          <w:lang w:val="en-GB"/>
        </w:rPr>
        <w:t>cost of</w:t>
      </w:r>
      <w:r w:rsidRPr="007A4458" w:rsidR="00080775">
        <w:rPr>
          <w:lang w:val="en-GB"/>
        </w:rPr>
        <w:t xml:space="preserve"> </w:t>
      </w:r>
      <w:r w:rsidRPr="00AD545C">
        <w:rPr>
          <w:lang w:val="en-GB"/>
        </w:rPr>
        <w:t>£</w:t>
      </w:r>
      <w:r w:rsidR="00F35391">
        <w:rPr>
          <w:lang w:val="en-GB"/>
        </w:rPr>
        <w:t>1</w:t>
      </w:r>
      <w:r w:rsidR="00B82E43">
        <w:rPr>
          <w:lang w:val="en-GB"/>
        </w:rPr>
        <w:t xml:space="preserve">, </w:t>
      </w:r>
      <w:r w:rsidR="00F35391">
        <w:rPr>
          <w:lang w:val="en-GB"/>
        </w:rPr>
        <w:t>8</w:t>
      </w:r>
      <w:r w:rsidR="00B82E43">
        <w:rPr>
          <w:lang w:val="en-GB"/>
        </w:rPr>
        <w:t>0</w:t>
      </w:r>
      <w:r w:rsidR="00D23522">
        <w:rPr>
          <w:lang w:val="en-GB"/>
        </w:rPr>
        <w:t>0</w:t>
      </w:r>
      <w:r w:rsidR="004647CB">
        <w:rPr>
          <w:lang w:val="en-GB"/>
        </w:rPr>
        <w:t xml:space="preserve"> per week</w:t>
      </w:r>
      <w:r w:rsidRPr="007A4458">
        <w:rPr>
          <w:lang w:val="en-GB"/>
        </w:rPr>
        <w:t>.</w:t>
      </w:r>
    </w:p>
    <w:p w:rsidRPr="007A4458" w:rsidR="00256C6E" w:rsidP="00256C6E" w:rsidRDefault="001B297F" w14:paraId="69C69C97" w14:textId="5533C236">
      <w:pPr>
        <w:pStyle w:val="NormalIndent"/>
        <w:numPr>
          <w:ilvl w:val="1"/>
          <w:numId w:val="10"/>
        </w:numPr>
        <w:rPr>
          <w:lang w:val="en-GB"/>
        </w:rPr>
      </w:pPr>
      <w:r w:rsidRPr="007A4458">
        <w:rPr>
          <w:lang w:val="en-GB"/>
        </w:rPr>
        <w:t xml:space="preserve">Open Box </w:t>
      </w:r>
      <w:r w:rsidRPr="007A4458" w:rsidR="003C12E3">
        <w:rPr>
          <w:lang w:val="en-GB"/>
        </w:rPr>
        <w:t>has</w:t>
      </w:r>
      <w:r w:rsidRPr="007A4458" w:rsidR="006B6231">
        <w:rPr>
          <w:lang w:val="en-GB"/>
        </w:rPr>
        <w:t xml:space="preserve"> </w:t>
      </w:r>
      <w:r w:rsidRPr="007A4458" w:rsidR="00A96DA9">
        <w:rPr>
          <w:lang w:val="en-GB"/>
        </w:rPr>
        <w:t>includ</w:t>
      </w:r>
      <w:r w:rsidRPr="007A4458" w:rsidR="003C12E3">
        <w:rPr>
          <w:lang w:val="en-GB"/>
        </w:rPr>
        <w:t>ed</w:t>
      </w:r>
      <w:r w:rsidRPr="007A4458" w:rsidR="00A96DA9">
        <w:rPr>
          <w:lang w:val="en-GB"/>
        </w:rPr>
        <w:t xml:space="preserve"> </w:t>
      </w:r>
      <w:r w:rsidRPr="007A4458" w:rsidR="0031780A">
        <w:rPr>
          <w:lang w:val="en-GB"/>
        </w:rPr>
        <w:t xml:space="preserve">2 weeks </w:t>
      </w:r>
      <w:r w:rsidRPr="007A4458" w:rsidR="00923B70">
        <w:rPr>
          <w:lang w:val="en-GB"/>
        </w:rPr>
        <w:t xml:space="preserve">(10 days) </w:t>
      </w:r>
      <w:r w:rsidRPr="007A4458" w:rsidR="0031780A">
        <w:rPr>
          <w:lang w:val="en-GB"/>
        </w:rPr>
        <w:t xml:space="preserve">of cover </w:t>
      </w:r>
      <w:r w:rsidRPr="007A4458" w:rsidR="007C4045">
        <w:rPr>
          <w:lang w:val="en-GB"/>
        </w:rPr>
        <w:t>to be</w:t>
      </w:r>
      <w:r w:rsidRPr="007A4458" w:rsidR="00256C6E">
        <w:rPr>
          <w:lang w:val="en-GB"/>
        </w:rPr>
        <w:t xml:space="preserve"> provided to support the </w:t>
      </w:r>
      <w:hyperlink w:history="1" w:anchor="_UAT">
        <w:r w:rsidRPr="007A4458" w:rsidR="00256C6E">
          <w:rPr>
            <w:rStyle w:val="Hyperlink"/>
            <w:lang w:val="en-GB"/>
          </w:rPr>
          <w:t>UAT</w:t>
        </w:r>
      </w:hyperlink>
      <w:r w:rsidRPr="007A4458" w:rsidR="00256C6E">
        <w:rPr>
          <w:lang w:val="en-GB"/>
        </w:rPr>
        <w:t xml:space="preserve"> process and fix any new bugs identified</w:t>
      </w:r>
      <w:r w:rsidRPr="007A4458" w:rsidR="003B4904">
        <w:rPr>
          <w:lang w:val="en-GB"/>
        </w:rPr>
        <w:t xml:space="preserve"> (£ 3 600)</w:t>
      </w:r>
      <w:r w:rsidRPr="007A4458" w:rsidR="00256C6E">
        <w:rPr>
          <w:lang w:val="en-GB"/>
        </w:rPr>
        <w:t>.</w:t>
      </w:r>
    </w:p>
    <w:p w:rsidRPr="007A4458" w:rsidR="00256C6E" w:rsidP="00256C6E" w:rsidRDefault="00256C6E" w14:paraId="03723B87" w14:textId="77777777">
      <w:pPr>
        <w:pStyle w:val="NormalIndent"/>
        <w:numPr>
          <w:ilvl w:val="1"/>
          <w:numId w:val="10"/>
        </w:numPr>
        <w:rPr>
          <w:lang w:val="en-GB"/>
        </w:rPr>
      </w:pPr>
      <w:r w:rsidRPr="007A4458">
        <w:rPr>
          <w:lang w:val="en-GB"/>
        </w:rPr>
        <w:t>UAT support will be billed for the duration of the UAT period (i.e., from the end of the final sprint until UAT sign-off by Grainger) on a pro-rata basis.</w:t>
      </w:r>
    </w:p>
    <w:p w:rsidRPr="007A4458" w:rsidR="00256C6E" w:rsidP="00256C6E" w:rsidRDefault="00256C6E" w14:paraId="50626862" w14:textId="692113C7">
      <w:pPr>
        <w:pStyle w:val="NormalIndent"/>
        <w:numPr>
          <w:ilvl w:val="0"/>
          <w:numId w:val="10"/>
        </w:numPr>
        <w:rPr>
          <w:lang w:val="en-GB"/>
        </w:rPr>
      </w:pPr>
      <w:r w:rsidRPr="007A4458">
        <w:rPr>
          <w:lang w:val="en-GB"/>
        </w:rPr>
        <w:t xml:space="preserve">Production deployment &amp; and post-go live </w:t>
      </w:r>
      <w:hyperlink w:anchor="_Support">
        <w:r w:rsidRPr="007A4458">
          <w:rPr>
            <w:rStyle w:val="Hyperlink"/>
            <w:lang w:val="en-GB"/>
          </w:rPr>
          <w:t>support</w:t>
        </w:r>
      </w:hyperlink>
      <w:r w:rsidRPr="007A4458">
        <w:rPr>
          <w:lang w:val="en-GB"/>
        </w:rPr>
        <w:t xml:space="preserve"> </w:t>
      </w:r>
      <w:r w:rsidRPr="008F1E0E">
        <w:rPr>
          <w:lang w:val="en-GB"/>
        </w:rPr>
        <w:t xml:space="preserve">at a </w:t>
      </w:r>
      <w:r w:rsidR="000621DA">
        <w:rPr>
          <w:lang w:val="en-GB"/>
        </w:rPr>
        <w:t xml:space="preserve">minimum </w:t>
      </w:r>
      <w:r w:rsidRPr="008F1E0E">
        <w:rPr>
          <w:lang w:val="en-GB"/>
        </w:rPr>
        <w:t>cost of £1</w:t>
      </w:r>
      <w:r w:rsidRPr="007A4458">
        <w:rPr>
          <w:lang w:val="en-GB"/>
        </w:rPr>
        <w:t> 800 per week.</w:t>
      </w:r>
    </w:p>
    <w:p w:rsidRPr="007A4458" w:rsidR="00256C6E" w:rsidP="00256C6E" w:rsidRDefault="00273259" w14:paraId="6A4B563C" w14:textId="46B8F358">
      <w:pPr>
        <w:pStyle w:val="NormalIndent"/>
        <w:numPr>
          <w:ilvl w:val="1"/>
          <w:numId w:val="10"/>
        </w:numPr>
        <w:rPr>
          <w:lang w:val="en-GB"/>
        </w:rPr>
      </w:pPr>
      <w:r w:rsidRPr="007A4458">
        <w:rPr>
          <w:lang w:val="en-GB"/>
        </w:rPr>
        <w:t xml:space="preserve">Open Box </w:t>
      </w:r>
      <w:r w:rsidRPr="007A4458" w:rsidR="009C5F4D">
        <w:rPr>
          <w:lang w:val="en-GB"/>
        </w:rPr>
        <w:t>has</w:t>
      </w:r>
      <w:r w:rsidRPr="007A4458">
        <w:rPr>
          <w:lang w:val="en-GB"/>
        </w:rPr>
        <w:t xml:space="preserve"> includ</w:t>
      </w:r>
      <w:r w:rsidRPr="007A4458" w:rsidR="009C5F4D">
        <w:rPr>
          <w:lang w:val="en-GB"/>
        </w:rPr>
        <w:t>ed</w:t>
      </w:r>
      <w:r w:rsidRPr="007A4458">
        <w:rPr>
          <w:lang w:val="en-GB"/>
        </w:rPr>
        <w:t xml:space="preserve"> </w:t>
      </w:r>
      <w:r w:rsidRPr="007A4458" w:rsidR="00CF3493">
        <w:rPr>
          <w:lang w:val="en-GB"/>
        </w:rPr>
        <w:t>2 weeks</w:t>
      </w:r>
      <w:r w:rsidRPr="007A4458" w:rsidR="00923B70">
        <w:rPr>
          <w:lang w:val="en-GB"/>
        </w:rPr>
        <w:t xml:space="preserve"> (10 days)</w:t>
      </w:r>
      <w:r w:rsidRPr="007A4458" w:rsidR="00CF3493">
        <w:rPr>
          <w:lang w:val="en-GB"/>
        </w:rPr>
        <w:t xml:space="preserve"> cover </w:t>
      </w:r>
      <w:r w:rsidRPr="007A4458" w:rsidR="00470172">
        <w:rPr>
          <w:lang w:val="en-GB"/>
        </w:rPr>
        <w:t>to</w:t>
      </w:r>
      <w:r w:rsidRPr="007A4458" w:rsidR="00256C6E">
        <w:rPr>
          <w:lang w:val="en-GB"/>
        </w:rPr>
        <w:t xml:space="preserve"> be provided immediately following the production deployment</w:t>
      </w:r>
      <w:r w:rsidRPr="007A4458" w:rsidR="003B4904">
        <w:rPr>
          <w:lang w:val="en-GB"/>
        </w:rPr>
        <w:t xml:space="preserve"> (£ 3 600)</w:t>
      </w:r>
      <w:r w:rsidRPr="007A4458" w:rsidR="00256C6E">
        <w:rPr>
          <w:lang w:val="en-GB"/>
        </w:rPr>
        <w:t xml:space="preserve">. </w:t>
      </w:r>
    </w:p>
    <w:p w:rsidRPr="007A4458" w:rsidR="00256C6E" w:rsidP="00256C6E" w:rsidRDefault="00256C6E" w14:paraId="67382572" w14:textId="77777777">
      <w:pPr>
        <w:pStyle w:val="NormalIndent"/>
        <w:ind w:left="786"/>
        <w:rPr>
          <w:lang w:val="en-GB"/>
        </w:rPr>
      </w:pPr>
      <w:r w:rsidRPr="007A4458">
        <w:rPr>
          <w:lang w:val="en-GB"/>
        </w:rPr>
        <w:t>The project is expected to start on 4</w:t>
      </w:r>
      <w:r w:rsidRPr="007A4458">
        <w:rPr>
          <w:vertAlign w:val="superscript"/>
          <w:lang w:val="en-GB"/>
        </w:rPr>
        <w:t>th</w:t>
      </w:r>
      <w:r w:rsidRPr="007A4458">
        <w:rPr>
          <w:lang w:val="en-GB"/>
        </w:rPr>
        <w:t xml:space="preserve"> September 2023 and require 4 sprints to complete development as well as 2 weeks for UAT.</w:t>
      </w:r>
    </w:p>
    <w:p w:rsidRPr="007A4458" w:rsidR="00256C6E" w:rsidP="00256C6E" w:rsidRDefault="00256C6E" w14:paraId="70016499" w14:textId="77777777">
      <w:pPr>
        <w:pStyle w:val="NormalIndent"/>
        <w:numPr>
          <w:ilvl w:val="0"/>
          <w:numId w:val="10"/>
        </w:numPr>
        <w:rPr>
          <w:lang w:val="en-GB"/>
        </w:rPr>
      </w:pPr>
      <w:r w:rsidRPr="007A4458">
        <w:rPr>
          <w:lang w:val="en-GB"/>
        </w:rPr>
        <w:t xml:space="preserve">The total cost of Release 1 is therefore estimated to be </w:t>
      </w:r>
      <w:r w:rsidRPr="007A4458">
        <w:rPr>
          <w:sz w:val="18"/>
          <w:szCs w:val="18"/>
          <w:lang w:val="en-GB"/>
        </w:rPr>
        <w:t xml:space="preserve">£ </w:t>
      </w:r>
      <w:commentRangeStart w:id="48"/>
      <w:r w:rsidRPr="007A4458">
        <w:rPr>
          <w:sz w:val="18"/>
          <w:szCs w:val="18"/>
          <w:lang w:val="en-GB"/>
        </w:rPr>
        <w:t>147 600.</w:t>
      </w:r>
      <w:commentRangeEnd w:id="48"/>
      <w:r w:rsidRPr="007A4458">
        <w:rPr>
          <w:rStyle w:val="CommentReference"/>
          <w:rFonts w:ascii="Times New Roman" w:hAnsi="Times New Roman"/>
          <w:lang w:val="en-GB"/>
        </w:rPr>
        <w:commentReference w:id="48"/>
      </w:r>
    </w:p>
    <w:p w:rsidR="00284637" w:rsidP="00256C6E" w:rsidRDefault="00256C6E" w14:paraId="007D27CA" w14:textId="17783EFB">
      <w:pPr>
        <w:pStyle w:val="NormalIndent"/>
        <w:numPr>
          <w:ilvl w:val="0"/>
          <w:numId w:val="10"/>
        </w:numPr>
        <w:rPr>
          <w:lang w:val="en-GB"/>
        </w:rPr>
      </w:pPr>
      <w:r w:rsidRPr="007A4458">
        <w:rPr>
          <w:lang w:val="en-GB"/>
        </w:rPr>
        <w:t>The total duration of Release 1 is expected to be 14 weeks as well as an additional 2 weeks for post go-live support.</w:t>
      </w:r>
    </w:p>
    <w:p w:rsidRPr="007A4458" w:rsidR="00256C6E" w:rsidP="00284637" w:rsidRDefault="00284637" w14:paraId="3AE8FE80" w14:textId="00A4CE29">
      <w:pPr>
        <w:spacing w:after="200" w:line="276" w:lineRule="auto"/>
        <w:ind w:left="0"/>
        <w:rPr>
          <w:lang w:val="en-GB"/>
        </w:rPr>
      </w:pPr>
      <w:r>
        <w:rPr>
          <w:lang w:val="en-GB"/>
        </w:rPr>
        <w:br w:type="page"/>
      </w:r>
    </w:p>
    <w:tbl>
      <w:tblPr>
        <w:tblStyle w:val="TableGrid"/>
        <w:tblW w:w="7792" w:type="dxa"/>
        <w:tblInd w:w="709" w:type="dxa"/>
        <w:tblLook w:val="04A0" w:firstRow="1" w:lastRow="0" w:firstColumn="1" w:lastColumn="0" w:noHBand="0" w:noVBand="1"/>
      </w:tblPr>
      <w:tblGrid>
        <w:gridCol w:w="2547"/>
        <w:gridCol w:w="2410"/>
        <w:gridCol w:w="1325"/>
        <w:gridCol w:w="1510"/>
      </w:tblGrid>
      <w:tr w:rsidRPr="007A4458" w:rsidR="00D674E9" w:rsidTr="00D674E9" w14:paraId="7A6A3E4C" w14:textId="77777777">
        <w:tc>
          <w:tcPr>
            <w:tcW w:w="2547" w:type="dxa"/>
            <w:tcBorders>
              <w:top w:val="single" w:color="auto" w:sz="4" w:space="0"/>
            </w:tcBorders>
            <w:shd w:val="clear" w:color="auto" w:fill="F2F2F2" w:themeFill="background1" w:themeFillShade="F2"/>
          </w:tcPr>
          <w:p w:rsidRPr="007A4458" w:rsidR="00D674E9" w:rsidRDefault="00D674E9" w14:paraId="5C6C1A91" w14:textId="77777777">
            <w:pPr>
              <w:pStyle w:val="NormalIndent"/>
              <w:spacing w:after="60"/>
              <w:ind w:left="0"/>
              <w:rPr>
                <w:b/>
                <w:sz w:val="18"/>
                <w:szCs w:val="18"/>
                <w:lang w:val="en-GB"/>
              </w:rPr>
            </w:pPr>
            <w:r w:rsidRPr="007A4458">
              <w:rPr>
                <w:b/>
                <w:sz w:val="18"/>
                <w:szCs w:val="18"/>
                <w:lang w:val="en-GB"/>
              </w:rPr>
              <w:t>Release 1 Phases</w:t>
            </w:r>
          </w:p>
        </w:tc>
        <w:tc>
          <w:tcPr>
            <w:tcW w:w="2410" w:type="dxa"/>
            <w:tcBorders>
              <w:top w:val="single" w:color="auto" w:sz="4" w:space="0"/>
            </w:tcBorders>
            <w:shd w:val="clear" w:color="auto" w:fill="F2F2F2" w:themeFill="background1" w:themeFillShade="F2"/>
          </w:tcPr>
          <w:p w:rsidRPr="007A4458" w:rsidR="00D674E9" w:rsidRDefault="00D674E9" w14:paraId="3A4410A2" w14:textId="77777777">
            <w:pPr>
              <w:pStyle w:val="NormalIndent"/>
              <w:spacing w:after="60"/>
              <w:ind w:left="0"/>
              <w:jc w:val="center"/>
              <w:rPr>
                <w:b/>
                <w:sz w:val="18"/>
                <w:szCs w:val="18"/>
                <w:lang w:val="en-GB"/>
              </w:rPr>
            </w:pPr>
            <w:r w:rsidRPr="007A4458">
              <w:rPr>
                <w:b/>
                <w:sz w:val="18"/>
                <w:szCs w:val="18"/>
                <w:lang w:val="en-GB"/>
              </w:rPr>
              <w:t>Expected Start Date</w:t>
            </w:r>
          </w:p>
        </w:tc>
        <w:tc>
          <w:tcPr>
            <w:tcW w:w="1325" w:type="dxa"/>
            <w:tcBorders>
              <w:top w:val="single" w:color="auto" w:sz="4" w:space="0"/>
            </w:tcBorders>
            <w:shd w:val="clear" w:color="auto" w:fill="F2F2F2" w:themeFill="background1" w:themeFillShade="F2"/>
          </w:tcPr>
          <w:p w:rsidRPr="007A4458" w:rsidR="00D674E9" w:rsidRDefault="00D674E9" w14:paraId="603EE1A1" w14:textId="77777777">
            <w:pPr>
              <w:pStyle w:val="NormalIndent"/>
              <w:spacing w:after="60"/>
              <w:ind w:left="0"/>
              <w:jc w:val="center"/>
              <w:rPr>
                <w:b/>
                <w:sz w:val="18"/>
                <w:szCs w:val="18"/>
                <w:lang w:val="en-GB"/>
              </w:rPr>
            </w:pPr>
            <w:r w:rsidRPr="007A4458">
              <w:rPr>
                <w:b/>
                <w:sz w:val="18"/>
                <w:szCs w:val="18"/>
                <w:lang w:val="en-GB"/>
              </w:rPr>
              <w:t>Duration</w:t>
            </w:r>
          </w:p>
        </w:tc>
        <w:tc>
          <w:tcPr>
            <w:tcW w:w="1510" w:type="dxa"/>
            <w:tcBorders>
              <w:top w:val="single" w:color="auto" w:sz="4" w:space="0"/>
            </w:tcBorders>
            <w:shd w:val="clear" w:color="auto" w:fill="F2F2F2" w:themeFill="background1" w:themeFillShade="F2"/>
          </w:tcPr>
          <w:p w:rsidRPr="007A4458" w:rsidR="00D674E9" w:rsidRDefault="00D674E9" w14:paraId="52B810D3" w14:textId="77777777">
            <w:pPr>
              <w:pStyle w:val="NormalIndent"/>
              <w:spacing w:after="60"/>
              <w:ind w:left="0"/>
              <w:jc w:val="center"/>
              <w:rPr>
                <w:b/>
                <w:sz w:val="18"/>
                <w:szCs w:val="18"/>
                <w:lang w:val="en-GB"/>
              </w:rPr>
            </w:pPr>
            <w:r w:rsidRPr="007A4458">
              <w:rPr>
                <w:b/>
                <w:sz w:val="18"/>
                <w:szCs w:val="18"/>
                <w:lang w:val="en-GB"/>
              </w:rPr>
              <w:t>Estimated Cost (GBP)</w:t>
            </w:r>
          </w:p>
        </w:tc>
      </w:tr>
      <w:tr w:rsidRPr="007A4458" w:rsidR="00D674E9" w:rsidTr="00D674E9" w14:paraId="36CC1648" w14:textId="77777777">
        <w:trPr>
          <w:trHeight w:val="387"/>
        </w:trPr>
        <w:tc>
          <w:tcPr>
            <w:tcW w:w="2547" w:type="dxa"/>
            <w:tcBorders>
              <w:top w:val="single" w:color="auto" w:sz="4" w:space="0"/>
            </w:tcBorders>
          </w:tcPr>
          <w:p w:rsidRPr="007A4458" w:rsidR="00D674E9" w:rsidRDefault="00D674E9" w14:paraId="58E4ED08" w14:textId="77777777">
            <w:pPr>
              <w:pStyle w:val="NormalIndent"/>
              <w:spacing w:after="60"/>
              <w:ind w:left="0"/>
              <w:jc w:val="both"/>
              <w:rPr>
                <w:sz w:val="18"/>
                <w:szCs w:val="18"/>
                <w:lang w:val="en-GB"/>
              </w:rPr>
            </w:pPr>
            <w:r w:rsidRPr="007A4458">
              <w:rPr>
                <w:sz w:val="18"/>
                <w:szCs w:val="18"/>
                <w:lang w:val="en-GB"/>
              </w:rPr>
              <w:t>Sprint 1</w:t>
            </w:r>
          </w:p>
        </w:tc>
        <w:tc>
          <w:tcPr>
            <w:tcW w:w="2410" w:type="dxa"/>
            <w:tcBorders>
              <w:top w:val="single" w:color="auto" w:sz="4" w:space="0"/>
            </w:tcBorders>
          </w:tcPr>
          <w:p w:rsidRPr="007A4458" w:rsidR="00D674E9" w:rsidRDefault="00D674E9" w14:paraId="61663CD2" w14:textId="77777777">
            <w:pPr>
              <w:pStyle w:val="NormalIndent"/>
              <w:spacing w:after="60"/>
              <w:ind w:left="0"/>
              <w:jc w:val="center"/>
              <w:rPr>
                <w:sz w:val="18"/>
                <w:szCs w:val="18"/>
                <w:lang w:val="en-GB"/>
              </w:rPr>
            </w:pPr>
            <w:r w:rsidRPr="007A4458">
              <w:rPr>
                <w:sz w:val="18"/>
                <w:szCs w:val="18"/>
                <w:lang w:val="en-GB"/>
              </w:rPr>
              <w:t>4</w:t>
            </w:r>
            <w:r w:rsidRPr="007A4458">
              <w:rPr>
                <w:sz w:val="18"/>
                <w:szCs w:val="18"/>
                <w:vertAlign w:val="superscript"/>
                <w:lang w:val="en-GB"/>
              </w:rPr>
              <w:t>th</w:t>
            </w:r>
            <w:r w:rsidRPr="007A4458">
              <w:rPr>
                <w:sz w:val="18"/>
                <w:szCs w:val="18"/>
                <w:lang w:val="en-GB"/>
              </w:rPr>
              <w:t xml:space="preserve"> September 2023</w:t>
            </w:r>
          </w:p>
        </w:tc>
        <w:tc>
          <w:tcPr>
            <w:tcW w:w="1325" w:type="dxa"/>
            <w:tcBorders>
              <w:top w:val="single" w:color="auto" w:sz="4" w:space="0"/>
            </w:tcBorders>
          </w:tcPr>
          <w:p w:rsidRPr="007A4458" w:rsidR="00D674E9" w:rsidRDefault="00D674E9" w14:paraId="2A383A3A" w14:textId="77777777">
            <w:pPr>
              <w:pStyle w:val="NormalIndent"/>
              <w:spacing w:after="60"/>
              <w:ind w:left="0"/>
              <w:jc w:val="center"/>
              <w:rPr>
                <w:sz w:val="18"/>
                <w:szCs w:val="18"/>
                <w:lang w:val="en-GB"/>
              </w:rPr>
            </w:pPr>
            <w:r w:rsidRPr="007A4458">
              <w:rPr>
                <w:sz w:val="18"/>
                <w:szCs w:val="18"/>
                <w:lang w:val="en-GB"/>
              </w:rPr>
              <w:t>3 weeks</w:t>
            </w:r>
          </w:p>
        </w:tc>
        <w:tc>
          <w:tcPr>
            <w:tcW w:w="1510" w:type="dxa"/>
            <w:tcBorders>
              <w:top w:val="single" w:color="auto" w:sz="4" w:space="0"/>
            </w:tcBorders>
          </w:tcPr>
          <w:p w:rsidRPr="007A4458" w:rsidR="00D674E9" w:rsidRDefault="00D674E9" w14:paraId="12E6AEC9" w14:textId="77777777">
            <w:pPr>
              <w:pStyle w:val="NormalIndent"/>
              <w:spacing w:after="60"/>
              <w:ind w:left="0"/>
              <w:jc w:val="right"/>
              <w:rPr>
                <w:sz w:val="18"/>
                <w:szCs w:val="18"/>
                <w:lang w:val="en-GB"/>
              </w:rPr>
            </w:pPr>
            <w:r w:rsidRPr="007A4458">
              <w:rPr>
                <w:sz w:val="18"/>
                <w:szCs w:val="18"/>
                <w:lang w:val="en-GB"/>
              </w:rPr>
              <w:t>£ 35 100</w:t>
            </w:r>
          </w:p>
        </w:tc>
      </w:tr>
      <w:tr w:rsidRPr="007A4458" w:rsidR="00D674E9" w:rsidTr="00D674E9" w14:paraId="618C2937" w14:textId="77777777">
        <w:tc>
          <w:tcPr>
            <w:tcW w:w="2547" w:type="dxa"/>
            <w:tcBorders>
              <w:bottom w:val="single" w:color="auto" w:sz="4" w:space="0"/>
            </w:tcBorders>
          </w:tcPr>
          <w:p w:rsidRPr="007A4458" w:rsidR="00D674E9" w:rsidRDefault="00D674E9" w14:paraId="4E7FAA03" w14:textId="77777777">
            <w:pPr>
              <w:pStyle w:val="NormalIndent"/>
              <w:spacing w:after="60"/>
              <w:ind w:left="0"/>
              <w:jc w:val="both"/>
              <w:rPr>
                <w:sz w:val="18"/>
                <w:szCs w:val="18"/>
                <w:lang w:val="en-GB"/>
              </w:rPr>
            </w:pPr>
            <w:r w:rsidRPr="007A4458">
              <w:rPr>
                <w:sz w:val="18"/>
                <w:szCs w:val="18"/>
                <w:lang w:val="en-GB"/>
              </w:rPr>
              <w:t>Sprint 2</w:t>
            </w:r>
          </w:p>
        </w:tc>
        <w:tc>
          <w:tcPr>
            <w:tcW w:w="2410" w:type="dxa"/>
          </w:tcPr>
          <w:p w:rsidRPr="007A4458" w:rsidR="00D674E9" w:rsidRDefault="00D674E9" w14:paraId="12AA1779" w14:textId="77777777">
            <w:pPr>
              <w:pStyle w:val="NormalIndent"/>
              <w:spacing w:after="60"/>
              <w:ind w:left="0"/>
              <w:jc w:val="center"/>
              <w:rPr>
                <w:sz w:val="18"/>
                <w:szCs w:val="18"/>
                <w:lang w:val="en-GB"/>
              </w:rPr>
            </w:pPr>
            <w:r w:rsidRPr="007A4458">
              <w:rPr>
                <w:sz w:val="18"/>
                <w:szCs w:val="18"/>
                <w:lang w:val="en-GB"/>
              </w:rPr>
              <w:t>25</w:t>
            </w:r>
            <w:r w:rsidRPr="007A4458">
              <w:rPr>
                <w:sz w:val="18"/>
                <w:szCs w:val="18"/>
                <w:vertAlign w:val="superscript"/>
                <w:lang w:val="en-GB"/>
              </w:rPr>
              <w:t>th</w:t>
            </w:r>
            <w:r w:rsidRPr="007A4458">
              <w:rPr>
                <w:sz w:val="18"/>
                <w:szCs w:val="18"/>
                <w:lang w:val="en-GB"/>
              </w:rPr>
              <w:t xml:space="preserve"> September 2023</w:t>
            </w:r>
          </w:p>
        </w:tc>
        <w:tc>
          <w:tcPr>
            <w:tcW w:w="1325" w:type="dxa"/>
          </w:tcPr>
          <w:p w:rsidRPr="007A4458" w:rsidR="00D674E9" w:rsidRDefault="00D674E9" w14:paraId="22534364" w14:textId="77777777">
            <w:pPr>
              <w:pStyle w:val="NormalIndent"/>
              <w:spacing w:after="60"/>
              <w:ind w:left="0"/>
              <w:jc w:val="center"/>
              <w:rPr>
                <w:sz w:val="18"/>
                <w:szCs w:val="18"/>
                <w:lang w:val="en-GB"/>
              </w:rPr>
            </w:pPr>
            <w:r w:rsidRPr="007A4458">
              <w:rPr>
                <w:sz w:val="18"/>
                <w:szCs w:val="18"/>
                <w:lang w:val="en-GB"/>
              </w:rPr>
              <w:t>3 weeks</w:t>
            </w:r>
          </w:p>
        </w:tc>
        <w:tc>
          <w:tcPr>
            <w:tcW w:w="1510" w:type="dxa"/>
            <w:shd w:val="clear" w:color="auto" w:fill="FFFFFF" w:themeFill="background1"/>
          </w:tcPr>
          <w:p w:rsidRPr="007A4458" w:rsidR="00D674E9" w:rsidRDefault="00D674E9" w14:paraId="7D4F2D5C" w14:textId="77777777">
            <w:pPr>
              <w:pStyle w:val="NormalIndent"/>
              <w:spacing w:after="60"/>
              <w:ind w:left="0"/>
              <w:jc w:val="right"/>
              <w:rPr>
                <w:sz w:val="18"/>
                <w:szCs w:val="18"/>
                <w:lang w:val="en-GB"/>
              </w:rPr>
            </w:pPr>
            <w:r w:rsidRPr="007A4458">
              <w:rPr>
                <w:sz w:val="18"/>
                <w:szCs w:val="18"/>
                <w:lang w:val="en-GB"/>
              </w:rPr>
              <w:t>£ 35 100</w:t>
            </w:r>
          </w:p>
        </w:tc>
      </w:tr>
      <w:tr w:rsidRPr="007A4458" w:rsidR="00D674E9" w:rsidTr="00D674E9" w14:paraId="234CBA5F" w14:textId="77777777">
        <w:tc>
          <w:tcPr>
            <w:tcW w:w="2547" w:type="dxa"/>
            <w:tcBorders>
              <w:bottom w:val="single" w:color="auto" w:sz="4" w:space="0"/>
            </w:tcBorders>
          </w:tcPr>
          <w:p w:rsidRPr="007A4458" w:rsidR="00D674E9" w:rsidRDefault="00D674E9" w14:paraId="59161A7D" w14:textId="77777777">
            <w:pPr>
              <w:pStyle w:val="NormalIndent"/>
              <w:spacing w:after="60"/>
              <w:ind w:left="0"/>
              <w:jc w:val="both"/>
              <w:rPr>
                <w:sz w:val="18"/>
                <w:szCs w:val="18"/>
                <w:lang w:val="en-GB"/>
              </w:rPr>
            </w:pPr>
            <w:r w:rsidRPr="007A4458">
              <w:rPr>
                <w:sz w:val="18"/>
                <w:szCs w:val="18"/>
                <w:lang w:val="en-GB"/>
              </w:rPr>
              <w:t>Sprint 3</w:t>
            </w:r>
          </w:p>
        </w:tc>
        <w:tc>
          <w:tcPr>
            <w:tcW w:w="2410" w:type="dxa"/>
            <w:tcBorders>
              <w:bottom w:val="single" w:color="auto" w:sz="4" w:space="0"/>
            </w:tcBorders>
          </w:tcPr>
          <w:p w:rsidRPr="007A4458" w:rsidR="00D674E9" w:rsidRDefault="00D674E9" w14:paraId="400322C0" w14:textId="77777777">
            <w:pPr>
              <w:pStyle w:val="NormalIndent"/>
              <w:spacing w:after="60"/>
              <w:ind w:left="0"/>
              <w:jc w:val="center"/>
              <w:rPr>
                <w:sz w:val="18"/>
                <w:szCs w:val="18"/>
                <w:lang w:val="en-GB"/>
              </w:rPr>
            </w:pPr>
            <w:r w:rsidRPr="007A4458">
              <w:rPr>
                <w:sz w:val="18"/>
                <w:szCs w:val="18"/>
                <w:lang w:val="en-GB"/>
              </w:rPr>
              <w:t>16</w:t>
            </w:r>
            <w:r w:rsidRPr="007A4458">
              <w:rPr>
                <w:sz w:val="18"/>
                <w:szCs w:val="18"/>
                <w:vertAlign w:val="superscript"/>
                <w:lang w:val="en-GB"/>
              </w:rPr>
              <w:t>th</w:t>
            </w:r>
            <w:r w:rsidRPr="007A4458">
              <w:rPr>
                <w:sz w:val="18"/>
                <w:szCs w:val="18"/>
                <w:lang w:val="en-GB"/>
              </w:rPr>
              <w:t xml:space="preserve"> October 2023</w:t>
            </w:r>
          </w:p>
        </w:tc>
        <w:tc>
          <w:tcPr>
            <w:tcW w:w="1325" w:type="dxa"/>
            <w:tcBorders>
              <w:bottom w:val="single" w:color="auto" w:sz="4" w:space="0"/>
            </w:tcBorders>
          </w:tcPr>
          <w:p w:rsidRPr="007A4458" w:rsidR="00D674E9" w:rsidRDefault="00D674E9" w14:paraId="5358E475" w14:textId="77777777">
            <w:pPr>
              <w:pStyle w:val="NormalIndent"/>
              <w:spacing w:after="60"/>
              <w:ind w:left="0"/>
              <w:jc w:val="center"/>
              <w:rPr>
                <w:sz w:val="18"/>
                <w:szCs w:val="18"/>
                <w:lang w:val="en-GB"/>
              </w:rPr>
            </w:pPr>
            <w:r w:rsidRPr="007A4458">
              <w:rPr>
                <w:sz w:val="18"/>
                <w:szCs w:val="18"/>
                <w:lang w:val="en-GB"/>
              </w:rPr>
              <w:t>3 weeks</w:t>
            </w:r>
          </w:p>
        </w:tc>
        <w:tc>
          <w:tcPr>
            <w:tcW w:w="1510" w:type="dxa"/>
          </w:tcPr>
          <w:p w:rsidRPr="007A4458" w:rsidR="00D674E9" w:rsidRDefault="00D674E9" w14:paraId="280D5A44" w14:textId="77777777">
            <w:pPr>
              <w:pStyle w:val="NormalIndent"/>
              <w:spacing w:after="60"/>
              <w:ind w:left="0"/>
              <w:jc w:val="right"/>
              <w:rPr>
                <w:sz w:val="18"/>
                <w:szCs w:val="18"/>
                <w:lang w:val="en-GB"/>
              </w:rPr>
            </w:pPr>
            <w:r w:rsidRPr="007A4458">
              <w:rPr>
                <w:sz w:val="18"/>
                <w:szCs w:val="18"/>
                <w:lang w:val="en-GB"/>
              </w:rPr>
              <w:t>£ 35 100</w:t>
            </w:r>
          </w:p>
        </w:tc>
      </w:tr>
      <w:tr w:rsidRPr="007A4458" w:rsidR="00D674E9" w:rsidTr="00D674E9" w14:paraId="3E5F9D6A" w14:textId="77777777">
        <w:tc>
          <w:tcPr>
            <w:tcW w:w="2547" w:type="dxa"/>
            <w:tcBorders>
              <w:bottom w:val="single" w:color="auto" w:sz="4" w:space="0"/>
            </w:tcBorders>
          </w:tcPr>
          <w:p w:rsidRPr="007A4458" w:rsidR="00D674E9" w:rsidRDefault="00D674E9" w14:paraId="519695EB" w14:textId="77777777">
            <w:pPr>
              <w:pStyle w:val="NormalIndent"/>
              <w:spacing w:after="60"/>
              <w:ind w:left="0"/>
              <w:jc w:val="both"/>
              <w:rPr>
                <w:sz w:val="18"/>
                <w:szCs w:val="18"/>
                <w:lang w:val="en-GB"/>
              </w:rPr>
            </w:pPr>
            <w:r w:rsidRPr="007A4458">
              <w:rPr>
                <w:sz w:val="18"/>
                <w:szCs w:val="18"/>
                <w:lang w:val="en-GB"/>
              </w:rPr>
              <w:t>Sprint 4</w:t>
            </w:r>
          </w:p>
        </w:tc>
        <w:tc>
          <w:tcPr>
            <w:tcW w:w="2410" w:type="dxa"/>
            <w:tcBorders>
              <w:bottom w:val="single" w:color="auto" w:sz="4" w:space="0"/>
            </w:tcBorders>
          </w:tcPr>
          <w:p w:rsidRPr="007A4458" w:rsidR="00D674E9" w:rsidRDefault="00D674E9" w14:paraId="1902362F" w14:textId="77777777">
            <w:pPr>
              <w:pStyle w:val="NormalIndent"/>
              <w:spacing w:after="60"/>
              <w:ind w:left="0"/>
              <w:jc w:val="center"/>
              <w:rPr>
                <w:sz w:val="18"/>
                <w:szCs w:val="18"/>
                <w:lang w:val="en-GB"/>
              </w:rPr>
            </w:pPr>
            <w:r w:rsidRPr="007A4458">
              <w:rPr>
                <w:sz w:val="18"/>
                <w:szCs w:val="18"/>
                <w:lang w:val="en-GB"/>
              </w:rPr>
              <w:t>6</w:t>
            </w:r>
            <w:r w:rsidRPr="007A4458">
              <w:rPr>
                <w:sz w:val="18"/>
                <w:szCs w:val="18"/>
                <w:vertAlign w:val="superscript"/>
                <w:lang w:val="en-GB"/>
              </w:rPr>
              <w:t>th</w:t>
            </w:r>
            <w:r w:rsidRPr="007A4458">
              <w:rPr>
                <w:sz w:val="18"/>
                <w:szCs w:val="18"/>
                <w:lang w:val="en-GB"/>
              </w:rPr>
              <w:t xml:space="preserve"> November 2023</w:t>
            </w:r>
          </w:p>
        </w:tc>
        <w:tc>
          <w:tcPr>
            <w:tcW w:w="1325" w:type="dxa"/>
            <w:tcBorders>
              <w:bottom w:val="single" w:color="auto" w:sz="4" w:space="0"/>
            </w:tcBorders>
          </w:tcPr>
          <w:p w:rsidRPr="007A4458" w:rsidR="00D674E9" w:rsidRDefault="00D674E9" w14:paraId="04E56C70" w14:textId="77777777">
            <w:pPr>
              <w:pStyle w:val="NormalIndent"/>
              <w:spacing w:after="60"/>
              <w:ind w:left="0"/>
              <w:jc w:val="center"/>
              <w:rPr>
                <w:sz w:val="18"/>
                <w:szCs w:val="18"/>
                <w:lang w:val="en-GB"/>
              </w:rPr>
            </w:pPr>
            <w:r w:rsidRPr="007A4458">
              <w:rPr>
                <w:sz w:val="18"/>
                <w:szCs w:val="18"/>
                <w:lang w:val="en-GB"/>
              </w:rPr>
              <w:t>3 weeks</w:t>
            </w:r>
          </w:p>
        </w:tc>
        <w:tc>
          <w:tcPr>
            <w:tcW w:w="1510" w:type="dxa"/>
          </w:tcPr>
          <w:p w:rsidRPr="007A4458" w:rsidR="00D674E9" w:rsidRDefault="00D674E9" w14:paraId="23C10167" w14:textId="77777777">
            <w:pPr>
              <w:pStyle w:val="NormalIndent"/>
              <w:spacing w:after="60"/>
              <w:ind w:left="0"/>
              <w:jc w:val="right"/>
              <w:rPr>
                <w:sz w:val="18"/>
                <w:szCs w:val="18"/>
                <w:lang w:val="en-GB"/>
              </w:rPr>
            </w:pPr>
            <w:r w:rsidRPr="007A4458">
              <w:rPr>
                <w:sz w:val="18"/>
                <w:szCs w:val="18"/>
                <w:lang w:val="en-GB"/>
              </w:rPr>
              <w:t>£ 35 100</w:t>
            </w:r>
          </w:p>
        </w:tc>
      </w:tr>
      <w:tr w:rsidRPr="007A4458" w:rsidR="00D674E9" w:rsidTr="00D674E9" w14:paraId="288C0C8F" w14:textId="77777777">
        <w:tc>
          <w:tcPr>
            <w:tcW w:w="2547" w:type="dxa"/>
            <w:tcBorders>
              <w:bottom w:val="single" w:color="auto" w:sz="4" w:space="0"/>
            </w:tcBorders>
          </w:tcPr>
          <w:p w:rsidRPr="007A4458" w:rsidR="00D674E9" w:rsidRDefault="00D674E9" w14:paraId="7526D2E8" w14:textId="77777777">
            <w:pPr>
              <w:pStyle w:val="NormalIndent"/>
              <w:spacing w:after="60"/>
              <w:ind w:left="0"/>
              <w:jc w:val="both"/>
              <w:rPr>
                <w:sz w:val="18"/>
                <w:szCs w:val="18"/>
                <w:lang w:val="en-GB"/>
              </w:rPr>
            </w:pPr>
            <w:r w:rsidRPr="007A4458">
              <w:rPr>
                <w:sz w:val="18"/>
                <w:szCs w:val="18"/>
                <w:lang w:val="en-GB"/>
              </w:rPr>
              <w:t>UAT</w:t>
            </w:r>
          </w:p>
        </w:tc>
        <w:tc>
          <w:tcPr>
            <w:tcW w:w="2410" w:type="dxa"/>
            <w:tcBorders>
              <w:bottom w:val="single" w:color="auto" w:sz="4" w:space="0"/>
            </w:tcBorders>
          </w:tcPr>
          <w:p w:rsidRPr="007A4458" w:rsidR="00D674E9" w:rsidRDefault="00D674E9" w14:paraId="6D760198" w14:textId="77777777">
            <w:pPr>
              <w:pStyle w:val="NormalIndent"/>
              <w:spacing w:after="60"/>
              <w:ind w:left="0"/>
              <w:jc w:val="center"/>
              <w:rPr>
                <w:sz w:val="18"/>
                <w:szCs w:val="18"/>
                <w:lang w:val="en-GB"/>
              </w:rPr>
            </w:pPr>
            <w:r w:rsidRPr="007A4458">
              <w:rPr>
                <w:sz w:val="18"/>
                <w:szCs w:val="18"/>
                <w:lang w:val="en-GB"/>
              </w:rPr>
              <w:t>27</w:t>
            </w:r>
            <w:r w:rsidRPr="007A4458">
              <w:rPr>
                <w:sz w:val="18"/>
                <w:szCs w:val="18"/>
                <w:vertAlign w:val="superscript"/>
                <w:lang w:val="en-GB"/>
              </w:rPr>
              <w:t>th</w:t>
            </w:r>
            <w:r w:rsidRPr="007A4458">
              <w:rPr>
                <w:sz w:val="18"/>
                <w:szCs w:val="18"/>
                <w:lang w:val="en-GB"/>
              </w:rPr>
              <w:t xml:space="preserve"> November 2023</w:t>
            </w:r>
          </w:p>
        </w:tc>
        <w:tc>
          <w:tcPr>
            <w:tcW w:w="1325" w:type="dxa"/>
            <w:tcBorders>
              <w:bottom w:val="single" w:color="auto" w:sz="4" w:space="0"/>
            </w:tcBorders>
          </w:tcPr>
          <w:p w:rsidRPr="007A4458" w:rsidR="00D674E9" w:rsidRDefault="00D674E9" w14:paraId="63281309" w14:textId="77777777">
            <w:pPr>
              <w:pStyle w:val="NormalIndent"/>
              <w:spacing w:after="60"/>
              <w:ind w:left="0"/>
              <w:jc w:val="center"/>
              <w:rPr>
                <w:sz w:val="18"/>
                <w:szCs w:val="18"/>
                <w:lang w:val="en-GB"/>
              </w:rPr>
            </w:pPr>
            <w:r w:rsidRPr="007A4458">
              <w:rPr>
                <w:sz w:val="18"/>
                <w:szCs w:val="18"/>
                <w:lang w:val="en-GB"/>
              </w:rPr>
              <w:t>2 weeks</w:t>
            </w:r>
          </w:p>
        </w:tc>
        <w:tc>
          <w:tcPr>
            <w:tcW w:w="1510" w:type="dxa"/>
          </w:tcPr>
          <w:p w:rsidRPr="007A4458" w:rsidR="00D674E9" w:rsidRDefault="00D674E9" w14:paraId="2C03CAE9" w14:textId="77777777">
            <w:pPr>
              <w:pStyle w:val="NormalIndent"/>
              <w:spacing w:after="60"/>
              <w:ind w:left="0"/>
              <w:jc w:val="right"/>
              <w:rPr>
                <w:sz w:val="18"/>
                <w:szCs w:val="18"/>
                <w:lang w:val="en-GB"/>
              </w:rPr>
            </w:pPr>
            <w:r w:rsidRPr="007A4458">
              <w:rPr>
                <w:sz w:val="18"/>
                <w:szCs w:val="18"/>
                <w:lang w:val="en-GB"/>
              </w:rPr>
              <w:t>£ 3 600</w:t>
            </w:r>
          </w:p>
        </w:tc>
      </w:tr>
      <w:tr w:rsidRPr="007A4458" w:rsidR="00D674E9" w:rsidTr="00D674E9" w14:paraId="7527D4E9" w14:textId="77777777">
        <w:tc>
          <w:tcPr>
            <w:tcW w:w="2547" w:type="dxa"/>
            <w:tcBorders>
              <w:bottom w:val="single" w:color="auto" w:sz="4" w:space="0"/>
            </w:tcBorders>
          </w:tcPr>
          <w:p w:rsidRPr="007A4458" w:rsidR="00D674E9" w:rsidRDefault="00D674E9" w14:paraId="1FCAA178" w14:textId="77777777">
            <w:pPr>
              <w:pStyle w:val="NormalIndent"/>
              <w:spacing w:after="60"/>
              <w:ind w:left="0"/>
              <w:jc w:val="both"/>
              <w:rPr>
                <w:sz w:val="18"/>
                <w:szCs w:val="18"/>
                <w:lang w:val="en-GB"/>
              </w:rPr>
            </w:pPr>
            <w:r w:rsidRPr="007A4458">
              <w:rPr>
                <w:sz w:val="18"/>
                <w:szCs w:val="18"/>
                <w:lang w:val="en-GB"/>
              </w:rPr>
              <w:t>Production Deployment &amp; Post Go-Live Support</w:t>
            </w:r>
          </w:p>
        </w:tc>
        <w:tc>
          <w:tcPr>
            <w:tcW w:w="2410" w:type="dxa"/>
            <w:tcBorders>
              <w:bottom w:val="single" w:color="auto" w:sz="4" w:space="0"/>
            </w:tcBorders>
          </w:tcPr>
          <w:p w:rsidRPr="007A4458" w:rsidR="00D674E9" w:rsidRDefault="00D674E9" w14:paraId="3BA13210" w14:textId="77777777">
            <w:pPr>
              <w:pStyle w:val="NormalIndent"/>
              <w:spacing w:after="60"/>
              <w:ind w:left="0"/>
              <w:jc w:val="center"/>
              <w:rPr>
                <w:sz w:val="18"/>
                <w:szCs w:val="18"/>
                <w:lang w:val="en-GB"/>
              </w:rPr>
            </w:pPr>
            <w:r w:rsidRPr="007A4458">
              <w:rPr>
                <w:sz w:val="18"/>
                <w:szCs w:val="18"/>
                <w:lang w:val="en-GB"/>
              </w:rPr>
              <w:t>11</w:t>
            </w:r>
            <w:r w:rsidRPr="007A4458">
              <w:rPr>
                <w:sz w:val="18"/>
                <w:szCs w:val="18"/>
                <w:vertAlign w:val="superscript"/>
                <w:lang w:val="en-GB"/>
              </w:rPr>
              <w:t>th</w:t>
            </w:r>
            <w:r w:rsidRPr="007A4458">
              <w:rPr>
                <w:sz w:val="18"/>
                <w:szCs w:val="18"/>
                <w:lang w:val="en-GB"/>
              </w:rPr>
              <w:t xml:space="preserve"> December 2023</w:t>
            </w:r>
          </w:p>
        </w:tc>
        <w:tc>
          <w:tcPr>
            <w:tcW w:w="1325" w:type="dxa"/>
            <w:tcBorders>
              <w:bottom w:val="single" w:color="auto" w:sz="4" w:space="0"/>
            </w:tcBorders>
          </w:tcPr>
          <w:p w:rsidRPr="007A4458" w:rsidR="00D674E9" w:rsidRDefault="00D674E9" w14:paraId="320A75DE" w14:textId="77777777">
            <w:pPr>
              <w:pStyle w:val="NormalIndent"/>
              <w:spacing w:after="60"/>
              <w:ind w:left="0"/>
              <w:jc w:val="center"/>
              <w:rPr>
                <w:sz w:val="18"/>
                <w:szCs w:val="18"/>
                <w:lang w:val="en-GB"/>
              </w:rPr>
            </w:pPr>
            <w:r w:rsidRPr="007A4458">
              <w:rPr>
                <w:sz w:val="18"/>
                <w:szCs w:val="18"/>
                <w:lang w:val="en-GB"/>
              </w:rPr>
              <w:t>2 weeks</w:t>
            </w:r>
          </w:p>
        </w:tc>
        <w:tc>
          <w:tcPr>
            <w:tcW w:w="1510" w:type="dxa"/>
          </w:tcPr>
          <w:p w:rsidRPr="007A4458" w:rsidR="00D674E9" w:rsidRDefault="00D674E9" w14:paraId="1D70382D" w14:textId="77777777">
            <w:pPr>
              <w:pStyle w:val="NormalIndent"/>
              <w:spacing w:after="60"/>
              <w:ind w:left="0"/>
              <w:jc w:val="right"/>
              <w:rPr>
                <w:sz w:val="18"/>
                <w:szCs w:val="18"/>
                <w:lang w:val="en-GB"/>
              </w:rPr>
            </w:pPr>
            <w:r w:rsidRPr="007A4458">
              <w:rPr>
                <w:sz w:val="18"/>
                <w:szCs w:val="18"/>
                <w:lang w:val="en-GB"/>
              </w:rPr>
              <w:t>£ 3 600</w:t>
            </w:r>
          </w:p>
        </w:tc>
      </w:tr>
      <w:tr w:rsidRPr="007A4458" w:rsidR="00D674E9" w:rsidTr="00D674E9" w14:paraId="2490F373" w14:textId="77777777">
        <w:tc>
          <w:tcPr>
            <w:tcW w:w="2547" w:type="dxa"/>
            <w:tcBorders>
              <w:bottom w:val="single" w:color="auto" w:sz="4" w:space="0"/>
            </w:tcBorders>
            <w:shd w:val="clear" w:color="auto" w:fill="F2F2F2" w:themeFill="background1" w:themeFillShade="F2"/>
          </w:tcPr>
          <w:p w:rsidRPr="007A4458" w:rsidR="00D674E9" w:rsidRDefault="00D674E9" w14:paraId="141FE230" w14:textId="77777777">
            <w:pPr>
              <w:pStyle w:val="NormalIndent"/>
              <w:spacing w:after="60"/>
              <w:ind w:left="0"/>
              <w:rPr>
                <w:b/>
                <w:sz w:val="18"/>
                <w:szCs w:val="18"/>
                <w:lang w:val="en-GB"/>
              </w:rPr>
            </w:pPr>
            <w:r w:rsidRPr="007A4458">
              <w:rPr>
                <w:b/>
                <w:sz w:val="18"/>
                <w:szCs w:val="18"/>
                <w:lang w:val="en-GB"/>
              </w:rPr>
              <w:t>Release 1 Total</w:t>
            </w:r>
          </w:p>
        </w:tc>
        <w:tc>
          <w:tcPr>
            <w:tcW w:w="2410" w:type="dxa"/>
            <w:tcBorders>
              <w:bottom w:val="single" w:color="auto" w:sz="4" w:space="0"/>
            </w:tcBorders>
            <w:shd w:val="clear" w:color="auto" w:fill="F2F2F2" w:themeFill="background1" w:themeFillShade="F2"/>
          </w:tcPr>
          <w:p w:rsidRPr="007A4458" w:rsidR="00D674E9" w:rsidRDefault="00D674E9" w14:paraId="26350283" w14:textId="77777777">
            <w:pPr>
              <w:pStyle w:val="NormalIndent"/>
              <w:spacing w:after="60"/>
              <w:ind w:left="0"/>
              <w:rPr>
                <w:b/>
                <w:sz w:val="18"/>
                <w:szCs w:val="18"/>
                <w:lang w:val="en-GB"/>
              </w:rPr>
            </w:pPr>
          </w:p>
        </w:tc>
        <w:tc>
          <w:tcPr>
            <w:tcW w:w="1325" w:type="dxa"/>
            <w:tcBorders>
              <w:bottom w:val="single" w:color="auto" w:sz="4" w:space="0"/>
            </w:tcBorders>
            <w:shd w:val="clear" w:color="auto" w:fill="F2F2F2" w:themeFill="background1" w:themeFillShade="F2"/>
          </w:tcPr>
          <w:p w:rsidRPr="007A4458" w:rsidR="00D674E9" w:rsidRDefault="00D674E9" w14:paraId="5AAE2279" w14:textId="77777777">
            <w:pPr>
              <w:pStyle w:val="NormalIndent"/>
              <w:spacing w:after="60"/>
              <w:ind w:left="0"/>
              <w:jc w:val="center"/>
              <w:rPr>
                <w:b/>
                <w:sz w:val="18"/>
                <w:szCs w:val="18"/>
                <w:lang w:val="en-GB"/>
              </w:rPr>
            </w:pPr>
            <w:r w:rsidRPr="007A4458">
              <w:rPr>
                <w:b/>
                <w:sz w:val="18"/>
                <w:szCs w:val="18"/>
                <w:lang w:val="en-GB"/>
              </w:rPr>
              <w:t>16 weeks</w:t>
            </w:r>
          </w:p>
        </w:tc>
        <w:tc>
          <w:tcPr>
            <w:tcW w:w="1510" w:type="dxa"/>
            <w:shd w:val="clear" w:color="auto" w:fill="F2F2F2" w:themeFill="background1" w:themeFillShade="F2"/>
          </w:tcPr>
          <w:p w:rsidRPr="007A4458" w:rsidR="00D674E9" w:rsidRDefault="00D674E9" w14:paraId="2D8A0FE8" w14:textId="77777777">
            <w:pPr>
              <w:pStyle w:val="NormalIndent"/>
              <w:spacing w:after="60"/>
              <w:ind w:left="0"/>
              <w:jc w:val="right"/>
              <w:rPr>
                <w:b/>
                <w:sz w:val="18"/>
                <w:szCs w:val="18"/>
                <w:highlight w:val="cyan"/>
                <w:lang w:val="en-GB"/>
              </w:rPr>
            </w:pPr>
            <w:r w:rsidRPr="007A4458">
              <w:rPr>
                <w:b/>
                <w:sz w:val="18"/>
                <w:szCs w:val="18"/>
                <w:lang w:val="en-GB"/>
              </w:rPr>
              <w:t>£ 147 600</w:t>
            </w:r>
          </w:p>
        </w:tc>
      </w:tr>
    </w:tbl>
    <w:p w:rsidRPr="007A4458" w:rsidR="00256C6E" w:rsidP="00256C6E" w:rsidRDefault="00256C6E" w14:paraId="67D85725" w14:textId="77777777">
      <w:pPr>
        <w:pStyle w:val="NormalIndent"/>
        <w:rPr>
          <w:lang w:val="en-GB"/>
        </w:rPr>
      </w:pPr>
    </w:p>
    <w:p w:rsidRPr="007A4458" w:rsidR="00256C6E" w:rsidP="00256C6E" w:rsidRDefault="00256C6E" w14:paraId="58E3B8E9" w14:textId="6CBA6354">
      <w:pPr>
        <w:pStyle w:val="NormalIndent"/>
        <w:rPr>
          <w:lang w:val="en-GB"/>
        </w:rPr>
      </w:pPr>
      <w:r w:rsidRPr="007A4458">
        <w:rPr>
          <w:lang w:val="en-GB"/>
        </w:rPr>
        <w:t xml:space="preserve">All amounts are quoted in GBP </w:t>
      </w:r>
      <w:r w:rsidR="00826F0E">
        <w:rPr>
          <w:lang w:val="en-GB"/>
        </w:rPr>
        <w:t>(</w:t>
      </w:r>
      <w:r w:rsidRPr="007A4458" w:rsidR="00826F0E">
        <w:rPr>
          <w:sz w:val="18"/>
          <w:szCs w:val="18"/>
          <w:lang w:val="en-GB"/>
        </w:rPr>
        <w:t>£</w:t>
      </w:r>
      <w:r w:rsidR="00826F0E">
        <w:rPr>
          <w:sz w:val="18"/>
          <w:szCs w:val="18"/>
          <w:lang w:val="en-GB"/>
        </w:rPr>
        <w:t xml:space="preserve">) </w:t>
      </w:r>
      <w:r w:rsidRPr="007A4458">
        <w:rPr>
          <w:lang w:val="en-GB"/>
        </w:rPr>
        <w:t xml:space="preserve">and </w:t>
      </w:r>
      <w:commentRangeStart w:id="49"/>
      <w:r w:rsidRPr="007A4458">
        <w:rPr>
          <w:lang w:val="en-GB"/>
        </w:rPr>
        <w:t>exclude VAT, if applicable</w:t>
      </w:r>
      <w:commentRangeEnd w:id="49"/>
      <w:r w:rsidRPr="007A4458">
        <w:rPr>
          <w:rStyle w:val="CommentReference"/>
          <w:lang w:val="en-GB"/>
        </w:rPr>
        <w:commentReference w:id="49"/>
      </w:r>
      <w:r w:rsidRPr="007A4458">
        <w:rPr>
          <w:lang w:val="en-GB"/>
        </w:rPr>
        <w:t>.</w:t>
      </w:r>
    </w:p>
    <w:p w:rsidRPr="007A4458" w:rsidR="00256C6E" w:rsidP="00256C6E" w:rsidRDefault="00256C6E" w14:paraId="33399BE3" w14:textId="77777777">
      <w:pPr>
        <w:pStyle w:val="NormalIndent"/>
        <w:rPr>
          <w:lang w:val="en-GB"/>
        </w:rPr>
      </w:pPr>
      <w:r w:rsidRPr="007A4458">
        <w:rPr>
          <w:lang w:val="en-GB"/>
        </w:rPr>
        <w:t>Project costs will be billed monthly, in arrears.</w:t>
      </w:r>
    </w:p>
    <w:p w:rsidRPr="007A4458" w:rsidR="00256C6E" w:rsidP="00256C6E" w:rsidRDefault="00256C6E" w14:paraId="441E13C1" w14:textId="77777777">
      <w:pPr>
        <w:pStyle w:val="NormalIndent"/>
        <w:rPr>
          <w:lang w:val="en-GB"/>
        </w:rPr>
      </w:pPr>
      <w:r w:rsidRPr="007A4458">
        <w:rPr>
          <w:lang w:val="en-GB"/>
        </w:rPr>
        <w:t>This quotation is valid until 31</w:t>
      </w:r>
      <w:r w:rsidRPr="007A4458">
        <w:rPr>
          <w:vertAlign w:val="superscript"/>
          <w:lang w:val="en-GB"/>
        </w:rPr>
        <w:t>st</w:t>
      </w:r>
      <w:r w:rsidRPr="007A4458">
        <w:rPr>
          <w:lang w:val="en-GB"/>
        </w:rPr>
        <w:t xml:space="preserve"> August 2023. Open Box will require sign-off on this Statement of Work by this date in order to meet the anticipated 4</w:t>
      </w:r>
      <w:r w:rsidRPr="007A4458">
        <w:rPr>
          <w:vertAlign w:val="superscript"/>
          <w:lang w:val="en-GB"/>
        </w:rPr>
        <w:t>th</w:t>
      </w:r>
      <w:r w:rsidRPr="007A4458">
        <w:rPr>
          <w:lang w:val="en-GB"/>
        </w:rPr>
        <w:t xml:space="preserve"> September 2023 start date.</w:t>
      </w:r>
    </w:p>
    <w:p w:rsidRPr="007A4458" w:rsidR="00C85B41" w:rsidP="00C17944" w:rsidRDefault="00C17944" w14:paraId="37782CC5" w14:textId="3A3FA024">
      <w:pPr>
        <w:pStyle w:val="Heading2"/>
        <w:rPr>
          <w:lang w:val="en-GB"/>
        </w:rPr>
      </w:pPr>
      <w:bookmarkStart w:name="_Toc143719377" w:id="51"/>
      <w:r w:rsidRPr="007A4458">
        <w:rPr>
          <w:lang w:val="en-GB"/>
        </w:rPr>
        <w:t>Extension</w:t>
      </w:r>
      <w:r w:rsidRPr="007A4458" w:rsidR="0014199E">
        <w:rPr>
          <w:lang w:val="en-GB"/>
        </w:rPr>
        <w:t xml:space="preserve"> of Service Period</w:t>
      </w:r>
      <w:bookmarkEnd w:id="51"/>
    </w:p>
    <w:p w:rsidRPr="007A4458" w:rsidR="009403DE" w:rsidP="009403DE" w:rsidRDefault="009403DE" w14:paraId="4152B076" w14:textId="02DE0BA5">
      <w:pPr>
        <w:pStyle w:val="NormalIndent"/>
        <w:rPr>
          <w:rStyle w:val="normaltextrun1"/>
          <w:lang w:val="en-GB"/>
        </w:rPr>
      </w:pPr>
      <w:r w:rsidRPr="007A4458">
        <w:rPr>
          <w:rStyle w:val="normaltextrun1"/>
          <w:lang w:val="en-GB"/>
        </w:rPr>
        <w:t>The provision of these services may be extended</w:t>
      </w:r>
      <w:r w:rsidRPr="007A4458" w:rsidR="0014199E">
        <w:rPr>
          <w:rStyle w:val="normaltextrun1"/>
          <w:lang w:val="en-GB"/>
        </w:rPr>
        <w:t xml:space="preserve"> - </w:t>
      </w:r>
      <w:r w:rsidRPr="007A4458">
        <w:rPr>
          <w:rStyle w:val="normaltextrun1"/>
          <w:lang w:val="en-GB"/>
        </w:rPr>
        <w:t>by mutual agreement of Open Box and Grainger PLC</w:t>
      </w:r>
      <w:r w:rsidRPr="007A4458" w:rsidR="0014199E">
        <w:rPr>
          <w:rStyle w:val="normaltextrun1"/>
          <w:lang w:val="en-GB"/>
        </w:rPr>
        <w:t xml:space="preserve"> - </w:t>
      </w:r>
      <w:r w:rsidRPr="007A4458">
        <w:rPr>
          <w:rStyle w:val="normaltextrun1"/>
          <w:lang w:val="en-GB"/>
        </w:rPr>
        <w:t xml:space="preserve">at the rates above. </w:t>
      </w:r>
    </w:p>
    <w:p w:rsidRPr="007A4458" w:rsidR="000E313A" w:rsidP="00C17944" w:rsidRDefault="000E313A" w14:paraId="75324878" w14:textId="7EF8D363">
      <w:pPr>
        <w:pStyle w:val="NormalIndent"/>
        <w:rPr>
          <w:lang w:val="en-GB"/>
        </w:rPr>
      </w:pPr>
      <w:r w:rsidRPr="007A4458">
        <w:rPr>
          <w:lang w:val="en-GB"/>
        </w:rPr>
        <w:t xml:space="preserve">Email communication is considered </w:t>
      </w:r>
      <w:r w:rsidRPr="007A4458" w:rsidR="0014199E">
        <w:rPr>
          <w:lang w:val="en-GB"/>
        </w:rPr>
        <w:t xml:space="preserve">sufficient and </w:t>
      </w:r>
      <w:r w:rsidRPr="007A4458">
        <w:rPr>
          <w:lang w:val="en-GB"/>
        </w:rPr>
        <w:t>binding for this purpose.</w:t>
      </w:r>
    </w:p>
    <w:p w:rsidRPr="007A4458" w:rsidR="60D22949" w:rsidRDefault="60D22949" w14:paraId="36636F30" w14:textId="7F962C2C">
      <w:pPr>
        <w:rPr>
          <w:lang w:val="en-GB"/>
        </w:rPr>
      </w:pPr>
      <w:r w:rsidRPr="007A4458">
        <w:rPr>
          <w:lang w:val="en-GB"/>
        </w:rPr>
        <w:br w:type="page"/>
      </w:r>
    </w:p>
    <w:p w:rsidRPr="007A4458" w:rsidR="00C85B41" w:rsidP="001724BC" w:rsidRDefault="00107EFF" w14:paraId="5D3E9257" w14:textId="162A3D07">
      <w:pPr>
        <w:pStyle w:val="Heading1"/>
        <w:rPr>
          <w:lang w:val="en-GB"/>
        </w:rPr>
      </w:pPr>
      <w:bookmarkStart w:name="_Toc143719378" w:id="52"/>
      <w:r w:rsidRPr="007A4458">
        <w:rPr>
          <w:lang w:val="en-GB"/>
        </w:rPr>
        <w:t>Exclusions</w:t>
      </w:r>
      <w:bookmarkEnd w:id="52"/>
    </w:p>
    <w:p w:rsidRPr="007A4458" w:rsidR="00333051" w:rsidP="00333051" w:rsidRDefault="00333051" w14:paraId="4E099787" w14:textId="7008F89C">
      <w:pPr>
        <w:pStyle w:val="NormalIndent"/>
        <w:jc w:val="both"/>
        <w:rPr>
          <w:lang w:val="en-GB" w:eastAsia="en-ZA"/>
        </w:rPr>
      </w:pPr>
      <w:r w:rsidRPr="007A4458">
        <w:rPr>
          <w:lang w:val="en-GB" w:eastAsia="en-ZA"/>
        </w:rPr>
        <w:t>The following is not included in the cost or scope of this project:</w:t>
      </w:r>
    </w:p>
    <w:p w:rsidRPr="007A4458" w:rsidR="00A86831" w:rsidP="00FE15A0" w:rsidRDefault="00716BEA" w14:paraId="544C4997" w14:textId="4F1C5427">
      <w:pPr>
        <w:pStyle w:val="NormalIndent"/>
        <w:numPr>
          <w:ilvl w:val="0"/>
          <w:numId w:val="14"/>
        </w:numPr>
        <w:rPr>
          <w:lang w:val="en-GB"/>
        </w:rPr>
      </w:pPr>
      <w:r w:rsidRPr="007A4458">
        <w:rPr>
          <w:lang w:val="en-GB"/>
        </w:rPr>
        <w:t>A</w:t>
      </w:r>
      <w:r w:rsidRPr="007A4458" w:rsidR="00FE15A0">
        <w:rPr>
          <w:lang w:val="en-GB"/>
        </w:rPr>
        <w:t xml:space="preserve">ny end-user documentation, </w:t>
      </w:r>
      <w:r w:rsidRPr="007A4458" w:rsidR="00A86831">
        <w:rPr>
          <w:lang w:val="en-GB"/>
        </w:rPr>
        <w:t xml:space="preserve">change management or training. </w:t>
      </w:r>
    </w:p>
    <w:p w:rsidRPr="007A4458" w:rsidR="001654D6" w:rsidP="00FE15A0" w:rsidRDefault="001654D6" w14:paraId="393BFDEA" w14:textId="03975989">
      <w:pPr>
        <w:pStyle w:val="NormalIndent"/>
        <w:numPr>
          <w:ilvl w:val="0"/>
          <w:numId w:val="14"/>
        </w:numPr>
        <w:rPr>
          <w:lang w:val="en-GB"/>
        </w:rPr>
      </w:pPr>
      <w:r w:rsidRPr="007A4458">
        <w:rPr>
          <w:lang w:val="en-GB"/>
        </w:rPr>
        <w:t>Solution documentation, other than user stories.</w:t>
      </w:r>
    </w:p>
    <w:p w:rsidRPr="007A4458" w:rsidR="008A20E0" w:rsidP="00FE15A0" w:rsidRDefault="00716BEA" w14:paraId="1E1BBF2B" w14:textId="5706C18C">
      <w:pPr>
        <w:pStyle w:val="NormalIndent"/>
        <w:numPr>
          <w:ilvl w:val="0"/>
          <w:numId w:val="14"/>
        </w:numPr>
        <w:rPr>
          <w:lang w:val="en-GB"/>
        </w:rPr>
      </w:pPr>
      <w:r w:rsidRPr="007A4458">
        <w:rPr>
          <w:lang w:val="en-GB"/>
        </w:rPr>
        <w:t xml:space="preserve">Data migration </w:t>
      </w:r>
    </w:p>
    <w:p w:rsidRPr="007A4458" w:rsidR="00716BEA" w:rsidP="008A20E0" w:rsidRDefault="00A65F73" w14:paraId="6B82B104" w14:textId="612B789D">
      <w:pPr>
        <w:pStyle w:val="NormalIndent"/>
        <w:numPr>
          <w:ilvl w:val="1"/>
          <w:numId w:val="14"/>
        </w:numPr>
        <w:rPr>
          <w:lang w:val="en-GB"/>
        </w:rPr>
      </w:pPr>
      <w:r w:rsidRPr="007A4458">
        <w:rPr>
          <w:lang w:val="en-GB"/>
        </w:rPr>
        <w:t xml:space="preserve">All data is either assumed to already exist in Salesforce or will be created via the </w:t>
      </w:r>
      <w:r w:rsidRPr="007A4458" w:rsidR="00696EC5">
        <w:rPr>
          <w:lang w:val="en-GB"/>
        </w:rPr>
        <w:t xml:space="preserve">Void Management </w:t>
      </w:r>
      <w:r w:rsidRPr="007A4458">
        <w:rPr>
          <w:lang w:val="en-GB"/>
        </w:rPr>
        <w:t>functionality.</w:t>
      </w:r>
    </w:p>
    <w:p w:rsidRPr="007A4458" w:rsidR="001724BC" w:rsidP="001724BC" w:rsidRDefault="001724BC" w14:paraId="5EEF9E76" w14:textId="41FE424E">
      <w:pPr>
        <w:pStyle w:val="NormalIndent"/>
        <w:numPr>
          <w:ilvl w:val="1"/>
          <w:numId w:val="14"/>
        </w:numPr>
        <w:rPr>
          <w:lang w:val="en-GB"/>
        </w:rPr>
      </w:pPr>
      <w:r w:rsidRPr="007A4458">
        <w:rPr>
          <w:lang w:val="en-GB"/>
        </w:rPr>
        <w:t>As the Salesforce Void Management solution goes live, users will start using it to create new voids.  Any voids</w:t>
      </w:r>
      <w:r w:rsidRPr="007A4458" w:rsidR="008A20E0">
        <w:rPr>
          <w:lang w:val="en-GB"/>
        </w:rPr>
        <w:t xml:space="preserve"> </w:t>
      </w:r>
      <w:r w:rsidRPr="007A4458" w:rsidR="00696EC5">
        <w:rPr>
          <w:lang w:val="en-GB"/>
        </w:rPr>
        <w:t xml:space="preserve">in progress </w:t>
      </w:r>
      <w:r w:rsidRPr="007A4458" w:rsidR="008A20E0">
        <w:rPr>
          <w:lang w:val="en-GB"/>
        </w:rPr>
        <w:t xml:space="preserve">will </w:t>
      </w:r>
      <w:r w:rsidRPr="007A4458">
        <w:rPr>
          <w:lang w:val="en-GB"/>
        </w:rPr>
        <w:t>be completed using the current manual process.</w:t>
      </w:r>
    </w:p>
    <w:p w:rsidRPr="007A4458" w:rsidR="001724BC" w:rsidP="001724BC" w:rsidRDefault="001724BC" w14:paraId="290C7BA1" w14:textId="59BC7FB6">
      <w:pPr>
        <w:pStyle w:val="NormalIndent"/>
        <w:numPr>
          <w:ilvl w:val="1"/>
          <w:numId w:val="14"/>
        </w:numPr>
        <w:rPr>
          <w:lang w:val="en-GB"/>
        </w:rPr>
      </w:pPr>
      <w:r w:rsidRPr="007A4458">
        <w:rPr>
          <w:lang w:val="en-GB"/>
        </w:rPr>
        <w:t>It is assumed that the existing Salesforce customer and property data is of sufficiently high quality to support the Void Management process.  No cleansing, enriching or de-duplication is planned</w:t>
      </w:r>
      <w:r w:rsidRPr="007A4458" w:rsidR="00016491">
        <w:rPr>
          <w:lang w:val="en-GB"/>
        </w:rPr>
        <w:t>.</w:t>
      </w:r>
    </w:p>
    <w:p w:rsidRPr="007A4458" w:rsidR="001B5E7B" w:rsidP="00BA69F1" w:rsidRDefault="00BA69F1" w14:paraId="4AE095EB" w14:textId="77777777">
      <w:pPr>
        <w:pStyle w:val="NormalIndent"/>
        <w:numPr>
          <w:ilvl w:val="0"/>
          <w:numId w:val="14"/>
        </w:numPr>
        <w:rPr>
          <w:lang w:val="en-GB"/>
        </w:rPr>
      </w:pPr>
      <w:r w:rsidRPr="007A4458">
        <w:rPr>
          <w:lang w:val="en-GB"/>
        </w:rPr>
        <w:t xml:space="preserve">Additional Salesforce </w:t>
      </w:r>
      <w:r w:rsidRPr="007A4458" w:rsidR="00893E62">
        <w:rPr>
          <w:lang w:val="en-GB" w:eastAsia="en-ZA"/>
        </w:rPr>
        <w:t>costs, license fees, subscriptions or services</w:t>
      </w:r>
      <w:r w:rsidRPr="007A4458" w:rsidR="00893E62">
        <w:rPr>
          <w:lang w:val="en-GB"/>
        </w:rPr>
        <w:t xml:space="preserve"> </w:t>
      </w:r>
    </w:p>
    <w:p w:rsidRPr="007A4458" w:rsidR="00BA69F1" w:rsidP="001B5E7B" w:rsidRDefault="00BA69F1" w14:paraId="72FBF007" w14:textId="2F7C44FB">
      <w:pPr>
        <w:pStyle w:val="NormalIndent"/>
        <w:numPr>
          <w:ilvl w:val="1"/>
          <w:numId w:val="14"/>
        </w:numPr>
        <w:rPr>
          <w:lang w:val="en-GB"/>
        </w:rPr>
      </w:pPr>
      <w:r w:rsidRPr="007A4458">
        <w:rPr>
          <w:lang w:val="en-GB"/>
        </w:rPr>
        <w:t xml:space="preserve">It is understood that all users of the first release of the Void Management solution have already been provisioned with full Salesforce licenses. </w:t>
      </w:r>
      <w:r w:rsidRPr="007A4458" w:rsidR="0043059E">
        <w:rPr>
          <w:lang w:val="en-GB"/>
        </w:rPr>
        <w:t xml:space="preserve">It should therefore not be necessary </w:t>
      </w:r>
      <w:r w:rsidRPr="007A4458">
        <w:rPr>
          <w:lang w:val="en-GB"/>
        </w:rPr>
        <w:t>to purchase additional licenses.</w:t>
      </w:r>
    </w:p>
    <w:p w:rsidRPr="007A4458" w:rsidR="001B5E7B" w:rsidP="00581D7E" w:rsidRDefault="001B5E7B" w14:paraId="62754721" w14:textId="530E5321">
      <w:pPr>
        <w:pStyle w:val="NormalIndent"/>
        <w:numPr>
          <w:ilvl w:val="1"/>
          <w:numId w:val="14"/>
        </w:numPr>
        <w:rPr>
          <w:lang w:val="en-GB"/>
        </w:rPr>
      </w:pPr>
      <w:r w:rsidRPr="007A4458">
        <w:rPr>
          <w:lang w:val="en-GB"/>
        </w:rPr>
        <w:t xml:space="preserve">It is not expected that the solution will require any </w:t>
      </w:r>
      <w:r w:rsidRPr="007A4458" w:rsidR="00581D7E">
        <w:rPr>
          <w:lang w:val="en-GB"/>
        </w:rPr>
        <w:t>additional costs for d</w:t>
      </w:r>
      <w:r w:rsidRPr="007A4458">
        <w:rPr>
          <w:lang w:val="en-GB"/>
        </w:rPr>
        <w:t>ata and file storage.</w:t>
      </w:r>
      <w:r w:rsidRPr="007A4458" w:rsidR="56404688">
        <w:rPr>
          <w:lang w:val="en-GB"/>
        </w:rPr>
        <w:t xml:space="preserve"> This is based on current understanding and scoped features and is subject to change if additional requirements (e.g. file storage) are introduced.</w:t>
      </w:r>
    </w:p>
    <w:p w:rsidRPr="007A4458" w:rsidR="009C4E0A" w:rsidP="009C4E0A" w:rsidRDefault="009D1301" w14:paraId="5DE49497" w14:textId="1F042471">
      <w:pPr>
        <w:pStyle w:val="NormalIndent"/>
        <w:numPr>
          <w:ilvl w:val="0"/>
          <w:numId w:val="14"/>
        </w:numPr>
        <w:rPr>
          <w:lang w:val="en-GB"/>
        </w:rPr>
      </w:pPr>
      <w:r w:rsidRPr="007A4458">
        <w:rPr>
          <w:lang w:val="en-GB" w:eastAsia="en-ZA"/>
        </w:rPr>
        <w:t xml:space="preserve">Release 1 will not address the full project backlog. </w:t>
      </w:r>
      <w:r w:rsidRPr="007A4458" w:rsidR="000B7F13">
        <w:rPr>
          <w:lang w:val="en-GB" w:eastAsia="en-ZA"/>
        </w:rPr>
        <w:t xml:space="preserve">Functionality that is not included in Release 1, including the following, may be addressed in future releases: </w:t>
      </w:r>
      <w:r w:rsidRPr="007A4458" w:rsidR="009C4E0A">
        <w:rPr>
          <w:lang w:val="en-GB" w:eastAsia="en-ZA"/>
        </w:rPr>
        <w:t xml:space="preserve"> </w:t>
      </w:r>
    </w:p>
    <w:p w:rsidRPr="007A4458" w:rsidR="009C4E0A" w:rsidP="009C4E0A" w:rsidRDefault="009C4E0A" w14:paraId="07DC2565" w14:textId="3ED37CE6">
      <w:pPr>
        <w:pStyle w:val="NormalIndent"/>
        <w:numPr>
          <w:ilvl w:val="1"/>
          <w:numId w:val="14"/>
        </w:numPr>
        <w:rPr>
          <w:lang w:val="en-GB"/>
        </w:rPr>
      </w:pPr>
      <w:r w:rsidRPr="007A4458">
        <w:rPr>
          <w:lang w:val="en-GB"/>
        </w:rPr>
        <w:t>Integration with Qube, FSI or other data sources.</w:t>
      </w:r>
    </w:p>
    <w:p w:rsidRPr="007A4458" w:rsidR="00E64472" w:rsidP="00E64472" w:rsidRDefault="005E3EBF" w14:paraId="078979AA" w14:textId="0C0C3000">
      <w:pPr>
        <w:pStyle w:val="NormalIndent"/>
        <w:numPr>
          <w:ilvl w:val="1"/>
          <w:numId w:val="14"/>
        </w:numPr>
        <w:rPr>
          <w:lang w:val="en-GB"/>
        </w:rPr>
      </w:pPr>
      <w:r w:rsidRPr="007A4458">
        <w:rPr>
          <w:lang w:val="en-GB"/>
        </w:rPr>
        <w:t>Incorporating expected d</w:t>
      </w:r>
      <w:r w:rsidRPr="007A4458" w:rsidR="00E64472">
        <w:rPr>
          <w:lang w:val="en-GB"/>
        </w:rPr>
        <w:t>elays</w:t>
      </w:r>
      <w:r w:rsidRPr="007A4458">
        <w:rPr>
          <w:lang w:val="en-GB"/>
        </w:rPr>
        <w:t xml:space="preserve"> into timelines. </w:t>
      </w:r>
    </w:p>
    <w:p w:rsidRPr="007A4458" w:rsidR="004F5886" w:rsidP="004F5886" w:rsidRDefault="004F5886" w14:paraId="5D856324" w14:textId="20FB55D7">
      <w:pPr>
        <w:pStyle w:val="NormalIndent"/>
        <w:numPr>
          <w:ilvl w:val="1"/>
          <w:numId w:val="14"/>
        </w:numPr>
        <w:rPr>
          <w:lang w:val="en-GB"/>
        </w:rPr>
      </w:pPr>
      <w:r w:rsidRPr="007A4458">
        <w:rPr>
          <w:lang w:val="en-GB"/>
        </w:rPr>
        <w:t>Custom, user-defined tasks</w:t>
      </w:r>
      <w:r w:rsidRPr="007A4458" w:rsidR="00E731E0">
        <w:rPr>
          <w:lang w:val="en-GB"/>
        </w:rPr>
        <w:t>.</w:t>
      </w:r>
    </w:p>
    <w:p w:rsidRPr="007A4458" w:rsidR="00AA577B" w:rsidP="00AA577B" w:rsidRDefault="00AA577B" w14:paraId="3A5B9D30" w14:textId="77777777">
      <w:pPr>
        <w:pStyle w:val="NormalIndent"/>
        <w:numPr>
          <w:ilvl w:val="1"/>
          <w:numId w:val="14"/>
        </w:numPr>
        <w:rPr>
          <w:lang w:val="en-GB"/>
        </w:rPr>
      </w:pPr>
      <w:r w:rsidRPr="007A4458">
        <w:rPr>
          <w:lang w:val="en-GB"/>
        </w:rPr>
        <w:t>Capturing detailed works required and creating resultant tasks.</w:t>
      </w:r>
    </w:p>
    <w:p w:rsidRPr="007A4458" w:rsidR="00DA278E" w:rsidP="00DA278E" w:rsidRDefault="00DA278E" w14:paraId="66CD6249" w14:textId="77777777">
      <w:pPr>
        <w:pStyle w:val="NormalIndent"/>
        <w:numPr>
          <w:ilvl w:val="1"/>
          <w:numId w:val="14"/>
        </w:numPr>
        <w:rPr>
          <w:lang w:val="en-GB"/>
        </w:rPr>
      </w:pPr>
      <w:r w:rsidRPr="007A4458">
        <w:rPr>
          <w:lang w:val="en-GB"/>
        </w:rPr>
        <w:t>Detailed refurbishment tasks</w:t>
      </w:r>
    </w:p>
    <w:p w:rsidRPr="007A4458" w:rsidR="00AA577B" w:rsidP="00AA577B" w:rsidRDefault="00AA577B" w14:paraId="4B415FDD" w14:textId="77777777">
      <w:pPr>
        <w:pStyle w:val="NormalIndent"/>
        <w:numPr>
          <w:ilvl w:val="1"/>
          <w:numId w:val="14"/>
        </w:numPr>
        <w:rPr>
          <w:lang w:val="en-GB"/>
        </w:rPr>
      </w:pPr>
      <w:r w:rsidRPr="007A4458">
        <w:rPr>
          <w:lang w:val="en-GB"/>
        </w:rPr>
        <w:t>Replacing the existing PVI checklist.</w:t>
      </w:r>
    </w:p>
    <w:p w:rsidRPr="007A4458" w:rsidR="009C4E0A" w:rsidP="009C4E0A" w:rsidRDefault="00915416" w14:paraId="15FE631B" w14:textId="1B9D4A30">
      <w:pPr>
        <w:pStyle w:val="NormalIndent"/>
        <w:numPr>
          <w:ilvl w:val="1"/>
          <w:numId w:val="14"/>
        </w:numPr>
        <w:rPr>
          <w:lang w:val="en-GB"/>
        </w:rPr>
      </w:pPr>
      <w:r w:rsidRPr="007A4458">
        <w:rPr>
          <w:lang w:val="en-GB"/>
        </w:rPr>
        <w:t xml:space="preserve">Uploading compliance certificates and </w:t>
      </w:r>
      <w:r w:rsidRPr="007A4458" w:rsidR="005E3EBF">
        <w:rPr>
          <w:lang w:val="en-GB"/>
        </w:rPr>
        <w:t>EPCs</w:t>
      </w:r>
      <w:r w:rsidRPr="007A4458">
        <w:rPr>
          <w:lang w:val="en-GB"/>
        </w:rPr>
        <w:t xml:space="preserve"> with expiration dates.</w:t>
      </w:r>
    </w:p>
    <w:p w:rsidRPr="007A4458" w:rsidR="004B7A4B" w:rsidP="009C4E0A" w:rsidRDefault="004B7A4B" w14:paraId="5505FF3F" w14:textId="220F723D">
      <w:pPr>
        <w:pStyle w:val="NormalIndent"/>
        <w:numPr>
          <w:ilvl w:val="1"/>
          <w:numId w:val="14"/>
        </w:numPr>
        <w:rPr>
          <w:lang w:val="en-GB"/>
        </w:rPr>
      </w:pPr>
      <w:r w:rsidRPr="007A4458">
        <w:rPr>
          <w:lang w:val="en-GB"/>
        </w:rPr>
        <w:t xml:space="preserve">Online </w:t>
      </w:r>
      <w:r w:rsidRPr="007A4458" w:rsidR="005E3EBF">
        <w:rPr>
          <w:lang w:val="en-GB"/>
        </w:rPr>
        <w:t>tenant instructions</w:t>
      </w:r>
      <w:r w:rsidRPr="007A4458" w:rsidR="006C25F5">
        <w:rPr>
          <w:lang w:val="en-GB"/>
        </w:rPr>
        <w:t>, such as notice to quit</w:t>
      </w:r>
      <w:r w:rsidRPr="007A4458" w:rsidR="005E3EBF">
        <w:rPr>
          <w:lang w:val="en-GB"/>
        </w:rPr>
        <w:t xml:space="preserve"> and deposit return instructions.</w:t>
      </w:r>
    </w:p>
    <w:p w:rsidRPr="007A4458" w:rsidR="004B7A4B" w:rsidP="009C4E0A" w:rsidRDefault="00BF01A2" w14:paraId="7E6B6695" w14:textId="77C2E2D9">
      <w:pPr>
        <w:pStyle w:val="NormalIndent"/>
        <w:numPr>
          <w:ilvl w:val="1"/>
          <w:numId w:val="14"/>
        </w:numPr>
        <w:rPr>
          <w:lang w:val="en-GB"/>
        </w:rPr>
      </w:pPr>
      <w:r w:rsidRPr="007A4458">
        <w:rPr>
          <w:lang w:val="en-GB"/>
        </w:rPr>
        <w:t>Advanced dashboards</w:t>
      </w:r>
      <w:r w:rsidRPr="007A4458" w:rsidR="005E3EBF">
        <w:rPr>
          <w:lang w:val="en-GB"/>
        </w:rPr>
        <w:t xml:space="preserve">; </w:t>
      </w:r>
      <w:r w:rsidRPr="007A4458">
        <w:rPr>
          <w:lang w:val="en-GB"/>
        </w:rPr>
        <w:t>trends &amp; comparison</w:t>
      </w:r>
      <w:r w:rsidRPr="007A4458" w:rsidR="005E3EBF">
        <w:rPr>
          <w:lang w:val="en-GB"/>
        </w:rPr>
        <w:t xml:space="preserve"> analysis.</w:t>
      </w:r>
    </w:p>
    <w:p w:rsidRPr="007A4458" w:rsidR="009C4E0A" w:rsidP="009C4E0A" w:rsidRDefault="00F85492" w14:paraId="3CF934B4" w14:textId="2A4E23E4">
      <w:pPr>
        <w:pStyle w:val="NormalIndent"/>
        <w:numPr>
          <w:ilvl w:val="1"/>
          <w:numId w:val="14"/>
        </w:numPr>
        <w:rPr>
          <w:lang w:val="en-GB"/>
        </w:rPr>
      </w:pPr>
      <w:r w:rsidRPr="007A4458">
        <w:rPr>
          <w:lang w:val="en-GB"/>
        </w:rPr>
        <w:t>Incorporating</w:t>
      </w:r>
      <w:r w:rsidRPr="007A4458" w:rsidR="00BF01A2">
        <w:rPr>
          <w:lang w:val="en-GB"/>
        </w:rPr>
        <w:t xml:space="preserve"> viewings &amp; non-void activities in</w:t>
      </w:r>
      <w:r w:rsidRPr="007A4458" w:rsidR="00AA577B">
        <w:rPr>
          <w:lang w:val="en-GB"/>
        </w:rPr>
        <w:t>to</w:t>
      </w:r>
      <w:r w:rsidRPr="007A4458" w:rsidR="00BF01A2">
        <w:rPr>
          <w:lang w:val="en-GB"/>
        </w:rPr>
        <w:t xml:space="preserve"> the property calendar.</w:t>
      </w:r>
    </w:p>
    <w:p w:rsidRPr="007A4458" w:rsidR="00356715" w:rsidP="009C4E0A" w:rsidRDefault="00E64472" w14:paraId="28DD3E8D" w14:textId="2C01F6DC">
      <w:pPr>
        <w:pStyle w:val="NormalIndent"/>
        <w:numPr>
          <w:ilvl w:val="1"/>
          <w:numId w:val="14"/>
        </w:numPr>
        <w:rPr>
          <w:lang w:val="en-GB"/>
        </w:rPr>
      </w:pPr>
      <w:r w:rsidRPr="007A4458">
        <w:rPr>
          <w:lang w:val="en-GB"/>
        </w:rPr>
        <w:t>Customi</w:t>
      </w:r>
      <w:r w:rsidR="005548A6">
        <w:rPr>
          <w:lang w:val="en-GB"/>
        </w:rPr>
        <w:t>s</w:t>
      </w:r>
      <w:r w:rsidRPr="007A4458">
        <w:rPr>
          <w:lang w:val="en-GB"/>
        </w:rPr>
        <w:t>ing</w:t>
      </w:r>
      <w:r w:rsidRPr="007A4458" w:rsidR="00BF01A2">
        <w:rPr>
          <w:lang w:val="en-GB"/>
        </w:rPr>
        <w:t xml:space="preserve"> turnaround times. </w:t>
      </w:r>
    </w:p>
    <w:p w:rsidRPr="007A4458" w:rsidR="00E64472" w:rsidP="009C4E0A" w:rsidRDefault="00BF01A2" w14:paraId="4CEB88DF" w14:textId="5AF29F7C">
      <w:pPr>
        <w:pStyle w:val="NormalIndent"/>
        <w:numPr>
          <w:ilvl w:val="1"/>
          <w:numId w:val="14"/>
        </w:numPr>
        <w:rPr>
          <w:lang w:val="en-GB"/>
        </w:rPr>
      </w:pPr>
      <w:r w:rsidRPr="007A4458">
        <w:rPr>
          <w:lang w:val="en-GB"/>
        </w:rPr>
        <w:t>Catering for non-working days.</w:t>
      </w:r>
    </w:p>
    <w:p w:rsidRPr="007A4458" w:rsidR="004475AA" w:rsidP="004475AA" w:rsidRDefault="00BF01A2" w14:paraId="26B8218C" w14:textId="4B10D002">
      <w:pPr>
        <w:pStyle w:val="NormalIndent"/>
        <w:numPr>
          <w:ilvl w:val="1"/>
          <w:numId w:val="14"/>
        </w:numPr>
        <w:rPr>
          <w:lang w:val="en-GB"/>
        </w:rPr>
      </w:pPr>
      <w:r w:rsidRPr="007A4458">
        <w:rPr>
          <w:lang w:val="en-GB"/>
        </w:rPr>
        <w:t>Automated emails to tenants (including move out emails).</w:t>
      </w:r>
    </w:p>
    <w:p w:rsidRPr="007A4458" w:rsidR="004E5950" w:rsidP="335506A1" w:rsidRDefault="00BF10CC" w14:paraId="6FE7B25A" w14:textId="0AF89C31">
      <w:pPr>
        <w:pStyle w:val="NormalIndent"/>
        <w:widowControl w:val="0"/>
        <w:numPr>
          <w:ilvl w:val="0"/>
          <w:numId w:val="14"/>
        </w:numPr>
        <w:rPr>
          <w:lang w:val="en-GB"/>
        </w:rPr>
      </w:pPr>
      <w:r w:rsidRPr="007A4458">
        <w:rPr>
          <w:lang w:val="en-GB"/>
        </w:rPr>
        <w:t xml:space="preserve">Only the browsers detailed within </w:t>
      </w:r>
      <w:hyperlink r:id="rId17">
        <w:r w:rsidRPr="007A4458">
          <w:rPr>
            <w:rStyle w:val="Hyperlink"/>
            <w:lang w:val="en-GB"/>
          </w:rPr>
          <w:t>Salesforce Help</w:t>
        </w:r>
      </w:hyperlink>
      <w:r w:rsidRPr="007A4458">
        <w:rPr>
          <w:lang w:val="en-GB"/>
        </w:rPr>
        <w:t xml:space="preserve"> will be supported by the web solution.</w:t>
      </w:r>
    </w:p>
    <w:p w:rsidRPr="007A4458" w:rsidR="00107EFF" w:rsidP="00107EFF" w:rsidRDefault="00107EFF" w14:paraId="334AF9DA" w14:textId="77777777">
      <w:pPr>
        <w:pStyle w:val="NormalIndent"/>
        <w:rPr>
          <w:lang w:val="en-GB"/>
        </w:rPr>
      </w:pPr>
    </w:p>
    <w:p w:rsidRPr="007A4458" w:rsidR="77361508" w:rsidRDefault="77361508" w14:paraId="4B2EE2BA" w14:textId="1DE14C83">
      <w:pPr>
        <w:rPr>
          <w:lang w:val="en-GB"/>
        </w:rPr>
      </w:pPr>
      <w:r w:rsidRPr="007A4458">
        <w:rPr>
          <w:lang w:val="en-GB"/>
        </w:rPr>
        <w:br w:type="page"/>
      </w:r>
    </w:p>
    <w:p w:rsidRPr="007A4458" w:rsidR="00987DD9" w:rsidP="00987DD9" w:rsidRDefault="00987DD9" w14:paraId="4A0A489F" w14:textId="77777777">
      <w:pPr>
        <w:pStyle w:val="Heading1"/>
        <w:rPr>
          <w:lang w:val="en-GB"/>
        </w:rPr>
      </w:pPr>
      <w:bookmarkStart w:name="_Change_Management" w:id="53"/>
      <w:bookmarkStart w:name="_Toc143608501" w:id="54"/>
      <w:bookmarkStart w:name="_Toc143719379" w:id="55"/>
      <w:bookmarkEnd w:id="53"/>
      <w:r w:rsidRPr="007A4458" w:rsidDel="00987DD9">
        <w:rPr>
          <w:lang w:val="en-GB"/>
        </w:rPr>
        <w:t>A</w:t>
      </w:r>
      <w:r w:rsidRPr="007A4458">
        <w:rPr>
          <w:lang w:val="en-GB"/>
        </w:rPr>
        <w:t>cceptance</w:t>
      </w:r>
      <w:bookmarkEnd w:id="54"/>
      <w:bookmarkEnd w:id="55"/>
    </w:p>
    <w:p w:rsidRPr="007A4458" w:rsidR="00987DD9" w:rsidP="00987DD9" w:rsidRDefault="00987DD9" w14:paraId="59E68C0C" w14:textId="6A0C12F3">
      <w:pPr>
        <w:pStyle w:val="NormalIndent"/>
        <w:rPr>
          <w:lang w:val="en-GB"/>
        </w:rPr>
      </w:pPr>
      <w:r w:rsidRPr="007A4458">
        <w:rPr>
          <w:lang w:val="en-GB"/>
        </w:rPr>
        <w:t>The parties hereto, each acting under due and proper authority, have executed this Agreement as of the day, month and year first written below.</w:t>
      </w:r>
    </w:p>
    <w:p w:rsidRPr="007A4458" w:rsidR="36682CD8" w:rsidP="36682CD8" w:rsidRDefault="36682CD8" w14:paraId="587F83DC" w14:textId="51DEA8A3">
      <w:pPr>
        <w:pStyle w:val="NormalIndent"/>
        <w:rPr>
          <w:lang w:val="en-GB"/>
        </w:rPr>
      </w:pPr>
    </w:p>
    <w:p w:rsidRPr="007A4458" w:rsidR="00987DD9" w:rsidP="00987DD9" w:rsidRDefault="00987DD9" w14:paraId="7C979560" w14:textId="30BD3171">
      <w:pPr>
        <w:pStyle w:val="NormalIndent"/>
        <w:tabs>
          <w:tab w:val="left" w:pos="5387"/>
        </w:tabs>
        <w:rPr>
          <w:lang w:val="en-GB"/>
        </w:rPr>
      </w:pPr>
      <w:r w:rsidRPr="007A4458">
        <w:rPr>
          <w:lang w:val="en-GB"/>
        </w:rPr>
        <w:t>For and on behalf of Open Box Software</w:t>
      </w:r>
      <w:r w:rsidRPr="007A4458">
        <w:rPr>
          <w:lang w:val="en-GB"/>
        </w:rPr>
        <w:tab/>
      </w:r>
      <w:r w:rsidRPr="007A4458">
        <w:rPr>
          <w:lang w:val="en-GB"/>
        </w:rPr>
        <w:t xml:space="preserve">For and on behalf of </w:t>
      </w:r>
      <w:r w:rsidRPr="007A4458">
        <w:rPr>
          <w:lang w:val="en-GB"/>
        </w:rPr>
        <w:fldChar w:fldCharType="begin"/>
      </w:r>
      <w:r w:rsidRPr="007A4458">
        <w:rPr>
          <w:lang w:val="en-GB"/>
        </w:rPr>
        <w:instrText>DOCPROPERTY  Category  \* MERGEFORMAT</w:instrText>
      </w:r>
      <w:r w:rsidRPr="007A4458">
        <w:rPr>
          <w:lang w:val="en-GB"/>
        </w:rPr>
        <w:fldChar w:fldCharType="separate"/>
      </w:r>
      <w:r w:rsidRPr="007A4458" w:rsidR="00581A48">
        <w:rPr>
          <w:lang w:val="en-GB"/>
        </w:rPr>
        <w:t>Grainger PLC</w:t>
      </w:r>
      <w:r w:rsidRPr="007A4458">
        <w:rPr>
          <w:lang w:val="en-GB"/>
        </w:rPr>
        <w:fldChar w:fldCharType="end"/>
      </w:r>
    </w:p>
    <w:p w:rsidRPr="007A4458" w:rsidR="00987DD9" w:rsidP="00987DD9" w:rsidRDefault="00987DD9" w14:paraId="5E4A8F17" w14:textId="77777777">
      <w:pPr>
        <w:pStyle w:val="NormalIndent"/>
        <w:rPr>
          <w:lang w:val="en-GB"/>
        </w:rPr>
      </w:pPr>
    </w:p>
    <w:p w:rsidRPr="007A4458" w:rsidR="00B02003" w:rsidP="00987DD9" w:rsidRDefault="00B02003" w14:paraId="37C16EE8" w14:textId="77777777">
      <w:pPr>
        <w:pStyle w:val="NormalIndent"/>
        <w:rPr>
          <w:lang w:val="en-GB"/>
        </w:rPr>
      </w:pPr>
    </w:p>
    <w:p w:rsidRPr="007A4458" w:rsidR="00987DD9" w:rsidP="00987DD9" w:rsidRDefault="00987DD9" w14:paraId="6D605213" w14:textId="77777777">
      <w:pPr>
        <w:pStyle w:val="NormalIndent"/>
        <w:tabs>
          <w:tab w:val="left" w:pos="1985"/>
          <w:tab w:val="left" w:pos="5387"/>
        </w:tabs>
        <w:rPr>
          <w:lang w:val="en-GB"/>
        </w:rPr>
      </w:pPr>
      <w:r w:rsidRPr="007A4458">
        <w:rPr>
          <w:lang w:val="en-GB"/>
        </w:rPr>
        <w:t>Signature:</w:t>
      </w:r>
      <w:r w:rsidRPr="007A4458">
        <w:rPr>
          <w:lang w:val="en-GB"/>
        </w:rPr>
        <w:tab/>
      </w:r>
      <w:r w:rsidRPr="007A4458">
        <w:rPr>
          <w:lang w:val="en-GB"/>
        </w:rPr>
        <w:t>_____________________</w:t>
      </w:r>
      <w:r w:rsidRPr="007A4458">
        <w:rPr>
          <w:lang w:val="en-GB"/>
        </w:rPr>
        <w:tab/>
      </w:r>
      <w:r w:rsidRPr="007A4458">
        <w:rPr>
          <w:lang w:val="en-GB"/>
        </w:rPr>
        <w:t>Signature:</w:t>
      </w:r>
      <w:r w:rsidRPr="007A4458">
        <w:rPr>
          <w:lang w:val="en-GB"/>
        </w:rPr>
        <w:tab/>
      </w:r>
      <w:r w:rsidRPr="007A4458">
        <w:rPr>
          <w:lang w:val="en-GB"/>
        </w:rPr>
        <w:t>_____________________</w:t>
      </w:r>
    </w:p>
    <w:p w:rsidRPr="007A4458" w:rsidR="00987DD9" w:rsidP="00987DD9" w:rsidRDefault="00987DD9" w14:paraId="2339923F" w14:textId="164BFD98">
      <w:pPr>
        <w:pStyle w:val="NormalIndent"/>
        <w:tabs>
          <w:tab w:val="left" w:pos="1985"/>
          <w:tab w:val="left" w:pos="5387"/>
        </w:tabs>
        <w:rPr>
          <w:lang w:val="en-GB"/>
        </w:rPr>
      </w:pPr>
      <w:r w:rsidRPr="007A4458">
        <w:rPr>
          <w:lang w:val="en-GB"/>
        </w:rPr>
        <w:t>Name:</w:t>
      </w:r>
      <w:r w:rsidRPr="007A4458">
        <w:rPr>
          <w:lang w:val="en-GB"/>
        </w:rPr>
        <w:tab/>
      </w:r>
      <w:r w:rsidRPr="007A4458" w:rsidR="00581A48">
        <w:rPr>
          <w:lang w:val="en-GB"/>
        </w:rPr>
        <w:t>Sam Duncan</w:t>
      </w:r>
      <w:r w:rsidRPr="007A4458">
        <w:rPr>
          <w:lang w:val="en-GB"/>
        </w:rPr>
        <w:tab/>
      </w:r>
      <w:r w:rsidRPr="007A4458">
        <w:rPr>
          <w:lang w:val="en-GB"/>
        </w:rPr>
        <w:t>Name:</w:t>
      </w:r>
      <w:r w:rsidRPr="007A4458">
        <w:rPr>
          <w:lang w:val="en-GB"/>
        </w:rPr>
        <w:tab/>
      </w:r>
      <w:r w:rsidRPr="007A4458" w:rsidR="00581A48">
        <w:rPr>
          <w:lang w:val="en-GB"/>
        </w:rPr>
        <w:t>Paul Glibbery</w:t>
      </w:r>
      <w:r w:rsidRPr="007A4458">
        <w:rPr>
          <w:lang w:val="en-GB"/>
        </w:rPr>
        <w:t xml:space="preserve"> </w:t>
      </w:r>
    </w:p>
    <w:p w:rsidRPr="007A4458" w:rsidR="00987DD9" w:rsidP="00987DD9" w:rsidRDefault="00987DD9" w14:paraId="72AC51BA" w14:textId="6C24FBA9">
      <w:pPr>
        <w:pStyle w:val="NormalIndent"/>
        <w:tabs>
          <w:tab w:val="left" w:pos="1985"/>
          <w:tab w:val="left" w:pos="5387"/>
        </w:tabs>
        <w:rPr>
          <w:lang w:val="en-GB"/>
        </w:rPr>
      </w:pPr>
      <w:r w:rsidRPr="007A4458">
        <w:rPr>
          <w:lang w:val="en-GB"/>
        </w:rPr>
        <w:t>Position:</w:t>
      </w:r>
      <w:r w:rsidRPr="007A4458">
        <w:rPr>
          <w:lang w:val="en-GB"/>
        </w:rPr>
        <w:tab/>
      </w:r>
      <w:r w:rsidRPr="007A4458" w:rsidR="001F010C">
        <w:rPr>
          <w:lang w:val="en-GB"/>
        </w:rPr>
        <w:t>Salesforce Director</w:t>
      </w:r>
      <w:r w:rsidRPr="007A4458">
        <w:rPr>
          <w:lang w:val="en-GB"/>
        </w:rPr>
        <w:tab/>
      </w:r>
      <w:r w:rsidRPr="007A4458">
        <w:rPr>
          <w:lang w:val="en-GB"/>
        </w:rPr>
        <w:t>Position:</w:t>
      </w:r>
      <w:r w:rsidRPr="007A4458">
        <w:rPr>
          <w:lang w:val="en-GB"/>
        </w:rPr>
        <w:tab/>
      </w:r>
      <w:r w:rsidRPr="007A4458" w:rsidR="001F010C">
        <w:rPr>
          <w:lang w:val="en-GB"/>
        </w:rPr>
        <w:t>CIO</w:t>
      </w:r>
      <w:r w:rsidRPr="007A4458">
        <w:rPr>
          <w:lang w:val="en-GB"/>
        </w:rPr>
        <w:t xml:space="preserve"> </w:t>
      </w:r>
    </w:p>
    <w:p w:rsidRPr="007A4458" w:rsidR="00987DD9" w:rsidP="00987DD9" w:rsidRDefault="00987DD9" w14:paraId="57C83A6A" w14:textId="77777777">
      <w:pPr>
        <w:pStyle w:val="NormalIndent"/>
        <w:tabs>
          <w:tab w:val="left" w:pos="1985"/>
          <w:tab w:val="left" w:pos="5387"/>
        </w:tabs>
        <w:rPr>
          <w:lang w:val="en-GB"/>
        </w:rPr>
      </w:pPr>
      <w:r w:rsidRPr="007A4458">
        <w:rPr>
          <w:lang w:val="en-GB"/>
        </w:rPr>
        <w:t>Date:</w:t>
      </w:r>
      <w:r w:rsidRPr="007A4458">
        <w:rPr>
          <w:lang w:val="en-GB"/>
        </w:rPr>
        <w:tab/>
      </w:r>
      <w:r w:rsidRPr="007A4458">
        <w:rPr>
          <w:lang w:val="en-GB"/>
        </w:rPr>
        <w:t>_____________________</w:t>
      </w:r>
      <w:r w:rsidRPr="007A4458">
        <w:rPr>
          <w:lang w:val="en-GB"/>
        </w:rPr>
        <w:tab/>
      </w:r>
      <w:r w:rsidRPr="007A4458">
        <w:rPr>
          <w:lang w:val="en-GB"/>
        </w:rPr>
        <w:t>Date:</w:t>
      </w:r>
      <w:r w:rsidRPr="007A4458">
        <w:rPr>
          <w:lang w:val="en-GB"/>
        </w:rPr>
        <w:tab/>
      </w:r>
      <w:r w:rsidRPr="007A4458">
        <w:rPr>
          <w:lang w:val="en-GB"/>
        </w:rPr>
        <w:t>_____________________</w:t>
      </w:r>
    </w:p>
    <w:p w:rsidRPr="007A4458" w:rsidR="00987DD9" w:rsidP="00987DD9" w:rsidRDefault="00987DD9" w14:paraId="3775D970" w14:textId="77777777">
      <w:pPr>
        <w:pStyle w:val="NormalIndent"/>
        <w:tabs>
          <w:tab w:val="left" w:pos="5245"/>
        </w:tabs>
        <w:rPr>
          <w:lang w:val="en-GB"/>
        </w:rPr>
      </w:pPr>
    </w:p>
    <w:p w:rsidRPr="007A4458" w:rsidR="5ACAF672" w:rsidRDefault="5ACAF672" w14:paraId="49E29122" w14:textId="4C7CCC78">
      <w:pPr>
        <w:rPr>
          <w:lang w:val="en-GB"/>
        </w:rPr>
      </w:pPr>
      <w:r w:rsidRPr="007A4458">
        <w:rPr>
          <w:lang w:val="en-GB"/>
        </w:rPr>
        <w:br w:type="page"/>
      </w:r>
    </w:p>
    <w:p w:rsidRPr="007A4458" w:rsidR="00FE7865" w:rsidP="00FE7865" w:rsidRDefault="00FE7865" w14:paraId="5226643A" w14:textId="35EF64C5">
      <w:pPr>
        <w:pStyle w:val="Heading1"/>
        <w:rPr>
          <w:lang w:val="en-GB"/>
        </w:rPr>
      </w:pPr>
      <w:bookmarkStart w:name="_Toc143719380" w:id="56"/>
      <w:commentRangeStart w:id="57"/>
      <w:commentRangeStart w:id="58"/>
      <w:commentRangeStart w:id="59"/>
      <w:r w:rsidRPr="007A4458">
        <w:rPr>
          <w:lang w:val="en-GB"/>
        </w:rPr>
        <w:t>Appendix – Backlog</w:t>
      </w:r>
      <w:commentRangeEnd w:id="57"/>
      <w:r w:rsidRPr="007A4458" w:rsidR="00780FE7">
        <w:rPr>
          <w:rStyle w:val="CommentReference"/>
          <w:lang w:val="en-GB"/>
        </w:rPr>
        <w:commentReference w:id="57"/>
      </w:r>
      <w:commentRangeEnd w:id="58"/>
      <w:r w:rsidRPr="007A4458" w:rsidR="003B0BB6">
        <w:rPr>
          <w:rStyle w:val="CommentReference"/>
          <w:lang w:val="en-GB"/>
        </w:rPr>
        <w:commentReference w:id="58"/>
      </w:r>
      <w:commentRangeEnd w:id="59"/>
      <w:r w:rsidRPr="007A4458" w:rsidR="00176849">
        <w:rPr>
          <w:rStyle w:val="CommentReference"/>
          <w:lang w:val="en-GB"/>
        </w:rPr>
        <w:commentReference w:id="59"/>
      </w:r>
      <w:bookmarkEnd w:id="56"/>
    </w:p>
    <w:p w:rsidRPr="007A4458" w:rsidR="00571481" w:rsidP="00571481" w:rsidRDefault="00571481" w14:paraId="60A84337" w14:textId="761EC6A8">
      <w:pPr>
        <w:pStyle w:val="NormalIndent"/>
        <w:rPr>
          <w:lang w:val="en-GB"/>
        </w:rPr>
      </w:pPr>
      <w:r w:rsidRPr="007A4458">
        <w:rPr>
          <w:lang w:val="en-GB"/>
        </w:rPr>
        <w:t xml:space="preserve">The following user stories </w:t>
      </w:r>
      <w:r w:rsidRPr="007A4458" w:rsidR="00476735">
        <w:rPr>
          <w:lang w:val="en-GB"/>
        </w:rPr>
        <w:t xml:space="preserve">from the current backlog </w:t>
      </w:r>
      <w:r w:rsidRPr="007A4458">
        <w:rPr>
          <w:lang w:val="en-GB"/>
        </w:rPr>
        <w:t>may be considered for inclusion in release 1:</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38"/>
        <w:gridCol w:w="1843"/>
        <w:gridCol w:w="5670"/>
      </w:tblGrid>
      <w:tr w:rsidRPr="007A4458" w:rsidR="0057667A" w:rsidTr="00F53379" w14:paraId="29FA9120" w14:textId="77777777">
        <w:trPr>
          <w:trHeight w:val="378"/>
          <w:tblHeader/>
        </w:trPr>
        <w:tc>
          <w:tcPr>
            <w:tcW w:w="1838" w:type="dxa"/>
            <w:shd w:val="clear" w:color="auto" w:fill="D9D9D9" w:themeFill="background1" w:themeFillShade="D9"/>
            <w:noWrap/>
            <w:vAlign w:val="center"/>
            <w:hideMark/>
          </w:tcPr>
          <w:p w:rsidRPr="007A4458" w:rsidR="00496878" w:rsidP="00496878" w:rsidRDefault="00496878" w14:paraId="0C6A3A2C" w14:textId="37955BCD">
            <w:pPr>
              <w:spacing w:after="0" w:line="240" w:lineRule="auto"/>
              <w:ind w:left="0"/>
              <w:rPr>
                <w:rFonts w:ascii="Calibri" w:hAnsi="Calibri" w:cs="Calibri"/>
                <w:b/>
                <w:lang w:val="en-GB"/>
              </w:rPr>
            </w:pPr>
            <w:r w:rsidRPr="007A4458">
              <w:rPr>
                <w:rFonts w:ascii="Calibri" w:hAnsi="Calibri" w:cs="Calibri"/>
                <w:b/>
                <w:lang w:val="en-GB"/>
              </w:rPr>
              <w:t>Epic</w:t>
            </w:r>
          </w:p>
        </w:tc>
        <w:tc>
          <w:tcPr>
            <w:tcW w:w="1843" w:type="dxa"/>
            <w:shd w:val="clear" w:color="auto" w:fill="D9D9D9" w:themeFill="background1" w:themeFillShade="D9"/>
            <w:vAlign w:val="center"/>
            <w:hideMark/>
          </w:tcPr>
          <w:p w:rsidRPr="007A4458" w:rsidR="00496878" w:rsidP="00496878" w:rsidRDefault="00496878" w14:paraId="62466D7E" w14:textId="77777777">
            <w:pPr>
              <w:spacing w:after="0" w:line="240" w:lineRule="auto"/>
              <w:ind w:left="0"/>
              <w:rPr>
                <w:rFonts w:ascii="Calibri" w:hAnsi="Calibri" w:cs="Calibri"/>
                <w:b/>
                <w:lang w:val="en-GB"/>
              </w:rPr>
            </w:pPr>
            <w:r w:rsidRPr="007A4458">
              <w:rPr>
                <w:rFonts w:ascii="Calibri" w:hAnsi="Calibri" w:cs="Calibri"/>
                <w:b/>
                <w:lang w:val="en-GB"/>
              </w:rPr>
              <w:t>Summary</w:t>
            </w:r>
          </w:p>
        </w:tc>
        <w:tc>
          <w:tcPr>
            <w:tcW w:w="5670" w:type="dxa"/>
            <w:shd w:val="clear" w:color="auto" w:fill="D9D9D9" w:themeFill="background1" w:themeFillShade="D9"/>
            <w:vAlign w:val="center"/>
            <w:hideMark/>
          </w:tcPr>
          <w:p w:rsidRPr="007A4458" w:rsidR="00496878" w:rsidP="00496878" w:rsidRDefault="00496878" w14:paraId="42E36DDD" w14:textId="192B714A">
            <w:pPr>
              <w:spacing w:after="0" w:line="240" w:lineRule="auto"/>
              <w:ind w:left="0"/>
              <w:rPr>
                <w:rFonts w:ascii="Calibri" w:hAnsi="Calibri" w:cs="Calibri"/>
                <w:b/>
                <w:lang w:val="en-GB"/>
              </w:rPr>
            </w:pPr>
            <w:r w:rsidRPr="007A4458">
              <w:rPr>
                <w:rFonts w:ascii="Calibri" w:hAnsi="Calibri" w:cs="Calibri"/>
                <w:b/>
                <w:lang w:val="en-GB"/>
              </w:rPr>
              <w:t xml:space="preserve">User Story </w:t>
            </w:r>
          </w:p>
        </w:tc>
      </w:tr>
      <w:tr w:rsidRPr="007A4458" w:rsidR="00496878" w:rsidTr="00F53379" w14:paraId="6A48A9D2" w14:textId="77777777">
        <w:trPr>
          <w:trHeight w:val="645"/>
        </w:trPr>
        <w:tc>
          <w:tcPr>
            <w:tcW w:w="1838" w:type="dxa"/>
            <w:shd w:val="clear" w:color="auto" w:fill="auto"/>
            <w:vAlign w:val="center"/>
            <w:hideMark/>
          </w:tcPr>
          <w:p w:rsidRPr="007A4458" w:rsidR="00496878" w:rsidP="00496878" w:rsidRDefault="00496878" w14:paraId="0C9E4A4D"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Creating Void with High Level Tasks &amp; Initial Estimated Timeline</w:t>
            </w:r>
          </w:p>
        </w:tc>
        <w:tc>
          <w:tcPr>
            <w:tcW w:w="1843" w:type="dxa"/>
            <w:shd w:val="clear" w:color="auto" w:fill="auto"/>
            <w:vAlign w:val="center"/>
            <w:hideMark/>
          </w:tcPr>
          <w:p w:rsidRPr="007A4458" w:rsidR="00496878" w:rsidP="00496878" w:rsidRDefault="00496878" w14:paraId="2F951F00"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New Void - Create a Void </w:t>
            </w:r>
          </w:p>
        </w:tc>
        <w:tc>
          <w:tcPr>
            <w:tcW w:w="5670" w:type="dxa"/>
            <w:shd w:val="clear" w:color="auto" w:fill="auto"/>
            <w:vAlign w:val="center"/>
            <w:hideMark/>
          </w:tcPr>
          <w:p w:rsidRPr="007A4458" w:rsidR="00496878" w:rsidP="00496878" w:rsidRDefault="00496878" w14:paraId="06D3113B" w14:textId="51B260E0">
            <w:pPr>
              <w:spacing w:after="0" w:line="240" w:lineRule="auto"/>
              <w:ind w:left="0"/>
              <w:rPr>
                <w:rFonts w:ascii="Calibri" w:hAnsi="Calibri" w:cs="Calibri"/>
                <w:color w:val="000000"/>
                <w:lang w:val="en-GB"/>
              </w:rPr>
            </w:pPr>
            <w:r w:rsidRPr="007A4458">
              <w:rPr>
                <w:rFonts w:ascii="Calibri" w:hAnsi="Calibri" w:cs="Calibri"/>
                <w:color w:val="000000"/>
                <w:lang w:val="en-GB"/>
              </w:rPr>
              <w:t>As a Renewals, Onsite PM or Centrali</w:t>
            </w:r>
            <w:r w:rsidR="005548A6">
              <w:rPr>
                <w:rFonts w:ascii="Calibri" w:hAnsi="Calibri" w:cs="Calibri"/>
                <w:color w:val="000000"/>
                <w:lang w:val="en-GB"/>
              </w:rPr>
              <w:t>s</w:t>
            </w:r>
            <w:r w:rsidRPr="007A4458">
              <w:rPr>
                <w:rFonts w:ascii="Calibri" w:hAnsi="Calibri" w:cs="Calibri"/>
                <w:color w:val="000000"/>
                <w:lang w:val="en-GB"/>
              </w:rPr>
              <w:t>ed PM user, I want to create a new void once the tenant has provided NTQ, so that the void process can begin.</w:t>
            </w:r>
          </w:p>
        </w:tc>
      </w:tr>
      <w:tr w:rsidRPr="007A4458" w:rsidR="00496878" w:rsidTr="00F53379" w14:paraId="13331504" w14:textId="77777777">
        <w:trPr>
          <w:trHeight w:val="645"/>
        </w:trPr>
        <w:tc>
          <w:tcPr>
            <w:tcW w:w="1838" w:type="dxa"/>
            <w:shd w:val="clear" w:color="auto" w:fill="auto"/>
            <w:vAlign w:val="center"/>
            <w:hideMark/>
          </w:tcPr>
          <w:p w:rsidRPr="007A4458" w:rsidR="00496878" w:rsidP="00496878" w:rsidRDefault="00496878" w14:paraId="00A7CFA2"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Creating Void with High Level Tasks &amp; Initial Estimated Timeline</w:t>
            </w:r>
          </w:p>
        </w:tc>
        <w:tc>
          <w:tcPr>
            <w:tcW w:w="1843" w:type="dxa"/>
            <w:shd w:val="clear" w:color="auto" w:fill="auto"/>
            <w:vAlign w:val="center"/>
            <w:hideMark/>
          </w:tcPr>
          <w:p w:rsidRPr="007A4458" w:rsidR="00496878" w:rsidP="00496878" w:rsidRDefault="00496878" w14:paraId="40D5345F"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New Void - Generate Void Phases &amp; Tasks from Template</w:t>
            </w:r>
          </w:p>
        </w:tc>
        <w:tc>
          <w:tcPr>
            <w:tcW w:w="5670" w:type="dxa"/>
            <w:shd w:val="clear" w:color="auto" w:fill="auto"/>
            <w:vAlign w:val="center"/>
            <w:hideMark/>
          </w:tcPr>
          <w:p w:rsidRPr="007A4458" w:rsidR="00496878" w:rsidP="00496878" w:rsidRDefault="00496878" w14:paraId="4E46F508" w14:textId="260CC6C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When a new void is created, I want all the void phases and high-level tasks to be visible, so that users can see all the activities that will need to be completed for the void. </w:t>
            </w:r>
          </w:p>
        </w:tc>
      </w:tr>
      <w:tr w:rsidRPr="007A4458" w:rsidR="00496878" w:rsidTr="00F53379" w14:paraId="59DBFB6C" w14:textId="77777777">
        <w:trPr>
          <w:trHeight w:val="645"/>
        </w:trPr>
        <w:tc>
          <w:tcPr>
            <w:tcW w:w="1838" w:type="dxa"/>
            <w:shd w:val="clear" w:color="auto" w:fill="auto"/>
            <w:vAlign w:val="center"/>
            <w:hideMark/>
          </w:tcPr>
          <w:p w:rsidRPr="007A4458" w:rsidR="00496878" w:rsidP="00496878" w:rsidRDefault="00496878" w14:paraId="29B9FD84"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Creating Void with High Level Tasks &amp; Initial Estimated Timeline</w:t>
            </w:r>
          </w:p>
        </w:tc>
        <w:tc>
          <w:tcPr>
            <w:tcW w:w="1843" w:type="dxa"/>
            <w:shd w:val="clear" w:color="auto" w:fill="auto"/>
            <w:vAlign w:val="center"/>
            <w:hideMark/>
          </w:tcPr>
          <w:p w:rsidRPr="007A4458" w:rsidR="00496878" w:rsidP="00496878" w:rsidRDefault="00496878" w14:paraId="5F3F7A3B"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Calculate Estimated Timelines - Tasks Dependent on a Void Date</w:t>
            </w:r>
          </w:p>
        </w:tc>
        <w:tc>
          <w:tcPr>
            <w:tcW w:w="5670" w:type="dxa"/>
            <w:shd w:val="clear" w:color="auto" w:fill="auto"/>
            <w:vAlign w:val="center"/>
            <w:hideMark/>
          </w:tcPr>
          <w:p w:rsidRPr="007A4458" w:rsidR="00496878" w:rsidP="00496878" w:rsidRDefault="00496878" w14:paraId="21411C00" w14:textId="7E115C9E">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When a new void is created, I want all the tasks that start on a specific date to have an estimated start date and an estimated end date based on the void start date, target PVI date or FV date (as applicable) as well as the estimated number of days required to complete each task, so that users can plan ahead. </w:t>
            </w:r>
          </w:p>
        </w:tc>
      </w:tr>
      <w:tr w:rsidRPr="007A4458" w:rsidR="00496878" w:rsidTr="00F53379" w14:paraId="3859A3F0" w14:textId="77777777">
        <w:trPr>
          <w:trHeight w:val="645"/>
        </w:trPr>
        <w:tc>
          <w:tcPr>
            <w:tcW w:w="1838" w:type="dxa"/>
            <w:shd w:val="clear" w:color="auto" w:fill="auto"/>
            <w:vAlign w:val="center"/>
            <w:hideMark/>
          </w:tcPr>
          <w:p w:rsidRPr="007A4458" w:rsidR="00496878" w:rsidP="00496878" w:rsidRDefault="00496878" w14:paraId="67494CC0"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Creating Void with High Level Tasks &amp; Initial Estimated Timeline</w:t>
            </w:r>
          </w:p>
        </w:tc>
        <w:tc>
          <w:tcPr>
            <w:tcW w:w="1843" w:type="dxa"/>
            <w:shd w:val="clear" w:color="auto" w:fill="auto"/>
            <w:vAlign w:val="center"/>
            <w:hideMark/>
          </w:tcPr>
          <w:p w:rsidRPr="007A4458" w:rsidR="00496878" w:rsidP="00496878" w:rsidRDefault="00496878" w14:paraId="02125EE2"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Calculate Estimated Timelines - Tasks Dependent on Completion of a Prior Task</w:t>
            </w:r>
          </w:p>
        </w:tc>
        <w:tc>
          <w:tcPr>
            <w:tcW w:w="5670" w:type="dxa"/>
            <w:shd w:val="clear" w:color="auto" w:fill="auto"/>
            <w:vAlign w:val="center"/>
            <w:hideMark/>
          </w:tcPr>
          <w:p w:rsidRPr="007A4458" w:rsidR="00496878" w:rsidP="00496878" w:rsidRDefault="00496878" w14:paraId="15CEC49E" w14:textId="0098AD51">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When a new void is created, I want certain tasks to start as soon as other prerequisite tasks are complete and for estimated start &amp; end dates to be displayed accordingly, so that users will know to start working on those tasks as soon as possible. </w:t>
            </w:r>
          </w:p>
        </w:tc>
      </w:tr>
      <w:tr w:rsidRPr="007A4458" w:rsidR="00496878" w:rsidTr="00F53379" w14:paraId="612A40FD" w14:textId="77777777">
        <w:trPr>
          <w:trHeight w:val="645"/>
        </w:trPr>
        <w:tc>
          <w:tcPr>
            <w:tcW w:w="1838" w:type="dxa"/>
            <w:shd w:val="clear" w:color="auto" w:fill="auto"/>
            <w:vAlign w:val="center"/>
            <w:hideMark/>
          </w:tcPr>
          <w:p w:rsidRPr="007A4458" w:rsidR="00496878" w:rsidP="00496878" w:rsidRDefault="00496878" w14:paraId="61F3040E"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Creating Void with High Level Tasks &amp; Initial Estimated Timeline</w:t>
            </w:r>
          </w:p>
        </w:tc>
        <w:tc>
          <w:tcPr>
            <w:tcW w:w="1843" w:type="dxa"/>
            <w:shd w:val="clear" w:color="auto" w:fill="auto"/>
            <w:vAlign w:val="center"/>
            <w:hideMark/>
          </w:tcPr>
          <w:p w:rsidRPr="007A4458" w:rsidR="00496878" w:rsidP="00496878" w:rsidRDefault="00496878" w14:paraId="42EF6D12"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Calculate Estimated Timelines - Tasks Dependent on Completion of a Prior Phase</w:t>
            </w:r>
          </w:p>
        </w:tc>
        <w:tc>
          <w:tcPr>
            <w:tcW w:w="5670" w:type="dxa"/>
            <w:shd w:val="clear" w:color="auto" w:fill="auto"/>
            <w:vAlign w:val="center"/>
            <w:hideMark/>
          </w:tcPr>
          <w:p w:rsidRPr="007A4458" w:rsidR="00496878" w:rsidP="00496878" w:rsidRDefault="00496878" w14:paraId="76381929" w14:textId="7702F512">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When a new void is created, I want all the tasks that are dependent on the completion of a prior phase to have an estimated start date and an estimated end date based on the sequence of phases &amp; estimated number of days required to complete each task, so that users can plan ahead. </w:t>
            </w:r>
          </w:p>
        </w:tc>
      </w:tr>
      <w:tr w:rsidRPr="007A4458" w:rsidR="00496878" w:rsidTr="00F53379" w14:paraId="7DE78241" w14:textId="77777777">
        <w:trPr>
          <w:trHeight w:val="645"/>
        </w:trPr>
        <w:tc>
          <w:tcPr>
            <w:tcW w:w="1838" w:type="dxa"/>
            <w:shd w:val="clear" w:color="auto" w:fill="auto"/>
            <w:vAlign w:val="center"/>
            <w:hideMark/>
          </w:tcPr>
          <w:p w:rsidRPr="007A4458" w:rsidR="00496878" w:rsidP="00496878" w:rsidRDefault="00496878" w14:paraId="2D0C16EF"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Creating Void with High Level Tasks &amp; Initial Estimated Timeline</w:t>
            </w:r>
          </w:p>
        </w:tc>
        <w:tc>
          <w:tcPr>
            <w:tcW w:w="1843" w:type="dxa"/>
            <w:shd w:val="clear" w:color="auto" w:fill="auto"/>
            <w:vAlign w:val="center"/>
            <w:hideMark/>
          </w:tcPr>
          <w:p w:rsidRPr="007A4458" w:rsidR="00496878" w:rsidP="00496878" w:rsidRDefault="00496878" w14:paraId="43D88D51"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New Void - Assign Responsible Queues to Tasks</w:t>
            </w:r>
          </w:p>
        </w:tc>
        <w:tc>
          <w:tcPr>
            <w:tcW w:w="5670" w:type="dxa"/>
            <w:shd w:val="clear" w:color="auto" w:fill="auto"/>
            <w:vAlign w:val="center"/>
            <w:hideMark/>
          </w:tcPr>
          <w:p w:rsidRPr="007A4458" w:rsidR="00496878" w:rsidP="00496878" w:rsidRDefault="00496878" w14:paraId="65B222A2" w14:textId="6B4ADC3B">
            <w:pPr>
              <w:spacing w:after="0" w:line="240" w:lineRule="auto"/>
              <w:ind w:left="0"/>
              <w:rPr>
                <w:rFonts w:ascii="Calibri" w:hAnsi="Calibri" w:cs="Calibri"/>
                <w:color w:val="000000"/>
                <w:lang w:val="en-GB"/>
              </w:rPr>
            </w:pPr>
            <w:r w:rsidRPr="007A4458">
              <w:rPr>
                <w:rFonts w:ascii="Calibri" w:hAnsi="Calibri" w:cs="Calibri"/>
                <w:color w:val="000000"/>
                <w:lang w:val="en-GB"/>
              </w:rPr>
              <w:t>When a task is created, I want the task to be assigned to a responsible team/queue, so that there is clear responsibility for tasks.</w:t>
            </w:r>
          </w:p>
        </w:tc>
      </w:tr>
      <w:tr w:rsidRPr="007A4458" w:rsidR="00496878" w:rsidTr="00F53379" w14:paraId="5F08125C" w14:textId="77777777">
        <w:trPr>
          <w:trHeight w:val="645"/>
        </w:trPr>
        <w:tc>
          <w:tcPr>
            <w:tcW w:w="1838" w:type="dxa"/>
            <w:shd w:val="clear" w:color="auto" w:fill="auto"/>
            <w:vAlign w:val="center"/>
            <w:hideMark/>
          </w:tcPr>
          <w:p w:rsidRPr="007A4458" w:rsidR="00496878" w:rsidP="00496878" w:rsidRDefault="00496878" w14:paraId="357CFCE9"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Creating Void with High Level Tasks &amp; Initial Estimated Timeline</w:t>
            </w:r>
          </w:p>
        </w:tc>
        <w:tc>
          <w:tcPr>
            <w:tcW w:w="1843" w:type="dxa"/>
            <w:shd w:val="clear" w:color="auto" w:fill="auto"/>
            <w:vAlign w:val="center"/>
            <w:hideMark/>
          </w:tcPr>
          <w:p w:rsidRPr="007A4458" w:rsidR="00496878" w:rsidP="00496878" w:rsidRDefault="00496878" w14:paraId="16FF55E2"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Data Migration - Void Queues</w:t>
            </w:r>
          </w:p>
        </w:tc>
        <w:tc>
          <w:tcPr>
            <w:tcW w:w="5670" w:type="dxa"/>
            <w:shd w:val="clear" w:color="auto" w:fill="auto"/>
            <w:vAlign w:val="center"/>
            <w:hideMark/>
          </w:tcPr>
          <w:p w:rsidRPr="007A4458" w:rsidR="00496878" w:rsidP="00496878" w:rsidRDefault="00496878" w14:paraId="5C8E6D68" w14:textId="7043498D">
            <w:pPr>
              <w:spacing w:after="0" w:line="240" w:lineRule="auto"/>
              <w:ind w:left="0"/>
              <w:rPr>
                <w:rFonts w:ascii="Calibri" w:hAnsi="Calibri" w:cs="Calibri"/>
                <w:color w:val="000000"/>
                <w:lang w:val="en-GB"/>
              </w:rPr>
            </w:pPr>
            <w:r w:rsidRPr="007A4458">
              <w:rPr>
                <w:rFonts w:ascii="Calibri" w:hAnsi="Calibri" w:cs="Calibri"/>
                <w:color w:val="000000"/>
                <w:lang w:val="en-GB"/>
              </w:rPr>
              <w:t>When the void process is initially deployed, I want the void-related building queues to be prepopulated for all existing buildings in Salesforce, so that users do not need to manually set up queues for each building.</w:t>
            </w:r>
          </w:p>
        </w:tc>
      </w:tr>
      <w:tr w:rsidRPr="007A4458" w:rsidR="00496878" w:rsidTr="00F53379" w14:paraId="1A68AFA1" w14:textId="77777777">
        <w:trPr>
          <w:trHeight w:val="645"/>
        </w:trPr>
        <w:tc>
          <w:tcPr>
            <w:tcW w:w="1838" w:type="dxa"/>
            <w:shd w:val="clear" w:color="auto" w:fill="auto"/>
            <w:vAlign w:val="center"/>
            <w:hideMark/>
          </w:tcPr>
          <w:p w:rsidRPr="007A4458" w:rsidR="00496878" w:rsidP="00496878" w:rsidRDefault="00496878" w14:paraId="53B53C9F"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Creating Void with High Level Tasks &amp; Initial Estimated Timeline</w:t>
            </w:r>
          </w:p>
        </w:tc>
        <w:tc>
          <w:tcPr>
            <w:tcW w:w="1843" w:type="dxa"/>
            <w:shd w:val="clear" w:color="auto" w:fill="auto"/>
            <w:vAlign w:val="center"/>
            <w:hideMark/>
          </w:tcPr>
          <w:p w:rsidRPr="007A4458" w:rsidR="00496878" w:rsidP="00496878" w:rsidRDefault="00496878" w14:paraId="6AE37A7F"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Assign Tasks to Individuals</w:t>
            </w:r>
          </w:p>
        </w:tc>
        <w:tc>
          <w:tcPr>
            <w:tcW w:w="5670" w:type="dxa"/>
            <w:shd w:val="clear" w:color="auto" w:fill="auto"/>
            <w:vAlign w:val="center"/>
            <w:hideMark/>
          </w:tcPr>
          <w:p w:rsidRPr="007A4458" w:rsidR="00496878" w:rsidP="00496878" w:rsidRDefault="00496878" w14:paraId="33DF5911" w14:textId="2CDBCEFD">
            <w:pPr>
              <w:spacing w:after="0" w:line="240" w:lineRule="auto"/>
              <w:ind w:left="0"/>
              <w:rPr>
                <w:rFonts w:ascii="Calibri" w:hAnsi="Calibri" w:cs="Calibri"/>
                <w:color w:val="000000"/>
                <w:lang w:val="en-GB"/>
              </w:rPr>
            </w:pPr>
            <w:r w:rsidRPr="007A4458">
              <w:rPr>
                <w:rFonts w:ascii="Calibri" w:hAnsi="Calibri" w:cs="Calibri"/>
                <w:color w:val="000000"/>
                <w:lang w:val="en-GB"/>
              </w:rPr>
              <w:t>As a user, I want to assign a task to an individual within the relevant team, so that users know the tasks for which tasks they are responsible.</w:t>
            </w:r>
          </w:p>
        </w:tc>
      </w:tr>
      <w:tr w:rsidRPr="007A4458" w:rsidR="00496878" w:rsidTr="00F53379" w14:paraId="2613B8E1" w14:textId="77777777">
        <w:trPr>
          <w:trHeight w:val="645"/>
        </w:trPr>
        <w:tc>
          <w:tcPr>
            <w:tcW w:w="1838" w:type="dxa"/>
            <w:shd w:val="clear" w:color="auto" w:fill="auto"/>
            <w:vAlign w:val="center"/>
            <w:hideMark/>
          </w:tcPr>
          <w:p w:rsidRPr="007A4458" w:rsidR="00496878" w:rsidP="00496878" w:rsidRDefault="00496878" w14:paraId="3D266DC8"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Creating Void with High Level Tasks &amp; Initial Estimated Timeline</w:t>
            </w:r>
          </w:p>
        </w:tc>
        <w:tc>
          <w:tcPr>
            <w:tcW w:w="1843" w:type="dxa"/>
            <w:shd w:val="clear" w:color="auto" w:fill="auto"/>
            <w:vAlign w:val="center"/>
            <w:hideMark/>
          </w:tcPr>
          <w:p w:rsidRPr="007A4458" w:rsidR="00496878" w:rsidP="00496878" w:rsidRDefault="00496878" w14:paraId="064E77A3"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New Void - Calculate Target PVI Date</w:t>
            </w:r>
          </w:p>
        </w:tc>
        <w:tc>
          <w:tcPr>
            <w:tcW w:w="5670" w:type="dxa"/>
            <w:shd w:val="clear" w:color="auto" w:fill="auto"/>
            <w:vAlign w:val="center"/>
            <w:hideMark/>
          </w:tcPr>
          <w:p w:rsidRPr="007A4458" w:rsidR="00496878" w:rsidP="00496878" w:rsidRDefault="00496878" w14:paraId="0B5063DC"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When a new void is created, I want the target PVI date to be automatically calculated, working back from the Future Vacate date and the expected duration of the PVI and Book Works phases, so that the user does not need to manually calculate and capture this date. </w:t>
            </w:r>
          </w:p>
        </w:tc>
      </w:tr>
      <w:tr w:rsidRPr="007A4458" w:rsidR="00261E65" w:rsidTr="005E32CE" w14:paraId="70EF50AB" w14:textId="77777777">
        <w:trPr>
          <w:trHeight w:val="454"/>
        </w:trPr>
        <w:tc>
          <w:tcPr>
            <w:tcW w:w="1838" w:type="dxa"/>
            <w:shd w:val="clear" w:color="auto" w:fill="auto"/>
            <w:vAlign w:val="center"/>
            <w:hideMark/>
          </w:tcPr>
          <w:p w:rsidRPr="007A4458" w:rsidR="00496878" w:rsidP="00496878" w:rsidRDefault="00496878" w14:paraId="5DA84DED"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Creating Void with High Level Tasks &amp; Initial Estimated Timeline</w:t>
            </w:r>
          </w:p>
        </w:tc>
        <w:tc>
          <w:tcPr>
            <w:tcW w:w="1843" w:type="dxa"/>
            <w:shd w:val="clear" w:color="auto" w:fill="auto"/>
            <w:vAlign w:val="center"/>
            <w:hideMark/>
          </w:tcPr>
          <w:p w:rsidRPr="007A4458" w:rsidR="00496878" w:rsidP="00496878" w:rsidRDefault="00496878" w14:paraId="1CC27429"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See Salesforce Unit &amp; Building Attributes in a Void</w:t>
            </w:r>
          </w:p>
        </w:tc>
        <w:tc>
          <w:tcPr>
            <w:tcW w:w="5670" w:type="dxa"/>
            <w:shd w:val="clear" w:color="auto" w:fill="auto"/>
            <w:vAlign w:val="center"/>
            <w:hideMark/>
          </w:tcPr>
          <w:p w:rsidRPr="007A4458" w:rsidR="00496878" w:rsidP="00496878" w:rsidRDefault="00496878" w14:paraId="6AEF146C" w14:textId="5DC9A368">
            <w:pPr>
              <w:spacing w:after="0" w:line="240" w:lineRule="auto"/>
              <w:ind w:left="0"/>
              <w:rPr>
                <w:rFonts w:ascii="Calibri" w:hAnsi="Calibri" w:cs="Calibri"/>
                <w:color w:val="000000"/>
                <w:lang w:val="en-GB"/>
              </w:rPr>
            </w:pPr>
            <w:r w:rsidRPr="007A4458">
              <w:rPr>
                <w:rFonts w:ascii="Calibri" w:hAnsi="Calibri" w:cs="Calibri"/>
                <w:color w:val="000000" w:themeColor="text1"/>
                <w:lang w:val="en-GB"/>
              </w:rPr>
              <w:t xml:space="preserve">As a user, I want to see relevant information about the building and unit that is available in Salesforce when working on a void (including Live/Work status &amp; if the unit is due to be sold), so that I do not need to navigate to other screens to find this information. </w:t>
            </w:r>
          </w:p>
        </w:tc>
      </w:tr>
      <w:tr w:rsidRPr="007A4458" w:rsidR="00496878" w:rsidTr="00F53379" w14:paraId="3F4FFC04" w14:textId="77777777">
        <w:trPr>
          <w:trHeight w:val="645"/>
        </w:trPr>
        <w:tc>
          <w:tcPr>
            <w:tcW w:w="1838" w:type="dxa"/>
            <w:shd w:val="clear" w:color="auto" w:fill="auto"/>
            <w:vAlign w:val="center"/>
            <w:hideMark/>
          </w:tcPr>
          <w:p w:rsidRPr="007A4458" w:rsidR="00496878" w:rsidP="00496878" w:rsidRDefault="00496878" w14:paraId="27F69D71"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Creating Void with High Level Tasks &amp; Initial Estimated Timeline</w:t>
            </w:r>
          </w:p>
        </w:tc>
        <w:tc>
          <w:tcPr>
            <w:tcW w:w="1843" w:type="dxa"/>
            <w:shd w:val="clear" w:color="auto" w:fill="auto"/>
            <w:vAlign w:val="center"/>
            <w:hideMark/>
          </w:tcPr>
          <w:p w:rsidRPr="007A4458" w:rsidR="00496878" w:rsidP="00496878" w:rsidRDefault="00496878" w14:paraId="3B02D27D"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Capture Core Void Details</w:t>
            </w:r>
          </w:p>
        </w:tc>
        <w:tc>
          <w:tcPr>
            <w:tcW w:w="5670" w:type="dxa"/>
            <w:shd w:val="clear" w:color="auto" w:fill="auto"/>
            <w:vAlign w:val="center"/>
            <w:hideMark/>
          </w:tcPr>
          <w:p w:rsidRPr="007A4458" w:rsidR="00496878" w:rsidP="00496878" w:rsidRDefault="00496878" w14:paraId="7651E876"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 user, I want to capture key void information such as NTQ date and actual PVI date (once confirmed with the tenant), so that other users looking at the void have access to relevant information. </w:t>
            </w:r>
          </w:p>
        </w:tc>
      </w:tr>
      <w:tr w:rsidRPr="007A4458" w:rsidR="00496878" w:rsidTr="00F53379" w14:paraId="510918F3" w14:textId="77777777">
        <w:trPr>
          <w:trHeight w:val="645"/>
        </w:trPr>
        <w:tc>
          <w:tcPr>
            <w:tcW w:w="1838" w:type="dxa"/>
            <w:shd w:val="clear" w:color="auto" w:fill="auto"/>
            <w:vAlign w:val="center"/>
            <w:hideMark/>
          </w:tcPr>
          <w:p w:rsidRPr="007A4458" w:rsidR="00496878" w:rsidP="00496878" w:rsidRDefault="00496878" w14:paraId="7A83F6BF"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Creating Void with High Level Tasks &amp; Initial Estimated Timeline</w:t>
            </w:r>
          </w:p>
        </w:tc>
        <w:tc>
          <w:tcPr>
            <w:tcW w:w="1843" w:type="dxa"/>
            <w:shd w:val="clear" w:color="auto" w:fill="auto"/>
            <w:vAlign w:val="center"/>
            <w:hideMark/>
          </w:tcPr>
          <w:p w:rsidRPr="007A4458" w:rsidR="00496878" w:rsidP="00496878" w:rsidRDefault="00496878" w14:paraId="339E00AA"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Capture a Reason for Updating Key Void Dates</w:t>
            </w:r>
          </w:p>
        </w:tc>
        <w:tc>
          <w:tcPr>
            <w:tcW w:w="5670" w:type="dxa"/>
            <w:shd w:val="clear" w:color="auto" w:fill="auto"/>
            <w:vAlign w:val="center"/>
            <w:hideMark/>
          </w:tcPr>
          <w:p w:rsidRPr="007A4458" w:rsidR="00496878" w:rsidP="00496878" w:rsidRDefault="00496878" w14:paraId="4F8C3639" w14:textId="4F48ED56">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 user, I want to be able to update the FV, target PVI and actual PVI dates and capture a reason for the change, so that other users can see why void timelines are changing. </w:t>
            </w:r>
          </w:p>
        </w:tc>
      </w:tr>
      <w:tr w:rsidRPr="007A4458" w:rsidR="00496878" w:rsidTr="00F53379" w14:paraId="5E114253" w14:textId="77777777">
        <w:trPr>
          <w:trHeight w:val="645"/>
        </w:trPr>
        <w:tc>
          <w:tcPr>
            <w:tcW w:w="1838" w:type="dxa"/>
            <w:shd w:val="clear" w:color="auto" w:fill="auto"/>
            <w:vAlign w:val="center"/>
            <w:hideMark/>
          </w:tcPr>
          <w:p w:rsidRPr="007A4458" w:rsidR="00496878" w:rsidP="00496878" w:rsidRDefault="00496878" w14:paraId="650EFFDC"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Creating Void with High Level Tasks &amp; Initial Estimated Timeline</w:t>
            </w:r>
          </w:p>
        </w:tc>
        <w:tc>
          <w:tcPr>
            <w:tcW w:w="1843" w:type="dxa"/>
            <w:shd w:val="clear" w:color="auto" w:fill="auto"/>
            <w:vAlign w:val="center"/>
            <w:hideMark/>
          </w:tcPr>
          <w:p w:rsidRPr="007A4458" w:rsidR="00496878" w:rsidP="00496878" w:rsidRDefault="00496878" w14:paraId="0B7A961C"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Capture Comments</w:t>
            </w:r>
          </w:p>
        </w:tc>
        <w:tc>
          <w:tcPr>
            <w:tcW w:w="5670" w:type="dxa"/>
            <w:shd w:val="clear" w:color="auto" w:fill="auto"/>
            <w:vAlign w:val="center"/>
            <w:hideMark/>
          </w:tcPr>
          <w:p w:rsidRPr="007A4458" w:rsidR="00496878" w:rsidP="00496878" w:rsidRDefault="00496878" w14:paraId="78DD54F5"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 user, I want to be able to capture ad hoc comments / notes about a void, so that all users working on the void will have access to the information. </w:t>
            </w:r>
          </w:p>
        </w:tc>
      </w:tr>
      <w:tr w:rsidRPr="007A4458" w:rsidR="00496878" w:rsidTr="00F53379" w14:paraId="50A0846D" w14:textId="77777777">
        <w:trPr>
          <w:trHeight w:val="645"/>
        </w:trPr>
        <w:tc>
          <w:tcPr>
            <w:tcW w:w="1838" w:type="dxa"/>
            <w:shd w:val="clear" w:color="auto" w:fill="auto"/>
            <w:vAlign w:val="center"/>
            <w:hideMark/>
          </w:tcPr>
          <w:p w:rsidRPr="007A4458" w:rsidR="00496878" w:rsidP="00496878" w:rsidRDefault="00496878" w14:paraId="572A45CA"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Creating Void with High Level Tasks &amp; Initial Estimated Timeline</w:t>
            </w:r>
          </w:p>
        </w:tc>
        <w:tc>
          <w:tcPr>
            <w:tcW w:w="1843" w:type="dxa"/>
            <w:shd w:val="clear" w:color="auto" w:fill="auto"/>
            <w:vAlign w:val="center"/>
            <w:hideMark/>
          </w:tcPr>
          <w:p w:rsidRPr="007A4458" w:rsidR="00496878" w:rsidP="00496878" w:rsidRDefault="00496878" w14:paraId="0BC435D8"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Set Tasks to Not Applicable</w:t>
            </w:r>
          </w:p>
        </w:tc>
        <w:tc>
          <w:tcPr>
            <w:tcW w:w="5670" w:type="dxa"/>
            <w:shd w:val="clear" w:color="auto" w:fill="auto"/>
            <w:vAlign w:val="center"/>
            <w:hideMark/>
          </w:tcPr>
          <w:p w:rsidRPr="007A4458" w:rsidR="00496878" w:rsidP="00496878" w:rsidRDefault="00496878" w14:paraId="015262AF" w14:textId="3EF436D6">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 user, I want to indicate when a task is not applicable for a particular void, so that no action is taken on that task. </w:t>
            </w:r>
          </w:p>
        </w:tc>
      </w:tr>
      <w:tr w:rsidRPr="007A4458" w:rsidR="00496878" w:rsidTr="00F53379" w14:paraId="29F0A2AB" w14:textId="77777777">
        <w:trPr>
          <w:trHeight w:val="645"/>
        </w:trPr>
        <w:tc>
          <w:tcPr>
            <w:tcW w:w="1838" w:type="dxa"/>
            <w:shd w:val="clear" w:color="auto" w:fill="auto"/>
            <w:vAlign w:val="center"/>
            <w:hideMark/>
          </w:tcPr>
          <w:p w:rsidRPr="007A4458" w:rsidR="00496878" w:rsidP="00496878" w:rsidRDefault="00496878" w14:paraId="390533EC"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Updating Estimated Timelines</w:t>
            </w:r>
          </w:p>
        </w:tc>
        <w:tc>
          <w:tcPr>
            <w:tcW w:w="1843" w:type="dxa"/>
            <w:shd w:val="clear" w:color="auto" w:fill="auto"/>
            <w:vAlign w:val="center"/>
            <w:hideMark/>
          </w:tcPr>
          <w:p w:rsidRPr="007A4458" w:rsidR="00496878" w:rsidP="00496878" w:rsidRDefault="00496878" w14:paraId="17A5C060"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Recalculate Estimated Timelines - Updating Target PVI Date</w:t>
            </w:r>
          </w:p>
        </w:tc>
        <w:tc>
          <w:tcPr>
            <w:tcW w:w="5670" w:type="dxa"/>
            <w:shd w:val="clear" w:color="auto" w:fill="auto"/>
            <w:vAlign w:val="center"/>
            <w:hideMark/>
          </w:tcPr>
          <w:p w:rsidRPr="007A4458" w:rsidR="00496878" w:rsidP="00496878" w:rsidRDefault="00496878" w14:paraId="4CD1DBF8" w14:textId="65CBB941">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When the target PVI date is updated, I want the estimated start &amp; end dates for the PVI task(s) to be recalculated, so that users are working with up-to-date timelines. </w:t>
            </w:r>
          </w:p>
        </w:tc>
      </w:tr>
      <w:tr w:rsidRPr="007A4458" w:rsidR="00496878" w:rsidTr="00F53379" w14:paraId="562B184F" w14:textId="77777777">
        <w:trPr>
          <w:trHeight w:val="645"/>
        </w:trPr>
        <w:tc>
          <w:tcPr>
            <w:tcW w:w="1838" w:type="dxa"/>
            <w:shd w:val="clear" w:color="auto" w:fill="auto"/>
            <w:vAlign w:val="center"/>
            <w:hideMark/>
          </w:tcPr>
          <w:p w:rsidRPr="007A4458" w:rsidR="00496878" w:rsidP="00496878" w:rsidRDefault="00496878" w14:paraId="0F9D5157"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Updating Estimated Timelines</w:t>
            </w:r>
          </w:p>
        </w:tc>
        <w:tc>
          <w:tcPr>
            <w:tcW w:w="1843" w:type="dxa"/>
            <w:shd w:val="clear" w:color="auto" w:fill="auto"/>
            <w:vAlign w:val="center"/>
            <w:hideMark/>
          </w:tcPr>
          <w:p w:rsidRPr="007A4458" w:rsidR="00496878" w:rsidP="00496878" w:rsidRDefault="00496878" w14:paraId="21463A91" w14:textId="75B8571A">
            <w:pPr>
              <w:spacing w:after="0" w:line="240" w:lineRule="auto"/>
              <w:ind w:left="0"/>
              <w:rPr>
                <w:rFonts w:ascii="Calibri" w:hAnsi="Calibri" w:cs="Calibri"/>
                <w:color w:val="000000"/>
                <w:lang w:val="en-GB"/>
              </w:rPr>
            </w:pPr>
            <w:r w:rsidRPr="007A4458">
              <w:rPr>
                <w:rFonts w:ascii="Calibri" w:hAnsi="Calibri" w:cs="Calibri"/>
                <w:color w:val="000000"/>
                <w:lang w:val="en-GB"/>
              </w:rPr>
              <w:t>Recalculate Estimated Timelines - Completing a Dependent Phase</w:t>
            </w:r>
          </w:p>
        </w:tc>
        <w:tc>
          <w:tcPr>
            <w:tcW w:w="5670" w:type="dxa"/>
            <w:shd w:val="clear" w:color="auto" w:fill="auto"/>
            <w:vAlign w:val="center"/>
            <w:hideMark/>
          </w:tcPr>
          <w:p w:rsidRPr="007A4458" w:rsidR="00496878" w:rsidP="00496878" w:rsidRDefault="00496878" w14:paraId="1E419CDA" w14:textId="46CEFE94">
            <w:pPr>
              <w:spacing w:after="0" w:line="240" w:lineRule="auto"/>
              <w:ind w:left="0"/>
              <w:rPr>
                <w:rFonts w:ascii="Calibri" w:hAnsi="Calibri" w:cs="Calibri"/>
                <w:color w:val="000000"/>
                <w:lang w:val="en-GB"/>
              </w:rPr>
            </w:pPr>
            <w:r w:rsidRPr="007A4458">
              <w:rPr>
                <w:rFonts w:ascii="Calibri" w:hAnsi="Calibri" w:cs="Calibri"/>
                <w:color w:val="000000"/>
                <w:lang w:val="en-GB"/>
              </w:rPr>
              <w:t>When a task is dependent on the completion of a prior phase to start and the estimated end date(s) for any task(s) in that prior phase are updated, I want the estimated start and end dates of the dependent task to be updated, so that users have the most up-to-date timelines.</w:t>
            </w:r>
          </w:p>
        </w:tc>
      </w:tr>
      <w:tr w:rsidRPr="007A4458" w:rsidR="00496878" w:rsidTr="00F53379" w14:paraId="4C9C566D" w14:textId="77777777">
        <w:trPr>
          <w:trHeight w:val="645"/>
        </w:trPr>
        <w:tc>
          <w:tcPr>
            <w:tcW w:w="1838" w:type="dxa"/>
            <w:shd w:val="clear" w:color="auto" w:fill="auto"/>
            <w:vAlign w:val="center"/>
            <w:hideMark/>
          </w:tcPr>
          <w:p w:rsidRPr="007A4458" w:rsidR="00496878" w:rsidP="00496878" w:rsidRDefault="00496878" w14:paraId="4E50629E"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Updating Estimated Timelines</w:t>
            </w:r>
          </w:p>
        </w:tc>
        <w:tc>
          <w:tcPr>
            <w:tcW w:w="1843" w:type="dxa"/>
            <w:shd w:val="clear" w:color="auto" w:fill="auto"/>
            <w:vAlign w:val="center"/>
            <w:hideMark/>
          </w:tcPr>
          <w:p w:rsidRPr="007A4458" w:rsidR="00496878" w:rsidP="00496878" w:rsidRDefault="00496878" w14:paraId="7CE43205" w14:textId="69165F98">
            <w:pPr>
              <w:spacing w:after="0" w:line="240" w:lineRule="auto"/>
              <w:ind w:left="0"/>
              <w:rPr>
                <w:rFonts w:ascii="Calibri" w:hAnsi="Calibri" w:cs="Calibri"/>
                <w:color w:val="000000"/>
                <w:lang w:val="en-GB"/>
              </w:rPr>
            </w:pPr>
            <w:r w:rsidRPr="007A4458">
              <w:rPr>
                <w:rFonts w:ascii="Calibri" w:hAnsi="Calibri" w:cs="Calibri"/>
                <w:color w:val="000000"/>
                <w:lang w:val="en-GB"/>
              </w:rPr>
              <w:t>Recalculate Estimated Timelines - Completing a Dependent Task</w:t>
            </w:r>
          </w:p>
        </w:tc>
        <w:tc>
          <w:tcPr>
            <w:tcW w:w="5670" w:type="dxa"/>
            <w:shd w:val="clear" w:color="auto" w:fill="auto"/>
            <w:vAlign w:val="center"/>
            <w:hideMark/>
          </w:tcPr>
          <w:p w:rsidRPr="007A4458" w:rsidR="00496878" w:rsidP="00496878" w:rsidRDefault="00496878" w14:paraId="595FD5DD" w14:textId="72941072">
            <w:pPr>
              <w:spacing w:after="0" w:line="240" w:lineRule="auto"/>
              <w:ind w:left="0"/>
              <w:rPr>
                <w:rFonts w:ascii="Calibri" w:hAnsi="Calibri" w:cs="Calibri"/>
                <w:color w:val="000000"/>
                <w:lang w:val="en-GB"/>
              </w:rPr>
            </w:pPr>
            <w:r w:rsidRPr="007A4458">
              <w:rPr>
                <w:rFonts w:ascii="Calibri" w:hAnsi="Calibri" w:cs="Calibri"/>
                <w:color w:val="000000"/>
                <w:lang w:val="en-GB"/>
              </w:rPr>
              <w:t>When a task is dependent on the completion of other prerequisite task(s) and the estimated end date for any of those prerequisite tasks is updated, I want the estimated start and end dates of the dependent task to be updated, so that users have the most up-to-date timelines.</w:t>
            </w:r>
          </w:p>
        </w:tc>
      </w:tr>
      <w:tr w:rsidRPr="007A4458" w:rsidR="00496878" w:rsidTr="00F53379" w14:paraId="5936A88A" w14:textId="77777777">
        <w:trPr>
          <w:trHeight w:val="645"/>
        </w:trPr>
        <w:tc>
          <w:tcPr>
            <w:tcW w:w="1838" w:type="dxa"/>
            <w:shd w:val="clear" w:color="auto" w:fill="auto"/>
            <w:vAlign w:val="center"/>
            <w:hideMark/>
          </w:tcPr>
          <w:p w:rsidRPr="007A4458" w:rsidR="00496878" w:rsidP="00496878" w:rsidRDefault="00496878" w14:paraId="24AC76F4"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Updating Estimated Timelines</w:t>
            </w:r>
          </w:p>
        </w:tc>
        <w:tc>
          <w:tcPr>
            <w:tcW w:w="1843" w:type="dxa"/>
            <w:shd w:val="clear" w:color="auto" w:fill="auto"/>
            <w:vAlign w:val="center"/>
            <w:hideMark/>
          </w:tcPr>
          <w:p w:rsidRPr="007A4458" w:rsidR="00496878" w:rsidP="00496878" w:rsidRDefault="00496878" w14:paraId="075C42F0"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Recalculate Estimated Timelines - Exclude N/A Tasks </w:t>
            </w:r>
          </w:p>
        </w:tc>
        <w:tc>
          <w:tcPr>
            <w:tcW w:w="5670" w:type="dxa"/>
            <w:shd w:val="clear" w:color="auto" w:fill="auto"/>
            <w:vAlign w:val="center"/>
            <w:hideMark/>
          </w:tcPr>
          <w:p w:rsidRPr="007A4458" w:rsidR="00496878" w:rsidP="00496878" w:rsidRDefault="00496878" w14:paraId="7980B1EC" w14:textId="40D5C710">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When a task is marked as not applicable for a void, I want the task's expected duration to no longer be incorporated into the void's estimated timelines, so that timelines are as accurate as possible. </w:t>
            </w:r>
          </w:p>
        </w:tc>
      </w:tr>
      <w:tr w:rsidRPr="007A4458" w:rsidR="00496878" w:rsidTr="00F53379" w14:paraId="79EDD107" w14:textId="77777777">
        <w:trPr>
          <w:trHeight w:val="645"/>
        </w:trPr>
        <w:tc>
          <w:tcPr>
            <w:tcW w:w="1838" w:type="dxa"/>
            <w:shd w:val="clear" w:color="auto" w:fill="auto"/>
            <w:vAlign w:val="center"/>
            <w:hideMark/>
          </w:tcPr>
          <w:p w:rsidRPr="007A4458" w:rsidR="00496878" w:rsidP="00496878" w:rsidRDefault="00496878" w14:paraId="20EC8F13"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Completing Tasks &amp; Saving Actual Timeline</w:t>
            </w:r>
          </w:p>
        </w:tc>
        <w:tc>
          <w:tcPr>
            <w:tcW w:w="1843" w:type="dxa"/>
            <w:shd w:val="clear" w:color="auto" w:fill="auto"/>
            <w:vAlign w:val="center"/>
            <w:hideMark/>
          </w:tcPr>
          <w:p w:rsidRPr="007A4458" w:rsidR="00496878" w:rsidP="00496878" w:rsidRDefault="00496878" w14:paraId="2E3996AF"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Start Tasks - Void Creation</w:t>
            </w:r>
          </w:p>
        </w:tc>
        <w:tc>
          <w:tcPr>
            <w:tcW w:w="5670" w:type="dxa"/>
            <w:shd w:val="clear" w:color="auto" w:fill="auto"/>
            <w:vAlign w:val="center"/>
            <w:hideMark/>
          </w:tcPr>
          <w:p w:rsidRPr="007A4458" w:rsidR="00496878" w:rsidP="00496878" w:rsidRDefault="00496878" w14:paraId="725675B0" w14:textId="42F3374C">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When a new void is created, I want the first phase to reflect as current and all tasks dependent on the void start date to start, so that work will commence on the first void phase. </w:t>
            </w:r>
          </w:p>
        </w:tc>
      </w:tr>
      <w:tr w:rsidRPr="007A4458" w:rsidR="00496878" w:rsidTr="00F53379" w14:paraId="54D022A5" w14:textId="77777777">
        <w:trPr>
          <w:trHeight w:val="645"/>
        </w:trPr>
        <w:tc>
          <w:tcPr>
            <w:tcW w:w="1838" w:type="dxa"/>
            <w:shd w:val="clear" w:color="auto" w:fill="auto"/>
            <w:vAlign w:val="center"/>
            <w:hideMark/>
          </w:tcPr>
          <w:p w:rsidRPr="007A4458" w:rsidR="00496878" w:rsidP="00496878" w:rsidRDefault="00496878" w14:paraId="3378EF8E"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Completing Tasks &amp; Saving Actual Timeline</w:t>
            </w:r>
          </w:p>
        </w:tc>
        <w:tc>
          <w:tcPr>
            <w:tcW w:w="1843" w:type="dxa"/>
            <w:shd w:val="clear" w:color="auto" w:fill="auto"/>
            <w:vAlign w:val="center"/>
            <w:hideMark/>
          </w:tcPr>
          <w:p w:rsidRPr="007A4458" w:rsidR="00496878" w:rsidP="00496878" w:rsidRDefault="00496878" w14:paraId="418AF7B9"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Start Tasks - PVI Tasks</w:t>
            </w:r>
          </w:p>
        </w:tc>
        <w:tc>
          <w:tcPr>
            <w:tcW w:w="5670" w:type="dxa"/>
            <w:shd w:val="clear" w:color="auto" w:fill="auto"/>
            <w:vAlign w:val="center"/>
            <w:hideMark/>
          </w:tcPr>
          <w:p w:rsidRPr="007A4458" w:rsidR="00496878" w:rsidP="00496878" w:rsidRDefault="00496878" w14:paraId="0B4E4595" w14:textId="531D4451">
            <w:pPr>
              <w:spacing w:after="0" w:line="240" w:lineRule="auto"/>
              <w:ind w:left="0"/>
              <w:rPr>
                <w:rFonts w:ascii="Calibri" w:hAnsi="Calibri" w:cs="Calibri"/>
                <w:color w:val="000000"/>
                <w:lang w:val="en-GB"/>
              </w:rPr>
            </w:pPr>
            <w:r w:rsidRPr="007A4458">
              <w:rPr>
                <w:rFonts w:ascii="Calibri" w:hAnsi="Calibri" w:cs="Calibri"/>
                <w:color w:val="000000"/>
                <w:lang w:val="en-GB"/>
              </w:rPr>
              <w:t>When the actual PVI date is confirmed, or when it is subsequently changed, I want the PVI task(s) to start on that date, so that users have the correct start date for those tasks.</w:t>
            </w:r>
          </w:p>
        </w:tc>
      </w:tr>
      <w:tr w:rsidRPr="007A4458" w:rsidR="00496878" w:rsidTr="00F53379" w14:paraId="792F7DAF" w14:textId="77777777">
        <w:trPr>
          <w:trHeight w:val="645"/>
        </w:trPr>
        <w:tc>
          <w:tcPr>
            <w:tcW w:w="1838" w:type="dxa"/>
            <w:shd w:val="clear" w:color="auto" w:fill="auto"/>
            <w:vAlign w:val="center"/>
            <w:hideMark/>
          </w:tcPr>
          <w:p w:rsidRPr="007A4458" w:rsidR="00496878" w:rsidP="00496878" w:rsidRDefault="00496878" w14:paraId="4FCDF2A6"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Completing Tasks &amp; Saving Actual Timeline</w:t>
            </w:r>
          </w:p>
        </w:tc>
        <w:tc>
          <w:tcPr>
            <w:tcW w:w="1843" w:type="dxa"/>
            <w:shd w:val="clear" w:color="auto" w:fill="auto"/>
            <w:vAlign w:val="center"/>
            <w:hideMark/>
          </w:tcPr>
          <w:p w:rsidRPr="007A4458" w:rsidR="00496878" w:rsidP="00496878" w:rsidRDefault="00496878" w14:paraId="2AE2BAEC"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Start Tasks - Move Out Tasks</w:t>
            </w:r>
          </w:p>
        </w:tc>
        <w:tc>
          <w:tcPr>
            <w:tcW w:w="5670" w:type="dxa"/>
            <w:shd w:val="clear" w:color="auto" w:fill="auto"/>
            <w:vAlign w:val="center"/>
            <w:hideMark/>
          </w:tcPr>
          <w:p w:rsidRPr="007A4458" w:rsidR="00496878" w:rsidP="00496878" w:rsidRDefault="00496878" w14:paraId="5729C9CC" w14:textId="2B1EA280">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When the void is created or the FV date is subsequently changed, I want the tasks in the Move Out phase to start on the FV date, so </w:t>
            </w:r>
            <w:r w:rsidRPr="007A4458">
              <w:rPr>
                <w:rFonts w:ascii="Calibri" w:hAnsi="Calibri" w:cs="Calibri"/>
                <w:color w:val="000000"/>
                <w:lang w:val="en-GB"/>
              </w:rPr>
              <w:t>that users know to start working on those tasks on the correct date.</w:t>
            </w:r>
          </w:p>
        </w:tc>
      </w:tr>
      <w:tr w:rsidRPr="007A4458" w:rsidR="00496878" w:rsidTr="00F53379" w14:paraId="6D304ED0" w14:textId="77777777">
        <w:trPr>
          <w:trHeight w:val="645"/>
        </w:trPr>
        <w:tc>
          <w:tcPr>
            <w:tcW w:w="1838" w:type="dxa"/>
            <w:shd w:val="clear" w:color="auto" w:fill="auto"/>
            <w:vAlign w:val="center"/>
            <w:hideMark/>
          </w:tcPr>
          <w:p w:rsidRPr="007A4458" w:rsidR="00496878" w:rsidP="00496878" w:rsidRDefault="00496878" w14:paraId="2DF595F7"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Completing Tasks &amp; Saving Actual Timeline</w:t>
            </w:r>
          </w:p>
        </w:tc>
        <w:tc>
          <w:tcPr>
            <w:tcW w:w="1843" w:type="dxa"/>
            <w:shd w:val="clear" w:color="auto" w:fill="auto"/>
            <w:vAlign w:val="center"/>
            <w:hideMark/>
          </w:tcPr>
          <w:p w:rsidRPr="007A4458" w:rsidR="00496878" w:rsidP="00496878" w:rsidRDefault="00496878" w14:paraId="4186F414"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Capture Progress of a Task</w:t>
            </w:r>
          </w:p>
        </w:tc>
        <w:tc>
          <w:tcPr>
            <w:tcW w:w="5670" w:type="dxa"/>
            <w:shd w:val="clear" w:color="auto" w:fill="auto"/>
            <w:vAlign w:val="center"/>
            <w:hideMark/>
          </w:tcPr>
          <w:p w:rsidRPr="007A4458" w:rsidR="00496878" w:rsidP="00496878" w:rsidRDefault="00496878" w14:paraId="714E8AD0" w14:textId="06F13562">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 user, I want to indicate when work on a task is in progress, so that others know I have started on the task. </w:t>
            </w:r>
          </w:p>
        </w:tc>
      </w:tr>
      <w:tr w:rsidRPr="007A4458" w:rsidR="00496878" w:rsidTr="00F53379" w14:paraId="7CEF08D7" w14:textId="77777777">
        <w:trPr>
          <w:trHeight w:val="645"/>
        </w:trPr>
        <w:tc>
          <w:tcPr>
            <w:tcW w:w="1838" w:type="dxa"/>
            <w:shd w:val="clear" w:color="auto" w:fill="auto"/>
            <w:vAlign w:val="center"/>
            <w:hideMark/>
          </w:tcPr>
          <w:p w:rsidRPr="007A4458" w:rsidR="00496878" w:rsidP="00496878" w:rsidRDefault="00496878" w14:paraId="714C6823"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Completing Tasks &amp; Saving Actual Timeline</w:t>
            </w:r>
          </w:p>
        </w:tc>
        <w:tc>
          <w:tcPr>
            <w:tcW w:w="1843" w:type="dxa"/>
            <w:shd w:val="clear" w:color="auto" w:fill="auto"/>
            <w:vAlign w:val="center"/>
            <w:hideMark/>
          </w:tcPr>
          <w:p w:rsidRPr="007A4458" w:rsidR="00496878" w:rsidP="00496878" w:rsidRDefault="00496878" w14:paraId="1B43FA2F"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Complete Tasks</w:t>
            </w:r>
          </w:p>
        </w:tc>
        <w:tc>
          <w:tcPr>
            <w:tcW w:w="5670" w:type="dxa"/>
            <w:shd w:val="clear" w:color="auto" w:fill="auto"/>
            <w:vAlign w:val="center"/>
            <w:hideMark/>
          </w:tcPr>
          <w:p w:rsidRPr="007A4458" w:rsidR="00496878" w:rsidP="00496878" w:rsidRDefault="00496878" w14:paraId="19E18D1B" w14:textId="18229697">
            <w:pPr>
              <w:spacing w:after="0" w:line="240" w:lineRule="auto"/>
              <w:ind w:left="0"/>
              <w:rPr>
                <w:rFonts w:ascii="Calibri" w:hAnsi="Calibri" w:cs="Calibri"/>
                <w:color w:val="000000"/>
                <w:lang w:val="en-GB"/>
              </w:rPr>
            </w:pPr>
            <w:r w:rsidRPr="007A4458">
              <w:rPr>
                <w:rFonts w:ascii="Calibri" w:hAnsi="Calibri" w:cs="Calibri"/>
                <w:color w:val="000000"/>
                <w:lang w:val="en-GB"/>
              </w:rPr>
              <w:t>As a user, I want to indicate when work on a task is complete and for the task's actual end date to be saved, so that the task will no longer reflect as outstanding and the actual time taken to complete the task can be measured.</w:t>
            </w:r>
          </w:p>
        </w:tc>
      </w:tr>
      <w:tr w:rsidRPr="007A4458" w:rsidR="00496878" w:rsidTr="00F53379" w14:paraId="7215979A" w14:textId="77777777">
        <w:trPr>
          <w:trHeight w:val="645"/>
        </w:trPr>
        <w:tc>
          <w:tcPr>
            <w:tcW w:w="1838" w:type="dxa"/>
            <w:shd w:val="clear" w:color="auto" w:fill="auto"/>
            <w:vAlign w:val="center"/>
            <w:hideMark/>
          </w:tcPr>
          <w:p w:rsidRPr="007A4458" w:rsidR="00496878" w:rsidP="00496878" w:rsidRDefault="00496878" w14:paraId="79331D9B"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Completing Tasks &amp; Saving Actual Timeline</w:t>
            </w:r>
          </w:p>
        </w:tc>
        <w:tc>
          <w:tcPr>
            <w:tcW w:w="1843" w:type="dxa"/>
            <w:shd w:val="clear" w:color="auto" w:fill="auto"/>
            <w:vAlign w:val="center"/>
            <w:hideMark/>
          </w:tcPr>
          <w:p w:rsidRPr="007A4458" w:rsidR="00496878" w:rsidP="00496878" w:rsidRDefault="00496878" w14:paraId="3903CD1A"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Complete a Phase</w:t>
            </w:r>
          </w:p>
        </w:tc>
        <w:tc>
          <w:tcPr>
            <w:tcW w:w="5670" w:type="dxa"/>
            <w:shd w:val="clear" w:color="auto" w:fill="auto"/>
            <w:vAlign w:val="center"/>
            <w:hideMark/>
          </w:tcPr>
          <w:p w:rsidRPr="007A4458" w:rsidR="00496878" w:rsidP="00496878" w:rsidRDefault="00496878" w14:paraId="61E039C8" w14:textId="0204B346">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When all the tasks in a phase are complete, I want the phase to reflect as complete and the next phase to reflect as current, so that users don't need to check if they are the last person to complete a task in a phase and manually close the phase. </w:t>
            </w:r>
          </w:p>
        </w:tc>
      </w:tr>
      <w:tr w:rsidRPr="007A4458" w:rsidR="00496878" w:rsidTr="00F53379" w14:paraId="0427509C" w14:textId="77777777">
        <w:trPr>
          <w:trHeight w:val="645"/>
        </w:trPr>
        <w:tc>
          <w:tcPr>
            <w:tcW w:w="1838" w:type="dxa"/>
            <w:shd w:val="clear" w:color="auto" w:fill="auto"/>
            <w:vAlign w:val="center"/>
            <w:hideMark/>
          </w:tcPr>
          <w:p w:rsidRPr="007A4458" w:rsidR="00496878" w:rsidP="00496878" w:rsidRDefault="00496878" w14:paraId="4165E901"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Completing Tasks &amp; Saving Actual Timeline</w:t>
            </w:r>
          </w:p>
        </w:tc>
        <w:tc>
          <w:tcPr>
            <w:tcW w:w="1843" w:type="dxa"/>
            <w:shd w:val="clear" w:color="auto" w:fill="auto"/>
            <w:vAlign w:val="center"/>
            <w:hideMark/>
          </w:tcPr>
          <w:p w:rsidRPr="007A4458" w:rsidR="00496878" w:rsidP="00496878" w:rsidRDefault="00496878" w14:paraId="7DA8A127"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Start Tasks - Dependent on Completion of a Prior Phase</w:t>
            </w:r>
          </w:p>
        </w:tc>
        <w:tc>
          <w:tcPr>
            <w:tcW w:w="5670" w:type="dxa"/>
            <w:shd w:val="clear" w:color="auto" w:fill="auto"/>
            <w:vAlign w:val="center"/>
            <w:hideMark/>
          </w:tcPr>
          <w:p w:rsidRPr="007A4458" w:rsidR="00496878" w:rsidP="00496878" w:rsidRDefault="00496878" w14:paraId="493B548C" w14:textId="6884B80F">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When a phase is complete, I want all of the tasks that are dependent on the completion of that phase to start, so that users know to start working on the dependent tasks. </w:t>
            </w:r>
          </w:p>
        </w:tc>
      </w:tr>
      <w:tr w:rsidRPr="007A4458" w:rsidR="00496878" w:rsidTr="00F53379" w14:paraId="452BC1DB" w14:textId="77777777">
        <w:trPr>
          <w:trHeight w:val="645"/>
        </w:trPr>
        <w:tc>
          <w:tcPr>
            <w:tcW w:w="1838" w:type="dxa"/>
            <w:shd w:val="clear" w:color="auto" w:fill="auto"/>
            <w:vAlign w:val="center"/>
            <w:hideMark/>
          </w:tcPr>
          <w:p w:rsidRPr="007A4458" w:rsidR="00496878" w:rsidP="00496878" w:rsidRDefault="00496878" w14:paraId="734C2AAA"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Completing Tasks &amp; Saving Actual Timeline</w:t>
            </w:r>
          </w:p>
        </w:tc>
        <w:tc>
          <w:tcPr>
            <w:tcW w:w="1843" w:type="dxa"/>
            <w:shd w:val="clear" w:color="auto" w:fill="auto"/>
            <w:vAlign w:val="center"/>
            <w:hideMark/>
          </w:tcPr>
          <w:p w:rsidRPr="007A4458" w:rsidR="00496878" w:rsidP="00496878" w:rsidRDefault="00496878" w14:paraId="4C0DAC3A"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Start Tasks - Dependent on Completion of a Prior Task</w:t>
            </w:r>
          </w:p>
        </w:tc>
        <w:tc>
          <w:tcPr>
            <w:tcW w:w="5670" w:type="dxa"/>
            <w:shd w:val="clear" w:color="auto" w:fill="auto"/>
            <w:vAlign w:val="center"/>
            <w:hideMark/>
          </w:tcPr>
          <w:p w:rsidRPr="007A4458" w:rsidR="00496878" w:rsidP="00496878" w:rsidRDefault="00496878" w14:paraId="4394F946" w14:textId="50D6F35D">
            <w:pPr>
              <w:spacing w:after="0" w:line="240" w:lineRule="auto"/>
              <w:ind w:left="0"/>
              <w:rPr>
                <w:rFonts w:ascii="Calibri" w:hAnsi="Calibri" w:cs="Calibri"/>
                <w:color w:val="000000"/>
                <w:lang w:val="en-GB"/>
              </w:rPr>
            </w:pPr>
            <w:r w:rsidRPr="007A4458">
              <w:rPr>
                <w:rFonts w:ascii="Calibri" w:hAnsi="Calibri" w:cs="Calibri"/>
                <w:color w:val="000000"/>
                <w:lang w:val="en-GB"/>
              </w:rPr>
              <w:t>When a task's start is dependent on other prerequisite task(s), I want the dependent task to start as soon as all of the prerequisite task(s) are complete, so that users know to start working on the dependent task.</w:t>
            </w:r>
          </w:p>
        </w:tc>
      </w:tr>
      <w:tr w:rsidRPr="007A4458" w:rsidR="00496878" w:rsidTr="00F53379" w14:paraId="4210E5BD" w14:textId="77777777">
        <w:trPr>
          <w:trHeight w:val="645"/>
        </w:trPr>
        <w:tc>
          <w:tcPr>
            <w:tcW w:w="1838" w:type="dxa"/>
            <w:shd w:val="clear" w:color="auto" w:fill="auto"/>
            <w:vAlign w:val="center"/>
            <w:hideMark/>
          </w:tcPr>
          <w:p w:rsidRPr="007A4458" w:rsidR="00496878" w:rsidP="00496878" w:rsidRDefault="00496878" w14:paraId="3AB8B6B7"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Completing Tasks &amp; Saving Actual Timeline</w:t>
            </w:r>
          </w:p>
        </w:tc>
        <w:tc>
          <w:tcPr>
            <w:tcW w:w="1843" w:type="dxa"/>
            <w:shd w:val="clear" w:color="auto" w:fill="auto"/>
            <w:vAlign w:val="center"/>
            <w:hideMark/>
          </w:tcPr>
          <w:p w:rsidRPr="007A4458" w:rsidR="00496878" w:rsidP="00496878" w:rsidRDefault="00496878" w14:paraId="5B46613F"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Start Tasks - Updating Task Status</w:t>
            </w:r>
          </w:p>
        </w:tc>
        <w:tc>
          <w:tcPr>
            <w:tcW w:w="5670" w:type="dxa"/>
            <w:shd w:val="clear" w:color="auto" w:fill="auto"/>
            <w:vAlign w:val="center"/>
            <w:hideMark/>
          </w:tcPr>
          <w:p w:rsidRPr="007A4458" w:rsidR="00496878" w:rsidP="00496878" w:rsidRDefault="00496878" w14:paraId="360D94C4" w14:textId="31F6D899">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When a task starts, I want the task status to be updated from Pending to </w:t>
            </w:r>
            <w:proofErr w:type="spellStart"/>
            <w:r w:rsidRPr="007A4458">
              <w:rPr>
                <w:rFonts w:ascii="Calibri" w:hAnsi="Calibri" w:cs="Calibri"/>
                <w:color w:val="000000"/>
                <w:lang w:val="en-GB"/>
              </w:rPr>
              <w:t>To</w:t>
            </w:r>
            <w:proofErr w:type="spellEnd"/>
            <w:r w:rsidRPr="007A4458">
              <w:rPr>
                <w:rFonts w:ascii="Calibri" w:hAnsi="Calibri" w:cs="Calibri"/>
                <w:color w:val="000000"/>
                <w:lang w:val="en-GB"/>
              </w:rPr>
              <w:t xml:space="preserve"> Do, so that users know work can commence on the task.</w:t>
            </w:r>
          </w:p>
        </w:tc>
      </w:tr>
      <w:tr w:rsidRPr="007A4458" w:rsidR="00496878" w:rsidTr="00F53379" w14:paraId="077CADED" w14:textId="77777777">
        <w:trPr>
          <w:trHeight w:val="645"/>
        </w:trPr>
        <w:tc>
          <w:tcPr>
            <w:tcW w:w="1838" w:type="dxa"/>
            <w:shd w:val="clear" w:color="auto" w:fill="auto"/>
            <w:vAlign w:val="center"/>
            <w:hideMark/>
          </w:tcPr>
          <w:p w:rsidRPr="007A4458" w:rsidR="00496878" w:rsidP="00496878" w:rsidRDefault="00496878" w14:paraId="1D4A68E4"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Completing Tasks &amp; Saving Actual Timeline</w:t>
            </w:r>
          </w:p>
        </w:tc>
        <w:tc>
          <w:tcPr>
            <w:tcW w:w="1843" w:type="dxa"/>
            <w:shd w:val="clear" w:color="auto" w:fill="auto"/>
            <w:vAlign w:val="center"/>
            <w:hideMark/>
          </w:tcPr>
          <w:p w:rsidRPr="007A4458" w:rsidR="00496878" w:rsidP="00496878" w:rsidRDefault="00496878" w14:paraId="4AA6B584"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Recalculate Estimated Timelines - Starting a Task </w:t>
            </w:r>
          </w:p>
        </w:tc>
        <w:tc>
          <w:tcPr>
            <w:tcW w:w="5670" w:type="dxa"/>
            <w:shd w:val="clear" w:color="auto" w:fill="auto"/>
            <w:vAlign w:val="center"/>
            <w:hideMark/>
          </w:tcPr>
          <w:p w:rsidRPr="007A4458" w:rsidR="00496878" w:rsidP="00496878" w:rsidRDefault="00496878" w14:paraId="788E55C0" w14:textId="72D11E12">
            <w:pPr>
              <w:spacing w:after="0" w:line="240" w:lineRule="auto"/>
              <w:ind w:left="0"/>
              <w:rPr>
                <w:rFonts w:ascii="Calibri" w:hAnsi="Calibri" w:cs="Calibri"/>
                <w:color w:val="000000"/>
                <w:lang w:val="en-GB"/>
              </w:rPr>
            </w:pPr>
            <w:r w:rsidRPr="007A4458">
              <w:rPr>
                <w:rFonts w:ascii="Calibri" w:hAnsi="Calibri" w:cs="Calibri"/>
                <w:color w:val="000000"/>
                <w:lang w:val="en-GB"/>
              </w:rPr>
              <w:t>When a task starts, I want the estimated end date to be re-calculated based on the task's actual start date &amp; expected duration, so that users know the timeframe in which the task is supposed to be completed.</w:t>
            </w:r>
          </w:p>
        </w:tc>
      </w:tr>
      <w:tr w:rsidRPr="007A4458" w:rsidR="00496878" w:rsidTr="00F53379" w14:paraId="05330539" w14:textId="77777777">
        <w:trPr>
          <w:trHeight w:val="645"/>
        </w:trPr>
        <w:tc>
          <w:tcPr>
            <w:tcW w:w="1838" w:type="dxa"/>
            <w:shd w:val="clear" w:color="auto" w:fill="auto"/>
            <w:vAlign w:val="center"/>
            <w:hideMark/>
          </w:tcPr>
          <w:p w:rsidRPr="007A4458" w:rsidR="00496878" w:rsidP="00496878" w:rsidRDefault="00496878" w14:paraId="55290449"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Completing Tasks &amp; Saving Actual Timeline</w:t>
            </w:r>
          </w:p>
        </w:tc>
        <w:tc>
          <w:tcPr>
            <w:tcW w:w="1843" w:type="dxa"/>
            <w:shd w:val="clear" w:color="auto" w:fill="auto"/>
            <w:vAlign w:val="center"/>
            <w:hideMark/>
          </w:tcPr>
          <w:p w:rsidRPr="007A4458" w:rsidR="00496878" w:rsidP="00496878" w:rsidRDefault="00496878" w14:paraId="21963E49"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See % of Phase Completion</w:t>
            </w:r>
          </w:p>
        </w:tc>
        <w:tc>
          <w:tcPr>
            <w:tcW w:w="5670" w:type="dxa"/>
            <w:shd w:val="clear" w:color="auto" w:fill="auto"/>
            <w:vAlign w:val="center"/>
            <w:hideMark/>
          </w:tcPr>
          <w:p w:rsidRPr="007A4458" w:rsidR="00496878" w:rsidP="00496878" w:rsidRDefault="00496878" w14:paraId="1BE0413A" w14:textId="33277184">
            <w:pPr>
              <w:spacing w:after="0" w:line="240" w:lineRule="auto"/>
              <w:ind w:left="0"/>
              <w:rPr>
                <w:rFonts w:ascii="Calibri" w:hAnsi="Calibri" w:cs="Calibri"/>
                <w:color w:val="000000"/>
                <w:lang w:val="en-GB"/>
              </w:rPr>
            </w:pPr>
            <w:r w:rsidRPr="007A4458">
              <w:rPr>
                <w:rFonts w:ascii="Calibri" w:hAnsi="Calibri" w:cs="Calibri"/>
                <w:color w:val="000000"/>
                <w:lang w:val="en-GB"/>
              </w:rPr>
              <w:t>As a user, I want to see the % completion of a phase, so that I have an indication of the amount of work that remains in that phase.</w:t>
            </w:r>
          </w:p>
        </w:tc>
      </w:tr>
      <w:tr w:rsidRPr="007A4458" w:rsidR="00496878" w:rsidTr="00F53379" w14:paraId="40E11F13" w14:textId="77777777">
        <w:trPr>
          <w:trHeight w:val="645"/>
        </w:trPr>
        <w:tc>
          <w:tcPr>
            <w:tcW w:w="1838" w:type="dxa"/>
            <w:shd w:val="clear" w:color="auto" w:fill="auto"/>
            <w:vAlign w:val="center"/>
            <w:hideMark/>
          </w:tcPr>
          <w:p w:rsidRPr="007A4458" w:rsidR="00496878" w:rsidP="00496878" w:rsidRDefault="00496878" w14:paraId="115C0333"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Completing Tasks &amp; Saving Actual Timeline</w:t>
            </w:r>
          </w:p>
        </w:tc>
        <w:tc>
          <w:tcPr>
            <w:tcW w:w="1843" w:type="dxa"/>
            <w:shd w:val="clear" w:color="auto" w:fill="auto"/>
            <w:vAlign w:val="center"/>
            <w:hideMark/>
          </w:tcPr>
          <w:p w:rsidRPr="007A4458" w:rsidR="00496878" w:rsidP="00496878" w:rsidRDefault="00496878" w14:paraId="11F36471"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Close a Void</w:t>
            </w:r>
          </w:p>
        </w:tc>
        <w:tc>
          <w:tcPr>
            <w:tcW w:w="5670" w:type="dxa"/>
            <w:shd w:val="clear" w:color="auto" w:fill="auto"/>
            <w:vAlign w:val="center"/>
            <w:hideMark/>
          </w:tcPr>
          <w:p w:rsidRPr="007A4458" w:rsidR="00496878" w:rsidP="00496878" w:rsidRDefault="00496878" w14:paraId="4160FD45" w14:textId="5AB73D52">
            <w:pPr>
              <w:spacing w:after="0" w:line="240" w:lineRule="auto"/>
              <w:ind w:left="0"/>
              <w:rPr>
                <w:rFonts w:ascii="Calibri" w:hAnsi="Calibri" w:cs="Calibri"/>
                <w:color w:val="000000"/>
                <w:lang w:val="en-GB"/>
              </w:rPr>
            </w:pPr>
            <w:r w:rsidRPr="007A4458">
              <w:rPr>
                <w:rFonts w:ascii="Calibri" w:hAnsi="Calibri" w:cs="Calibri"/>
                <w:color w:val="000000"/>
                <w:lang w:val="en-GB"/>
              </w:rPr>
              <w:t>When all the tasks required for a void are complete, I want the overall void to reflect as complete, so that users don't need to check if they are the last person to complete the final void task and manually close the void.</w:t>
            </w:r>
          </w:p>
        </w:tc>
      </w:tr>
      <w:tr w:rsidRPr="007A4458" w:rsidR="00496878" w:rsidTr="00F53379" w14:paraId="63E0D990" w14:textId="77777777">
        <w:trPr>
          <w:trHeight w:val="645"/>
        </w:trPr>
        <w:tc>
          <w:tcPr>
            <w:tcW w:w="1838" w:type="dxa"/>
            <w:shd w:val="clear" w:color="auto" w:fill="auto"/>
            <w:vAlign w:val="center"/>
            <w:hideMark/>
          </w:tcPr>
          <w:p w:rsidRPr="007A4458" w:rsidR="00496878" w:rsidP="00496878" w:rsidRDefault="00496878" w14:paraId="17720208"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Cancel a Void </w:t>
            </w:r>
          </w:p>
        </w:tc>
        <w:tc>
          <w:tcPr>
            <w:tcW w:w="1843" w:type="dxa"/>
            <w:shd w:val="clear" w:color="auto" w:fill="auto"/>
            <w:vAlign w:val="center"/>
            <w:hideMark/>
          </w:tcPr>
          <w:p w:rsidRPr="007A4458" w:rsidR="00496878" w:rsidP="00496878" w:rsidRDefault="00496878" w14:paraId="0BC4B67D"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Cancel Void Created in Error</w:t>
            </w:r>
          </w:p>
        </w:tc>
        <w:tc>
          <w:tcPr>
            <w:tcW w:w="5670" w:type="dxa"/>
            <w:shd w:val="clear" w:color="auto" w:fill="auto"/>
            <w:vAlign w:val="center"/>
            <w:hideMark/>
          </w:tcPr>
          <w:p w:rsidRPr="007A4458" w:rsidR="00496878" w:rsidP="00496878" w:rsidRDefault="00496878" w14:paraId="14999B20" w14:textId="537F5D23">
            <w:pPr>
              <w:spacing w:after="0" w:line="240" w:lineRule="auto"/>
              <w:ind w:left="0"/>
              <w:rPr>
                <w:rFonts w:ascii="Calibri" w:hAnsi="Calibri" w:cs="Calibri"/>
                <w:color w:val="000000"/>
                <w:lang w:val="en-GB"/>
              </w:rPr>
            </w:pPr>
            <w:r w:rsidRPr="007A4458">
              <w:rPr>
                <w:rFonts w:ascii="Calibri" w:hAnsi="Calibri" w:cs="Calibri"/>
                <w:color w:val="000000"/>
                <w:lang w:val="en-GB"/>
              </w:rPr>
              <w:t>As a Renewals, Onsite PM or Centrali</w:t>
            </w:r>
            <w:r w:rsidR="005548A6">
              <w:rPr>
                <w:rFonts w:ascii="Calibri" w:hAnsi="Calibri" w:cs="Calibri"/>
                <w:color w:val="000000"/>
                <w:lang w:val="en-GB"/>
              </w:rPr>
              <w:t>s</w:t>
            </w:r>
            <w:r w:rsidRPr="007A4458">
              <w:rPr>
                <w:rFonts w:ascii="Calibri" w:hAnsi="Calibri" w:cs="Calibri"/>
                <w:color w:val="000000"/>
                <w:lang w:val="en-GB"/>
              </w:rPr>
              <w:t xml:space="preserve">ed PM user, I want to be able to cancel a void where it was created in error, so that no further action is taken on the void. </w:t>
            </w:r>
          </w:p>
        </w:tc>
      </w:tr>
      <w:tr w:rsidRPr="007A4458" w:rsidR="00496878" w:rsidTr="00F53379" w14:paraId="5429BF61" w14:textId="77777777">
        <w:trPr>
          <w:trHeight w:val="645"/>
        </w:trPr>
        <w:tc>
          <w:tcPr>
            <w:tcW w:w="1838" w:type="dxa"/>
            <w:shd w:val="clear" w:color="auto" w:fill="auto"/>
            <w:vAlign w:val="center"/>
            <w:hideMark/>
          </w:tcPr>
          <w:p w:rsidRPr="007A4458" w:rsidR="00496878" w:rsidP="00496878" w:rsidRDefault="00496878" w14:paraId="44075955"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Cancel a Void </w:t>
            </w:r>
          </w:p>
        </w:tc>
        <w:tc>
          <w:tcPr>
            <w:tcW w:w="1843" w:type="dxa"/>
            <w:shd w:val="clear" w:color="auto" w:fill="auto"/>
            <w:vAlign w:val="center"/>
            <w:hideMark/>
          </w:tcPr>
          <w:p w:rsidRPr="007A4458" w:rsidR="00496878" w:rsidP="00496878" w:rsidRDefault="00496878" w14:paraId="68FADA8F"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Close a Void where Tenant Rescinds NTQ</w:t>
            </w:r>
          </w:p>
        </w:tc>
        <w:tc>
          <w:tcPr>
            <w:tcW w:w="5670" w:type="dxa"/>
            <w:shd w:val="clear" w:color="auto" w:fill="auto"/>
            <w:vAlign w:val="center"/>
            <w:hideMark/>
          </w:tcPr>
          <w:p w:rsidRPr="007A4458" w:rsidR="00496878" w:rsidP="00496878" w:rsidRDefault="00496878" w14:paraId="7A9F8121" w14:textId="1A0A94F8">
            <w:pPr>
              <w:spacing w:after="0" w:line="240" w:lineRule="auto"/>
              <w:ind w:left="0"/>
              <w:rPr>
                <w:rFonts w:ascii="Calibri" w:hAnsi="Calibri" w:cs="Calibri"/>
                <w:color w:val="000000"/>
                <w:lang w:val="en-GB"/>
              </w:rPr>
            </w:pPr>
            <w:r w:rsidRPr="007A4458">
              <w:rPr>
                <w:rFonts w:ascii="Calibri" w:hAnsi="Calibri" w:cs="Calibri"/>
                <w:color w:val="000000"/>
                <w:lang w:val="en-GB"/>
              </w:rPr>
              <w:t>As a Renewals, Onsite PM or Centrali</w:t>
            </w:r>
            <w:r w:rsidR="005548A6">
              <w:rPr>
                <w:rFonts w:ascii="Calibri" w:hAnsi="Calibri" w:cs="Calibri"/>
                <w:color w:val="000000"/>
                <w:lang w:val="en-GB"/>
              </w:rPr>
              <w:t>s</w:t>
            </w:r>
            <w:r w:rsidRPr="007A4458">
              <w:rPr>
                <w:rFonts w:ascii="Calibri" w:hAnsi="Calibri" w:cs="Calibri"/>
                <w:color w:val="000000"/>
                <w:lang w:val="en-GB"/>
              </w:rPr>
              <w:t xml:space="preserve">ed PM user, I want to be able to close a void and indicate where the tenant has rescinded their notice to quit, so that no further action is taken on the void. </w:t>
            </w:r>
          </w:p>
        </w:tc>
      </w:tr>
      <w:tr w:rsidRPr="007A4458" w:rsidR="00496878" w:rsidTr="00F53379" w14:paraId="48E1A9EB" w14:textId="77777777">
        <w:trPr>
          <w:trHeight w:val="645"/>
        </w:trPr>
        <w:tc>
          <w:tcPr>
            <w:tcW w:w="1838" w:type="dxa"/>
            <w:shd w:val="clear" w:color="auto" w:fill="auto"/>
            <w:vAlign w:val="center"/>
            <w:hideMark/>
          </w:tcPr>
          <w:p w:rsidRPr="007A4458" w:rsidR="00496878" w:rsidP="00496878" w:rsidRDefault="00496878" w14:paraId="609FD7C2"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Tasks Lists</w:t>
            </w:r>
          </w:p>
        </w:tc>
        <w:tc>
          <w:tcPr>
            <w:tcW w:w="1843" w:type="dxa"/>
            <w:shd w:val="clear" w:color="auto" w:fill="auto"/>
            <w:vAlign w:val="center"/>
            <w:hideMark/>
          </w:tcPr>
          <w:p w:rsidRPr="007A4458" w:rsidR="00496878" w:rsidP="00496878" w:rsidRDefault="00496878" w14:paraId="6F25206A"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Reporting - See Team Tasks</w:t>
            </w:r>
          </w:p>
        </w:tc>
        <w:tc>
          <w:tcPr>
            <w:tcW w:w="5670" w:type="dxa"/>
            <w:shd w:val="clear" w:color="auto" w:fill="auto"/>
            <w:vAlign w:val="center"/>
            <w:hideMark/>
          </w:tcPr>
          <w:p w:rsidRPr="007A4458" w:rsidR="00496878" w:rsidP="00496878" w:rsidRDefault="00496878" w14:paraId="7E5974C5" w14:textId="041F7C63">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 user, I want to see incomplete void tasks for which my team is responsible, so that I have visibility into the pipeline of void-related work. </w:t>
            </w:r>
          </w:p>
        </w:tc>
      </w:tr>
      <w:tr w:rsidRPr="007A4458" w:rsidR="00496878" w:rsidTr="00F53379" w14:paraId="0F8C2A79" w14:textId="77777777">
        <w:trPr>
          <w:trHeight w:val="645"/>
        </w:trPr>
        <w:tc>
          <w:tcPr>
            <w:tcW w:w="1838" w:type="dxa"/>
            <w:shd w:val="clear" w:color="auto" w:fill="auto"/>
            <w:vAlign w:val="center"/>
            <w:hideMark/>
          </w:tcPr>
          <w:p w:rsidRPr="007A4458" w:rsidR="00496878" w:rsidP="00496878" w:rsidRDefault="00496878" w14:paraId="14407C0F"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Tasks Lists</w:t>
            </w:r>
          </w:p>
        </w:tc>
        <w:tc>
          <w:tcPr>
            <w:tcW w:w="1843" w:type="dxa"/>
            <w:shd w:val="clear" w:color="auto" w:fill="auto"/>
            <w:vAlign w:val="center"/>
            <w:hideMark/>
          </w:tcPr>
          <w:p w:rsidRPr="007A4458" w:rsidR="00496878" w:rsidP="00496878" w:rsidRDefault="00496878" w14:paraId="08E3FD35"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Reporting - See an Individual's Tasks</w:t>
            </w:r>
          </w:p>
        </w:tc>
        <w:tc>
          <w:tcPr>
            <w:tcW w:w="5670" w:type="dxa"/>
            <w:shd w:val="clear" w:color="auto" w:fill="auto"/>
            <w:vAlign w:val="center"/>
            <w:hideMark/>
          </w:tcPr>
          <w:p w:rsidRPr="007A4458" w:rsidR="00496878" w:rsidP="00496878" w:rsidRDefault="00496878" w14:paraId="2D757EBF" w14:textId="7002D939">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 user, I want to see incomplete void tasks that have been assigned to me as well as an indication of when the void task is ready to be worked on, so that I know what I am responsible for completing. </w:t>
            </w:r>
          </w:p>
        </w:tc>
      </w:tr>
      <w:tr w:rsidRPr="007A4458" w:rsidR="00496878" w:rsidTr="00F53379" w14:paraId="077B39D7" w14:textId="77777777">
        <w:trPr>
          <w:trHeight w:val="645"/>
        </w:trPr>
        <w:tc>
          <w:tcPr>
            <w:tcW w:w="1838" w:type="dxa"/>
            <w:shd w:val="clear" w:color="auto" w:fill="auto"/>
            <w:vAlign w:val="center"/>
            <w:hideMark/>
          </w:tcPr>
          <w:p w:rsidRPr="007A4458" w:rsidR="00496878" w:rsidP="00496878" w:rsidRDefault="00496878" w14:paraId="0F462992"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Tasks Lists</w:t>
            </w:r>
          </w:p>
        </w:tc>
        <w:tc>
          <w:tcPr>
            <w:tcW w:w="1843" w:type="dxa"/>
            <w:shd w:val="clear" w:color="auto" w:fill="auto"/>
            <w:vAlign w:val="center"/>
            <w:hideMark/>
          </w:tcPr>
          <w:p w:rsidRPr="007A4458" w:rsidR="00496878" w:rsidP="00496878" w:rsidRDefault="00496878" w14:paraId="11B56FB4"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Reporting - See Active Voids by Building</w:t>
            </w:r>
          </w:p>
        </w:tc>
        <w:tc>
          <w:tcPr>
            <w:tcW w:w="5670" w:type="dxa"/>
            <w:shd w:val="clear" w:color="auto" w:fill="auto"/>
            <w:vAlign w:val="center"/>
            <w:hideMark/>
          </w:tcPr>
          <w:p w:rsidRPr="007A4458" w:rsidR="00496878" w:rsidP="00496878" w:rsidRDefault="00496878" w14:paraId="788AFF90"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As an Onsite PM user, I want to see an overview of active voids at my property/estate including the current phase and estimated available date, so that I have visibility into void progress.</w:t>
            </w:r>
          </w:p>
        </w:tc>
      </w:tr>
      <w:tr w:rsidRPr="007A4458" w:rsidR="00496878" w:rsidTr="00F53379" w14:paraId="35D5724F" w14:textId="77777777">
        <w:trPr>
          <w:trHeight w:val="645"/>
        </w:trPr>
        <w:tc>
          <w:tcPr>
            <w:tcW w:w="1838" w:type="dxa"/>
            <w:shd w:val="clear" w:color="auto" w:fill="auto"/>
            <w:vAlign w:val="center"/>
            <w:hideMark/>
          </w:tcPr>
          <w:p w:rsidRPr="007A4458" w:rsidR="00496878" w:rsidP="00496878" w:rsidRDefault="00496878" w14:paraId="1D66B0C5"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Unit Sale</w:t>
            </w:r>
          </w:p>
        </w:tc>
        <w:tc>
          <w:tcPr>
            <w:tcW w:w="1843" w:type="dxa"/>
            <w:shd w:val="clear" w:color="auto" w:fill="auto"/>
            <w:vAlign w:val="center"/>
            <w:hideMark/>
          </w:tcPr>
          <w:p w:rsidRPr="007A4458" w:rsidR="00496878" w:rsidP="00496878" w:rsidRDefault="00496878" w14:paraId="079829DF"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Save Unit Sale Status</w:t>
            </w:r>
          </w:p>
        </w:tc>
        <w:tc>
          <w:tcPr>
            <w:tcW w:w="5670" w:type="dxa"/>
            <w:shd w:val="clear" w:color="auto" w:fill="auto"/>
            <w:vAlign w:val="center"/>
            <w:hideMark/>
          </w:tcPr>
          <w:p w:rsidRPr="007A4458" w:rsidR="00496878" w:rsidP="00496878" w:rsidRDefault="00496878" w14:paraId="738AFB3E" w14:textId="1021B568">
            <w:pPr>
              <w:spacing w:after="0" w:line="240" w:lineRule="auto"/>
              <w:ind w:left="0"/>
              <w:rPr>
                <w:rFonts w:ascii="Calibri" w:hAnsi="Calibri" w:cs="Calibri"/>
                <w:color w:val="000000"/>
                <w:lang w:val="en-GB"/>
              </w:rPr>
            </w:pPr>
            <w:r w:rsidRPr="007A4458">
              <w:rPr>
                <w:rFonts w:ascii="Calibri" w:hAnsi="Calibri" w:cs="Calibri"/>
                <w:color w:val="000000"/>
                <w:lang w:val="en-GB"/>
              </w:rPr>
              <w:t>As a Renewals, Onsite PM or Centrali</w:t>
            </w:r>
            <w:r w:rsidR="005548A6">
              <w:rPr>
                <w:rFonts w:ascii="Calibri" w:hAnsi="Calibri" w:cs="Calibri"/>
                <w:color w:val="000000"/>
                <w:lang w:val="en-GB"/>
              </w:rPr>
              <w:t>s</w:t>
            </w:r>
            <w:r w:rsidRPr="007A4458">
              <w:rPr>
                <w:rFonts w:ascii="Calibri" w:hAnsi="Calibri" w:cs="Calibri"/>
                <w:color w:val="000000"/>
                <w:lang w:val="en-GB"/>
              </w:rPr>
              <w:t xml:space="preserve">ed PM user, I want to indicate where a void is for a unit due to be sold, so that other users will have access to this information. </w:t>
            </w:r>
          </w:p>
        </w:tc>
      </w:tr>
      <w:tr w:rsidRPr="007A4458" w:rsidR="00496878" w:rsidTr="00F53379" w14:paraId="6BA33C04" w14:textId="77777777">
        <w:trPr>
          <w:trHeight w:val="645"/>
        </w:trPr>
        <w:tc>
          <w:tcPr>
            <w:tcW w:w="1838" w:type="dxa"/>
            <w:shd w:val="clear" w:color="auto" w:fill="auto"/>
            <w:vAlign w:val="center"/>
            <w:hideMark/>
          </w:tcPr>
          <w:p w:rsidRPr="007A4458" w:rsidR="00496878" w:rsidP="00496878" w:rsidRDefault="00496878" w14:paraId="588F130B"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Unit Sale</w:t>
            </w:r>
          </w:p>
        </w:tc>
        <w:tc>
          <w:tcPr>
            <w:tcW w:w="1843" w:type="dxa"/>
            <w:shd w:val="clear" w:color="auto" w:fill="auto"/>
            <w:vAlign w:val="center"/>
            <w:hideMark/>
          </w:tcPr>
          <w:p w:rsidRPr="007A4458" w:rsidR="00496878" w:rsidP="00496878" w:rsidRDefault="00496878" w14:paraId="03DA7EBE"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Default Unit Sale Status from Salesforce </w:t>
            </w:r>
          </w:p>
        </w:tc>
        <w:tc>
          <w:tcPr>
            <w:tcW w:w="5670" w:type="dxa"/>
            <w:shd w:val="clear" w:color="auto" w:fill="auto"/>
            <w:vAlign w:val="center"/>
            <w:hideMark/>
          </w:tcPr>
          <w:p w:rsidRPr="007A4458" w:rsidR="00496878" w:rsidP="00496878" w:rsidRDefault="00496878" w14:paraId="703CE828" w14:textId="17EA66FE">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When a property / unit is already flagged with a strategy to sell in Salesforce, I want a new void for this unit to automatically reflect this, so that I do not need to re-enter known information. </w:t>
            </w:r>
          </w:p>
        </w:tc>
      </w:tr>
      <w:tr w:rsidRPr="007A4458" w:rsidR="00496878" w:rsidTr="00F53379" w14:paraId="4207AE2D" w14:textId="77777777">
        <w:trPr>
          <w:trHeight w:val="645"/>
        </w:trPr>
        <w:tc>
          <w:tcPr>
            <w:tcW w:w="1838" w:type="dxa"/>
            <w:shd w:val="clear" w:color="auto" w:fill="auto"/>
            <w:vAlign w:val="center"/>
            <w:hideMark/>
          </w:tcPr>
          <w:p w:rsidRPr="007A4458" w:rsidR="00496878" w:rsidP="00496878" w:rsidRDefault="00496878" w14:paraId="70425E76"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Unit Sale</w:t>
            </w:r>
          </w:p>
        </w:tc>
        <w:tc>
          <w:tcPr>
            <w:tcW w:w="1843" w:type="dxa"/>
            <w:shd w:val="clear" w:color="auto" w:fill="auto"/>
            <w:vAlign w:val="center"/>
            <w:hideMark/>
          </w:tcPr>
          <w:p w:rsidRPr="007A4458" w:rsidR="00496878" w:rsidP="00496878" w:rsidRDefault="00496878" w14:paraId="3D2EBC32"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Reporting - See New Voids Confirmed for Sale</w:t>
            </w:r>
          </w:p>
        </w:tc>
        <w:tc>
          <w:tcPr>
            <w:tcW w:w="5670" w:type="dxa"/>
            <w:shd w:val="clear" w:color="auto" w:fill="auto"/>
            <w:vAlign w:val="center"/>
            <w:hideMark/>
          </w:tcPr>
          <w:p w:rsidRPr="007A4458" w:rsidR="00496878" w:rsidP="00496878" w:rsidRDefault="00496878" w14:paraId="44F69039"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As an Asset Manager I want to see any new, confirmed voids where the unit is going to be sold, so that I know to start the sale process.</w:t>
            </w:r>
          </w:p>
        </w:tc>
      </w:tr>
      <w:tr w:rsidRPr="007A4458" w:rsidR="00496878" w:rsidTr="00F53379" w14:paraId="665B86A1" w14:textId="77777777">
        <w:trPr>
          <w:trHeight w:val="645"/>
        </w:trPr>
        <w:tc>
          <w:tcPr>
            <w:tcW w:w="1838" w:type="dxa"/>
            <w:shd w:val="clear" w:color="auto" w:fill="auto"/>
            <w:vAlign w:val="center"/>
            <w:hideMark/>
          </w:tcPr>
          <w:p w:rsidRPr="007A4458" w:rsidR="00496878" w:rsidP="00496878" w:rsidRDefault="00496878" w14:paraId="3BB1DB86"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Unit Re-let</w:t>
            </w:r>
          </w:p>
        </w:tc>
        <w:tc>
          <w:tcPr>
            <w:tcW w:w="1843" w:type="dxa"/>
            <w:shd w:val="clear" w:color="auto" w:fill="auto"/>
            <w:vAlign w:val="center"/>
            <w:hideMark/>
          </w:tcPr>
          <w:p w:rsidRPr="007A4458" w:rsidR="00496878" w:rsidP="00496878" w:rsidRDefault="00496878" w14:paraId="313F8217"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Save Relet Status &amp; Create Void with Associated Tasks</w:t>
            </w:r>
          </w:p>
        </w:tc>
        <w:tc>
          <w:tcPr>
            <w:tcW w:w="5670" w:type="dxa"/>
            <w:shd w:val="clear" w:color="auto" w:fill="auto"/>
            <w:vAlign w:val="center"/>
            <w:hideMark/>
          </w:tcPr>
          <w:p w:rsidRPr="007A4458" w:rsidR="00496878" w:rsidP="00496878" w:rsidRDefault="00496878" w14:paraId="6C6E8119" w14:textId="3DA7AA88">
            <w:pPr>
              <w:spacing w:after="0" w:line="240" w:lineRule="auto"/>
              <w:ind w:left="0"/>
              <w:rPr>
                <w:rFonts w:ascii="Calibri" w:hAnsi="Calibri" w:cs="Calibri"/>
                <w:color w:val="000000"/>
                <w:lang w:val="en-GB"/>
              </w:rPr>
            </w:pPr>
            <w:r w:rsidRPr="007A4458">
              <w:rPr>
                <w:rFonts w:ascii="Calibri" w:hAnsi="Calibri" w:cs="Calibri"/>
                <w:color w:val="000000"/>
                <w:lang w:val="en-GB"/>
              </w:rPr>
              <w:t>As a Renewals, Onsite PM or Centrali</w:t>
            </w:r>
            <w:r w:rsidR="005548A6">
              <w:rPr>
                <w:rFonts w:ascii="Calibri" w:hAnsi="Calibri" w:cs="Calibri"/>
                <w:color w:val="000000"/>
                <w:lang w:val="en-GB"/>
              </w:rPr>
              <w:t>s</w:t>
            </w:r>
            <w:r w:rsidRPr="007A4458">
              <w:rPr>
                <w:rFonts w:ascii="Calibri" w:hAnsi="Calibri" w:cs="Calibri"/>
                <w:color w:val="000000"/>
                <w:lang w:val="en-GB"/>
              </w:rPr>
              <w:t>ed PM user, I want to indicate where a new void is for a unit that is due to be re-let, so that the Set Rent tasks will be visible.</w:t>
            </w:r>
          </w:p>
        </w:tc>
      </w:tr>
      <w:tr w:rsidRPr="007A4458" w:rsidR="00496878" w:rsidTr="00F53379" w14:paraId="1DA5C410" w14:textId="77777777">
        <w:trPr>
          <w:trHeight w:val="645"/>
        </w:trPr>
        <w:tc>
          <w:tcPr>
            <w:tcW w:w="1838" w:type="dxa"/>
            <w:shd w:val="clear" w:color="auto" w:fill="auto"/>
            <w:vAlign w:val="center"/>
            <w:hideMark/>
          </w:tcPr>
          <w:p w:rsidRPr="007A4458" w:rsidR="00496878" w:rsidP="00496878" w:rsidRDefault="00496878" w14:paraId="6048B3B7"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Unit Re-let</w:t>
            </w:r>
          </w:p>
        </w:tc>
        <w:tc>
          <w:tcPr>
            <w:tcW w:w="1843" w:type="dxa"/>
            <w:shd w:val="clear" w:color="auto" w:fill="auto"/>
            <w:vAlign w:val="center"/>
            <w:hideMark/>
          </w:tcPr>
          <w:p w:rsidRPr="007A4458" w:rsidR="00496878" w:rsidP="00496878" w:rsidRDefault="00496878" w14:paraId="60235C87"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Edit Relet Status &amp; Hide/Show Relet Tasks</w:t>
            </w:r>
          </w:p>
        </w:tc>
        <w:tc>
          <w:tcPr>
            <w:tcW w:w="5670" w:type="dxa"/>
            <w:shd w:val="clear" w:color="auto" w:fill="auto"/>
            <w:vAlign w:val="center"/>
            <w:hideMark/>
          </w:tcPr>
          <w:p w:rsidRPr="007A4458" w:rsidR="00496878" w:rsidP="00496878" w:rsidRDefault="00496878" w14:paraId="47A19A35" w14:textId="6A2E4148">
            <w:pPr>
              <w:spacing w:after="0" w:line="240" w:lineRule="auto"/>
              <w:ind w:left="0"/>
              <w:rPr>
                <w:rFonts w:ascii="Calibri" w:hAnsi="Calibri" w:cs="Calibri"/>
                <w:color w:val="000000"/>
                <w:lang w:val="en-GB"/>
              </w:rPr>
            </w:pPr>
            <w:r w:rsidRPr="007A4458">
              <w:rPr>
                <w:rFonts w:ascii="Calibri" w:hAnsi="Calibri" w:cs="Calibri"/>
                <w:color w:val="000000"/>
                <w:lang w:val="en-GB"/>
              </w:rPr>
              <w:t>As a Renewals, Onsite PM or Centrali</w:t>
            </w:r>
            <w:r w:rsidR="005548A6">
              <w:rPr>
                <w:rFonts w:ascii="Calibri" w:hAnsi="Calibri" w:cs="Calibri"/>
                <w:color w:val="000000"/>
                <w:lang w:val="en-GB"/>
              </w:rPr>
              <w:t>s</w:t>
            </w:r>
            <w:r w:rsidRPr="007A4458">
              <w:rPr>
                <w:rFonts w:ascii="Calibri" w:hAnsi="Calibri" w:cs="Calibri"/>
                <w:color w:val="000000"/>
                <w:lang w:val="en-GB"/>
              </w:rPr>
              <w:t>ed PM user, I want to change the initial indication of whether the unit is due to be re-let, so that the Set Rent tasks will be added or removed from the timeline (as applicable) and the timeline will be updated accordingly.</w:t>
            </w:r>
          </w:p>
        </w:tc>
      </w:tr>
      <w:tr w:rsidRPr="007A4458" w:rsidR="00496878" w:rsidTr="00F53379" w14:paraId="5B2C5459" w14:textId="77777777">
        <w:trPr>
          <w:trHeight w:val="645"/>
        </w:trPr>
        <w:tc>
          <w:tcPr>
            <w:tcW w:w="1838" w:type="dxa"/>
            <w:shd w:val="clear" w:color="auto" w:fill="auto"/>
            <w:vAlign w:val="center"/>
            <w:hideMark/>
          </w:tcPr>
          <w:p w:rsidRPr="007A4458" w:rsidR="00496878" w:rsidP="00496878" w:rsidRDefault="00496878" w14:paraId="7B5F675C"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Unit Re-let</w:t>
            </w:r>
          </w:p>
        </w:tc>
        <w:tc>
          <w:tcPr>
            <w:tcW w:w="1843" w:type="dxa"/>
            <w:shd w:val="clear" w:color="auto" w:fill="auto"/>
            <w:vAlign w:val="center"/>
            <w:hideMark/>
          </w:tcPr>
          <w:p w:rsidRPr="007A4458" w:rsidR="00496878" w:rsidP="00496878" w:rsidRDefault="00496878" w14:paraId="160D348D"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Reporting - See New Voids Confirmed for Relet</w:t>
            </w:r>
          </w:p>
        </w:tc>
        <w:tc>
          <w:tcPr>
            <w:tcW w:w="5670" w:type="dxa"/>
            <w:shd w:val="clear" w:color="auto" w:fill="auto"/>
            <w:vAlign w:val="center"/>
            <w:hideMark/>
          </w:tcPr>
          <w:p w:rsidRPr="007A4458" w:rsidR="00496878" w:rsidP="00496878" w:rsidRDefault="00496878" w14:paraId="13A5D014"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As member of the Lettings team, I want to see any new voids that have been confirmed for re-let, so that I can initiate the marketing and letting process.</w:t>
            </w:r>
          </w:p>
        </w:tc>
      </w:tr>
      <w:tr w:rsidRPr="007A4458" w:rsidR="00496878" w:rsidTr="00F53379" w14:paraId="7AB6F187" w14:textId="77777777">
        <w:trPr>
          <w:trHeight w:val="645"/>
        </w:trPr>
        <w:tc>
          <w:tcPr>
            <w:tcW w:w="1838" w:type="dxa"/>
            <w:shd w:val="clear" w:color="auto" w:fill="auto"/>
            <w:vAlign w:val="center"/>
            <w:hideMark/>
          </w:tcPr>
          <w:p w:rsidRPr="007A4458" w:rsidR="00496878" w:rsidP="00496878" w:rsidRDefault="00496878" w14:paraId="4EACC64E"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Refurb vs Refresh &amp; Unit Available Date</w:t>
            </w:r>
          </w:p>
        </w:tc>
        <w:tc>
          <w:tcPr>
            <w:tcW w:w="1843" w:type="dxa"/>
            <w:shd w:val="clear" w:color="auto" w:fill="auto"/>
            <w:vAlign w:val="center"/>
            <w:hideMark/>
          </w:tcPr>
          <w:p w:rsidRPr="007A4458" w:rsidR="00496878" w:rsidP="00496878" w:rsidRDefault="00496878" w14:paraId="55406E5C"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Save/Update Refurb vs Refresh Status &amp; Hide/Show Associated Tasks</w:t>
            </w:r>
          </w:p>
        </w:tc>
        <w:tc>
          <w:tcPr>
            <w:tcW w:w="5670" w:type="dxa"/>
            <w:shd w:val="clear" w:color="auto" w:fill="auto"/>
            <w:hideMark/>
          </w:tcPr>
          <w:p w:rsidRPr="007A4458" w:rsidR="00496878" w:rsidP="00496878" w:rsidRDefault="00496878" w14:paraId="23D698F7" w14:textId="7E3CC3C3">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w:t>
            </w:r>
            <w:proofErr w:type="spellStart"/>
            <w:r w:rsidRPr="007A4458">
              <w:rPr>
                <w:rFonts w:ascii="Calibri" w:hAnsi="Calibri" w:cs="Calibri"/>
                <w:color w:val="000000"/>
                <w:lang w:val="en-GB"/>
              </w:rPr>
              <w:t>a</w:t>
            </w:r>
            <w:proofErr w:type="spellEnd"/>
            <w:r w:rsidRPr="007A4458">
              <w:rPr>
                <w:rFonts w:ascii="Calibri" w:hAnsi="Calibri" w:cs="Calibri"/>
                <w:color w:val="000000"/>
                <w:lang w:val="en-GB"/>
              </w:rPr>
              <w:t xml:space="preserve"> Onsite PM or Centrali</w:t>
            </w:r>
            <w:r w:rsidR="005548A6">
              <w:rPr>
                <w:rFonts w:ascii="Calibri" w:hAnsi="Calibri" w:cs="Calibri"/>
                <w:color w:val="000000"/>
                <w:lang w:val="en-GB"/>
              </w:rPr>
              <w:t>s</w:t>
            </w:r>
            <w:r w:rsidRPr="007A4458">
              <w:rPr>
                <w:rFonts w:ascii="Calibri" w:hAnsi="Calibri" w:cs="Calibri"/>
                <w:color w:val="000000"/>
                <w:lang w:val="en-GB"/>
              </w:rPr>
              <w:t>ed PM user, I want to indicate at the start of a void whether the unit is likely to require refurb or refresh or neither, as well as confirm after PVI whether the unit needs to be refurbed or refreshed or neither, so that any relevant tasks will be included in the void and the timelines will reflect accordingly.</w:t>
            </w:r>
          </w:p>
        </w:tc>
      </w:tr>
      <w:tr w:rsidRPr="007A4458" w:rsidR="00496878" w:rsidTr="00F53379" w14:paraId="1ECC6A4D" w14:textId="77777777">
        <w:trPr>
          <w:trHeight w:val="645"/>
        </w:trPr>
        <w:tc>
          <w:tcPr>
            <w:tcW w:w="1838" w:type="dxa"/>
            <w:shd w:val="clear" w:color="auto" w:fill="auto"/>
            <w:vAlign w:val="center"/>
            <w:hideMark/>
          </w:tcPr>
          <w:p w:rsidRPr="007A4458" w:rsidR="00496878" w:rsidP="00496878" w:rsidRDefault="00496878" w14:paraId="575CB1EA"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Refurb vs Refresh &amp; Unit Available Date</w:t>
            </w:r>
          </w:p>
        </w:tc>
        <w:tc>
          <w:tcPr>
            <w:tcW w:w="1843" w:type="dxa"/>
            <w:shd w:val="clear" w:color="auto" w:fill="auto"/>
            <w:vAlign w:val="center"/>
            <w:hideMark/>
          </w:tcPr>
          <w:p w:rsidRPr="007A4458" w:rsidR="00496878" w:rsidP="00496878" w:rsidRDefault="00496878" w14:paraId="1A22512D"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See Estimated Available Date &amp; Void Completion Date</w:t>
            </w:r>
          </w:p>
        </w:tc>
        <w:tc>
          <w:tcPr>
            <w:tcW w:w="5670" w:type="dxa"/>
            <w:shd w:val="clear" w:color="auto" w:fill="auto"/>
            <w:hideMark/>
          </w:tcPr>
          <w:p w:rsidRPr="007A4458" w:rsidR="00496878" w:rsidP="00496878" w:rsidRDefault="00496878" w14:paraId="3190E5CB" w14:textId="504B120E">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 user, I want to see the unit's estimated available date as well as the overall void's estimated completion date based on the latest void timelines, so that users can easily see key target dates. </w:t>
            </w:r>
          </w:p>
        </w:tc>
      </w:tr>
      <w:tr w:rsidRPr="007A4458" w:rsidR="00496878" w:rsidTr="00F53379" w14:paraId="77AD80A4" w14:textId="77777777">
        <w:trPr>
          <w:trHeight w:val="645"/>
        </w:trPr>
        <w:tc>
          <w:tcPr>
            <w:tcW w:w="1838" w:type="dxa"/>
            <w:shd w:val="clear" w:color="auto" w:fill="auto"/>
            <w:vAlign w:val="center"/>
            <w:hideMark/>
          </w:tcPr>
          <w:p w:rsidRPr="007A4458" w:rsidR="00496878" w:rsidP="00496878" w:rsidRDefault="00496878" w14:paraId="2316BF60"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Refurb vs Refresh &amp; Unit Available Date</w:t>
            </w:r>
          </w:p>
        </w:tc>
        <w:tc>
          <w:tcPr>
            <w:tcW w:w="1843" w:type="dxa"/>
            <w:shd w:val="clear" w:color="auto" w:fill="auto"/>
            <w:vAlign w:val="center"/>
            <w:hideMark/>
          </w:tcPr>
          <w:p w:rsidRPr="007A4458" w:rsidR="00496878" w:rsidP="00496878" w:rsidRDefault="00496878" w14:paraId="3AB89094"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See Actual Available Date &amp; Void Completion Date</w:t>
            </w:r>
          </w:p>
        </w:tc>
        <w:tc>
          <w:tcPr>
            <w:tcW w:w="5670" w:type="dxa"/>
            <w:shd w:val="clear" w:color="auto" w:fill="auto"/>
            <w:hideMark/>
          </w:tcPr>
          <w:p w:rsidRPr="007A4458" w:rsidR="00496878" w:rsidP="00496878" w:rsidRDefault="00496878" w14:paraId="558F5B46"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As a user, I want to see the unit's actual available date as well as the overall void's actual completion date, so that users can compare target &amp; actual key dates.</w:t>
            </w:r>
          </w:p>
        </w:tc>
      </w:tr>
      <w:tr w:rsidRPr="007A4458" w:rsidR="00496878" w:rsidTr="00F53379" w14:paraId="75DF85B2" w14:textId="77777777">
        <w:trPr>
          <w:trHeight w:val="645"/>
        </w:trPr>
        <w:tc>
          <w:tcPr>
            <w:tcW w:w="1838" w:type="dxa"/>
            <w:shd w:val="clear" w:color="auto" w:fill="auto"/>
            <w:vAlign w:val="center"/>
            <w:hideMark/>
          </w:tcPr>
          <w:p w:rsidRPr="007A4458" w:rsidR="00496878" w:rsidP="00496878" w:rsidRDefault="00496878" w14:paraId="562D0937"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Update Salesforce Unit Details </w:t>
            </w:r>
          </w:p>
        </w:tc>
        <w:tc>
          <w:tcPr>
            <w:tcW w:w="1843" w:type="dxa"/>
            <w:shd w:val="clear" w:color="auto" w:fill="auto"/>
            <w:vAlign w:val="center"/>
            <w:hideMark/>
          </w:tcPr>
          <w:p w:rsidRPr="007A4458" w:rsidR="00496878" w:rsidP="00496878" w:rsidRDefault="00496878" w14:paraId="18C763B7"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Update Salesforce Unit - New Void</w:t>
            </w:r>
          </w:p>
        </w:tc>
        <w:tc>
          <w:tcPr>
            <w:tcW w:w="5670" w:type="dxa"/>
            <w:shd w:val="clear" w:color="auto" w:fill="auto"/>
            <w:vAlign w:val="center"/>
            <w:hideMark/>
          </w:tcPr>
          <w:p w:rsidRPr="007A4458" w:rsidR="00496878" w:rsidP="00496878" w:rsidRDefault="00496878" w14:paraId="34492A10" w14:textId="057346F5">
            <w:pPr>
              <w:spacing w:after="0" w:line="240" w:lineRule="auto"/>
              <w:ind w:left="0"/>
              <w:rPr>
                <w:rFonts w:ascii="Calibri" w:hAnsi="Calibri" w:cs="Calibri"/>
                <w:color w:val="000000"/>
                <w:lang w:val="en-GB"/>
              </w:rPr>
            </w:pPr>
            <w:r w:rsidRPr="007A4458">
              <w:rPr>
                <w:rFonts w:ascii="Calibri" w:hAnsi="Calibri" w:cs="Calibri"/>
                <w:color w:val="000000"/>
                <w:lang w:val="en-GB"/>
              </w:rPr>
              <w:t>When the NTQ has been confirmed, I want the Salesforce unit details (including Unit Status and Future Vacant Date to be updated, so that users looking at the unit will see up-to-date information.</w:t>
            </w:r>
          </w:p>
        </w:tc>
      </w:tr>
      <w:tr w:rsidRPr="007A4458" w:rsidR="00496878" w:rsidTr="00F53379" w14:paraId="5F44C6F6" w14:textId="77777777">
        <w:trPr>
          <w:trHeight w:val="645"/>
        </w:trPr>
        <w:tc>
          <w:tcPr>
            <w:tcW w:w="1838" w:type="dxa"/>
            <w:shd w:val="clear" w:color="auto" w:fill="auto"/>
            <w:vAlign w:val="center"/>
            <w:hideMark/>
          </w:tcPr>
          <w:p w:rsidRPr="007A4458" w:rsidR="00496878" w:rsidP="00496878" w:rsidRDefault="00496878" w14:paraId="1B18EE5C"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Update Salesforce Unit Details </w:t>
            </w:r>
          </w:p>
        </w:tc>
        <w:tc>
          <w:tcPr>
            <w:tcW w:w="1843" w:type="dxa"/>
            <w:shd w:val="clear" w:color="auto" w:fill="auto"/>
            <w:vAlign w:val="center"/>
            <w:hideMark/>
          </w:tcPr>
          <w:p w:rsidRPr="007A4458" w:rsidR="00496878" w:rsidP="00496878" w:rsidRDefault="00496878" w14:paraId="267CFA18"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Update Salesforce Unit - New Void to be Relet</w:t>
            </w:r>
          </w:p>
        </w:tc>
        <w:tc>
          <w:tcPr>
            <w:tcW w:w="5670" w:type="dxa"/>
            <w:shd w:val="clear" w:color="auto" w:fill="auto"/>
            <w:vAlign w:val="center"/>
            <w:hideMark/>
          </w:tcPr>
          <w:p w:rsidRPr="007A4458" w:rsidR="00496878" w:rsidP="00496878" w:rsidRDefault="00496878" w14:paraId="239326D0"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When a NTQ has been confirmed for a unit to be relet, I want the Salesforce unit's Available Relet Date to be populated, so that the Marketing process in Salesforce is triggered.</w:t>
            </w:r>
          </w:p>
        </w:tc>
      </w:tr>
      <w:tr w:rsidRPr="007A4458" w:rsidR="00496878" w:rsidTr="00F53379" w14:paraId="14AA8F68" w14:textId="77777777">
        <w:trPr>
          <w:trHeight w:val="645"/>
        </w:trPr>
        <w:tc>
          <w:tcPr>
            <w:tcW w:w="1838" w:type="dxa"/>
            <w:shd w:val="clear" w:color="auto" w:fill="auto"/>
            <w:vAlign w:val="center"/>
            <w:hideMark/>
          </w:tcPr>
          <w:p w:rsidRPr="007A4458" w:rsidR="00496878" w:rsidP="00496878" w:rsidRDefault="00496878" w14:paraId="6C91BD8E"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Update Salesforce Unit Details </w:t>
            </w:r>
          </w:p>
        </w:tc>
        <w:tc>
          <w:tcPr>
            <w:tcW w:w="1843" w:type="dxa"/>
            <w:shd w:val="clear" w:color="auto" w:fill="auto"/>
            <w:vAlign w:val="center"/>
            <w:hideMark/>
          </w:tcPr>
          <w:p w:rsidRPr="007A4458" w:rsidR="00496878" w:rsidP="00496878" w:rsidRDefault="00496878" w14:paraId="2E21E9E5" w14:textId="260A3FDA">
            <w:pPr>
              <w:spacing w:after="0" w:line="240" w:lineRule="auto"/>
              <w:ind w:left="0"/>
              <w:rPr>
                <w:rFonts w:ascii="Calibri" w:hAnsi="Calibri" w:cs="Calibri"/>
                <w:color w:val="000000"/>
                <w:lang w:val="en-GB"/>
              </w:rPr>
            </w:pPr>
            <w:r w:rsidRPr="007A4458">
              <w:rPr>
                <w:rFonts w:ascii="Calibri" w:hAnsi="Calibri" w:cs="Calibri"/>
                <w:color w:val="000000"/>
                <w:lang w:val="en-GB"/>
              </w:rPr>
              <w:t>Update Salesforce Unit - Keep Unit Status Continuously Up to Date</w:t>
            </w:r>
          </w:p>
        </w:tc>
        <w:tc>
          <w:tcPr>
            <w:tcW w:w="5670" w:type="dxa"/>
            <w:shd w:val="clear" w:color="auto" w:fill="auto"/>
            <w:vAlign w:val="center"/>
            <w:hideMark/>
          </w:tcPr>
          <w:p w:rsidRPr="007A4458" w:rsidR="00496878" w:rsidP="00496878" w:rsidRDefault="00496878" w14:paraId="6616D307" w14:textId="45D2611A">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When key void information is updated, I want the Salesforce unit status to be updated accordingly, so that the unit status reflects the latest available void information. </w:t>
            </w:r>
          </w:p>
        </w:tc>
      </w:tr>
      <w:tr w:rsidRPr="007A4458" w:rsidR="00496878" w:rsidTr="00F53379" w14:paraId="5EAAE0AB" w14:textId="77777777">
        <w:trPr>
          <w:trHeight w:val="645"/>
        </w:trPr>
        <w:tc>
          <w:tcPr>
            <w:tcW w:w="1838" w:type="dxa"/>
            <w:shd w:val="clear" w:color="auto" w:fill="auto"/>
            <w:vAlign w:val="center"/>
            <w:hideMark/>
          </w:tcPr>
          <w:p w:rsidRPr="007A4458" w:rsidR="00496878" w:rsidP="00496878" w:rsidRDefault="00496878" w14:paraId="6E4C56C7"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Update Salesforce Unit Details </w:t>
            </w:r>
          </w:p>
        </w:tc>
        <w:tc>
          <w:tcPr>
            <w:tcW w:w="1843" w:type="dxa"/>
            <w:shd w:val="clear" w:color="auto" w:fill="auto"/>
            <w:vAlign w:val="center"/>
            <w:hideMark/>
          </w:tcPr>
          <w:p w:rsidRPr="007A4458" w:rsidR="00496878" w:rsidP="00496878" w:rsidRDefault="00496878" w14:paraId="01AA13DF" w14:textId="2B2FE5B2">
            <w:pPr>
              <w:spacing w:after="0" w:line="240" w:lineRule="auto"/>
              <w:ind w:left="0"/>
              <w:rPr>
                <w:rFonts w:ascii="Calibri" w:hAnsi="Calibri" w:cs="Calibri"/>
                <w:color w:val="000000"/>
                <w:lang w:val="en-GB"/>
              </w:rPr>
            </w:pPr>
            <w:r w:rsidRPr="007A4458">
              <w:rPr>
                <w:rFonts w:ascii="Calibri" w:hAnsi="Calibri" w:cs="Calibri"/>
                <w:color w:val="000000"/>
                <w:lang w:val="en-GB"/>
              </w:rPr>
              <w:t>Update Salesforce Unit - Keep FV Date Continuously Up to Date</w:t>
            </w:r>
          </w:p>
        </w:tc>
        <w:tc>
          <w:tcPr>
            <w:tcW w:w="5670" w:type="dxa"/>
            <w:shd w:val="clear" w:color="auto" w:fill="auto"/>
            <w:vAlign w:val="center"/>
            <w:hideMark/>
          </w:tcPr>
          <w:p w:rsidRPr="007A4458" w:rsidR="00496878" w:rsidP="00496878" w:rsidRDefault="00496878" w14:paraId="74C903FC"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When the Future Vacant date on a void is updated, I want the Salesforce unit's Future Vacant Date to be updated, so that the unit reflects the latest available information. </w:t>
            </w:r>
          </w:p>
        </w:tc>
      </w:tr>
      <w:tr w:rsidRPr="007A4458" w:rsidR="00496878" w:rsidTr="00F53379" w14:paraId="675EDAD3" w14:textId="77777777">
        <w:trPr>
          <w:trHeight w:val="645"/>
        </w:trPr>
        <w:tc>
          <w:tcPr>
            <w:tcW w:w="1838" w:type="dxa"/>
            <w:shd w:val="clear" w:color="auto" w:fill="auto"/>
            <w:vAlign w:val="center"/>
            <w:hideMark/>
          </w:tcPr>
          <w:p w:rsidRPr="007A4458" w:rsidR="00496878" w:rsidP="00496878" w:rsidRDefault="00496878" w14:paraId="5C79EABE"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Update Salesforce Unit Details </w:t>
            </w:r>
          </w:p>
        </w:tc>
        <w:tc>
          <w:tcPr>
            <w:tcW w:w="1843" w:type="dxa"/>
            <w:shd w:val="clear" w:color="auto" w:fill="auto"/>
            <w:vAlign w:val="center"/>
            <w:hideMark/>
          </w:tcPr>
          <w:p w:rsidRPr="007A4458" w:rsidR="00496878" w:rsidP="00496878" w:rsidRDefault="00496878" w14:paraId="4C2F6712" w14:textId="4995D9EE">
            <w:pPr>
              <w:spacing w:after="0" w:line="240" w:lineRule="auto"/>
              <w:ind w:left="0"/>
              <w:rPr>
                <w:rFonts w:ascii="Calibri" w:hAnsi="Calibri" w:cs="Calibri"/>
                <w:color w:val="000000"/>
                <w:lang w:val="en-GB"/>
              </w:rPr>
            </w:pPr>
            <w:r w:rsidRPr="007A4458">
              <w:rPr>
                <w:rFonts w:ascii="Calibri" w:hAnsi="Calibri" w:cs="Calibri"/>
                <w:color w:val="000000"/>
                <w:lang w:val="en-GB"/>
              </w:rPr>
              <w:t>Update Salesforce Unit - Keep Available Relet Date Continuously Up to Date</w:t>
            </w:r>
          </w:p>
        </w:tc>
        <w:tc>
          <w:tcPr>
            <w:tcW w:w="5670" w:type="dxa"/>
            <w:shd w:val="clear" w:color="auto" w:fill="auto"/>
            <w:vAlign w:val="center"/>
            <w:hideMark/>
          </w:tcPr>
          <w:p w:rsidRPr="007A4458" w:rsidR="00496878" w:rsidP="00496878" w:rsidRDefault="00496878" w14:paraId="5191F488"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When a void's Estimated Available Date changes or once the Actual Available Date for a unit that is to be re-let is known, I want the Salesforce unit's Available Relet Date to be updated, so that Marketing &amp; Lettings have access to the latest available information. </w:t>
            </w:r>
          </w:p>
        </w:tc>
      </w:tr>
      <w:tr w:rsidRPr="007A4458" w:rsidR="00496878" w:rsidTr="00F53379" w14:paraId="18E94770" w14:textId="77777777">
        <w:trPr>
          <w:trHeight w:val="645"/>
        </w:trPr>
        <w:tc>
          <w:tcPr>
            <w:tcW w:w="1838" w:type="dxa"/>
            <w:shd w:val="clear" w:color="auto" w:fill="auto"/>
            <w:vAlign w:val="center"/>
            <w:hideMark/>
          </w:tcPr>
          <w:p w:rsidRPr="007A4458" w:rsidR="00496878" w:rsidP="00496878" w:rsidRDefault="00496878" w14:paraId="3CFDAD30"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Update Salesforce Unit Details </w:t>
            </w:r>
          </w:p>
        </w:tc>
        <w:tc>
          <w:tcPr>
            <w:tcW w:w="1843" w:type="dxa"/>
            <w:shd w:val="clear" w:color="auto" w:fill="auto"/>
            <w:vAlign w:val="center"/>
            <w:hideMark/>
          </w:tcPr>
          <w:p w:rsidRPr="007A4458" w:rsidR="00496878" w:rsidP="00496878" w:rsidRDefault="00496878" w14:paraId="6AE9F0CA"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See Unit View Arrangements &amp; Key Location</w:t>
            </w:r>
          </w:p>
        </w:tc>
        <w:tc>
          <w:tcPr>
            <w:tcW w:w="5670" w:type="dxa"/>
            <w:shd w:val="clear" w:color="auto" w:fill="auto"/>
            <w:vAlign w:val="center"/>
            <w:hideMark/>
          </w:tcPr>
          <w:p w:rsidRPr="007A4458" w:rsidR="00496878" w:rsidP="00496878" w:rsidRDefault="00496878" w14:paraId="2BC753DE"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 Lettings user, I want to see the latest void-related marketing/viewing arrangements &amp; key location when viewing a unit in Salesforce, so that I have the information I need about the unit in one place. </w:t>
            </w:r>
          </w:p>
        </w:tc>
      </w:tr>
      <w:tr w:rsidRPr="007A4458" w:rsidR="00496878" w:rsidTr="00F53379" w14:paraId="24313458" w14:textId="77777777">
        <w:trPr>
          <w:trHeight w:val="645"/>
        </w:trPr>
        <w:tc>
          <w:tcPr>
            <w:tcW w:w="1838" w:type="dxa"/>
            <w:shd w:val="clear" w:color="auto" w:fill="auto"/>
            <w:vAlign w:val="center"/>
            <w:hideMark/>
          </w:tcPr>
          <w:p w:rsidRPr="007A4458" w:rsidR="00496878" w:rsidP="00496878" w:rsidRDefault="00496878" w14:paraId="48665AB8"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Void Documents v1</w:t>
            </w:r>
          </w:p>
        </w:tc>
        <w:tc>
          <w:tcPr>
            <w:tcW w:w="1843" w:type="dxa"/>
            <w:shd w:val="clear" w:color="auto" w:fill="auto"/>
            <w:vAlign w:val="center"/>
            <w:hideMark/>
          </w:tcPr>
          <w:p w:rsidRPr="007A4458" w:rsidR="00496878" w:rsidP="00496878" w:rsidRDefault="00496878" w14:paraId="19B3262E"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Upload Void Documents</w:t>
            </w:r>
          </w:p>
        </w:tc>
        <w:tc>
          <w:tcPr>
            <w:tcW w:w="5670" w:type="dxa"/>
            <w:shd w:val="clear" w:color="auto" w:fill="auto"/>
            <w:vAlign w:val="center"/>
            <w:hideMark/>
          </w:tcPr>
          <w:p w:rsidRPr="007A4458" w:rsidR="00496878" w:rsidP="00496878" w:rsidRDefault="00496878" w14:paraId="08CC6451"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 user, I want to be able to upload void-related documents and emails to the void, so that all users working on the void have access to the information. </w:t>
            </w:r>
          </w:p>
        </w:tc>
      </w:tr>
      <w:tr w:rsidRPr="007A4458" w:rsidR="00496878" w:rsidTr="00F53379" w14:paraId="304546C8" w14:textId="77777777">
        <w:trPr>
          <w:trHeight w:val="645"/>
        </w:trPr>
        <w:tc>
          <w:tcPr>
            <w:tcW w:w="1838" w:type="dxa"/>
            <w:shd w:val="clear" w:color="auto" w:fill="auto"/>
            <w:vAlign w:val="center"/>
            <w:hideMark/>
          </w:tcPr>
          <w:p w:rsidRPr="007A4458" w:rsidR="00496878" w:rsidP="00496878" w:rsidRDefault="00496878" w14:paraId="0EB1E14C"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Audit History</w:t>
            </w:r>
          </w:p>
        </w:tc>
        <w:tc>
          <w:tcPr>
            <w:tcW w:w="1843" w:type="dxa"/>
            <w:shd w:val="clear" w:color="auto" w:fill="auto"/>
            <w:vAlign w:val="center"/>
            <w:hideMark/>
          </w:tcPr>
          <w:p w:rsidRPr="007A4458" w:rsidR="00496878" w:rsidP="00496878" w:rsidRDefault="00496878" w14:paraId="591CE578"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See Void &amp; Task Audit History</w:t>
            </w:r>
          </w:p>
        </w:tc>
        <w:tc>
          <w:tcPr>
            <w:tcW w:w="5670" w:type="dxa"/>
            <w:shd w:val="clear" w:color="auto" w:fill="auto"/>
            <w:vAlign w:val="center"/>
            <w:hideMark/>
          </w:tcPr>
          <w:p w:rsidRPr="007A4458" w:rsidR="00496878" w:rsidP="00496878" w:rsidRDefault="00496878" w14:paraId="449C03A9" w14:textId="0175F719">
            <w:pPr>
              <w:spacing w:after="0" w:line="240" w:lineRule="auto"/>
              <w:ind w:left="0"/>
              <w:rPr>
                <w:rFonts w:ascii="Calibri" w:hAnsi="Calibri" w:cs="Calibri"/>
                <w:color w:val="000000"/>
                <w:lang w:val="en-GB"/>
              </w:rPr>
            </w:pPr>
            <w:r w:rsidRPr="007A4458">
              <w:rPr>
                <w:rFonts w:ascii="Calibri" w:hAnsi="Calibri" w:cs="Calibri"/>
                <w:color w:val="000000"/>
                <w:lang w:val="en-GB"/>
              </w:rPr>
              <w:t>As a user, I want to be able to see a history of updates to a void or a task as well as any reasons required when making a change, so that I can see who made what changes when.</w:t>
            </w:r>
          </w:p>
        </w:tc>
      </w:tr>
      <w:tr w:rsidRPr="007A4458" w:rsidR="00496878" w:rsidTr="00F53379" w14:paraId="0E34A21A" w14:textId="77777777">
        <w:trPr>
          <w:trHeight w:val="645"/>
        </w:trPr>
        <w:tc>
          <w:tcPr>
            <w:tcW w:w="1838" w:type="dxa"/>
            <w:shd w:val="clear" w:color="auto" w:fill="auto"/>
            <w:vAlign w:val="center"/>
            <w:hideMark/>
          </w:tcPr>
          <w:p w:rsidRPr="007A4458" w:rsidR="00496878" w:rsidP="00496878" w:rsidRDefault="00496878" w14:paraId="6CB93F12"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See Voids by Unit &amp; Building</w:t>
            </w:r>
          </w:p>
        </w:tc>
        <w:tc>
          <w:tcPr>
            <w:tcW w:w="1843" w:type="dxa"/>
            <w:shd w:val="clear" w:color="auto" w:fill="auto"/>
            <w:vAlign w:val="center"/>
            <w:hideMark/>
          </w:tcPr>
          <w:p w:rsidRPr="007A4458" w:rsidR="00496878" w:rsidP="00496878" w:rsidRDefault="00496878" w14:paraId="19B57C45"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See History of Voids on a Unit</w:t>
            </w:r>
          </w:p>
        </w:tc>
        <w:tc>
          <w:tcPr>
            <w:tcW w:w="5670" w:type="dxa"/>
            <w:shd w:val="clear" w:color="auto" w:fill="auto"/>
            <w:vAlign w:val="center"/>
            <w:hideMark/>
          </w:tcPr>
          <w:p w:rsidRPr="007A4458" w:rsidR="00496878" w:rsidP="00496878" w:rsidRDefault="00496878" w14:paraId="626D17BD"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 user, I want to see a summary of the active and completed voids when viewing a unit in Salesforce, so that I can see a history of turnaround times and when last a unit was refurbished or refreshed as part of the single-view of unit. </w:t>
            </w:r>
          </w:p>
        </w:tc>
      </w:tr>
      <w:tr w:rsidRPr="007A4458" w:rsidR="00496878" w:rsidTr="00F53379" w14:paraId="3CC61631" w14:textId="77777777">
        <w:trPr>
          <w:trHeight w:val="645"/>
        </w:trPr>
        <w:tc>
          <w:tcPr>
            <w:tcW w:w="1838" w:type="dxa"/>
            <w:shd w:val="clear" w:color="auto" w:fill="auto"/>
            <w:vAlign w:val="center"/>
            <w:hideMark/>
          </w:tcPr>
          <w:p w:rsidRPr="007A4458" w:rsidR="00496878" w:rsidP="00496878" w:rsidRDefault="00496878" w14:paraId="143B7D44"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See Voids by Unit &amp; Building</w:t>
            </w:r>
          </w:p>
        </w:tc>
        <w:tc>
          <w:tcPr>
            <w:tcW w:w="1843" w:type="dxa"/>
            <w:shd w:val="clear" w:color="auto" w:fill="auto"/>
            <w:vAlign w:val="center"/>
            <w:hideMark/>
          </w:tcPr>
          <w:p w:rsidRPr="007A4458" w:rsidR="00496878" w:rsidP="00496878" w:rsidRDefault="00496878" w14:paraId="4941478F"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See Active Voids by Building</w:t>
            </w:r>
          </w:p>
        </w:tc>
        <w:tc>
          <w:tcPr>
            <w:tcW w:w="5670" w:type="dxa"/>
            <w:shd w:val="clear" w:color="auto" w:fill="auto"/>
            <w:vAlign w:val="center"/>
            <w:hideMark/>
          </w:tcPr>
          <w:p w:rsidRPr="007A4458" w:rsidR="00496878" w:rsidP="00496878" w:rsidRDefault="00496878" w14:paraId="68631914"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an Onsite PM user, I want to see a summary of the active voids for a building, so that I have an overview of voids in one place. </w:t>
            </w:r>
          </w:p>
        </w:tc>
      </w:tr>
      <w:tr w:rsidRPr="007A4458" w:rsidR="00496878" w:rsidTr="00F53379" w14:paraId="13BAA628" w14:textId="77777777">
        <w:trPr>
          <w:trHeight w:val="645"/>
        </w:trPr>
        <w:tc>
          <w:tcPr>
            <w:tcW w:w="1838" w:type="dxa"/>
            <w:shd w:val="clear" w:color="auto" w:fill="auto"/>
            <w:vAlign w:val="center"/>
            <w:hideMark/>
          </w:tcPr>
          <w:p w:rsidRPr="007A4458" w:rsidR="00496878" w:rsidP="00496878" w:rsidRDefault="00496878" w14:paraId="164E2E4B"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Void Variation - Tenant Already Vacated</w:t>
            </w:r>
          </w:p>
        </w:tc>
        <w:tc>
          <w:tcPr>
            <w:tcW w:w="1843" w:type="dxa"/>
            <w:shd w:val="clear" w:color="auto" w:fill="auto"/>
            <w:vAlign w:val="center"/>
            <w:hideMark/>
          </w:tcPr>
          <w:p w:rsidRPr="007A4458" w:rsidR="00496878" w:rsidP="00496878" w:rsidRDefault="00496878" w14:paraId="5052BA94"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New Void Workflow - Tenant Already Vacated</w:t>
            </w:r>
          </w:p>
        </w:tc>
        <w:tc>
          <w:tcPr>
            <w:tcW w:w="5670" w:type="dxa"/>
            <w:shd w:val="clear" w:color="auto" w:fill="auto"/>
            <w:vAlign w:val="center"/>
            <w:hideMark/>
          </w:tcPr>
          <w:p w:rsidRPr="007A4458" w:rsidR="00496878" w:rsidP="00496878" w:rsidRDefault="00496878" w14:paraId="10CC969C" w14:textId="34D7C41F">
            <w:pPr>
              <w:spacing w:after="0" w:line="240" w:lineRule="auto"/>
              <w:ind w:left="0"/>
              <w:rPr>
                <w:rFonts w:ascii="Calibri" w:hAnsi="Calibri" w:cs="Calibri"/>
                <w:color w:val="000000"/>
                <w:lang w:val="en-GB"/>
              </w:rPr>
            </w:pPr>
            <w:r w:rsidRPr="007A4458">
              <w:rPr>
                <w:rFonts w:ascii="Calibri" w:hAnsi="Calibri" w:cs="Calibri"/>
                <w:color w:val="000000"/>
                <w:lang w:val="en-GB"/>
              </w:rPr>
              <w:t>As a Renewals, Onsite PM or Centrali</w:t>
            </w:r>
            <w:r w:rsidR="005548A6">
              <w:rPr>
                <w:rFonts w:ascii="Calibri" w:hAnsi="Calibri" w:cs="Calibri"/>
                <w:color w:val="000000"/>
                <w:lang w:val="en-GB"/>
              </w:rPr>
              <w:t>s</w:t>
            </w:r>
            <w:r w:rsidRPr="007A4458">
              <w:rPr>
                <w:rFonts w:ascii="Calibri" w:hAnsi="Calibri" w:cs="Calibri"/>
                <w:color w:val="000000"/>
                <w:lang w:val="en-GB"/>
              </w:rPr>
              <w:t>ed PM user, I want to create a void for a unit where a tenant has already moved out, so that phases and tasks that are not relevant in this scenario will not be included.</w:t>
            </w:r>
          </w:p>
        </w:tc>
      </w:tr>
      <w:tr w:rsidRPr="007A4458" w:rsidR="00496878" w:rsidTr="00F53379" w14:paraId="1DF3893F" w14:textId="77777777">
        <w:trPr>
          <w:trHeight w:val="645"/>
        </w:trPr>
        <w:tc>
          <w:tcPr>
            <w:tcW w:w="1838" w:type="dxa"/>
            <w:shd w:val="clear" w:color="auto" w:fill="auto"/>
            <w:vAlign w:val="center"/>
            <w:hideMark/>
          </w:tcPr>
          <w:p w:rsidRPr="007A4458" w:rsidR="00496878" w:rsidP="00496878" w:rsidRDefault="00496878" w14:paraId="7A850AF1"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Void Variation - Notice to Vacate</w:t>
            </w:r>
          </w:p>
        </w:tc>
        <w:tc>
          <w:tcPr>
            <w:tcW w:w="1843" w:type="dxa"/>
            <w:shd w:val="clear" w:color="auto" w:fill="auto"/>
            <w:vAlign w:val="center"/>
            <w:hideMark/>
          </w:tcPr>
          <w:p w:rsidRPr="007A4458" w:rsidR="00496878" w:rsidP="00496878" w:rsidRDefault="00496878" w14:paraId="5D01CB84"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New Void Workflow - Give Notice to Vacate</w:t>
            </w:r>
          </w:p>
        </w:tc>
        <w:tc>
          <w:tcPr>
            <w:tcW w:w="5670" w:type="dxa"/>
            <w:shd w:val="clear" w:color="auto" w:fill="auto"/>
            <w:vAlign w:val="center"/>
            <w:hideMark/>
          </w:tcPr>
          <w:p w:rsidRPr="007A4458" w:rsidR="00496878" w:rsidP="00496878" w:rsidRDefault="00496878" w14:paraId="28E96C7C" w14:textId="0F543342">
            <w:pPr>
              <w:spacing w:after="0" w:line="240" w:lineRule="auto"/>
              <w:ind w:left="0"/>
              <w:rPr>
                <w:rFonts w:ascii="Calibri" w:hAnsi="Calibri" w:cs="Calibri"/>
                <w:color w:val="000000"/>
                <w:lang w:val="en-GB"/>
              </w:rPr>
            </w:pPr>
            <w:r w:rsidRPr="007A4458">
              <w:rPr>
                <w:rFonts w:ascii="Calibri" w:hAnsi="Calibri" w:cs="Calibri"/>
                <w:color w:val="000000"/>
                <w:lang w:val="en-GB"/>
              </w:rPr>
              <w:t>As a Renewals, Onsite PM or Centrali</w:t>
            </w:r>
            <w:r w:rsidR="005548A6">
              <w:rPr>
                <w:rFonts w:ascii="Calibri" w:hAnsi="Calibri" w:cs="Calibri"/>
                <w:color w:val="000000"/>
                <w:lang w:val="en-GB"/>
              </w:rPr>
              <w:t>s</w:t>
            </w:r>
            <w:r w:rsidRPr="007A4458">
              <w:rPr>
                <w:rFonts w:ascii="Calibri" w:hAnsi="Calibri" w:cs="Calibri"/>
                <w:color w:val="000000"/>
                <w:lang w:val="en-GB"/>
              </w:rPr>
              <w:t>ed PM user, I want to create a void for a unit where the tenant is being asked to leave, so that only relevant phases and tasks will be included in the void process.</w:t>
            </w:r>
          </w:p>
        </w:tc>
      </w:tr>
      <w:tr w:rsidRPr="007A4458" w:rsidR="00496878" w:rsidTr="00F53379" w14:paraId="13CA6A59" w14:textId="77777777">
        <w:trPr>
          <w:trHeight w:val="645"/>
        </w:trPr>
        <w:tc>
          <w:tcPr>
            <w:tcW w:w="1838" w:type="dxa"/>
            <w:shd w:val="clear" w:color="auto" w:fill="auto"/>
            <w:vAlign w:val="center"/>
            <w:hideMark/>
          </w:tcPr>
          <w:p w:rsidRPr="007A4458" w:rsidR="00496878" w:rsidP="00496878" w:rsidRDefault="00496878" w14:paraId="22E4F235"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w:t>
            </w:r>
          </w:p>
        </w:tc>
        <w:tc>
          <w:tcPr>
            <w:tcW w:w="1843" w:type="dxa"/>
            <w:shd w:val="clear" w:color="auto" w:fill="auto"/>
            <w:vAlign w:val="center"/>
            <w:hideMark/>
          </w:tcPr>
          <w:p w:rsidRPr="007A4458" w:rsidR="00496878" w:rsidP="00496878" w:rsidRDefault="00496878" w14:paraId="442C9732"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 - Include Validate Notice Tasks in Workflow</w:t>
            </w:r>
          </w:p>
        </w:tc>
        <w:tc>
          <w:tcPr>
            <w:tcW w:w="5670" w:type="dxa"/>
            <w:shd w:val="clear" w:color="auto" w:fill="auto"/>
            <w:vAlign w:val="center"/>
            <w:hideMark/>
          </w:tcPr>
          <w:p w:rsidRPr="007A4458" w:rsidR="00496878" w:rsidP="00496878" w:rsidRDefault="00496878" w14:paraId="7DB13EFD" w14:textId="0C4C5C25">
            <w:pPr>
              <w:spacing w:after="0" w:line="240" w:lineRule="auto"/>
              <w:ind w:left="0"/>
              <w:rPr>
                <w:rFonts w:ascii="Calibri" w:hAnsi="Calibri" w:cs="Calibri"/>
                <w:color w:val="000000"/>
                <w:lang w:val="en-GB"/>
              </w:rPr>
            </w:pPr>
            <w:r w:rsidRPr="007A4458">
              <w:rPr>
                <w:rFonts w:ascii="Calibri" w:hAnsi="Calibri" w:cs="Calibri"/>
                <w:color w:val="000000"/>
                <w:lang w:val="en-GB"/>
              </w:rPr>
              <w:t>As a Centrali</w:t>
            </w:r>
            <w:r w:rsidR="005548A6">
              <w:rPr>
                <w:rFonts w:ascii="Calibri" w:hAnsi="Calibri" w:cs="Calibri"/>
                <w:color w:val="000000"/>
                <w:lang w:val="en-GB"/>
              </w:rPr>
              <w:t>s</w:t>
            </w:r>
            <w:r w:rsidRPr="007A4458">
              <w:rPr>
                <w:rFonts w:ascii="Calibri" w:hAnsi="Calibri" w:cs="Calibri"/>
                <w:color w:val="000000"/>
                <w:lang w:val="en-GB"/>
              </w:rPr>
              <w:t xml:space="preserve">ed PM user, I want to see a detailed list of tasks required to Validate Notice and capture related details, so that I am reminded of all tasks and others can see task outcomes. </w:t>
            </w:r>
          </w:p>
        </w:tc>
      </w:tr>
      <w:tr w:rsidRPr="007A4458" w:rsidR="00496878" w:rsidTr="00F53379" w14:paraId="0E0D5A5F" w14:textId="77777777">
        <w:trPr>
          <w:trHeight w:val="645"/>
        </w:trPr>
        <w:tc>
          <w:tcPr>
            <w:tcW w:w="1838" w:type="dxa"/>
            <w:shd w:val="clear" w:color="auto" w:fill="auto"/>
            <w:vAlign w:val="center"/>
            <w:hideMark/>
          </w:tcPr>
          <w:p w:rsidRPr="007A4458" w:rsidR="00496878" w:rsidP="00496878" w:rsidRDefault="00496878" w14:paraId="575E8450"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w:t>
            </w:r>
          </w:p>
        </w:tc>
        <w:tc>
          <w:tcPr>
            <w:tcW w:w="1843" w:type="dxa"/>
            <w:shd w:val="clear" w:color="auto" w:fill="auto"/>
            <w:vAlign w:val="center"/>
            <w:hideMark/>
          </w:tcPr>
          <w:p w:rsidRPr="007A4458" w:rsidR="00496878" w:rsidP="00496878" w:rsidRDefault="00496878" w14:paraId="6006E2CD"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 - Include Confirm Notice Tasks in Workflow</w:t>
            </w:r>
          </w:p>
        </w:tc>
        <w:tc>
          <w:tcPr>
            <w:tcW w:w="5670" w:type="dxa"/>
            <w:shd w:val="clear" w:color="auto" w:fill="auto"/>
            <w:vAlign w:val="center"/>
            <w:hideMark/>
          </w:tcPr>
          <w:p w:rsidRPr="007A4458" w:rsidR="00496878" w:rsidP="00496878" w:rsidRDefault="00496878" w14:paraId="0337C857" w14:textId="5171D037">
            <w:pPr>
              <w:spacing w:after="0" w:line="240" w:lineRule="auto"/>
              <w:ind w:left="0"/>
              <w:rPr>
                <w:rFonts w:ascii="Calibri" w:hAnsi="Calibri" w:cs="Calibri"/>
                <w:color w:val="000000"/>
                <w:lang w:val="en-GB"/>
              </w:rPr>
            </w:pPr>
            <w:r w:rsidRPr="007A4458">
              <w:rPr>
                <w:rFonts w:ascii="Calibri" w:hAnsi="Calibri" w:cs="Calibri"/>
                <w:color w:val="000000"/>
                <w:lang w:val="en-GB"/>
              </w:rPr>
              <w:t>As a Centrali</w:t>
            </w:r>
            <w:r w:rsidR="005548A6">
              <w:rPr>
                <w:rFonts w:ascii="Calibri" w:hAnsi="Calibri" w:cs="Calibri"/>
                <w:color w:val="000000"/>
                <w:lang w:val="en-GB"/>
              </w:rPr>
              <w:t>s</w:t>
            </w:r>
            <w:r w:rsidRPr="007A4458">
              <w:rPr>
                <w:rFonts w:ascii="Calibri" w:hAnsi="Calibri" w:cs="Calibri"/>
                <w:color w:val="000000"/>
                <w:lang w:val="en-GB"/>
              </w:rPr>
              <w:t xml:space="preserve">ed PM user, I want to see a detailed list of tasks required to Confirm Notice and capture related details (such as reason for leaving), so that I am reminded of all tasks and others can see task outcomes. </w:t>
            </w:r>
          </w:p>
        </w:tc>
      </w:tr>
      <w:tr w:rsidRPr="007A4458" w:rsidR="00496878" w:rsidTr="00F53379" w14:paraId="2CA7F683" w14:textId="77777777">
        <w:trPr>
          <w:trHeight w:val="645"/>
        </w:trPr>
        <w:tc>
          <w:tcPr>
            <w:tcW w:w="1838" w:type="dxa"/>
            <w:shd w:val="clear" w:color="auto" w:fill="auto"/>
            <w:vAlign w:val="center"/>
            <w:hideMark/>
          </w:tcPr>
          <w:p w:rsidRPr="007A4458" w:rsidR="00496878" w:rsidP="00496878" w:rsidRDefault="00496878" w14:paraId="31509ACC"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w:t>
            </w:r>
          </w:p>
        </w:tc>
        <w:tc>
          <w:tcPr>
            <w:tcW w:w="1843" w:type="dxa"/>
            <w:shd w:val="clear" w:color="auto" w:fill="auto"/>
            <w:vAlign w:val="center"/>
            <w:hideMark/>
          </w:tcPr>
          <w:p w:rsidRPr="007A4458" w:rsidR="00496878" w:rsidP="00496878" w:rsidRDefault="00496878" w14:paraId="7C4F5BFF"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 - Validate Required Information is Captured</w:t>
            </w:r>
          </w:p>
        </w:tc>
        <w:tc>
          <w:tcPr>
            <w:tcW w:w="5670" w:type="dxa"/>
            <w:shd w:val="clear" w:color="auto" w:fill="auto"/>
            <w:vAlign w:val="center"/>
            <w:hideMark/>
          </w:tcPr>
          <w:p w:rsidRPr="007A4458" w:rsidR="00496878" w:rsidP="00496878" w:rsidRDefault="00496878" w14:paraId="0B894851" w14:textId="3DCFA214">
            <w:pPr>
              <w:spacing w:after="0" w:line="240" w:lineRule="auto"/>
              <w:ind w:left="0"/>
              <w:rPr>
                <w:rFonts w:ascii="Calibri" w:hAnsi="Calibri" w:cs="Calibri"/>
                <w:color w:val="000000"/>
                <w:lang w:val="en-GB"/>
              </w:rPr>
            </w:pPr>
            <w:r w:rsidRPr="007A4458">
              <w:rPr>
                <w:rFonts w:ascii="Calibri" w:hAnsi="Calibri" w:cs="Calibri"/>
                <w:color w:val="000000"/>
                <w:lang w:val="en-GB"/>
              </w:rPr>
              <w:t>As a Centrali</w:t>
            </w:r>
            <w:r w:rsidR="005548A6">
              <w:rPr>
                <w:rFonts w:ascii="Calibri" w:hAnsi="Calibri" w:cs="Calibri"/>
                <w:color w:val="000000"/>
                <w:lang w:val="en-GB"/>
              </w:rPr>
              <w:t>s</w:t>
            </w:r>
            <w:r w:rsidRPr="007A4458">
              <w:rPr>
                <w:rFonts w:ascii="Calibri" w:hAnsi="Calibri" w:cs="Calibri"/>
                <w:color w:val="000000"/>
                <w:lang w:val="en-GB"/>
              </w:rPr>
              <w:t>ed PM user, I want to be prompted to capture the actual PVI date, DRI form &amp; other required details before the Confirm Notice phase can be completed, so that tasks reliant on this information can be completed.</w:t>
            </w:r>
          </w:p>
        </w:tc>
      </w:tr>
      <w:tr w:rsidRPr="007A4458" w:rsidR="00496878" w:rsidTr="00F53379" w14:paraId="3F0C20F6" w14:textId="77777777">
        <w:trPr>
          <w:trHeight w:val="645"/>
        </w:trPr>
        <w:tc>
          <w:tcPr>
            <w:tcW w:w="1838" w:type="dxa"/>
            <w:shd w:val="clear" w:color="auto" w:fill="auto"/>
            <w:vAlign w:val="center"/>
            <w:hideMark/>
          </w:tcPr>
          <w:p w:rsidRPr="007A4458" w:rsidR="00496878" w:rsidP="00496878" w:rsidRDefault="00496878" w14:paraId="42A8C413"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w:t>
            </w:r>
          </w:p>
        </w:tc>
        <w:tc>
          <w:tcPr>
            <w:tcW w:w="1843" w:type="dxa"/>
            <w:shd w:val="clear" w:color="auto" w:fill="auto"/>
            <w:vAlign w:val="center"/>
            <w:hideMark/>
          </w:tcPr>
          <w:p w:rsidRPr="007A4458" w:rsidR="00496878" w:rsidP="00496878" w:rsidRDefault="00496878" w14:paraId="5F76E77D"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 - Include Notify Stakeholders Tasks in Workflow</w:t>
            </w:r>
          </w:p>
        </w:tc>
        <w:tc>
          <w:tcPr>
            <w:tcW w:w="5670" w:type="dxa"/>
            <w:shd w:val="clear" w:color="auto" w:fill="auto"/>
            <w:vAlign w:val="center"/>
            <w:hideMark/>
          </w:tcPr>
          <w:p w:rsidRPr="007A4458" w:rsidR="00496878" w:rsidP="00496878" w:rsidRDefault="00496878" w14:paraId="6F9B9766" w14:textId="7C69504D">
            <w:pPr>
              <w:spacing w:after="0" w:line="240" w:lineRule="auto"/>
              <w:ind w:left="0"/>
              <w:rPr>
                <w:rFonts w:ascii="Calibri" w:hAnsi="Calibri" w:cs="Calibri"/>
                <w:color w:val="000000"/>
                <w:lang w:val="en-GB"/>
              </w:rPr>
            </w:pPr>
            <w:r w:rsidRPr="007A4458">
              <w:rPr>
                <w:rFonts w:ascii="Calibri" w:hAnsi="Calibri" w:cs="Calibri"/>
                <w:color w:val="000000"/>
                <w:lang w:val="en-GB"/>
              </w:rPr>
              <w:t>As a Centrali</w:t>
            </w:r>
            <w:r w:rsidR="005548A6">
              <w:rPr>
                <w:rFonts w:ascii="Calibri" w:hAnsi="Calibri" w:cs="Calibri"/>
                <w:color w:val="000000"/>
                <w:lang w:val="en-GB"/>
              </w:rPr>
              <w:t>s</w:t>
            </w:r>
            <w:r w:rsidRPr="007A4458">
              <w:rPr>
                <w:rFonts w:ascii="Calibri" w:hAnsi="Calibri" w:cs="Calibri"/>
                <w:color w:val="000000"/>
                <w:lang w:val="en-GB"/>
              </w:rPr>
              <w:t xml:space="preserve">ed PM user, I want to see a detailed list of tasks required to Notify Stakeholders and capture related details, so that I am reminded of all tasks and others can see task outcomes. </w:t>
            </w:r>
          </w:p>
        </w:tc>
      </w:tr>
      <w:tr w:rsidRPr="007A4458" w:rsidR="00496878" w:rsidTr="00F53379" w14:paraId="34BBC28C" w14:textId="77777777">
        <w:trPr>
          <w:trHeight w:val="645"/>
        </w:trPr>
        <w:tc>
          <w:tcPr>
            <w:tcW w:w="1838" w:type="dxa"/>
            <w:shd w:val="clear" w:color="auto" w:fill="auto"/>
            <w:vAlign w:val="center"/>
            <w:hideMark/>
          </w:tcPr>
          <w:p w:rsidRPr="007A4458" w:rsidR="00496878" w:rsidP="00496878" w:rsidRDefault="00496878" w14:paraId="4F594F6A"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w:t>
            </w:r>
          </w:p>
        </w:tc>
        <w:tc>
          <w:tcPr>
            <w:tcW w:w="1843" w:type="dxa"/>
            <w:shd w:val="clear" w:color="auto" w:fill="auto"/>
            <w:vAlign w:val="center"/>
            <w:hideMark/>
          </w:tcPr>
          <w:p w:rsidRPr="007A4458" w:rsidR="00496878" w:rsidP="00496878" w:rsidRDefault="00496878" w14:paraId="30486B60"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 - Include Check Compliance Tasks in Workflow</w:t>
            </w:r>
          </w:p>
        </w:tc>
        <w:tc>
          <w:tcPr>
            <w:tcW w:w="5670" w:type="dxa"/>
            <w:shd w:val="clear" w:color="auto" w:fill="auto"/>
            <w:vAlign w:val="center"/>
            <w:hideMark/>
          </w:tcPr>
          <w:p w:rsidRPr="007A4458" w:rsidR="00496878" w:rsidP="00496878" w:rsidRDefault="00496878" w14:paraId="654C21DB" w14:textId="378CB2D6">
            <w:pPr>
              <w:spacing w:after="0" w:line="240" w:lineRule="auto"/>
              <w:ind w:left="0"/>
              <w:rPr>
                <w:rFonts w:ascii="Calibri" w:hAnsi="Calibri" w:cs="Calibri"/>
                <w:color w:val="000000"/>
                <w:lang w:val="en-GB"/>
              </w:rPr>
            </w:pPr>
            <w:r w:rsidRPr="007A4458">
              <w:rPr>
                <w:rFonts w:ascii="Calibri" w:hAnsi="Calibri" w:cs="Calibri"/>
                <w:color w:val="000000"/>
                <w:lang w:val="en-GB"/>
              </w:rPr>
              <w:t>As a Centrali</w:t>
            </w:r>
            <w:r w:rsidR="005548A6">
              <w:rPr>
                <w:rFonts w:ascii="Calibri" w:hAnsi="Calibri" w:cs="Calibri"/>
                <w:color w:val="000000"/>
                <w:lang w:val="en-GB"/>
              </w:rPr>
              <w:t>s</w:t>
            </w:r>
            <w:r w:rsidRPr="007A4458">
              <w:rPr>
                <w:rFonts w:ascii="Calibri" w:hAnsi="Calibri" w:cs="Calibri"/>
                <w:color w:val="000000"/>
                <w:lang w:val="en-GB"/>
              </w:rPr>
              <w:t xml:space="preserve">ed PM user, I want to see a detailed list of tasks required to Check Compliance and capture related details, so that I am reminded of all tasks and others can see task outcomes. </w:t>
            </w:r>
          </w:p>
        </w:tc>
      </w:tr>
      <w:tr w:rsidRPr="007A4458" w:rsidR="00496878" w:rsidTr="00F53379" w14:paraId="074F6FC1" w14:textId="77777777">
        <w:trPr>
          <w:trHeight w:val="645"/>
        </w:trPr>
        <w:tc>
          <w:tcPr>
            <w:tcW w:w="1838" w:type="dxa"/>
            <w:shd w:val="clear" w:color="auto" w:fill="auto"/>
            <w:vAlign w:val="center"/>
            <w:hideMark/>
          </w:tcPr>
          <w:p w:rsidRPr="007A4458" w:rsidR="00496878" w:rsidP="00496878" w:rsidRDefault="00496878" w14:paraId="22235598"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w:t>
            </w:r>
          </w:p>
        </w:tc>
        <w:tc>
          <w:tcPr>
            <w:tcW w:w="1843" w:type="dxa"/>
            <w:shd w:val="clear" w:color="auto" w:fill="auto"/>
            <w:vAlign w:val="center"/>
            <w:hideMark/>
          </w:tcPr>
          <w:p w:rsidRPr="007A4458" w:rsidR="00496878" w:rsidP="00496878" w:rsidRDefault="00496878" w14:paraId="40976ECD"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 - Include Cancel Direct Debit Tasks in Workflow</w:t>
            </w:r>
          </w:p>
        </w:tc>
        <w:tc>
          <w:tcPr>
            <w:tcW w:w="5670" w:type="dxa"/>
            <w:shd w:val="clear" w:color="auto" w:fill="auto"/>
            <w:vAlign w:val="center"/>
            <w:hideMark/>
          </w:tcPr>
          <w:p w:rsidRPr="007A4458" w:rsidR="00496878" w:rsidP="00496878" w:rsidRDefault="00496878" w14:paraId="0C828C5C"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 Finance user, I want to see a detailed list of tasks required to Cancel Direct Debit and capture related details, so that I am reminded of all tasks and others can see task outcomes. </w:t>
            </w:r>
          </w:p>
        </w:tc>
      </w:tr>
      <w:tr w:rsidRPr="007A4458" w:rsidR="00496878" w:rsidTr="00F53379" w14:paraId="0A410405" w14:textId="77777777">
        <w:trPr>
          <w:trHeight w:val="645"/>
        </w:trPr>
        <w:tc>
          <w:tcPr>
            <w:tcW w:w="1838" w:type="dxa"/>
            <w:shd w:val="clear" w:color="auto" w:fill="auto"/>
            <w:vAlign w:val="center"/>
            <w:hideMark/>
          </w:tcPr>
          <w:p w:rsidRPr="007A4458" w:rsidR="00496878" w:rsidP="00496878" w:rsidRDefault="00496878" w14:paraId="0D7EF9C9"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w:t>
            </w:r>
          </w:p>
        </w:tc>
        <w:tc>
          <w:tcPr>
            <w:tcW w:w="1843" w:type="dxa"/>
            <w:shd w:val="clear" w:color="auto" w:fill="auto"/>
            <w:vAlign w:val="center"/>
            <w:hideMark/>
          </w:tcPr>
          <w:p w:rsidRPr="007A4458" w:rsidR="00496878" w:rsidP="00496878" w:rsidRDefault="00496878" w14:paraId="5B41501C"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 - Include Book Works Tasks in Workflow</w:t>
            </w:r>
          </w:p>
        </w:tc>
        <w:tc>
          <w:tcPr>
            <w:tcW w:w="5670" w:type="dxa"/>
            <w:shd w:val="clear" w:color="auto" w:fill="auto"/>
            <w:vAlign w:val="center"/>
            <w:hideMark/>
          </w:tcPr>
          <w:p w:rsidRPr="007A4458" w:rsidR="00496878" w:rsidP="00496878" w:rsidRDefault="00496878" w14:paraId="73AB35EF" w14:textId="6D52A82A">
            <w:pPr>
              <w:spacing w:after="0" w:line="240" w:lineRule="auto"/>
              <w:ind w:left="0"/>
              <w:rPr>
                <w:rFonts w:ascii="Calibri" w:hAnsi="Calibri" w:cs="Calibri"/>
                <w:color w:val="000000"/>
                <w:lang w:val="en-GB"/>
              </w:rPr>
            </w:pPr>
            <w:r w:rsidRPr="007A4458">
              <w:rPr>
                <w:rFonts w:ascii="Calibri" w:hAnsi="Calibri" w:cs="Calibri"/>
                <w:color w:val="000000"/>
                <w:lang w:val="en-GB"/>
              </w:rPr>
              <w:t>As a Centrali</w:t>
            </w:r>
            <w:r w:rsidR="005548A6">
              <w:rPr>
                <w:rFonts w:ascii="Calibri" w:hAnsi="Calibri" w:cs="Calibri"/>
                <w:color w:val="000000"/>
                <w:lang w:val="en-GB"/>
              </w:rPr>
              <w:t>s</w:t>
            </w:r>
            <w:r w:rsidRPr="007A4458">
              <w:rPr>
                <w:rFonts w:ascii="Calibri" w:hAnsi="Calibri" w:cs="Calibri"/>
                <w:color w:val="000000"/>
                <w:lang w:val="en-GB"/>
              </w:rPr>
              <w:t xml:space="preserve">ed PM user, I want to see a detailed list of standard tasks required to Book Works and capture related details, so that I am reminded of all tasks and others can see task outcomes. </w:t>
            </w:r>
          </w:p>
        </w:tc>
      </w:tr>
      <w:tr w:rsidRPr="007A4458" w:rsidR="00496878" w:rsidTr="00F53379" w14:paraId="429D453A" w14:textId="77777777">
        <w:trPr>
          <w:trHeight w:val="645"/>
        </w:trPr>
        <w:tc>
          <w:tcPr>
            <w:tcW w:w="1838" w:type="dxa"/>
            <w:shd w:val="clear" w:color="auto" w:fill="auto"/>
            <w:vAlign w:val="center"/>
            <w:hideMark/>
          </w:tcPr>
          <w:p w:rsidRPr="007A4458" w:rsidR="00496878" w:rsidP="00496878" w:rsidRDefault="00496878" w14:paraId="7B43E065"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w:t>
            </w:r>
          </w:p>
        </w:tc>
        <w:tc>
          <w:tcPr>
            <w:tcW w:w="1843" w:type="dxa"/>
            <w:shd w:val="clear" w:color="auto" w:fill="auto"/>
            <w:vAlign w:val="center"/>
            <w:hideMark/>
          </w:tcPr>
          <w:p w:rsidRPr="007A4458" w:rsidR="00496878" w:rsidP="00496878" w:rsidRDefault="00496878" w14:paraId="760485D0"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 - Include Check Out Tasks in Workflow</w:t>
            </w:r>
          </w:p>
        </w:tc>
        <w:tc>
          <w:tcPr>
            <w:tcW w:w="5670" w:type="dxa"/>
            <w:shd w:val="clear" w:color="auto" w:fill="auto"/>
            <w:vAlign w:val="center"/>
            <w:hideMark/>
          </w:tcPr>
          <w:p w:rsidRPr="007A4458" w:rsidR="00496878" w:rsidP="00496878" w:rsidRDefault="00496878" w14:paraId="268E77F9" w14:textId="25AA7EB9">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an Onsite PM user, I want to see a detailed list of tasks required to complete Check Out and capture related details, so that I am reminded of all tasks and others can see task outcomes. </w:t>
            </w:r>
          </w:p>
        </w:tc>
      </w:tr>
      <w:tr w:rsidRPr="007A4458" w:rsidR="00496878" w:rsidTr="00F53379" w14:paraId="312D83D1" w14:textId="77777777">
        <w:trPr>
          <w:trHeight w:val="645"/>
        </w:trPr>
        <w:tc>
          <w:tcPr>
            <w:tcW w:w="1838" w:type="dxa"/>
            <w:shd w:val="clear" w:color="auto" w:fill="auto"/>
            <w:vAlign w:val="center"/>
            <w:hideMark/>
          </w:tcPr>
          <w:p w:rsidRPr="007A4458" w:rsidR="00496878" w:rsidP="00496878" w:rsidRDefault="00496878" w14:paraId="26759DA2"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w:t>
            </w:r>
          </w:p>
        </w:tc>
        <w:tc>
          <w:tcPr>
            <w:tcW w:w="1843" w:type="dxa"/>
            <w:shd w:val="clear" w:color="auto" w:fill="auto"/>
            <w:vAlign w:val="center"/>
            <w:hideMark/>
          </w:tcPr>
          <w:p w:rsidRPr="007A4458" w:rsidR="00496878" w:rsidP="00496878" w:rsidRDefault="00496878" w14:paraId="092D2858"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 - Include Check Property Condition Tasks in Workflow</w:t>
            </w:r>
          </w:p>
        </w:tc>
        <w:tc>
          <w:tcPr>
            <w:tcW w:w="5670" w:type="dxa"/>
            <w:shd w:val="clear" w:color="auto" w:fill="auto"/>
            <w:vAlign w:val="center"/>
            <w:hideMark/>
          </w:tcPr>
          <w:p w:rsidRPr="007A4458" w:rsidR="00496878" w:rsidP="00496878" w:rsidRDefault="00496878" w14:paraId="24717F4D" w14:textId="6D08F3B0">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an Onsite PM user, I want to see a detailed list of tasks required to Check Property Condition and capture related details, so that I am reminded of all tasks and others can see task outcomes. </w:t>
            </w:r>
          </w:p>
        </w:tc>
      </w:tr>
      <w:tr w:rsidRPr="007A4458" w:rsidR="00496878" w:rsidTr="00F53379" w14:paraId="509B67C0" w14:textId="77777777">
        <w:trPr>
          <w:trHeight w:val="645"/>
        </w:trPr>
        <w:tc>
          <w:tcPr>
            <w:tcW w:w="1838" w:type="dxa"/>
            <w:shd w:val="clear" w:color="auto" w:fill="auto"/>
            <w:vAlign w:val="center"/>
            <w:hideMark/>
          </w:tcPr>
          <w:p w:rsidRPr="007A4458" w:rsidR="00496878" w:rsidP="00496878" w:rsidRDefault="00496878" w14:paraId="3A26B068"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w:t>
            </w:r>
          </w:p>
        </w:tc>
        <w:tc>
          <w:tcPr>
            <w:tcW w:w="1843" w:type="dxa"/>
            <w:shd w:val="clear" w:color="auto" w:fill="auto"/>
            <w:vAlign w:val="center"/>
            <w:hideMark/>
          </w:tcPr>
          <w:p w:rsidRPr="007A4458" w:rsidR="00496878" w:rsidP="00496878" w:rsidRDefault="00496878" w14:paraId="794A6A8E"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 - Include Review Check Out Tasks in Workflow</w:t>
            </w:r>
          </w:p>
        </w:tc>
        <w:tc>
          <w:tcPr>
            <w:tcW w:w="5670" w:type="dxa"/>
            <w:shd w:val="clear" w:color="auto" w:fill="auto"/>
            <w:vAlign w:val="center"/>
            <w:hideMark/>
          </w:tcPr>
          <w:p w:rsidRPr="007A4458" w:rsidR="00496878" w:rsidP="00496878" w:rsidRDefault="00496878" w14:paraId="36E6D58E" w14:textId="64F648E4">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an Onsite PM user, I want to see a detailed list of tasks required to Review Check Out and capture related details, so that I am reminded of all tasks and others can see task outcomes. </w:t>
            </w:r>
          </w:p>
        </w:tc>
      </w:tr>
      <w:tr w:rsidRPr="007A4458" w:rsidR="00496878" w:rsidTr="00F53379" w14:paraId="053B0533" w14:textId="77777777">
        <w:trPr>
          <w:trHeight w:val="645"/>
        </w:trPr>
        <w:tc>
          <w:tcPr>
            <w:tcW w:w="1838" w:type="dxa"/>
            <w:shd w:val="clear" w:color="auto" w:fill="auto"/>
            <w:vAlign w:val="center"/>
            <w:hideMark/>
          </w:tcPr>
          <w:p w:rsidRPr="007A4458" w:rsidR="00496878" w:rsidP="00496878" w:rsidRDefault="00496878" w14:paraId="74E80F4E"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w:t>
            </w:r>
          </w:p>
        </w:tc>
        <w:tc>
          <w:tcPr>
            <w:tcW w:w="1843" w:type="dxa"/>
            <w:shd w:val="clear" w:color="auto" w:fill="auto"/>
            <w:vAlign w:val="center"/>
            <w:hideMark/>
          </w:tcPr>
          <w:p w:rsidRPr="007A4458" w:rsidR="00496878" w:rsidP="00496878" w:rsidRDefault="00496878" w14:paraId="05A02C62" w14:textId="007BBB4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 - Include Finali</w:t>
            </w:r>
            <w:r w:rsidR="005548A6">
              <w:rPr>
                <w:rFonts w:ascii="Calibri" w:hAnsi="Calibri" w:cs="Calibri"/>
                <w:color w:val="000000"/>
                <w:lang w:val="en-GB"/>
              </w:rPr>
              <w:t>s</w:t>
            </w:r>
            <w:r w:rsidRPr="007A4458">
              <w:rPr>
                <w:rFonts w:ascii="Calibri" w:hAnsi="Calibri" w:cs="Calibri"/>
                <w:color w:val="000000"/>
                <w:lang w:val="en-GB"/>
              </w:rPr>
              <w:t>e Check Out Tasks in Workflow</w:t>
            </w:r>
          </w:p>
        </w:tc>
        <w:tc>
          <w:tcPr>
            <w:tcW w:w="5670" w:type="dxa"/>
            <w:shd w:val="clear" w:color="auto" w:fill="auto"/>
            <w:vAlign w:val="center"/>
            <w:hideMark/>
          </w:tcPr>
          <w:p w:rsidRPr="007A4458" w:rsidR="00496878" w:rsidP="00496878" w:rsidRDefault="00496878" w14:paraId="6CD3679E" w14:textId="25CDD7FA">
            <w:pPr>
              <w:spacing w:after="0" w:line="240" w:lineRule="auto"/>
              <w:ind w:left="0"/>
              <w:rPr>
                <w:rFonts w:ascii="Calibri" w:hAnsi="Calibri" w:cs="Calibri"/>
                <w:color w:val="000000"/>
                <w:lang w:val="en-GB"/>
              </w:rPr>
            </w:pPr>
            <w:r w:rsidRPr="007A4458">
              <w:rPr>
                <w:rFonts w:ascii="Calibri" w:hAnsi="Calibri" w:cs="Calibri"/>
                <w:color w:val="000000"/>
                <w:lang w:val="en-GB"/>
              </w:rPr>
              <w:t>As an Onsite PM user, I want to see a detailed list of tasks required to Finali</w:t>
            </w:r>
            <w:r w:rsidR="005548A6">
              <w:rPr>
                <w:rFonts w:ascii="Calibri" w:hAnsi="Calibri" w:cs="Calibri"/>
                <w:color w:val="000000"/>
                <w:lang w:val="en-GB"/>
              </w:rPr>
              <w:t>s</w:t>
            </w:r>
            <w:r w:rsidRPr="007A4458">
              <w:rPr>
                <w:rFonts w:ascii="Calibri" w:hAnsi="Calibri" w:cs="Calibri"/>
                <w:color w:val="000000"/>
                <w:lang w:val="en-GB"/>
              </w:rPr>
              <w:t xml:space="preserve">e Check Out and capture related details, so that I am reminded of all tasks and others can see task outcomes. </w:t>
            </w:r>
          </w:p>
        </w:tc>
      </w:tr>
      <w:tr w:rsidRPr="007A4458" w:rsidR="00496878" w:rsidTr="00F53379" w14:paraId="47FF75DB" w14:textId="77777777">
        <w:trPr>
          <w:trHeight w:val="645"/>
        </w:trPr>
        <w:tc>
          <w:tcPr>
            <w:tcW w:w="1838" w:type="dxa"/>
            <w:shd w:val="clear" w:color="auto" w:fill="auto"/>
            <w:vAlign w:val="center"/>
            <w:hideMark/>
          </w:tcPr>
          <w:p w:rsidRPr="007A4458" w:rsidR="00496878" w:rsidP="00496878" w:rsidRDefault="00496878" w14:paraId="44431F1D"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w:t>
            </w:r>
          </w:p>
        </w:tc>
        <w:tc>
          <w:tcPr>
            <w:tcW w:w="1843" w:type="dxa"/>
            <w:shd w:val="clear" w:color="auto" w:fill="auto"/>
            <w:vAlign w:val="center"/>
            <w:hideMark/>
          </w:tcPr>
          <w:p w:rsidRPr="007A4458" w:rsidR="00496878" w:rsidP="00496878" w:rsidRDefault="00496878" w14:paraId="5E0D6E1B"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 - Include Deposit Release Tasks in Workflow</w:t>
            </w:r>
          </w:p>
        </w:tc>
        <w:tc>
          <w:tcPr>
            <w:tcW w:w="5670" w:type="dxa"/>
            <w:shd w:val="clear" w:color="auto" w:fill="auto"/>
            <w:vAlign w:val="center"/>
            <w:hideMark/>
          </w:tcPr>
          <w:p w:rsidRPr="007A4458" w:rsidR="00496878" w:rsidP="00496878" w:rsidRDefault="00496878" w14:paraId="4445E217" w14:textId="222DB764">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an Onsite PM user, I want to see a detailed list of tasks required to complete Deposit Release and capture related details, so that I am reminded of all tasks and others can see task outcomes. </w:t>
            </w:r>
          </w:p>
        </w:tc>
      </w:tr>
      <w:tr w:rsidRPr="007A4458" w:rsidR="00496878" w:rsidTr="00F53379" w14:paraId="2284AFA4" w14:textId="77777777">
        <w:trPr>
          <w:trHeight w:val="645"/>
        </w:trPr>
        <w:tc>
          <w:tcPr>
            <w:tcW w:w="1838" w:type="dxa"/>
            <w:shd w:val="clear" w:color="auto" w:fill="auto"/>
            <w:vAlign w:val="center"/>
            <w:hideMark/>
          </w:tcPr>
          <w:p w:rsidRPr="007A4458" w:rsidR="00496878" w:rsidP="00496878" w:rsidRDefault="00496878" w14:paraId="2E5922CF"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w:t>
            </w:r>
          </w:p>
        </w:tc>
        <w:tc>
          <w:tcPr>
            <w:tcW w:w="1843" w:type="dxa"/>
            <w:shd w:val="clear" w:color="auto" w:fill="auto"/>
            <w:vAlign w:val="center"/>
            <w:hideMark/>
          </w:tcPr>
          <w:p w:rsidRPr="007A4458" w:rsidR="00496878" w:rsidP="00496878" w:rsidRDefault="00496878" w14:paraId="2C992748"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Detailed Tasks - Include Close Down Tenancy Tasks in Workflow</w:t>
            </w:r>
          </w:p>
        </w:tc>
        <w:tc>
          <w:tcPr>
            <w:tcW w:w="5670" w:type="dxa"/>
            <w:shd w:val="clear" w:color="auto" w:fill="auto"/>
            <w:vAlign w:val="center"/>
            <w:hideMark/>
          </w:tcPr>
          <w:p w:rsidRPr="007A4458" w:rsidR="00496878" w:rsidP="00496878" w:rsidRDefault="00496878" w14:paraId="0A84C4F5"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As an Onsite PM user, I want to see a detailed list of tasks required to Close Down Tenancy and capture related details, so that I am reminded of all tasks and others can see task outcomes.</w:t>
            </w:r>
          </w:p>
        </w:tc>
      </w:tr>
      <w:tr w:rsidRPr="007A4458" w:rsidR="00496878" w:rsidTr="00F53379" w14:paraId="2D1DD59E" w14:textId="77777777">
        <w:trPr>
          <w:trHeight w:val="645"/>
        </w:trPr>
        <w:tc>
          <w:tcPr>
            <w:tcW w:w="1838" w:type="dxa"/>
            <w:shd w:val="clear" w:color="auto" w:fill="auto"/>
            <w:vAlign w:val="center"/>
            <w:hideMark/>
          </w:tcPr>
          <w:p w:rsidRPr="007A4458" w:rsidR="00496878" w:rsidP="00496878" w:rsidRDefault="00496878" w14:paraId="5752E8BD"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Property Calendar v1 - Onsite Void Tasks</w:t>
            </w:r>
          </w:p>
        </w:tc>
        <w:tc>
          <w:tcPr>
            <w:tcW w:w="1843" w:type="dxa"/>
            <w:shd w:val="clear" w:color="auto" w:fill="auto"/>
            <w:vAlign w:val="center"/>
            <w:hideMark/>
          </w:tcPr>
          <w:p w:rsidRPr="007A4458" w:rsidR="00496878" w:rsidP="00496878" w:rsidRDefault="00496878" w14:paraId="22B78369"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Property Calendar - See Onsite Void Tasks</w:t>
            </w:r>
          </w:p>
        </w:tc>
        <w:tc>
          <w:tcPr>
            <w:tcW w:w="5670" w:type="dxa"/>
            <w:shd w:val="clear" w:color="auto" w:fill="auto"/>
            <w:vAlign w:val="center"/>
            <w:hideMark/>
          </w:tcPr>
          <w:p w:rsidRPr="007A4458" w:rsidR="00496878" w:rsidP="00496878" w:rsidRDefault="00496878" w14:paraId="75392A6F" w14:textId="56AA48FD">
            <w:pPr>
              <w:spacing w:after="0" w:line="240" w:lineRule="auto"/>
              <w:ind w:left="0"/>
              <w:rPr>
                <w:rFonts w:ascii="Calibri" w:hAnsi="Calibri" w:cs="Calibri"/>
                <w:color w:val="000000"/>
                <w:lang w:val="en-GB"/>
              </w:rPr>
            </w:pPr>
            <w:r w:rsidRPr="007A4458">
              <w:rPr>
                <w:rFonts w:ascii="Calibri" w:hAnsi="Calibri" w:cs="Calibri"/>
                <w:color w:val="000000"/>
                <w:lang w:val="en-GB"/>
              </w:rPr>
              <w:t>As an Onsite PM user, I want to see upcoming void tasks for which Onsite PM is responsible at my property or estate, so that I can plan ahead and coordinate resources.</w:t>
            </w:r>
          </w:p>
        </w:tc>
      </w:tr>
      <w:tr w:rsidRPr="007A4458" w:rsidR="00496878" w:rsidTr="00F53379" w14:paraId="5878D430" w14:textId="77777777">
        <w:trPr>
          <w:trHeight w:val="645"/>
        </w:trPr>
        <w:tc>
          <w:tcPr>
            <w:tcW w:w="1838" w:type="dxa"/>
            <w:shd w:val="clear" w:color="auto" w:fill="auto"/>
            <w:vAlign w:val="center"/>
            <w:hideMark/>
          </w:tcPr>
          <w:p w:rsidRPr="007A4458" w:rsidR="00496878" w:rsidP="00496878" w:rsidRDefault="00496878" w14:paraId="1847088E"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Reporting v1 - KPIs &amp; Voids Behind Schedule</w:t>
            </w:r>
          </w:p>
        </w:tc>
        <w:tc>
          <w:tcPr>
            <w:tcW w:w="1843" w:type="dxa"/>
            <w:shd w:val="clear" w:color="auto" w:fill="auto"/>
            <w:vAlign w:val="center"/>
            <w:hideMark/>
          </w:tcPr>
          <w:p w:rsidRPr="007A4458" w:rsidR="00496878" w:rsidP="00496878" w:rsidRDefault="00496878" w14:paraId="781FECE0"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Reporting - See Active Voids Behind Schedule</w:t>
            </w:r>
          </w:p>
        </w:tc>
        <w:tc>
          <w:tcPr>
            <w:tcW w:w="5670" w:type="dxa"/>
            <w:shd w:val="clear" w:color="auto" w:fill="auto"/>
            <w:vAlign w:val="center"/>
            <w:hideMark/>
          </w:tcPr>
          <w:p w:rsidRPr="007A4458" w:rsidR="00496878" w:rsidP="00496878" w:rsidRDefault="00496878" w14:paraId="7BCF3D8A" w14:textId="5288BFD0">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 Property or Leasing Manager, I want to see which active voids are currently behind schedule, so that I can follow up. </w:t>
            </w:r>
          </w:p>
        </w:tc>
      </w:tr>
      <w:tr w:rsidRPr="007A4458" w:rsidR="00496878" w:rsidTr="00F53379" w14:paraId="0C48B09E" w14:textId="77777777">
        <w:trPr>
          <w:trHeight w:val="645"/>
        </w:trPr>
        <w:tc>
          <w:tcPr>
            <w:tcW w:w="1838" w:type="dxa"/>
            <w:shd w:val="clear" w:color="auto" w:fill="auto"/>
            <w:vAlign w:val="center"/>
            <w:hideMark/>
          </w:tcPr>
          <w:p w:rsidRPr="007A4458" w:rsidR="00496878" w:rsidP="00496878" w:rsidRDefault="00496878" w14:paraId="2E71156C"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Reporting v1 - KPIs &amp; Voids Behind Schedule</w:t>
            </w:r>
          </w:p>
        </w:tc>
        <w:tc>
          <w:tcPr>
            <w:tcW w:w="1843" w:type="dxa"/>
            <w:shd w:val="clear" w:color="auto" w:fill="auto"/>
            <w:vAlign w:val="center"/>
            <w:hideMark/>
          </w:tcPr>
          <w:p w:rsidRPr="007A4458" w:rsidR="00496878" w:rsidP="00496878" w:rsidRDefault="00496878" w14:paraId="434F9DDC"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Reporting - See Active Tasks Behind Schedule</w:t>
            </w:r>
          </w:p>
        </w:tc>
        <w:tc>
          <w:tcPr>
            <w:tcW w:w="5670" w:type="dxa"/>
            <w:shd w:val="clear" w:color="auto" w:fill="auto"/>
            <w:vAlign w:val="center"/>
            <w:hideMark/>
          </w:tcPr>
          <w:p w:rsidRPr="007A4458" w:rsidR="00496878" w:rsidP="00496878" w:rsidRDefault="00496878" w14:paraId="6067E1A7" w14:textId="37B2950E">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 manager, I want to see which active tasks for my team are currently behind schedule, so that I can follow up. </w:t>
            </w:r>
          </w:p>
        </w:tc>
      </w:tr>
      <w:tr w:rsidRPr="007A4458" w:rsidR="00496878" w:rsidTr="00F53379" w14:paraId="1A72BB01" w14:textId="77777777">
        <w:trPr>
          <w:trHeight w:val="645"/>
        </w:trPr>
        <w:tc>
          <w:tcPr>
            <w:tcW w:w="1838" w:type="dxa"/>
            <w:shd w:val="clear" w:color="auto" w:fill="auto"/>
            <w:vAlign w:val="center"/>
            <w:hideMark/>
          </w:tcPr>
          <w:p w:rsidRPr="007A4458" w:rsidR="00496878" w:rsidP="00496878" w:rsidRDefault="00496878" w14:paraId="5BAC54EB"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Reporting v1 - KPIs &amp; Voids Behind Schedule</w:t>
            </w:r>
          </w:p>
        </w:tc>
        <w:tc>
          <w:tcPr>
            <w:tcW w:w="1843" w:type="dxa"/>
            <w:shd w:val="clear" w:color="auto" w:fill="auto"/>
            <w:vAlign w:val="center"/>
            <w:hideMark/>
          </w:tcPr>
          <w:p w:rsidRPr="007A4458" w:rsidR="00496878" w:rsidP="00496878" w:rsidRDefault="00496878" w14:paraId="7D42AC0F"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Reporting - See Teams with High Number of Tasks</w:t>
            </w:r>
          </w:p>
        </w:tc>
        <w:tc>
          <w:tcPr>
            <w:tcW w:w="5670" w:type="dxa"/>
            <w:shd w:val="clear" w:color="auto" w:fill="auto"/>
            <w:vAlign w:val="center"/>
            <w:hideMark/>
          </w:tcPr>
          <w:p w:rsidRPr="007A4458" w:rsidR="00496878" w:rsidP="00496878" w:rsidRDefault="00496878" w14:paraId="01CFC2D9" w14:textId="01FC2D3B">
            <w:pPr>
              <w:spacing w:after="0" w:line="240" w:lineRule="auto"/>
              <w:ind w:left="0"/>
              <w:rPr>
                <w:rFonts w:ascii="Calibri" w:hAnsi="Calibri" w:cs="Calibri"/>
                <w:color w:val="000000"/>
                <w:lang w:val="en-GB"/>
              </w:rPr>
            </w:pPr>
            <w:r w:rsidRPr="007A4458">
              <w:rPr>
                <w:rFonts w:ascii="Calibri" w:hAnsi="Calibri" w:cs="Calibri"/>
                <w:color w:val="000000"/>
                <w:lang w:val="en-GB"/>
              </w:rPr>
              <w:t>As a manager, I want to see which teams have a high number of tasks assigned, so that I can manage resources and plan ahead.</w:t>
            </w:r>
          </w:p>
        </w:tc>
      </w:tr>
      <w:tr w:rsidRPr="007A4458" w:rsidR="00496878" w:rsidTr="00F53379" w14:paraId="76683D6E" w14:textId="77777777">
        <w:trPr>
          <w:trHeight w:val="645"/>
        </w:trPr>
        <w:tc>
          <w:tcPr>
            <w:tcW w:w="1838" w:type="dxa"/>
            <w:shd w:val="clear" w:color="auto" w:fill="auto"/>
            <w:vAlign w:val="center"/>
            <w:hideMark/>
          </w:tcPr>
          <w:p w:rsidRPr="007A4458" w:rsidR="00496878" w:rsidP="00496878" w:rsidRDefault="00496878" w14:paraId="3E7CC35F"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Reporting v1 - KPIs &amp; Voids Behind Schedule</w:t>
            </w:r>
          </w:p>
        </w:tc>
        <w:tc>
          <w:tcPr>
            <w:tcW w:w="1843" w:type="dxa"/>
            <w:shd w:val="clear" w:color="auto" w:fill="auto"/>
            <w:vAlign w:val="center"/>
            <w:hideMark/>
          </w:tcPr>
          <w:p w:rsidRPr="007A4458" w:rsidR="00496878" w:rsidP="00496878" w:rsidRDefault="00496878" w14:paraId="535FF238"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Reporting - See Tasks &amp; Phases that Exceeded Targets</w:t>
            </w:r>
          </w:p>
        </w:tc>
        <w:tc>
          <w:tcPr>
            <w:tcW w:w="5670" w:type="dxa"/>
            <w:shd w:val="clear" w:color="auto" w:fill="auto"/>
            <w:vAlign w:val="center"/>
            <w:hideMark/>
          </w:tcPr>
          <w:p w:rsidRPr="007A4458" w:rsidR="00496878" w:rsidP="00496878" w:rsidRDefault="00496878" w14:paraId="22DC3EF7" w14:textId="54D48592">
            <w:pPr>
              <w:spacing w:after="0" w:line="240" w:lineRule="auto"/>
              <w:ind w:left="0"/>
              <w:rPr>
                <w:rFonts w:ascii="Calibri" w:hAnsi="Calibri" w:cs="Calibri"/>
                <w:color w:val="000000"/>
                <w:lang w:val="en-GB"/>
              </w:rPr>
            </w:pPr>
            <w:r w:rsidRPr="007A4458">
              <w:rPr>
                <w:rFonts w:ascii="Calibri" w:hAnsi="Calibri" w:cs="Calibri"/>
                <w:color w:val="000000"/>
                <w:lang w:val="en-GB"/>
              </w:rPr>
              <w:t>As a manager, I want to see voids for which the actual duration for a set of related tasks within a phase (such as Refurb, Refresh, Deposit Release or Notify Stakeholder tasks) or for which the actual duration for a phase exceeded the target duration and where there are extreme outliers, so that I can follow up.</w:t>
            </w:r>
          </w:p>
        </w:tc>
      </w:tr>
      <w:tr w:rsidRPr="007A4458" w:rsidR="00496878" w:rsidTr="00F53379" w14:paraId="775789F6" w14:textId="77777777">
        <w:trPr>
          <w:trHeight w:val="645"/>
        </w:trPr>
        <w:tc>
          <w:tcPr>
            <w:tcW w:w="1838" w:type="dxa"/>
            <w:shd w:val="clear" w:color="auto" w:fill="auto"/>
            <w:vAlign w:val="center"/>
            <w:hideMark/>
          </w:tcPr>
          <w:p w:rsidRPr="007A4458" w:rsidR="00496878" w:rsidP="00496878" w:rsidRDefault="00496878" w14:paraId="18098B8A"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Reporting v1 - KPIs &amp; Voids Behind Schedule</w:t>
            </w:r>
          </w:p>
        </w:tc>
        <w:tc>
          <w:tcPr>
            <w:tcW w:w="1843" w:type="dxa"/>
            <w:shd w:val="clear" w:color="auto" w:fill="auto"/>
            <w:vAlign w:val="center"/>
            <w:hideMark/>
          </w:tcPr>
          <w:p w:rsidRPr="007A4458" w:rsidR="00496878" w:rsidP="00496878" w:rsidRDefault="00496878" w14:paraId="413AFA3C"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Reporting - Deposit Return Timelines</w:t>
            </w:r>
          </w:p>
        </w:tc>
        <w:tc>
          <w:tcPr>
            <w:tcW w:w="5670" w:type="dxa"/>
            <w:shd w:val="clear" w:color="auto" w:fill="auto"/>
            <w:vAlign w:val="center"/>
            <w:hideMark/>
          </w:tcPr>
          <w:p w:rsidRPr="007A4458" w:rsidR="00496878" w:rsidP="00496878" w:rsidRDefault="00496878" w14:paraId="0E9EA61E"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 xml:space="preserve">As a manager, I want to report on the time taken from tenant move out to deposit return and see exceptions above the required timeline, so that I can ensure legal requirements to return the deposit a specified number of days after move out are met. </w:t>
            </w:r>
          </w:p>
        </w:tc>
      </w:tr>
      <w:tr w:rsidRPr="007A4458" w:rsidR="00496878" w:rsidTr="00F53379" w14:paraId="3D42E2B1" w14:textId="77777777">
        <w:trPr>
          <w:trHeight w:val="645"/>
        </w:trPr>
        <w:tc>
          <w:tcPr>
            <w:tcW w:w="1838" w:type="dxa"/>
            <w:shd w:val="clear" w:color="auto" w:fill="auto"/>
            <w:vAlign w:val="center"/>
            <w:hideMark/>
          </w:tcPr>
          <w:p w:rsidRPr="007A4458" w:rsidR="00496878" w:rsidP="00496878" w:rsidRDefault="00496878" w14:paraId="625274AD" w14:textId="77777777">
            <w:pPr>
              <w:spacing w:after="0" w:line="240" w:lineRule="auto"/>
              <w:ind w:left="0"/>
              <w:rPr>
                <w:rFonts w:ascii="Calibri" w:hAnsi="Calibri" w:cs="Calibri"/>
                <w:lang w:val="en-GB"/>
              </w:rPr>
            </w:pPr>
            <w:r w:rsidRPr="007A4458">
              <w:rPr>
                <w:rFonts w:ascii="Calibri" w:hAnsi="Calibri" w:cs="Calibri"/>
                <w:lang w:val="en-GB"/>
              </w:rPr>
              <w:t xml:space="preserve">Replace Internal Notification Emails </w:t>
            </w:r>
          </w:p>
        </w:tc>
        <w:tc>
          <w:tcPr>
            <w:tcW w:w="1843" w:type="dxa"/>
            <w:shd w:val="clear" w:color="auto" w:fill="auto"/>
            <w:vAlign w:val="center"/>
            <w:hideMark/>
          </w:tcPr>
          <w:p w:rsidRPr="007A4458" w:rsidR="00496878" w:rsidP="00496878" w:rsidRDefault="00496878" w14:paraId="10530E95" w14:textId="77777777">
            <w:pPr>
              <w:spacing w:after="0" w:line="240" w:lineRule="auto"/>
              <w:ind w:left="0"/>
              <w:rPr>
                <w:rFonts w:ascii="Calibri" w:hAnsi="Calibri" w:cs="Calibri"/>
                <w:lang w:val="en-GB"/>
              </w:rPr>
            </w:pPr>
            <w:r w:rsidRPr="007A4458">
              <w:rPr>
                <w:rFonts w:ascii="Calibri" w:hAnsi="Calibri" w:cs="Calibri"/>
                <w:lang w:val="en-GB"/>
              </w:rPr>
              <w:t>Replace Internal Notification Emails</w:t>
            </w:r>
          </w:p>
        </w:tc>
        <w:tc>
          <w:tcPr>
            <w:tcW w:w="5670" w:type="dxa"/>
            <w:shd w:val="clear" w:color="auto" w:fill="auto"/>
            <w:vAlign w:val="center"/>
            <w:hideMark/>
          </w:tcPr>
          <w:p w:rsidRPr="007A4458" w:rsidR="00496878" w:rsidP="00496878" w:rsidRDefault="00496878" w14:paraId="5D6315A9" w14:textId="563AC68A">
            <w:pPr>
              <w:spacing w:after="0" w:line="240" w:lineRule="auto"/>
              <w:ind w:left="0"/>
              <w:rPr>
                <w:rFonts w:ascii="Calibri" w:hAnsi="Calibri" w:cs="Calibri"/>
                <w:color w:val="000000"/>
                <w:lang w:val="en-GB"/>
              </w:rPr>
            </w:pPr>
            <w:r w:rsidRPr="007A4458">
              <w:rPr>
                <w:rFonts w:ascii="Calibri" w:hAnsi="Calibri" w:cs="Calibri"/>
                <w:color w:val="000000"/>
                <w:lang w:val="en-GB"/>
              </w:rPr>
              <w:t>As a user not working directly on void tasks, I want to see relevant information about new voids, so that I will be aware of new voids without being reliant on others sending me a Notice to Vacate or Future Vacant emails.</w:t>
            </w:r>
          </w:p>
        </w:tc>
      </w:tr>
      <w:tr w:rsidRPr="007A4458" w:rsidR="00496878" w:rsidTr="00F53379" w14:paraId="1BDE7D6C" w14:textId="77777777">
        <w:trPr>
          <w:trHeight w:val="645"/>
        </w:trPr>
        <w:tc>
          <w:tcPr>
            <w:tcW w:w="1838" w:type="dxa"/>
            <w:shd w:val="clear" w:color="auto" w:fill="auto"/>
            <w:vAlign w:val="center"/>
            <w:hideMark/>
          </w:tcPr>
          <w:p w:rsidRPr="007A4458" w:rsidR="00496878" w:rsidP="00496878" w:rsidRDefault="00496878" w14:paraId="49FF622A"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Auto Assign Tasks to Individuals</w:t>
            </w:r>
          </w:p>
        </w:tc>
        <w:tc>
          <w:tcPr>
            <w:tcW w:w="1843" w:type="dxa"/>
            <w:shd w:val="clear" w:color="auto" w:fill="auto"/>
            <w:vAlign w:val="center"/>
            <w:hideMark/>
          </w:tcPr>
          <w:p w:rsidRPr="007A4458" w:rsidR="00496878" w:rsidP="00496878" w:rsidRDefault="00496878" w14:paraId="6565B222" w14:textId="77777777">
            <w:pPr>
              <w:spacing w:after="0" w:line="240" w:lineRule="auto"/>
              <w:ind w:left="0"/>
              <w:rPr>
                <w:rFonts w:ascii="Calibri" w:hAnsi="Calibri" w:cs="Calibri"/>
                <w:color w:val="000000"/>
                <w:lang w:val="en-GB"/>
              </w:rPr>
            </w:pPr>
            <w:r w:rsidRPr="007A4458">
              <w:rPr>
                <w:rFonts w:ascii="Calibri" w:hAnsi="Calibri" w:cs="Calibri"/>
                <w:color w:val="000000"/>
                <w:lang w:val="en-GB"/>
              </w:rPr>
              <w:t>Automatically Assign Tasks to Individuals</w:t>
            </w:r>
          </w:p>
        </w:tc>
        <w:tc>
          <w:tcPr>
            <w:tcW w:w="5670" w:type="dxa"/>
            <w:shd w:val="clear" w:color="auto" w:fill="auto"/>
            <w:vAlign w:val="center"/>
            <w:hideMark/>
          </w:tcPr>
          <w:p w:rsidRPr="007A4458" w:rsidR="00496878" w:rsidP="00496878" w:rsidRDefault="00496878" w14:paraId="096FAA22" w14:textId="2147C227">
            <w:pPr>
              <w:spacing w:after="0" w:line="240" w:lineRule="auto"/>
              <w:ind w:left="0"/>
              <w:rPr>
                <w:rFonts w:ascii="Calibri" w:hAnsi="Calibri" w:cs="Calibri"/>
                <w:color w:val="000000"/>
                <w:lang w:val="en-GB"/>
              </w:rPr>
            </w:pPr>
            <w:r w:rsidRPr="007A4458">
              <w:rPr>
                <w:rFonts w:ascii="Calibri" w:hAnsi="Calibri" w:cs="Calibri"/>
                <w:color w:val="000000"/>
                <w:lang w:val="en-GB"/>
              </w:rPr>
              <w:t>When a new void is created, I want onsite tasks to be assigned automatically to the responsible individual, so that these tasks do not need to be manually assigned.</w:t>
            </w:r>
          </w:p>
        </w:tc>
      </w:tr>
    </w:tbl>
    <w:p w:rsidRPr="007A4458" w:rsidR="00FE7865" w:rsidP="00496878" w:rsidRDefault="00FE7865" w14:paraId="3E5309ED" w14:textId="77777777">
      <w:pPr>
        <w:pStyle w:val="NormalIndent"/>
        <w:rPr>
          <w:lang w:val="en-GB"/>
        </w:rPr>
      </w:pPr>
    </w:p>
    <w:sectPr w:rsidRPr="007A4458" w:rsidR="00FE7865" w:rsidSect="00654903">
      <w:headerReference w:type="default" r:id="rId18"/>
      <w:footerReference w:type="default" r:id="rId19"/>
      <w:headerReference w:type="first" r:id="rId20"/>
      <w:pgSz w:w="12242" w:h="15842" w:orient="portrait" w:code="1"/>
      <w:pgMar w:top="1701" w:right="1418" w:bottom="1701" w:left="1418" w:header="567" w:footer="624"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comment w:initials="NP" w:author="Nikki Papenfus" w:date="2023-08-23T15:12:00Z" w:id="9">
    <w:p w:rsidR="00D13992" w:rsidRDefault="00233CA7" w14:paraId="18D8CEF2" w14:textId="05F9F3C3">
      <w:pPr>
        <w:pStyle w:val="CommentText"/>
        <w:ind w:left="0"/>
      </w:pPr>
      <w:r>
        <w:rPr>
          <w:rStyle w:val="CommentReference"/>
        </w:rPr>
        <w:annotationRef/>
      </w:r>
      <w:r w:rsidR="00D13992">
        <w:fldChar w:fldCharType="begin"/>
      </w:r>
      <w:r w:rsidR="00D13992">
        <w:instrText>HYPERLINK "mailto:sduncan@openboxsoftware.com"</w:instrText>
      </w:r>
      <w:bookmarkStart w:name="_@_D022AF1F7A1E4F759BDBFB7FC02893A1Z" w:id="13"/>
      <w:r w:rsidR="00D13992">
        <w:fldChar w:fldCharType="separate"/>
      </w:r>
      <w:bookmarkEnd w:id="13"/>
      <w:r w:rsidRPr="00D13992" w:rsidR="00D13992">
        <w:rPr>
          <w:rStyle w:val="Mention"/>
          <w:noProof/>
        </w:rPr>
        <w:t>@Sam Duncan</w:t>
      </w:r>
      <w:r w:rsidR="00D13992">
        <w:fldChar w:fldCharType="end"/>
      </w:r>
      <w:r w:rsidR="00D13992">
        <w:t xml:space="preserve"> </w:t>
      </w:r>
      <w:r w:rsidR="00D13992">
        <w:fldChar w:fldCharType="begin"/>
      </w:r>
      <w:r w:rsidR="00D13992">
        <w:instrText>HYPERLINK "mailto:bcanny@openboxsoftware.com"</w:instrText>
      </w:r>
      <w:bookmarkStart w:name="_@_3ABBC5EDC5294437A49BD633F8790CAFZ" w:id="14"/>
      <w:r w:rsidR="00D13992">
        <w:fldChar w:fldCharType="separate"/>
      </w:r>
      <w:bookmarkEnd w:id="14"/>
      <w:r w:rsidRPr="00D13992" w:rsidR="00D13992">
        <w:rPr>
          <w:rStyle w:val="Mention"/>
          <w:noProof/>
        </w:rPr>
        <w:t>@Brendan Canny</w:t>
      </w:r>
      <w:r w:rsidR="00D13992">
        <w:fldChar w:fldCharType="end"/>
      </w:r>
      <w:r w:rsidR="00D13992">
        <w:t xml:space="preserve">  Don't think we should add a SOW for R2 as an objective. They can just extend the contract without having to jump thru the SOW hoop? I thought that was what we discussed with them?</w:t>
      </w:r>
      <w:r>
        <w:rPr>
          <w:rStyle w:val="CommentReference"/>
        </w:rPr>
        <w:annotationRef/>
      </w:r>
    </w:p>
  </w:comment>
  <w:comment w:initials="BC" w:author="Brendan Canny" w:date="2023-08-23T09:24:00Z" w:id="10">
    <w:p w:rsidR="00383C34" w:rsidRDefault="00383C34" w14:paraId="6C05BE9C" w14:textId="77777777">
      <w:pPr>
        <w:pStyle w:val="CommentText"/>
        <w:ind w:left="0"/>
      </w:pPr>
      <w:r>
        <w:rPr>
          <w:rStyle w:val="CommentReference"/>
        </w:rPr>
        <w:annotationRef/>
      </w:r>
      <w:r>
        <w:t xml:space="preserve">I guess we could leave out "SOW" but thinking that an outcome from release 1 would at least be a list similar to the list you have here in 3 of in scope items for a release 2. I'm trying to also acknowledge Paul's request for us to think holistically as we work, and I am sure things will come up in release 1 that need to be thought through etc. happy to leave it out if you think it's unnecessary </w:t>
      </w:r>
      <w:r>
        <w:rPr>
          <w:rStyle w:val="CommentReference"/>
        </w:rPr>
        <w:annotationRef/>
      </w:r>
    </w:p>
  </w:comment>
  <w:comment w:initials="SB" w:author="Shaun Barrett" w:date="2023-08-23T16:22:00Z" w:id="11">
    <w:p w:rsidR="005C559D" w:rsidRDefault="005C559D" w14:paraId="09846062" w14:textId="77777777">
      <w:pPr>
        <w:pStyle w:val="CommentText"/>
        <w:ind w:left="0"/>
      </w:pPr>
      <w:r>
        <w:rPr>
          <w:rStyle w:val="CommentReference"/>
        </w:rPr>
        <w:annotationRef/>
      </w:r>
      <w:r>
        <w:t>Sam also alluded to writing this SOW in a manner that enabled us to keep "rolling" if there was more work so we did not specifically need a new contract - if I recall correctly</w:t>
      </w:r>
      <w:r>
        <w:rPr>
          <w:rStyle w:val="CommentReference"/>
        </w:rPr>
        <w:annotationRef/>
      </w:r>
    </w:p>
  </w:comment>
  <w:comment w:initials="NP" w:author="Nikki Papenfus" w:date="2023-08-23T16:36:00Z" w:id="12">
    <w:p w:rsidR="00182EDC" w:rsidRDefault="00182EDC" w14:paraId="248725D8" w14:textId="77777777">
      <w:pPr>
        <w:pStyle w:val="CommentText"/>
        <w:ind w:left="0"/>
      </w:pPr>
      <w:r>
        <w:rPr>
          <w:rStyle w:val="CommentReference"/>
        </w:rPr>
        <w:annotationRef/>
      </w:r>
      <w:r>
        <w:t xml:space="preserve">I tried… feel free to delete. </w:t>
      </w:r>
      <w:r>
        <w:rPr>
          <w:rStyle w:val="CommentReference"/>
        </w:rPr>
        <w:annotationRef/>
      </w:r>
    </w:p>
  </w:comment>
  <w:comment w:initials="SB" w:author="Shaun Barrett" w:date="2023-08-23T14:27:00Z" w:id="19">
    <w:p w:rsidR="007C1036" w:rsidRDefault="007C1036" w14:paraId="5AD5579E" w14:textId="732175E7">
      <w:pPr>
        <w:pStyle w:val="CommentText"/>
        <w:ind w:left="0"/>
      </w:pPr>
      <w:r>
        <w:rPr>
          <w:rStyle w:val="CommentReference"/>
        </w:rPr>
        <w:annotationRef/>
      </w:r>
      <w:r>
        <w:t>Can we mention this is timeboxed to 1 week after the demo</w:t>
      </w:r>
    </w:p>
  </w:comment>
  <w:comment w:initials="NP" w:author="Nikki Papenfus" w:date="2023-08-23T14:57:00Z" w:id="20">
    <w:p w:rsidR="00D55AF8" w:rsidRDefault="00D55AF8" w14:paraId="318F3400" w14:textId="77777777">
      <w:pPr>
        <w:pStyle w:val="CommentText"/>
        <w:ind w:left="0"/>
      </w:pPr>
      <w:r>
        <w:rPr>
          <w:rStyle w:val="CommentReference"/>
        </w:rPr>
        <w:annotationRef/>
      </w:r>
      <w:r>
        <w:t>1 week UAT isn't really realistic &amp; the proposal is to bill them for the full UAT duration</w:t>
      </w:r>
    </w:p>
  </w:comment>
  <w:comment w:initials="SB" w:author="Shaun Barrett" w:date="2023-08-23T15:01:00Z" w:id="21">
    <w:p w:rsidR="00816F33" w:rsidRDefault="00816F33" w14:paraId="30E5420E" w14:textId="77777777">
      <w:pPr>
        <w:pStyle w:val="CommentText"/>
        <w:ind w:left="0"/>
      </w:pPr>
      <w:r>
        <w:rPr>
          <w:rStyle w:val="CommentReference"/>
        </w:rPr>
        <w:annotationRef/>
      </w:r>
      <w:r>
        <w:t>I assumed they were testing after each sprint and then a final end-to-end after the last sprint</w:t>
      </w:r>
    </w:p>
  </w:comment>
  <w:comment w:initials="NP" w:author="Nikki Papenfus" w:date="2023-08-23T15:05:00Z" w:id="22">
    <w:p w:rsidR="00090B65" w:rsidRDefault="00090B65" w14:paraId="25871940" w14:textId="77777777">
      <w:pPr>
        <w:pStyle w:val="CommentText"/>
        <w:ind w:left="0"/>
      </w:pPr>
      <w:r>
        <w:rPr>
          <w:rStyle w:val="CommentReference"/>
        </w:rPr>
        <w:annotationRef/>
      </w:r>
      <w:r>
        <w:t>Oh - your comment was attached to UAT. Yes, can do</w:t>
      </w:r>
    </w:p>
  </w:comment>
  <w:comment w:initials="NP" w:author="Nikki Papenfus" w:date="2023-08-23T15:17:00Z" w:id="23">
    <w:p w:rsidR="007410F2" w:rsidRDefault="007410F2" w14:paraId="4E246A6B" w14:textId="35E5DCC0">
      <w:pPr>
        <w:pStyle w:val="CommentText"/>
        <w:ind w:left="0"/>
      </w:pPr>
      <w:r>
        <w:rPr>
          <w:rStyle w:val="CommentReference"/>
        </w:rPr>
        <w:annotationRef/>
      </w:r>
      <w:r>
        <w:fldChar w:fldCharType="begin"/>
      </w:r>
      <w:r>
        <w:instrText>HYPERLINK "mailto:sbarrett@openboxsoftware.com"</w:instrText>
      </w:r>
      <w:bookmarkStart w:name="_@_0FBBC6F426A54B76A76F994AD62A6EBCZ" w:id="25"/>
      <w:r>
        <w:fldChar w:fldCharType="separate"/>
      </w:r>
      <w:bookmarkEnd w:id="25"/>
      <w:r w:rsidRPr="007410F2">
        <w:rPr>
          <w:rStyle w:val="Mention"/>
          <w:noProof/>
        </w:rPr>
        <w:t>@Shaun Barrett</w:t>
      </w:r>
      <w:r>
        <w:fldChar w:fldCharType="end"/>
      </w:r>
      <w:r>
        <w:t xml:space="preserve">  Better now?</w:t>
      </w:r>
    </w:p>
  </w:comment>
  <w:comment w:initials="SB" w:author="Shaun Barrett" w:date="2023-08-23T16:18:00Z" w:id="24">
    <w:p w:rsidR="001F127D" w:rsidRDefault="001F127D" w14:paraId="6FDBFAF9" w14:textId="77777777">
      <w:pPr>
        <w:pStyle w:val="CommentText"/>
        <w:ind w:left="0"/>
      </w:pPr>
      <w:r>
        <w:rPr>
          <w:rStyle w:val="CommentReference"/>
        </w:rPr>
        <w:annotationRef/>
      </w:r>
      <w:r>
        <w:t>Perfect - thank you</w:t>
      </w:r>
    </w:p>
  </w:comment>
  <w:comment w:initials="SB" w:author="Shaun Barrett" w:date="2023-08-23T14:27:00Z" w:id="26">
    <w:p w:rsidR="00A74DA9" w:rsidRDefault="00A74DA9" w14:paraId="198D33A2" w14:textId="39866420">
      <w:pPr>
        <w:pStyle w:val="CommentText"/>
        <w:ind w:left="0"/>
      </w:pPr>
      <w:r>
        <w:rPr>
          <w:rStyle w:val="CommentReference"/>
        </w:rPr>
        <w:annotationRef/>
      </w:r>
      <w:r>
        <w:t>Do we want to set this expectation here? Or leave out and address if/when it occurs</w:t>
      </w:r>
    </w:p>
  </w:comment>
  <w:comment w:initials="BC" w:author="Brendan Canny" w:date="2023-08-23T08:29:00Z" w:id="27">
    <w:p w:rsidR="00F75B0A" w:rsidRDefault="00F75B0A" w14:paraId="6B6E714C" w14:textId="77777777">
      <w:pPr>
        <w:pStyle w:val="CommentText"/>
        <w:ind w:left="0"/>
      </w:pPr>
      <w:r>
        <w:rPr>
          <w:rStyle w:val="CommentReference"/>
        </w:rPr>
        <w:annotationRef/>
      </w:r>
      <w:r>
        <w:t xml:space="preserve">I would say leave this out. Rather be able to surprise with a "yes" to a request, vs. having be something they expect. Enhancements can also derail support. </w:t>
      </w:r>
    </w:p>
  </w:comment>
  <w:comment w:initials="NP" w:author="Nikki Papenfus" w:date="2023-08-23T15:16:00Z" w:id="28">
    <w:p w:rsidR="00F64A56" w:rsidRDefault="00F64A56" w14:paraId="69580809" w14:textId="77777777">
      <w:pPr>
        <w:pStyle w:val="CommentText"/>
        <w:ind w:left="0"/>
      </w:pPr>
      <w:r>
        <w:rPr>
          <w:rStyle w:val="CommentReference"/>
        </w:rPr>
        <w:annotationRef/>
      </w:r>
      <w:r>
        <w:t>Removed</w:t>
      </w:r>
    </w:p>
  </w:comment>
  <w:comment w:initials="NP" w:author="Nikki Papenfus" w:date="2023-08-22T18:16:00Z" w:id="32">
    <w:p w:rsidR="002F5C4F" w:rsidRDefault="002F5C4F" w14:paraId="03525087" w14:textId="46F85931">
      <w:pPr>
        <w:pStyle w:val="CommentText"/>
        <w:ind w:left="0"/>
      </w:pPr>
      <w:r>
        <w:rPr>
          <w:rStyle w:val="CommentReference"/>
        </w:rPr>
        <w:annotationRef/>
      </w:r>
      <w:r>
        <w:t>Assume MSA has been signed.</w:t>
      </w:r>
      <w:r>
        <w:rPr>
          <w:rStyle w:val="CommentReference"/>
        </w:rPr>
        <w:annotationRef/>
      </w:r>
    </w:p>
    <w:p w:rsidR="002F5C4F" w:rsidRDefault="002F5C4F" w14:paraId="07E80185" w14:textId="77777777">
      <w:pPr>
        <w:pStyle w:val="CommentText"/>
        <w:ind w:left="0"/>
      </w:pPr>
    </w:p>
    <w:p w:rsidR="002F5C4F" w:rsidRDefault="002F5C4F" w14:paraId="3BE63AFF" w14:textId="77777777">
      <w:pPr>
        <w:pStyle w:val="CommentText"/>
        <w:ind w:left="0"/>
      </w:pPr>
      <w:r>
        <w:rPr>
          <w:i/>
          <w:iCs/>
        </w:rPr>
        <w:t>Signing the Open Box Master Services Agreement.</w:t>
      </w:r>
    </w:p>
  </w:comment>
  <w:comment w:initials="SB" w:author="Shaun Barrett" w:date="2023-08-23T17:26:00Z" w:id="45">
    <w:p w:rsidR="00256C6E" w:rsidP="00256C6E" w:rsidRDefault="00256C6E" w14:paraId="50E8A71B" w14:textId="77777777">
      <w:pPr>
        <w:pStyle w:val="CommentText"/>
        <w:ind w:left="0"/>
      </w:pPr>
      <w:r>
        <w:rPr>
          <w:rStyle w:val="CommentReference"/>
        </w:rPr>
        <w:annotationRef/>
      </w:r>
      <w:r>
        <w:t>Think we need to include the FTE Rate</w:t>
      </w:r>
    </w:p>
  </w:comment>
  <w:comment w:initials="SB" w:author="Shaun Barrett" w:date="2023-08-23T17:27:00Z" w:id="46">
    <w:p w:rsidR="00256C6E" w:rsidP="00256C6E" w:rsidRDefault="00256C6E" w14:paraId="085FA867" w14:textId="77777777">
      <w:pPr>
        <w:pStyle w:val="CommentText"/>
        <w:ind w:left="0"/>
      </w:pPr>
      <w:r>
        <w:rPr>
          <w:rStyle w:val="CommentReference"/>
        </w:rPr>
        <w:annotationRef/>
      </w:r>
      <w:r>
        <w:t>Can we simplify this - this costing section has a lot to it. Don’t we basically want to say:</w:t>
      </w:r>
    </w:p>
    <w:p w:rsidR="00256C6E" w:rsidP="00256C6E" w:rsidRDefault="00256C6E" w14:paraId="58CC38FB" w14:textId="77777777">
      <w:pPr>
        <w:pStyle w:val="CommentText"/>
        <w:ind w:left="0"/>
      </w:pPr>
      <w:r>
        <w:t>FTE Rate</w:t>
      </w:r>
    </w:p>
    <w:p w:rsidR="00256C6E" w:rsidP="00256C6E" w:rsidRDefault="00256C6E" w14:paraId="2DB2CC8D" w14:textId="77777777">
      <w:pPr>
        <w:pStyle w:val="CommentText"/>
        <w:ind w:left="0"/>
      </w:pPr>
      <w:r>
        <w:t>Project FTEs</w:t>
      </w:r>
    </w:p>
    <w:p w:rsidR="00256C6E" w:rsidP="00256C6E" w:rsidRDefault="00256C6E" w14:paraId="3F5E0F1F" w14:textId="77777777">
      <w:pPr>
        <w:pStyle w:val="CommentText"/>
        <w:ind w:left="0"/>
      </w:pPr>
      <w:r>
        <w:t>Project Cost</w:t>
      </w:r>
    </w:p>
    <w:p w:rsidR="00256C6E" w:rsidP="00256C6E" w:rsidRDefault="00256C6E" w14:paraId="1676E032" w14:textId="77777777">
      <w:pPr>
        <w:pStyle w:val="CommentText"/>
        <w:ind w:left="0"/>
      </w:pPr>
      <w:r>
        <w:t>Project duration</w:t>
      </w:r>
    </w:p>
    <w:p w:rsidR="00256C6E" w:rsidP="00256C6E" w:rsidRDefault="00256C6E" w14:paraId="6983A006" w14:textId="77777777">
      <w:pPr>
        <w:pStyle w:val="CommentText"/>
        <w:ind w:left="0"/>
      </w:pPr>
      <w:r>
        <w:t>Support</w:t>
      </w:r>
    </w:p>
  </w:comment>
  <w:comment w:initials="NP" w:author="Nikki Papenfus" w:date="2023-08-23T17:31:00Z" w:id="47">
    <w:p w:rsidR="00256C6E" w:rsidP="00256C6E" w:rsidRDefault="00256C6E" w14:paraId="799EF96B" w14:textId="77777777">
      <w:pPr>
        <w:pStyle w:val="CommentText"/>
        <w:ind w:left="0"/>
      </w:pPr>
      <w:r>
        <w:rPr>
          <w:rStyle w:val="CommentReference"/>
        </w:rPr>
        <w:annotationRef/>
      </w:r>
      <w:r>
        <w:t xml:space="preserve">You could replace the highlighted bit and say… </w:t>
      </w:r>
    </w:p>
    <w:p w:rsidR="00256C6E" w:rsidP="00256C6E" w:rsidRDefault="00256C6E" w14:paraId="62D365A5" w14:textId="77777777">
      <w:pPr>
        <w:pStyle w:val="CommentText"/>
        <w:ind w:left="0"/>
      </w:pPr>
      <w:r>
        <w:rPr>
          <w:lang w:val="en-GB"/>
        </w:rPr>
        <w:t xml:space="preserve">at a cost </w:t>
      </w:r>
      <w:r>
        <w:rPr>
          <w:highlight w:val="yellow"/>
          <w:lang w:val="en-GB"/>
        </w:rPr>
        <w:t>of £10 800 per FTE</w:t>
      </w:r>
      <w:r>
        <w:rPr>
          <w:highlight w:val="yellow"/>
        </w:rPr>
        <w:t xml:space="preserve"> per sprint</w:t>
      </w:r>
    </w:p>
  </w:comment>
  <w:comment w:initials="SB" w:author="Shaun Barrett" w:date="2023-08-23T17:29:00Z" w:id="48">
    <w:p w:rsidR="00256C6E" w:rsidP="00256C6E" w:rsidRDefault="00256C6E" w14:paraId="62EF5ACF" w14:textId="77777777">
      <w:pPr>
        <w:pStyle w:val="CommentText"/>
        <w:ind w:left="0"/>
      </w:pPr>
      <w:r>
        <w:rPr>
          <w:rStyle w:val="CommentReference"/>
        </w:rPr>
        <w:annotationRef/>
      </w:r>
      <w:r>
        <w:t>140,205? If so think the sprint cost needs tweaking?</w:t>
      </w:r>
    </w:p>
    <w:p w:rsidR="00256C6E" w:rsidP="00256C6E" w:rsidRDefault="00256C6E" w14:paraId="137B984F" w14:textId="77777777">
      <w:pPr>
        <w:pStyle w:val="CommentText"/>
        <w:ind w:left="0"/>
      </w:pPr>
      <w:r>
        <w:rPr>
          <w:noProof/>
        </w:rPr>
        <w:drawing>
          <wp:inline distT="0" distB="0" distL="0" distR="0" wp14:anchorId="040F4478" wp14:editId="58C258A7">
            <wp:extent cx="3029373" cy="3991532"/>
            <wp:effectExtent l="0" t="0" r="0" b="9525"/>
            <wp:docPr id="514166288" name="Picture 5141662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66288" name="Picture 514166288" descr="Image"/>
                    <pic:cNvPicPr/>
                  </pic:nvPicPr>
                  <pic:blipFill>
                    <a:blip r:embed="rId1">
                      <a:extLst>
                        <a:ext uri="{28A0092B-C50C-407E-A947-70E740481C1C}">
                          <a14:useLocalDpi xmlns:a14="http://schemas.microsoft.com/office/drawing/2010/main" val="0"/>
                        </a:ext>
                      </a:extLst>
                    </a:blip>
                    <a:stretch>
                      <a:fillRect/>
                    </a:stretch>
                  </pic:blipFill>
                  <pic:spPr>
                    <a:xfrm>
                      <a:off x="0" y="0"/>
                      <a:ext cx="3029373" cy="3991532"/>
                    </a:xfrm>
                    <a:prstGeom prst="rect">
                      <a:avLst/>
                    </a:prstGeom>
                  </pic:spPr>
                </pic:pic>
              </a:graphicData>
            </a:graphic>
          </wp:inline>
        </w:drawing>
      </w:r>
    </w:p>
  </w:comment>
  <w:comment w:initials="SD" w:author="Sam Duncan" w:date="2023-08-23T21:00:00Z" w:id="49">
    <w:p w:rsidR="5E8F42DD" w:rsidRDefault="5E8F42DD" w14:paraId="216D523B" w14:textId="69CF00E6">
      <w:pPr>
        <w:pStyle w:val="CommentText"/>
      </w:pPr>
      <w:r>
        <w:fldChar w:fldCharType="begin"/>
      </w:r>
      <w:r>
        <w:instrText xml:space="preserve"> HYPERLINK "mailto:bcanny@openboxsoftware.com"</w:instrText>
      </w:r>
      <w:bookmarkStart w:name="_@_B2B590DCA5F34768A9C9869959272BDBZ" w:id="50"/>
      <w:r>
        <w:fldChar w:fldCharType="separate"/>
      </w:r>
      <w:bookmarkEnd w:id="50"/>
      <w:r w:rsidRPr="5E8F42DD">
        <w:rPr>
          <w:rStyle w:val="Mention"/>
          <w:noProof/>
        </w:rPr>
        <w:t>@Brendan Canny</w:t>
      </w:r>
      <w:r>
        <w:fldChar w:fldCharType="end"/>
      </w:r>
      <w:r>
        <w:t xml:space="preserve">  we don't charge VAT to Grainger.  They are used to seeing prices ex VAT where the final invoice still includes VAT.  What's the right way to convey that our price excludes VAT and that VAT will not be added?</w:t>
      </w:r>
      <w:r>
        <w:rPr>
          <w:rStyle w:val="CommentReference"/>
        </w:rPr>
        <w:annotationRef/>
      </w:r>
    </w:p>
  </w:comment>
  <w:comment w:initials="NP" w:author="Nikki Papenfus" w:date="2023-08-23T15:15:00Z" w:id="57">
    <w:p w:rsidR="00780FE7" w:rsidRDefault="00780FE7" w14:paraId="7619A29F" w14:textId="7E0CA3DF">
      <w:pPr>
        <w:pStyle w:val="CommentText"/>
        <w:ind w:left="0"/>
      </w:pPr>
      <w:r>
        <w:rPr>
          <w:rStyle w:val="CommentReference"/>
        </w:rPr>
        <w:annotationRef/>
      </w:r>
      <w:r>
        <w:fldChar w:fldCharType="begin"/>
      </w:r>
      <w:r>
        <w:instrText>HYPERLINK "mailto:sduncan@openboxsoftware.com"</w:instrText>
      </w:r>
      <w:bookmarkStart w:name="_@_03C9ECFFE44A4BF8A964DE772A180373Z" w:id="60"/>
      <w:r>
        <w:fldChar w:fldCharType="separate"/>
      </w:r>
      <w:bookmarkEnd w:id="60"/>
      <w:r w:rsidRPr="00780FE7">
        <w:rPr>
          <w:rStyle w:val="Mention"/>
          <w:noProof/>
        </w:rPr>
        <w:t>@Sam Duncan</w:t>
      </w:r>
      <w:r>
        <w:fldChar w:fldCharType="end"/>
      </w:r>
      <w:r>
        <w:t xml:space="preserve">  do you want the full 142 user story backlog, or the 85 off items that we think might be in scope for R1?</w:t>
      </w:r>
    </w:p>
  </w:comment>
  <w:comment w:initials="" w:author="Sam Duncan" w:date="2023-08-23T06:18:00Z" w:id="58">
    <w:p w:rsidR="003B0BB6" w:rsidRDefault="003B0BB6" w14:paraId="04A0D54D" w14:textId="553AC231">
      <w:pPr>
        <w:pStyle w:val="CommentText"/>
      </w:pPr>
      <w:r>
        <w:rPr>
          <w:rStyle w:val="CommentReference"/>
        </w:rPr>
        <w:annotationRef/>
      </w:r>
      <w:r>
        <w:t>Let’s do the 85 stories pls</w:t>
      </w:r>
    </w:p>
  </w:comment>
  <w:comment w:initials="NP" w:author="Nikki Papenfus" w:date="2023-08-23T16:27:00Z" w:id="59">
    <w:p w:rsidR="00176849" w:rsidRDefault="00176849" w14:paraId="28D46379" w14:textId="29406DAA">
      <w:pPr>
        <w:pStyle w:val="CommentText"/>
        <w:ind w:left="0"/>
      </w:pPr>
      <w:r>
        <w:rPr>
          <w:rStyle w:val="CommentReference"/>
        </w:rPr>
        <w:annotationRef/>
      </w:r>
      <w:r>
        <w:fldChar w:fldCharType="begin"/>
      </w:r>
      <w:r>
        <w:instrText>HYPERLINK "mailto:sduncan@openboxsoftware.com"</w:instrText>
      </w:r>
      <w:bookmarkStart w:name="_@_D82D4C18D03D47CE936CB4A3E673E34BZ" w:id="61"/>
      <w:r>
        <w:fldChar w:fldCharType="separate"/>
      </w:r>
      <w:bookmarkEnd w:id="61"/>
      <w:r w:rsidRPr="00176849">
        <w:rPr>
          <w:rStyle w:val="Mention"/>
          <w:noProof/>
        </w:rPr>
        <w:t>@Sam Duncan</w:t>
      </w:r>
      <w:r>
        <w:fldChar w:fldCharType="end"/>
      </w:r>
      <w:r>
        <w:t xml:space="preserve"> Added</w:t>
      </w:r>
    </w:p>
  </w:comment>
</w:comments>
</file>

<file path=word/commentsExtended.xml><?xml version="1.0" encoding="utf-8"?>
<w15:commentsEx xmlns:mc="http://schemas.openxmlformats.org/markup-compatibility/2006" xmlns:w15="http://schemas.microsoft.com/office/word/2012/wordml" mc:Ignorable="w15">
  <w15:commentEx w15:done="1" w15:paraId="18D8CEF2"/>
  <w15:commentEx w15:done="1" w15:paraId="6C05BE9C" w15:paraIdParent="18D8CEF2"/>
  <w15:commentEx w15:done="1" w15:paraId="09846062" w15:paraIdParent="18D8CEF2"/>
  <w15:commentEx w15:done="1" w15:paraId="248725D8" w15:paraIdParent="18D8CEF2"/>
  <w15:commentEx w15:done="1" w15:paraId="5AD5579E"/>
  <w15:commentEx w15:done="1" w15:paraId="318F3400" w15:paraIdParent="5AD5579E"/>
  <w15:commentEx w15:done="1" w15:paraId="30E5420E" w15:paraIdParent="5AD5579E"/>
  <w15:commentEx w15:done="1" w15:paraId="25871940" w15:paraIdParent="5AD5579E"/>
  <w15:commentEx w15:done="1" w15:paraId="4E246A6B" w15:paraIdParent="5AD5579E"/>
  <w15:commentEx w15:done="1" w15:paraId="6FDBFAF9" w15:paraIdParent="5AD5579E"/>
  <w15:commentEx w15:done="1" w15:paraId="198D33A2"/>
  <w15:commentEx w15:done="1" w15:paraId="6B6E714C" w15:paraIdParent="198D33A2"/>
  <w15:commentEx w15:done="1" w15:paraId="69580809" w15:paraIdParent="198D33A2"/>
  <w15:commentEx w15:done="1" w15:paraId="3BE63AFF"/>
  <w15:commentEx w15:done="0" w15:paraId="50E8A71B"/>
  <w15:commentEx w15:done="0" w15:paraId="6983A006"/>
  <w15:commentEx w15:done="0" w15:paraId="62D365A5" w15:paraIdParent="6983A006"/>
  <w15:commentEx w15:done="0" w15:paraId="137B984F"/>
  <w15:commentEx w15:done="0" w15:paraId="216D523B"/>
  <w15:commentEx w15:done="1" w15:paraId="7619A29F"/>
  <w15:commentEx w15:done="1" w15:paraId="04A0D54D" w15:paraIdParent="7619A29F"/>
  <w15:commentEx w15:done="1" w15:paraId="28D46379" w15:paraIdParent="7619A29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890A06A" w16cex:dateUtc="2023-08-23T13:12:00Z"/>
  <w16cex:commentExtensible w16cex:durableId="28904ECD" w16cex:dateUtc="2023-08-23T13:24:00Z"/>
  <w16cex:commentExtensible w16cex:durableId="2890B0CE" w16cex:dateUtc="2023-08-23T14:22:00Z"/>
  <w16cex:commentExtensible w16cex:durableId="2890B3F7" w16cex:dateUtc="2023-08-23T14:36:00Z"/>
  <w16cex:commentExtensible w16cex:durableId="289095E7" w16cex:dateUtc="2023-08-23T12:27:00Z"/>
  <w16cex:commentExtensible w16cex:durableId="28909CDB" w16cex:dateUtc="2023-08-23T12:57:00Z"/>
  <w16cex:commentExtensible w16cex:durableId="28909DDF" w16cex:dateUtc="2023-08-23T13:01:00Z"/>
  <w16cex:commentExtensible w16cex:durableId="28909EC3" w16cex:dateUtc="2023-08-23T13:05:00Z"/>
  <w16cex:commentExtensible w16cex:durableId="2890A18A" w16cex:dateUtc="2023-08-23T13:17:00Z"/>
  <w16cex:commentExtensible w16cex:durableId="2890AFDF" w16cex:dateUtc="2023-08-23T14:18:00Z"/>
  <w16cex:commentExtensible w16cex:durableId="289095C8" w16cex:dateUtc="2023-08-23T12:27:00Z"/>
  <w16cex:commentExtensible w16cex:durableId="289041DD" w16cex:dateUtc="2023-08-23T12:29:00Z"/>
  <w16cex:commentExtensible w16cex:durableId="2890A149" w16cex:dateUtc="2023-08-23T13:16:00Z"/>
  <w16cex:commentExtensible w16cex:durableId="288F79E9" w16cex:dateUtc="2023-08-22T16:16:00Z"/>
  <w16cex:commentExtensible w16cex:durableId="28908698" w16cex:dateUtc="2023-08-23T15:26:00Z"/>
  <w16cex:commentExtensible w16cex:durableId="2890BFFA" w16cex:dateUtc="2023-08-23T15:27:00Z"/>
  <w16cex:commentExtensible w16cex:durableId="2890C10B" w16cex:dateUtc="2023-08-23T15:31:00Z"/>
  <w16cex:commentExtensible w16cex:durableId="2890C05D" w16cex:dateUtc="2023-08-23T15:29:00Z"/>
  <w16cex:commentExtensible w16cex:durableId="3B9EB035" w16cex:dateUtc="2023-08-23T19:00:00Z"/>
  <w16cex:commentExtensible w16cex:durableId="2890A0F5" w16cex:dateUtc="2023-08-23T13:15:00Z"/>
  <w16cex:commentExtensible w16cex:durableId="2890234D" w16cex:dateUtc="2023-08-23T13:18:00Z"/>
  <w16cex:commentExtensible w16cex:durableId="2890B1F0" w16cex:dateUtc="2023-08-23T14:27:00Z"/>
</w16cex:commentsExtensible>
</file>

<file path=word/commentsIds.xml><?xml version="1.0" encoding="utf-8"?>
<w16cid:commentsIds xmlns:mc="http://schemas.openxmlformats.org/markup-compatibility/2006" xmlns:w16cid="http://schemas.microsoft.com/office/word/2016/wordml/cid" mc:Ignorable="w16cid">
  <w16cid:commentId w16cid:paraId="18D8CEF2" w16cid:durableId="2890A06A"/>
  <w16cid:commentId w16cid:paraId="6C05BE9C" w16cid:durableId="28904ECD"/>
  <w16cid:commentId w16cid:paraId="09846062" w16cid:durableId="2890B0CE"/>
  <w16cid:commentId w16cid:paraId="248725D8" w16cid:durableId="2890B3F7"/>
  <w16cid:commentId w16cid:paraId="5AD5579E" w16cid:durableId="289095E7"/>
  <w16cid:commentId w16cid:paraId="318F3400" w16cid:durableId="28909CDB"/>
  <w16cid:commentId w16cid:paraId="30E5420E" w16cid:durableId="28909DDF"/>
  <w16cid:commentId w16cid:paraId="25871940" w16cid:durableId="28909EC3"/>
  <w16cid:commentId w16cid:paraId="4E246A6B" w16cid:durableId="2890A18A"/>
  <w16cid:commentId w16cid:paraId="6FDBFAF9" w16cid:durableId="2890AFDF"/>
  <w16cid:commentId w16cid:paraId="198D33A2" w16cid:durableId="289095C8"/>
  <w16cid:commentId w16cid:paraId="6B6E714C" w16cid:durableId="289041DD"/>
  <w16cid:commentId w16cid:paraId="69580809" w16cid:durableId="2890A149"/>
  <w16cid:commentId w16cid:paraId="3BE63AFF" w16cid:durableId="288F79E9"/>
  <w16cid:commentId w16cid:paraId="50E8A71B" w16cid:durableId="28908698"/>
  <w16cid:commentId w16cid:paraId="6983A006" w16cid:durableId="2890BFFA"/>
  <w16cid:commentId w16cid:paraId="62D365A5" w16cid:durableId="2890C10B"/>
  <w16cid:commentId w16cid:paraId="137B984F" w16cid:durableId="2890C05D"/>
  <w16cid:commentId w16cid:paraId="216D523B" w16cid:durableId="3B9EB035"/>
  <w16cid:commentId w16cid:paraId="7619A29F" w16cid:durableId="2890A0F5"/>
  <w16cid:commentId w16cid:paraId="04A0D54D" w16cid:durableId="2890234D"/>
  <w16cid:commentId w16cid:paraId="28D46379" w16cid:durableId="2890B1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4903" w:rsidP="00977AEF" w:rsidRDefault="00654903" w14:paraId="76433C81" w14:textId="77777777">
      <w:r>
        <w:separator/>
      </w:r>
    </w:p>
    <w:p w:rsidR="00654903" w:rsidP="00977AEF" w:rsidRDefault="00654903" w14:paraId="0C752A36" w14:textId="77777777"/>
  </w:endnote>
  <w:endnote w:type="continuationSeparator" w:id="0">
    <w:p w:rsidR="00654903" w:rsidP="00977AEF" w:rsidRDefault="00654903" w14:paraId="257566C1" w14:textId="77777777">
      <w:r>
        <w:continuationSeparator/>
      </w:r>
    </w:p>
    <w:p w:rsidR="00654903" w:rsidP="00977AEF" w:rsidRDefault="00654903" w14:paraId="23F3CB90" w14:textId="77777777"/>
  </w:endnote>
  <w:endnote w:type="continuationNotice" w:id="1">
    <w:p w:rsidR="00654903" w:rsidRDefault="00654903" w14:paraId="3BFEC7B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DA34AE" w:rsidR="00EA4721" w:rsidP="00454EA2" w:rsidRDefault="00DA34AE" w14:paraId="4F567309" w14:textId="792D8C33">
    <w:pPr>
      <w:pStyle w:val="NormalIndent"/>
      <w:spacing w:after="120"/>
      <w:ind w:left="0"/>
      <w:rPr>
        <w:rFonts w:eastAsia="Proxima Nova Light" w:cs="Proxima Nova Light"/>
        <w:i/>
        <w:color w:val="999999"/>
        <w:spacing w:val="3"/>
        <w:position w:val="1"/>
      </w:rPr>
    </w:pPr>
    <w:r w:rsidRPr="00A3616D">
      <w:rPr>
        <w:rFonts w:eastAsia="Proxima Nova Light" w:cs="Proxima Nova Light"/>
        <w:i/>
        <w:noProof/>
        <w:color w:val="999999"/>
        <w:spacing w:val="3"/>
        <w:position w:val="1"/>
        <w:shd w:val="clear" w:color="auto" w:fill="E6E6E6"/>
        <w:lang w:val="en-ZA" w:eastAsia="en-ZA"/>
      </w:rPr>
      <w:drawing>
        <wp:anchor distT="0" distB="0" distL="114300" distR="114300" simplePos="0" relativeHeight="251658241" behindDoc="1" locked="0" layoutInCell="1" allowOverlap="1" wp14:anchorId="704A6342" wp14:editId="00266287">
          <wp:simplePos x="0" y="0"/>
          <wp:positionH relativeFrom="column">
            <wp:posOffset>5476875</wp:posOffset>
          </wp:positionH>
          <wp:positionV relativeFrom="paragraph">
            <wp:posOffset>38100</wp:posOffset>
          </wp:positionV>
          <wp:extent cx="895350" cy="158750"/>
          <wp:effectExtent l="0" t="0" r="0" b="0"/>
          <wp:wrapNone/>
          <wp:docPr id="667601314" name="Picture 6676013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3616D">
      <w:rPr>
        <w:rFonts w:eastAsia="Proxima Nova Light" w:cs="Proxima Nova Light"/>
        <w:i/>
        <w:color w:val="999999"/>
        <w:spacing w:val="3"/>
        <w:position w:val="1"/>
        <w:shd w:val="clear" w:color="auto" w:fill="E6E6E6"/>
      </w:rPr>
      <w:fldChar w:fldCharType="begin"/>
    </w:r>
    <w:r w:rsidRPr="00A3616D">
      <w:rPr>
        <w:rFonts w:eastAsia="Proxima Nova Light" w:cs="Proxima Nova Light"/>
        <w:i/>
        <w:iCs/>
        <w:color w:val="999999"/>
        <w:spacing w:val="3"/>
        <w:position w:val="1"/>
      </w:rPr>
      <w:instrText xml:space="preserve"> DOCPROPERTY  Category  \* MERGEFORMAT </w:instrText>
    </w:r>
    <w:r w:rsidRPr="00A3616D">
      <w:rPr>
        <w:rFonts w:eastAsia="Proxima Nova Light" w:cs="Proxima Nova Light"/>
        <w:i/>
        <w:color w:val="999999"/>
        <w:spacing w:val="3"/>
        <w:position w:val="1"/>
        <w:shd w:val="clear" w:color="auto" w:fill="E6E6E6"/>
      </w:rPr>
      <w:fldChar w:fldCharType="separate"/>
    </w:r>
    <w:r w:rsidR="0095428E">
      <w:rPr>
        <w:rFonts w:eastAsia="Proxima Nova Light" w:cs="Proxima Nova Light"/>
        <w:i/>
        <w:iCs/>
        <w:color w:val="999999"/>
        <w:spacing w:val="3"/>
        <w:position w:val="1"/>
      </w:rPr>
      <w:t>Grainger PLC</w:t>
    </w:r>
    <w:r w:rsidRPr="00A3616D">
      <w:rPr>
        <w:rFonts w:eastAsia="Proxima Nova Light" w:cs="Proxima Nova Light"/>
        <w:i/>
        <w:color w:val="999999"/>
        <w:spacing w:val="3"/>
        <w:position w:val="1"/>
        <w:shd w:val="clear" w:color="auto" w:fill="E6E6E6"/>
      </w:rPr>
      <w:fldChar w:fldCharType="end"/>
    </w:r>
    <w:r w:rsidRPr="00A3616D">
      <w:rPr>
        <w:rFonts w:eastAsia="Proxima Nova Light" w:cs="Proxima Nova Light"/>
        <w:i/>
        <w:color w:val="9BBB59" w:themeColor="accent3"/>
        <w:spacing w:val="3"/>
        <w:position w:val="1"/>
        <w:rPrChange w:author="Nikki Papenfus" w:date="2023-08-23T15:10:00Z" w:id="62">
          <w:rPr>
            <w:rFonts w:eastAsia="Proxima Nova Light" w:cs="Proxima Nova Light"/>
            <w:i/>
            <w:color w:val="999999"/>
            <w:spacing w:val="3"/>
            <w:position w:val="1"/>
          </w:rPr>
        </w:rPrChange>
      </w:rPr>
      <w:tab/>
    </w:r>
    <w:r w:rsidRPr="00A3616D" w:rsidR="003541AA">
      <w:rPr>
        <w:rFonts w:eastAsia="Proxima Nova Light" w:cs="Proxima Nova Light"/>
        <w:i/>
        <w:color w:val="9BBB59" w:themeColor="accent3"/>
        <w:spacing w:val="3"/>
        <w:position w:val="1"/>
      </w:rPr>
      <w:t xml:space="preserve">/ </w:t>
    </w:r>
    <w:r w:rsidRPr="00A3616D" w:rsidR="003541AA">
      <w:rPr>
        <w:rFonts w:eastAsia="Proxima Nova Light" w:cs="Proxima Nova Light"/>
        <w:i/>
        <w:color w:val="999999"/>
        <w:spacing w:val="3"/>
        <w:position w:val="1"/>
        <w:shd w:val="clear" w:color="auto" w:fill="E6E6E6"/>
      </w:rPr>
      <w:fldChar w:fldCharType="begin"/>
    </w:r>
    <w:r w:rsidRPr="00A3616D" w:rsidR="003541AA">
      <w:rPr>
        <w:rFonts w:eastAsia="Proxima Nova Light" w:cs="Proxima Nova Light"/>
        <w:i/>
        <w:iCs/>
        <w:color w:val="999999"/>
        <w:spacing w:val="3"/>
        <w:position w:val="1"/>
      </w:rPr>
      <w:instrText xml:space="preserve"> DOCPROPERTY  Title  \* MERGEFORMAT </w:instrText>
    </w:r>
    <w:r w:rsidRPr="00A3616D" w:rsidR="003541AA">
      <w:rPr>
        <w:rFonts w:eastAsia="Proxima Nova Light" w:cs="Proxima Nova Light"/>
        <w:i/>
        <w:color w:val="999999"/>
        <w:spacing w:val="3"/>
        <w:position w:val="1"/>
        <w:shd w:val="clear" w:color="auto" w:fill="E6E6E6"/>
      </w:rPr>
      <w:fldChar w:fldCharType="separate"/>
    </w:r>
    <w:r w:rsidR="0095428E">
      <w:rPr>
        <w:rFonts w:eastAsia="Proxima Nova Light" w:cs="Proxima Nova Light"/>
        <w:i/>
        <w:iCs/>
        <w:color w:val="999999"/>
        <w:spacing w:val="3"/>
        <w:position w:val="1"/>
      </w:rPr>
      <w:t>Salesforce Void Management - Release 1</w:t>
    </w:r>
    <w:r w:rsidRPr="00A3616D" w:rsidR="003541AA">
      <w:rPr>
        <w:rFonts w:eastAsia="Proxima Nova Light" w:cs="Proxima Nova Light"/>
        <w:i/>
        <w:color w:val="999999"/>
        <w:spacing w:val="3"/>
        <w:position w:val="1"/>
        <w:shd w:val="clear" w:color="auto" w:fill="E6E6E6"/>
      </w:rPr>
      <w:fldChar w:fldCharType="end"/>
    </w:r>
    <w:r w:rsidRPr="00A3616D" w:rsidR="003541AA">
      <w:t xml:space="preserve"> </w:t>
    </w:r>
    <w:r w:rsidRPr="00A3616D" w:rsidR="004F45E1">
      <w:rPr>
        <w:rFonts w:eastAsia="Proxima Nova Light" w:cs="Proxima Nova Light"/>
        <w:i/>
        <w:iCs/>
        <w:color w:val="999999"/>
        <w:spacing w:val="3"/>
        <w:position w:val="1"/>
      </w:rPr>
      <w:t xml:space="preserve">     </w:t>
    </w:r>
    <w:r w:rsidRPr="00A3616D">
      <w:rPr>
        <w:rFonts w:eastAsia="Proxima Nova Light" w:cs="Proxima Nova Light"/>
        <w:i/>
        <w:iCs/>
        <w:color w:val="999999"/>
        <w:spacing w:val="3"/>
        <w:position w:val="1"/>
      </w:rPr>
      <w:tab/>
    </w:r>
    <w:r w:rsidRPr="00A3616D" w:rsidR="004F45E1">
      <w:rPr>
        <w:rFonts w:eastAsia="Proxima Nova Light" w:cs="Proxima Nova Light"/>
        <w:i/>
        <w:iCs/>
        <w:color w:val="999999"/>
        <w:spacing w:val="3"/>
        <w:position w:val="1"/>
      </w:rPr>
      <w:t xml:space="preserve">      </w:t>
    </w:r>
    <w:r w:rsidR="00366395">
      <w:rPr>
        <w:rFonts w:eastAsia="Proxima Nova Light" w:cs="Proxima Nova Light"/>
        <w:i/>
        <w:iCs/>
        <w:color w:val="999999"/>
        <w:spacing w:val="3"/>
        <w:position w:val="1"/>
      </w:rPr>
      <w:t xml:space="preserve">  </w:t>
    </w:r>
    <w:r w:rsidRPr="00366395" w:rsidR="00366395">
      <w:rPr>
        <w:rFonts w:eastAsia="Proxima Nova Light" w:cs="Proxima Nova Light"/>
        <w:i/>
        <w:iCs/>
        <w:color w:val="999999"/>
        <w:spacing w:val="3"/>
        <w:position w:val="1"/>
      </w:rPr>
      <w:t xml:space="preserve">Page </w:t>
    </w:r>
    <w:r w:rsidRPr="00366395" w:rsidR="00366395">
      <w:rPr>
        <w:rFonts w:eastAsia="Proxima Nova Light" w:cs="Proxima Nova Light"/>
        <w:i/>
        <w:iCs/>
        <w:color w:val="999999"/>
        <w:spacing w:val="3"/>
        <w:position w:val="1"/>
      </w:rPr>
      <w:fldChar w:fldCharType="begin"/>
    </w:r>
    <w:r w:rsidRPr="00366395" w:rsidR="00366395">
      <w:rPr>
        <w:rFonts w:eastAsia="Proxima Nova Light" w:cs="Proxima Nova Light"/>
        <w:i/>
        <w:iCs/>
        <w:color w:val="999999"/>
        <w:spacing w:val="3"/>
        <w:position w:val="1"/>
      </w:rPr>
      <w:instrText xml:space="preserve"> PAGE  \* Arabic  \* MERGEFORMAT </w:instrText>
    </w:r>
    <w:r w:rsidRPr="00366395" w:rsidR="00366395">
      <w:rPr>
        <w:rFonts w:eastAsia="Proxima Nova Light" w:cs="Proxima Nova Light"/>
        <w:i/>
        <w:iCs/>
        <w:color w:val="999999"/>
        <w:spacing w:val="3"/>
        <w:position w:val="1"/>
      </w:rPr>
      <w:fldChar w:fldCharType="separate"/>
    </w:r>
    <w:r w:rsidRPr="00366395" w:rsidR="00366395">
      <w:rPr>
        <w:rFonts w:eastAsia="Proxima Nova Light" w:cs="Proxima Nova Light"/>
        <w:i/>
        <w:iCs/>
        <w:color w:val="999999"/>
        <w:spacing w:val="3"/>
        <w:position w:val="1"/>
      </w:rPr>
      <w:t>1</w:t>
    </w:r>
    <w:r w:rsidRPr="00366395" w:rsidR="00366395">
      <w:rPr>
        <w:rFonts w:eastAsia="Proxima Nova Light" w:cs="Proxima Nova Light"/>
        <w:i/>
        <w:iCs/>
        <w:color w:val="999999"/>
        <w:spacing w:val="3"/>
        <w:position w:val="1"/>
      </w:rPr>
      <w:fldChar w:fldCharType="end"/>
    </w:r>
    <w:r w:rsidRPr="00A3616D">
      <w:rPr>
        <w:rFonts w:eastAsia="Proxima Nova Light" w:cs="Proxima Nova Light"/>
        <w:i/>
        <w:iCs/>
        <w:color w:val="999999"/>
        <w:spacing w:val="3"/>
        <w:position w:val="1"/>
      </w:rPr>
      <w:t xml:space="preserve"> of </w:t>
    </w:r>
    <w:r w:rsidRPr="00366395" w:rsidR="00366395">
      <w:rPr>
        <w:rFonts w:eastAsia="Proxima Nova Light" w:cs="Proxima Nova Light"/>
        <w:i/>
        <w:iCs/>
        <w:color w:val="999999"/>
        <w:spacing w:val="3"/>
        <w:position w:val="1"/>
      </w:rPr>
      <w:fldChar w:fldCharType="begin"/>
    </w:r>
    <w:r w:rsidRPr="00366395" w:rsidR="00366395">
      <w:rPr>
        <w:rFonts w:eastAsia="Proxima Nova Light" w:cs="Proxima Nova Light"/>
        <w:i/>
        <w:iCs/>
        <w:color w:val="999999"/>
        <w:spacing w:val="3"/>
        <w:position w:val="1"/>
      </w:rPr>
      <w:instrText xml:space="preserve"> NUMPAGES  \* Arabic  \* MERGEFORMAT </w:instrText>
    </w:r>
    <w:r w:rsidRPr="00366395" w:rsidR="00366395">
      <w:rPr>
        <w:rFonts w:eastAsia="Proxima Nova Light" w:cs="Proxima Nova Light"/>
        <w:i/>
        <w:iCs/>
        <w:color w:val="999999"/>
        <w:spacing w:val="3"/>
        <w:position w:val="1"/>
      </w:rPr>
      <w:fldChar w:fldCharType="separate"/>
    </w:r>
    <w:r w:rsidRPr="00366395" w:rsidR="00366395">
      <w:rPr>
        <w:rFonts w:eastAsia="Proxima Nova Light" w:cs="Proxima Nova Light"/>
        <w:i/>
        <w:iCs/>
        <w:color w:val="999999"/>
        <w:spacing w:val="3"/>
        <w:position w:val="1"/>
      </w:rPr>
      <w:t>2</w:t>
    </w:r>
    <w:r w:rsidRPr="00366395" w:rsidR="00366395">
      <w:rPr>
        <w:rFonts w:eastAsia="Proxima Nova Light" w:cs="Proxima Nova Light"/>
        <w:i/>
        <w:iCs/>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4903" w:rsidP="00977AEF" w:rsidRDefault="00654903" w14:paraId="3317F101" w14:textId="77777777">
      <w:r>
        <w:separator/>
      </w:r>
    </w:p>
    <w:p w:rsidR="00654903" w:rsidP="00977AEF" w:rsidRDefault="00654903" w14:paraId="38859286" w14:textId="77777777"/>
  </w:footnote>
  <w:footnote w:type="continuationSeparator" w:id="0">
    <w:p w:rsidR="00654903" w:rsidP="00977AEF" w:rsidRDefault="00654903" w14:paraId="43432CF0" w14:textId="77777777">
      <w:r>
        <w:continuationSeparator/>
      </w:r>
    </w:p>
    <w:p w:rsidR="00654903" w:rsidP="00977AEF" w:rsidRDefault="00654903" w14:paraId="031FDC04" w14:textId="77777777"/>
  </w:footnote>
  <w:footnote w:type="continuationNotice" w:id="1">
    <w:p w:rsidR="00654903" w:rsidRDefault="00654903" w14:paraId="06666C8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E52A99" w:rsidR="00EA4721" w:rsidP="00977AEF" w:rsidRDefault="00EA4721" w14:paraId="68048E15" w14:textId="77777777">
    <w:pPr>
      <w:pStyle w:val="Footer"/>
    </w:pPr>
    <w:r w:rsidRPr="004E5284">
      <w:rPr>
        <w:noProof/>
        <w:color w:val="2B579A"/>
        <w:shd w:val="clear" w:color="auto" w:fill="E6E6E6"/>
        <w:lang w:val="en-ZA" w:eastAsia="en-ZA"/>
      </w:rPr>
      <w:drawing>
        <wp:anchor distT="0" distB="0" distL="114300" distR="114300" simplePos="0" relativeHeight="251660291"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728006594" name="Picture 172800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A4721" w:rsidP="00977AEF" w:rsidRDefault="00EA4721" w14:paraId="745C63CF" w14:textId="77777777">
    <w:pPr>
      <w:pStyle w:val="Header"/>
    </w:pPr>
    <w:r>
      <w:rPr>
        <w:noProof/>
        <w:color w:val="2B579A"/>
        <w:shd w:val="clear" w:color="auto" w:fill="E6E6E6"/>
        <w:lang w:val="en-ZA" w:eastAsia="en-ZA"/>
      </w:rPr>
      <w:drawing>
        <wp:anchor distT="0" distB="0" distL="114300" distR="114300" simplePos="0" relativeHeight="251662339"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967737310" name="Picture 96773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color w:val="2B579A"/>
        <w:shd w:val="clear" w:color="auto" w:fill="E6E6E6"/>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732153341" name="Picture 73215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hint="default" w:ascii="Symbol" w:hAnsi="Symbol"/>
      </w:rPr>
    </w:lvl>
    <w:lvl w:ilvl="1" w:tplc="0A0A9D82">
      <w:start w:val="1"/>
      <w:numFmt w:val="bullet"/>
      <w:lvlText w:val="o"/>
      <w:lvlJc w:val="left"/>
      <w:pPr>
        <w:tabs>
          <w:tab w:val="num" w:pos="1843"/>
        </w:tabs>
        <w:ind w:left="1843" w:hanging="425"/>
      </w:pPr>
      <w:rPr>
        <w:rFonts w:hint="default" w:ascii="Courier New" w:hAnsi="Courier New"/>
      </w:rPr>
    </w:lvl>
    <w:lvl w:ilvl="2" w:tplc="069CF114">
      <w:start w:val="1"/>
      <w:numFmt w:val="bullet"/>
      <w:lvlText w:val=""/>
      <w:lvlJc w:val="left"/>
      <w:pPr>
        <w:tabs>
          <w:tab w:val="num" w:pos="2552"/>
        </w:tabs>
        <w:ind w:left="2552" w:hanging="426"/>
      </w:pPr>
      <w:rPr>
        <w:rFonts w:hint="default" w:ascii="Wingdings" w:hAnsi="Wingdings"/>
      </w:rPr>
    </w:lvl>
    <w:lvl w:ilvl="3" w:tplc="22B4C8E0">
      <w:start w:val="1"/>
      <w:numFmt w:val="bullet"/>
      <w:lvlText w:val=""/>
      <w:lvlJc w:val="left"/>
      <w:pPr>
        <w:tabs>
          <w:tab w:val="num" w:pos="8291"/>
        </w:tabs>
        <w:ind w:left="8291" w:hanging="360"/>
      </w:pPr>
      <w:rPr>
        <w:rFonts w:hint="default" w:ascii="Symbol" w:hAnsi="Symbol"/>
      </w:rPr>
    </w:lvl>
    <w:lvl w:ilvl="4" w:tplc="C7FEFA98">
      <w:start w:val="1"/>
      <w:numFmt w:val="bullet"/>
      <w:lvlText w:val="o"/>
      <w:lvlJc w:val="left"/>
      <w:pPr>
        <w:tabs>
          <w:tab w:val="num" w:pos="9011"/>
        </w:tabs>
        <w:ind w:left="9011" w:hanging="360"/>
      </w:pPr>
      <w:rPr>
        <w:rFonts w:hint="default" w:ascii="Courier New" w:hAnsi="Courier New" w:cs="Courier New"/>
      </w:rPr>
    </w:lvl>
    <w:lvl w:ilvl="5" w:tplc="233E5F84">
      <w:start w:val="1"/>
      <w:numFmt w:val="bullet"/>
      <w:lvlText w:val=""/>
      <w:lvlJc w:val="left"/>
      <w:pPr>
        <w:tabs>
          <w:tab w:val="num" w:pos="9731"/>
        </w:tabs>
        <w:ind w:left="9731" w:hanging="360"/>
      </w:pPr>
      <w:rPr>
        <w:rFonts w:hint="default" w:ascii="Wingdings" w:hAnsi="Wingdings"/>
      </w:rPr>
    </w:lvl>
    <w:lvl w:ilvl="6" w:tplc="DD0E13CA">
      <w:start w:val="1"/>
      <w:numFmt w:val="bullet"/>
      <w:lvlText w:val=""/>
      <w:lvlJc w:val="left"/>
      <w:pPr>
        <w:tabs>
          <w:tab w:val="num" w:pos="10451"/>
        </w:tabs>
        <w:ind w:left="10451" w:hanging="360"/>
      </w:pPr>
      <w:rPr>
        <w:rFonts w:hint="default" w:ascii="Symbol" w:hAnsi="Symbol"/>
      </w:rPr>
    </w:lvl>
    <w:lvl w:ilvl="7" w:tplc="6CF45B66">
      <w:start w:val="1"/>
      <w:numFmt w:val="bullet"/>
      <w:lvlText w:val="o"/>
      <w:lvlJc w:val="left"/>
      <w:pPr>
        <w:tabs>
          <w:tab w:val="num" w:pos="11171"/>
        </w:tabs>
        <w:ind w:left="11171" w:hanging="360"/>
      </w:pPr>
      <w:rPr>
        <w:rFonts w:hint="default" w:ascii="Courier New" w:hAnsi="Courier New" w:cs="Courier New"/>
      </w:rPr>
    </w:lvl>
    <w:lvl w:ilvl="8" w:tplc="DD883576">
      <w:start w:val="1"/>
      <w:numFmt w:val="bullet"/>
      <w:lvlText w:val=""/>
      <w:lvlJc w:val="left"/>
      <w:pPr>
        <w:tabs>
          <w:tab w:val="num" w:pos="11891"/>
        </w:tabs>
        <w:ind w:left="11891" w:hanging="360"/>
      </w:pPr>
      <w:rPr>
        <w:rFonts w:hint="default" w:ascii="Wingdings" w:hAnsi="Wingdings"/>
      </w:rPr>
    </w:lvl>
  </w:abstractNum>
  <w:abstractNum w:abstractNumId="1" w15:restartNumberingAfterBreak="0">
    <w:nsid w:val="199105BB"/>
    <w:multiLevelType w:val="hybridMultilevel"/>
    <w:tmpl w:val="71FC29D4"/>
    <w:lvl w:ilvl="0">
      <w:start w:val="1"/>
      <w:numFmt w:val="bullet"/>
      <w:lvlText w:val=""/>
      <w:lvlJc w:val="left"/>
      <w:pPr>
        <w:ind w:left="1146" w:hanging="360"/>
      </w:pPr>
      <w:rPr>
        <w:rFonts w:hint="default" w:ascii="Symbol" w:hAnsi="Symbol"/>
      </w:rPr>
    </w:lvl>
    <w:lvl w:ilvl="1" w:tplc="1C090003">
      <w:start w:val="1"/>
      <w:numFmt w:val="bullet"/>
      <w:lvlText w:val="o"/>
      <w:lvlJc w:val="left"/>
      <w:pPr>
        <w:ind w:left="1866" w:hanging="360"/>
      </w:pPr>
      <w:rPr>
        <w:rFonts w:hint="default" w:ascii="Courier New" w:hAnsi="Courier New" w:cs="Courier New"/>
      </w:rPr>
    </w:lvl>
    <w:lvl w:ilvl="2" w:tplc="1C090005">
      <w:start w:val="1"/>
      <w:numFmt w:val="bullet"/>
      <w:lvlText w:val=""/>
      <w:lvlJc w:val="left"/>
      <w:pPr>
        <w:ind w:left="2586" w:hanging="360"/>
      </w:pPr>
      <w:rPr>
        <w:rFonts w:hint="default" w:ascii="Wingdings" w:hAnsi="Wingdings"/>
      </w:rPr>
    </w:lvl>
    <w:lvl w:ilvl="3" w:tplc="1C090001" w:tentative="1">
      <w:start w:val="1"/>
      <w:numFmt w:val="bullet"/>
      <w:lvlText w:val=""/>
      <w:lvlJc w:val="left"/>
      <w:pPr>
        <w:ind w:left="3306" w:hanging="360"/>
      </w:pPr>
      <w:rPr>
        <w:rFonts w:hint="default" w:ascii="Symbol" w:hAnsi="Symbol"/>
      </w:rPr>
    </w:lvl>
    <w:lvl w:ilvl="4" w:tplc="1C090003" w:tentative="1">
      <w:start w:val="1"/>
      <w:numFmt w:val="bullet"/>
      <w:lvlText w:val="o"/>
      <w:lvlJc w:val="left"/>
      <w:pPr>
        <w:ind w:left="4026" w:hanging="360"/>
      </w:pPr>
      <w:rPr>
        <w:rFonts w:hint="default" w:ascii="Courier New" w:hAnsi="Courier New" w:cs="Courier New"/>
      </w:rPr>
    </w:lvl>
    <w:lvl w:ilvl="5" w:tplc="1C090005" w:tentative="1">
      <w:start w:val="1"/>
      <w:numFmt w:val="bullet"/>
      <w:lvlText w:val=""/>
      <w:lvlJc w:val="left"/>
      <w:pPr>
        <w:ind w:left="4746" w:hanging="360"/>
      </w:pPr>
      <w:rPr>
        <w:rFonts w:hint="default" w:ascii="Wingdings" w:hAnsi="Wingdings"/>
      </w:rPr>
    </w:lvl>
    <w:lvl w:ilvl="6" w:tplc="1C090001" w:tentative="1">
      <w:start w:val="1"/>
      <w:numFmt w:val="bullet"/>
      <w:lvlText w:val=""/>
      <w:lvlJc w:val="left"/>
      <w:pPr>
        <w:ind w:left="5466" w:hanging="360"/>
      </w:pPr>
      <w:rPr>
        <w:rFonts w:hint="default" w:ascii="Symbol" w:hAnsi="Symbol"/>
      </w:rPr>
    </w:lvl>
    <w:lvl w:ilvl="7" w:tplc="1C090003" w:tentative="1">
      <w:start w:val="1"/>
      <w:numFmt w:val="bullet"/>
      <w:lvlText w:val="o"/>
      <w:lvlJc w:val="left"/>
      <w:pPr>
        <w:ind w:left="6186" w:hanging="360"/>
      </w:pPr>
      <w:rPr>
        <w:rFonts w:hint="default" w:ascii="Courier New" w:hAnsi="Courier New" w:cs="Courier New"/>
      </w:rPr>
    </w:lvl>
    <w:lvl w:ilvl="8" w:tplc="1C090005" w:tentative="1">
      <w:start w:val="1"/>
      <w:numFmt w:val="bullet"/>
      <w:lvlText w:val=""/>
      <w:lvlJc w:val="left"/>
      <w:pPr>
        <w:ind w:left="6906" w:hanging="360"/>
      </w:pPr>
      <w:rPr>
        <w:rFonts w:hint="default" w:ascii="Wingdings" w:hAnsi="Wingdings"/>
      </w:rPr>
    </w:lvl>
  </w:abstractNum>
  <w:abstractNum w:abstractNumId="2" w15:restartNumberingAfterBreak="0">
    <w:nsid w:val="19C96886"/>
    <w:multiLevelType w:val="hybridMultilevel"/>
    <w:tmpl w:val="3E1E7524"/>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3"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5" w15:restartNumberingAfterBreak="0">
    <w:nsid w:val="1F217422"/>
    <w:multiLevelType w:val="hybridMultilevel"/>
    <w:tmpl w:val="1EC83CD0"/>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6" w15:restartNumberingAfterBreak="0">
    <w:nsid w:val="1F4019FC"/>
    <w:multiLevelType w:val="hybridMultilevel"/>
    <w:tmpl w:val="2E6656D6"/>
    <w:lvl w:ilvl="0" w:tplc="08090001">
      <w:start w:val="1"/>
      <w:numFmt w:val="bullet"/>
      <w:lvlText w:val=""/>
      <w:lvlJc w:val="left"/>
      <w:pPr>
        <w:tabs>
          <w:tab w:val="num" w:pos="1429"/>
        </w:tabs>
        <w:ind w:left="1429" w:hanging="360"/>
      </w:pPr>
      <w:rPr>
        <w:rFonts w:hint="default" w:ascii="Symbol" w:hAnsi="Symbol"/>
      </w:rPr>
    </w:lvl>
    <w:lvl w:ilvl="1" w:tplc="08090003">
      <w:start w:val="1"/>
      <w:numFmt w:val="bullet"/>
      <w:lvlText w:val="o"/>
      <w:lvlJc w:val="left"/>
      <w:pPr>
        <w:tabs>
          <w:tab w:val="num" w:pos="2149"/>
        </w:tabs>
        <w:ind w:left="2149" w:hanging="360"/>
      </w:pPr>
      <w:rPr>
        <w:rFonts w:hint="default" w:ascii="Courier New" w:hAnsi="Courier New" w:cs="Courier New"/>
      </w:rPr>
    </w:lvl>
    <w:lvl w:ilvl="2" w:tplc="08090005">
      <w:start w:val="1"/>
      <w:numFmt w:val="bullet"/>
      <w:lvlText w:val=""/>
      <w:lvlJc w:val="left"/>
      <w:pPr>
        <w:tabs>
          <w:tab w:val="num" w:pos="2869"/>
        </w:tabs>
        <w:ind w:left="2869" w:hanging="360"/>
      </w:pPr>
      <w:rPr>
        <w:rFonts w:hint="default" w:ascii="Wingdings" w:hAnsi="Wingdings"/>
      </w:rPr>
    </w:lvl>
    <w:lvl w:ilvl="3" w:tplc="08090001">
      <w:start w:val="1"/>
      <w:numFmt w:val="bullet"/>
      <w:lvlText w:val=""/>
      <w:lvlJc w:val="left"/>
      <w:pPr>
        <w:tabs>
          <w:tab w:val="num" w:pos="3589"/>
        </w:tabs>
        <w:ind w:left="3589" w:hanging="360"/>
      </w:pPr>
      <w:rPr>
        <w:rFonts w:hint="default" w:ascii="Symbol" w:hAnsi="Symbol"/>
      </w:rPr>
    </w:lvl>
    <w:lvl w:ilvl="4" w:tplc="08090003">
      <w:start w:val="1"/>
      <w:numFmt w:val="bullet"/>
      <w:lvlText w:val="o"/>
      <w:lvlJc w:val="left"/>
      <w:pPr>
        <w:tabs>
          <w:tab w:val="num" w:pos="4309"/>
        </w:tabs>
        <w:ind w:left="4309" w:hanging="360"/>
      </w:pPr>
      <w:rPr>
        <w:rFonts w:hint="default" w:ascii="Courier New" w:hAnsi="Courier New" w:cs="Courier New"/>
      </w:rPr>
    </w:lvl>
    <w:lvl w:ilvl="5" w:tplc="08090005">
      <w:start w:val="1"/>
      <w:numFmt w:val="bullet"/>
      <w:lvlText w:val=""/>
      <w:lvlJc w:val="left"/>
      <w:pPr>
        <w:tabs>
          <w:tab w:val="num" w:pos="5029"/>
        </w:tabs>
        <w:ind w:left="5029" w:hanging="360"/>
      </w:pPr>
      <w:rPr>
        <w:rFonts w:hint="default" w:ascii="Wingdings" w:hAnsi="Wingdings"/>
      </w:rPr>
    </w:lvl>
    <w:lvl w:ilvl="6" w:tplc="08090001">
      <w:start w:val="1"/>
      <w:numFmt w:val="bullet"/>
      <w:lvlText w:val=""/>
      <w:lvlJc w:val="left"/>
      <w:pPr>
        <w:tabs>
          <w:tab w:val="num" w:pos="5749"/>
        </w:tabs>
        <w:ind w:left="5749" w:hanging="360"/>
      </w:pPr>
      <w:rPr>
        <w:rFonts w:hint="default" w:ascii="Symbol" w:hAnsi="Symbol"/>
      </w:rPr>
    </w:lvl>
    <w:lvl w:ilvl="7" w:tplc="08090003">
      <w:start w:val="1"/>
      <w:numFmt w:val="bullet"/>
      <w:lvlText w:val="o"/>
      <w:lvlJc w:val="left"/>
      <w:pPr>
        <w:tabs>
          <w:tab w:val="num" w:pos="6469"/>
        </w:tabs>
        <w:ind w:left="6469" w:hanging="360"/>
      </w:pPr>
      <w:rPr>
        <w:rFonts w:hint="default" w:ascii="Courier New" w:hAnsi="Courier New" w:cs="Courier New"/>
      </w:rPr>
    </w:lvl>
    <w:lvl w:ilvl="8" w:tplc="08090005">
      <w:start w:val="1"/>
      <w:numFmt w:val="bullet"/>
      <w:lvlText w:val=""/>
      <w:lvlJc w:val="left"/>
      <w:pPr>
        <w:tabs>
          <w:tab w:val="num" w:pos="7189"/>
        </w:tabs>
        <w:ind w:left="7189" w:hanging="360"/>
      </w:pPr>
      <w:rPr>
        <w:rFonts w:hint="default" w:ascii="Wingdings" w:hAnsi="Wingdings"/>
      </w:rPr>
    </w:lvl>
  </w:abstractNum>
  <w:abstractNum w:abstractNumId="7" w15:restartNumberingAfterBreak="0">
    <w:nsid w:val="2876037B"/>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hint="default" w:ascii="Verdana" w:hAnsi="Verdana" w:eastAsia="Times New Roman" w:cs="Times New Roman"/>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8"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hint="default" w:ascii="Verdana" w:hAnsi="Verdana" w:eastAsia="Times New Roman" w:cs="Times New Roman"/>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37AE5D5A"/>
    <w:multiLevelType w:val="hybridMultilevel"/>
    <w:tmpl w:val="0E5081B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0"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hint="default" w:ascii="Verdana" w:hAnsi="Verdana" w:eastAsia="Times New Roman" w:cs="Times New Roman"/>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3"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14" w15:restartNumberingAfterBreak="0">
    <w:nsid w:val="5FCD0FB8"/>
    <w:multiLevelType w:val="hybridMultilevel"/>
    <w:tmpl w:val="C54818C4"/>
    <w:lvl w:ilvl="0" w:tplc="FFFFFFFF">
      <w:start w:val="1"/>
      <w:numFmt w:val="decimal"/>
      <w:lvlText w:val="%1."/>
      <w:lvlJc w:val="left"/>
      <w:pPr>
        <w:ind w:left="1080" w:hanging="360"/>
      </w:pPr>
    </w:lvl>
    <w:lvl w:ilvl="1" w:tplc="1C090001">
      <w:start w:val="1"/>
      <w:numFmt w:val="bullet"/>
      <w:lvlText w:val=""/>
      <w:lvlJc w:val="left"/>
      <w:pPr>
        <w:ind w:left="1429" w:hanging="360"/>
      </w:pPr>
      <w:rPr>
        <w:rFonts w:hint="default" w:ascii="Symbol" w:hAnsi="Symbol"/>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6BA147E7"/>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hint="default" w:ascii="Verdana" w:hAnsi="Verdana" w:eastAsia="Times New Roman" w:cs="Times New Roman"/>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7"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8" w15:restartNumberingAfterBreak="0">
    <w:nsid w:val="728F25BF"/>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9"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21" w15:restartNumberingAfterBreak="0">
    <w:nsid w:val="7C52376D"/>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F4123E0"/>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388649743">
    <w:abstractNumId w:val="8"/>
  </w:num>
  <w:num w:numId="2" w16cid:durableId="508447628">
    <w:abstractNumId w:val="3"/>
  </w:num>
  <w:num w:numId="3" w16cid:durableId="1209803926">
    <w:abstractNumId w:val="19"/>
  </w:num>
  <w:num w:numId="4" w16cid:durableId="883711387">
    <w:abstractNumId w:val="13"/>
  </w:num>
  <w:num w:numId="5" w16cid:durableId="851337736">
    <w:abstractNumId w:val="0"/>
  </w:num>
  <w:num w:numId="6" w16cid:durableId="207569984">
    <w:abstractNumId w:val="20"/>
  </w:num>
  <w:num w:numId="7" w16cid:durableId="1990787585">
    <w:abstractNumId w:val="2"/>
  </w:num>
  <w:num w:numId="8" w16cid:durableId="1620524728">
    <w:abstractNumId w:val="5"/>
  </w:num>
  <w:num w:numId="9" w16cid:durableId="1725063887">
    <w:abstractNumId w:val="10"/>
  </w:num>
  <w:num w:numId="10" w16cid:durableId="2069255108">
    <w:abstractNumId w:val="1"/>
  </w:num>
  <w:num w:numId="11" w16cid:durableId="1183981085">
    <w:abstractNumId w:val="11"/>
  </w:num>
  <w:num w:numId="12" w16cid:durableId="56325096">
    <w:abstractNumId w:val="4"/>
  </w:num>
  <w:num w:numId="13" w16cid:durableId="1389113426">
    <w:abstractNumId w:val="9"/>
  </w:num>
  <w:num w:numId="14" w16cid:durableId="1401639612">
    <w:abstractNumId w:val="12"/>
  </w:num>
  <w:num w:numId="15" w16cid:durableId="721713608">
    <w:abstractNumId w:val="15"/>
  </w:num>
  <w:num w:numId="16" w16cid:durableId="2075353511">
    <w:abstractNumId w:val="17"/>
  </w:num>
  <w:num w:numId="17" w16cid:durableId="2145459467">
    <w:abstractNumId w:val="14"/>
  </w:num>
  <w:num w:numId="18" w16cid:durableId="1762291757">
    <w:abstractNumId w:val="21"/>
  </w:num>
  <w:num w:numId="19" w16cid:durableId="550506257">
    <w:abstractNumId w:val="22"/>
  </w:num>
  <w:num w:numId="20" w16cid:durableId="53046979">
    <w:abstractNumId w:val="18"/>
  </w:num>
  <w:num w:numId="21" w16cid:durableId="932974554">
    <w:abstractNumId w:val="7"/>
  </w:num>
  <w:num w:numId="22" w16cid:durableId="601257120">
    <w:abstractNumId w:val="16"/>
  </w:num>
  <w:num w:numId="23" w16cid:durableId="1233276097">
    <w:abstractNumId w:val="6"/>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kki Papenfus">
    <w15:presenceInfo w15:providerId="AD" w15:userId="S::npapenfus@openboxsoftware.com::2a405823-0c8b-419b-afb6-8159926c2e17"/>
  </w15:person>
  <w15:person w15:author="Brendan Canny">
    <w15:presenceInfo w15:providerId="AD" w15:userId="S::bcanny@openboxsoftware.com::8daa1396-034b-48a6-9c47-0380116d5bb2"/>
  </w15:person>
  <w15:person w15:author="Shaun Barrett">
    <w15:presenceInfo w15:providerId="AD" w15:userId="S::sbarrett@openboxsoftware.com::2e21295b-21c9-4734-b4c8-23b29a1a1ba3"/>
  </w15:person>
  <w15:person w15:author="Sam Duncan">
    <w15:presenceInfo w15:providerId="AD" w15:userId="S::sduncan@openboxsoftware.com::c1d0992b-0ec5-443a-8c6c-87e1361e2b1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000"/>
    <w:rsid w:val="000005A6"/>
    <w:rsid w:val="000036A9"/>
    <w:rsid w:val="00004171"/>
    <w:rsid w:val="000056B6"/>
    <w:rsid w:val="00005963"/>
    <w:rsid w:val="000062FC"/>
    <w:rsid w:val="00007A46"/>
    <w:rsid w:val="00010437"/>
    <w:rsid w:val="00010797"/>
    <w:rsid w:val="00011057"/>
    <w:rsid w:val="00011C72"/>
    <w:rsid w:val="000140B4"/>
    <w:rsid w:val="00014C96"/>
    <w:rsid w:val="00015A56"/>
    <w:rsid w:val="00015EEA"/>
    <w:rsid w:val="00016491"/>
    <w:rsid w:val="0001682D"/>
    <w:rsid w:val="00016E46"/>
    <w:rsid w:val="00017F00"/>
    <w:rsid w:val="00020168"/>
    <w:rsid w:val="000204A3"/>
    <w:rsid w:val="00020CDA"/>
    <w:rsid w:val="00022C51"/>
    <w:rsid w:val="000238E2"/>
    <w:rsid w:val="00023B0F"/>
    <w:rsid w:val="0002494A"/>
    <w:rsid w:val="000250A8"/>
    <w:rsid w:val="00025E19"/>
    <w:rsid w:val="00027B72"/>
    <w:rsid w:val="00030117"/>
    <w:rsid w:val="0003043C"/>
    <w:rsid w:val="0003166A"/>
    <w:rsid w:val="00032611"/>
    <w:rsid w:val="000326B0"/>
    <w:rsid w:val="000332F5"/>
    <w:rsid w:val="00034F7D"/>
    <w:rsid w:val="00035223"/>
    <w:rsid w:val="00035DBD"/>
    <w:rsid w:val="00036062"/>
    <w:rsid w:val="000402A0"/>
    <w:rsid w:val="000404C6"/>
    <w:rsid w:val="0004078B"/>
    <w:rsid w:val="00043CFD"/>
    <w:rsid w:val="000442DC"/>
    <w:rsid w:val="00044550"/>
    <w:rsid w:val="000459E2"/>
    <w:rsid w:val="000469A8"/>
    <w:rsid w:val="000477AA"/>
    <w:rsid w:val="00050F6C"/>
    <w:rsid w:val="000522A8"/>
    <w:rsid w:val="0005278C"/>
    <w:rsid w:val="00053550"/>
    <w:rsid w:val="00053E74"/>
    <w:rsid w:val="0005472C"/>
    <w:rsid w:val="00055215"/>
    <w:rsid w:val="000566F4"/>
    <w:rsid w:val="00056AE7"/>
    <w:rsid w:val="00060170"/>
    <w:rsid w:val="000616D5"/>
    <w:rsid w:val="000621DA"/>
    <w:rsid w:val="00062B24"/>
    <w:rsid w:val="00062E20"/>
    <w:rsid w:val="0006399B"/>
    <w:rsid w:val="00064476"/>
    <w:rsid w:val="000661F3"/>
    <w:rsid w:val="00073A50"/>
    <w:rsid w:val="000745A2"/>
    <w:rsid w:val="00074D10"/>
    <w:rsid w:val="00075363"/>
    <w:rsid w:val="000755F5"/>
    <w:rsid w:val="00075CF1"/>
    <w:rsid w:val="000764F7"/>
    <w:rsid w:val="00080775"/>
    <w:rsid w:val="00080E49"/>
    <w:rsid w:val="00080E56"/>
    <w:rsid w:val="00082521"/>
    <w:rsid w:val="0008391B"/>
    <w:rsid w:val="00083EB9"/>
    <w:rsid w:val="00084D08"/>
    <w:rsid w:val="00085AC2"/>
    <w:rsid w:val="00085B85"/>
    <w:rsid w:val="0008718A"/>
    <w:rsid w:val="0008781B"/>
    <w:rsid w:val="00087900"/>
    <w:rsid w:val="00087E24"/>
    <w:rsid w:val="00090B65"/>
    <w:rsid w:val="00091C7E"/>
    <w:rsid w:val="00093609"/>
    <w:rsid w:val="00095688"/>
    <w:rsid w:val="00096D62"/>
    <w:rsid w:val="000A21EE"/>
    <w:rsid w:val="000A26F8"/>
    <w:rsid w:val="000A28D2"/>
    <w:rsid w:val="000A2C0A"/>
    <w:rsid w:val="000A34D9"/>
    <w:rsid w:val="000A3BB2"/>
    <w:rsid w:val="000A3E80"/>
    <w:rsid w:val="000A3F39"/>
    <w:rsid w:val="000A5230"/>
    <w:rsid w:val="000A52A8"/>
    <w:rsid w:val="000A5E23"/>
    <w:rsid w:val="000A62C9"/>
    <w:rsid w:val="000A6954"/>
    <w:rsid w:val="000A7074"/>
    <w:rsid w:val="000A7672"/>
    <w:rsid w:val="000B0611"/>
    <w:rsid w:val="000B1D6B"/>
    <w:rsid w:val="000B2F7C"/>
    <w:rsid w:val="000B42EF"/>
    <w:rsid w:val="000B4686"/>
    <w:rsid w:val="000B6638"/>
    <w:rsid w:val="000B710E"/>
    <w:rsid w:val="000B743D"/>
    <w:rsid w:val="000B76CB"/>
    <w:rsid w:val="000B7BFE"/>
    <w:rsid w:val="000B7F13"/>
    <w:rsid w:val="000C0331"/>
    <w:rsid w:val="000C1288"/>
    <w:rsid w:val="000C37FE"/>
    <w:rsid w:val="000C3AA3"/>
    <w:rsid w:val="000C3EBE"/>
    <w:rsid w:val="000C6BEA"/>
    <w:rsid w:val="000C6E6F"/>
    <w:rsid w:val="000C7063"/>
    <w:rsid w:val="000C756D"/>
    <w:rsid w:val="000D1944"/>
    <w:rsid w:val="000D1E32"/>
    <w:rsid w:val="000D2A98"/>
    <w:rsid w:val="000D2B49"/>
    <w:rsid w:val="000D3239"/>
    <w:rsid w:val="000D6F71"/>
    <w:rsid w:val="000D7EEC"/>
    <w:rsid w:val="000E0216"/>
    <w:rsid w:val="000E313A"/>
    <w:rsid w:val="000E3169"/>
    <w:rsid w:val="000E3D2A"/>
    <w:rsid w:val="000E48FE"/>
    <w:rsid w:val="000E560D"/>
    <w:rsid w:val="000E57C0"/>
    <w:rsid w:val="000E6CCD"/>
    <w:rsid w:val="000F0D8A"/>
    <w:rsid w:val="000F13BF"/>
    <w:rsid w:val="000F174D"/>
    <w:rsid w:val="000F1A06"/>
    <w:rsid w:val="000F1BDD"/>
    <w:rsid w:val="000F1F9B"/>
    <w:rsid w:val="000F1FFC"/>
    <w:rsid w:val="000F4500"/>
    <w:rsid w:val="000F4871"/>
    <w:rsid w:val="000F49D6"/>
    <w:rsid w:val="000F4B90"/>
    <w:rsid w:val="000F5C28"/>
    <w:rsid w:val="000F5FEA"/>
    <w:rsid w:val="000F6EC4"/>
    <w:rsid w:val="000F6ED6"/>
    <w:rsid w:val="000F7747"/>
    <w:rsid w:val="000F7CD2"/>
    <w:rsid w:val="001007E7"/>
    <w:rsid w:val="00100E9E"/>
    <w:rsid w:val="00102C88"/>
    <w:rsid w:val="00104C13"/>
    <w:rsid w:val="0010525D"/>
    <w:rsid w:val="00105CCA"/>
    <w:rsid w:val="0010650B"/>
    <w:rsid w:val="001067D8"/>
    <w:rsid w:val="00107CBD"/>
    <w:rsid w:val="00107EFF"/>
    <w:rsid w:val="00107F5D"/>
    <w:rsid w:val="00111DC0"/>
    <w:rsid w:val="0011258D"/>
    <w:rsid w:val="001126BE"/>
    <w:rsid w:val="00114982"/>
    <w:rsid w:val="0011530E"/>
    <w:rsid w:val="00116C4E"/>
    <w:rsid w:val="00120823"/>
    <w:rsid w:val="00121DC0"/>
    <w:rsid w:val="001255F3"/>
    <w:rsid w:val="00127F61"/>
    <w:rsid w:val="0013021E"/>
    <w:rsid w:val="00131C64"/>
    <w:rsid w:val="00131FBD"/>
    <w:rsid w:val="001327E3"/>
    <w:rsid w:val="00133F6B"/>
    <w:rsid w:val="00134768"/>
    <w:rsid w:val="00134E11"/>
    <w:rsid w:val="00134FC2"/>
    <w:rsid w:val="00135976"/>
    <w:rsid w:val="00135BCB"/>
    <w:rsid w:val="00136E11"/>
    <w:rsid w:val="00137257"/>
    <w:rsid w:val="00140869"/>
    <w:rsid w:val="0014199E"/>
    <w:rsid w:val="001420E2"/>
    <w:rsid w:val="0014216D"/>
    <w:rsid w:val="00142242"/>
    <w:rsid w:val="001449FD"/>
    <w:rsid w:val="001461AE"/>
    <w:rsid w:val="0014723A"/>
    <w:rsid w:val="001522DF"/>
    <w:rsid w:val="00152B54"/>
    <w:rsid w:val="001532A7"/>
    <w:rsid w:val="00153495"/>
    <w:rsid w:val="00154542"/>
    <w:rsid w:val="001561D6"/>
    <w:rsid w:val="00156D0C"/>
    <w:rsid w:val="00157ACA"/>
    <w:rsid w:val="00160F7E"/>
    <w:rsid w:val="001631B1"/>
    <w:rsid w:val="001632C8"/>
    <w:rsid w:val="001654D6"/>
    <w:rsid w:val="00165F42"/>
    <w:rsid w:val="00166A3F"/>
    <w:rsid w:val="00171EC4"/>
    <w:rsid w:val="001724BC"/>
    <w:rsid w:val="00172DC6"/>
    <w:rsid w:val="00173D3F"/>
    <w:rsid w:val="0017593A"/>
    <w:rsid w:val="001759AE"/>
    <w:rsid w:val="001762D2"/>
    <w:rsid w:val="001763D6"/>
    <w:rsid w:val="00176849"/>
    <w:rsid w:val="00181BF3"/>
    <w:rsid w:val="00181D73"/>
    <w:rsid w:val="00182EDC"/>
    <w:rsid w:val="00183523"/>
    <w:rsid w:val="00183FE6"/>
    <w:rsid w:val="00187B44"/>
    <w:rsid w:val="00190D6F"/>
    <w:rsid w:val="00191B6C"/>
    <w:rsid w:val="001933BF"/>
    <w:rsid w:val="001938CE"/>
    <w:rsid w:val="00193AC9"/>
    <w:rsid w:val="00194331"/>
    <w:rsid w:val="00194F58"/>
    <w:rsid w:val="00196341"/>
    <w:rsid w:val="001A0AF0"/>
    <w:rsid w:val="001A1681"/>
    <w:rsid w:val="001A1E34"/>
    <w:rsid w:val="001A2143"/>
    <w:rsid w:val="001A4816"/>
    <w:rsid w:val="001A49D0"/>
    <w:rsid w:val="001A59FB"/>
    <w:rsid w:val="001A70B8"/>
    <w:rsid w:val="001B0D5F"/>
    <w:rsid w:val="001B0F95"/>
    <w:rsid w:val="001B1DAF"/>
    <w:rsid w:val="001B20DE"/>
    <w:rsid w:val="001B297F"/>
    <w:rsid w:val="001B5421"/>
    <w:rsid w:val="001B5926"/>
    <w:rsid w:val="001B5E7B"/>
    <w:rsid w:val="001B5F61"/>
    <w:rsid w:val="001B65AC"/>
    <w:rsid w:val="001B6CC8"/>
    <w:rsid w:val="001C0601"/>
    <w:rsid w:val="001C0C27"/>
    <w:rsid w:val="001C2784"/>
    <w:rsid w:val="001C575C"/>
    <w:rsid w:val="001C5FF0"/>
    <w:rsid w:val="001C6167"/>
    <w:rsid w:val="001C6CE8"/>
    <w:rsid w:val="001C790F"/>
    <w:rsid w:val="001D28B0"/>
    <w:rsid w:val="001D3175"/>
    <w:rsid w:val="001D4F9C"/>
    <w:rsid w:val="001E30D8"/>
    <w:rsid w:val="001E3375"/>
    <w:rsid w:val="001E37FC"/>
    <w:rsid w:val="001E38A5"/>
    <w:rsid w:val="001E421F"/>
    <w:rsid w:val="001E46BF"/>
    <w:rsid w:val="001E5280"/>
    <w:rsid w:val="001E6B49"/>
    <w:rsid w:val="001E6C07"/>
    <w:rsid w:val="001F010C"/>
    <w:rsid w:val="001F0151"/>
    <w:rsid w:val="001F0235"/>
    <w:rsid w:val="001F127D"/>
    <w:rsid w:val="001F1896"/>
    <w:rsid w:val="001F2443"/>
    <w:rsid w:val="001F3674"/>
    <w:rsid w:val="001F422C"/>
    <w:rsid w:val="001F4712"/>
    <w:rsid w:val="001F4DED"/>
    <w:rsid w:val="001F5A1B"/>
    <w:rsid w:val="001F7937"/>
    <w:rsid w:val="00200957"/>
    <w:rsid w:val="00202723"/>
    <w:rsid w:val="00205331"/>
    <w:rsid w:val="00210E60"/>
    <w:rsid w:val="002113AD"/>
    <w:rsid w:val="002114C1"/>
    <w:rsid w:val="00212995"/>
    <w:rsid w:val="00213991"/>
    <w:rsid w:val="00213CA0"/>
    <w:rsid w:val="0021535E"/>
    <w:rsid w:val="0021595F"/>
    <w:rsid w:val="002165EA"/>
    <w:rsid w:val="00216E6B"/>
    <w:rsid w:val="002175DF"/>
    <w:rsid w:val="002202E6"/>
    <w:rsid w:val="00221819"/>
    <w:rsid w:val="002219A4"/>
    <w:rsid w:val="002220BD"/>
    <w:rsid w:val="0022285E"/>
    <w:rsid w:val="0022331D"/>
    <w:rsid w:val="00223EF3"/>
    <w:rsid w:val="00223F60"/>
    <w:rsid w:val="00224174"/>
    <w:rsid w:val="002245AC"/>
    <w:rsid w:val="00224A11"/>
    <w:rsid w:val="00230B04"/>
    <w:rsid w:val="002315A5"/>
    <w:rsid w:val="002323A8"/>
    <w:rsid w:val="00232578"/>
    <w:rsid w:val="00232746"/>
    <w:rsid w:val="00233CA7"/>
    <w:rsid w:val="00234FD8"/>
    <w:rsid w:val="002355E0"/>
    <w:rsid w:val="002359CA"/>
    <w:rsid w:val="00240220"/>
    <w:rsid w:val="00240554"/>
    <w:rsid w:val="00241426"/>
    <w:rsid w:val="00241A32"/>
    <w:rsid w:val="00241B44"/>
    <w:rsid w:val="00241DCC"/>
    <w:rsid w:val="00242D0C"/>
    <w:rsid w:val="002434FE"/>
    <w:rsid w:val="00243E9B"/>
    <w:rsid w:val="00247549"/>
    <w:rsid w:val="002479F7"/>
    <w:rsid w:val="00250426"/>
    <w:rsid w:val="002518EF"/>
    <w:rsid w:val="00252149"/>
    <w:rsid w:val="00252504"/>
    <w:rsid w:val="00253FFE"/>
    <w:rsid w:val="00254B17"/>
    <w:rsid w:val="002550C8"/>
    <w:rsid w:val="00256C6E"/>
    <w:rsid w:val="00256E30"/>
    <w:rsid w:val="00257444"/>
    <w:rsid w:val="002614D5"/>
    <w:rsid w:val="00261E65"/>
    <w:rsid w:val="0026213D"/>
    <w:rsid w:val="00264DC7"/>
    <w:rsid w:val="00264E33"/>
    <w:rsid w:val="00265889"/>
    <w:rsid w:val="00265957"/>
    <w:rsid w:val="002664A5"/>
    <w:rsid w:val="002709E0"/>
    <w:rsid w:val="00271FE0"/>
    <w:rsid w:val="002730DE"/>
    <w:rsid w:val="00273259"/>
    <w:rsid w:val="00273849"/>
    <w:rsid w:val="00273E15"/>
    <w:rsid w:val="002744CE"/>
    <w:rsid w:val="00274D53"/>
    <w:rsid w:val="0027588B"/>
    <w:rsid w:val="00276665"/>
    <w:rsid w:val="00276BBE"/>
    <w:rsid w:val="002826FE"/>
    <w:rsid w:val="00282A0D"/>
    <w:rsid w:val="0028306D"/>
    <w:rsid w:val="00284637"/>
    <w:rsid w:val="002851C3"/>
    <w:rsid w:val="00285364"/>
    <w:rsid w:val="00285BE1"/>
    <w:rsid w:val="00285F82"/>
    <w:rsid w:val="00286083"/>
    <w:rsid w:val="00286479"/>
    <w:rsid w:val="00286E60"/>
    <w:rsid w:val="00290ACE"/>
    <w:rsid w:val="00291AA3"/>
    <w:rsid w:val="00291E2D"/>
    <w:rsid w:val="002942F3"/>
    <w:rsid w:val="00294A4D"/>
    <w:rsid w:val="00295C14"/>
    <w:rsid w:val="00295F1E"/>
    <w:rsid w:val="0029689B"/>
    <w:rsid w:val="00296D51"/>
    <w:rsid w:val="00296D9D"/>
    <w:rsid w:val="00297505"/>
    <w:rsid w:val="0029761D"/>
    <w:rsid w:val="002A192B"/>
    <w:rsid w:val="002A1AF2"/>
    <w:rsid w:val="002A1CA5"/>
    <w:rsid w:val="002A2CF4"/>
    <w:rsid w:val="002A307D"/>
    <w:rsid w:val="002A4075"/>
    <w:rsid w:val="002A47A2"/>
    <w:rsid w:val="002A506F"/>
    <w:rsid w:val="002A51B5"/>
    <w:rsid w:val="002A5468"/>
    <w:rsid w:val="002A695A"/>
    <w:rsid w:val="002B0A2B"/>
    <w:rsid w:val="002B0B24"/>
    <w:rsid w:val="002B1821"/>
    <w:rsid w:val="002B40B7"/>
    <w:rsid w:val="002B49D3"/>
    <w:rsid w:val="002B567C"/>
    <w:rsid w:val="002B5847"/>
    <w:rsid w:val="002B62E5"/>
    <w:rsid w:val="002B6A95"/>
    <w:rsid w:val="002B7E87"/>
    <w:rsid w:val="002B7F1A"/>
    <w:rsid w:val="002C2435"/>
    <w:rsid w:val="002C284E"/>
    <w:rsid w:val="002C28E7"/>
    <w:rsid w:val="002C3242"/>
    <w:rsid w:val="002C3854"/>
    <w:rsid w:val="002C40FC"/>
    <w:rsid w:val="002C49C0"/>
    <w:rsid w:val="002C59F4"/>
    <w:rsid w:val="002C716B"/>
    <w:rsid w:val="002D0DEA"/>
    <w:rsid w:val="002D1005"/>
    <w:rsid w:val="002D117C"/>
    <w:rsid w:val="002D124C"/>
    <w:rsid w:val="002D144A"/>
    <w:rsid w:val="002D159F"/>
    <w:rsid w:val="002D29BA"/>
    <w:rsid w:val="002D2E63"/>
    <w:rsid w:val="002D34E6"/>
    <w:rsid w:val="002D6C76"/>
    <w:rsid w:val="002D76BC"/>
    <w:rsid w:val="002D7E0B"/>
    <w:rsid w:val="002E02E3"/>
    <w:rsid w:val="002E10BB"/>
    <w:rsid w:val="002E1380"/>
    <w:rsid w:val="002E30B3"/>
    <w:rsid w:val="002E35ED"/>
    <w:rsid w:val="002E36DD"/>
    <w:rsid w:val="002E48FE"/>
    <w:rsid w:val="002E4F46"/>
    <w:rsid w:val="002F1069"/>
    <w:rsid w:val="002F1145"/>
    <w:rsid w:val="002F1498"/>
    <w:rsid w:val="002F1C3D"/>
    <w:rsid w:val="002F1E00"/>
    <w:rsid w:val="002F27C0"/>
    <w:rsid w:val="002F293B"/>
    <w:rsid w:val="002F298B"/>
    <w:rsid w:val="002F48E8"/>
    <w:rsid w:val="002F48F2"/>
    <w:rsid w:val="002F5C4F"/>
    <w:rsid w:val="002F62D6"/>
    <w:rsid w:val="002F7F3C"/>
    <w:rsid w:val="00300867"/>
    <w:rsid w:val="00304D6A"/>
    <w:rsid w:val="00305ADA"/>
    <w:rsid w:val="00306F0F"/>
    <w:rsid w:val="003108EC"/>
    <w:rsid w:val="0031166B"/>
    <w:rsid w:val="00311ABD"/>
    <w:rsid w:val="00312AE6"/>
    <w:rsid w:val="00313366"/>
    <w:rsid w:val="0031446C"/>
    <w:rsid w:val="00316122"/>
    <w:rsid w:val="003165F3"/>
    <w:rsid w:val="0031780A"/>
    <w:rsid w:val="00317999"/>
    <w:rsid w:val="00317DF2"/>
    <w:rsid w:val="00320659"/>
    <w:rsid w:val="0032078B"/>
    <w:rsid w:val="00321398"/>
    <w:rsid w:val="00321621"/>
    <w:rsid w:val="00322F25"/>
    <w:rsid w:val="003240F5"/>
    <w:rsid w:val="0032467D"/>
    <w:rsid w:val="0032533C"/>
    <w:rsid w:val="003275E7"/>
    <w:rsid w:val="00327920"/>
    <w:rsid w:val="0032793E"/>
    <w:rsid w:val="003300C2"/>
    <w:rsid w:val="00330EE3"/>
    <w:rsid w:val="00331467"/>
    <w:rsid w:val="00331684"/>
    <w:rsid w:val="00331A89"/>
    <w:rsid w:val="00332574"/>
    <w:rsid w:val="00333051"/>
    <w:rsid w:val="003339E3"/>
    <w:rsid w:val="0033496B"/>
    <w:rsid w:val="00334D32"/>
    <w:rsid w:val="00335C9A"/>
    <w:rsid w:val="0033625A"/>
    <w:rsid w:val="00336264"/>
    <w:rsid w:val="00337379"/>
    <w:rsid w:val="00340BF4"/>
    <w:rsid w:val="00341A31"/>
    <w:rsid w:val="00341F81"/>
    <w:rsid w:val="0034499B"/>
    <w:rsid w:val="0034645D"/>
    <w:rsid w:val="003468E9"/>
    <w:rsid w:val="00346B2E"/>
    <w:rsid w:val="00347B03"/>
    <w:rsid w:val="0035040F"/>
    <w:rsid w:val="003519B0"/>
    <w:rsid w:val="00351B15"/>
    <w:rsid w:val="003535E6"/>
    <w:rsid w:val="00353EB6"/>
    <w:rsid w:val="003541AA"/>
    <w:rsid w:val="00356715"/>
    <w:rsid w:val="003576A4"/>
    <w:rsid w:val="00357C45"/>
    <w:rsid w:val="00360246"/>
    <w:rsid w:val="0036162B"/>
    <w:rsid w:val="0036329C"/>
    <w:rsid w:val="003633D3"/>
    <w:rsid w:val="00363FAB"/>
    <w:rsid w:val="003640C7"/>
    <w:rsid w:val="00364309"/>
    <w:rsid w:val="00365167"/>
    <w:rsid w:val="00365AA7"/>
    <w:rsid w:val="00365F23"/>
    <w:rsid w:val="00366395"/>
    <w:rsid w:val="00370782"/>
    <w:rsid w:val="00370958"/>
    <w:rsid w:val="00370979"/>
    <w:rsid w:val="003713F8"/>
    <w:rsid w:val="003718E3"/>
    <w:rsid w:val="0037287E"/>
    <w:rsid w:val="00372958"/>
    <w:rsid w:val="00373037"/>
    <w:rsid w:val="00374194"/>
    <w:rsid w:val="0037676F"/>
    <w:rsid w:val="00376865"/>
    <w:rsid w:val="00376BCF"/>
    <w:rsid w:val="00377DCE"/>
    <w:rsid w:val="003818C7"/>
    <w:rsid w:val="00383C34"/>
    <w:rsid w:val="0038492A"/>
    <w:rsid w:val="00384ACD"/>
    <w:rsid w:val="00385D87"/>
    <w:rsid w:val="00385EFE"/>
    <w:rsid w:val="0038736D"/>
    <w:rsid w:val="00387C9D"/>
    <w:rsid w:val="00387E5D"/>
    <w:rsid w:val="00390C37"/>
    <w:rsid w:val="00392A23"/>
    <w:rsid w:val="003957FF"/>
    <w:rsid w:val="003A0BBB"/>
    <w:rsid w:val="003A2655"/>
    <w:rsid w:val="003A2DEC"/>
    <w:rsid w:val="003A36AB"/>
    <w:rsid w:val="003A47D8"/>
    <w:rsid w:val="003A57A5"/>
    <w:rsid w:val="003A6844"/>
    <w:rsid w:val="003A6DB2"/>
    <w:rsid w:val="003A7C01"/>
    <w:rsid w:val="003B00E5"/>
    <w:rsid w:val="003B00FD"/>
    <w:rsid w:val="003B0BB6"/>
    <w:rsid w:val="003B13F8"/>
    <w:rsid w:val="003B164D"/>
    <w:rsid w:val="003B1908"/>
    <w:rsid w:val="003B27FC"/>
    <w:rsid w:val="003B32A0"/>
    <w:rsid w:val="003B443A"/>
    <w:rsid w:val="003B4904"/>
    <w:rsid w:val="003B5CFD"/>
    <w:rsid w:val="003B5F32"/>
    <w:rsid w:val="003B65D6"/>
    <w:rsid w:val="003B66C0"/>
    <w:rsid w:val="003B7D80"/>
    <w:rsid w:val="003C12E3"/>
    <w:rsid w:val="003C2647"/>
    <w:rsid w:val="003C4247"/>
    <w:rsid w:val="003C527C"/>
    <w:rsid w:val="003C678F"/>
    <w:rsid w:val="003D0A45"/>
    <w:rsid w:val="003D1467"/>
    <w:rsid w:val="003D1A05"/>
    <w:rsid w:val="003D1A71"/>
    <w:rsid w:val="003D2814"/>
    <w:rsid w:val="003D2B4D"/>
    <w:rsid w:val="003D38BA"/>
    <w:rsid w:val="003D4670"/>
    <w:rsid w:val="003D493F"/>
    <w:rsid w:val="003D52DB"/>
    <w:rsid w:val="003D5822"/>
    <w:rsid w:val="003D59EE"/>
    <w:rsid w:val="003D606B"/>
    <w:rsid w:val="003D76BA"/>
    <w:rsid w:val="003D7CEC"/>
    <w:rsid w:val="003E14B1"/>
    <w:rsid w:val="003E16F3"/>
    <w:rsid w:val="003E2FB2"/>
    <w:rsid w:val="003E44A8"/>
    <w:rsid w:val="003E4AEA"/>
    <w:rsid w:val="003E5033"/>
    <w:rsid w:val="003E5688"/>
    <w:rsid w:val="003E6E65"/>
    <w:rsid w:val="003F0276"/>
    <w:rsid w:val="003F0D2A"/>
    <w:rsid w:val="003F1DB7"/>
    <w:rsid w:val="003F3721"/>
    <w:rsid w:val="003F4190"/>
    <w:rsid w:val="003F6A36"/>
    <w:rsid w:val="003F6C7A"/>
    <w:rsid w:val="003F7452"/>
    <w:rsid w:val="00402407"/>
    <w:rsid w:val="00402CFC"/>
    <w:rsid w:val="00403479"/>
    <w:rsid w:val="00404877"/>
    <w:rsid w:val="004056AA"/>
    <w:rsid w:val="00406B6A"/>
    <w:rsid w:val="004076A3"/>
    <w:rsid w:val="0041046F"/>
    <w:rsid w:val="004119F6"/>
    <w:rsid w:val="00412271"/>
    <w:rsid w:val="00414967"/>
    <w:rsid w:val="004154CB"/>
    <w:rsid w:val="004161F0"/>
    <w:rsid w:val="00416946"/>
    <w:rsid w:val="00417219"/>
    <w:rsid w:val="0041738C"/>
    <w:rsid w:val="00417ADF"/>
    <w:rsid w:val="004230B6"/>
    <w:rsid w:val="00423DC3"/>
    <w:rsid w:val="00423F36"/>
    <w:rsid w:val="004252CB"/>
    <w:rsid w:val="004256EF"/>
    <w:rsid w:val="0042576E"/>
    <w:rsid w:val="00425F4F"/>
    <w:rsid w:val="0042715A"/>
    <w:rsid w:val="0043059E"/>
    <w:rsid w:val="004315A8"/>
    <w:rsid w:val="004328EC"/>
    <w:rsid w:val="00433B2A"/>
    <w:rsid w:val="00434068"/>
    <w:rsid w:val="00434A50"/>
    <w:rsid w:val="004352A0"/>
    <w:rsid w:val="0043717E"/>
    <w:rsid w:val="00441071"/>
    <w:rsid w:val="00441DD8"/>
    <w:rsid w:val="0044308D"/>
    <w:rsid w:val="004451E7"/>
    <w:rsid w:val="004475AA"/>
    <w:rsid w:val="004505B8"/>
    <w:rsid w:val="00451CFB"/>
    <w:rsid w:val="00453DA1"/>
    <w:rsid w:val="0045451C"/>
    <w:rsid w:val="00454807"/>
    <w:rsid w:val="00454EA2"/>
    <w:rsid w:val="0045559D"/>
    <w:rsid w:val="00456ABA"/>
    <w:rsid w:val="00457AF6"/>
    <w:rsid w:val="004608D5"/>
    <w:rsid w:val="00463718"/>
    <w:rsid w:val="0046395D"/>
    <w:rsid w:val="00463CAC"/>
    <w:rsid w:val="00463D8C"/>
    <w:rsid w:val="00464274"/>
    <w:rsid w:val="004647CB"/>
    <w:rsid w:val="00470172"/>
    <w:rsid w:val="0047296D"/>
    <w:rsid w:val="00473B49"/>
    <w:rsid w:val="00474542"/>
    <w:rsid w:val="00474885"/>
    <w:rsid w:val="00475C33"/>
    <w:rsid w:val="00476735"/>
    <w:rsid w:val="00476C17"/>
    <w:rsid w:val="00477FD4"/>
    <w:rsid w:val="00480096"/>
    <w:rsid w:val="00480D46"/>
    <w:rsid w:val="004830E0"/>
    <w:rsid w:val="0048374B"/>
    <w:rsid w:val="00485101"/>
    <w:rsid w:val="00487275"/>
    <w:rsid w:val="004904B9"/>
    <w:rsid w:val="00490802"/>
    <w:rsid w:val="00491368"/>
    <w:rsid w:val="0049156A"/>
    <w:rsid w:val="0049167F"/>
    <w:rsid w:val="00491981"/>
    <w:rsid w:val="00492C79"/>
    <w:rsid w:val="00492EAC"/>
    <w:rsid w:val="00493956"/>
    <w:rsid w:val="00494CA0"/>
    <w:rsid w:val="00494DD7"/>
    <w:rsid w:val="00496878"/>
    <w:rsid w:val="00497886"/>
    <w:rsid w:val="004A0857"/>
    <w:rsid w:val="004A19EB"/>
    <w:rsid w:val="004A2089"/>
    <w:rsid w:val="004A26B8"/>
    <w:rsid w:val="004A3324"/>
    <w:rsid w:val="004A3AA0"/>
    <w:rsid w:val="004A407D"/>
    <w:rsid w:val="004A47A0"/>
    <w:rsid w:val="004A5830"/>
    <w:rsid w:val="004A58B2"/>
    <w:rsid w:val="004B02A3"/>
    <w:rsid w:val="004B4722"/>
    <w:rsid w:val="004B52E0"/>
    <w:rsid w:val="004B5958"/>
    <w:rsid w:val="004B6032"/>
    <w:rsid w:val="004B7A4B"/>
    <w:rsid w:val="004C0073"/>
    <w:rsid w:val="004C0FCE"/>
    <w:rsid w:val="004C3298"/>
    <w:rsid w:val="004C567E"/>
    <w:rsid w:val="004C59B2"/>
    <w:rsid w:val="004C72F8"/>
    <w:rsid w:val="004C765C"/>
    <w:rsid w:val="004C7CE7"/>
    <w:rsid w:val="004D0509"/>
    <w:rsid w:val="004D1E66"/>
    <w:rsid w:val="004D2B14"/>
    <w:rsid w:val="004D2D2A"/>
    <w:rsid w:val="004D43F9"/>
    <w:rsid w:val="004D51D1"/>
    <w:rsid w:val="004D7125"/>
    <w:rsid w:val="004D736C"/>
    <w:rsid w:val="004E26C8"/>
    <w:rsid w:val="004E2A26"/>
    <w:rsid w:val="004E3CCB"/>
    <w:rsid w:val="004E466F"/>
    <w:rsid w:val="004E5950"/>
    <w:rsid w:val="004E5C63"/>
    <w:rsid w:val="004E674B"/>
    <w:rsid w:val="004E72F3"/>
    <w:rsid w:val="004F17F9"/>
    <w:rsid w:val="004F1B92"/>
    <w:rsid w:val="004F356A"/>
    <w:rsid w:val="004F3DAA"/>
    <w:rsid w:val="004F3EC0"/>
    <w:rsid w:val="004F45E1"/>
    <w:rsid w:val="004F4B0E"/>
    <w:rsid w:val="004F5886"/>
    <w:rsid w:val="004F58B4"/>
    <w:rsid w:val="004F5FC5"/>
    <w:rsid w:val="004F615B"/>
    <w:rsid w:val="004F61A9"/>
    <w:rsid w:val="004F6E38"/>
    <w:rsid w:val="004F7094"/>
    <w:rsid w:val="00500198"/>
    <w:rsid w:val="00500903"/>
    <w:rsid w:val="00500962"/>
    <w:rsid w:val="00501AE1"/>
    <w:rsid w:val="00502346"/>
    <w:rsid w:val="00502ADA"/>
    <w:rsid w:val="00503B24"/>
    <w:rsid w:val="00503C09"/>
    <w:rsid w:val="005043AB"/>
    <w:rsid w:val="00504DF5"/>
    <w:rsid w:val="0050537E"/>
    <w:rsid w:val="0050757F"/>
    <w:rsid w:val="00507E8A"/>
    <w:rsid w:val="00511BF9"/>
    <w:rsid w:val="00512DB7"/>
    <w:rsid w:val="00512F10"/>
    <w:rsid w:val="0051728C"/>
    <w:rsid w:val="00517EC1"/>
    <w:rsid w:val="00521C77"/>
    <w:rsid w:val="00524546"/>
    <w:rsid w:val="0052599C"/>
    <w:rsid w:val="00527DCB"/>
    <w:rsid w:val="00527E02"/>
    <w:rsid w:val="00527EDC"/>
    <w:rsid w:val="0053103C"/>
    <w:rsid w:val="0053271A"/>
    <w:rsid w:val="00532CC3"/>
    <w:rsid w:val="00535D39"/>
    <w:rsid w:val="00537F7E"/>
    <w:rsid w:val="00540F06"/>
    <w:rsid w:val="005414A2"/>
    <w:rsid w:val="005414FD"/>
    <w:rsid w:val="0054338E"/>
    <w:rsid w:val="0054357C"/>
    <w:rsid w:val="005439C1"/>
    <w:rsid w:val="005442F0"/>
    <w:rsid w:val="00544402"/>
    <w:rsid w:val="00545F2B"/>
    <w:rsid w:val="005472B5"/>
    <w:rsid w:val="00550915"/>
    <w:rsid w:val="00550B2D"/>
    <w:rsid w:val="00550E85"/>
    <w:rsid w:val="00551878"/>
    <w:rsid w:val="0055245B"/>
    <w:rsid w:val="005531BA"/>
    <w:rsid w:val="0055361C"/>
    <w:rsid w:val="005540C5"/>
    <w:rsid w:val="005545E8"/>
    <w:rsid w:val="005548A6"/>
    <w:rsid w:val="00555087"/>
    <w:rsid w:val="00555659"/>
    <w:rsid w:val="00555BD3"/>
    <w:rsid w:val="00556540"/>
    <w:rsid w:val="005572C3"/>
    <w:rsid w:val="0055760F"/>
    <w:rsid w:val="00560AE0"/>
    <w:rsid w:val="00561726"/>
    <w:rsid w:val="0056244B"/>
    <w:rsid w:val="00565357"/>
    <w:rsid w:val="005668A7"/>
    <w:rsid w:val="0057052D"/>
    <w:rsid w:val="00570F64"/>
    <w:rsid w:val="00571481"/>
    <w:rsid w:val="005731FD"/>
    <w:rsid w:val="005743C0"/>
    <w:rsid w:val="00574CED"/>
    <w:rsid w:val="0057667A"/>
    <w:rsid w:val="00576FD2"/>
    <w:rsid w:val="005770BA"/>
    <w:rsid w:val="0057754D"/>
    <w:rsid w:val="005807B5"/>
    <w:rsid w:val="00581A48"/>
    <w:rsid w:val="00581D7E"/>
    <w:rsid w:val="0058201C"/>
    <w:rsid w:val="0058228D"/>
    <w:rsid w:val="00584179"/>
    <w:rsid w:val="00584386"/>
    <w:rsid w:val="00585C85"/>
    <w:rsid w:val="005864A0"/>
    <w:rsid w:val="0059006A"/>
    <w:rsid w:val="005923DA"/>
    <w:rsid w:val="00592A5E"/>
    <w:rsid w:val="005932AF"/>
    <w:rsid w:val="0059376A"/>
    <w:rsid w:val="0059411B"/>
    <w:rsid w:val="00595291"/>
    <w:rsid w:val="005A24BF"/>
    <w:rsid w:val="005A4A3B"/>
    <w:rsid w:val="005A6CFA"/>
    <w:rsid w:val="005A7584"/>
    <w:rsid w:val="005A7C32"/>
    <w:rsid w:val="005A7E3D"/>
    <w:rsid w:val="005B0093"/>
    <w:rsid w:val="005B016F"/>
    <w:rsid w:val="005B0851"/>
    <w:rsid w:val="005B1C57"/>
    <w:rsid w:val="005B1FA1"/>
    <w:rsid w:val="005B444E"/>
    <w:rsid w:val="005B4B6D"/>
    <w:rsid w:val="005B536C"/>
    <w:rsid w:val="005B5EC4"/>
    <w:rsid w:val="005B6644"/>
    <w:rsid w:val="005B76B3"/>
    <w:rsid w:val="005B7797"/>
    <w:rsid w:val="005C10E8"/>
    <w:rsid w:val="005C24C6"/>
    <w:rsid w:val="005C2B58"/>
    <w:rsid w:val="005C30E1"/>
    <w:rsid w:val="005C3730"/>
    <w:rsid w:val="005C4544"/>
    <w:rsid w:val="005C4810"/>
    <w:rsid w:val="005C559D"/>
    <w:rsid w:val="005C55E5"/>
    <w:rsid w:val="005C5E29"/>
    <w:rsid w:val="005C636E"/>
    <w:rsid w:val="005D02AF"/>
    <w:rsid w:val="005D1E44"/>
    <w:rsid w:val="005D2496"/>
    <w:rsid w:val="005D2743"/>
    <w:rsid w:val="005D39C4"/>
    <w:rsid w:val="005D40A3"/>
    <w:rsid w:val="005D5FBF"/>
    <w:rsid w:val="005D630E"/>
    <w:rsid w:val="005D6CB3"/>
    <w:rsid w:val="005D78CE"/>
    <w:rsid w:val="005D7946"/>
    <w:rsid w:val="005D7999"/>
    <w:rsid w:val="005D7D72"/>
    <w:rsid w:val="005E0432"/>
    <w:rsid w:val="005E07DB"/>
    <w:rsid w:val="005E08B1"/>
    <w:rsid w:val="005E12D9"/>
    <w:rsid w:val="005E1604"/>
    <w:rsid w:val="005E1A43"/>
    <w:rsid w:val="005E21A9"/>
    <w:rsid w:val="005E2931"/>
    <w:rsid w:val="005E32CE"/>
    <w:rsid w:val="005E3717"/>
    <w:rsid w:val="005E3EBF"/>
    <w:rsid w:val="005E5019"/>
    <w:rsid w:val="005E5C33"/>
    <w:rsid w:val="005E6351"/>
    <w:rsid w:val="005E687B"/>
    <w:rsid w:val="005E6955"/>
    <w:rsid w:val="005E7743"/>
    <w:rsid w:val="005F019F"/>
    <w:rsid w:val="005F05E9"/>
    <w:rsid w:val="005F2432"/>
    <w:rsid w:val="005F247C"/>
    <w:rsid w:val="005F30FB"/>
    <w:rsid w:val="005F5D27"/>
    <w:rsid w:val="005F7BC3"/>
    <w:rsid w:val="005F7CE3"/>
    <w:rsid w:val="00600459"/>
    <w:rsid w:val="00601543"/>
    <w:rsid w:val="006017F5"/>
    <w:rsid w:val="00601DD8"/>
    <w:rsid w:val="00601E64"/>
    <w:rsid w:val="00602D7F"/>
    <w:rsid w:val="006034CD"/>
    <w:rsid w:val="006045E8"/>
    <w:rsid w:val="00606847"/>
    <w:rsid w:val="00606A0B"/>
    <w:rsid w:val="006120FD"/>
    <w:rsid w:val="00613077"/>
    <w:rsid w:val="006136E3"/>
    <w:rsid w:val="00613E9A"/>
    <w:rsid w:val="006149FF"/>
    <w:rsid w:val="00615930"/>
    <w:rsid w:val="00615ED5"/>
    <w:rsid w:val="00616A03"/>
    <w:rsid w:val="006171E7"/>
    <w:rsid w:val="0061728E"/>
    <w:rsid w:val="006176B0"/>
    <w:rsid w:val="00617733"/>
    <w:rsid w:val="00617CFF"/>
    <w:rsid w:val="006202BF"/>
    <w:rsid w:val="00620DF4"/>
    <w:rsid w:val="006211BD"/>
    <w:rsid w:val="0062251A"/>
    <w:rsid w:val="00625190"/>
    <w:rsid w:val="006257CE"/>
    <w:rsid w:val="00626192"/>
    <w:rsid w:val="00626951"/>
    <w:rsid w:val="00626A8B"/>
    <w:rsid w:val="006319E5"/>
    <w:rsid w:val="00633E48"/>
    <w:rsid w:val="00636679"/>
    <w:rsid w:val="006370D0"/>
    <w:rsid w:val="0064151D"/>
    <w:rsid w:val="00641E81"/>
    <w:rsid w:val="0064204B"/>
    <w:rsid w:val="00642BCF"/>
    <w:rsid w:val="00642DD3"/>
    <w:rsid w:val="006434D1"/>
    <w:rsid w:val="00643698"/>
    <w:rsid w:val="00645386"/>
    <w:rsid w:val="006462BE"/>
    <w:rsid w:val="00647919"/>
    <w:rsid w:val="00647F63"/>
    <w:rsid w:val="006513FF"/>
    <w:rsid w:val="006523F6"/>
    <w:rsid w:val="00652D17"/>
    <w:rsid w:val="00653DD5"/>
    <w:rsid w:val="006542FF"/>
    <w:rsid w:val="006547DD"/>
    <w:rsid w:val="00654903"/>
    <w:rsid w:val="00655D0F"/>
    <w:rsid w:val="0065657F"/>
    <w:rsid w:val="00657BD7"/>
    <w:rsid w:val="00660659"/>
    <w:rsid w:val="00660CC3"/>
    <w:rsid w:val="0066149C"/>
    <w:rsid w:val="006616BC"/>
    <w:rsid w:val="006618D9"/>
    <w:rsid w:val="00661CD7"/>
    <w:rsid w:val="006621FE"/>
    <w:rsid w:val="00665C70"/>
    <w:rsid w:val="00665F8F"/>
    <w:rsid w:val="0066611E"/>
    <w:rsid w:val="0066647E"/>
    <w:rsid w:val="006668DC"/>
    <w:rsid w:val="0066690A"/>
    <w:rsid w:val="00666B46"/>
    <w:rsid w:val="0066760A"/>
    <w:rsid w:val="006677D3"/>
    <w:rsid w:val="00667FF8"/>
    <w:rsid w:val="006702CC"/>
    <w:rsid w:val="0067073C"/>
    <w:rsid w:val="00670D57"/>
    <w:rsid w:val="00670E9F"/>
    <w:rsid w:val="0067301E"/>
    <w:rsid w:val="00674A2E"/>
    <w:rsid w:val="006767FB"/>
    <w:rsid w:val="00676C61"/>
    <w:rsid w:val="006775C5"/>
    <w:rsid w:val="00677B43"/>
    <w:rsid w:val="00680622"/>
    <w:rsid w:val="006811D3"/>
    <w:rsid w:val="00681C32"/>
    <w:rsid w:val="00683315"/>
    <w:rsid w:val="00683322"/>
    <w:rsid w:val="006835A9"/>
    <w:rsid w:val="00683D16"/>
    <w:rsid w:val="00684000"/>
    <w:rsid w:val="0068400C"/>
    <w:rsid w:val="0068422A"/>
    <w:rsid w:val="00684F29"/>
    <w:rsid w:val="00685375"/>
    <w:rsid w:val="00685952"/>
    <w:rsid w:val="00687916"/>
    <w:rsid w:val="00687F1D"/>
    <w:rsid w:val="00687F4B"/>
    <w:rsid w:val="00691AF3"/>
    <w:rsid w:val="006925DD"/>
    <w:rsid w:val="00693556"/>
    <w:rsid w:val="006959C0"/>
    <w:rsid w:val="00696EC5"/>
    <w:rsid w:val="00697084"/>
    <w:rsid w:val="006A118A"/>
    <w:rsid w:val="006A1A87"/>
    <w:rsid w:val="006A256F"/>
    <w:rsid w:val="006A3403"/>
    <w:rsid w:val="006A3EC6"/>
    <w:rsid w:val="006A3EDA"/>
    <w:rsid w:val="006A45E0"/>
    <w:rsid w:val="006A557E"/>
    <w:rsid w:val="006A5B3D"/>
    <w:rsid w:val="006A6AF6"/>
    <w:rsid w:val="006A6B83"/>
    <w:rsid w:val="006A7236"/>
    <w:rsid w:val="006A7676"/>
    <w:rsid w:val="006B03A3"/>
    <w:rsid w:val="006B0FF3"/>
    <w:rsid w:val="006B1518"/>
    <w:rsid w:val="006B286E"/>
    <w:rsid w:val="006B2F3D"/>
    <w:rsid w:val="006B496A"/>
    <w:rsid w:val="006B4A4C"/>
    <w:rsid w:val="006B4CA3"/>
    <w:rsid w:val="006B60AE"/>
    <w:rsid w:val="006B6231"/>
    <w:rsid w:val="006B6B17"/>
    <w:rsid w:val="006B6F93"/>
    <w:rsid w:val="006B778D"/>
    <w:rsid w:val="006B7D87"/>
    <w:rsid w:val="006C0F08"/>
    <w:rsid w:val="006C1D57"/>
    <w:rsid w:val="006C25F5"/>
    <w:rsid w:val="006C2BC7"/>
    <w:rsid w:val="006C4095"/>
    <w:rsid w:val="006C6406"/>
    <w:rsid w:val="006C78F4"/>
    <w:rsid w:val="006C7901"/>
    <w:rsid w:val="006C7C9A"/>
    <w:rsid w:val="006D0042"/>
    <w:rsid w:val="006D10F2"/>
    <w:rsid w:val="006D1D49"/>
    <w:rsid w:val="006D1FE1"/>
    <w:rsid w:val="006D2E88"/>
    <w:rsid w:val="006D45E4"/>
    <w:rsid w:val="006D5457"/>
    <w:rsid w:val="006D57DD"/>
    <w:rsid w:val="006D5835"/>
    <w:rsid w:val="006E029D"/>
    <w:rsid w:val="006E0BE5"/>
    <w:rsid w:val="006E0D62"/>
    <w:rsid w:val="006E17B8"/>
    <w:rsid w:val="006E3C34"/>
    <w:rsid w:val="006E57EA"/>
    <w:rsid w:val="006E74B4"/>
    <w:rsid w:val="006F05AA"/>
    <w:rsid w:val="006F1436"/>
    <w:rsid w:val="006F1946"/>
    <w:rsid w:val="006F2778"/>
    <w:rsid w:val="006F2B7D"/>
    <w:rsid w:val="006F393B"/>
    <w:rsid w:val="006F3D22"/>
    <w:rsid w:val="006F3EE2"/>
    <w:rsid w:val="006F55B7"/>
    <w:rsid w:val="006F595C"/>
    <w:rsid w:val="006F6333"/>
    <w:rsid w:val="006F71D2"/>
    <w:rsid w:val="007013BD"/>
    <w:rsid w:val="00701488"/>
    <w:rsid w:val="00702D3E"/>
    <w:rsid w:val="00702E07"/>
    <w:rsid w:val="007045C3"/>
    <w:rsid w:val="00704683"/>
    <w:rsid w:val="007049EC"/>
    <w:rsid w:val="00705523"/>
    <w:rsid w:val="007056ED"/>
    <w:rsid w:val="0070772F"/>
    <w:rsid w:val="007101BD"/>
    <w:rsid w:val="00710C80"/>
    <w:rsid w:val="00710F26"/>
    <w:rsid w:val="00711C2D"/>
    <w:rsid w:val="007120C3"/>
    <w:rsid w:val="007140C6"/>
    <w:rsid w:val="00715B58"/>
    <w:rsid w:val="00715F65"/>
    <w:rsid w:val="00716B87"/>
    <w:rsid w:val="00716BEA"/>
    <w:rsid w:val="00716F85"/>
    <w:rsid w:val="00717022"/>
    <w:rsid w:val="007173C3"/>
    <w:rsid w:val="007214FC"/>
    <w:rsid w:val="00722319"/>
    <w:rsid w:val="00722828"/>
    <w:rsid w:val="00723031"/>
    <w:rsid w:val="00723F5A"/>
    <w:rsid w:val="00724D42"/>
    <w:rsid w:val="00724F1B"/>
    <w:rsid w:val="00727A6B"/>
    <w:rsid w:val="00727F89"/>
    <w:rsid w:val="00730215"/>
    <w:rsid w:val="007314AE"/>
    <w:rsid w:val="00732B60"/>
    <w:rsid w:val="00732C3A"/>
    <w:rsid w:val="00733942"/>
    <w:rsid w:val="00734AB3"/>
    <w:rsid w:val="00734D50"/>
    <w:rsid w:val="0073506E"/>
    <w:rsid w:val="00736944"/>
    <w:rsid w:val="007400DC"/>
    <w:rsid w:val="007404C7"/>
    <w:rsid w:val="007410F2"/>
    <w:rsid w:val="00741189"/>
    <w:rsid w:val="00742D8B"/>
    <w:rsid w:val="00743167"/>
    <w:rsid w:val="00743503"/>
    <w:rsid w:val="007440A6"/>
    <w:rsid w:val="007447E8"/>
    <w:rsid w:val="0074677B"/>
    <w:rsid w:val="0074715C"/>
    <w:rsid w:val="00750480"/>
    <w:rsid w:val="0075221C"/>
    <w:rsid w:val="007531A6"/>
    <w:rsid w:val="00753C5B"/>
    <w:rsid w:val="00754797"/>
    <w:rsid w:val="0075504E"/>
    <w:rsid w:val="007558D2"/>
    <w:rsid w:val="00757313"/>
    <w:rsid w:val="007576C9"/>
    <w:rsid w:val="007613E5"/>
    <w:rsid w:val="0076155F"/>
    <w:rsid w:val="00761958"/>
    <w:rsid w:val="00761C17"/>
    <w:rsid w:val="007622C2"/>
    <w:rsid w:val="0076267B"/>
    <w:rsid w:val="0076273D"/>
    <w:rsid w:val="00763690"/>
    <w:rsid w:val="00763DA5"/>
    <w:rsid w:val="00764DA4"/>
    <w:rsid w:val="00765232"/>
    <w:rsid w:val="007657BE"/>
    <w:rsid w:val="00765F41"/>
    <w:rsid w:val="00767A26"/>
    <w:rsid w:val="0077009D"/>
    <w:rsid w:val="0077195B"/>
    <w:rsid w:val="00771D4B"/>
    <w:rsid w:val="00773967"/>
    <w:rsid w:val="00774116"/>
    <w:rsid w:val="00776400"/>
    <w:rsid w:val="00777251"/>
    <w:rsid w:val="00780FE7"/>
    <w:rsid w:val="00781585"/>
    <w:rsid w:val="00782E14"/>
    <w:rsid w:val="007846DB"/>
    <w:rsid w:val="00784DCF"/>
    <w:rsid w:val="00787434"/>
    <w:rsid w:val="00787987"/>
    <w:rsid w:val="00787E5E"/>
    <w:rsid w:val="00790E09"/>
    <w:rsid w:val="007915E4"/>
    <w:rsid w:val="00794C9B"/>
    <w:rsid w:val="0079517E"/>
    <w:rsid w:val="007957C2"/>
    <w:rsid w:val="007A2F8F"/>
    <w:rsid w:val="007A365F"/>
    <w:rsid w:val="007A4458"/>
    <w:rsid w:val="007A543C"/>
    <w:rsid w:val="007A5FDB"/>
    <w:rsid w:val="007A70CA"/>
    <w:rsid w:val="007A7385"/>
    <w:rsid w:val="007A7AF5"/>
    <w:rsid w:val="007B089A"/>
    <w:rsid w:val="007B49AD"/>
    <w:rsid w:val="007B54EB"/>
    <w:rsid w:val="007B56A3"/>
    <w:rsid w:val="007B5B8A"/>
    <w:rsid w:val="007B7BA2"/>
    <w:rsid w:val="007C03DF"/>
    <w:rsid w:val="007C1036"/>
    <w:rsid w:val="007C189C"/>
    <w:rsid w:val="007C2A0A"/>
    <w:rsid w:val="007C2E8F"/>
    <w:rsid w:val="007C2EE1"/>
    <w:rsid w:val="007C37F9"/>
    <w:rsid w:val="007C4045"/>
    <w:rsid w:val="007C4F8C"/>
    <w:rsid w:val="007C54F0"/>
    <w:rsid w:val="007C59F9"/>
    <w:rsid w:val="007C69B3"/>
    <w:rsid w:val="007D0B07"/>
    <w:rsid w:val="007D0C75"/>
    <w:rsid w:val="007D1726"/>
    <w:rsid w:val="007D216B"/>
    <w:rsid w:val="007D43CD"/>
    <w:rsid w:val="007D483F"/>
    <w:rsid w:val="007E0A28"/>
    <w:rsid w:val="007E0BE2"/>
    <w:rsid w:val="007E0CFA"/>
    <w:rsid w:val="007E1C34"/>
    <w:rsid w:val="007E20CE"/>
    <w:rsid w:val="007E2B89"/>
    <w:rsid w:val="007E3E35"/>
    <w:rsid w:val="007E521B"/>
    <w:rsid w:val="007E5CAD"/>
    <w:rsid w:val="007E6041"/>
    <w:rsid w:val="007E6CF2"/>
    <w:rsid w:val="007E7823"/>
    <w:rsid w:val="007F0419"/>
    <w:rsid w:val="007F0AE0"/>
    <w:rsid w:val="007F0AF7"/>
    <w:rsid w:val="007F1ED7"/>
    <w:rsid w:val="007F1FCB"/>
    <w:rsid w:val="007F3675"/>
    <w:rsid w:val="007F399A"/>
    <w:rsid w:val="007F3E04"/>
    <w:rsid w:val="007F4552"/>
    <w:rsid w:val="007F48D2"/>
    <w:rsid w:val="007F5561"/>
    <w:rsid w:val="007F5652"/>
    <w:rsid w:val="007F68EF"/>
    <w:rsid w:val="007F7772"/>
    <w:rsid w:val="007F7C5B"/>
    <w:rsid w:val="008017AF"/>
    <w:rsid w:val="00801DF3"/>
    <w:rsid w:val="00804928"/>
    <w:rsid w:val="008049B8"/>
    <w:rsid w:val="00804F32"/>
    <w:rsid w:val="008064D1"/>
    <w:rsid w:val="0080666B"/>
    <w:rsid w:val="0080669E"/>
    <w:rsid w:val="00807C01"/>
    <w:rsid w:val="00811594"/>
    <w:rsid w:val="00814996"/>
    <w:rsid w:val="008152AF"/>
    <w:rsid w:val="00815BB2"/>
    <w:rsid w:val="00816362"/>
    <w:rsid w:val="0081675A"/>
    <w:rsid w:val="00816F33"/>
    <w:rsid w:val="00817340"/>
    <w:rsid w:val="008223BB"/>
    <w:rsid w:val="008234E3"/>
    <w:rsid w:val="00823682"/>
    <w:rsid w:val="00823776"/>
    <w:rsid w:val="008251B6"/>
    <w:rsid w:val="00826F0E"/>
    <w:rsid w:val="00827D51"/>
    <w:rsid w:val="008307CA"/>
    <w:rsid w:val="00831DC7"/>
    <w:rsid w:val="00833B46"/>
    <w:rsid w:val="00835E70"/>
    <w:rsid w:val="0083695F"/>
    <w:rsid w:val="00837559"/>
    <w:rsid w:val="00837648"/>
    <w:rsid w:val="0084255E"/>
    <w:rsid w:val="00842A7D"/>
    <w:rsid w:val="00842E6A"/>
    <w:rsid w:val="008438DE"/>
    <w:rsid w:val="0084395B"/>
    <w:rsid w:val="00843F32"/>
    <w:rsid w:val="00844639"/>
    <w:rsid w:val="00844676"/>
    <w:rsid w:val="00844AA6"/>
    <w:rsid w:val="00845BFB"/>
    <w:rsid w:val="00845CB9"/>
    <w:rsid w:val="008465D0"/>
    <w:rsid w:val="00846C04"/>
    <w:rsid w:val="00850ACF"/>
    <w:rsid w:val="008529F2"/>
    <w:rsid w:val="00852D5B"/>
    <w:rsid w:val="008536B3"/>
    <w:rsid w:val="008536C2"/>
    <w:rsid w:val="00853D32"/>
    <w:rsid w:val="00853DA8"/>
    <w:rsid w:val="00854D4C"/>
    <w:rsid w:val="00855164"/>
    <w:rsid w:val="008553DA"/>
    <w:rsid w:val="008555C5"/>
    <w:rsid w:val="00855EFB"/>
    <w:rsid w:val="0085658A"/>
    <w:rsid w:val="0085688E"/>
    <w:rsid w:val="00856B9A"/>
    <w:rsid w:val="008579C4"/>
    <w:rsid w:val="00857D38"/>
    <w:rsid w:val="008617C3"/>
    <w:rsid w:val="0086260F"/>
    <w:rsid w:val="00865484"/>
    <w:rsid w:val="00867AF9"/>
    <w:rsid w:val="008709A8"/>
    <w:rsid w:val="008712A9"/>
    <w:rsid w:val="0087142B"/>
    <w:rsid w:val="00873119"/>
    <w:rsid w:val="008733CF"/>
    <w:rsid w:val="00873AB9"/>
    <w:rsid w:val="00874635"/>
    <w:rsid w:val="00876DF1"/>
    <w:rsid w:val="0087711C"/>
    <w:rsid w:val="00877531"/>
    <w:rsid w:val="008818EB"/>
    <w:rsid w:val="00884063"/>
    <w:rsid w:val="0088559D"/>
    <w:rsid w:val="008856CB"/>
    <w:rsid w:val="00886708"/>
    <w:rsid w:val="008868E1"/>
    <w:rsid w:val="00886B35"/>
    <w:rsid w:val="00886C8D"/>
    <w:rsid w:val="0088755A"/>
    <w:rsid w:val="00887C4E"/>
    <w:rsid w:val="008918EE"/>
    <w:rsid w:val="00892F4F"/>
    <w:rsid w:val="00893E62"/>
    <w:rsid w:val="0089426C"/>
    <w:rsid w:val="00894775"/>
    <w:rsid w:val="00897D3D"/>
    <w:rsid w:val="008A0465"/>
    <w:rsid w:val="008A083D"/>
    <w:rsid w:val="008A1ABB"/>
    <w:rsid w:val="008A20E0"/>
    <w:rsid w:val="008A59E4"/>
    <w:rsid w:val="008A6621"/>
    <w:rsid w:val="008A73DF"/>
    <w:rsid w:val="008B10F6"/>
    <w:rsid w:val="008B137A"/>
    <w:rsid w:val="008B1728"/>
    <w:rsid w:val="008B1DC5"/>
    <w:rsid w:val="008B5FD1"/>
    <w:rsid w:val="008B6C59"/>
    <w:rsid w:val="008B736A"/>
    <w:rsid w:val="008C0819"/>
    <w:rsid w:val="008C0A89"/>
    <w:rsid w:val="008C1E55"/>
    <w:rsid w:val="008C2CB7"/>
    <w:rsid w:val="008C3586"/>
    <w:rsid w:val="008C5267"/>
    <w:rsid w:val="008C5FC0"/>
    <w:rsid w:val="008C6437"/>
    <w:rsid w:val="008C749B"/>
    <w:rsid w:val="008D0709"/>
    <w:rsid w:val="008D3B1A"/>
    <w:rsid w:val="008D46FB"/>
    <w:rsid w:val="008D486A"/>
    <w:rsid w:val="008D50FE"/>
    <w:rsid w:val="008D547B"/>
    <w:rsid w:val="008D5E9E"/>
    <w:rsid w:val="008D75DD"/>
    <w:rsid w:val="008E0180"/>
    <w:rsid w:val="008E05C0"/>
    <w:rsid w:val="008E0669"/>
    <w:rsid w:val="008E0AE2"/>
    <w:rsid w:val="008E1786"/>
    <w:rsid w:val="008E1A7D"/>
    <w:rsid w:val="008E257F"/>
    <w:rsid w:val="008E33EA"/>
    <w:rsid w:val="008E35FA"/>
    <w:rsid w:val="008E37E9"/>
    <w:rsid w:val="008E3B1D"/>
    <w:rsid w:val="008E3C67"/>
    <w:rsid w:val="008E4213"/>
    <w:rsid w:val="008E4BA4"/>
    <w:rsid w:val="008E502E"/>
    <w:rsid w:val="008E6B72"/>
    <w:rsid w:val="008F1610"/>
    <w:rsid w:val="008F1E0E"/>
    <w:rsid w:val="008F3B0B"/>
    <w:rsid w:val="008F3C0F"/>
    <w:rsid w:val="008F3E7F"/>
    <w:rsid w:val="008F75AA"/>
    <w:rsid w:val="008F7D66"/>
    <w:rsid w:val="00900EED"/>
    <w:rsid w:val="009015C4"/>
    <w:rsid w:val="009026EA"/>
    <w:rsid w:val="0090422E"/>
    <w:rsid w:val="0090570A"/>
    <w:rsid w:val="00905829"/>
    <w:rsid w:val="00907F5B"/>
    <w:rsid w:val="009101D4"/>
    <w:rsid w:val="009116CA"/>
    <w:rsid w:val="00912150"/>
    <w:rsid w:val="009130EA"/>
    <w:rsid w:val="00913788"/>
    <w:rsid w:val="0091411A"/>
    <w:rsid w:val="009148FC"/>
    <w:rsid w:val="00914FD4"/>
    <w:rsid w:val="00915416"/>
    <w:rsid w:val="00915F0C"/>
    <w:rsid w:val="009161CA"/>
    <w:rsid w:val="00916927"/>
    <w:rsid w:val="009169BA"/>
    <w:rsid w:val="00916A13"/>
    <w:rsid w:val="009174F8"/>
    <w:rsid w:val="00920FB6"/>
    <w:rsid w:val="00922B8D"/>
    <w:rsid w:val="00923B70"/>
    <w:rsid w:val="00924E0B"/>
    <w:rsid w:val="00924EFB"/>
    <w:rsid w:val="009255D0"/>
    <w:rsid w:val="009263C5"/>
    <w:rsid w:val="00926509"/>
    <w:rsid w:val="009278F4"/>
    <w:rsid w:val="00927B84"/>
    <w:rsid w:val="009300BF"/>
    <w:rsid w:val="009304C4"/>
    <w:rsid w:val="00932448"/>
    <w:rsid w:val="00932DC7"/>
    <w:rsid w:val="00934DF4"/>
    <w:rsid w:val="00936B05"/>
    <w:rsid w:val="00937894"/>
    <w:rsid w:val="00937E64"/>
    <w:rsid w:val="009403DE"/>
    <w:rsid w:val="009411DD"/>
    <w:rsid w:val="009414EA"/>
    <w:rsid w:val="009441D3"/>
    <w:rsid w:val="009443F3"/>
    <w:rsid w:val="00947194"/>
    <w:rsid w:val="00950AF0"/>
    <w:rsid w:val="00950D8C"/>
    <w:rsid w:val="00951B4C"/>
    <w:rsid w:val="00952DBF"/>
    <w:rsid w:val="0095428E"/>
    <w:rsid w:val="00955135"/>
    <w:rsid w:val="009554CC"/>
    <w:rsid w:val="00956DD1"/>
    <w:rsid w:val="0096065A"/>
    <w:rsid w:val="00960ACC"/>
    <w:rsid w:val="00960BAA"/>
    <w:rsid w:val="00961BD8"/>
    <w:rsid w:val="00961DF4"/>
    <w:rsid w:val="00964B56"/>
    <w:rsid w:val="0096603F"/>
    <w:rsid w:val="009665CE"/>
    <w:rsid w:val="0097085B"/>
    <w:rsid w:val="00970CA9"/>
    <w:rsid w:val="00972276"/>
    <w:rsid w:val="009729A8"/>
    <w:rsid w:val="00974C4E"/>
    <w:rsid w:val="009760DC"/>
    <w:rsid w:val="0097623A"/>
    <w:rsid w:val="009765A7"/>
    <w:rsid w:val="009768E4"/>
    <w:rsid w:val="009771CD"/>
    <w:rsid w:val="00977288"/>
    <w:rsid w:val="00977AEF"/>
    <w:rsid w:val="009814F9"/>
    <w:rsid w:val="00981BEE"/>
    <w:rsid w:val="00981D72"/>
    <w:rsid w:val="009850BC"/>
    <w:rsid w:val="009850D1"/>
    <w:rsid w:val="00986A73"/>
    <w:rsid w:val="009874E0"/>
    <w:rsid w:val="009877E6"/>
    <w:rsid w:val="00987AB7"/>
    <w:rsid w:val="00987DD9"/>
    <w:rsid w:val="00990130"/>
    <w:rsid w:val="00992F52"/>
    <w:rsid w:val="0099339B"/>
    <w:rsid w:val="009951B3"/>
    <w:rsid w:val="0099562C"/>
    <w:rsid w:val="00995AE0"/>
    <w:rsid w:val="00995DAB"/>
    <w:rsid w:val="009960A1"/>
    <w:rsid w:val="009966A7"/>
    <w:rsid w:val="00996F6E"/>
    <w:rsid w:val="00997261"/>
    <w:rsid w:val="009975F2"/>
    <w:rsid w:val="009A0183"/>
    <w:rsid w:val="009A24ED"/>
    <w:rsid w:val="009A4505"/>
    <w:rsid w:val="009A4944"/>
    <w:rsid w:val="009A535A"/>
    <w:rsid w:val="009B2EAB"/>
    <w:rsid w:val="009B399F"/>
    <w:rsid w:val="009B631F"/>
    <w:rsid w:val="009B6C0E"/>
    <w:rsid w:val="009B70A4"/>
    <w:rsid w:val="009B72BC"/>
    <w:rsid w:val="009B74C6"/>
    <w:rsid w:val="009C0343"/>
    <w:rsid w:val="009C1471"/>
    <w:rsid w:val="009C16E0"/>
    <w:rsid w:val="009C1B5A"/>
    <w:rsid w:val="009C1BF4"/>
    <w:rsid w:val="009C1D36"/>
    <w:rsid w:val="009C2066"/>
    <w:rsid w:val="009C25E0"/>
    <w:rsid w:val="009C3E28"/>
    <w:rsid w:val="009C4E0A"/>
    <w:rsid w:val="009C5F4D"/>
    <w:rsid w:val="009C6511"/>
    <w:rsid w:val="009C6786"/>
    <w:rsid w:val="009C71CE"/>
    <w:rsid w:val="009C73D5"/>
    <w:rsid w:val="009C7B43"/>
    <w:rsid w:val="009D0367"/>
    <w:rsid w:val="009D1301"/>
    <w:rsid w:val="009D27C9"/>
    <w:rsid w:val="009D2B65"/>
    <w:rsid w:val="009D3572"/>
    <w:rsid w:val="009D3B99"/>
    <w:rsid w:val="009D5FBC"/>
    <w:rsid w:val="009D664D"/>
    <w:rsid w:val="009D67E7"/>
    <w:rsid w:val="009D7A14"/>
    <w:rsid w:val="009E1310"/>
    <w:rsid w:val="009E20BC"/>
    <w:rsid w:val="009E2A61"/>
    <w:rsid w:val="009E4203"/>
    <w:rsid w:val="009E55F0"/>
    <w:rsid w:val="009E5BAB"/>
    <w:rsid w:val="009E5EB1"/>
    <w:rsid w:val="009F0524"/>
    <w:rsid w:val="009F0CA0"/>
    <w:rsid w:val="009F2D67"/>
    <w:rsid w:val="009F3FCC"/>
    <w:rsid w:val="009F60E6"/>
    <w:rsid w:val="009F6607"/>
    <w:rsid w:val="009F756F"/>
    <w:rsid w:val="009F7ACF"/>
    <w:rsid w:val="00A00270"/>
    <w:rsid w:val="00A021E3"/>
    <w:rsid w:val="00A02E16"/>
    <w:rsid w:val="00A03144"/>
    <w:rsid w:val="00A05386"/>
    <w:rsid w:val="00A06451"/>
    <w:rsid w:val="00A11459"/>
    <w:rsid w:val="00A13C15"/>
    <w:rsid w:val="00A142C1"/>
    <w:rsid w:val="00A145BE"/>
    <w:rsid w:val="00A1599E"/>
    <w:rsid w:val="00A15F16"/>
    <w:rsid w:val="00A1746E"/>
    <w:rsid w:val="00A20C61"/>
    <w:rsid w:val="00A2101E"/>
    <w:rsid w:val="00A24EBC"/>
    <w:rsid w:val="00A26700"/>
    <w:rsid w:val="00A30AAA"/>
    <w:rsid w:val="00A31B79"/>
    <w:rsid w:val="00A324B0"/>
    <w:rsid w:val="00A34294"/>
    <w:rsid w:val="00A34D5E"/>
    <w:rsid w:val="00A35D1A"/>
    <w:rsid w:val="00A360B5"/>
    <w:rsid w:val="00A3616D"/>
    <w:rsid w:val="00A36EBC"/>
    <w:rsid w:val="00A37C9D"/>
    <w:rsid w:val="00A4257A"/>
    <w:rsid w:val="00A42B79"/>
    <w:rsid w:val="00A44CB6"/>
    <w:rsid w:val="00A44E4B"/>
    <w:rsid w:val="00A45B75"/>
    <w:rsid w:val="00A45EF1"/>
    <w:rsid w:val="00A47ADE"/>
    <w:rsid w:val="00A47E69"/>
    <w:rsid w:val="00A50492"/>
    <w:rsid w:val="00A5265A"/>
    <w:rsid w:val="00A52884"/>
    <w:rsid w:val="00A567EF"/>
    <w:rsid w:val="00A576DB"/>
    <w:rsid w:val="00A6006E"/>
    <w:rsid w:val="00A6035C"/>
    <w:rsid w:val="00A646CD"/>
    <w:rsid w:val="00A6519D"/>
    <w:rsid w:val="00A6552A"/>
    <w:rsid w:val="00A65F73"/>
    <w:rsid w:val="00A66B90"/>
    <w:rsid w:val="00A66CA3"/>
    <w:rsid w:val="00A70B29"/>
    <w:rsid w:val="00A70DB4"/>
    <w:rsid w:val="00A71355"/>
    <w:rsid w:val="00A727AB"/>
    <w:rsid w:val="00A743D5"/>
    <w:rsid w:val="00A74AAC"/>
    <w:rsid w:val="00A74DA9"/>
    <w:rsid w:val="00A7522C"/>
    <w:rsid w:val="00A75CE9"/>
    <w:rsid w:val="00A75F21"/>
    <w:rsid w:val="00A7619B"/>
    <w:rsid w:val="00A7653E"/>
    <w:rsid w:val="00A77FC2"/>
    <w:rsid w:val="00A800A8"/>
    <w:rsid w:val="00A8049A"/>
    <w:rsid w:val="00A81147"/>
    <w:rsid w:val="00A8182B"/>
    <w:rsid w:val="00A81D26"/>
    <w:rsid w:val="00A86191"/>
    <w:rsid w:val="00A86432"/>
    <w:rsid w:val="00A86831"/>
    <w:rsid w:val="00A86D56"/>
    <w:rsid w:val="00A86DDD"/>
    <w:rsid w:val="00A87824"/>
    <w:rsid w:val="00A90946"/>
    <w:rsid w:val="00A95F80"/>
    <w:rsid w:val="00A96630"/>
    <w:rsid w:val="00A96B5B"/>
    <w:rsid w:val="00A96DA9"/>
    <w:rsid w:val="00A96E15"/>
    <w:rsid w:val="00AA0A19"/>
    <w:rsid w:val="00AA1FFE"/>
    <w:rsid w:val="00AA2232"/>
    <w:rsid w:val="00AA3370"/>
    <w:rsid w:val="00AA577B"/>
    <w:rsid w:val="00AA5D2C"/>
    <w:rsid w:val="00AA665F"/>
    <w:rsid w:val="00AA6B93"/>
    <w:rsid w:val="00AA72A2"/>
    <w:rsid w:val="00AB0115"/>
    <w:rsid w:val="00AB0770"/>
    <w:rsid w:val="00AB0B56"/>
    <w:rsid w:val="00AB14B0"/>
    <w:rsid w:val="00AB1AF7"/>
    <w:rsid w:val="00AB1AFD"/>
    <w:rsid w:val="00AB2717"/>
    <w:rsid w:val="00AB289A"/>
    <w:rsid w:val="00AB29D1"/>
    <w:rsid w:val="00AB29DA"/>
    <w:rsid w:val="00AB2AC6"/>
    <w:rsid w:val="00AB2C0D"/>
    <w:rsid w:val="00AB2EF3"/>
    <w:rsid w:val="00AB3060"/>
    <w:rsid w:val="00AB44A4"/>
    <w:rsid w:val="00AB4665"/>
    <w:rsid w:val="00AB56E0"/>
    <w:rsid w:val="00AB752E"/>
    <w:rsid w:val="00AC04A0"/>
    <w:rsid w:val="00AC068F"/>
    <w:rsid w:val="00AC19EE"/>
    <w:rsid w:val="00AC278D"/>
    <w:rsid w:val="00AC2E27"/>
    <w:rsid w:val="00AC396D"/>
    <w:rsid w:val="00AC4C19"/>
    <w:rsid w:val="00AC633C"/>
    <w:rsid w:val="00AC6D2D"/>
    <w:rsid w:val="00AC77FF"/>
    <w:rsid w:val="00AD264A"/>
    <w:rsid w:val="00AD265F"/>
    <w:rsid w:val="00AD308C"/>
    <w:rsid w:val="00AD3C48"/>
    <w:rsid w:val="00AD545C"/>
    <w:rsid w:val="00AD552A"/>
    <w:rsid w:val="00AD554D"/>
    <w:rsid w:val="00AD68B6"/>
    <w:rsid w:val="00AD6FE0"/>
    <w:rsid w:val="00AD7A12"/>
    <w:rsid w:val="00AE0AAA"/>
    <w:rsid w:val="00AE139A"/>
    <w:rsid w:val="00AE147F"/>
    <w:rsid w:val="00AE20DC"/>
    <w:rsid w:val="00AE2356"/>
    <w:rsid w:val="00AE2C56"/>
    <w:rsid w:val="00AE4440"/>
    <w:rsid w:val="00AE46C9"/>
    <w:rsid w:val="00AE5338"/>
    <w:rsid w:val="00AE5E1B"/>
    <w:rsid w:val="00AE7623"/>
    <w:rsid w:val="00AE79F1"/>
    <w:rsid w:val="00AF0262"/>
    <w:rsid w:val="00AF1B3A"/>
    <w:rsid w:val="00AF2693"/>
    <w:rsid w:val="00AF286C"/>
    <w:rsid w:val="00AF2D24"/>
    <w:rsid w:val="00AF5908"/>
    <w:rsid w:val="00B02003"/>
    <w:rsid w:val="00B038CF"/>
    <w:rsid w:val="00B03CDC"/>
    <w:rsid w:val="00B03EF0"/>
    <w:rsid w:val="00B03F45"/>
    <w:rsid w:val="00B04A4D"/>
    <w:rsid w:val="00B04CCD"/>
    <w:rsid w:val="00B04EC5"/>
    <w:rsid w:val="00B106FA"/>
    <w:rsid w:val="00B1099D"/>
    <w:rsid w:val="00B13272"/>
    <w:rsid w:val="00B13F94"/>
    <w:rsid w:val="00B14273"/>
    <w:rsid w:val="00B1436D"/>
    <w:rsid w:val="00B152AE"/>
    <w:rsid w:val="00B16E5B"/>
    <w:rsid w:val="00B16F43"/>
    <w:rsid w:val="00B17EF1"/>
    <w:rsid w:val="00B20622"/>
    <w:rsid w:val="00B20B7C"/>
    <w:rsid w:val="00B23031"/>
    <w:rsid w:val="00B24EAD"/>
    <w:rsid w:val="00B26081"/>
    <w:rsid w:val="00B2753D"/>
    <w:rsid w:val="00B31141"/>
    <w:rsid w:val="00B316AF"/>
    <w:rsid w:val="00B32E9F"/>
    <w:rsid w:val="00B335EE"/>
    <w:rsid w:val="00B33AC3"/>
    <w:rsid w:val="00B3433B"/>
    <w:rsid w:val="00B344A4"/>
    <w:rsid w:val="00B35DC8"/>
    <w:rsid w:val="00B3745F"/>
    <w:rsid w:val="00B3786A"/>
    <w:rsid w:val="00B403F0"/>
    <w:rsid w:val="00B4063F"/>
    <w:rsid w:val="00B43B41"/>
    <w:rsid w:val="00B440B7"/>
    <w:rsid w:val="00B449DB"/>
    <w:rsid w:val="00B46D8E"/>
    <w:rsid w:val="00B51993"/>
    <w:rsid w:val="00B55253"/>
    <w:rsid w:val="00B55421"/>
    <w:rsid w:val="00B55B0F"/>
    <w:rsid w:val="00B55B1E"/>
    <w:rsid w:val="00B56256"/>
    <w:rsid w:val="00B5749B"/>
    <w:rsid w:val="00B601DD"/>
    <w:rsid w:val="00B61D2E"/>
    <w:rsid w:val="00B6273F"/>
    <w:rsid w:val="00B63604"/>
    <w:rsid w:val="00B63A2D"/>
    <w:rsid w:val="00B6508B"/>
    <w:rsid w:val="00B65231"/>
    <w:rsid w:val="00B65A60"/>
    <w:rsid w:val="00B66AE2"/>
    <w:rsid w:val="00B67E54"/>
    <w:rsid w:val="00B716DA"/>
    <w:rsid w:val="00B73045"/>
    <w:rsid w:val="00B73FCF"/>
    <w:rsid w:val="00B741FC"/>
    <w:rsid w:val="00B762A6"/>
    <w:rsid w:val="00B76684"/>
    <w:rsid w:val="00B76738"/>
    <w:rsid w:val="00B774B9"/>
    <w:rsid w:val="00B77E08"/>
    <w:rsid w:val="00B77FC7"/>
    <w:rsid w:val="00B80B40"/>
    <w:rsid w:val="00B81A3F"/>
    <w:rsid w:val="00B82E43"/>
    <w:rsid w:val="00B82EB9"/>
    <w:rsid w:val="00B83F6E"/>
    <w:rsid w:val="00B844F2"/>
    <w:rsid w:val="00B84799"/>
    <w:rsid w:val="00B85EF1"/>
    <w:rsid w:val="00B86D1E"/>
    <w:rsid w:val="00B912A0"/>
    <w:rsid w:val="00B91909"/>
    <w:rsid w:val="00B91B86"/>
    <w:rsid w:val="00B93CF2"/>
    <w:rsid w:val="00B9465C"/>
    <w:rsid w:val="00B94B46"/>
    <w:rsid w:val="00B94FF3"/>
    <w:rsid w:val="00B95B9F"/>
    <w:rsid w:val="00B96515"/>
    <w:rsid w:val="00B970C7"/>
    <w:rsid w:val="00B97119"/>
    <w:rsid w:val="00B97763"/>
    <w:rsid w:val="00B9A645"/>
    <w:rsid w:val="00BA0758"/>
    <w:rsid w:val="00BA0771"/>
    <w:rsid w:val="00BA0A55"/>
    <w:rsid w:val="00BA145D"/>
    <w:rsid w:val="00BA1BDA"/>
    <w:rsid w:val="00BA3CD2"/>
    <w:rsid w:val="00BA61E0"/>
    <w:rsid w:val="00BA693C"/>
    <w:rsid w:val="00BA69F1"/>
    <w:rsid w:val="00BA6B00"/>
    <w:rsid w:val="00BB14A5"/>
    <w:rsid w:val="00BB2CB1"/>
    <w:rsid w:val="00BB402B"/>
    <w:rsid w:val="00BB406E"/>
    <w:rsid w:val="00BB48A7"/>
    <w:rsid w:val="00BB6B85"/>
    <w:rsid w:val="00BB7DFC"/>
    <w:rsid w:val="00BC1D61"/>
    <w:rsid w:val="00BC2237"/>
    <w:rsid w:val="00BC2871"/>
    <w:rsid w:val="00BC28EB"/>
    <w:rsid w:val="00BC3EB8"/>
    <w:rsid w:val="00BC47E1"/>
    <w:rsid w:val="00BC5D45"/>
    <w:rsid w:val="00BC70CF"/>
    <w:rsid w:val="00BC7D31"/>
    <w:rsid w:val="00BD0486"/>
    <w:rsid w:val="00BD06A4"/>
    <w:rsid w:val="00BD0E56"/>
    <w:rsid w:val="00BD15AE"/>
    <w:rsid w:val="00BD19FC"/>
    <w:rsid w:val="00BD2641"/>
    <w:rsid w:val="00BD4DBA"/>
    <w:rsid w:val="00BD548E"/>
    <w:rsid w:val="00BE0F21"/>
    <w:rsid w:val="00BE55D0"/>
    <w:rsid w:val="00BE605A"/>
    <w:rsid w:val="00BE7B52"/>
    <w:rsid w:val="00BF01A2"/>
    <w:rsid w:val="00BF10A8"/>
    <w:rsid w:val="00BF10CC"/>
    <w:rsid w:val="00BF1A14"/>
    <w:rsid w:val="00BF4C09"/>
    <w:rsid w:val="00BF6A4F"/>
    <w:rsid w:val="00BF6B96"/>
    <w:rsid w:val="00BF6E2B"/>
    <w:rsid w:val="00BF7EEA"/>
    <w:rsid w:val="00C00A26"/>
    <w:rsid w:val="00C0107D"/>
    <w:rsid w:val="00C0178A"/>
    <w:rsid w:val="00C020FD"/>
    <w:rsid w:val="00C029C0"/>
    <w:rsid w:val="00C03FEB"/>
    <w:rsid w:val="00C042AF"/>
    <w:rsid w:val="00C050C0"/>
    <w:rsid w:val="00C06F7A"/>
    <w:rsid w:val="00C07818"/>
    <w:rsid w:val="00C07CE7"/>
    <w:rsid w:val="00C10054"/>
    <w:rsid w:val="00C10F5C"/>
    <w:rsid w:val="00C11396"/>
    <w:rsid w:val="00C11EBD"/>
    <w:rsid w:val="00C12197"/>
    <w:rsid w:val="00C1360E"/>
    <w:rsid w:val="00C14A07"/>
    <w:rsid w:val="00C16620"/>
    <w:rsid w:val="00C169A6"/>
    <w:rsid w:val="00C17944"/>
    <w:rsid w:val="00C218E8"/>
    <w:rsid w:val="00C241E0"/>
    <w:rsid w:val="00C2433D"/>
    <w:rsid w:val="00C244A4"/>
    <w:rsid w:val="00C24AD5"/>
    <w:rsid w:val="00C24CFA"/>
    <w:rsid w:val="00C258A6"/>
    <w:rsid w:val="00C26368"/>
    <w:rsid w:val="00C2656A"/>
    <w:rsid w:val="00C27039"/>
    <w:rsid w:val="00C272A7"/>
    <w:rsid w:val="00C30972"/>
    <w:rsid w:val="00C3156F"/>
    <w:rsid w:val="00C31FF9"/>
    <w:rsid w:val="00C32269"/>
    <w:rsid w:val="00C33A6F"/>
    <w:rsid w:val="00C34340"/>
    <w:rsid w:val="00C346FE"/>
    <w:rsid w:val="00C35064"/>
    <w:rsid w:val="00C3545E"/>
    <w:rsid w:val="00C35BD9"/>
    <w:rsid w:val="00C37245"/>
    <w:rsid w:val="00C379DC"/>
    <w:rsid w:val="00C41F05"/>
    <w:rsid w:val="00C42DC8"/>
    <w:rsid w:val="00C44A50"/>
    <w:rsid w:val="00C44D9E"/>
    <w:rsid w:val="00C45E35"/>
    <w:rsid w:val="00C46C9E"/>
    <w:rsid w:val="00C506FA"/>
    <w:rsid w:val="00C50930"/>
    <w:rsid w:val="00C54ADA"/>
    <w:rsid w:val="00C557EB"/>
    <w:rsid w:val="00C558B1"/>
    <w:rsid w:val="00C55AEF"/>
    <w:rsid w:val="00C56201"/>
    <w:rsid w:val="00C569DA"/>
    <w:rsid w:val="00C5741D"/>
    <w:rsid w:val="00C57551"/>
    <w:rsid w:val="00C575B9"/>
    <w:rsid w:val="00C57CBB"/>
    <w:rsid w:val="00C57ED2"/>
    <w:rsid w:val="00C6012F"/>
    <w:rsid w:val="00C6122F"/>
    <w:rsid w:val="00C64190"/>
    <w:rsid w:val="00C64801"/>
    <w:rsid w:val="00C66B28"/>
    <w:rsid w:val="00C66B60"/>
    <w:rsid w:val="00C66C95"/>
    <w:rsid w:val="00C70682"/>
    <w:rsid w:val="00C71A29"/>
    <w:rsid w:val="00C72EAE"/>
    <w:rsid w:val="00C761B4"/>
    <w:rsid w:val="00C76790"/>
    <w:rsid w:val="00C77371"/>
    <w:rsid w:val="00C80776"/>
    <w:rsid w:val="00C80ADE"/>
    <w:rsid w:val="00C817D3"/>
    <w:rsid w:val="00C81B24"/>
    <w:rsid w:val="00C827C5"/>
    <w:rsid w:val="00C83B55"/>
    <w:rsid w:val="00C84CC2"/>
    <w:rsid w:val="00C851A2"/>
    <w:rsid w:val="00C85587"/>
    <w:rsid w:val="00C85AFA"/>
    <w:rsid w:val="00C85B41"/>
    <w:rsid w:val="00C862FF"/>
    <w:rsid w:val="00C86D4C"/>
    <w:rsid w:val="00C9002D"/>
    <w:rsid w:val="00C90398"/>
    <w:rsid w:val="00C919DF"/>
    <w:rsid w:val="00C91BC0"/>
    <w:rsid w:val="00C924D9"/>
    <w:rsid w:val="00C9250C"/>
    <w:rsid w:val="00C92637"/>
    <w:rsid w:val="00C92F73"/>
    <w:rsid w:val="00C93172"/>
    <w:rsid w:val="00C9341B"/>
    <w:rsid w:val="00C954B1"/>
    <w:rsid w:val="00C96C4E"/>
    <w:rsid w:val="00C9791A"/>
    <w:rsid w:val="00C97CD6"/>
    <w:rsid w:val="00CA10CF"/>
    <w:rsid w:val="00CA1EEC"/>
    <w:rsid w:val="00CA2AF5"/>
    <w:rsid w:val="00CA2B1A"/>
    <w:rsid w:val="00CA3137"/>
    <w:rsid w:val="00CA3507"/>
    <w:rsid w:val="00CA3713"/>
    <w:rsid w:val="00CA3E03"/>
    <w:rsid w:val="00CA4DD0"/>
    <w:rsid w:val="00CA62FD"/>
    <w:rsid w:val="00CA7377"/>
    <w:rsid w:val="00CA7F06"/>
    <w:rsid w:val="00CB0240"/>
    <w:rsid w:val="00CB068A"/>
    <w:rsid w:val="00CB09CA"/>
    <w:rsid w:val="00CB1321"/>
    <w:rsid w:val="00CB1474"/>
    <w:rsid w:val="00CB256A"/>
    <w:rsid w:val="00CB26E8"/>
    <w:rsid w:val="00CB2DB2"/>
    <w:rsid w:val="00CB2F5A"/>
    <w:rsid w:val="00CB4224"/>
    <w:rsid w:val="00CB5357"/>
    <w:rsid w:val="00CB54CE"/>
    <w:rsid w:val="00CB55B0"/>
    <w:rsid w:val="00CB66BC"/>
    <w:rsid w:val="00CB73BB"/>
    <w:rsid w:val="00CB7FAA"/>
    <w:rsid w:val="00CC1343"/>
    <w:rsid w:val="00CC236E"/>
    <w:rsid w:val="00CC4620"/>
    <w:rsid w:val="00CC4A86"/>
    <w:rsid w:val="00CC518E"/>
    <w:rsid w:val="00CC51D5"/>
    <w:rsid w:val="00CC5ECA"/>
    <w:rsid w:val="00CC648D"/>
    <w:rsid w:val="00CC67F8"/>
    <w:rsid w:val="00CC7DB9"/>
    <w:rsid w:val="00CD1531"/>
    <w:rsid w:val="00CD46BD"/>
    <w:rsid w:val="00CD4872"/>
    <w:rsid w:val="00CD565B"/>
    <w:rsid w:val="00CD5B66"/>
    <w:rsid w:val="00CD69A3"/>
    <w:rsid w:val="00CD7D02"/>
    <w:rsid w:val="00CE26E7"/>
    <w:rsid w:val="00CE3075"/>
    <w:rsid w:val="00CE365B"/>
    <w:rsid w:val="00CE5C7B"/>
    <w:rsid w:val="00CE658D"/>
    <w:rsid w:val="00CE7797"/>
    <w:rsid w:val="00CE7AE4"/>
    <w:rsid w:val="00CE7F70"/>
    <w:rsid w:val="00CF01B4"/>
    <w:rsid w:val="00CF092F"/>
    <w:rsid w:val="00CF0B28"/>
    <w:rsid w:val="00CF0B63"/>
    <w:rsid w:val="00CF0FB4"/>
    <w:rsid w:val="00CF1F36"/>
    <w:rsid w:val="00CF241C"/>
    <w:rsid w:val="00CF3296"/>
    <w:rsid w:val="00CF3493"/>
    <w:rsid w:val="00CF369E"/>
    <w:rsid w:val="00CF3F3D"/>
    <w:rsid w:val="00CF4792"/>
    <w:rsid w:val="00CF651F"/>
    <w:rsid w:val="00CF7C85"/>
    <w:rsid w:val="00CF7FA5"/>
    <w:rsid w:val="00D0187C"/>
    <w:rsid w:val="00D026E0"/>
    <w:rsid w:val="00D03075"/>
    <w:rsid w:val="00D030EE"/>
    <w:rsid w:val="00D03997"/>
    <w:rsid w:val="00D05AC1"/>
    <w:rsid w:val="00D06176"/>
    <w:rsid w:val="00D068E5"/>
    <w:rsid w:val="00D11FA7"/>
    <w:rsid w:val="00D12B7F"/>
    <w:rsid w:val="00D13992"/>
    <w:rsid w:val="00D13BC1"/>
    <w:rsid w:val="00D13BED"/>
    <w:rsid w:val="00D13C1C"/>
    <w:rsid w:val="00D14C20"/>
    <w:rsid w:val="00D15167"/>
    <w:rsid w:val="00D16B5D"/>
    <w:rsid w:val="00D203A8"/>
    <w:rsid w:val="00D20A8D"/>
    <w:rsid w:val="00D23522"/>
    <w:rsid w:val="00D24901"/>
    <w:rsid w:val="00D268C6"/>
    <w:rsid w:val="00D268D8"/>
    <w:rsid w:val="00D270DF"/>
    <w:rsid w:val="00D303B1"/>
    <w:rsid w:val="00D30B52"/>
    <w:rsid w:val="00D30BDE"/>
    <w:rsid w:val="00D32829"/>
    <w:rsid w:val="00D32FB3"/>
    <w:rsid w:val="00D33529"/>
    <w:rsid w:val="00D34768"/>
    <w:rsid w:val="00D4067A"/>
    <w:rsid w:val="00D40910"/>
    <w:rsid w:val="00D40A48"/>
    <w:rsid w:val="00D42E36"/>
    <w:rsid w:val="00D436E4"/>
    <w:rsid w:val="00D4413F"/>
    <w:rsid w:val="00D44462"/>
    <w:rsid w:val="00D44475"/>
    <w:rsid w:val="00D444D8"/>
    <w:rsid w:val="00D4459E"/>
    <w:rsid w:val="00D45F9C"/>
    <w:rsid w:val="00D4633E"/>
    <w:rsid w:val="00D46E29"/>
    <w:rsid w:val="00D47370"/>
    <w:rsid w:val="00D502F9"/>
    <w:rsid w:val="00D51296"/>
    <w:rsid w:val="00D51AEF"/>
    <w:rsid w:val="00D51B6C"/>
    <w:rsid w:val="00D51EA9"/>
    <w:rsid w:val="00D51FD9"/>
    <w:rsid w:val="00D52DEE"/>
    <w:rsid w:val="00D5444A"/>
    <w:rsid w:val="00D545FE"/>
    <w:rsid w:val="00D54DE8"/>
    <w:rsid w:val="00D554A0"/>
    <w:rsid w:val="00D55AF8"/>
    <w:rsid w:val="00D560EB"/>
    <w:rsid w:val="00D564AF"/>
    <w:rsid w:val="00D56CA3"/>
    <w:rsid w:val="00D573A6"/>
    <w:rsid w:val="00D615BD"/>
    <w:rsid w:val="00D618E1"/>
    <w:rsid w:val="00D644D6"/>
    <w:rsid w:val="00D64AF4"/>
    <w:rsid w:val="00D64BCC"/>
    <w:rsid w:val="00D6504F"/>
    <w:rsid w:val="00D674E9"/>
    <w:rsid w:val="00D70F7F"/>
    <w:rsid w:val="00D74101"/>
    <w:rsid w:val="00D751CE"/>
    <w:rsid w:val="00D779FB"/>
    <w:rsid w:val="00D77B91"/>
    <w:rsid w:val="00D80AB6"/>
    <w:rsid w:val="00D80FF1"/>
    <w:rsid w:val="00D81025"/>
    <w:rsid w:val="00D82A3B"/>
    <w:rsid w:val="00D82B09"/>
    <w:rsid w:val="00D8329E"/>
    <w:rsid w:val="00D832EC"/>
    <w:rsid w:val="00D835C5"/>
    <w:rsid w:val="00D83C6C"/>
    <w:rsid w:val="00D83D0C"/>
    <w:rsid w:val="00D8615C"/>
    <w:rsid w:val="00D9165C"/>
    <w:rsid w:val="00D922E0"/>
    <w:rsid w:val="00D937D6"/>
    <w:rsid w:val="00D9399D"/>
    <w:rsid w:val="00D93E8B"/>
    <w:rsid w:val="00D93E8E"/>
    <w:rsid w:val="00D94509"/>
    <w:rsid w:val="00D94C97"/>
    <w:rsid w:val="00D96873"/>
    <w:rsid w:val="00D97A1B"/>
    <w:rsid w:val="00D97CCD"/>
    <w:rsid w:val="00D97E4A"/>
    <w:rsid w:val="00DA175A"/>
    <w:rsid w:val="00DA21F2"/>
    <w:rsid w:val="00DA278E"/>
    <w:rsid w:val="00DA2A93"/>
    <w:rsid w:val="00DA2BB5"/>
    <w:rsid w:val="00DA2E1D"/>
    <w:rsid w:val="00DA34AE"/>
    <w:rsid w:val="00DA34BA"/>
    <w:rsid w:val="00DA39CD"/>
    <w:rsid w:val="00DA62C7"/>
    <w:rsid w:val="00DA65D9"/>
    <w:rsid w:val="00DA6A6A"/>
    <w:rsid w:val="00DB04CD"/>
    <w:rsid w:val="00DB097C"/>
    <w:rsid w:val="00DB0BD4"/>
    <w:rsid w:val="00DB105F"/>
    <w:rsid w:val="00DB4B71"/>
    <w:rsid w:val="00DB4CD5"/>
    <w:rsid w:val="00DB4E00"/>
    <w:rsid w:val="00DB6175"/>
    <w:rsid w:val="00DB63C9"/>
    <w:rsid w:val="00DB6D05"/>
    <w:rsid w:val="00DB6FBC"/>
    <w:rsid w:val="00DB702A"/>
    <w:rsid w:val="00DB713A"/>
    <w:rsid w:val="00DB7158"/>
    <w:rsid w:val="00DB719F"/>
    <w:rsid w:val="00DC042A"/>
    <w:rsid w:val="00DC180E"/>
    <w:rsid w:val="00DC5683"/>
    <w:rsid w:val="00DC57C3"/>
    <w:rsid w:val="00DD0BED"/>
    <w:rsid w:val="00DD20AE"/>
    <w:rsid w:val="00DD2985"/>
    <w:rsid w:val="00DD2B04"/>
    <w:rsid w:val="00DD31E4"/>
    <w:rsid w:val="00DD35B3"/>
    <w:rsid w:val="00DD3E70"/>
    <w:rsid w:val="00DD3EA9"/>
    <w:rsid w:val="00DD4861"/>
    <w:rsid w:val="00DE0302"/>
    <w:rsid w:val="00DE0B8A"/>
    <w:rsid w:val="00DE0D73"/>
    <w:rsid w:val="00DE269E"/>
    <w:rsid w:val="00DE43AB"/>
    <w:rsid w:val="00DE54D6"/>
    <w:rsid w:val="00DE54FF"/>
    <w:rsid w:val="00DE657E"/>
    <w:rsid w:val="00DE6D5B"/>
    <w:rsid w:val="00DE7FF2"/>
    <w:rsid w:val="00DF00EE"/>
    <w:rsid w:val="00DF0197"/>
    <w:rsid w:val="00DF0571"/>
    <w:rsid w:val="00DF0C2A"/>
    <w:rsid w:val="00DF2222"/>
    <w:rsid w:val="00DF3436"/>
    <w:rsid w:val="00DF3AB0"/>
    <w:rsid w:val="00DF3B24"/>
    <w:rsid w:val="00DF5C4E"/>
    <w:rsid w:val="00DF7362"/>
    <w:rsid w:val="00DF7D5E"/>
    <w:rsid w:val="00DF7E38"/>
    <w:rsid w:val="00E0181A"/>
    <w:rsid w:val="00E02660"/>
    <w:rsid w:val="00E02786"/>
    <w:rsid w:val="00E028DD"/>
    <w:rsid w:val="00E04018"/>
    <w:rsid w:val="00E05462"/>
    <w:rsid w:val="00E061D4"/>
    <w:rsid w:val="00E06679"/>
    <w:rsid w:val="00E102D4"/>
    <w:rsid w:val="00E10631"/>
    <w:rsid w:val="00E11EFE"/>
    <w:rsid w:val="00E13BD3"/>
    <w:rsid w:val="00E14E84"/>
    <w:rsid w:val="00E150CF"/>
    <w:rsid w:val="00E16940"/>
    <w:rsid w:val="00E17029"/>
    <w:rsid w:val="00E17035"/>
    <w:rsid w:val="00E20D98"/>
    <w:rsid w:val="00E21EBC"/>
    <w:rsid w:val="00E22A07"/>
    <w:rsid w:val="00E249C1"/>
    <w:rsid w:val="00E25E8E"/>
    <w:rsid w:val="00E265EE"/>
    <w:rsid w:val="00E30F25"/>
    <w:rsid w:val="00E3230F"/>
    <w:rsid w:val="00E32346"/>
    <w:rsid w:val="00E330CC"/>
    <w:rsid w:val="00E332E1"/>
    <w:rsid w:val="00E343D6"/>
    <w:rsid w:val="00E346DB"/>
    <w:rsid w:val="00E374C4"/>
    <w:rsid w:val="00E37F90"/>
    <w:rsid w:val="00E4050F"/>
    <w:rsid w:val="00E43A23"/>
    <w:rsid w:val="00E43E12"/>
    <w:rsid w:val="00E43F0B"/>
    <w:rsid w:val="00E44FF0"/>
    <w:rsid w:val="00E45253"/>
    <w:rsid w:val="00E4681F"/>
    <w:rsid w:val="00E46FD5"/>
    <w:rsid w:val="00E47819"/>
    <w:rsid w:val="00E505CE"/>
    <w:rsid w:val="00E508CC"/>
    <w:rsid w:val="00E50D31"/>
    <w:rsid w:val="00E51054"/>
    <w:rsid w:val="00E513D3"/>
    <w:rsid w:val="00E52A99"/>
    <w:rsid w:val="00E52E60"/>
    <w:rsid w:val="00E53199"/>
    <w:rsid w:val="00E533EB"/>
    <w:rsid w:val="00E53FB4"/>
    <w:rsid w:val="00E54A57"/>
    <w:rsid w:val="00E563B0"/>
    <w:rsid w:val="00E56A4C"/>
    <w:rsid w:val="00E60008"/>
    <w:rsid w:val="00E600F0"/>
    <w:rsid w:val="00E61238"/>
    <w:rsid w:val="00E64472"/>
    <w:rsid w:val="00E6514A"/>
    <w:rsid w:val="00E65657"/>
    <w:rsid w:val="00E6595A"/>
    <w:rsid w:val="00E666DF"/>
    <w:rsid w:val="00E66C7E"/>
    <w:rsid w:val="00E6773D"/>
    <w:rsid w:val="00E67C28"/>
    <w:rsid w:val="00E67DCE"/>
    <w:rsid w:val="00E7003B"/>
    <w:rsid w:val="00E72FDD"/>
    <w:rsid w:val="00E731E0"/>
    <w:rsid w:val="00E733C1"/>
    <w:rsid w:val="00E7390B"/>
    <w:rsid w:val="00E74032"/>
    <w:rsid w:val="00E75CB4"/>
    <w:rsid w:val="00E76AF0"/>
    <w:rsid w:val="00E77E0D"/>
    <w:rsid w:val="00E803B1"/>
    <w:rsid w:val="00E80E0A"/>
    <w:rsid w:val="00E81D27"/>
    <w:rsid w:val="00E83A1D"/>
    <w:rsid w:val="00E849D9"/>
    <w:rsid w:val="00E855CB"/>
    <w:rsid w:val="00E8651D"/>
    <w:rsid w:val="00E868E9"/>
    <w:rsid w:val="00E872A3"/>
    <w:rsid w:val="00E90E98"/>
    <w:rsid w:val="00E90F13"/>
    <w:rsid w:val="00E90FD7"/>
    <w:rsid w:val="00E911F3"/>
    <w:rsid w:val="00E92714"/>
    <w:rsid w:val="00E97FD4"/>
    <w:rsid w:val="00EA1911"/>
    <w:rsid w:val="00EA1A35"/>
    <w:rsid w:val="00EA1EE9"/>
    <w:rsid w:val="00EA2484"/>
    <w:rsid w:val="00EA28D9"/>
    <w:rsid w:val="00EA2914"/>
    <w:rsid w:val="00EA35F7"/>
    <w:rsid w:val="00EA3D01"/>
    <w:rsid w:val="00EA408D"/>
    <w:rsid w:val="00EA4721"/>
    <w:rsid w:val="00EA6712"/>
    <w:rsid w:val="00EA7F19"/>
    <w:rsid w:val="00EB20A5"/>
    <w:rsid w:val="00EB2953"/>
    <w:rsid w:val="00EB2A0B"/>
    <w:rsid w:val="00EB2B4E"/>
    <w:rsid w:val="00EB526B"/>
    <w:rsid w:val="00EB7376"/>
    <w:rsid w:val="00EB7B87"/>
    <w:rsid w:val="00EC162C"/>
    <w:rsid w:val="00EC22DA"/>
    <w:rsid w:val="00EC2473"/>
    <w:rsid w:val="00EC2D62"/>
    <w:rsid w:val="00EC5DA6"/>
    <w:rsid w:val="00EC6675"/>
    <w:rsid w:val="00EC70D4"/>
    <w:rsid w:val="00EC7B42"/>
    <w:rsid w:val="00EC7BAD"/>
    <w:rsid w:val="00ED00CD"/>
    <w:rsid w:val="00ED00F7"/>
    <w:rsid w:val="00ED1E58"/>
    <w:rsid w:val="00ED2172"/>
    <w:rsid w:val="00ED332A"/>
    <w:rsid w:val="00ED6235"/>
    <w:rsid w:val="00ED704B"/>
    <w:rsid w:val="00EE1D25"/>
    <w:rsid w:val="00EE2562"/>
    <w:rsid w:val="00EE2C5B"/>
    <w:rsid w:val="00EE365F"/>
    <w:rsid w:val="00EE3D43"/>
    <w:rsid w:val="00EE3F3A"/>
    <w:rsid w:val="00EE56C1"/>
    <w:rsid w:val="00EE5867"/>
    <w:rsid w:val="00EE6855"/>
    <w:rsid w:val="00EE7BAA"/>
    <w:rsid w:val="00EF1049"/>
    <w:rsid w:val="00EF1092"/>
    <w:rsid w:val="00EF13E4"/>
    <w:rsid w:val="00EF1D73"/>
    <w:rsid w:val="00EF1E38"/>
    <w:rsid w:val="00EF27DF"/>
    <w:rsid w:val="00EF4816"/>
    <w:rsid w:val="00EF6C1F"/>
    <w:rsid w:val="00EF719E"/>
    <w:rsid w:val="00EF728E"/>
    <w:rsid w:val="00F024DB"/>
    <w:rsid w:val="00F03565"/>
    <w:rsid w:val="00F03E52"/>
    <w:rsid w:val="00F048AC"/>
    <w:rsid w:val="00F04EC0"/>
    <w:rsid w:val="00F056D1"/>
    <w:rsid w:val="00F05F8B"/>
    <w:rsid w:val="00F063BF"/>
    <w:rsid w:val="00F10019"/>
    <w:rsid w:val="00F10D17"/>
    <w:rsid w:val="00F12870"/>
    <w:rsid w:val="00F13197"/>
    <w:rsid w:val="00F1409E"/>
    <w:rsid w:val="00F16196"/>
    <w:rsid w:val="00F20BDA"/>
    <w:rsid w:val="00F218BE"/>
    <w:rsid w:val="00F21F31"/>
    <w:rsid w:val="00F21F4B"/>
    <w:rsid w:val="00F2237B"/>
    <w:rsid w:val="00F2561D"/>
    <w:rsid w:val="00F25BF8"/>
    <w:rsid w:val="00F25CAC"/>
    <w:rsid w:val="00F25F40"/>
    <w:rsid w:val="00F2734B"/>
    <w:rsid w:val="00F2784A"/>
    <w:rsid w:val="00F278CF"/>
    <w:rsid w:val="00F27C8E"/>
    <w:rsid w:val="00F3033A"/>
    <w:rsid w:val="00F30F15"/>
    <w:rsid w:val="00F31B9E"/>
    <w:rsid w:val="00F3261B"/>
    <w:rsid w:val="00F3266D"/>
    <w:rsid w:val="00F32AC5"/>
    <w:rsid w:val="00F32C80"/>
    <w:rsid w:val="00F32D80"/>
    <w:rsid w:val="00F32EAD"/>
    <w:rsid w:val="00F32FAC"/>
    <w:rsid w:val="00F330E1"/>
    <w:rsid w:val="00F35391"/>
    <w:rsid w:val="00F357D6"/>
    <w:rsid w:val="00F35DEE"/>
    <w:rsid w:val="00F36224"/>
    <w:rsid w:val="00F419E7"/>
    <w:rsid w:val="00F424BF"/>
    <w:rsid w:val="00F42F27"/>
    <w:rsid w:val="00F43515"/>
    <w:rsid w:val="00F44861"/>
    <w:rsid w:val="00F46B71"/>
    <w:rsid w:val="00F46B89"/>
    <w:rsid w:val="00F47812"/>
    <w:rsid w:val="00F506E8"/>
    <w:rsid w:val="00F525C8"/>
    <w:rsid w:val="00F52710"/>
    <w:rsid w:val="00F52792"/>
    <w:rsid w:val="00F53379"/>
    <w:rsid w:val="00F55899"/>
    <w:rsid w:val="00F56D71"/>
    <w:rsid w:val="00F56FE7"/>
    <w:rsid w:val="00F571A9"/>
    <w:rsid w:val="00F5739F"/>
    <w:rsid w:val="00F57765"/>
    <w:rsid w:val="00F62C52"/>
    <w:rsid w:val="00F641DB"/>
    <w:rsid w:val="00F64263"/>
    <w:rsid w:val="00F64928"/>
    <w:rsid w:val="00F64A56"/>
    <w:rsid w:val="00F65031"/>
    <w:rsid w:val="00F6588A"/>
    <w:rsid w:val="00F65F5C"/>
    <w:rsid w:val="00F661F5"/>
    <w:rsid w:val="00F667A7"/>
    <w:rsid w:val="00F66F6E"/>
    <w:rsid w:val="00F67508"/>
    <w:rsid w:val="00F675E8"/>
    <w:rsid w:val="00F7263A"/>
    <w:rsid w:val="00F741E3"/>
    <w:rsid w:val="00F744FC"/>
    <w:rsid w:val="00F75590"/>
    <w:rsid w:val="00F75B0A"/>
    <w:rsid w:val="00F761A6"/>
    <w:rsid w:val="00F76B4D"/>
    <w:rsid w:val="00F77458"/>
    <w:rsid w:val="00F774CE"/>
    <w:rsid w:val="00F80197"/>
    <w:rsid w:val="00F80846"/>
    <w:rsid w:val="00F8393D"/>
    <w:rsid w:val="00F84454"/>
    <w:rsid w:val="00F846E7"/>
    <w:rsid w:val="00F85492"/>
    <w:rsid w:val="00F87F9A"/>
    <w:rsid w:val="00F91A49"/>
    <w:rsid w:val="00F91D63"/>
    <w:rsid w:val="00F9260C"/>
    <w:rsid w:val="00F92F0B"/>
    <w:rsid w:val="00F94A10"/>
    <w:rsid w:val="00F9591B"/>
    <w:rsid w:val="00F95B40"/>
    <w:rsid w:val="00F95B5B"/>
    <w:rsid w:val="00F969C2"/>
    <w:rsid w:val="00F9747D"/>
    <w:rsid w:val="00F97D60"/>
    <w:rsid w:val="00FA0C2B"/>
    <w:rsid w:val="00FA2643"/>
    <w:rsid w:val="00FA376A"/>
    <w:rsid w:val="00FA39CE"/>
    <w:rsid w:val="00FA42C0"/>
    <w:rsid w:val="00FA4AF7"/>
    <w:rsid w:val="00FA6690"/>
    <w:rsid w:val="00FA6CF8"/>
    <w:rsid w:val="00FA73F2"/>
    <w:rsid w:val="00FB1F5C"/>
    <w:rsid w:val="00FB1FFB"/>
    <w:rsid w:val="00FB327F"/>
    <w:rsid w:val="00FB3998"/>
    <w:rsid w:val="00FB3A98"/>
    <w:rsid w:val="00FB3E4B"/>
    <w:rsid w:val="00FB3ECD"/>
    <w:rsid w:val="00FB4127"/>
    <w:rsid w:val="00FB4615"/>
    <w:rsid w:val="00FB4F1D"/>
    <w:rsid w:val="00FB5481"/>
    <w:rsid w:val="00FB54AF"/>
    <w:rsid w:val="00FB61C5"/>
    <w:rsid w:val="00FB659D"/>
    <w:rsid w:val="00FB743C"/>
    <w:rsid w:val="00FC016C"/>
    <w:rsid w:val="00FC1A6B"/>
    <w:rsid w:val="00FC25B2"/>
    <w:rsid w:val="00FC265E"/>
    <w:rsid w:val="00FC4911"/>
    <w:rsid w:val="00FC5541"/>
    <w:rsid w:val="00FC6321"/>
    <w:rsid w:val="00FC6380"/>
    <w:rsid w:val="00FC73C5"/>
    <w:rsid w:val="00FC7630"/>
    <w:rsid w:val="00FC7A41"/>
    <w:rsid w:val="00FD066F"/>
    <w:rsid w:val="00FD099E"/>
    <w:rsid w:val="00FD1095"/>
    <w:rsid w:val="00FD1899"/>
    <w:rsid w:val="00FD41BA"/>
    <w:rsid w:val="00FD4FAE"/>
    <w:rsid w:val="00FD7019"/>
    <w:rsid w:val="00FD788E"/>
    <w:rsid w:val="00FD791D"/>
    <w:rsid w:val="00FE12F8"/>
    <w:rsid w:val="00FE15A0"/>
    <w:rsid w:val="00FE2EA8"/>
    <w:rsid w:val="00FE3041"/>
    <w:rsid w:val="00FE3279"/>
    <w:rsid w:val="00FE4B70"/>
    <w:rsid w:val="00FE6495"/>
    <w:rsid w:val="00FE672D"/>
    <w:rsid w:val="00FE67EA"/>
    <w:rsid w:val="00FE6F6F"/>
    <w:rsid w:val="00FE7865"/>
    <w:rsid w:val="00FE7F7B"/>
    <w:rsid w:val="00FF0387"/>
    <w:rsid w:val="00FF0B78"/>
    <w:rsid w:val="00FF0EC8"/>
    <w:rsid w:val="00FF19C1"/>
    <w:rsid w:val="00FF3311"/>
    <w:rsid w:val="00FF48C8"/>
    <w:rsid w:val="00FF65F7"/>
    <w:rsid w:val="00FF72D1"/>
    <w:rsid w:val="017759E4"/>
    <w:rsid w:val="01D4C1F5"/>
    <w:rsid w:val="02183BD1"/>
    <w:rsid w:val="0251BE7B"/>
    <w:rsid w:val="025EE774"/>
    <w:rsid w:val="028ECB12"/>
    <w:rsid w:val="02C101D4"/>
    <w:rsid w:val="033C4491"/>
    <w:rsid w:val="04497BA3"/>
    <w:rsid w:val="04CB4A25"/>
    <w:rsid w:val="0616F4F7"/>
    <w:rsid w:val="066E0AF2"/>
    <w:rsid w:val="06F7FF4B"/>
    <w:rsid w:val="08ABC29E"/>
    <w:rsid w:val="09AD97D6"/>
    <w:rsid w:val="0A5D9333"/>
    <w:rsid w:val="0AAB7A42"/>
    <w:rsid w:val="0AB00653"/>
    <w:rsid w:val="0ABDBBD0"/>
    <w:rsid w:val="0B25AA16"/>
    <w:rsid w:val="0B700D2E"/>
    <w:rsid w:val="0B77306B"/>
    <w:rsid w:val="0BD1978C"/>
    <w:rsid w:val="0D0593F2"/>
    <w:rsid w:val="0D169FBB"/>
    <w:rsid w:val="0D5E8380"/>
    <w:rsid w:val="0F1A39D9"/>
    <w:rsid w:val="0F1AC1FD"/>
    <w:rsid w:val="0F521269"/>
    <w:rsid w:val="0F80038B"/>
    <w:rsid w:val="0F8509D8"/>
    <w:rsid w:val="0FC67E4B"/>
    <w:rsid w:val="10E27044"/>
    <w:rsid w:val="10ED6FD9"/>
    <w:rsid w:val="112F868F"/>
    <w:rsid w:val="11A55758"/>
    <w:rsid w:val="11B9C9C0"/>
    <w:rsid w:val="12A6FB23"/>
    <w:rsid w:val="13DF86CB"/>
    <w:rsid w:val="15234AE7"/>
    <w:rsid w:val="15C7B9DC"/>
    <w:rsid w:val="16032A83"/>
    <w:rsid w:val="1676545F"/>
    <w:rsid w:val="1683CA15"/>
    <w:rsid w:val="17BDF6DC"/>
    <w:rsid w:val="18C12224"/>
    <w:rsid w:val="190DF045"/>
    <w:rsid w:val="19D16B0B"/>
    <w:rsid w:val="1A75CDC4"/>
    <w:rsid w:val="1A7D5339"/>
    <w:rsid w:val="1BDB8451"/>
    <w:rsid w:val="1BF5FA5A"/>
    <w:rsid w:val="1BFB9D1A"/>
    <w:rsid w:val="1C52860F"/>
    <w:rsid w:val="1C69B533"/>
    <w:rsid w:val="1D1DC420"/>
    <w:rsid w:val="1DBADFE1"/>
    <w:rsid w:val="1DCA9DD2"/>
    <w:rsid w:val="1E1301C5"/>
    <w:rsid w:val="1E6FC5CB"/>
    <w:rsid w:val="1E744BA9"/>
    <w:rsid w:val="1EC8D71A"/>
    <w:rsid w:val="1FA284E5"/>
    <w:rsid w:val="2137875C"/>
    <w:rsid w:val="22F42865"/>
    <w:rsid w:val="232510E3"/>
    <w:rsid w:val="23596AEE"/>
    <w:rsid w:val="23599E7D"/>
    <w:rsid w:val="246CA7BC"/>
    <w:rsid w:val="24D5E559"/>
    <w:rsid w:val="25242A94"/>
    <w:rsid w:val="2712C001"/>
    <w:rsid w:val="27B2F39F"/>
    <w:rsid w:val="27E2B3ED"/>
    <w:rsid w:val="28C60B8D"/>
    <w:rsid w:val="29F3E308"/>
    <w:rsid w:val="2D346BB8"/>
    <w:rsid w:val="2E2875F1"/>
    <w:rsid w:val="2EF3CC14"/>
    <w:rsid w:val="2F61DF71"/>
    <w:rsid w:val="30E5B665"/>
    <w:rsid w:val="31F13FF4"/>
    <w:rsid w:val="32059503"/>
    <w:rsid w:val="335506A1"/>
    <w:rsid w:val="340162A6"/>
    <w:rsid w:val="3426A573"/>
    <w:rsid w:val="3481051E"/>
    <w:rsid w:val="34E86B87"/>
    <w:rsid w:val="3511E368"/>
    <w:rsid w:val="35DCB00D"/>
    <w:rsid w:val="36229E71"/>
    <w:rsid w:val="363771BC"/>
    <w:rsid w:val="363B8D82"/>
    <w:rsid w:val="36682CD8"/>
    <w:rsid w:val="38E5EEE9"/>
    <w:rsid w:val="39547641"/>
    <w:rsid w:val="39C6060B"/>
    <w:rsid w:val="39D00B1C"/>
    <w:rsid w:val="3A099BC3"/>
    <w:rsid w:val="3A47A1BC"/>
    <w:rsid w:val="3A4E5FB9"/>
    <w:rsid w:val="3B9ACFA2"/>
    <w:rsid w:val="3C8C7CA5"/>
    <w:rsid w:val="3C9B3447"/>
    <w:rsid w:val="3C9E8C5E"/>
    <w:rsid w:val="3CFD0F55"/>
    <w:rsid w:val="3D6F9B3E"/>
    <w:rsid w:val="3E679F30"/>
    <w:rsid w:val="3E6C79AC"/>
    <w:rsid w:val="3E803015"/>
    <w:rsid w:val="3F670DA9"/>
    <w:rsid w:val="3F7F8595"/>
    <w:rsid w:val="409FBA97"/>
    <w:rsid w:val="40EC0794"/>
    <w:rsid w:val="40FA4698"/>
    <w:rsid w:val="418426B5"/>
    <w:rsid w:val="41BAE4EB"/>
    <w:rsid w:val="423D1814"/>
    <w:rsid w:val="427791C7"/>
    <w:rsid w:val="42A526C1"/>
    <w:rsid w:val="42EED09F"/>
    <w:rsid w:val="43BAC8E5"/>
    <w:rsid w:val="48316028"/>
    <w:rsid w:val="483DD039"/>
    <w:rsid w:val="497E9E57"/>
    <w:rsid w:val="4A2024A5"/>
    <w:rsid w:val="4A4E5117"/>
    <w:rsid w:val="4A80B1E9"/>
    <w:rsid w:val="4AA1F327"/>
    <w:rsid w:val="4AA6043A"/>
    <w:rsid w:val="4AFEB0B2"/>
    <w:rsid w:val="4B333618"/>
    <w:rsid w:val="4BAAEC05"/>
    <w:rsid w:val="4BD2258A"/>
    <w:rsid w:val="4C021AE5"/>
    <w:rsid w:val="4C0688E3"/>
    <w:rsid w:val="4C1FCDBB"/>
    <w:rsid w:val="4CBFFD2C"/>
    <w:rsid w:val="4CE0C3A9"/>
    <w:rsid w:val="4D2FB31A"/>
    <w:rsid w:val="4DB386D3"/>
    <w:rsid w:val="4E05044F"/>
    <w:rsid w:val="4F0233D7"/>
    <w:rsid w:val="4F6CDF4C"/>
    <w:rsid w:val="5060A23F"/>
    <w:rsid w:val="506B6F03"/>
    <w:rsid w:val="51290D66"/>
    <w:rsid w:val="530C6360"/>
    <w:rsid w:val="5423306B"/>
    <w:rsid w:val="54859FEE"/>
    <w:rsid w:val="54C1BA4A"/>
    <w:rsid w:val="552C58AD"/>
    <w:rsid w:val="55315261"/>
    <w:rsid w:val="55C58924"/>
    <w:rsid w:val="56404688"/>
    <w:rsid w:val="564628B6"/>
    <w:rsid w:val="56B0F9EA"/>
    <w:rsid w:val="5741D834"/>
    <w:rsid w:val="57D01F9A"/>
    <w:rsid w:val="57F07167"/>
    <w:rsid w:val="583E51FB"/>
    <w:rsid w:val="590286BB"/>
    <w:rsid w:val="59610AAE"/>
    <w:rsid w:val="5970C966"/>
    <w:rsid w:val="5AC231F5"/>
    <w:rsid w:val="5AC9645B"/>
    <w:rsid w:val="5ACAF672"/>
    <w:rsid w:val="5C49CEBD"/>
    <w:rsid w:val="5DC34E81"/>
    <w:rsid w:val="5E6F2855"/>
    <w:rsid w:val="5E8F42DD"/>
    <w:rsid w:val="5EBCA347"/>
    <w:rsid w:val="5FA8140D"/>
    <w:rsid w:val="603F4E2D"/>
    <w:rsid w:val="60D22949"/>
    <w:rsid w:val="60D85067"/>
    <w:rsid w:val="60FFB7C8"/>
    <w:rsid w:val="6179341D"/>
    <w:rsid w:val="61981DF6"/>
    <w:rsid w:val="61C0561B"/>
    <w:rsid w:val="6331F62B"/>
    <w:rsid w:val="640EED94"/>
    <w:rsid w:val="6424C26D"/>
    <w:rsid w:val="6491538E"/>
    <w:rsid w:val="65B40C41"/>
    <w:rsid w:val="6646B0F3"/>
    <w:rsid w:val="6673B4F0"/>
    <w:rsid w:val="671D1DA4"/>
    <w:rsid w:val="681DF726"/>
    <w:rsid w:val="69C77689"/>
    <w:rsid w:val="6B55FD8A"/>
    <w:rsid w:val="6BD59ADD"/>
    <w:rsid w:val="6CADDC37"/>
    <w:rsid w:val="6D2D10EC"/>
    <w:rsid w:val="6DC776CE"/>
    <w:rsid w:val="6DDD7087"/>
    <w:rsid w:val="6E025623"/>
    <w:rsid w:val="6E334F24"/>
    <w:rsid w:val="6E50C6B9"/>
    <w:rsid w:val="709CF6B5"/>
    <w:rsid w:val="71059CDA"/>
    <w:rsid w:val="728B3A36"/>
    <w:rsid w:val="72B1147B"/>
    <w:rsid w:val="72BEF553"/>
    <w:rsid w:val="731FBE32"/>
    <w:rsid w:val="73660E18"/>
    <w:rsid w:val="73EEF861"/>
    <w:rsid w:val="740DE23A"/>
    <w:rsid w:val="749E9529"/>
    <w:rsid w:val="7533E598"/>
    <w:rsid w:val="767F8993"/>
    <w:rsid w:val="76B8FE3A"/>
    <w:rsid w:val="76F8D8CE"/>
    <w:rsid w:val="7717C2A7"/>
    <w:rsid w:val="77361508"/>
    <w:rsid w:val="7813D051"/>
    <w:rsid w:val="78E0BBE5"/>
    <w:rsid w:val="78F4DCC0"/>
    <w:rsid w:val="79311710"/>
    <w:rsid w:val="79AED4CD"/>
    <w:rsid w:val="79F335E0"/>
    <w:rsid w:val="7B2235A1"/>
    <w:rsid w:val="7B906802"/>
    <w:rsid w:val="7BF3B152"/>
    <w:rsid w:val="7C0B77EE"/>
    <w:rsid w:val="7C801F92"/>
    <w:rsid w:val="7D0AD539"/>
    <w:rsid w:val="7D34C5E3"/>
    <w:rsid w:val="7DB09C70"/>
    <w:rsid w:val="7DE79084"/>
    <w:rsid w:val="7DEF77EA"/>
    <w:rsid w:val="7E13C034"/>
    <w:rsid w:val="7E919B12"/>
    <w:rsid w:val="7FD7F984"/>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D9DE83A7-566F-4BD3-A801-22723AC5FA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uiPriority="0" w:semiHidden="1" w:unhideWhenUsed="1" w:qFormat="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AEF"/>
    <w:pPr>
      <w:spacing w:after="180" w:line="300" w:lineRule="atLeast"/>
      <w:ind w:left="709"/>
    </w:pPr>
    <w:rPr>
      <w:rFonts w:ascii="Verdana" w:hAnsi="Verdana" w:eastAsia="Times New Roman"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styleId="HeaderChar" w:customStyle="1">
    <w:name w:val="Header Char"/>
    <w:basedOn w:val="DefaultParagraphFont"/>
    <w:link w:val="Header"/>
    <w:rsid w:val="003240F5"/>
    <w:rPr>
      <w:rFonts w:ascii="Arial" w:hAnsi="Arial" w:eastAsia="Times New Roman"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styleId="FooterChar" w:customStyle="1">
    <w:name w:val="Footer Char"/>
    <w:basedOn w:val="DefaultParagraphFont"/>
    <w:link w:val="Footer"/>
    <w:rsid w:val="003240F5"/>
    <w:rPr>
      <w:rFonts w:ascii="Arial" w:hAnsi="Arial" w:eastAsia="Times New Roman"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styleId="BodyTextChar" w:customStyle="1">
    <w:name w:val="Body Text Char"/>
    <w:basedOn w:val="DefaultParagraphFont"/>
    <w:link w:val="BodyText"/>
    <w:rsid w:val="003240F5"/>
    <w:rPr>
      <w:rFonts w:ascii="Times New Roman" w:hAnsi="Times New Roman" w:eastAsia="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qFormat/>
    <w:rsid w:val="003240F5"/>
    <w:rPr>
      <w:rFonts w:ascii="Times New Roman" w:hAnsi="Times New Roman"/>
    </w:rPr>
  </w:style>
  <w:style w:type="character" w:styleId="CommentTextChar" w:customStyle="1">
    <w:name w:val="Comment Text Char"/>
    <w:basedOn w:val="DefaultParagraphFont"/>
    <w:link w:val="CommentText"/>
    <w:rsid w:val="003240F5"/>
    <w:rPr>
      <w:rFonts w:ascii="Times New Roman" w:hAnsi="Times New Roman" w:eastAsia="Times New Roman" w:cs="Times New Roman"/>
      <w:sz w:val="20"/>
      <w:szCs w:val="20"/>
      <w:lang w:val="en-US"/>
    </w:rPr>
  </w:style>
  <w:style w:type="paragraph" w:styleId="StyleHeading1Verdana9pt" w:customStyle="1">
    <w:name w:val="Style Heading 1 + Verdana 9 pt"/>
    <w:basedOn w:val="Heading1"/>
    <w:rsid w:val="003240F5"/>
    <w:pPr>
      <w:ind w:left="360" w:hanging="360"/>
    </w:pPr>
    <w:rPr>
      <w:sz w:val="18"/>
    </w:rPr>
  </w:style>
  <w:style w:type="character" w:styleId="EmailStyle25" w:customStyle="1">
    <w:name w:val="EmailStyle25"/>
    <w:basedOn w:val="DefaultParagraphFont"/>
    <w:semiHidden/>
    <w:rsid w:val="003240F5"/>
    <w:rPr>
      <w:rFonts w:hint="default" w:ascii="Verdana" w:hAnsi="Verdana"/>
      <w:b w:val="0"/>
      <w:bCs w:val="0"/>
      <w:i w:val="0"/>
      <w:iCs w:val="0"/>
      <w:strike w:val="0"/>
      <w:dstrike w:val="0"/>
      <w:color w:val="auto"/>
      <w:sz w:val="18"/>
      <w:szCs w:val="18"/>
      <w:u w:val="none"/>
      <w:effect w:val="none"/>
    </w:rPr>
  </w:style>
  <w:style w:type="paragraph" w:styleId="StyleVerdana9ptLeft075cm1" w:customStyle="1">
    <w:name w:val="Style Verdana 9 pt Left:  0.75 cm1"/>
    <w:basedOn w:val="Normal"/>
    <w:rsid w:val="003240F5"/>
    <w:pPr>
      <w:ind w:left="425"/>
    </w:pPr>
  </w:style>
  <w:style w:type="character" w:styleId="Heading1Char" w:customStyle="1">
    <w:name w:val="Heading 1 Char"/>
    <w:basedOn w:val="DefaultParagraphFont"/>
    <w:link w:val="Heading1"/>
    <w:rsid w:val="005C3730"/>
    <w:rPr>
      <w:rFonts w:ascii="Verdana" w:hAnsi="Verdana" w:eastAsia="Times New Roman"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styleId="BalloonTextChar" w:customStyle="1">
    <w:name w:val="Balloon Text Char"/>
    <w:basedOn w:val="DefaultParagraphFont"/>
    <w:link w:val="BalloonText"/>
    <w:uiPriority w:val="99"/>
    <w:semiHidden/>
    <w:rsid w:val="003240F5"/>
    <w:rPr>
      <w:rFonts w:ascii="Tahoma" w:hAnsi="Tahoma" w:eastAsia="Times New Roman"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styleId="NormalIndentChar" w:customStyle="1">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hAnsi="Verdana" w:eastAsia="Times New Roman"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outlineLvl w:val="0"/>
    </w:pPr>
    <w:rPr>
      <w:rFonts w:cs="Arial"/>
      <w:b/>
      <w:bCs/>
      <w:caps/>
      <w:color w:val="808080"/>
      <w:sz w:val="24"/>
      <w:szCs w:val="24"/>
    </w:rPr>
  </w:style>
  <w:style w:type="character" w:styleId="TitleChar" w:customStyle="1">
    <w:name w:val="Title Char"/>
    <w:basedOn w:val="DefaultParagraphFont"/>
    <w:link w:val="Title"/>
    <w:uiPriority w:val="10"/>
    <w:rsid w:val="009C16E0"/>
    <w:rPr>
      <w:rFonts w:ascii="Verdana" w:hAnsi="Verdana" w:eastAsia="Times New Roman"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styleId="CommentSubjectChar" w:customStyle="1">
    <w:name w:val="Comment Subject Char"/>
    <w:basedOn w:val="CommentTextChar"/>
    <w:link w:val="CommentSubject"/>
    <w:uiPriority w:val="99"/>
    <w:semiHidden/>
    <w:rsid w:val="00990130"/>
    <w:rPr>
      <w:rFonts w:ascii="Verdana" w:hAnsi="Verdana" w:eastAsia="Times New Roman" w:cs="Times New Roman"/>
      <w:b/>
      <w:bCs/>
      <w:sz w:val="20"/>
      <w:szCs w:val="20"/>
      <w:lang w:val="en-US"/>
    </w:rPr>
  </w:style>
  <w:style w:type="character" w:styleId="Heading2Char" w:customStyle="1">
    <w:name w:val="Heading 2 Char"/>
    <w:aliases w:val="Heading 2 Char1 Char,Heading 2 Char Char Char"/>
    <w:basedOn w:val="DefaultParagraphFont"/>
    <w:link w:val="Heading2"/>
    <w:rsid w:val="00A71355"/>
    <w:rPr>
      <w:rFonts w:ascii="Verdana" w:hAnsi="Verdana" w:eastAsia="Times New Roman" w:cs="Times New Roman"/>
      <w:b/>
      <w:caps/>
      <w:sz w:val="20"/>
      <w:szCs w:val="20"/>
      <w:lang w:val="en-US"/>
    </w:rPr>
  </w:style>
  <w:style w:type="character" w:styleId="Heading3Char" w:customStyle="1">
    <w:name w:val="Heading 3 Char"/>
    <w:aliases w:val="Heading 3 Char1 Char"/>
    <w:basedOn w:val="DefaultParagraphFont"/>
    <w:link w:val="Heading3"/>
    <w:rsid w:val="003F7452"/>
    <w:rPr>
      <w:rFonts w:ascii="Verdana" w:hAnsi="Verdana" w:eastAsia="Times New Roman" w:cs="Times New Roman"/>
      <w:b/>
      <w:sz w:val="20"/>
      <w:szCs w:val="20"/>
      <w:lang w:val="en-US"/>
    </w:rPr>
  </w:style>
  <w:style w:type="character" w:styleId="Heading4Char" w:customStyle="1">
    <w:name w:val="Heading 4 Char"/>
    <w:aliases w:val="Heading 4 Char1 Char,Heading 4 Char Char Char"/>
    <w:basedOn w:val="DefaultParagraphFont"/>
    <w:link w:val="Heading4"/>
    <w:rsid w:val="009C16E0"/>
    <w:rPr>
      <w:rFonts w:ascii="Verdana" w:hAnsi="Verdana" w:eastAsia="Times New Roman" w:cs="Times New Roman"/>
      <w:i/>
      <w:sz w:val="20"/>
      <w:szCs w:val="20"/>
      <w:lang w:val="en-US"/>
    </w:rPr>
  </w:style>
  <w:style w:type="character" w:styleId="Heading5Char" w:customStyle="1">
    <w:name w:val="Heading 5 Char"/>
    <w:basedOn w:val="DefaultParagraphFont"/>
    <w:link w:val="Heading5"/>
    <w:rsid w:val="009C16E0"/>
    <w:rPr>
      <w:rFonts w:ascii="Verdana" w:hAnsi="Verdana" w:eastAsia="Times New Roman" w:cs="Times New Roman"/>
      <w:i/>
      <w:sz w:val="20"/>
      <w:szCs w:val="20"/>
      <w:lang w:val="en-US"/>
    </w:rPr>
  </w:style>
  <w:style w:type="character" w:styleId="Heading6Char" w:customStyle="1">
    <w:name w:val="Heading 6 Char"/>
    <w:basedOn w:val="DefaultParagraphFont"/>
    <w:link w:val="Heading6"/>
    <w:rsid w:val="009C16E0"/>
    <w:rPr>
      <w:rFonts w:ascii="Verdana" w:hAnsi="Verdana" w:eastAsia="Times New Roman" w:cs="Times New Roman"/>
      <w:sz w:val="20"/>
      <w:szCs w:val="20"/>
      <w:u w:val="single"/>
      <w:lang w:val="en-US"/>
    </w:rPr>
  </w:style>
  <w:style w:type="character" w:styleId="Heading7Char" w:customStyle="1">
    <w:name w:val="Heading 7 Char"/>
    <w:basedOn w:val="DefaultParagraphFont"/>
    <w:link w:val="Heading7"/>
    <w:rsid w:val="009C16E0"/>
    <w:rPr>
      <w:rFonts w:ascii="Verdana" w:hAnsi="Verdana" w:eastAsia="Times New Roman" w:cs="Times New Roman"/>
      <w:i/>
      <w:sz w:val="20"/>
      <w:szCs w:val="20"/>
      <w:lang w:val="en-US"/>
    </w:rPr>
  </w:style>
  <w:style w:type="character" w:styleId="Heading8Char" w:customStyle="1">
    <w:name w:val="Heading 8 Char"/>
    <w:basedOn w:val="DefaultParagraphFont"/>
    <w:link w:val="Heading8"/>
    <w:rsid w:val="009C16E0"/>
    <w:rPr>
      <w:rFonts w:ascii="Verdana" w:hAnsi="Verdana" w:eastAsia="Times New Roman" w:cs="Times New Roman"/>
      <w:i/>
      <w:sz w:val="20"/>
      <w:szCs w:val="20"/>
      <w:lang w:val="en-US"/>
    </w:rPr>
  </w:style>
  <w:style w:type="character" w:styleId="Heading9Char" w:customStyle="1">
    <w:name w:val="Heading 9 Char"/>
    <w:basedOn w:val="DefaultParagraphFont"/>
    <w:link w:val="Heading9"/>
    <w:rsid w:val="009C16E0"/>
    <w:rPr>
      <w:rFonts w:ascii="Verdana" w:hAnsi="Verdana" w:eastAsia="Times New Roman"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styleId="StyleOutlinenumbered" w:customStyle="1">
    <w:name w:val="Style Outline numbered"/>
    <w:basedOn w:val="NoList"/>
    <w:rsid w:val="002F1E00"/>
    <w:pPr>
      <w:numPr>
        <w:numId w:val="4"/>
      </w:numPr>
    </w:pPr>
  </w:style>
  <w:style w:type="numbering" w:styleId="StyleBulleted" w:customStyle="1">
    <w:name w:val="Style Bulleted"/>
    <w:basedOn w:val="NoList"/>
    <w:rsid w:val="009951B3"/>
    <w:pPr>
      <w:numPr>
        <w:numId w:val="5"/>
      </w:numPr>
    </w:pPr>
  </w:style>
  <w:style w:type="paragraph" w:styleId="paragraph" w:customStyle="1">
    <w:name w:val="paragraph"/>
    <w:basedOn w:val="Normal"/>
    <w:rsid w:val="0059411B"/>
    <w:pPr>
      <w:spacing w:after="0" w:line="240" w:lineRule="auto"/>
      <w:ind w:left="0"/>
    </w:pPr>
    <w:rPr>
      <w:rFonts w:ascii="Times New Roman" w:hAnsi="Times New Roman"/>
      <w:sz w:val="24"/>
      <w:szCs w:val="24"/>
    </w:rPr>
  </w:style>
  <w:style w:type="character" w:styleId="contextualspellingandgrammarerror" w:customStyle="1">
    <w:name w:val="contextualspellingandgrammarerror"/>
    <w:basedOn w:val="DefaultParagraphFont"/>
    <w:rsid w:val="0059411B"/>
  </w:style>
  <w:style w:type="character" w:styleId="normaltextrun1" w:customStyle="1">
    <w:name w:val="normaltextrun1"/>
    <w:basedOn w:val="DefaultParagraphFont"/>
    <w:rsid w:val="0059411B"/>
  </w:style>
  <w:style w:type="character" w:styleId="eop" w:customStyle="1">
    <w:name w:val="eop"/>
    <w:basedOn w:val="DefaultParagraphFont"/>
    <w:rsid w:val="0059411B"/>
  </w:style>
  <w:style w:type="character" w:styleId="normaltextrun" w:customStyle="1">
    <w:name w:val="normaltextrun"/>
    <w:basedOn w:val="DefaultParagraphFont"/>
    <w:rsid w:val="00C77371"/>
  </w:style>
  <w:style w:type="character" w:styleId="scxw105689710" w:customStyle="1">
    <w:name w:val="scxw105689710"/>
    <w:basedOn w:val="DefaultParagraphFont"/>
    <w:rsid w:val="00C77371"/>
  </w:style>
  <w:style w:type="character" w:styleId="scxw145016270" w:customStyle="1">
    <w:name w:val="scxw145016270"/>
    <w:basedOn w:val="DefaultParagraphFont"/>
    <w:rsid w:val="005F7CE3"/>
  </w:style>
  <w:style w:type="character" w:styleId="tabchar" w:customStyle="1">
    <w:name w:val="tabchar"/>
    <w:basedOn w:val="DefaultParagraphFont"/>
    <w:rsid w:val="00256E30"/>
  </w:style>
  <w:style w:type="table" w:styleId="TableGrid">
    <w:name w:val="Table Grid"/>
    <w:basedOn w:val="TableNormal"/>
    <w:uiPriority w:val="59"/>
    <w:rsid w:val="0070148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BF10CC"/>
    <w:rPr>
      <w:color w:val="800080" w:themeColor="followedHyperlink"/>
      <w:u w:val="single"/>
    </w:rPr>
  </w:style>
  <w:style w:type="character" w:styleId="Mention">
    <w:name w:val="Mention"/>
    <w:basedOn w:val="DefaultParagraphFont"/>
    <w:uiPriority w:val="99"/>
    <w:unhideWhenUsed/>
    <w:rsid w:val="00E0181A"/>
    <w:rPr>
      <w:color w:val="2B579A"/>
      <w:shd w:val="clear" w:color="auto" w:fill="E6E6E6"/>
    </w:rPr>
  </w:style>
  <w:style w:type="paragraph" w:styleId="Revision">
    <w:name w:val="Revision"/>
    <w:hidden/>
    <w:uiPriority w:val="99"/>
    <w:semiHidden/>
    <w:rsid w:val="00191B6C"/>
    <w:pPr>
      <w:spacing w:after="0" w:line="240" w:lineRule="auto"/>
    </w:pPr>
    <w:rPr>
      <w:rFonts w:ascii="Verdana" w:hAnsi="Verdana" w:eastAsia="Times New Roman" w:cs="Times New Roman"/>
      <w:sz w:val="20"/>
      <w:szCs w:val="20"/>
      <w:lang w:val="en-US"/>
    </w:rPr>
  </w:style>
  <w:style w:type="paragraph" w:styleId="pf0" w:customStyle="1">
    <w:name w:val="pf0"/>
    <w:basedOn w:val="Normal"/>
    <w:rsid w:val="00DA2E1D"/>
    <w:pPr>
      <w:spacing w:before="100" w:beforeAutospacing="1" w:after="100" w:afterAutospacing="1" w:line="240" w:lineRule="auto"/>
      <w:ind w:left="0"/>
    </w:pPr>
    <w:rPr>
      <w:rFonts w:ascii="Times New Roman" w:hAnsi="Times New Roman"/>
      <w:sz w:val="24"/>
      <w:szCs w:val="24"/>
    </w:rPr>
  </w:style>
  <w:style w:type="character" w:styleId="cf01" w:customStyle="1">
    <w:name w:val="cf01"/>
    <w:basedOn w:val="DefaultParagraphFont"/>
    <w:rsid w:val="00DA2E1D"/>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24628246">
      <w:bodyDiv w:val="1"/>
      <w:marLeft w:val="0"/>
      <w:marRight w:val="0"/>
      <w:marTop w:val="0"/>
      <w:marBottom w:val="0"/>
      <w:divBdr>
        <w:top w:val="none" w:sz="0" w:space="0" w:color="auto"/>
        <w:left w:val="none" w:sz="0" w:space="0" w:color="auto"/>
        <w:bottom w:val="none" w:sz="0" w:space="0" w:color="auto"/>
        <w:right w:val="none" w:sz="0" w:space="0" w:color="auto"/>
      </w:divBdr>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893780406">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85162084">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89088">
      <w:bodyDiv w:val="1"/>
      <w:marLeft w:val="0"/>
      <w:marRight w:val="0"/>
      <w:marTop w:val="0"/>
      <w:marBottom w:val="0"/>
      <w:divBdr>
        <w:top w:val="none" w:sz="0" w:space="0" w:color="auto"/>
        <w:left w:val="none" w:sz="0" w:space="0" w:color="auto"/>
        <w:bottom w:val="none" w:sz="0" w:space="0" w:color="auto"/>
        <w:right w:val="none" w:sz="0" w:space="0" w:color="auto"/>
      </w:divBdr>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26140085">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150028">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help.salesforce.com/s/articleView?id=sf.getstart_browsers_sfx.htm&amp;type=5"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9/05/relationships/documenttasks" Target="documenttasks/documenttasks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documenttasks/documenttasks1.xml><?xml version="1.0" encoding="utf-8"?>
<t:Tasks xmlns:t="http://schemas.microsoft.com/office/tasks/2019/documenttasks" xmlns:oel="http://schemas.microsoft.com/office/2019/extlst">
  <t:Task id="{2AA9DA2A-EAC9-4BDD-98DF-6170C90424E0}">
    <t:Anchor>
      <t:Comment id="1000255541"/>
    </t:Anchor>
    <t:History>
      <t:Event id="{B1CFC708-1A35-460C-9D2D-EB44C4E06738}" time="2023-08-23T19:00:13.922Z">
        <t:Attribution userId="S::sduncan@openboxsoftware.com::c1d0992b-0ec5-443a-8c6c-87e1361e2b1d" userProvider="AD" userName="Sam Duncan"/>
        <t:Anchor>
          <t:Comment id="1000255541"/>
        </t:Anchor>
        <t:Create/>
      </t:Event>
      <t:Event id="{9568E184-7DD7-4295-872D-DF93476B553F}" time="2023-08-23T19:00:13.922Z">
        <t:Attribution userId="S::sduncan@openboxsoftware.com::c1d0992b-0ec5-443a-8c6c-87e1361e2b1d" userProvider="AD" userName="Sam Duncan"/>
        <t:Anchor>
          <t:Comment id="1000255541"/>
        </t:Anchor>
        <t:Assign userId="S::bcanny@openboxsoftware.com::8daa1396-034b-48a6-9c47-0380116d5bb2" userProvider="AD" userName="Brendan Canny"/>
      </t:Event>
      <t:Event id="{62249C05-4D3E-4ADD-872C-2F261560F261}" time="2023-08-23T19:00:13.922Z">
        <t:Attribution userId="S::sduncan@openboxsoftware.com::c1d0992b-0ec5-443a-8c6c-87e1361e2b1d" userProvider="AD" userName="Sam Duncan"/>
        <t:Anchor>
          <t:Comment id="1000255541"/>
        </t:Anchor>
        <t:SetTitle title="@Brendan Canny we don't charge VAT to Grainger. They are used to seeing prices ex VAT where the final invoice still includes VAT. What's the right way to convey that our price excludes VAT and that VAT will not be added?"/>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documentManagement>
    <TaxCatchAll xmlns="1ffbd5dc-7a64-4097-8396-87f6c90b212f">
      <Value>6</Value>
      <Value>13</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TermInfo xmlns="http://schemas.microsoft.com/office/infopath/2007/PartnerControls">
          <TermName xmlns="http://schemas.microsoft.com/office/infopath/2007/PartnerControls">Void Management</TermName>
          <TermId xmlns="http://schemas.microsoft.com/office/infopath/2007/PartnerControls">00000000-0000-0000-0000-000000000000</TermId>
        </TermInfo>
      </Term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2.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3.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4.xml><?xml version="1.0" encoding="utf-8"?>
<ds:datastoreItem xmlns:ds="http://schemas.openxmlformats.org/officeDocument/2006/customXml" ds:itemID="{B1831761-EAB6-4DC3-AAA6-84302B9C43AB}">
  <ds:schemaRefs>
    <ds:schemaRef ds:uri="Microsoft.SharePoint.Taxonomy.ContentTypeSync"/>
  </ds:schemaRefs>
</ds:datastoreItem>
</file>

<file path=customXml/itemProps5.xml><?xml version="1.0" encoding="utf-8"?>
<ds:datastoreItem xmlns:ds="http://schemas.openxmlformats.org/officeDocument/2006/customXml" ds:itemID="{848CDF93-4380-4C3E-93C3-A977B7C0EA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Statement of Work - New Client Project - US Template - Copy.dotx</ap:Template>
  <ap:Application>Microsoft Word for the web</ap:Application>
  <ap:DocSecurity>0</ap:DocSecurity>
  <ap:ScaleCrop>false</ap:ScaleCrop>
  <ap:Manager>Version 1.0</ap:Manager>
  <ap:Company>Grainger PLC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Void Management - Release 1</dc:title>
  <dc:subject>Statement of Work</dc:subject>
  <dc:creator>Sam Duncan</dc:creator>
  <cp:keywords>tag</cp:keywords>
  <dc:description/>
  <cp:lastModifiedBy>Hloni Nhlapo</cp:lastModifiedBy>
  <cp:revision>14</cp:revision>
  <cp:lastPrinted>2023-08-24T04:40:00Z</cp:lastPrinted>
  <dcterms:created xsi:type="dcterms:W3CDTF">2023-08-24T04:40:00Z</dcterms:created>
  <dcterms:modified xsi:type="dcterms:W3CDTF">2024-02-06T13:58:23Z</dcterms:modified>
  <cp:category>Grainger PLC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TemplateUrl">
    <vt:lpwstr/>
  </property>
  <property fmtid="{D5CDD505-2E9C-101B-9397-08002B2CF9AE}" pid="4" name="ComplianceAssetId">
    <vt:lpwstr/>
  </property>
  <property fmtid="{D5CDD505-2E9C-101B-9397-08002B2CF9AE}" pid="5" name="xd_Signature">
    <vt:bool>false</vt:bool>
  </property>
  <property fmtid="{D5CDD505-2E9C-101B-9397-08002B2CF9AE}" pid="6" name="xd_ProgID">
    <vt:lpwstr/>
  </property>
  <property fmtid="{D5CDD505-2E9C-101B-9397-08002B2CF9AE}" pid="7" name="Business Document Type">
    <vt:lpwstr>5;#Project Delivery Document|464596ad-2211-4003-92ff-a963197d93b9</vt:lpwstr>
  </property>
  <property fmtid="{D5CDD505-2E9C-101B-9397-08002B2CF9AE}" pid="8" name="MediaServiceImageTags">
    <vt:lpwstr/>
  </property>
  <property fmtid="{D5CDD505-2E9C-101B-9397-08002B2CF9AE}" pid="9" name="lcf76f155ced4ddcb4097134ff3c332f">
    <vt:lpwstr/>
  </property>
  <property fmtid="{D5CDD505-2E9C-101B-9397-08002B2CF9AE}" pid="10" name="Division">
    <vt:lpwstr>13;#Salesforce|65ce3b0d-68ef-4d0b-ac56-177d5509cec4</vt:lpwstr>
  </property>
  <property fmtid="{D5CDD505-2E9C-101B-9397-08002B2CF9AE}" pid="11" name="Client">
    <vt:lpwstr>6;#Grainger PLC|a74f1cb5-e995-4f9e-8521-6d52e2c6bf08</vt:lpwstr>
  </property>
  <property fmtid="{D5CDD505-2E9C-101B-9397-08002B2CF9AE}" pid="12" name="Client Project">
    <vt:lpwstr/>
  </property>
  <property fmtid="{D5CDD505-2E9C-101B-9397-08002B2CF9AE}" pid="13" name="Project Document Type">
    <vt:lpwstr>7;#Statement of Work|663a27ba-e1d1-4364-a6ee-258ecc7e1910</vt:lpwstr>
  </property>
  <property fmtid="{D5CDD505-2E9C-101B-9397-08002B2CF9AE}" pid="14" name="SharedWithUsers">
    <vt:lpwstr>12;#Melusi Mlalazi;#19;#Shaun Barrett;#14;#Brendan Canny;#21;#Nikki Papenfus;#77;#Hloni Nhlapo</vt:lpwstr>
  </property>
  <property fmtid="{D5CDD505-2E9C-101B-9397-08002B2CF9AE}" pid="15" name="Order">
    <vt:i4>30600</vt:i4>
  </property>
</Properties>
</file>