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230B0" w14:textId="308A2B67" w:rsidR="00B72DC5" w:rsidRPr="007D171E" w:rsidRDefault="007D171E" w:rsidP="007D171E">
      <w:pPr>
        <w:pStyle w:val="Body"/>
        <w:numPr>
          <w:ilvl w:val="0"/>
          <w:numId w:val="0"/>
        </w:numPr>
        <w:jc w:val="center"/>
        <w:rPr>
          <w:b/>
          <w:bCs/>
          <w:sz w:val="24"/>
          <w:szCs w:val="24"/>
        </w:rPr>
      </w:pPr>
      <w:bookmarkStart w:id="0" w:name="MainBody"/>
      <w:r w:rsidRPr="007D171E">
        <w:rPr>
          <w:b/>
          <w:bCs/>
          <w:sz w:val="24"/>
          <w:szCs w:val="24"/>
        </w:rPr>
        <w:t>WRITTEN STATEMENT OF A FIXED TERM STANDARD OCCUPATION CONTRACT FOR A TERM OF</w:t>
      </w:r>
      <w:r w:rsidR="00AE1939">
        <w:rPr>
          <w:b/>
          <w:bCs/>
          <w:sz w:val="24"/>
          <w:szCs w:val="24"/>
        </w:rPr>
        <w:t xml:space="preserve"> UP TO THREE YEARS</w:t>
      </w:r>
      <w:r w:rsidRPr="007D171E">
        <w:rPr>
          <w:b/>
          <w:bCs/>
          <w:sz w:val="24"/>
          <w:szCs w:val="24"/>
        </w:rPr>
        <w:t xml:space="preserve"> </w:t>
      </w:r>
    </w:p>
    <w:p w14:paraId="32FDE308" w14:textId="270BEC51" w:rsidR="00C220FD" w:rsidRPr="00CB540D" w:rsidRDefault="00C220FD" w:rsidP="00CB540D">
      <w:pPr>
        <w:pStyle w:val="Part"/>
        <w:keepNext/>
      </w:pPr>
      <w:r>
        <w:t>EXPLANATORY INFORMATION</w:t>
      </w:r>
      <w:bookmarkStart w:id="1" w:name="_NN35"/>
      <w:bookmarkEnd w:id="1"/>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_NN35\r \h </w:instrText>
      </w:r>
      <w:r w:rsidR="00CB540D" w:rsidRPr="00CB540D">
        <w:fldChar w:fldCharType="separate"/>
      </w:r>
      <w:bookmarkStart w:id="2" w:name="_Toc156561854"/>
      <w:bookmarkStart w:id="3" w:name="_Toc158109629"/>
      <w:r w:rsidR="00853A5C">
        <w:rPr>
          <w:rFonts w:hint="eastAsia"/>
          <w:cs/>
        </w:rPr>
        <w:instrText>‎</w:instrText>
      </w:r>
      <w:r w:rsidR="00853A5C">
        <w:instrText>Part 1</w:instrText>
      </w:r>
      <w:r w:rsidR="00CB540D" w:rsidRPr="00CB540D">
        <w:fldChar w:fldCharType="end"/>
      </w:r>
      <w:r w:rsidR="00CB540D" w:rsidRPr="00CB540D">
        <w:tab/>
        <w:instrText>EXPLANATORY INFORMATION</w:instrText>
      </w:r>
      <w:bookmarkEnd w:id="2"/>
      <w:bookmarkEnd w:id="3"/>
      <w:r w:rsidR="00CB540D" w:rsidRPr="00CB540D">
        <w:instrText xml:space="preserve">" \l 2 </w:instrText>
      </w:r>
      <w:r w:rsidR="00CB540D" w:rsidRPr="00CB540D">
        <w:fldChar w:fldCharType="end"/>
      </w:r>
    </w:p>
    <w:p w14:paraId="747E21A6" w14:textId="77777777" w:rsidR="00C220FD" w:rsidRDefault="00C220FD" w:rsidP="00C220FD">
      <w:pPr>
        <w:pStyle w:val="Body"/>
      </w:pPr>
      <w:r>
        <w:t xml:space="preserve">This is your written statement of the occupation contract you have made under the Renting Homes (Wales) Act 2016 </w:t>
      </w:r>
      <w:proofErr w:type="gramStart"/>
      <w:r>
        <w:t>(”the</w:t>
      </w:r>
      <w:proofErr w:type="gramEnd"/>
      <w:r>
        <w:t xml:space="preserve"> Act”). The contract is between you, as the “contract-holder”, and the “landlord”.</w:t>
      </w:r>
    </w:p>
    <w:p w14:paraId="49964C6C" w14:textId="62D6CD28" w:rsidR="00C220FD" w:rsidRDefault="00C220FD" w:rsidP="00C220FD">
      <w:pPr>
        <w:pStyle w:val="Body"/>
      </w:pPr>
      <w:r>
        <w:t xml:space="preserve">Your landlord must give you a written statement, free of charge, within 14 days of the “occupation date” (the day on which you were entitled to move in). If you did not receive a copy of this written statement (including electronically if you have agreed to receive the written statement in an electronic form) within 14 days of the occupation date, for each day </w:t>
      </w:r>
      <w:r w:rsidR="00055552">
        <w:t>after the occupation date that the written statement has not been provided</w:t>
      </w:r>
      <w:r>
        <w:t>, the landlord may be liable to pay you compensation, equivalent to a day’s rent, up to a maximum of two months’ rent (unless the failure was intentional in which case you can apply to the court to increase this amount).</w:t>
      </w:r>
    </w:p>
    <w:p w14:paraId="34B0BFD8" w14:textId="77777777" w:rsidR="00C220FD" w:rsidRDefault="00C220FD" w:rsidP="00C220FD">
      <w:pPr>
        <w:pStyle w:val="Body"/>
      </w:pPr>
      <w:r>
        <w:t>The written statement must contain the terms of your contract and the explanatory information that the landlord is required to give you. The terms set out your rights and responsibilities and those of the landlord (that is, the things that you and your landlord must do or are permitted to do under the occupation contract). You should read the terms to ensure you fully understand and are content with them and then sign where indicated to confirm that you are content. The written statement should be kept safe as you may need to refer to it in the future.</w:t>
      </w:r>
    </w:p>
    <w:p w14:paraId="0AEFF649" w14:textId="77777777" w:rsidR="00C220FD" w:rsidRDefault="00C220FD" w:rsidP="00C220FD">
      <w:pPr>
        <w:pStyle w:val="Body"/>
      </w:pPr>
      <w:r>
        <w:t>The terms of your contract consist of:</w:t>
      </w:r>
    </w:p>
    <w:tbl>
      <w:tblPr>
        <w:tblW w:w="9184" w:type="dxa"/>
        <w:tblLayout w:type="fixed"/>
        <w:tblCellMar>
          <w:left w:w="56" w:type="dxa"/>
          <w:right w:w="56" w:type="dxa"/>
        </w:tblCellMar>
        <w:tblLook w:val="0000" w:firstRow="0" w:lastRow="0" w:firstColumn="0" w:lastColumn="0" w:noHBand="0" w:noVBand="0"/>
      </w:tblPr>
      <w:tblGrid>
        <w:gridCol w:w="2835"/>
        <w:gridCol w:w="6349"/>
      </w:tblGrid>
      <w:tr w:rsidR="00C220FD" w14:paraId="4870C7C3" w14:textId="77777777" w:rsidTr="007D171E">
        <w:tc>
          <w:tcPr>
            <w:tcW w:w="2835" w:type="dxa"/>
            <w:shd w:val="clear" w:color="auto" w:fill="auto"/>
          </w:tcPr>
          <w:p w14:paraId="23595430" w14:textId="09CC62A8" w:rsidR="00C220FD" w:rsidRPr="00C220FD" w:rsidRDefault="00C220FD" w:rsidP="00C220FD">
            <w:pPr>
              <w:pStyle w:val="Body"/>
              <w:jc w:val="left"/>
              <w:rPr>
                <w:b/>
                <w:bCs/>
              </w:rPr>
            </w:pPr>
            <w:r w:rsidRPr="00C220FD">
              <w:rPr>
                <w:b/>
                <w:bCs/>
              </w:rPr>
              <w:t>“Key Matters”</w:t>
            </w:r>
          </w:p>
        </w:tc>
        <w:tc>
          <w:tcPr>
            <w:tcW w:w="6349" w:type="dxa"/>
            <w:shd w:val="clear" w:color="auto" w:fill="auto"/>
          </w:tcPr>
          <w:p w14:paraId="0C2F2DD4" w14:textId="1A15D9F3" w:rsidR="00550D4A" w:rsidRDefault="00C220FD" w:rsidP="00550D4A">
            <w:pPr>
              <w:pStyle w:val="Body"/>
              <w:numPr>
                <w:ilvl w:val="0"/>
                <w:numId w:val="0"/>
              </w:numPr>
            </w:pPr>
            <w:r>
              <w:t>that is</w:t>
            </w:r>
            <w:r w:rsidR="00550D4A">
              <w:t>:</w:t>
            </w:r>
            <w:r>
              <w:t xml:space="preserve"> </w:t>
            </w:r>
          </w:p>
          <w:p w14:paraId="7AAB222F" w14:textId="163526C8" w:rsidR="00550D4A" w:rsidRDefault="00C220FD" w:rsidP="00CA4984">
            <w:pPr>
              <w:pStyle w:val="Body"/>
              <w:numPr>
                <w:ilvl w:val="0"/>
                <w:numId w:val="15"/>
              </w:numPr>
            </w:pPr>
            <w:r>
              <w:t>the address of the</w:t>
            </w:r>
            <w:r w:rsidR="007B378A">
              <w:t xml:space="preserve"> </w:t>
            </w:r>
            <w:proofErr w:type="gramStart"/>
            <w:r w:rsidR="007B378A">
              <w:t>dwelling</w:t>
            </w:r>
            <w:r w:rsidR="00550D4A">
              <w:t>;</w:t>
            </w:r>
            <w:proofErr w:type="gramEnd"/>
            <w:r>
              <w:t xml:space="preserve"> </w:t>
            </w:r>
          </w:p>
          <w:p w14:paraId="70C12ED0" w14:textId="5380D66B" w:rsidR="00550D4A" w:rsidRDefault="00C220FD" w:rsidP="00CA4984">
            <w:pPr>
              <w:pStyle w:val="Body"/>
              <w:numPr>
                <w:ilvl w:val="0"/>
                <w:numId w:val="15"/>
              </w:numPr>
            </w:pPr>
            <w:r>
              <w:t xml:space="preserve">the occupation </w:t>
            </w:r>
            <w:proofErr w:type="gramStart"/>
            <w:r>
              <w:t>date</w:t>
            </w:r>
            <w:r w:rsidR="00550D4A">
              <w:t>;</w:t>
            </w:r>
            <w:proofErr w:type="gramEnd"/>
            <w:r>
              <w:t xml:space="preserve"> </w:t>
            </w:r>
          </w:p>
          <w:p w14:paraId="017D0B0E" w14:textId="0C3E5EEA" w:rsidR="00550D4A" w:rsidRDefault="00C220FD" w:rsidP="00CA4984">
            <w:pPr>
              <w:pStyle w:val="Body"/>
              <w:numPr>
                <w:ilvl w:val="0"/>
                <w:numId w:val="15"/>
              </w:numPr>
            </w:pPr>
            <w:r>
              <w:t>the amount of rent (or other consideration</w:t>
            </w:r>
            <w:r w:rsidR="002B4A08">
              <w:rPr>
                <w:rStyle w:val="FootnoteReference"/>
              </w:rPr>
              <w:footnoteReference w:id="2"/>
            </w:r>
            <w:proofErr w:type="gramStart"/>
            <w:r>
              <w:t>)</w:t>
            </w:r>
            <w:r w:rsidR="00550D4A">
              <w:t>;</w:t>
            </w:r>
            <w:proofErr w:type="gramEnd"/>
            <w:r>
              <w:t xml:space="preserve"> </w:t>
            </w:r>
          </w:p>
          <w:p w14:paraId="5267CCE0" w14:textId="1CB3D49E" w:rsidR="00550D4A" w:rsidRDefault="00C220FD" w:rsidP="00EE79D5">
            <w:pPr>
              <w:pStyle w:val="Body"/>
              <w:numPr>
                <w:ilvl w:val="0"/>
                <w:numId w:val="15"/>
              </w:numPr>
            </w:pPr>
            <w:r>
              <w:t>the rental period (i.e. the period in respect of which the rent is payable</w:t>
            </w:r>
            <w:r w:rsidR="00792B06">
              <w:t xml:space="preserve"> (e.g. weekly or monthly)</w:t>
            </w:r>
            <w:proofErr w:type="gramStart"/>
            <w:r>
              <w:t>)</w:t>
            </w:r>
            <w:r w:rsidR="00550D4A">
              <w:t>;</w:t>
            </w:r>
            <w:proofErr w:type="gramEnd"/>
          </w:p>
          <w:p w14:paraId="6704D527" w14:textId="6DA0CE08" w:rsidR="00550D4A" w:rsidRDefault="00C220FD" w:rsidP="00CA4984">
            <w:pPr>
              <w:pStyle w:val="Body"/>
              <w:numPr>
                <w:ilvl w:val="0"/>
                <w:numId w:val="15"/>
              </w:numPr>
            </w:pPr>
            <w:r>
              <w:t>the fact that this is a fixed term contract</w:t>
            </w:r>
            <w:r w:rsidR="00550D4A">
              <w:t>;</w:t>
            </w:r>
            <w:r>
              <w:t xml:space="preserve"> and </w:t>
            </w:r>
          </w:p>
          <w:p w14:paraId="34FF7D25" w14:textId="17B6E3B8" w:rsidR="00C220FD" w:rsidRDefault="00C220FD" w:rsidP="00CA4984">
            <w:pPr>
              <w:pStyle w:val="Body"/>
              <w:numPr>
                <w:ilvl w:val="0"/>
                <w:numId w:val="15"/>
              </w:numPr>
            </w:pPr>
            <w:r>
              <w:t>if there are periods during which the contract-holder is not entitled to occupy the</w:t>
            </w:r>
            <w:r w:rsidR="007B378A">
              <w:t xml:space="preserve"> dwelling</w:t>
            </w:r>
            <w:r>
              <w:t xml:space="preserve"> as home, details of those periods</w:t>
            </w:r>
            <w:r w:rsidR="00550D4A">
              <w:t>.</w:t>
            </w:r>
          </w:p>
        </w:tc>
      </w:tr>
      <w:tr w:rsidR="00C220FD" w14:paraId="277710CD" w14:textId="77777777" w:rsidTr="007D171E">
        <w:tc>
          <w:tcPr>
            <w:tcW w:w="2835" w:type="dxa"/>
            <w:shd w:val="clear" w:color="auto" w:fill="auto"/>
          </w:tcPr>
          <w:p w14:paraId="27F2415E" w14:textId="30445532" w:rsidR="00C220FD" w:rsidRPr="00C220FD" w:rsidRDefault="00C220FD" w:rsidP="00C220FD">
            <w:pPr>
              <w:pStyle w:val="Body"/>
              <w:jc w:val="left"/>
              <w:rPr>
                <w:b/>
                <w:bCs/>
              </w:rPr>
            </w:pPr>
            <w:r w:rsidRPr="00C220FD">
              <w:rPr>
                <w:b/>
                <w:bCs/>
              </w:rPr>
              <w:t>“Fundamental Terms”</w:t>
            </w:r>
          </w:p>
        </w:tc>
        <w:tc>
          <w:tcPr>
            <w:tcW w:w="6349" w:type="dxa"/>
            <w:shd w:val="clear" w:color="auto" w:fill="auto"/>
          </w:tcPr>
          <w:p w14:paraId="13C27E61" w14:textId="18BE39B5" w:rsidR="00C220FD" w:rsidRDefault="00C220FD" w:rsidP="00C220FD">
            <w:pPr>
              <w:pStyle w:val="Body"/>
            </w:pPr>
            <w:r>
              <w:t>these are provisions of the Act that are automatically included as terms of an occupation contract. Some cannot be changed and must reflect the wording in the Act</w:t>
            </w:r>
            <w:r w:rsidR="002B4A08">
              <w:rPr>
                <w:rStyle w:val="FootnoteReference"/>
              </w:rPr>
              <w:footnoteReference w:id="3"/>
            </w:r>
            <w:r>
              <w:t>. However, others can be left out or changed, but only if you and the landlord agree to do that and it benefits you as the contract-holder</w:t>
            </w:r>
            <w:r w:rsidR="00550D4A">
              <w:t>.</w:t>
            </w:r>
          </w:p>
        </w:tc>
      </w:tr>
      <w:tr w:rsidR="00C220FD" w14:paraId="4702FED5" w14:textId="77777777" w:rsidTr="007D171E">
        <w:tc>
          <w:tcPr>
            <w:tcW w:w="2835" w:type="dxa"/>
            <w:shd w:val="clear" w:color="auto" w:fill="auto"/>
          </w:tcPr>
          <w:p w14:paraId="527F274B" w14:textId="4F93C38D" w:rsidR="00C220FD" w:rsidRPr="00C220FD" w:rsidRDefault="00C220FD" w:rsidP="00C220FD">
            <w:pPr>
              <w:pStyle w:val="Body"/>
              <w:jc w:val="left"/>
              <w:rPr>
                <w:b/>
                <w:bCs/>
              </w:rPr>
            </w:pPr>
            <w:r w:rsidRPr="00C220FD">
              <w:rPr>
                <w:b/>
                <w:bCs/>
              </w:rPr>
              <w:t>“Supplementary Terms”</w:t>
            </w:r>
          </w:p>
        </w:tc>
        <w:tc>
          <w:tcPr>
            <w:tcW w:w="6349" w:type="dxa"/>
            <w:shd w:val="clear" w:color="auto" w:fill="auto"/>
          </w:tcPr>
          <w:p w14:paraId="73135078" w14:textId="799D8EAB" w:rsidR="00C220FD" w:rsidRDefault="00C220FD" w:rsidP="00C220FD">
            <w:pPr>
              <w:pStyle w:val="Body"/>
            </w:pPr>
            <w:r>
              <w:t xml:space="preserve">these are provisions, set out in regulations made by the Welsh Ministers, which are also automatically included as terms of an occupation contract. However, providing you and the landlord agree to it, these can be left out or changed, either to benefit you or the landlord. Supplementary terms cannot be omitted or modified in a </w:t>
            </w:r>
            <w:r>
              <w:lastRenderedPageBreak/>
              <w:t>way that would make those terms incompatible with a fundamental term.</w:t>
            </w:r>
          </w:p>
        </w:tc>
      </w:tr>
    </w:tbl>
    <w:p w14:paraId="13344372" w14:textId="01E60904" w:rsidR="00C220FD" w:rsidRPr="00DC6824" w:rsidRDefault="00C220FD" w:rsidP="00C220FD">
      <w:pPr>
        <w:pStyle w:val="Body"/>
      </w:pPr>
      <w:r w:rsidRPr="00DC6824">
        <w:lastRenderedPageBreak/>
        <w:t>Where a fundamental or supplementary term has been left out or changed, this must be identified in this written statement.</w:t>
      </w:r>
      <w:r w:rsidR="00BC6A2C">
        <w:t xml:space="preserve"> </w:t>
      </w:r>
      <w:r w:rsidR="00792B06">
        <w:t>THIS HAS BEEN IDE</w:t>
      </w:r>
      <w:r w:rsidR="0030607B">
        <w:t>N</w:t>
      </w:r>
      <w:r w:rsidR="00792B06">
        <w:t>TIFIED USING CAP</w:t>
      </w:r>
      <w:r w:rsidR="007E1809">
        <w:t>I</w:t>
      </w:r>
      <w:r w:rsidR="00792B06">
        <w:t>TAL LETTERS FOR ADDIT</w:t>
      </w:r>
      <w:r w:rsidR="00484ADD">
        <w:t>I</w:t>
      </w:r>
      <w:r w:rsidR="00792B06">
        <w:t xml:space="preserve">ONAL WORDING AND/OR STRIKING THROUGH FOR DELETED WORDING. </w:t>
      </w:r>
    </w:p>
    <w:p w14:paraId="061F2BCA" w14:textId="77777777" w:rsidR="00C220FD" w:rsidRDefault="00C220FD" w:rsidP="00C220FD">
      <w:pPr>
        <w:pStyle w:val="Body"/>
      </w:pPr>
      <w:r>
        <w:t>The terms of your contract may also include:</w:t>
      </w:r>
    </w:p>
    <w:tbl>
      <w:tblPr>
        <w:tblW w:w="9184" w:type="dxa"/>
        <w:tblLayout w:type="fixed"/>
        <w:tblCellMar>
          <w:left w:w="56" w:type="dxa"/>
          <w:right w:w="56" w:type="dxa"/>
        </w:tblCellMar>
        <w:tblLook w:val="0000" w:firstRow="0" w:lastRow="0" w:firstColumn="0" w:lastColumn="0" w:noHBand="0" w:noVBand="0"/>
      </w:tblPr>
      <w:tblGrid>
        <w:gridCol w:w="2835"/>
        <w:gridCol w:w="6349"/>
      </w:tblGrid>
      <w:tr w:rsidR="00C220FD" w14:paraId="67050584" w14:textId="77777777" w:rsidTr="007D171E">
        <w:tc>
          <w:tcPr>
            <w:tcW w:w="2835" w:type="dxa"/>
            <w:shd w:val="clear" w:color="auto" w:fill="auto"/>
          </w:tcPr>
          <w:p w14:paraId="010091BB" w14:textId="4AE20683" w:rsidR="00C220FD" w:rsidRPr="00E710CC" w:rsidRDefault="00C220FD" w:rsidP="00C220FD">
            <w:pPr>
              <w:pStyle w:val="Body"/>
              <w:jc w:val="left"/>
              <w:rPr>
                <w:b/>
                <w:bCs/>
              </w:rPr>
            </w:pPr>
            <w:r w:rsidRPr="00E710CC">
              <w:rPr>
                <w:b/>
                <w:bCs/>
              </w:rPr>
              <w:t>“Additional Terms”</w:t>
            </w:r>
          </w:p>
        </w:tc>
        <w:tc>
          <w:tcPr>
            <w:tcW w:w="6349" w:type="dxa"/>
            <w:shd w:val="clear" w:color="auto" w:fill="auto"/>
          </w:tcPr>
          <w:p w14:paraId="0DE360CB" w14:textId="6FD0AEE1" w:rsidR="00C220FD" w:rsidRDefault="00C220FD" w:rsidP="00C220FD">
            <w:pPr>
              <w:pStyle w:val="Body"/>
            </w:pPr>
            <w:r>
              <w:t>these are provisions agreed by you and the landlord, which can cover any other matter, provided they do not conflict with a key matter, a fundamental term or a supplementary term.</w:t>
            </w:r>
            <w:r w:rsidR="00C94DF9">
              <w:t xml:space="preserve"> </w:t>
            </w:r>
            <w:r w:rsidR="00792B06">
              <w:t xml:space="preserve">THESE TERMS ARE THE TERMS INCLUDED AT </w:t>
            </w:r>
            <w:r w:rsidR="00792B06">
              <w:rPr>
                <w:b/>
                <w:bCs/>
              </w:rPr>
              <w:t xml:space="preserve">ANNEXURE </w:t>
            </w:r>
            <w:r w:rsidR="00792B06" w:rsidRPr="00792B06">
              <w:rPr>
                <w:b/>
                <w:bCs/>
              </w:rPr>
              <w:t>2</w:t>
            </w:r>
            <w:r w:rsidR="00792B06">
              <w:t xml:space="preserve">. </w:t>
            </w:r>
          </w:p>
        </w:tc>
      </w:tr>
    </w:tbl>
    <w:p w14:paraId="52941BE4" w14:textId="77777777" w:rsidR="00550D4A" w:rsidRDefault="00550D4A" w:rsidP="00C220FD">
      <w:pPr>
        <w:pStyle w:val="Body"/>
      </w:pPr>
    </w:p>
    <w:p w14:paraId="0E08F6D8" w14:textId="6A8A3159" w:rsidR="00C220FD" w:rsidRDefault="00C220FD" w:rsidP="00C220FD">
      <w:pPr>
        <w:pStyle w:val="Body"/>
      </w:pPr>
      <w:r>
        <w:t>Under section 62 of the Consumer Rights Act 2015, an additional term, or any change to a supplementary term, which is unfair (within the meaning of that Act), is not binding on you.</w:t>
      </w:r>
    </w:p>
    <w:p w14:paraId="5A414B9E" w14:textId="77777777" w:rsidR="00C220FD" w:rsidRDefault="00C220FD" w:rsidP="00C220FD">
      <w:pPr>
        <w:pStyle w:val="Body"/>
      </w:pPr>
      <w:r>
        <w:t>An incorrect or incomplete written statement may mean the landlord is liable to pay you compensation.</w:t>
      </w:r>
    </w:p>
    <w:p w14:paraId="699AA8BF" w14:textId="77777777" w:rsidR="00C220FD" w:rsidRDefault="00C220FD" w:rsidP="00C220FD">
      <w:pPr>
        <w:pStyle w:val="Body"/>
      </w:pPr>
      <w:r>
        <w:t>Where any changes to this contract are agreed after the start of this contract, the landlord must provide you with a written copy of the new term or terms or a new written statement of this contract, within 14 days of the change being agreed.</w:t>
      </w:r>
    </w:p>
    <w:p w14:paraId="73F3B901" w14:textId="306425C3" w:rsidR="00C220FD" w:rsidRDefault="00C220FD" w:rsidP="00C220FD">
      <w:pPr>
        <w:pStyle w:val="Body"/>
      </w:pPr>
      <w:r>
        <w:t xml:space="preserve">Your contract is a fixed term standard contract, which means that it initially lasts for a specified </w:t>
      </w:r>
      <w:proofErr w:type="gramStart"/>
      <w:r>
        <w:t>period of time</w:t>
      </w:r>
      <w:proofErr w:type="gramEnd"/>
      <w:r>
        <w:t xml:space="preserve"> agreed between you and the landlord. It also means that you cannot be evicted without a court order, unless you abandon the</w:t>
      </w:r>
      <w:r w:rsidR="007B378A">
        <w:t xml:space="preserve"> dwelling</w:t>
      </w:r>
      <w:r>
        <w:t>. Before a court makes such an order your landlord must demonstrate that the correct procedures have been followed and at least one of the following is satisfied</w:t>
      </w:r>
      <w:r w:rsidR="00C94DF9">
        <w:t>:</w:t>
      </w:r>
    </w:p>
    <w:p w14:paraId="26AA23A5" w14:textId="6E0A241E" w:rsidR="00C220FD" w:rsidRDefault="00C220FD" w:rsidP="00C220FD">
      <w:pPr>
        <w:pStyle w:val="aDefinition"/>
      </w:pPr>
      <w:r>
        <w:t xml:space="preserve">you have broken one or more terms of the contract (which includes any arrears of rent, engaging in anti-social behaviour and other prohibited conduct, and failing to take proper care of the </w:t>
      </w:r>
      <w:r w:rsidR="007B378A">
        <w:t>dwelling</w:t>
      </w:r>
      <w:r>
        <w:t xml:space="preserve">) and it is reasonable to evict </w:t>
      </w:r>
      <w:proofErr w:type="gramStart"/>
      <w:r>
        <w:t>you</w:t>
      </w:r>
      <w:r w:rsidR="00C94DF9">
        <w:t>;</w:t>
      </w:r>
      <w:proofErr w:type="gramEnd"/>
    </w:p>
    <w:p w14:paraId="75D4D5B0" w14:textId="15CF4D54" w:rsidR="00667332" w:rsidRPr="00667332" w:rsidRDefault="00C220FD" w:rsidP="00B201DE">
      <w:pPr>
        <w:pStyle w:val="aDefinition"/>
      </w:pPr>
      <w:r>
        <w:t xml:space="preserve">you are seriously in arrears with your rent (e.g. </w:t>
      </w:r>
      <w:r w:rsidR="00B201DE" w:rsidRPr="00B201DE">
        <w:t>if the rental period is a month, at least two months’ rent is unpaid</w:t>
      </w:r>
      <w:r w:rsidR="00667332">
        <w:t xml:space="preserve">); or </w:t>
      </w:r>
    </w:p>
    <w:p w14:paraId="11F9DB17" w14:textId="4654AF43" w:rsidR="00C220FD" w:rsidRDefault="00C220FD" w:rsidP="00C220FD">
      <w:pPr>
        <w:pStyle w:val="aDefinition"/>
      </w:pPr>
      <w:r>
        <w:t xml:space="preserve">your landlord needs to move you, and one of the estate management grounds under section 160 (estate management grounds) of the Act applies, suitable alternative </w:t>
      </w:r>
      <w:r w:rsidR="007B378A">
        <w:t>dwelling</w:t>
      </w:r>
      <w:r>
        <w:t xml:space="preserve"> is available (or will be available when the order takes effect), and it is reasonable to</w:t>
      </w:r>
      <w:r w:rsidR="00792B06">
        <w:t xml:space="preserve"> </w:t>
      </w:r>
      <w:r w:rsidRPr="00792B06">
        <w:t>evict</w:t>
      </w:r>
      <w:r>
        <w:t xml:space="preserve"> you.</w:t>
      </w:r>
    </w:p>
    <w:p w14:paraId="35FE9E6F" w14:textId="7193FCFF" w:rsidR="00442ABB" w:rsidRDefault="00442ABB" w:rsidP="00EE79D5">
      <w:pPr>
        <w:pStyle w:val="Body"/>
      </w:pPr>
      <w:r w:rsidRPr="00442ABB">
        <w:t>If you remain in occupation of the dwelling after the end of the fixed term, you and the landlord are to be treated as having made a new periodic standard contract in relation to the dwelling.</w:t>
      </w:r>
      <w:r>
        <w:t xml:space="preserve"> THE TERMS OF THIS NEW PERIODIC STANDARD CONTRACT ARE SET OUT IN </w:t>
      </w:r>
      <w:r w:rsidRPr="00442ABB">
        <w:rPr>
          <w:b/>
          <w:bCs/>
        </w:rPr>
        <w:t xml:space="preserve">ANNEXURE </w:t>
      </w:r>
      <w:r w:rsidR="00CD1439">
        <w:rPr>
          <w:b/>
          <w:bCs/>
        </w:rPr>
        <w:t>5</w:t>
      </w:r>
      <w:r w:rsidRPr="00442ABB">
        <w:rPr>
          <w:b/>
          <w:bCs/>
        </w:rPr>
        <w:t>.</w:t>
      </w:r>
    </w:p>
    <w:p w14:paraId="4F1C18C6" w14:textId="2849E5B8" w:rsidR="00C220FD" w:rsidRDefault="00C220FD" w:rsidP="00EE79D5">
      <w:pPr>
        <w:pStyle w:val="Body"/>
      </w:pPr>
      <w:r>
        <w:t xml:space="preserve">You have important rights as to how you can use the </w:t>
      </w:r>
      <w:r w:rsidR="007B378A">
        <w:t>dwelling</w:t>
      </w:r>
      <w:r>
        <w:t xml:space="preserve">, although some of these require the consent of your landlord. </w:t>
      </w:r>
      <w:r w:rsidR="00022C3C">
        <w:t xml:space="preserve">IF THIS CONTRACT PERMITS SOMEONE TO LIVE WITH YOU AT THE </w:t>
      </w:r>
      <w:r w:rsidR="007B378A">
        <w:t>DWELLING</w:t>
      </w:r>
      <w:r w:rsidR="00022C3C">
        <w:t>, s</w:t>
      </w:r>
      <w:r w:rsidRPr="00543C9F">
        <w:t xml:space="preserve">omeone who lives with you at the </w:t>
      </w:r>
      <w:r w:rsidR="007B378A">
        <w:t>dwelling</w:t>
      </w:r>
      <w:r w:rsidRPr="00543C9F">
        <w:t xml:space="preserve"> may have a right to succeed to this contract if you die.</w:t>
      </w:r>
    </w:p>
    <w:p w14:paraId="0CC838BE" w14:textId="63C9CF3C" w:rsidR="00C220FD" w:rsidRDefault="00C220FD" w:rsidP="00C220FD">
      <w:pPr>
        <w:pStyle w:val="Body"/>
      </w:pPr>
      <w:r>
        <w:t xml:space="preserve">You must not allow the </w:t>
      </w:r>
      <w:r w:rsidR="007B378A">
        <w:t>dwelling</w:t>
      </w:r>
      <w:r>
        <w:t xml:space="preserve"> to become overcrowded by permitting more people to live in it than the maximum number allowed. Part 10 of the Housing Act 1985 provides the basis for determining the maximum number of people permitted to live in the </w:t>
      </w:r>
      <w:r w:rsidR="007B378A">
        <w:t>dwelling</w:t>
      </w:r>
      <w:r>
        <w:t>.</w:t>
      </w:r>
      <w:r w:rsidR="00022C3C">
        <w:t xml:space="preserve"> THIS IS ALWAYS SUBJECT TO THE LIMITS IMPOSED BY THIS CONTRACT.</w:t>
      </w:r>
    </w:p>
    <w:p w14:paraId="36C48436" w14:textId="739B141D" w:rsidR="00C220FD" w:rsidRDefault="00C220FD" w:rsidP="00C220FD">
      <w:pPr>
        <w:pStyle w:val="Body"/>
      </w:pPr>
      <w:r>
        <w:t>You can be held responsible for the behaviour of everyone who lives in and visits the</w:t>
      </w:r>
      <w:r w:rsidR="007B378A">
        <w:t xml:space="preserve"> dwelling</w:t>
      </w:r>
      <w:r>
        <w:t>. Anti-social behaviour and other prohibited conduct can include excessive noise, verbal abuse and physical assault. It may also include domestic abuse (including physical, emotional and sexual, psychological, emotional or financial abuse).</w:t>
      </w:r>
    </w:p>
    <w:p w14:paraId="1B4BB8B3" w14:textId="059215E2" w:rsidR="00C220FD" w:rsidRDefault="00C220FD" w:rsidP="00574E24">
      <w:pPr>
        <w:pStyle w:val="Body"/>
      </w:pPr>
      <w:r>
        <w:lastRenderedPageBreak/>
        <w:t>If you have a problem with your</w:t>
      </w:r>
      <w:r w:rsidR="007B378A">
        <w:t xml:space="preserve"> home</w:t>
      </w:r>
      <w:r>
        <w:t>, you should first contact your landlord. Many problems can be resolved quickly by raising them when they first arise. If you are unable to reach an agreement with your landlord, you may wish to contact an advice agency (such as Citizens Advice Cymru or Shelter Cymru) or independent legal advisors. Disputes regarding your contract may ultimately be settled through the county courts.</w:t>
      </w:r>
    </w:p>
    <w:p w14:paraId="33E007DD" w14:textId="468910C6" w:rsidR="007D171E" w:rsidRDefault="00C220FD" w:rsidP="007D171E">
      <w:pPr>
        <w:pStyle w:val="Body"/>
      </w:pPr>
      <w:r>
        <w:t xml:space="preserve">If you have any questions about this </w:t>
      </w:r>
      <w:proofErr w:type="gramStart"/>
      <w:r>
        <w:t>contract</w:t>
      </w:r>
      <w:proofErr w:type="gramEnd"/>
      <w:r>
        <w:t xml:space="preserve"> you may find the answer on the Welsh Government’s website along with relevant information, such as information on the resolution of disputes. Alternatively, you may wish to contact an advice agency (such as Citizens Advice Cymru or Shelter Cymru) or independent legal advisors.</w:t>
      </w:r>
      <w:r w:rsidR="007D171E">
        <w:br w:type="page"/>
      </w:r>
    </w:p>
    <w:p w14:paraId="67D7436B" w14:textId="7B781782" w:rsidR="00C220FD" w:rsidRPr="00CB540D" w:rsidRDefault="00C220FD" w:rsidP="00CB540D">
      <w:pPr>
        <w:pStyle w:val="Part"/>
        <w:keepNext/>
      </w:pPr>
      <w:r>
        <w:lastRenderedPageBreak/>
        <w:t>KEY MATTERS</w:t>
      </w:r>
      <w:bookmarkStart w:id="4" w:name="_NN36"/>
      <w:bookmarkEnd w:id="4"/>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_NN36\r \h </w:instrText>
      </w:r>
      <w:r w:rsidR="00CB540D" w:rsidRPr="00CB540D">
        <w:fldChar w:fldCharType="separate"/>
      </w:r>
      <w:bookmarkStart w:id="5" w:name="_Toc156561855"/>
      <w:bookmarkStart w:id="6" w:name="_Toc158109630"/>
      <w:r w:rsidR="00853A5C">
        <w:rPr>
          <w:rFonts w:hint="eastAsia"/>
          <w:cs/>
        </w:rPr>
        <w:instrText>‎</w:instrText>
      </w:r>
      <w:r w:rsidR="00853A5C">
        <w:instrText>Part 2</w:instrText>
      </w:r>
      <w:r w:rsidR="00CB540D" w:rsidRPr="00CB540D">
        <w:fldChar w:fldCharType="end"/>
      </w:r>
      <w:r w:rsidR="00CB540D" w:rsidRPr="00CB540D">
        <w:tab/>
        <w:instrText>KEY MATTERS</w:instrText>
      </w:r>
      <w:bookmarkEnd w:id="5"/>
      <w:bookmarkEnd w:id="6"/>
      <w:r w:rsidR="00CB540D" w:rsidRPr="00CB540D">
        <w:instrText xml:space="preserve">" \l 2 </w:instrText>
      </w:r>
      <w:r w:rsidR="00CB540D" w:rsidRPr="00CB540D">
        <w:fldChar w:fldCharType="end"/>
      </w:r>
    </w:p>
    <w:p w14:paraId="30ACA148" w14:textId="15597398" w:rsidR="00C220FD" w:rsidRDefault="00C220FD" w:rsidP="00EE79D5">
      <w:pPr>
        <w:pStyle w:val="Body"/>
      </w:pPr>
      <w:r>
        <w:t xml:space="preserve">Unless it is otherwise </w:t>
      </w:r>
      <w:proofErr w:type="gramStart"/>
      <w:r>
        <w:t>brought to an end</w:t>
      </w:r>
      <w:proofErr w:type="gramEnd"/>
      <w:r>
        <w:t xml:space="preserve">, this fixed term standard contract gives you a right to occupy the </w:t>
      </w:r>
      <w:r w:rsidR="007B378A">
        <w:t>dwelling</w:t>
      </w:r>
      <w:r>
        <w:t xml:space="preserve"> for the term set out below</w:t>
      </w:r>
      <w:r w:rsidR="002B4A08">
        <w:rPr>
          <w:rStyle w:val="FootnoteReference"/>
        </w:rPr>
        <w:footnoteReference w:id="4"/>
      </w:r>
      <w:r>
        <w:t>.</w:t>
      </w:r>
    </w:p>
    <w:p w14:paraId="5FB62028" w14:textId="7C3C148F" w:rsidR="00C220FD" w:rsidRPr="00C220FD" w:rsidRDefault="00C220FD" w:rsidP="00C220FD">
      <w:pPr>
        <w:pStyle w:val="Body"/>
        <w:rPr>
          <w:b/>
          <w:bCs/>
        </w:rPr>
      </w:pPr>
      <w:r w:rsidRPr="00C220FD">
        <w:rPr>
          <w:b/>
          <w:bCs/>
        </w:rPr>
        <w:t>The key matters and information about the deposit</w:t>
      </w:r>
      <w:r w:rsidR="00022C3C">
        <w:rPr>
          <w:b/>
          <w:bCs/>
        </w:rPr>
        <w:t xml:space="preserve"> </w:t>
      </w:r>
      <w:r w:rsidRPr="00C220FD">
        <w:rPr>
          <w:b/>
          <w:bCs/>
        </w:rPr>
        <w:t>and landlord are set out below.</w:t>
      </w:r>
    </w:p>
    <w:p w14:paraId="10A24826" w14:textId="1B20B765" w:rsidR="005C5533" w:rsidRPr="00F64EC3" w:rsidRDefault="005C5533" w:rsidP="00041FEB">
      <w:pPr>
        <w:pStyle w:val="Body"/>
        <w:numPr>
          <w:ilvl w:val="0"/>
          <w:numId w:val="0"/>
        </w:numPr>
        <w:rPr>
          <w:rFonts w:asciiTheme="minorHAnsi" w:hAnsiTheme="minorHAnsi"/>
        </w:rPr>
      </w:pPr>
      <w:r w:rsidRPr="00F64EC3">
        <w:rPr>
          <w:rFonts w:asciiTheme="minorHAnsi" w:hAnsiTheme="minorHAnsi"/>
        </w:rPr>
        <w:t xml:space="preserve">THIS CONTRACT IS DATED </w:t>
      </w:r>
      <w:r w:rsidR="00F64EC3" w:rsidRPr="00F64EC3">
        <w:rPr>
          <w:rFonts w:asciiTheme="minorHAnsi" w:hAnsiTheme="minorHAnsi" w:cs="Arial"/>
        </w:rPr>
        <w:t>{{CONTRACT_LANDLORD_DATE}}</w:t>
      </w:r>
    </w:p>
    <w:p w14:paraId="6EAA371F" w14:textId="3526128C" w:rsidR="00C57888" w:rsidRPr="00F64EC3" w:rsidRDefault="00550D4A" w:rsidP="00041FEB">
      <w:pPr>
        <w:pStyle w:val="Body"/>
        <w:numPr>
          <w:ilvl w:val="0"/>
          <w:numId w:val="0"/>
        </w:numPr>
        <w:rPr>
          <w:rFonts w:asciiTheme="minorHAnsi" w:hAnsiTheme="minorHAnsi"/>
        </w:rPr>
      </w:pPr>
      <w:r w:rsidRPr="00F64EC3">
        <w:rPr>
          <w:rFonts w:asciiTheme="minorHAnsi" w:hAnsiTheme="minorHAnsi"/>
        </w:rPr>
        <w:t>This contract is between</w:t>
      </w:r>
      <w:r w:rsidR="00C57888" w:rsidRPr="00F64EC3">
        <w:rPr>
          <w:rFonts w:asciiTheme="minorHAnsi" w:hAnsiTheme="minorHAnsi"/>
        </w:rPr>
        <w:t>:</w:t>
      </w:r>
      <w:r w:rsidRPr="00F64EC3">
        <w:rPr>
          <w:rFonts w:asciiTheme="minorHAnsi" w:hAnsiTheme="minorHAnsi"/>
        </w:rPr>
        <w:t xml:space="preserve"> </w:t>
      </w:r>
    </w:p>
    <w:p w14:paraId="301CF574" w14:textId="325B134E" w:rsidR="00B13DE9" w:rsidRPr="00084D8B" w:rsidRDefault="001F5771" w:rsidP="00BB3C48">
      <w:pPr>
        <w:pStyle w:val="Body"/>
        <w:numPr>
          <w:ilvl w:val="0"/>
          <w:numId w:val="0"/>
        </w:numPr>
        <w:ind w:left="720"/>
      </w:pPr>
      <w:r w:rsidRPr="00D04A4A">
        <w:rPr>
          <w:rFonts w:cs="Arial"/>
        </w:rPr>
        <w:t>{{CONTRACT_LANDLORD_NAME}}</w:t>
      </w:r>
      <w:r>
        <w:t xml:space="preserve"> </w:t>
      </w:r>
      <w:r w:rsidRPr="00485473">
        <w:t>of</w:t>
      </w:r>
      <w:r>
        <w:t xml:space="preserve"> </w:t>
      </w:r>
      <w:r w:rsidRPr="00485473">
        <w:t>{{CONTRACT_LANDLORD_STREET}}, {{CONTRACT_LANDLORD_CITY}}, {{CONTRACT_LANDLORD_POST_CODE}}</w:t>
      </w:r>
      <w:r w:rsidRPr="00D04A4A">
        <w:rPr>
          <w:i/>
          <w:iCs/>
        </w:rPr>
        <w:t xml:space="preserve"> (landlord)(s</w:t>
      </w:r>
      <w:r>
        <w:t>);</w:t>
      </w:r>
      <w:r>
        <w:fldChar w:fldCharType="begin"/>
      </w:r>
      <w:r>
        <w:instrText xml:space="preserve"> IF  </w:instrText>
      </w:r>
      <w:fldSimple w:instr=" MERGEFIELD  CONTRACT_NUMBER_OF_TENANTS  \* MERGEFORMAT ">
        <w:r w:rsidR="00B13DE9">
          <w:rPr>
            <w:noProof/>
          </w:rPr>
          <w:instrText>«CONTRACT_NUMBER_OF_TENANTS»</w:instrText>
        </w:r>
      </w:fldSimple>
      <w:r w:rsidR="00D345EF">
        <w:instrText xml:space="preserve"> = "0" "" "</w:instrText>
      </w:r>
      <w:r w:rsidR="00B264EC">
        <w:instrText xml:space="preserve"> </w:instrText>
      </w:r>
      <w:r w:rsidR="00D345EF">
        <w:instrText>and</w:instrText>
      </w:r>
      <w:r w:rsidR="00BB3C48">
        <w:br/>
      </w:r>
      <w:r w:rsidR="00D345EF" w:rsidRPr="00D840D7">
        <w:rPr>
          <w:rFonts w:cs="Arial"/>
        </w:rPr>
        <w:instrText>{{TableStart:OCRLeadTenant}}</w:instrText>
      </w:r>
      <w:r w:rsidR="00084D8B">
        <w:rPr>
          <w:rFonts w:cs="Arial"/>
        </w:rPr>
        <w:br/>
      </w:r>
      <w:r w:rsidR="006329B2">
        <w:rPr>
          <w:rFonts w:cs="Arial"/>
        </w:rPr>
        <w:instrText>{{</w:instrText>
      </w:r>
      <w:r w:rsidR="00025C89">
        <w:rPr>
          <w:rFonts w:cs="Arial"/>
        </w:rPr>
        <w:instrText>Contact</w:instrText>
      </w:r>
      <w:r w:rsidR="006329B2">
        <w:rPr>
          <w:rFonts w:cs="Arial"/>
        </w:rPr>
        <w:instrText>}}</w:instrText>
      </w:r>
      <w:r w:rsidR="00025C89">
        <w:rPr>
          <w:rFonts w:cs="Arial"/>
        </w:rPr>
        <w:instrText xml:space="preserve"> of </w:instrText>
      </w:r>
      <w:r w:rsidR="00D345EF" w:rsidRPr="00D840D7">
        <w:rPr>
          <w:rFonts w:cs="Arial"/>
        </w:rPr>
        <w:instrText>{{Contact_MailingStreet}}, {{Contact_MailingCity}}, {{Contact_MailingPostalCode}} {{TableEnd:OCRLeadTenant}}</w:instrText>
      </w:r>
      <w:r w:rsidR="00D345EF" w:rsidRPr="00485473">
        <w:rPr>
          <w:rFonts w:cs="Arial"/>
        </w:rPr>
        <w:instrText>{{TableStart:OCRTenant}}</w:instrText>
      </w:r>
      <w:r w:rsidR="00ED234C">
        <w:rPr>
          <w:rFonts w:cs="Arial"/>
        </w:rPr>
        <w:instrText>,</w:instrText>
      </w:r>
      <w:r w:rsidR="00084D8B">
        <w:rPr>
          <w:rFonts w:cs="Arial"/>
        </w:rPr>
        <w:br/>
      </w:r>
      <w:r w:rsidR="00643E1C">
        <w:rPr>
          <w:rFonts w:cs="Arial"/>
        </w:rPr>
        <w:instrText>{{Contact}}</w:instrText>
      </w:r>
      <w:r w:rsidR="005E2CB9">
        <w:rPr>
          <w:rFonts w:cs="Arial"/>
        </w:rPr>
        <w:instrText xml:space="preserve"> </w:instrText>
      </w:r>
      <w:r w:rsidR="00A94DD9">
        <w:rPr>
          <w:rFonts w:cs="Arial"/>
        </w:rPr>
        <w:instrText>o</w:instrText>
      </w:r>
      <w:r w:rsidR="005E2CB9">
        <w:rPr>
          <w:rFonts w:cs="Arial"/>
        </w:rPr>
        <w:instrText xml:space="preserve">f </w:instrText>
      </w:r>
      <w:r w:rsidR="00D345EF" w:rsidRPr="00485473">
        <w:rPr>
          <w:rFonts w:cs="Arial"/>
        </w:rPr>
        <w:instrText>{{Contact_MailingStreet}}, {{Contact_MailingCity}}, {{Contact_MailingPostalCode}} {{TableEnd:OCRTenant}}</w:instrText>
      </w:r>
      <w:r w:rsidR="00D345EF">
        <w:rPr>
          <w:rFonts w:cs="Arial"/>
        </w:rPr>
        <w:instrText xml:space="preserve"> </w:instrText>
      </w:r>
      <w:r w:rsidR="00D345EF" w:rsidRPr="00485473">
        <w:rPr>
          <w:i/>
          <w:iCs/>
        </w:rPr>
        <w:instrText>(contract-holder)(s)</w:instrText>
      </w:r>
      <w:r w:rsidR="00D345EF" w:rsidRPr="001F1C23">
        <w:instrText>”</w:instrText>
      </w:r>
      <w:r>
        <w:fldChar w:fldCharType="separate"/>
      </w:r>
      <w:r w:rsidR="00B13DE9">
        <w:rPr>
          <w:noProof/>
        </w:rPr>
        <w:t xml:space="preserve"> and</w:t>
      </w:r>
    </w:p>
    <w:p w14:paraId="5BF0B58E" w14:textId="4F87DB9A" w:rsidR="00B264EC" w:rsidRDefault="00B13DE9" w:rsidP="00BB3C48">
      <w:pPr>
        <w:pStyle w:val="Body"/>
        <w:numPr>
          <w:ilvl w:val="0"/>
          <w:numId w:val="0"/>
        </w:numPr>
        <w:ind w:left="720"/>
      </w:pPr>
      <w:r w:rsidRPr="00D840D7">
        <w:rPr>
          <w:rFonts w:cs="Arial"/>
          <w:noProof/>
        </w:rPr>
        <w:t>{{TableList:Tenants:Contact:,}} of {{TableStart:OCRLeadTenant}}{{Contact_MailingStreet}}, {{Contact_MailingCity}}, {{Contact_MailingPostalCode}} {{TableEnd:OCRLeadTenant}}</w:t>
      </w:r>
      <w:r w:rsidRPr="00485473">
        <w:rPr>
          <w:rFonts w:cs="Arial"/>
          <w:noProof/>
        </w:rPr>
        <w:t>{{TableStart:OCRTenant}}{{Contact_MailingStreet}}, {{Contact_MailingCity}}, {{Contact_MailingPostalCode}} {{TableEnd:OCRTenant}}</w:t>
      </w:r>
      <w:r>
        <w:rPr>
          <w:rFonts w:cs="Arial"/>
          <w:noProof/>
        </w:rPr>
        <w:t xml:space="preserve"> </w:t>
      </w:r>
      <w:r w:rsidRPr="00485473">
        <w:rPr>
          <w:i/>
          <w:iCs/>
          <w:noProof/>
        </w:rPr>
        <w:t>(contract-holder)(s)</w:t>
      </w:r>
      <w:r w:rsidRPr="00485473">
        <w:rPr>
          <w:noProof/>
        </w:rPr>
        <w:t>;</w:t>
      </w:r>
      <w:r w:rsidR="001F5771">
        <w:fldChar w:fldCharType="end"/>
      </w:r>
      <w:r w:rsidR="00D345EF">
        <w:fldChar w:fldCharType="begin"/>
      </w:r>
      <w:r w:rsidR="00D345EF">
        <w:instrText xml:space="preserve"> IF  </w:instrText>
      </w:r>
      <w:fldSimple w:instr=" MERGEFIELD  Contract_Number_of_Guarantors \* Upper  \* MERGEFORMAT ">
        <w:r w:rsidR="00B264EC">
          <w:rPr>
            <w:noProof/>
          </w:rPr>
          <w:instrText>«CONTRACT_NUMBER_OF_GUARANTORS»</w:instrText>
        </w:r>
      </w:fldSimple>
      <w:r w:rsidR="00D345EF">
        <w:instrText xml:space="preserve"> = "0" "</w:instrText>
      </w:r>
      <w:r w:rsidR="00836152">
        <w:instrText>.</w:instrText>
      </w:r>
      <w:r w:rsidR="00D345EF">
        <w:instrText>" "</w:instrText>
      </w:r>
      <w:r w:rsidR="00F20446">
        <w:instrText>;</w:instrText>
      </w:r>
      <w:r w:rsidR="00B264EC">
        <w:instrText xml:space="preserve"> </w:instrText>
      </w:r>
      <w:r w:rsidR="00D345EF">
        <w:instrText>and</w:instrText>
      </w:r>
      <w:r w:rsidR="00BB3C48">
        <w:br/>
      </w:r>
      <w:r w:rsidR="00D345EF" w:rsidRPr="00E15390">
        <w:rPr>
          <w:rFonts w:cs="Arial"/>
          <w:bCs/>
        </w:rPr>
        <w:instrText>{{TableStart:OCRGuarantor}}</w:instrText>
      </w:r>
      <w:r w:rsidR="00084D8B">
        <w:rPr>
          <w:rFonts w:cs="Arial"/>
          <w:bCs/>
        </w:rPr>
        <w:br/>
      </w:r>
      <w:r w:rsidR="00601CCB">
        <w:rPr>
          <w:rFonts w:cs="Arial"/>
          <w:bCs/>
        </w:rPr>
        <w:instrText xml:space="preserve">{{Contact}} of </w:instrText>
      </w:r>
      <w:r w:rsidR="00D345EF" w:rsidRPr="00E15390">
        <w:rPr>
          <w:rFonts w:cs="Arial"/>
          <w:bCs/>
        </w:rPr>
        <w:instrText xml:space="preserve">{{Contact_MailingStreet}}, {{Contact_MailingCity}}, {{Contact_MailingPostalCode}}. {{TableEnd:OCRGuarantor}} </w:instrText>
      </w:r>
      <w:r w:rsidR="00D345EF" w:rsidRPr="00E15390">
        <w:rPr>
          <w:i/>
          <w:iCs/>
        </w:rPr>
        <w:instrText>(GUARANTOR)(S)</w:instrText>
      </w:r>
      <w:r w:rsidR="00D345EF" w:rsidRPr="003447B7">
        <w:instrText xml:space="preserve"> </w:instrText>
      </w:r>
      <w:r w:rsidR="00D345EF">
        <w:instrText>"</w:instrText>
      </w:r>
      <w:r w:rsidR="00D345EF">
        <w:fldChar w:fldCharType="separate"/>
      </w:r>
      <w:r w:rsidR="00B264EC">
        <w:rPr>
          <w:noProof/>
        </w:rPr>
        <w:t>and</w:t>
      </w:r>
    </w:p>
    <w:p w14:paraId="6B4E886B" w14:textId="3C71E0C7" w:rsidR="001F5771" w:rsidRDefault="00B264EC" w:rsidP="00D345EF">
      <w:pPr>
        <w:pStyle w:val="Body"/>
        <w:numPr>
          <w:ilvl w:val="0"/>
          <w:numId w:val="0"/>
        </w:numPr>
        <w:ind w:left="720"/>
      </w:pPr>
      <w:r w:rsidRPr="00E15390">
        <w:rPr>
          <w:rFonts w:cs="Arial"/>
          <w:bCs/>
          <w:noProof/>
        </w:rPr>
        <w:t xml:space="preserve">{{TableList:OCRGuarantor:Contact:,}} of {{TableStart:OCRGuarantor}}{{Contact_MailingStreet}}, {{Contact_MailingCity}}, {{Contact_MailingPostalCode}}. {{TableEnd:OCRGuarantor}} </w:t>
      </w:r>
      <w:r w:rsidRPr="00E15390">
        <w:rPr>
          <w:i/>
          <w:iCs/>
          <w:noProof/>
        </w:rPr>
        <w:t>(GUARANTOR)(S)</w:t>
      </w:r>
      <w:r w:rsidRPr="003447B7">
        <w:rPr>
          <w:noProof/>
        </w:rPr>
        <w:t xml:space="preserve"> </w:t>
      </w:r>
      <w:r w:rsidR="00D345EF">
        <w:fldChar w:fldCharType="end"/>
      </w:r>
    </w:p>
    <w:p w14:paraId="437358EA" w14:textId="12538541" w:rsidR="00C57888" w:rsidRPr="00C57888" w:rsidRDefault="00C57888" w:rsidP="00C57888">
      <w:pPr>
        <w:pStyle w:val="Body"/>
        <w:numPr>
          <w:ilvl w:val="0"/>
          <w:numId w:val="0"/>
        </w:numPr>
      </w:pPr>
      <w:r>
        <w:t>I</w:t>
      </w:r>
      <w:r w:rsidR="00550D4A">
        <w:t>t relates to</w:t>
      </w:r>
      <w:r>
        <w:t xml:space="preserve">: </w:t>
      </w:r>
      <w:r w:rsidR="00D922B0" w:rsidRPr="00D922B0">
        <w:t>{{CONTRACT_FLAT_NO}</w:t>
      </w:r>
      <w:proofErr w:type="gramStart"/>
      <w:r w:rsidR="00D922B0" w:rsidRPr="00D922B0">
        <w:t>},</w:t>
      </w:r>
      <w:r w:rsidR="000E4BF5" w:rsidRPr="009965F1">
        <w:rPr>
          <w:rFonts w:eastAsia="FoundrySterling-Medium" w:cs="Arial"/>
        </w:rPr>
        <w:t>{</w:t>
      </w:r>
      <w:proofErr w:type="gramEnd"/>
      <w:r w:rsidR="000E4BF5" w:rsidRPr="009965F1">
        <w:rPr>
          <w:rFonts w:eastAsia="FoundrySterling-Medium" w:cs="Arial"/>
        </w:rPr>
        <w:t>{CONTRACT_STREET_NAME}}, {{CONTRACT_CITY}}, {{CONTRACT_POST_CODE}}</w:t>
      </w:r>
      <w:r w:rsidR="000E4BF5">
        <w:rPr>
          <w:i/>
          <w:iCs/>
        </w:rPr>
        <w:t xml:space="preserve"> </w:t>
      </w:r>
      <w:r>
        <w:rPr>
          <w:i/>
          <w:iCs/>
        </w:rPr>
        <w:t>(the</w:t>
      </w:r>
      <w:r w:rsidR="007B378A">
        <w:rPr>
          <w:i/>
          <w:iCs/>
        </w:rPr>
        <w:t xml:space="preserve"> dwelling</w:t>
      </w:r>
      <w:r>
        <w:rPr>
          <w:i/>
          <w:iCs/>
        </w:rPr>
        <w:t>)</w:t>
      </w:r>
    </w:p>
    <w:p w14:paraId="436B9AFC" w14:textId="35246D88" w:rsidR="00C220FD" w:rsidRDefault="00C220FD" w:rsidP="00EE79D5">
      <w:pPr>
        <w:pStyle w:val="Body"/>
        <w:numPr>
          <w:ilvl w:val="0"/>
          <w:numId w:val="0"/>
        </w:numPr>
      </w:pPr>
      <w:r>
        <w:t>The initial rent</w:t>
      </w:r>
      <w:r w:rsidR="00C57888">
        <w:t xml:space="preserve"> is</w:t>
      </w:r>
      <w:bookmarkStart w:id="7" w:name="_Hlk158886980"/>
      <w:r w:rsidR="000E4BF5">
        <w:t xml:space="preserve"> </w:t>
      </w:r>
      <w:r w:rsidR="000E4BF5" w:rsidRPr="009965F1">
        <w:rPr>
          <w:rFonts w:eastAsia="FoundrySterling-Medium" w:cs="Arial"/>
        </w:rPr>
        <w:t>£</w:t>
      </w:r>
      <w:r w:rsidR="000E4BF5">
        <w:rPr>
          <w:rFonts w:eastAsia="FoundrySterling-Medium" w:cs="Arial"/>
        </w:rPr>
        <w:t xml:space="preserve"> </w:t>
      </w:r>
      <w:r w:rsidR="000E4BF5" w:rsidRPr="009965F1">
        <w:rPr>
          <w:rFonts w:eastAsia="FoundrySterling-Medium" w:cs="Arial"/>
        </w:rPr>
        <w:t>{{</w:t>
      </w:r>
      <w:r w:rsidR="004802B5">
        <w:rPr>
          <w:rFonts w:eastAsia="FoundrySterling-Medium" w:cs="Arial"/>
        </w:rPr>
        <w:t>CONTRACT</w:t>
      </w:r>
      <w:r w:rsidR="000E4BF5" w:rsidRPr="009965F1">
        <w:rPr>
          <w:rFonts w:eastAsia="FoundrySterling-Medium" w:cs="Arial"/>
        </w:rPr>
        <w:t>_MONTHLY_</w:t>
      </w:r>
      <w:r w:rsidR="004802B5">
        <w:rPr>
          <w:rFonts w:eastAsia="FoundrySterling-Medium" w:cs="Arial"/>
        </w:rPr>
        <w:t>RENT</w:t>
      </w:r>
      <w:r w:rsidR="000E4BF5" w:rsidRPr="009965F1">
        <w:rPr>
          <w:rFonts w:eastAsia="FoundrySterling-Medium" w:cs="Arial"/>
        </w:rPr>
        <w:t xml:space="preserve"> \# </w:t>
      </w:r>
      <w:proofErr w:type="gramStart"/>
      <w:r w:rsidR="000E4BF5" w:rsidRPr="009965F1">
        <w:rPr>
          <w:rFonts w:eastAsia="FoundrySterling-Medium" w:cs="Arial"/>
        </w:rPr>
        <w:t>#,#</w:t>
      </w:r>
      <w:proofErr w:type="gramEnd"/>
      <w:r w:rsidR="000E4BF5" w:rsidRPr="009965F1">
        <w:rPr>
          <w:rFonts w:eastAsia="FoundrySterling-Medium" w:cs="Arial"/>
        </w:rPr>
        <w:t>#0.00}}</w:t>
      </w:r>
      <w:bookmarkEnd w:id="7"/>
      <w:r w:rsidR="000E4BF5">
        <w:rPr>
          <w:rFonts w:eastAsia="FoundrySterling-Medium" w:cs="Arial"/>
        </w:rPr>
        <w:t xml:space="preserve"> </w:t>
      </w:r>
      <w:r w:rsidR="00C57888">
        <w:t>per month</w:t>
      </w:r>
      <w:r w:rsidR="00EA5545">
        <w:t xml:space="preserve"> </w:t>
      </w:r>
      <w:r w:rsidR="00457D14">
        <w:t xml:space="preserve">PAYABLE </w:t>
      </w:r>
      <w:r w:rsidR="00ED1953">
        <w:t>IN ACCORDANCE WITH THE TERMS OF THIS CONTRACT</w:t>
      </w:r>
      <w:r w:rsidR="00856C0E">
        <w:t xml:space="preserve"> AND </w:t>
      </w:r>
      <w:r w:rsidR="00F83DB1">
        <w:t xml:space="preserve">(IF THE FIXED TERM GRANTED BY THIS CONTRACT </w:t>
      </w:r>
      <w:r w:rsidR="00C87028">
        <w:t>IS FOR MORE THAN</w:t>
      </w:r>
      <w:r w:rsidR="00F83DB1">
        <w:t xml:space="preserve"> 12 MONTHS)</w:t>
      </w:r>
      <w:r w:rsidR="00F20C72">
        <w:t xml:space="preserve"> </w:t>
      </w:r>
      <w:r w:rsidR="00856C0E">
        <w:t xml:space="preserve">SUBJECT TO REVIEW IN ACCORDANCE WITH </w:t>
      </w:r>
      <w:r w:rsidR="00856C0E" w:rsidRPr="00856C0E">
        <w:rPr>
          <w:b/>
          <w:bCs/>
        </w:rPr>
        <w:t>TERM 26</w:t>
      </w:r>
      <w:r w:rsidR="00856C0E">
        <w:t xml:space="preserve"> OF </w:t>
      </w:r>
      <w:r w:rsidR="00856C0E" w:rsidRPr="00856C0E">
        <w:rPr>
          <w:b/>
          <w:bCs/>
        </w:rPr>
        <w:t>ANNEXURE 2</w:t>
      </w:r>
      <w:r w:rsidR="006F3D78">
        <w:t>.</w:t>
      </w:r>
    </w:p>
    <w:p w14:paraId="13081D07" w14:textId="22D2F4FF" w:rsidR="00C220FD" w:rsidRDefault="00C220FD" w:rsidP="00C220FD">
      <w:pPr>
        <w:pStyle w:val="Body"/>
      </w:pPr>
      <w:r>
        <w:t xml:space="preserve">The first payment is to be made </w:t>
      </w:r>
      <w:r w:rsidR="00C57888">
        <w:t xml:space="preserve">on </w:t>
      </w:r>
      <w:r w:rsidR="007267F3">
        <w:t>OR BEFORE THE OCCUPATION DATE</w:t>
      </w:r>
    </w:p>
    <w:p w14:paraId="00EE3CFC" w14:textId="4090E216" w:rsidR="00C57888" w:rsidRPr="00052F22" w:rsidRDefault="00C57888" w:rsidP="00C220FD">
      <w:pPr>
        <w:pStyle w:val="Body"/>
      </w:pPr>
      <w:r>
        <w:t>And further payments are to be made</w:t>
      </w:r>
      <w:r w:rsidR="009F5585">
        <w:t xml:space="preserve"> ON</w:t>
      </w:r>
      <w:r w:rsidR="007267F3">
        <w:t xml:space="preserve"> THE </w:t>
      </w:r>
      <w:r w:rsidR="00D96447" w:rsidRPr="005509A9">
        <w:t>1st</w:t>
      </w:r>
      <w:r w:rsidR="007267F3">
        <w:t xml:space="preserve"> OF EACH MONTH </w:t>
      </w:r>
      <w:r w:rsidR="007267F3">
        <w:rPr>
          <w:i/>
          <w:iCs/>
        </w:rPr>
        <w:t>(RENT DAYS)</w:t>
      </w:r>
    </w:p>
    <w:p w14:paraId="4D29E4D5" w14:textId="3B2A31BA" w:rsidR="00052F22" w:rsidRPr="008D3561" w:rsidRDefault="00052F22" w:rsidP="00C220FD">
      <w:pPr>
        <w:pStyle w:val="Body"/>
      </w:pPr>
      <w:r>
        <w:t xml:space="preserve">THE RENT INCLUDES THE COST OF BASIC INTERNET SERVICES TO THE DWELLING (AS DEFINED IN </w:t>
      </w:r>
      <w:r w:rsidRPr="00052F22">
        <w:rPr>
          <w:b/>
          <w:bCs/>
        </w:rPr>
        <w:t>TERM 1.1</w:t>
      </w:r>
      <w:r w:rsidRPr="00052F22">
        <w:t xml:space="preserve"> OF </w:t>
      </w:r>
      <w:r w:rsidRPr="00052F22">
        <w:rPr>
          <w:b/>
          <w:bCs/>
        </w:rPr>
        <w:t>ANNEXURE 2</w:t>
      </w:r>
      <w:r w:rsidRPr="00052F22">
        <w:t>)</w:t>
      </w:r>
    </w:p>
    <w:p w14:paraId="7DFB7288" w14:textId="21702E10" w:rsidR="00031556" w:rsidRDefault="00031556" w:rsidP="00C220FD">
      <w:pPr>
        <w:pStyle w:val="Body"/>
      </w:pPr>
      <w:r>
        <w:t xml:space="preserve">This fixed term standard contract will end on </w:t>
      </w:r>
      <w:r w:rsidR="00CA772F" w:rsidRPr="009965F1">
        <w:rPr>
          <w:rFonts w:cs="Arial"/>
        </w:rPr>
        <w:t>{{CONTRACT_ENDDATE \@dd/MM/yyy}}</w:t>
      </w:r>
    </w:p>
    <w:p w14:paraId="4FF9A1F3" w14:textId="3EDC172F" w:rsidR="00C220FD" w:rsidRDefault="00C220FD" w:rsidP="00C220FD">
      <w:pPr>
        <w:pStyle w:val="Body"/>
      </w:pPr>
      <w:r>
        <w:t>You can contact the landlord</w:t>
      </w:r>
      <w:r w:rsidR="00E71CA4">
        <w:t>:</w:t>
      </w:r>
      <w:r w:rsidR="00022C3C">
        <w:tab/>
      </w:r>
    </w:p>
    <w:p w14:paraId="780D4D33" w14:textId="48842C1D" w:rsidR="00C220FD" w:rsidRDefault="00C220FD" w:rsidP="00CA4984">
      <w:pPr>
        <w:pStyle w:val="Body"/>
        <w:numPr>
          <w:ilvl w:val="0"/>
          <w:numId w:val="16"/>
        </w:numPr>
      </w:pPr>
      <w:r>
        <w:t xml:space="preserve">by post: </w:t>
      </w:r>
      <w:r w:rsidR="00CA772F" w:rsidRPr="009965F1">
        <w:t>{{CONTRACT_LANDLORD_STREET}}, {{CONTRACT_LANDLORD_CITY}}, {{CONTRACT_LANDLORD_POST_CODE}}</w:t>
      </w:r>
      <w:r w:rsidR="00C57888">
        <w:t xml:space="preserve"> </w:t>
      </w:r>
    </w:p>
    <w:p w14:paraId="00F438B2" w14:textId="70F82BAE" w:rsidR="00C220FD" w:rsidRDefault="00C220FD" w:rsidP="00CA4984">
      <w:pPr>
        <w:pStyle w:val="Body"/>
        <w:numPr>
          <w:ilvl w:val="0"/>
          <w:numId w:val="16"/>
        </w:numPr>
      </w:pPr>
      <w:r>
        <w:t xml:space="preserve">by telephone: </w:t>
      </w:r>
      <w:r w:rsidR="00CA772F">
        <w:t>0207 940 9500</w:t>
      </w:r>
    </w:p>
    <w:p w14:paraId="29E2B979" w14:textId="2516FD57" w:rsidR="00C220FD" w:rsidRDefault="00C220FD" w:rsidP="00CA4984">
      <w:pPr>
        <w:pStyle w:val="Body"/>
        <w:numPr>
          <w:ilvl w:val="0"/>
          <w:numId w:val="16"/>
        </w:numPr>
      </w:pPr>
      <w:r>
        <w:t xml:space="preserve">by e-mail: </w:t>
      </w:r>
      <w:hyperlink r:id="rId13" w:history="1">
        <w:r w:rsidR="00CA772F" w:rsidRPr="005D2B91">
          <w:rPr>
            <w:rStyle w:val="Hyperlink"/>
          </w:rPr>
          <w:t>info@graingerplc.co.uk</w:t>
        </w:r>
      </w:hyperlink>
      <w:r w:rsidR="00CA772F">
        <w:t xml:space="preserve"> </w:t>
      </w:r>
    </w:p>
    <w:p w14:paraId="68AE4002" w14:textId="7703036D" w:rsidR="00C220FD" w:rsidRDefault="00C220FD" w:rsidP="00EE79D5">
      <w:pPr>
        <w:pStyle w:val="Body"/>
      </w:pPr>
      <w:r w:rsidRPr="0015134D">
        <w:t xml:space="preserve">You have </w:t>
      </w:r>
      <w:r w:rsidR="00031556">
        <w:t xml:space="preserve">paid a deposit of </w:t>
      </w:r>
      <w:r w:rsidR="00CA772F" w:rsidRPr="009965F1">
        <w:rPr>
          <w:rFonts w:eastAsia="MS Mincho" w:cs="Arial"/>
          <w:lang w:val="en-US"/>
        </w:rPr>
        <w:t>£</w:t>
      </w:r>
      <w:r w:rsidR="00CA772F">
        <w:rPr>
          <w:rFonts w:eastAsia="MS Mincho" w:cs="Arial"/>
          <w:lang w:val="en-US"/>
        </w:rPr>
        <w:t xml:space="preserve"> </w:t>
      </w:r>
      <w:r w:rsidR="00CA772F" w:rsidRPr="009965F1">
        <w:rPr>
          <w:rFonts w:cs="Arial"/>
        </w:rPr>
        <w:t>{{</w:t>
      </w:r>
      <w:r w:rsidR="00E217BD">
        <w:rPr>
          <w:rFonts w:cs="Arial"/>
        </w:rPr>
        <w:t>CONTRACT_SECURITY_DEPOSIT_AMOUNT</w:t>
      </w:r>
      <w:r w:rsidR="00CA772F" w:rsidRPr="009965F1">
        <w:rPr>
          <w:rFonts w:cs="Arial"/>
        </w:rPr>
        <w:t xml:space="preserve"> \# </w:t>
      </w:r>
      <w:proofErr w:type="gramStart"/>
      <w:r w:rsidR="00CA772F" w:rsidRPr="009965F1">
        <w:rPr>
          <w:rFonts w:cs="Arial"/>
        </w:rPr>
        <w:t>#,#</w:t>
      </w:r>
      <w:proofErr w:type="gramEnd"/>
      <w:r w:rsidR="00CA772F" w:rsidRPr="009965F1">
        <w:rPr>
          <w:rFonts w:cs="Arial"/>
        </w:rPr>
        <w:t>#0.00}}</w:t>
      </w:r>
    </w:p>
    <w:p w14:paraId="4692FDB4" w14:textId="2717EAF2" w:rsidR="00031556" w:rsidRPr="0015134D" w:rsidRDefault="00031556" w:rsidP="00EE79D5">
      <w:pPr>
        <w:pStyle w:val="Body"/>
      </w:pPr>
      <w:r>
        <w:t xml:space="preserve">For more information about the holding of your deposit: </w:t>
      </w:r>
      <w:r w:rsidR="00D96447" w:rsidRPr="005509A9">
        <w:t>Tenancy Deposit Scheme (TDS)</w:t>
      </w:r>
    </w:p>
    <w:p w14:paraId="56D2D328" w14:textId="261B7F8B" w:rsidR="00031556" w:rsidRDefault="00031556" w:rsidP="00041FEB">
      <w:pPr>
        <w:pStyle w:val="Body2"/>
        <w:numPr>
          <w:ilvl w:val="0"/>
          <w:numId w:val="0"/>
        </w:numPr>
      </w:pPr>
      <w:r>
        <w:lastRenderedPageBreak/>
        <w:t>The occupation date (when you can begin occupying the</w:t>
      </w:r>
      <w:r w:rsidR="007B378A">
        <w:t xml:space="preserve"> dwelling</w:t>
      </w:r>
      <w:r>
        <w:t xml:space="preserve">) is: </w:t>
      </w:r>
      <w:r w:rsidR="00933AFB" w:rsidRPr="009965F1">
        <w:t>{{CONTRACT_</w:t>
      </w:r>
      <w:r w:rsidR="00301C0B">
        <w:t>START</w:t>
      </w:r>
      <w:r w:rsidR="00933AFB" w:rsidRPr="009965F1">
        <w:t>DATE</w:t>
      </w:r>
      <w:r w:rsidR="00301C0B">
        <w:t xml:space="preserve"> </w:t>
      </w:r>
      <w:r w:rsidR="00301C0B" w:rsidRPr="009965F1">
        <w:rPr>
          <w:rFonts w:cs="Arial"/>
        </w:rPr>
        <w:t>\@dd/MM/yyy</w:t>
      </w:r>
      <w:r w:rsidR="00933AFB" w:rsidRPr="009965F1">
        <w:t>}}</w:t>
      </w:r>
    </w:p>
    <w:p w14:paraId="502892D5" w14:textId="6468A2A0" w:rsidR="007A4944" w:rsidRDefault="00031556" w:rsidP="00041FEB">
      <w:pPr>
        <w:pStyle w:val="Body2"/>
        <w:numPr>
          <w:ilvl w:val="0"/>
          <w:numId w:val="0"/>
        </w:numPr>
      </w:pPr>
      <w:r>
        <w:t>THIS OCCUPATION CONTRACT CONSTITUTES A LEGALLY BINDING CONTRACT BETWEEN YOU AND THE LANDLORD</w:t>
      </w:r>
      <w:r w:rsidR="00E73DFF">
        <w:t xml:space="preserve"> WHICH COMES INTO EFFECT ON THE DATE OF THE CONTRACT SET OUT ABOVE</w:t>
      </w:r>
      <w:r>
        <w:t xml:space="preserve">. </w:t>
      </w:r>
    </w:p>
    <w:p w14:paraId="758E2674" w14:textId="0E0CC6C1" w:rsidR="00031556" w:rsidRDefault="00031556" w:rsidP="00041FEB">
      <w:pPr>
        <w:pStyle w:val="Body2"/>
        <w:numPr>
          <w:ilvl w:val="0"/>
          <w:numId w:val="0"/>
        </w:numPr>
      </w:pPr>
      <w:r>
        <w:t>Please sign below as evidence of your agreement to this contract</w:t>
      </w:r>
    </w:p>
    <w:p w14:paraId="04AAE27F" w14:textId="77777777" w:rsidR="006433C2" w:rsidRDefault="00031556" w:rsidP="000C4120">
      <w:pPr>
        <w:pStyle w:val="Body2"/>
        <w:numPr>
          <w:ilvl w:val="0"/>
          <w:numId w:val="0"/>
        </w:numPr>
      </w:pPr>
      <w:r>
        <w:t>Contract-holder(s)</w:t>
      </w:r>
      <w:bookmarkStart w:id="8" w:name="_Hlk169247794"/>
    </w:p>
    <w:p w14:paraId="6AB1A24E" w14:textId="7C9BEB9D" w:rsidR="00E951FB" w:rsidRPr="00E951FB" w:rsidRDefault="00E951FB" w:rsidP="000C4120">
      <w:pPr>
        <w:pStyle w:val="Body2"/>
        <w:numPr>
          <w:ilvl w:val="0"/>
          <w:numId w:val="0"/>
        </w:numPr>
      </w:pPr>
      <w:r w:rsidRPr="00E951FB">
        <w:fldChar w:fldCharType="begin"/>
      </w:r>
      <w:r w:rsidRPr="00E951FB">
        <w:instrText xml:space="preserve"> IF  </w:instrText>
      </w:r>
      <w:r w:rsidRPr="00E951FB">
        <w:fldChar w:fldCharType="begin"/>
      </w:r>
      <w:r w:rsidRPr="00E951FB">
        <w:instrText xml:space="preserve"> MERGEFIELD  Contract_</w:instrText>
      </w:r>
      <w:r w:rsidR="00600D21">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rsidR="00600D21">
        <w:instrText>1</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600D21" w:rsidRPr="00EA776A" w14:paraId="0046CF07" w14:textId="77777777" w:rsidTr="00F62C9A">
        <w:trPr>
          <w:trHeight w:val="260"/>
        </w:trPr>
        <w:tc>
          <w:tcPr>
            <w:tcW w:w="2596" w:type="dxa"/>
          </w:tcPr>
          <w:p w14:paraId="19A7047D"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763EBCE" w14:textId="551982C2"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1</w:instrText>
            </w:r>
            <w:r w:rsidRPr="00EA776A">
              <w:rPr>
                <w:rFonts w:ascii="Arial" w:eastAsia="FoundrySterling-Medium" w:hAnsi="Arial" w:cs="Arial"/>
                <w:color w:val="51626F"/>
                <w:sz w:val="20"/>
                <w:szCs w:val="20"/>
              </w:rPr>
              <w:instrText>:fullname}}</w:instrText>
            </w:r>
          </w:p>
        </w:tc>
        <w:tc>
          <w:tcPr>
            <w:tcW w:w="2761" w:type="dxa"/>
          </w:tcPr>
          <w:p w14:paraId="0F5A00C0" w14:textId="77777777" w:rsidR="00600D21" w:rsidRPr="00EA776A" w:rsidRDefault="00600D21" w:rsidP="00F62C9A">
            <w:pPr>
              <w:rPr>
                <w:rFonts w:ascii="Arial" w:eastAsia="FoundrySterling-Medium" w:hAnsi="Arial" w:cs="Arial"/>
                <w:color w:val="51626F"/>
                <w:sz w:val="20"/>
                <w:szCs w:val="20"/>
              </w:rPr>
            </w:pPr>
          </w:p>
          <w:p w14:paraId="0ADB8119"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89" w:type="dxa"/>
          </w:tcPr>
          <w:p w14:paraId="21F44A2A" w14:textId="77777777" w:rsidR="00600D21" w:rsidRPr="00EA776A" w:rsidRDefault="00600D21" w:rsidP="00F62C9A">
            <w:pPr>
              <w:rPr>
                <w:rFonts w:ascii="Arial" w:eastAsia="FoundrySterling-Medium" w:hAnsi="Arial" w:cs="Arial"/>
                <w:color w:val="51626F"/>
                <w:sz w:val="20"/>
                <w:szCs w:val="20"/>
              </w:rPr>
            </w:pPr>
          </w:p>
          <w:p w14:paraId="33CDFBEF"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r>
    </w:tbl>
    <w:p w14:paraId="06B421D5" w14:textId="0F4CE581" w:rsidR="00600D21" w:rsidRDefault="00E951FB" w:rsidP="006433C2">
      <w:pPr>
        <w:jc w:val="left"/>
      </w:pPr>
      <w:r w:rsidRPr="00E951FB">
        <w:instrText>"</w:instrText>
      </w:r>
      <w:r w:rsidR="000C4120">
        <w:instrText xml:space="preserve"> ""</w:instrText>
      </w:r>
      <w:r w:rsidRPr="00E951FB">
        <w:fldChar w:fldCharType="end"/>
      </w:r>
      <w:bookmarkEnd w:id="8"/>
      <w:r w:rsidR="006433C2">
        <w:br/>
      </w:r>
      <w:r w:rsidR="00600D21" w:rsidRPr="00E951FB">
        <w:fldChar w:fldCharType="begin"/>
      </w:r>
      <w:r w:rsidR="00600D21" w:rsidRPr="00E951FB">
        <w:instrText xml:space="preserve"> IF  </w:instrText>
      </w:r>
      <w:r w:rsidR="00600D21" w:rsidRPr="00E951FB">
        <w:fldChar w:fldCharType="begin"/>
      </w:r>
      <w:r w:rsidR="00600D21" w:rsidRPr="00E951FB">
        <w:instrText xml:space="preserve"> MERGEFIELD  Contract_</w:instrText>
      </w:r>
      <w:r w:rsidR="00600D21">
        <w:instrText>Doc_Selection_Stamped</w:instrText>
      </w:r>
      <w:r w:rsidR="00600D21" w:rsidRPr="00E951FB">
        <w:instrText xml:space="preserve"> \* Upper  \* MERGEFORMAT </w:instrText>
      </w:r>
      <w:r w:rsidR="00600D21" w:rsidRPr="00E951FB">
        <w:fldChar w:fldCharType="separate"/>
      </w:r>
      <w:r w:rsidR="00600D21" w:rsidRPr="00E951FB">
        <w:rPr>
          <w:noProof/>
        </w:rPr>
        <w:instrText>«CONTRACT_NUMBER_OF_GUARANTORS»</w:instrText>
      </w:r>
      <w:r w:rsidR="00600D21" w:rsidRPr="00E951FB">
        <w:rPr>
          <w:noProof/>
        </w:rPr>
        <w:fldChar w:fldCharType="end"/>
      </w:r>
      <w:r w:rsidR="00600D21" w:rsidRPr="00E951FB">
        <w:instrText xml:space="preserve"> = "</w:instrText>
      </w:r>
      <w:r w:rsidR="00974657">
        <w:instrText>2</w:instrText>
      </w:r>
      <w:r w:rsidR="00600D21"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974657" w:rsidRPr="00EA776A" w14:paraId="1ABA5F36" w14:textId="77777777" w:rsidTr="00F62C9A">
        <w:trPr>
          <w:trHeight w:val="260"/>
        </w:trPr>
        <w:tc>
          <w:tcPr>
            <w:tcW w:w="2596" w:type="dxa"/>
          </w:tcPr>
          <w:p w14:paraId="0CD2AF41"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99A1853"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77A3D51B"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61" w:type="dxa"/>
          </w:tcPr>
          <w:p w14:paraId="63336C69" w14:textId="77777777" w:rsidR="00974657" w:rsidRPr="00EA776A" w:rsidRDefault="00974657" w:rsidP="00F62C9A">
            <w:pPr>
              <w:rPr>
                <w:rFonts w:ascii="Arial" w:eastAsia="FoundrySterling-Medium" w:hAnsi="Arial" w:cs="Arial"/>
                <w:color w:val="51626F"/>
                <w:sz w:val="20"/>
                <w:szCs w:val="20"/>
              </w:rPr>
            </w:pPr>
          </w:p>
          <w:p w14:paraId="46D2DEDF"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22BCEBFA"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289" w:type="dxa"/>
          </w:tcPr>
          <w:p w14:paraId="44B59CED" w14:textId="77777777" w:rsidR="00974657" w:rsidRPr="00EA776A" w:rsidRDefault="00974657" w:rsidP="00F62C9A">
            <w:pPr>
              <w:rPr>
                <w:rFonts w:ascii="Arial" w:eastAsia="FoundrySterling-Medium" w:hAnsi="Arial" w:cs="Arial"/>
                <w:color w:val="51626F"/>
                <w:sz w:val="20"/>
                <w:szCs w:val="20"/>
              </w:rPr>
            </w:pPr>
          </w:p>
          <w:p w14:paraId="06521867"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167ED4E7"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r>
    </w:tbl>
    <w:p w14:paraId="118056A7" w14:textId="5A9FAD4D" w:rsidR="00600D21" w:rsidRPr="00E951FB" w:rsidRDefault="00600D21"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rsidR="00974657">
        <w:instrText>3</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974657" w:rsidRPr="00EA776A" w14:paraId="58A84F76" w14:textId="77777777" w:rsidTr="00974657">
        <w:trPr>
          <w:trHeight w:val="260"/>
        </w:trPr>
        <w:tc>
          <w:tcPr>
            <w:tcW w:w="2596" w:type="dxa"/>
          </w:tcPr>
          <w:p w14:paraId="06C4B8A2"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3EBC07F"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464490F8"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4F7A42D9"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96" w:type="dxa"/>
          </w:tcPr>
          <w:p w14:paraId="206366FC" w14:textId="77777777" w:rsidR="00974657" w:rsidRPr="00EA776A" w:rsidRDefault="00974657" w:rsidP="00F62C9A">
            <w:pPr>
              <w:rPr>
                <w:rFonts w:ascii="Arial" w:eastAsia="FoundrySterling-Medium" w:hAnsi="Arial" w:cs="Arial"/>
                <w:color w:val="51626F"/>
                <w:sz w:val="20"/>
                <w:szCs w:val="20"/>
              </w:rPr>
            </w:pPr>
          </w:p>
          <w:p w14:paraId="20729775"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67292909"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31182DB0"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385" w:type="dxa"/>
          </w:tcPr>
          <w:p w14:paraId="079D969A" w14:textId="77777777" w:rsidR="00974657" w:rsidRPr="00EA776A" w:rsidRDefault="00974657" w:rsidP="00F62C9A">
            <w:pPr>
              <w:rPr>
                <w:rFonts w:ascii="Arial" w:eastAsia="FoundrySterling-Medium" w:hAnsi="Arial" w:cs="Arial"/>
                <w:color w:val="51626F"/>
                <w:sz w:val="20"/>
                <w:szCs w:val="20"/>
              </w:rPr>
            </w:pPr>
          </w:p>
          <w:p w14:paraId="43A7475F"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0369CE8C"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0D258BD5"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74721BFB" w14:textId="77777777" w:rsidR="00974657" w:rsidRPr="00EA776A" w:rsidRDefault="00974657" w:rsidP="00F62C9A">
            <w:pPr>
              <w:rPr>
                <w:rFonts w:ascii="Arial" w:eastAsia="MS Mincho" w:hAnsi="Arial" w:cs="Arial"/>
                <w:color w:val="51626F"/>
                <w:spacing w:val="-4"/>
                <w:sz w:val="2"/>
                <w:szCs w:val="2"/>
                <w:lang w:val="en-US"/>
              </w:rPr>
            </w:pPr>
          </w:p>
        </w:tc>
      </w:tr>
    </w:tbl>
    <w:p w14:paraId="12F0CF09" w14:textId="2FEAF652" w:rsidR="00600D21" w:rsidRPr="00E951FB" w:rsidRDefault="00600D21"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rsidR="00974657">
        <w:instrText>4</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974657" w:rsidRPr="00EA776A" w14:paraId="51AF2016" w14:textId="77777777" w:rsidTr="00F62C9A">
        <w:trPr>
          <w:trHeight w:val="260"/>
        </w:trPr>
        <w:tc>
          <w:tcPr>
            <w:tcW w:w="2596" w:type="dxa"/>
          </w:tcPr>
          <w:p w14:paraId="0630E10A" w14:textId="77777777" w:rsidR="00974657" w:rsidRPr="00EA776A" w:rsidRDefault="00974657" w:rsidP="00F62C9A">
            <w:pPr>
              <w:rPr>
                <w:rFonts w:ascii="Arial" w:eastAsia="FoundrySterling-Medium" w:hAnsi="Arial" w:cs="Arial"/>
                <w:color w:val="51626F"/>
                <w:sz w:val="20"/>
                <w:szCs w:val="20"/>
              </w:rPr>
            </w:pPr>
            <w:bookmarkStart w:id="9" w:name="_Hlk169252907"/>
            <w:r w:rsidRPr="00EA776A">
              <w:rPr>
                <w:rFonts w:ascii="Arial" w:eastAsia="FoundrySterling-Medium" w:hAnsi="Arial" w:cs="Arial"/>
                <w:color w:val="51626F"/>
                <w:sz w:val="20"/>
                <w:szCs w:val="20"/>
              </w:rPr>
              <w:instrText>{{TableHide}}</w:instrText>
            </w:r>
          </w:p>
          <w:p w14:paraId="1C35F7AE"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5D6B86C8"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011E85D2"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0B0070A1"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61" w:type="dxa"/>
          </w:tcPr>
          <w:p w14:paraId="2AED91D4" w14:textId="77777777" w:rsidR="00974657" w:rsidRPr="00EA776A" w:rsidRDefault="00974657" w:rsidP="00F62C9A">
            <w:pPr>
              <w:rPr>
                <w:rFonts w:ascii="Arial" w:eastAsia="FoundrySterling-Medium" w:hAnsi="Arial" w:cs="Arial"/>
                <w:color w:val="51626F"/>
                <w:sz w:val="20"/>
                <w:szCs w:val="20"/>
              </w:rPr>
            </w:pPr>
          </w:p>
          <w:p w14:paraId="77003FFA"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5FA346BA"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15DD3B31"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633496AC"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289" w:type="dxa"/>
          </w:tcPr>
          <w:p w14:paraId="73853673" w14:textId="77777777" w:rsidR="00974657" w:rsidRPr="00EA776A" w:rsidRDefault="00974657" w:rsidP="00F62C9A">
            <w:pPr>
              <w:rPr>
                <w:rFonts w:ascii="Arial" w:eastAsia="FoundrySterling-Medium" w:hAnsi="Arial" w:cs="Arial"/>
                <w:color w:val="51626F"/>
                <w:sz w:val="20"/>
                <w:szCs w:val="20"/>
              </w:rPr>
            </w:pPr>
          </w:p>
          <w:p w14:paraId="5886BE2E"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443AD3D6"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1FDD8C84"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11645A48"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51E823B8" w14:textId="77777777" w:rsidR="00974657" w:rsidRPr="00EA776A" w:rsidRDefault="00974657" w:rsidP="00F62C9A">
            <w:pPr>
              <w:rPr>
                <w:rFonts w:ascii="Arial" w:eastAsia="MS Mincho" w:hAnsi="Arial" w:cs="Arial"/>
                <w:color w:val="51626F"/>
                <w:spacing w:val="-4"/>
                <w:sz w:val="2"/>
                <w:szCs w:val="2"/>
                <w:lang w:val="en-US"/>
              </w:rPr>
            </w:pPr>
          </w:p>
        </w:tc>
      </w:tr>
    </w:tbl>
    <w:bookmarkEnd w:id="9"/>
    <w:p w14:paraId="388DDBF1" w14:textId="0CC4954C" w:rsidR="00600D21" w:rsidRPr="00E951FB" w:rsidRDefault="00600D21"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rsidR="00974657">
        <w:instrText>5</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600D21" w:rsidRPr="00EA776A" w14:paraId="5660A73D" w14:textId="77777777" w:rsidTr="00F62C9A">
        <w:trPr>
          <w:trHeight w:val="260"/>
        </w:trPr>
        <w:tc>
          <w:tcPr>
            <w:tcW w:w="2596" w:type="dxa"/>
          </w:tcPr>
          <w:p w14:paraId="353B8604"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7911CA5"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1</w:instrText>
            </w:r>
            <w:r w:rsidRPr="00EA776A">
              <w:rPr>
                <w:rFonts w:ascii="Arial" w:eastAsia="FoundrySterling-Medium" w:hAnsi="Arial" w:cs="Arial"/>
                <w:color w:val="51626F"/>
                <w:sz w:val="20"/>
                <w:szCs w:val="20"/>
              </w:rPr>
              <w:instrText>:fullname}}</w:instrText>
            </w:r>
          </w:p>
        </w:tc>
        <w:tc>
          <w:tcPr>
            <w:tcW w:w="2761" w:type="dxa"/>
          </w:tcPr>
          <w:p w14:paraId="2504D3F0" w14:textId="77777777" w:rsidR="00600D21" w:rsidRPr="00EA776A" w:rsidRDefault="00600D21" w:rsidP="00F62C9A">
            <w:pPr>
              <w:rPr>
                <w:rFonts w:ascii="Arial" w:eastAsia="FoundrySterling-Medium" w:hAnsi="Arial" w:cs="Arial"/>
                <w:color w:val="51626F"/>
                <w:sz w:val="20"/>
                <w:szCs w:val="20"/>
              </w:rPr>
            </w:pPr>
          </w:p>
          <w:p w14:paraId="45436A8A"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89" w:type="dxa"/>
          </w:tcPr>
          <w:p w14:paraId="465B0D7E" w14:textId="77777777" w:rsidR="00600D21" w:rsidRPr="00EA776A" w:rsidRDefault="00600D21" w:rsidP="00F62C9A">
            <w:pPr>
              <w:rPr>
                <w:rFonts w:ascii="Arial" w:eastAsia="FoundrySterling-Medium" w:hAnsi="Arial" w:cs="Arial"/>
                <w:color w:val="51626F"/>
                <w:sz w:val="20"/>
                <w:szCs w:val="20"/>
              </w:rPr>
            </w:pPr>
          </w:p>
          <w:p w14:paraId="2E21810D"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r>
    </w:tbl>
    <w:p w14:paraId="7E6EFA53" w14:textId="5B54E17D" w:rsidR="00974657" w:rsidRPr="00E951FB" w:rsidRDefault="00600D21" w:rsidP="006433C2">
      <w:pPr>
        <w:jc w:val="left"/>
      </w:pPr>
      <w:r w:rsidRPr="00E951FB">
        <w:instrText>"</w:instrText>
      </w:r>
      <w:r w:rsidR="000C4120">
        <w:instrText xml:space="preserve"> ""</w:instrText>
      </w:r>
      <w:r w:rsidRPr="00E951FB">
        <w:fldChar w:fldCharType="end"/>
      </w:r>
      <w:r w:rsidR="006433C2">
        <w:br/>
      </w:r>
      <w:r w:rsidR="00974657" w:rsidRPr="00E951FB">
        <w:fldChar w:fldCharType="begin"/>
      </w:r>
      <w:r w:rsidR="00974657" w:rsidRPr="00E951FB">
        <w:instrText xml:space="preserve"> IF  </w:instrText>
      </w:r>
      <w:r w:rsidR="00974657" w:rsidRPr="00E951FB">
        <w:fldChar w:fldCharType="begin"/>
      </w:r>
      <w:r w:rsidR="00974657" w:rsidRPr="00E951FB">
        <w:instrText xml:space="preserve"> MERGEFIELD  Contract_</w:instrText>
      </w:r>
      <w:r w:rsidR="00974657">
        <w:instrText>Doc_Selection_Stamped</w:instrText>
      </w:r>
      <w:r w:rsidR="00974657" w:rsidRPr="00E951FB">
        <w:instrText xml:space="preserve"> \* Upper  \* MERGEFORMAT </w:instrText>
      </w:r>
      <w:r w:rsidR="00974657" w:rsidRPr="00E951FB">
        <w:fldChar w:fldCharType="separate"/>
      </w:r>
      <w:r w:rsidR="00974657" w:rsidRPr="00E951FB">
        <w:rPr>
          <w:noProof/>
        </w:rPr>
        <w:instrText>«CONTRACT_NUMBER_OF_GUARANTORS»</w:instrText>
      </w:r>
      <w:r w:rsidR="00974657" w:rsidRPr="00E951FB">
        <w:rPr>
          <w:noProof/>
        </w:rPr>
        <w:fldChar w:fldCharType="end"/>
      </w:r>
      <w:r w:rsidR="00974657" w:rsidRPr="00E951FB">
        <w:instrText xml:space="preserve"> = "</w:instrText>
      </w:r>
      <w:r w:rsidR="00974657">
        <w:instrText>6</w:instrText>
      </w:r>
      <w:r w:rsidR="00974657"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873B47" w:rsidRPr="00EA776A" w14:paraId="0D2AE738" w14:textId="77777777" w:rsidTr="00873B47">
        <w:trPr>
          <w:trHeight w:val="260"/>
        </w:trPr>
        <w:tc>
          <w:tcPr>
            <w:tcW w:w="2596" w:type="dxa"/>
          </w:tcPr>
          <w:p w14:paraId="7924CA82"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379C9E0"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42425889"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96" w:type="dxa"/>
          </w:tcPr>
          <w:p w14:paraId="064B6886" w14:textId="77777777" w:rsidR="00873B47" w:rsidRPr="00EA776A" w:rsidRDefault="00873B47" w:rsidP="00F62C9A">
            <w:pPr>
              <w:rPr>
                <w:rFonts w:ascii="Arial" w:eastAsia="FoundrySterling-Medium" w:hAnsi="Arial" w:cs="Arial"/>
                <w:color w:val="51626F"/>
                <w:sz w:val="20"/>
                <w:szCs w:val="20"/>
              </w:rPr>
            </w:pPr>
          </w:p>
          <w:p w14:paraId="15F58D9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0846649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385" w:type="dxa"/>
          </w:tcPr>
          <w:p w14:paraId="0F8E3400" w14:textId="77777777" w:rsidR="00873B47" w:rsidRPr="00EA776A" w:rsidRDefault="00873B47" w:rsidP="00F62C9A">
            <w:pPr>
              <w:rPr>
                <w:rFonts w:ascii="Arial" w:eastAsia="FoundrySterling-Medium" w:hAnsi="Arial" w:cs="Arial"/>
                <w:color w:val="51626F"/>
                <w:sz w:val="20"/>
                <w:szCs w:val="20"/>
              </w:rPr>
            </w:pPr>
          </w:p>
          <w:p w14:paraId="5D6DA57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52727CC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r>
    </w:tbl>
    <w:p w14:paraId="042B740C" w14:textId="65C82367"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7</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873B47" w:rsidRPr="00EA776A" w14:paraId="57BFC128" w14:textId="77777777" w:rsidTr="00F62C9A">
        <w:trPr>
          <w:trHeight w:val="260"/>
        </w:trPr>
        <w:tc>
          <w:tcPr>
            <w:tcW w:w="2596" w:type="dxa"/>
          </w:tcPr>
          <w:p w14:paraId="019D72D4"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04AD9BA"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228F7C94"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75AB0E18"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96" w:type="dxa"/>
          </w:tcPr>
          <w:p w14:paraId="3E48AC7C" w14:textId="77777777" w:rsidR="00873B47" w:rsidRPr="00EA776A" w:rsidRDefault="00873B47" w:rsidP="00F62C9A">
            <w:pPr>
              <w:rPr>
                <w:rFonts w:ascii="Arial" w:eastAsia="FoundrySterling-Medium" w:hAnsi="Arial" w:cs="Arial"/>
                <w:color w:val="51626F"/>
                <w:sz w:val="20"/>
                <w:szCs w:val="20"/>
              </w:rPr>
            </w:pPr>
          </w:p>
          <w:p w14:paraId="050DF9BA"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0431FE89"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0CFE7676"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385" w:type="dxa"/>
          </w:tcPr>
          <w:p w14:paraId="1913322F" w14:textId="77777777" w:rsidR="00873B47" w:rsidRPr="00EA776A" w:rsidRDefault="00873B47" w:rsidP="00F62C9A">
            <w:pPr>
              <w:rPr>
                <w:rFonts w:ascii="Arial" w:eastAsia="FoundrySterling-Medium" w:hAnsi="Arial" w:cs="Arial"/>
                <w:color w:val="51626F"/>
                <w:sz w:val="20"/>
                <w:szCs w:val="20"/>
              </w:rPr>
            </w:pPr>
          </w:p>
          <w:p w14:paraId="1078FA16"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0C1EDCA3"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17030700"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6A303DCD" w14:textId="77777777" w:rsidR="00873B47" w:rsidRPr="00EA776A" w:rsidRDefault="00873B47" w:rsidP="00F62C9A">
            <w:pPr>
              <w:rPr>
                <w:rFonts w:ascii="Arial" w:eastAsia="MS Mincho" w:hAnsi="Arial" w:cs="Arial"/>
                <w:color w:val="51626F"/>
                <w:spacing w:val="-4"/>
                <w:sz w:val="2"/>
                <w:szCs w:val="2"/>
                <w:lang w:val="en-US"/>
              </w:rPr>
            </w:pPr>
          </w:p>
        </w:tc>
      </w:tr>
    </w:tbl>
    <w:p w14:paraId="757CE368" w14:textId="70BD6F2E"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8</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873B47" w:rsidRPr="00EA776A" w14:paraId="537F7C91" w14:textId="77777777" w:rsidTr="00873B47">
        <w:trPr>
          <w:trHeight w:val="260"/>
        </w:trPr>
        <w:tc>
          <w:tcPr>
            <w:tcW w:w="2596" w:type="dxa"/>
          </w:tcPr>
          <w:p w14:paraId="0D877661"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0D5122D"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2926FEE6"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580D7A05"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180F0210"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96" w:type="dxa"/>
          </w:tcPr>
          <w:p w14:paraId="12CED70A" w14:textId="77777777" w:rsidR="00873B47" w:rsidRPr="00EA776A" w:rsidRDefault="00873B47" w:rsidP="00F62C9A">
            <w:pPr>
              <w:rPr>
                <w:rFonts w:ascii="Arial" w:eastAsia="FoundrySterling-Medium" w:hAnsi="Arial" w:cs="Arial"/>
                <w:color w:val="51626F"/>
                <w:sz w:val="20"/>
                <w:szCs w:val="20"/>
              </w:rPr>
            </w:pPr>
          </w:p>
          <w:p w14:paraId="241C4917"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6C2CC282"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0C2ED630"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7BDBA4B5"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385" w:type="dxa"/>
          </w:tcPr>
          <w:p w14:paraId="344AB994" w14:textId="77777777" w:rsidR="00873B47" w:rsidRPr="00EA776A" w:rsidRDefault="00873B47" w:rsidP="00F62C9A">
            <w:pPr>
              <w:rPr>
                <w:rFonts w:ascii="Arial" w:eastAsia="FoundrySterling-Medium" w:hAnsi="Arial" w:cs="Arial"/>
                <w:color w:val="51626F"/>
                <w:sz w:val="20"/>
                <w:szCs w:val="20"/>
              </w:rPr>
            </w:pPr>
          </w:p>
          <w:p w14:paraId="31BE2621"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6C97EC7"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5B117A5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489085C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6B69C38A" w14:textId="77777777" w:rsidR="00873B47" w:rsidRPr="00EA776A" w:rsidRDefault="00873B47" w:rsidP="00F62C9A">
            <w:pPr>
              <w:rPr>
                <w:rFonts w:ascii="Arial" w:eastAsia="MS Mincho" w:hAnsi="Arial" w:cs="Arial"/>
                <w:color w:val="51626F"/>
                <w:spacing w:val="-4"/>
                <w:sz w:val="2"/>
                <w:szCs w:val="2"/>
                <w:lang w:val="en-US"/>
              </w:rPr>
            </w:pPr>
          </w:p>
        </w:tc>
      </w:tr>
    </w:tbl>
    <w:p w14:paraId="28A1CA52" w14:textId="13BD771B"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9</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873B47" w:rsidRPr="00EA776A" w14:paraId="735B01AE" w14:textId="77777777" w:rsidTr="00F62C9A">
        <w:trPr>
          <w:trHeight w:val="260"/>
        </w:trPr>
        <w:tc>
          <w:tcPr>
            <w:tcW w:w="2596" w:type="dxa"/>
          </w:tcPr>
          <w:p w14:paraId="2ECEA594"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8B2FE26"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15CCDA6A"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tc>
        <w:tc>
          <w:tcPr>
            <w:tcW w:w="2796" w:type="dxa"/>
          </w:tcPr>
          <w:p w14:paraId="6EE3C97B" w14:textId="77777777" w:rsidR="00873B47" w:rsidRPr="00EA776A" w:rsidRDefault="00873B47" w:rsidP="00F62C9A">
            <w:pPr>
              <w:rPr>
                <w:rFonts w:ascii="Arial" w:eastAsia="FoundrySterling-Medium" w:hAnsi="Arial" w:cs="Arial"/>
                <w:color w:val="51626F"/>
                <w:sz w:val="20"/>
                <w:szCs w:val="20"/>
              </w:rPr>
            </w:pPr>
          </w:p>
          <w:p w14:paraId="33B55DA2"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4FD5E3B2"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tc>
        <w:tc>
          <w:tcPr>
            <w:tcW w:w="2385" w:type="dxa"/>
          </w:tcPr>
          <w:p w14:paraId="5B8D0751" w14:textId="77777777" w:rsidR="00873B47" w:rsidRPr="00EA776A" w:rsidRDefault="00873B47" w:rsidP="00F62C9A">
            <w:pPr>
              <w:rPr>
                <w:rFonts w:ascii="Arial" w:eastAsia="FoundrySterling-Medium" w:hAnsi="Arial" w:cs="Arial"/>
                <w:color w:val="51626F"/>
                <w:sz w:val="20"/>
                <w:szCs w:val="20"/>
              </w:rPr>
            </w:pPr>
          </w:p>
          <w:p w14:paraId="4C5E9E98"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4F703D5"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tc>
      </w:tr>
    </w:tbl>
    <w:p w14:paraId="004C70E4" w14:textId="176F2552"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10</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873B47" w:rsidRPr="00EA776A" w14:paraId="190DD333" w14:textId="77777777" w:rsidTr="00F62C9A">
        <w:trPr>
          <w:trHeight w:val="260"/>
        </w:trPr>
        <w:tc>
          <w:tcPr>
            <w:tcW w:w="2596" w:type="dxa"/>
          </w:tcPr>
          <w:p w14:paraId="55696E8D"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8C3036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7C6704C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172FF9A7"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96" w:type="dxa"/>
          </w:tcPr>
          <w:p w14:paraId="268932BE" w14:textId="77777777" w:rsidR="00873B47" w:rsidRPr="00EA776A" w:rsidRDefault="00873B47" w:rsidP="00F62C9A">
            <w:pPr>
              <w:rPr>
                <w:rFonts w:ascii="Arial" w:eastAsia="FoundrySterling-Medium" w:hAnsi="Arial" w:cs="Arial"/>
                <w:color w:val="51626F"/>
                <w:sz w:val="20"/>
                <w:szCs w:val="20"/>
              </w:rPr>
            </w:pPr>
          </w:p>
          <w:p w14:paraId="786C69E7"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7227BCA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797E1921"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385" w:type="dxa"/>
          </w:tcPr>
          <w:p w14:paraId="7596F08F" w14:textId="77777777" w:rsidR="00873B47" w:rsidRPr="00EA776A" w:rsidRDefault="00873B47" w:rsidP="00F62C9A">
            <w:pPr>
              <w:rPr>
                <w:rFonts w:ascii="Arial" w:eastAsia="FoundrySterling-Medium" w:hAnsi="Arial" w:cs="Arial"/>
                <w:color w:val="51626F"/>
                <w:sz w:val="20"/>
                <w:szCs w:val="20"/>
              </w:rPr>
            </w:pPr>
          </w:p>
          <w:p w14:paraId="3A979B9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539544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63645415"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1AFA8D5C" w14:textId="77777777" w:rsidR="00873B47" w:rsidRPr="00EA776A" w:rsidRDefault="00873B47" w:rsidP="00F62C9A">
            <w:pPr>
              <w:rPr>
                <w:rFonts w:ascii="Arial" w:eastAsia="MS Mincho" w:hAnsi="Arial" w:cs="Arial"/>
                <w:color w:val="51626F"/>
                <w:spacing w:val="-4"/>
                <w:sz w:val="2"/>
                <w:szCs w:val="2"/>
                <w:lang w:val="en-US"/>
              </w:rPr>
            </w:pPr>
          </w:p>
        </w:tc>
      </w:tr>
    </w:tbl>
    <w:p w14:paraId="3D2D69B9" w14:textId="3BF42E58"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11</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873B47" w:rsidRPr="00EA776A" w14:paraId="38291D5F" w14:textId="77777777" w:rsidTr="00F62C9A">
        <w:trPr>
          <w:trHeight w:val="260"/>
        </w:trPr>
        <w:tc>
          <w:tcPr>
            <w:tcW w:w="2596" w:type="dxa"/>
          </w:tcPr>
          <w:p w14:paraId="19D89B2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5C62C46"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3E9D36D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304EE0C1"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5D111A7D"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96" w:type="dxa"/>
          </w:tcPr>
          <w:p w14:paraId="74320719" w14:textId="77777777" w:rsidR="00873B47" w:rsidRPr="00EA776A" w:rsidRDefault="00873B47" w:rsidP="00F62C9A">
            <w:pPr>
              <w:rPr>
                <w:rFonts w:ascii="Arial" w:eastAsia="FoundrySterling-Medium" w:hAnsi="Arial" w:cs="Arial"/>
                <w:color w:val="51626F"/>
                <w:sz w:val="20"/>
                <w:szCs w:val="20"/>
              </w:rPr>
            </w:pPr>
          </w:p>
          <w:p w14:paraId="3E47342E"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4CA9AA58"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23F8BF72"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18D54B36"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385" w:type="dxa"/>
          </w:tcPr>
          <w:p w14:paraId="49B32571" w14:textId="77777777" w:rsidR="00873B47" w:rsidRPr="00EA776A" w:rsidRDefault="00873B47" w:rsidP="00F62C9A">
            <w:pPr>
              <w:rPr>
                <w:rFonts w:ascii="Arial" w:eastAsia="FoundrySterling-Medium" w:hAnsi="Arial" w:cs="Arial"/>
                <w:color w:val="51626F"/>
                <w:sz w:val="20"/>
                <w:szCs w:val="20"/>
              </w:rPr>
            </w:pPr>
          </w:p>
          <w:p w14:paraId="78B03D2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1C282BD0"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4C25883A"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56E805B7"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1E3025DC" w14:textId="77777777" w:rsidR="00873B47" w:rsidRPr="00EA776A" w:rsidRDefault="00873B47" w:rsidP="00F62C9A">
            <w:pPr>
              <w:rPr>
                <w:rFonts w:ascii="Arial" w:eastAsia="MS Mincho" w:hAnsi="Arial" w:cs="Arial"/>
                <w:color w:val="51626F"/>
                <w:spacing w:val="-4"/>
                <w:sz w:val="2"/>
                <w:szCs w:val="2"/>
                <w:lang w:val="en-US"/>
              </w:rPr>
            </w:pPr>
          </w:p>
        </w:tc>
      </w:tr>
    </w:tbl>
    <w:p w14:paraId="0FD12B0C" w14:textId="7C1554D3"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12</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873B47" w:rsidRPr="00EA776A" w14:paraId="0750535F" w14:textId="77777777" w:rsidTr="00F62C9A">
        <w:trPr>
          <w:trHeight w:val="260"/>
        </w:trPr>
        <w:tc>
          <w:tcPr>
            <w:tcW w:w="2596" w:type="dxa"/>
          </w:tcPr>
          <w:p w14:paraId="1C051C0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B1190B7"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3BE9713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05A9B97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tc>
        <w:tc>
          <w:tcPr>
            <w:tcW w:w="2796" w:type="dxa"/>
          </w:tcPr>
          <w:p w14:paraId="5B3D5D61" w14:textId="77777777" w:rsidR="00873B47" w:rsidRPr="00EA776A" w:rsidRDefault="00873B47" w:rsidP="00F62C9A">
            <w:pPr>
              <w:rPr>
                <w:rFonts w:ascii="Arial" w:eastAsia="FoundrySterling-Medium" w:hAnsi="Arial" w:cs="Arial"/>
                <w:color w:val="51626F"/>
                <w:sz w:val="20"/>
                <w:szCs w:val="20"/>
              </w:rPr>
            </w:pPr>
          </w:p>
          <w:p w14:paraId="5C3426D5"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57C295FD"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5F00F83B"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tc>
        <w:tc>
          <w:tcPr>
            <w:tcW w:w="2385" w:type="dxa"/>
          </w:tcPr>
          <w:p w14:paraId="433FC9CC" w14:textId="77777777" w:rsidR="00873B47" w:rsidRPr="00EA776A" w:rsidRDefault="00873B47" w:rsidP="00F62C9A">
            <w:pPr>
              <w:rPr>
                <w:rFonts w:ascii="Arial" w:eastAsia="FoundrySterling-Medium" w:hAnsi="Arial" w:cs="Arial"/>
                <w:color w:val="51626F"/>
                <w:sz w:val="20"/>
                <w:szCs w:val="20"/>
              </w:rPr>
            </w:pPr>
          </w:p>
          <w:p w14:paraId="012D7333"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47A92812"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3F730B63"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tc>
        <w:tc>
          <w:tcPr>
            <w:tcW w:w="238" w:type="dxa"/>
          </w:tcPr>
          <w:p w14:paraId="3B88B9E5" w14:textId="77777777" w:rsidR="00873B47" w:rsidRPr="00EA776A" w:rsidRDefault="00873B47" w:rsidP="00F62C9A">
            <w:pPr>
              <w:rPr>
                <w:rFonts w:ascii="Arial" w:eastAsia="MS Mincho" w:hAnsi="Arial" w:cs="Arial"/>
                <w:color w:val="51626F"/>
                <w:spacing w:val="-4"/>
                <w:sz w:val="2"/>
                <w:szCs w:val="2"/>
                <w:lang w:val="en-US"/>
              </w:rPr>
            </w:pPr>
          </w:p>
        </w:tc>
      </w:tr>
    </w:tbl>
    <w:p w14:paraId="04E1DE05" w14:textId="7071EA8C"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13</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873B47" w:rsidRPr="00EA776A" w14:paraId="206E4EC4" w14:textId="77777777" w:rsidTr="00F62C9A">
        <w:trPr>
          <w:trHeight w:val="260"/>
        </w:trPr>
        <w:tc>
          <w:tcPr>
            <w:tcW w:w="2596" w:type="dxa"/>
          </w:tcPr>
          <w:p w14:paraId="5B985421"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DE06E78"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25FAF4C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278DEBA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0A976D8C"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96" w:type="dxa"/>
          </w:tcPr>
          <w:p w14:paraId="6E524695" w14:textId="77777777" w:rsidR="00873B47" w:rsidRPr="00EA776A" w:rsidRDefault="00873B47" w:rsidP="00F62C9A">
            <w:pPr>
              <w:rPr>
                <w:rFonts w:ascii="Arial" w:eastAsia="FoundrySterling-Medium" w:hAnsi="Arial" w:cs="Arial"/>
                <w:color w:val="51626F"/>
                <w:sz w:val="20"/>
                <w:szCs w:val="20"/>
              </w:rPr>
            </w:pPr>
          </w:p>
          <w:p w14:paraId="656AC135"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4B82EA7E"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786AAE40"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2FABBC38"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385" w:type="dxa"/>
          </w:tcPr>
          <w:p w14:paraId="6A608AA1" w14:textId="77777777" w:rsidR="00873B47" w:rsidRPr="00EA776A" w:rsidRDefault="00873B47" w:rsidP="00F62C9A">
            <w:pPr>
              <w:rPr>
                <w:rFonts w:ascii="Arial" w:eastAsia="FoundrySterling-Medium" w:hAnsi="Arial" w:cs="Arial"/>
                <w:color w:val="51626F"/>
                <w:sz w:val="20"/>
                <w:szCs w:val="20"/>
              </w:rPr>
            </w:pPr>
          </w:p>
          <w:p w14:paraId="14B33DF9"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3B5D3A1F"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028B87BD"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3DE31449" w14:textId="77777777" w:rsidR="00873B47" w:rsidRPr="00EA776A" w:rsidRDefault="00873B4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c>
          <w:tcPr>
            <w:tcW w:w="238" w:type="dxa"/>
          </w:tcPr>
          <w:p w14:paraId="4B8DF7F5" w14:textId="77777777" w:rsidR="00873B47" w:rsidRPr="00EA776A" w:rsidRDefault="00873B47" w:rsidP="00F62C9A">
            <w:pPr>
              <w:rPr>
                <w:rFonts w:ascii="Arial" w:eastAsia="MS Mincho" w:hAnsi="Arial" w:cs="Arial"/>
                <w:color w:val="51626F"/>
                <w:spacing w:val="-4"/>
                <w:sz w:val="2"/>
                <w:szCs w:val="2"/>
                <w:lang w:val="en-US"/>
              </w:rPr>
            </w:pPr>
          </w:p>
        </w:tc>
      </w:tr>
    </w:tbl>
    <w:p w14:paraId="089F3DC5" w14:textId="7B29BD24"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14</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873B47" w:rsidRPr="00EA776A" w14:paraId="4D388C16" w14:textId="77777777" w:rsidTr="00873B47">
        <w:trPr>
          <w:trHeight w:val="260"/>
        </w:trPr>
        <w:tc>
          <w:tcPr>
            <w:tcW w:w="2596" w:type="dxa"/>
          </w:tcPr>
          <w:p w14:paraId="7FC7661F"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FA5B963"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p w14:paraId="33C5C3D6"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{{N_es_:signer2:fullname}}</w:instrText>
            </w:r>
          </w:p>
          <w:p w14:paraId="44F6BD69"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{{N_es_:signer3:fullname}}</w:instrText>
            </w:r>
          </w:p>
          <w:p w14:paraId="15F69127" w14:textId="48CD48B9"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{{N_es_:signer4:fullname}}</w:instrText>
            </w:r>
          </w:p>
        </w:tc>
        <w:tc>
          <w:tcPr>
            <w:tcW w:w="2796" w:type="dxa"/>
          </w:tcPr>
          <w:p w14:paraId="7040D284" w14:textId="77777777" w:rsidR="00873B47" w:rsidRPr="00EA776A" w:rsidRDefault="00873B47" w:rsidP="00873B47">
            <w:pPr>
              <w:rPr>
                <w:rFonts w:ascii="Arial" w:eastAsia="FoundrySterling-Medium" w:hAnsi="Arial" w:cs="Arial"/>
                <w:color w:val="51626F"/>
                <w:sz w:val="20"/>
                <w:szCs w:val="20"/>
              </w:rPr>
            </w:pPr>
          </w:p>
          <w:p w14:paraId="01D910E3"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p w14:paraId="7F697C8C"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{{Sig_es_:signer2:signature}}</w:instrText>
            </w:r>
          </w:p>
          <w:p w14:paraId="0CDC0DE3"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{{Sig_es_:signer3:signature}}</w:instrText>
            </w:r>
          </w:p>
          <w:p w14:paraId="2B5EFEA1" w14:textId="710D6DCA"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{{Sig_es_:signer4:signature}}</w:instrText>
            </w:r>
          </w:p>
        </w:tc>
        <w:tc>
          <w:tcPr>
            <w:tcW w:w="2385" w:type="dxa"/>
          </w:tcPr>
          <w:p w14:paraId="6705C7B0" w14:textId="77777777" w:rsidR="00873B47" w:rsidRPr="00EA776A" w:rsidRDefault="00873B47" w:rsidP="00873B47">
            <w:pPr>
              <w:rPr>
                <w:rFonts w:ascii="Arial" w:eastAsia="FoundrySterling-Medium" w:hAnsi="Arial" w:cs="Arial"/>
                <w:color w:val="51626F"/>
                <w:sz w:val="20"/>
                <w:szCs w:val="20"/>
              </w:rPr>
            </w:pPr>
          </w:p>
          <w:p w14:paraId="63CA8FCA"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p w14:paraId="6CFB24F4"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{{Dte_es_:signer2:date}}</w:instrText>
            </w:r>
          </w:p>
          <w:p w14:paraId="79C5860B" w14:textId="77777777"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{{Dte_es_:signer3:date}}</w:instrText>
            </w:r>
          </w:p>
          <w:p w14:paraId="2186D8D1" w14:textId="29B4594C" w:rsidR="00873B47" w:rsidRPr="00EA776A" w:rsidRDefault="00873B47" w:rsidP="00873B47">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{{Dte_es_:signer4:date}}</w:instrText>
            </w:r>
          </w:p>
        </w:tc>
      </w:tr>
    </w:tbl>
    <w:p w14:paraId="7F2BA8FF" w14:textId="7A757789" w:rsidR="00B63E05" w:rsidRDefault="00974657" w:rsidP="00B63E05">
      <w:pPr>
        <w:jc w:val="left"/>
      </w:pPr>
      <w:r w:rsidRPr="00E951FB">
        <w:instrText>"</w:instrText>
      </w:r>
      <w:r w:rsidR="000C4120">
        <w:instrText xml:space="preserve"> ""</w:instrText>
      </w:r>
      <w:r w:rsidRPr="00E951FB">
        <w:fldChar w:fldCharType="end"/>
      </w:r>
      <w:r w:rsidR="00B63E05">
        <w:br/>
      </w:r>
      <w:r w:rsidR="00B63E05" w:rsidRPr="00E951FB">
        <w:fldChar w:fldCharType="begin"/>
      </w:r>
      <w:r w:rsidR="00B63E05" w:rsidRPr="00E951FB">
        <w:instrText xml:space="preserve"> IF  </w:instrText>
      </w:r>
      <w:r w:rsidR="00B63E05" w:rsidRPr="00E951FB">
        <w:fldChar w:fldCharType="begin"/>
      </w:r>
      <w:r w:rsidR="00B63E05" w:rsidRPr="00E951FB">
        <w:instrText xml:space="preserve"> MERGEFIELD  Contract_</w:instrText>
      </w:r>
      <w:r w:rsidR="00B63E05">
        <w:instrText>Doc_Selection_Stamped</w:instrText>
      </w:r>
      <w:r w:rsidR="00B63E05" w:rsidRPr="00E951FB">
        <w:instrText xml:space="preserve"> \* Upper  \* MERGEFORMAT </w:instrText>
      </w:r>
      <w:r w:rsidR="00B63E05" w:rsidRPr="00E951FB">
        <w:fldChar w:fldCharType="separate"/>
      </w:r>
      <w:r w:rsidR="00B63E05" w:rsidRPr="00E951FB">
        <w:rPr>
          <w:noProof/>
        </w:rPr>
        <w:instrText>«CONTRACT_NUMBER_OF_GUARANTORS»</w:instrText>
      </w:r>
      <w:r w:rsidR="00B63E05" w:rsidRPr="00E951FB">
        <w:rPr>
          <w:noProof/>
        </w:rPr>
        <w:fldChar w:fldCharType="end"/>
      </w:r>
      <w:r w:rsidR="00B63E05" w:rsidRPr="00E951FB">
        <w:instrText xml:space="preserve"> = "</w:instrText>
      </w:r>
      <w:r w:rsidR="00B63E05">
        <w:instrText>15</w:instrText>
      </w:r>
      <w:r w:rsidR="00B63E05"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B63E05" w:rsidRPr="00EA776A" w14:paraId="4D7E1FE6" w14:textId="77777777" w:rsidTr="002463E9">
        <w:trPr>
          <w:trHeight w:val="260"/>
        </w:trPr>
        <w:tc>
          <w:tcPr>
            <w:tcW w:w="2596" w:type="dxa"/>
          </w:tcPr>
          <w:p w14:paraId="48FF4210" w14:textId="77777777" w:rsidR="00B63E05" w:rsidRPr="00EA776A" w:rsidRDefault="00B63E05"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2E427B9" w14:textId="71CE62F5" w:rsidR="00B63E05" w:rsidRPr="00EA776A" w:rsidRDefault="00B63E05"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{{N_es_:signer1:fullname}}</w:instrText>
            </w:r>
          </w:p>
        </w:tc>
        <w:tc>
          <w:tcPr>
            <w:tcW w:w="2761" w:type="dxa"/>
          </w:tcPr>
          <w:p w14:paraId="75D4BA4C" w14:textId="77777777" w:rsidR="00B63E05" w:rsidRPr="00EA776A" w:rsidRDefault="00B63E05" w:rsidP="002463E9">
            <w:pPr>
              <w:rPr>
                <w:rFonts w:ascii="Arial" w:eastAsia="FoundrySterling-Medium" w:hAnsi="Arial" w:cs="Arial"/>
                <w:color w:val="51626F"/>
                <w:sz w:val="20"/>
                <w:szCs w:val="20"/>
              </w:rPr>
            </w:pPr>
          </w:p>
          <w:p w14:paraId="675FF1C3" w14:textId="7399C9F6" w:rsidR="00B63E05" w:rsidRPr="00EA776A" w:rsidRDefault="00B63E05"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{{Sig_es_:signer1:signature}}</w:instrText>
            </w:r>
          </w:p>
        </w:tc>
        <w:tc>
          <w:tcPr>
            <w:tcW w:w="2289" w:type="dxa"/>
          </w:tcPr>
          <w:p w14:paraId="66CAA7C5" w14:textId="77777777" w:rsidR="00B63E05" w:rsidRPr="00EA776A" w:rsidRDefault="00B63E05" w:rsidP="002463E9">
            <w:pPr>
              <w:rPr>
                <w:rFonts w:ascii="Arial" w:eastAsia="FoundrySterling-Medium" w:hAnsi="Arial" w:cs="Arial"/>
                <w:color w:val="51626F"/>
                <w:sz w:val="20"/>
                <w:szCs w:val="20"/>
              </w:rPr>
            </w:pPr>
          </w:p>
          <w:p w14:paraId="31560EAF" w14:textId="135630BC" w:rsidR="00B63E05" w:rsidRPr="00EA776A" w:rsidRDefault="00B63E05"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{{Dte_es_:signer1:date}}</w:instrText>
            </w:r>
          </w:p>
        </w:tc>
      </w:tr>
    </w:tbl>
    <w:p w14:paraId="1AD5D8B7" w14:textId="7A9A899A" w:rsidR="00041C15" w:rsidRDefault="00B63E05" w:rsidP="00974657">
      <w:pPr>
        <w:jc w:val="left"/>
      </w:pPr>
      <w:r w:rsidRPr="00E951FB">
        <w:instrText>"</w:instrText>
      </w:r>
      <w:r>
        <w:instrText xml:space="preserve"> ""</w:instrText>
      </w:r>
      <w:r w:rsidRPr="00E951FB">
        <w:fldChar w:fldCharType="end"/>
      </w:r>
    </w:p>
    <w:p w14:paraId="2B4D2430" w14:textId="77777777" w:rsidR="00B63E05" w:rsidRPr="00E951FB" w:rsidRDefault="00B63E05" w:rsidP="00974657">
      <w:pPr>
        <w:jc w:val="left"/>
      </w:pPr>
    </w:p>
    <w:p w14:paraId="5251E5AF" w14:textId="77777777" w:rsidR="006433C2" w:rsidRDefault="00031556" w:rsidP="006433C2">
      <w:pPr>
        <w:jc w:val="left"/>
      </w:pPr>
      <w:r>
        <w:t>Landlord(s)</w:t>
      </w:r>
    </w:p>
    <w:p w14:paraId="210C796F" w14:textId="77ECCBC3" w:rsidR="00600D21" w:rsidRPr="00E951FB" w:rsidRDefault="006433C2" w:rsidP="006433C2">
      <w:pPr>
        <w:jc w:val="left"/>
      </w:pPr>
      <w:r>
        <w:br/>
      </w:r>
      <w:r w:rsidR="00600D21" w:rsidRPr="00E951FB">
        <w:fldChar w:fldCharType="begin"/>
      </w:r>
      <w:r w:rsidR="00600D21" w:rsidRPr="00E951FB">
        <w:instrText xml:space="preserve"> IF  </w:instrText>
      </w:r>
      <w:r w:rsidR="00600D21" w:rsidRPr="00E951FB">
        <w:fldChar w:fldCharType="begin"/>
      </w:r>
      <w:r w:rsidR="00600D21" w:rsidRPr="00E951FB">
        <w:instrText xml:space="preserve"> MERGEFIELD  Contract_</w:instrText>
      </w:r>
      <w:r w:rsidR="00600D21">
        <w:instrText>Doc_Selection_Stamped</w:instrText>
      </w:r>
      <w:r w:rsidR="00600D21" w:rsidRPr="00E951FB">
        <w:instrText xml:space="preserve"> \* Upper  \* MERGEFORMAT </w:instrText>
      </w:r>
      <w:r w:rsidR="00600D21" w:rsidRPr="00E951FB">
        <w:fldChar w:fldCharType="separate"/>
      </w:r>
      <w:r w:rsidR="00600D21" w:rsidRPr="00E951FB">
        <w:rPr>
          <w:noProof/>
        </w:rPr>
        <w:instrText>«CONTRACT_NUMBER_OF_GUARANTORS»</w:instrText>
      </w:r>
      <w:r w:rsidR="00600D21" w:rsidRPr="00E951FB">
        <w:rPr>
          <w:noProof/>
        </w:rPr>
        <w:fldChar w:fldCharType="end"/>
      </w:r>
      <w:r w:rsidR="00600D21" w:rsidRPr="00E951FB">
        <w:instrText xml:space="preserve"> = "</w:instrText>
      </w:r>
      <w:r w:rsidR="00600D21">
        <w:instrText>1</w:instrText>
      </w:r>
      <w:r w:rsidR="00600D21"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600D21" w:rsidRPr="00EA776A" w14:paraId="2944ADFB" w14:textId="77777777" w:rsidTr="00F62C9A">
        <w:trPr>
          <w:trHeight w:val="260"/>
        </w:trPr>
        <w:tc>
          <w:tcPr>
            <w:tcW w:w="2596" w:type="dxa"/>
          </w:tcPr>
          <w:p w14:paraId="769B6240" w14:textId="77777777"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21523AA" w14:textId="5992DE1C"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:fullname}}</w:instrText>
            </w:r>
          </w:p>
        </w:tc>
        <w:tc>
          <w:tcPr>
            <w:tcW w:w="2761" w:type="dxa"/>
          </w:tcPr>
          <w:p w14:paraId="400618AF" w14:textId="77777777" w:rsidR="00600D21" w:rsidRPr="00EA776A" w:rsidRDefault="00600D21" w:rsidP="00F62C9A">
            <w:pPr>
              <w:rPr>
                <w:rFonts w:ascii="Arial" w:eastAsia="FoundrySterling-Medium" w:hAnsi="Arial" w:cs="Arial"/>
                <w:color w:val="51626F"/>
                <w:sz w:val="20"/>
                <w:szCs w:val="20"/>
              </w:rPr>
            </w:pPr>
          </w:p>
          <w:p w14:paraId="44EDC8F1" w14:textId="5DC3DD2C"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:signature}}</w:instrText>
            </w:r>
          </w:p>
        </w:tc>
        <w:tc>
          <w:tcPr>
            <w:tcW w:w="2289" w:type="dxa"/>
          </w:tcPr>
          <w:p w14:paraId="71429772" w14:textId="77777777" w:rsidR="00600D21" w:rsidRPr="00EA776A" w:rsidRDefault="00600D21" w:rsidP="00F62C9A">
            <w:pPr>
              <w:rPr>
                <w:rFonts w:ascii="Arial" w:eastAsia="FoundrySterling-Medium" w:hAnsi="Arial" w:cs="Arial"/>
                <w:color w:val="51626F"/>
                <w:sz w:val="20"/>
                <w:szCs w:val="20"/>
              </w:rPr>
            </w:pPr>
          </w:p>
          <w:p w14:paraId="22B8DEB6" w14:textId="722768F9" w:rsidR="00600D21" w:rsidRPr="00EA776A" w:rsidRDefault="00600D21"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:date}}</w:instrText>
            </w:r>
          </w:p>
        </w:tc>
      </w:tr>
    </w:tbl>
    <w:p w14:paraId="1BBFDC44" w14:textId="1AC38D1C" w:rsidR="00E210BB" w:rsidRPr="00E951FB" w:rsidRDefault="00600D21" w:rsidP="006433C2">
      <w:pPr>
        <w:jc w:val="left"/>
      </w:pPr>
      <w:r w:rsidRPr="00E951FB">
        <w:instrText>"</w:instrText>
      </w:r>
      <w:r w:rsidR="000364A6">
        <w:instrText xml:space="preserve"> ""</w:instrText>
      </w:r>
      <w:r w:rsidRPr="00E951FB">
        <w:fldChar w:fldCharType="end"/>
      </w:r>
      <w:r w:rsidR="006433C2">
        <w:br/>
      </w:r>
      <w:r w:rsidR="00E210BB" w:rsidRPr="00E951FB">
        <w:fldChar w:fldCharType="begin"/>
      </w:r>
      <w:r w:rsidR="00E210BB" w:rsidRPr="00E951FB">
        <w:instrText xml:space="preserve"> IF  </w:instrText>
      </w:r>
      <w:r w:rsidR="00E210BB" w:rsidRPr="00E951FB">
        <w:fldChar w:fldCharType="begin"/>
      </w:r>
      <w:r w:rsidR="00E210BB" w:rsidRPr="00E951FB">
        <w:instrText xml:space="preserve"> MERGEFIELD  Contract_</w:instrText>
      </w:r>
      <w:r w:rsidR="00E210BB">
        <w:instrText>Doc_Selection_Stamped</w:instrText>
      </w:r>
      <w:r w:rsidR="00E210BB" w:rsidRPr="00E951FB">
        <w:instrText xml:space="preserve"> \* Upper  \* MERGEFORMAT </w:instrText>
      </w:r>
      <w:r w:rsidR="00E210BB" w:rsidRPr="00E951FB">
        <w:fldChar w:fldCharType="separate"/>
      </w:r>
      <w:r w:rsidR="00E210BB" w:rsidRPr="00E951FB">
        <w:rPr>
          <w:noProof/>
        </w:rPr>
        <w:instrText>«CONTRACT_NUMBER_OF_GUARANTORS»</w:instrText>
      </w:r>
      <w:r w:rsidR="00E210BB" w:rsidRPr="00E951FB">
        <w:rPr>
          <w:noProof/>
        </w:rPr>
        <w:fldChar w:fldCharType="end"/>
      </w:r>
      <w:r w:rsidR="00E210BB" w:rsidRPr="00E951FB">
        <w:instrText xml:space="preserve"> = "</w:instrText>
      </w:r>
      <w:r w:rsidR="00E210BB">
        <w:instrText>2</w:instrText>
      </w:r>
      <w:r w:rsidR="00E210BB"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012A4214" w14:textId="77777777" w:rsidTr="00F62C9A">
        <w:trPr>
          <w:trHeight w:val="260"/>
        </w:trPr>
        <w:tc>
          <w:tcPr>
            <w:tcW w:w="2596" w:type="dxa"/>
          </w:tcPr>
          <w:p w14:paraId="2A71E9F5"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6F2919E4" w14:textId="5587E848"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:fullname}}</w:instrText>
            </w:r>
          </w:p>
        </w:tc>
        <w:tc>
          <w:tcPr>
            <w:tcW w:w="2761" w:type="dxa"/>
          </w:tcPr>
          <w:p w14:paraId="16D34162" w14:textId="77777777" w:rsidR="00E210BB" w:rsidRPr="00EA776A" w:rsidRDefault="00E210BB" w:rsidP="00F62C9A">
            <w:pPr>
              <w:rPr>
                <w:rFonts w:ascii="Arial" w:eastAsia="FoundrySterling-Medium" w:hAnsi="Arial" w:cs="Arial"/>
                <w:color w:val="51626F"/>
                <w:sz w:val="20"/>
                <w:szCs w:val="20"/>
              </w:rPr>
            </w:pPr>
          </w:p>
          <w:p w14:paraId="41800253" w14:textId="0622BF75"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:signature}}</w:instrText>
            </w:r>
          </w:p>
        </w:tc>
        <w:tc>
          <w:tcPr>
            <w:tcW w:w="2289" w:type="dxa"/>
          </w:tcPr>
          <w:p w14:paraId="66E60D0E" w14:textId="77777777" w:rsidR="00E210BB" w:rsidRPr="00EA776A" w:rsidRDefault="00E210BB" w:rsidP="00F62C9A">
            <w:pPr>
              <w:rPr>
                <w:rFonts w:ascii="Arial" w:eastAsia="FoundrySterling-Medium" w:hAnsi="Arial" w:cs="Arial"/>
                <w:color w:val="51626F"/>
                <w:sz w:val="20"/>
                <w:szCs w:val="20"/>
              </w:rPr>
            </w:pPr>
          </w:p>
          <w:p w14:paraId="228FC94D" w14:textId="699A079B"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:date}}</w:instrText>
            </w:r>
          </w:p>
        </w:tc>
      </w:tr>
    </w:tbl>
    <w:p w14:paraId="0A9EABA2" w14:textId="087F1141"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3</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12690C33" w14:textId="77777777" w:rsidTr="00E210BB">
        <w:trPr>
          <w:trHeight w:val="260"/>
        </w:trPr>
        <w:tc>
          <w:tcPr>
            <w:tcW w:w="2596" w:type="dxa"/>
          </w:tcPr>
          <w:p w14:paraId="35A5D94D"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68E1C91" w14:textId="6D3637C4"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tc>
        <w:tc>
          <w:tcPr>
            <w:tcW w:w="2796" w:type="dxa"/>
          </w:tcPr>
          <w:p w14:paraId="04EABCFF" w14:textId="77777777" w:rsidR="00E210BB" w:rsidRPr="00EA776A" w:rsidRDefault="00E210BB" w:rsidP="00F62C9A">
            <w:pPr>
              <w:rPr>
                <w:rFonts w:ascii="Arial" w:eastAsia="FoundrySterling-Medium" w:hAnsi="Arial" w:cs="Arial"/>
                <w:color w:val="51626F"/>
                <w:sz w:val="20"/>
                <w:szCs w:val="20"/>
              </w:rPr>
            </w:pPr>
          </w:p>
          <w:p w14:paraId="3C613FB4" w14:textId="0F93DE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tc>
        <w:tc>
          <w:tcPr>
            <w:tcW w:w="2385" w:type="dxa"/>
          </w:tcPr>
          <w:p w14:paraId="79D5B7A6" w14:textId="77777777" w:rsidR="00E210BB" w:rsidRPr="00EA776A" w:rsidRDefault="00E210BB" w:rsidP="00F62C9A">
            <w:pPr>
              <w:rPr>
                <w:rFonts w:ascii="Arial" w:eastAsia="FoundrySterling-Medium" w:hAnsi="Arial" w:cs="Arial"/>
                <w:color w:val="51626F"/>
                <w:sz w:val="20"/>
                <w:szCs w:val="20"/>
              </w:rPr>
            </w:pPr>
          </w:p>
          <w:p w14:paraId="16F364A7" w14:textId="053DC9A1"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tc>
      </w:tr>
    </w:tbl>
    <w:p w14:paraId="5638F1A9" w14:textId="739ECF62"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4</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5435D2B3" w14:textId="77777777" w:rsidTr="00F62C9A">
        <w:trPr>
          <w:trHeight w:val="260"/>
        </w:trPr>
        <w:tc>
          <w:tcPr>
            <w:tcW w:w="2596" w:type="dxa"/>
          </w:tcPr>
          <w:p w14:paraId="6113C111"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DE2809E" w14:textId="67FD8B31"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tc>
        <w:tc>
          <w:tcPr>
            <w:tcW w:w="2796" w:type="dxa"/>
          </w:tcPr>
          <w:p w14:paraId="056D0644" w14:textId="77777777" w:rsidR="00E210BB" w:rsidRPr="00EA776A" w:rsidRDefault="00E210BB" w:rsidP="00F62C9A">
            <w:pPr>
              <w:rPr>
                <w:rFonts w:ascii="Arial" w:eastAsia="FoundrySterling-Medium" w:hAnsi="Arial" w:cs="Arial"/>
                <w:color w:val="51626F"/>
                <w:sz w:val="20"/>
                <w:szCs w:val="20"/>
              </w:rPr>
            </w:pPr>
          </w:p>
          <w:p w14:paraId="42962283" w14:textId="00351E6C"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tc>
        <w:tc>
          <w:tcPr>
            <w:tcW w:w="2385" w:type="dxa"/>
          </w:tcPr>
          <w:p w14:paraId="14B6E431" w14:textId="77777777" w:rsidR="00E210BB" w:rsidRPr="00EA776A" w:rsidRDefault="00E210BB" w:rsidP="00F62C9A">
            <w:pPr>
              <w:rPr>
                <w:rFonts w:ascii="Arial" w:eastAsia="FoundrySterling-Medium" w:hAnsi="Arial" w:cs="Arial"/>
                <w:color w:val="51626F"/>
                <w:sz w:val="20"/>
                <w:szCs w:val="20"/>
              </w:rPr>
            </w:pPr>
          </w:p>
          <w:p w14:paraId="475CF528" w14:textId="7DD6A4C6"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tc>
      </w:tr>
    </w:tbl>
    <w:p w14:paraId="610BD678" w14:textId="06E8D3E6"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5</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0470A898" w14:textId="77777777" w:rsidTr="00F62C9A">
        <w:trPr>
          <w:trHeight w:val="260"/>
        </w:trPr>
        <w:tc>
          <w:tcPr>
            <w:tcW w:w="2596" w:type="dxa"/>
          </w:tcPr>
          <w:p w14:paraId="1E2F9888"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22FB5234" w14:textId="5B59EFB4"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401B75">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:fullname}}</w:instrText>
            </w:r>
          </w:p>
        </w:tc>
        <w:tc>
          <w:tcPr>
            <w:tcW w:w="2761" w:type="dxa"/>
          </w:tcPr>
          <w:p w14:paraId="1E8D6298" w14:textId="77777777" w:rsidR="00E210BB" w:rsidRPr="00EA776A" w:rsidRDefault="00E210BB" w:rsidP="00F62C9A">
            <w:pPr>
              <w:rPr>
                <w:rFonts w:ascii="Arial" w:eastAsia="FoundrySterling-Medium" w:hAnsi="Arial" w:cs="Arial"/>
                <w:color w:val="51626F"/>
                <w:sz w:val="20"/>
                <w:szCs w:val="20"/>
              </w:rPr>
            </w:pPr>
          </w:p>
          <w:p w14:paraId="310C228F" w14:textId="530B8A4D"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401B75">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:signature}}</w:instrText>
            </w:r>
          </w:p>
        </w:tc>
        <w:tc>
          <w:tcPr>
            <w:tcW w:w="2289" w:type="dxa"/>
          </w:tcPr>
          <w:p w14:paraId="39968A69" w14:textId="77777777" w:rsidR="00E210BB" w:rsidRPr="00EA776A" w:rsidRDefault="00E210BB" w:rsidP="00F62C9A">
            <w:pPr>
              <w:rPr>
                <w:rFonts w:ascii="Arial" w:eastAsia="FoundrySterling-Medium" w:hAnsi="Arial" w:cs="Arial"/>
                <w:color w:val="51626F"/>
                <w:sz w:val="20"/>
                <w:szCs w:val="20"/>
              </w:rPr>
            </w:pPr>
          </w:p>
          <w:p w14:paraId="5F48BC67" w14:textId="42B396D4"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401B75">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:date}}</w:instrText>
            </w:r>
          </w:p>
        </w:tc>
      </w:tr>
    </w:tbl>
    <w:p w14:paraId="39A02F7C" w14:textId="389A74EA"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6</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5DA538B6" w14:textId="77777777" w:rsidTr="00F62C9A">
        <w:trPr>
          <w:trHeight w:val="260"/>
        </w:trPr>
        <w:tc>
          <w:tcPr>
            <w:tcW w:w="2596" w:type="dxa"/>
          </w:tcPr>
          <w:p w14:paraId="514A8A47"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3A7A4A7" w14:textId="75FAED3B"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401B75">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tc>
        <w:tc>
          <w:tcPr>
            <w:tcW w:w="2761" w:type="dxa"/>
          </w:tcPr>
          <w:p w14:paraId="416472DC" w14:textId="77777777" w:rsidR="00E210BB" w:rsidRPr="00EA776A" w:rsidRDefault="00E210BB" w:rsidP="00F62C9A">
            <w:pPr>
              <w:rPr>
                <w:rFonts w:ascii="Arial" w:eastAsia="FoundrySterling-Medium" w:hAnsi="Arial" w:cs="Arial"/>
                <w:color w:val="51626F"/>
                <w:sz w:val="20"/>
                <w:szCs w:val="20"/>
              </w:rPr>
            </w:pPr>
          </w:p>
          <w:p w14:paraId="459733BE" w14:textId="657CF4A6"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401B75">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tc>
        <w:tc>
          <w:tcPr>
            <w:tcW w:w="2289" w:type="dxa"/>
          </w:tcPr>
          <w:p w14:paraId="54A8E759" w14:textId="77777777" w:rsidR="00E210BB" w:rsidRPr="00EA776A" w:rsidRDefault="00E210BB" w:rsidP="00F62C9A">
            <w:pPr>
              <w:rPr>
                <w:rFonts w:ascii="Arial" w:eastAsia="FoundrySterling-Medium" w:hAnsi="Arial" w:cs="Arial"/>
                <w:color w:val="51626F"/>
                <w:sz w:val="20"/>
                <w:szCs w:val="20"/>
              </w:rPr>
            </w:pPr>
          </w:p>
          <w:p w14:paraId="6EC02DAD" w14:textId="11C9E7C1"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401B75">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tc>
      </w:tr>
    </w:tbl>
    <w:p w14:paraId="450F67A7" w14:textId="1EAD3BD3"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7</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726EFDDD" w14:textId="77777777" w:rsidTr="00F62C9A">
        <w:trPr>
          <w:trHeight w:val="260"/>
        </w:trPr>
        <w:tc>
          <w:tcPr>
            <w:tcW w:w="2596" w:type="dxa"/>
          </w:tcPr>
          <w:p w14:paraId="7B084AD4"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082BAD11" w14:textId="0AD8C765"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401B75">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tc>
        <w:tc>
          <w:tcPr>
            <w:tcW w:w="2761" w:type="dxa"/>
          </w:tcPr>
          <w:p w14:paraId="0E9B1702" w14:textId="77777777" w:rsidR="00E210BB" w:rsidRPr="00EA776A" w:rsidRDefault="00E210BB" w:rsidP="00F62C9A">
            <w:pPr>
              <w:rPr>
                <w:rFonts w:ascii="Arial" w:eastAsia="FoundrySterling-Medium" w:hAnsi="Arial" w:cs="Arial"/>
                <w:color w:val="51626F"/>
                <w:sz w:val="20"/>
                <w:szCs w:val="20"/>
              </w:rPr>
            </w:pPr>
          </w:p>
          <w:p w14:paraId="6ECE532F" w14:textId="20F03F51"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401B75">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tc>
        <w:tc>
          <w:tcPr>
            <w:tcW w:w="2289" w:type="dxa"/>
          </w:tcPr>
          <w:p w14:paraId="7C5A1966" w14:textId="77777777" w:rsidR="00E210BB" w:rsidRPr="00EA776A" w:rsidRDefault="00E210BB" w:rsidP="00F62C9A">
            <w:pPr>
              <w:rPr>
                <w:rFonts w:ascii="Arial" w:eastAsia="FoundrySterling-Medium" w:hAnsi="Arial" w:cs="Arial"/>
                <w:color w:val="51626F"/>
                <w:sz w:val="20"/>
                <w:szCs w:val="20"/>
              </w:rPr>
            </w:pPr>
          </w:p>
          <w:p w14:paraId="278D4A7A" w14:textId="628A5D25"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401B75">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tc>
      </w:tr>
    </w:tbl>
    <w:p w14:paraId="125EC71D" w14:textId="0EAA7800"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8</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485781BC" w14:textId="77777777" w:rsidTr="00F62C9A">
        <w:trPr>
          <w:trHeight w:val="260"/>
        </w:trPr>
        <w:tc>
          <w:tcPr>
            <w:tcW w:w="2596" w:type="dxa"/>
          </w:tcPr>
          <w:p w14:paraId="59095BF4"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719973A" w14:textId="155AE2F5"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401B75">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:fullname}}</w:instrText>
            </w:r>
          </w:p>
        </w:tc>
        <w:tc>
          <w:tcPr>
            <w:tcW w:w="2761" w:type="dxa"/>
          </w:tcPr>
          <w:p w14:paraId="0BCB6204" w14:textId="77777777" w:rsidR="00E210BB" w:rsidRPr="00EA776A" w:rsidRDefault="00E210BB" w:rsidP="00F62C9A">
            <w:pPr>
              <w:rPr>
                <w:rFonts w:ascii="Arial" w:eastAsia="FoundrySterling-Medium" w:hAnsi="Arial" w:cs="Arial"/>
                <w:color w:val="51626F"/>
                <w:sz w:val="20"/>
                <w:szCs w:val="20"/>
              </w:rPr>
            </w:pPr>
          </w:p>
          <w:p w14:paraId="147BF40B" w14:textId="50AD4A32"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401B75">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:signature}}</w:instrText>
            </w:r>
          </w:p>
        </w:tc>
        <w:tc>
          <w:tcPr>
            <w:tcW w:w="2289" w:type="dxa"/>
          </w:tcPr>
          <w:p w14:paraId="724E137F" w14:textId="77777777" w:rsidR="00E210BB" w:rsidRPr="00EA776A" w:rsidRDefault="00E210BB" w:rsidP="00F62C9A">
            <w:pPr>
              <w:rPr>
                <w:rFonts w:ascii="Arial" w:eastAsia="FoundrySterling-Medium" w:hAnsi="Arial" w:cs="Arial"/>
                <w:color w:val="51626F"/>
                <w:sz w:val="20"/>
                <w:szCs w:val="20"/>
              </w:rPr>
            </w:pPr>
          </w:p>
          <w:p w14:paraId="384EF69C" w14:textId="74040C1A"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401B75">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:date}}</w:instrText>
            </w:r>
          </w:p>
        </w:tc>
      </w:tr>
    </w:tbl>
    <w:p w14:paraId="1C635085" w14:textId="368DA6B4"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9</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54265F92" w14:textId="77777777" w:rsidTr="00F62C9A">
        <w:trPr>
          <w:trHeight w:val="260"/>
        </w:trPr>
        <w:tc>
          <w:tcPr>
            <w:tcW w:w="2596" w:type="dxa"/>
          </w:tcPr>
          <w:p w14:paraId="2914C679"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D0EE6BA" w14:textId="58B37A7B"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401B75">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tc>
        <w:tc>
          <w:tcPr>
            <w:tcW w:w="2761" w:type="dxa"/>
          </w:tcPr>
          <w:p w14:paraId="5FB62E15" w14:textId="77777777" w:rsidR="00E210BB" w:rsidRPr="00EA776A" w:rsidRDefault="00E210BB" w:rsidP="00F62C9A">
            <w:pPr>
              <w:rPr>
                <w:rFonts w:ascii="Arial" w:eastAsia="FoundrySterling-Medium" w:hAnsi="Arial" w:cs="Arial"/>
                <w:color w:val="51626F"/>
                <w:sz w:val="20"/>
                <w:szCs w:val="20"/>
              </w:rPr>
            </w:pPr>
          </w:p>
          <w:p w14:paraId="6B12C487" w14:textId="0655473E"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401B75">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tc>
        <w:tc>
          <w:tcPr>
            <w:tcW w:w="2289" w:type="dxa"/>
          </w:tcPr>
          <w:p w14:paraId="4A0A5445" w14:textId="77777777" w:rsidR="00E210BB" w:rsidRPr="00EA776A" w:rsidRDefault="00E210BB" w:rsidP="00F62C9A">
            <w:pPr>
              <w:rPr>
                <w:rFonts w:ascii="Arial" w:eastAsia="FoundrySterling-Medium" w:hAnsi="Arial" w:cs="Arial"/>
                <w:color w:val="51626F"/>
                <w:sz w:val="20"/>
                <w:szCs w:val="20"/>
              </w:rPr>
            </w:pPr>
          </w:p>
          <w:p w14:paraId="094FC432" w14:textId="06CEE123"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F21333">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tc>
      </w:tr>
    </w:tbl>
    <w:p w14:paraId="655BF761" w14:textId="210CCF7E"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10</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01043D5A" w14:textId="77777777" w:rsidTr="00F62C9A">
        <w:trPr>
          <w:trHeight w:val="260"/>
        </w:trPr>
        <w:tc>
          <w:tcPr>
            <w:tcW w:w="2596" w:type="dxa"/>
          </w:tcPr>
          <w:p w14:paraId="142E20B4"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8A95269" w14:textId="7598461E"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F21333">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:fullname}}</w:instrText>
            </w:r>
          </w:p>
        </w:tc>
        <w:tc>
          <w:tcPr>
            <w:tcW w:w="2761" w:type="dxa"/>
          </w:tcPr>
          <w:p w14:paraId="22CB68C1" w14:textId="77777777" w:rsidR="00E210BB" w:rsidRPr="00EA776A" w:rsidRDefault="00E210BB" w:rsidP="00F62C9A">
            <w:pPr>
              <w:rPr>
                <w:rFonts w:ascii="Arial" w:eastAsia="FoundrySterling-Medium" w:hAnsi="Arial" w:cs="Arial"/>
                <w:color w:val="51626F"/>
                <w:sz w:val="20"/>
                <w:szCs w:val="20"/>
              </w:rPr>
            </w:pPr>
          </w:p>
          <w:p w14:paraId="707E6916" w14:textId="3AA11505"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F21333">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:signature}}</w:instrText>
            </w:r>
          </w:p>
        </w:tc>
        <w:tc>
          <w:tcPr>
            <w:tcW w:w="2289" w:type="dxa"/>
          </w:tcPr>
          <w:p w14:paraId="3C925AF1" w14:textId="77777777" w:rsidR="00E210BB" w:rsidRPr="00EA776A" w:rsidRDefault="00E210BB" w:rsidP="00F62C9A">
            <w:pPr>
              <w:rPr>
                <w:rFonts w:ascii="Arial" w:eastAsia="FoundrySterling-Medium" w:hAnsi="Arial" w:cs="Arial"/>
                <w:color w:val="51626F"/>
                <w:sz w:val="20"/>
                <w:szCs w:val="20"/>
              </w:rPr>
            </w:pPr>
          </w:p>
          <w:p w14:paraId="55B7A365" w14:textId="0A9AF57A"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F21333">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:date}}</w:instrText>
            </w:r>
          </w:p>
        </w:tc>
      </w:tr>
    </w:tbl>
    <w:p w14:paraId="2CA99352" w14:textId="00AB789D"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11</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1528AD03" w14:textId="77777777" w:rsidTr="00F62C9A">
        <w:trPr>
          <w:trHeight w:val="260"/>
        </w:trPr>
        <w:tc>
          <w:tcPr>
            <w:tcW w:w="2596" w:type="dxa"/>
          </w:tcPr>
          <w:p w14:paraId="00858A42"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E15B4CF" w14:textId="72557D82"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F21333">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:fullname}}</w:instrText>
            </w:r>
          </w:p>
        </w:tc>
        <w:tc>
          <w:tcPr>
            <w:tcW w:w="2761" w:type="dxa"/>
          </w:tcPr>
          <w:p w14:paraId="41C630D5" w14:textId="77777777" w:rsidR="00E210BB" w:rsidRPr="00EA776A" w:rsidRDefault="00E210BB" w:rsidP="00F62C9A">
            <w:pPr>
              <w:rPr>
                <w:rFonts w:ascii="Arial" w:eastAsia="FoundrySterling-Medium" w:hAnsi="Arial" w:cs="Arial"/>
                <w:color w:val="51626F"/>
                <w:sz w:val="20"/>
                <w:szCs w:val="20"/>
              </w:rPr>
            </w:pPr>
          </w:p>
          <w:p w14:paraId="6B4C333B" w14:textId="264AC246"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F21333">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:signature}}</w:instrText>
            </w:r>
          </w:p>
        </w:tc>
        <w:tc>
          <w:tcPr>
            <w:tcW w:w="2289" w:type="dxa"/>
          </w:tcPr>
          <w:p w14:paraId="65564A7A" w14:textId="77777777" w:rsidR="00E210BB" w:rsidRPr="00EA776A" w:rsidRDefault="00E210BB" w:rsidP="00F62C9A">
            <w:pPr>
              <w:rPr>
                <w:rFonts w:ascii="Arial" w:eastAsia="FoundrySterling-Medium" w:hAnsi="Arial" w:cs="Arial"/>
                <w:color w:val="51626F"/>
                <w:sz w:val="20"/>
                <w:szCs w:val="20"/>
              </w:rPr>
            </w:pPr>
          </w:p>
          <w:p w14:paraId="3A7427D3" w14:textId="65790E49"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F21333">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:date}}</w:instrText>
            </w:r>
          </w:p>
        </w:tc>
      </w:tr>
    </w:tbl>
    <w:p w14:paraId="4B68A6D0" w14:textId="7CEE0AF8"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12</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34C81B4C" w14:textId="77777777" w:rsidTr="00F62C9A">
        <w:trPr>
          <w:trHeight w:val="260"/>
        </w:trPr>
        <w:tc>
          <w:tcPr>
            <w:tcW w:w="2596" w:type="dxa"/>
          </w:tcPr>
          <w:p w14:paraId="08D4526E"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46B09C5" w14:textId="3771EA6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F21333">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:fullname}}</w:instrText>
            </w:r>
          </w:p>
        </w:tc>
        <w:tc>
          <w:tcPr>
            <w:tcW w:w="2761" w:type="dxa"/>
          </w:tcPr>
          <w:p w14:paraId="2962B32B" w14:textId="77777777" w:rsidR="00E210BB" w:rsidRPr="00EA776A" w:rsidRDefault="00E210BB" w:rsidP="00F62C9A">
            <w:pPr>
              <w:rPr>
                <w:rFonts w:ascii="Arial" w:eastAsia="FoundrySterling-Medium" w:hAnsi="Arial" w:cs="Arial"/>
                <w:color w:val="51626F"/>
                <w:sz w:val="20"/>
                <w:szCs w:val="20"/>
              </w:rPr>
            </w:pPr>
          </w:p>
          <w:p w14:paraId="4A8041FA" w14:textId="4A4A705F"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F21333">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:signature}}</w:instrText>
            </w:r>
          </w:p>
        </w:tc>
        <w:tc>
          <w:tcPr>
            <w:tcW w:w="2289" w:type="dxa"/>
          </w:tcPr>
          <w:p w14:paraId="356FE6FE" w14:textId="77777777" w:rsidR="00E210BB" w:rsidRPr="00EA776A" w:rsidRDefault="00E210BB" w:rsidP="00F62C9A">
            <w:pPr>
              <w:rPr>
                <w:rFonts w:ascii="Arial" w:eastAsia="FoundrySterling-Medium" w:hAnsi="Arial" w:cs="Arial"/>
                <w:color w:val="51626F"/>
                <w:sz w:val="20"/>
                <w:szCs w:val="20"/>
              </w:rPr>
            </w:pPr>
          </w:p>
          <w:p w14:paraId="20FD6994" w14:textId="51FC53EF"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F21333">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:date}}</w:instrText>
            </w:r>
          </w:p>
        </w:tc>
      </w:tr>
    </w:tbl>
    <w:p w14:paraId="4ED3D3F0" w14:textId="36F546E1"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13</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496"/>
      </w:tblGrid>
      <w:tr w:rsidR="00E210BB" w:rsidRPr="00EA776A" w14:paraId="04E6C0D8" w14:textId="77777777" w:rsidTr="00F62C9A">
        <w:trPr>
          <w:trHeight w:val="260"/>
        </w:trPr>
        <w:tc>
          <w:tcPr>
            <w:tcW w:w="2596" w:type="dxa"/>
          </w:tcPr>
          <w:p w14:paraId="2F767FBF"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00F88E4" w14:textId="599AC243"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F21333">
              <w:rPr>
                <w:rFonts w:ascii="Arial" w:eastAsia="FoundrySterling-Medium" w:hAnsi="Arial" w:cs="Arial"/>
                <w:color w:val="51626F"/>
                <w:sz w:val="20"/>
                <w:szCs w:val="20"/>
              </w:rPr>
              <w:instrText>8</w:instrText>
            </w:r>
            <w:r w:rsidRPr="00EA776A">
              <w:rPr>
                <w:rFonts w:ascii="Arial" w:eastAsia="FoundrySterling-Medium" w:hAnsi="Arial" w:cs="Arial"/>
                <w:color w:val="51626F"/>
                <w:sz w:val="20"/>
                <w:szCs w:val="20"/>
              </w:rPr>
              <w:instrText>:fullname}}</w:instrText>
            </w:r>
          </w:p>
        </w:tc>
        <w:tc>
          <w:tcPr>
            <w:tcW w:w="2761" w:type="dxa"/>
          </w:tcPr>
          <w:p w14:paraId="1F03901C" w14:textId="77777777" w:rsidR="00E210BB" w:rsidRPr="00EA776A" w:rsidRDefault="00E210BB" w:rsidP="00F62C9A">
            <w:pPr>
              <w:rPr>
                <w:rFonts w:ascii="Arial" w:eastAsia="FoundrySterling-Medium" w:hAnsi="Arial" w:cs="Arial"/>
                <w:color w:val="51626F"/>
                <w:sz w:val="20"/>
                <w:szCs w:val="20"/>
              </w:rPr>
            </w:pPr>
          </w:p>
          <w:p w14:paraId="66BC509F" w14:textId="1B7EF87B"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F21333">
              <w:rPr>
                <w:rFonts w:ascii="Arial" w:eastAsia="FoundrySterling-Medium" w:hAnsi="Arial" w:cs="Arial"/>
                <w:color w:val="51626F"/>
                <w:sz w:val="20"/>
                <w:szCs w:val="20"/>
              </w:rPr>
              <w:instrText>8</w:instrText>
            </w:r>
            <w:r w:rsidRPr="00EA776A">
              <w:rPr>
                <w:rFonts w:ascii="Arial" w:eastAsia="FoundrySterling-Medium" w:hAnsi="Arial" w:cs="Arial"/>
                <w:color w:val="51626F"/>
                <w:sz w:val="20"/>
                <w:szCs w:val="20"/>
              </w:rPr>
              <w:instrText>:signature}}</w:instrText>
            </w:r>
          </w:p>
        </w:tc>
        <w:tc>
          <w:tcPr>
            <w:tcW w:w="2289" w:type="dxa"/>
          </w:tcPr>
          <w:p w14:paraId="616DC46B" w14:textId="77777777" w:rsidR="00E210BB" w:rsidRPr="00EA776A" w:rsidRDefault="00E210BB" w:rsidP="00F62C9A">
            <w:pPr>
              <w:rPr>
                <w:rFonts w:ascii="Arial" w:eastAsia="FoundrySterling-Medium" w:hAnsi="Arial" w:cs="Arial"/>
                <w:color w:val="51626F"/>
                <w:sz w:val="20"/>
                <w:szCs w:val="20"/>
              </w:rPr>
            </w:pPr>
          </w:p>
          <w:p w14:paraId="4B1522D9" w14:textId="32E14FDF"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{{Dte_es_:signer1</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tc>
      </w:tr>
    </w:tbl>
    <w:p w14:paraId="5C375D0F" w14:textId="596B4739" w:rsidR="00E210BB" w:rsidRPr="00E951FB" w:rsidRDefault="00E210BB" w:rsidP="006433C2">
      <w:pPr>
        <w:jc w:val="left"/>
      </w:pPr>
      <w:r w:rsidRPr="00E951FB">
        <w:instrText>"</w:instrText>
      </w:r>
      <w:r w:rsidR="000364A6">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14</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E210BB" w:rsidRPr="00EA776A" w14:paraId="2B8D330E" w14:textId="77777777" w:rsidTr="00F62C9A">
        <w:trPr>
          <w:trHeight w:val="260"/>
        </w:trPr>
        <w:tc>
          <w:tcPr>
            <w:tcW w:w="2596" w:type="dxa"/>
          </w:tcPr>
          <w:p w14:paraId="52F9FA57" w14:textId="7777777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B05B90A" w14:textId="4F4FF097"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F21333">
              <w:rPr>
                <w:rFonts w:ascii="Arial" w:eastAsia="FoundrySterling-Medium" w:hAnsi="Arial" w:cs="Arial"/>
                <w:color w:val="51626F"/>
                <w:sz w:val="20"/>
                <w:szCs w:val="20"/>
              </w:rPr>
              <w:instrText>9</w:instrText>
            </w:r>
            <w:r w:rsidRPr="00EA776A">
              <w:rPr>
                <w:rFonts w:ascii="Arial" w:eastAsia="FoundrySterling-Medium" w:hAnsi="Arial" w:cs="Arial"/>
                <w:color w:val="51626F"/>
                <w:sz w:val="20"/>
                <w:szCs w:val="20"/>
              </w:rPr>
              <w:instrText>:fullname}}</w:instrText>
            </w:r>
          </w:p>
        </w:tc>
        <w:tc>
          <w:tcPr>
            <w:tcW w:w="2761" w:type="dxa"/>
          </w:tcPr>
          <w:p w14:paraId="0598A1E2" w14:textId="77777777" w:rsidR="00E210BB" w:rsidRPr="00EA776A" w:rsidRDefault="00E210BB" w:rsidP="00F62C9A">
            <w:pPr>
              <w:rPr>
                <w:rFonts w:ascii="Arial" w:eastAsia="FoundrySterling-Medium" w:hAnsi="Arial" w:cs="Arial"/>
                <w:color w:val="51626F"/>
                <w:sz w:val="20"/>
                <w:szCs w:val="20"/>
              </w:rPr>
            </w:pPr>
          </w:p>
          <w:p w14:paraId="4B870822" w14:textId="4CED7F00"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F21333">
              <w:rPr>
                <w:rFonts w:ascii="Arial" w:eastAsia="FoundrySterling-Medium" w:hAnsi="Arial" w:cs="Arial"/>
                <w:color w:val="51626F"/>
                <w:sz w:val="20"/>
                <w:szCs w:val="20"/>
              </w:rPr>
              <w:instrText>9</w:instrText>
            </w:r>
            <w:r w:rsidRPr="00EA776A">
              <w:rPr>
                <w:rFonts w:ascii="Arial" w:eastAsia="FoundrySterling-Medium" w:hAnsi="Arial" w:cs="Arial"/>
                <w:color w:val="51626F"/>
                <w:sz w:val="20"/>
                <w:szCs w:val="20"/>
              </w:rPr>
              <w:instrText>:signature}}</w:instrText>
            </w:r>
          </w:p>
        </w:tc>
        <w:tc>
          <w:tcPr>
            <w:tcW w:w="2289" w:type="dxa"/>
          </w:tcPr>
          <w:p w14:paraId="164FE090" w14:textId="77777777" w:rsidR="00E210BB" w:rsidRPr="00EA776A" w:rsidRDefault="00E210BB" w:rsidP="00F62C9A">
            <w:pPr>
              <w:rPr>
                <w:rFonts w:ascii="Arial" w:eastAsia="FoundrySterling-Medium" w:hAnsi="Arial" w:cs="Arial"/>
                <w:color w:val="51626F"/>
                <w:sz w:val="20"/>
                <w:szCs w:val="20"/>
              </w:rPr>
            </w:pPr>
          </w:p>
          <w:p w14:paraId="1166B07C" w14:textId="00FDCB84" w:rsidR="00E210BB" w:rsidRPr="00EA776A" w:rsidRDefault="00E210BB"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F21333">
              <w:rPr>
                <w:rFonts w:ascii="Arial" w:eastAsia="FoundrySterling-Medium" w:hAnsi="Arial" w:cs="Arial"/>
                <w:color w:val="51626F"/>
                <w:sz w:val="20"/>
                <w:szCs w:val="20"/>
              </w:rPr>
              <w:instrText>9</w:instrText>
            </w:r>
            <w:r w:rsidRPr="00EA776A">
              <w:rPr>
                <w:rFonts w:ascii="Arial" w:eastAsia="FoundrySterling-Medium" w:hAnsi="Arial" w:cs="Arial"/>
                <w:color w:val="51626F"/>
                <w:sz w:val="20"/>
                <w:szCs w:val="20"/>
              </w:rPr>
              <w:instrText>:date}}</w:instrText>
            </w:r>
          </w:p>
        </w:tc>
      </w:tr>
    </w:tbl>
    <w:p w14:paraId="49A313CD" w14:textId="77777777" w:rsidR="00607577" w:rsidRDefault="00E210BB" w:rsidP="00E210BB">
      <w:pPr>
        <w:jc w:val="left"/>
      </w:pPr>
      <w:r w:rsidRPr="00E951FB">
        <w:instrText>"</w:instrText>
      </w:r>
      <w:r w:rsidR="000364A6">
        <w:instrText xml:space="preserve"> ""</w:instrText>
      </w:r>
      <w:r w:rsidRPr="00E951FB">
        <w:fldChar w:fldCharType="end"/>
      </w:r>
    </w:p>
    <w:p w14:paraId="3918FC41" w14:textId="607ACE11" w:rsidR="00DA5D9D" w:rsidRDefault="00417F44" w:rsidP="00E210BB">
      <w:pPr>
        <w:jc w:val="left"/>
      </w:pPr>
      <w:r>
        <w:fldChar w:fldCharType="begin"/>
      </w:r>
      <w:r>
        <w:instrText xml:space="preserve"> IF </w:instrText>
      </w:r>
      <w:r>
        <w:fldChar w:fldCharType="begin"/>
      </w:r>
      <w:r>
        <w:instrText xml:space="preserve"> MERGEFIELD</w:instrText>
      </w:r>
      <w:r w:rsidR="00DA5D9D">
        <w:instrText xml:space="preserve">  </w:instrText>
      </w:r>
      <w:r w:rsidR="00DA5D9D" w:rsidRPr="00E951FB">
        <w:instrText>Contract_</w:instrText>
      </w:r>
      <w:r w:rsidR="00DA5D9D">
        <w:instrText>Doc_Selection_Stamped</w:instrText>
      </w:r>
      <w:r>
        <w:instrText xml:space="preserve">  \* Upper  \* MERGEFORMAT </w:instrText>
      </w:r>
      <w:r>
        <w:fldChar w:fldCharType="separate"/>
      </w:r>
      <w:r w:rsidR="00607577" w:rsidRPr="00607577">
        <w:rPr>
          <w:b/>
          <w:bCs/>
          <w:noProof/>
          <w:lang w:val="en-US"/>
        </w:rPr>
        <w:instrText>«CONTRACT_DOC_SELECTION_STAMPED»</w:instrText>
      </w:r>
      <w:r>
        <w:fldChar w:fldCharType="end"/>
      </w:r>
      <w:r>
        <w:instrText xml:space="preserve"> </w:instrText>
      </w:r>
      <w:r w:rsidR="00DA5D9D">
        <w:instrText>= "15"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DA5D9D" w:rsidRPr="00EA776A" w14:paraId="42FC3AC6" w14:textId="77777777" w:rsidTr="002463E9">
        <w:trPr>
          <w:trHeight w:val="260"/>
        </w:trPr>
        <w:tc>
          <w:tcPr>
            <w:tcW w:w="2596" w:type="dxa"/>
          </w:tcPr>
          <w:p w14:paraId="654EB1C2" w14:textId="77777777" w:rsidR="00DA5D9D" w:rsidRPr="00EA776A" w:rsidRDefault="00DA5D9D"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70644B5" w14:textId="5BF18C5C" w:rsidR="00DA5D9D" w:rsidRPr="00EA776A" w:rsidRDefault="00DA5D9D"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tc>
        <w:tc>
          <w:tcPr>
            <w:tcW w:w="2761" w:type="dxa"/>
          </w:tcPr>
          <w:p w14:paraId="66869670" w14:textId="77777777" w:rsidR="00DA5D9D" w:rsidRPr="00EA776A" w:rsidRDefault="00DA5D9D" w:rsidP="002463E9">
            <w:pPr>
              <w:rPr>
                <w:rFonts w:ascii="Arial" w:eastAsia="FoundrySterling-Medium" w:hAnsi="Arial" w:cs="Arial"/>
                <w:color w:val="51626F"/>
                <w:sz w:val="20"/>
                <w:szCs w:val="20"/>
              </w:rPr>
            </w:pPr>
          </w:p>
          <w:p w14:paraId="544639DA" w14:textId="64ECD17D" w:rsidR="00DA5D9D" w:rsidRPr="00EA776A" w:rsidRDefault="00DA5D9D"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tc>
        <w:tc>
          <w:tcPr>
            <w:tcW w:w="2289" w:type="dxa"/>
          </w:tcPr>
          <w:p w14:paraId="25264101" w14:textId="77777777" w:rsidR="00DA5D9D" w:rsidRPr="00EA776A" w:rsidRDefault="00DA5D9D" w:rsidP="002463E9">
            <w:pPr>
              <w:rPr>
                <w:rFonts w:ascii="Arial" w:eastAsia="FoundrySterling-Medium" w:hAnsi="Arial" w:cs="Arial"/>
                <w:color w:val="51626F"/>
                <w:sz w:val="20"/>
                <w:szCs w:val="20"/>
              </w:rPr>
            </w:pPr>
          </w:p>
          <w:p w14:paraId="479890EA" w14:textId="29ED5749" w:rsidR="00DA5D9D" w:rsidRPr="00EA776A" w:rsidRDefault="00DA5D9D"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tc>
      </w:tr>
    </w:tbl>
    <w:p w14:paraId="72467978" w14:textId="624057BD" w:rsidR="00417F44" w:rsidRPr="00E951FB" w:rsidRDefault="00DA5D9D" w:rsidP="00E210BB">
      <w:pPr>
        <w:jc w:val="left"/>
      </w:pPr>
      <w:r>
        <w:instrText>" ""</w:instrText>
      </w:r>
      <w:r w:rsidR="00417F44">
        <w:fldChar w:fldCharType="end"/>
      </w:r>
    </w:p>
    <w:p w14:paraId="61F8E5F6" w14:textId="77777777" w:rsidR="00041C15" w:rsidRDefault="00041C15" w:rsidP="00041C15">
      <w:pPr>
        <w:jc w:val="left"/>
      </w:pPr>
    </w:p>
    <w:p w14:paraId="31F8957D" w14:textId="699DB36A" w:rsidR="000F6580" w:rsidRPr="00041C15" w:rsidRDefault="00F00E2A" w:rsidP="00041C15">
      <w:pPr>
        <w:jc w:val="left"/>
      </w:pPr>
      <w:r>
        <w:t xml:space="preserve">DULY AUTHORISED </w:t>
      </w:r>
      <w:r w:rsidR="008336AE">
        <w:t xml:space="preserve">FOR AND ON BEHALF OF THE LANDLORD </w:t>
      </w:r>
    </w:p>
    <w:bookmarkStart w:id="10" w:name="_Hlk169247238"/>
    <w:p w14:paraId="7D675524" w14:textId="77777777" w:rsidR="006433C2" w:rsidRDefault="000F6580" w:rsidP="006433C2">
      <w:pPr>
        <w:pStyle w:val="Body"/>
        <w:numPr>
          <w:ilvl w:val="0"/>
          <w:numId w:val="0"/>
        </w:numPr>
      </w:pPr>
      <w:r>
        <w:fldChar w:fldCharType="begin"/>
      </w:r>
      <w:r>
        <w:instrText xml:space="preserve"> IF  </w:instrText>
      </w:r>
      <w:fldSimple w:instr=" MERGEFIELD  Contract_Number_of_Guarantors \* Upper  \* MERGEFORMAT ">
        <w:r w:rsidR="009E1AE1">
          <w:rPr>
            <w:noProof/>
          </w:rPr>
          <w:instrText>«CONTRACT_NUMBER_OF_GUARANTORS»</w:instrText>
        </w:r>
      </w:fldSimple>
      <w:r>
        <w:instrText xml:space="preserve"> = "</w:instrText>
      </w:r>
      <w:r w:rsidR="007670D0">
        <w:instrText>0</w:instrText>
      </w:r>
      <w:r>
        <w:instrText>" "" "Guarantor(s)</w:instrText>
      </w:r>
    </w:p>
    <w:p w14:paraId="45261802" w14:textId="3C49FC78" w:rsidR="00974657" w:rsidRPr="00E951FB" w:rsidRDefault="00974657" w:rsidP="006433C2">
      <w:pPr>
        <w:pStyle w:val="Body"/>
        <w:numPr>
          <w:ilvl w:val="0"/>
          <w:numId w:val="0"/>
        </w:numPr>
      </w:pP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5</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974657" w:rsidRPr="00EA776A" w14:paraId="2E25C2F4" w14:textId="77777777" w:rsidTr="00F62C9A">
        <w:trPr>
          <w:trHeight w:val="260"/>
        </w:trPr>
        <w:tc>
          <w:tcPr>
            <w:tcW w:w="2596" w:type="dxa"/>
          </w:tcPr>
          <w:p w14:paraId="6173D619"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33E960F6" w14:textId="7EEB94C6"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263CA">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:fullname}}</w:instrText>
            </w:r>
          </w:p>
        </w:tc>
        <w:tc>
          <w:tcPr>
            <w:tcW w:w="2761" w:type="dxa"/>
          </w:tcPr>
          <w:p w14:paraId="1B399C14" w14:textId="77777777" w:rsidR="00974657" w:rsidRPr="00EA776A" w:rsidRDefault="00974657" w:rsidP="00F62C9A">
            <w:pPr>
              <w:rPr>
                <w:rFonts w:ascii="Arial" w:eastAsia="FoundrySterling-Medium" w:hAnsi="Arial" w:cs="Arial"/>
                <w:color w:val="51626F"/>
                <w:sz w:val="20"/>
                <w:szCs w:val="20"/>
              </w:rPr>
            </w:pPr>
          </w:p>
          <w:p w14:paraId="0C257586" w14:textId="5077C18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263CA">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:signature}}</w:instrText>
            </w:r>
          </w:p>
        </w:tc>
        <w:tc>
          <w:tcPr>
            <w:tcW w:w="2289" w:type="dxa"/>
          </w:tcPr>
          <w:p w14:paraId="141A4962" w14:textId="77777777" w:rsidR="00974657" w:rsidRPr="00EA776A" w:rsidRDefault="00974657" w:rsidP="00F62C9A">
            <w:pPr>
              <w:rPr>
                <w:rFonts w:ascii="Arial" w:eastAsia="FoundrySterling-Medium" w:hAnsi="Arial" w:cs="Arial"/>
                <w:color w:val="51626F"/>
                <w:sz w:val="20"/>
                <w:szCs w:val="20"/>
              </w:rPr>
            </w:pPr>
          </w:p>
          <w:p w14:paraId="4F7DF4D1" w14:textId="744CECAD"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263CA">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:date}}</w:instrText>
            </w:r>
          </w:p>
        </w:tc>
      </w:tr>
    </w:tbl>
    <w:p w14:paraId="2A1BA676" w14:textId="56A42A1B"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6</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974657" w:rsidRPr="00EA776A" w14:paraId="053940A6" w14:textId="77777777" w:rsidTr="00F62C9A">
        <w:trPr>
          <w:trHeight w:val="260"/>
        </w:trPr>
        <w:tc>
          <w:tcPr>
            <w:tcW w:w="2596" w:type="dxa"/>
          </w:tcPr>
          <w:p w14:paraId="01CDD7E9"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0E0AD5B" w14:textId="6F2A3C39"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263CA">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:fullname}}</w:instrText>
            </w:r>
          </w:p>
        </w:tc>
        <w:tc>
          <w:tcPr>
            <w:tcW w:w="2761" w:type="dxa"/>
          </w:tcPr>
          <w:p w14:paraId="5667603D" w14:textId="77777777" w:rsidR="00974657" w:rsidRPr="00EA776A" w:rsidRDefault="00974657" w:rsidP="00F62C9A">
            <w:pPr>
              <w:rPr>
                <w:rFonts w:ascii="Arial" w:eastAsia="FoundrySterling-Medium" w:hAnsi="Arial" w:cs="Arial"/>
                <w:color w:val="51626F"/>
                <w:sz w:val="20"/>
                <w:szCs w:val="20"/>
              </w:rPr>
            </w:pPr>
          </w:p>
          <w:p w14:paraId="56E3EF62" w14:textId="5ADAC9AB"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263CA">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:signature}}</w:instrText>
            </w:r>
          </w:p>
        </w:tc>
        <w:tc>
          <w:tcPr>
            <w:tcW w:w="2289" w:type="dxa"/>
          </w:tcPr>
          <w:p w14:paraId="016359AC" w14:textId="77777777" w:rsidR="00974657" w:rsidRPr="00EA776A" w:rsidRDefault="00974657" w:rsidP="00F62C9A">
            <w:pPr>
              <w:rPr>
                <w:rFonts w:ascii="Arial" w:eastAsia="FoundrySterling-Medium" w:hAnsi="Arial" w:cs="Arial"/>
                <w:color w:val="51626F"/>
                <w:sz w:val="20"/>
                <w:szCs w:val="20"/>
              </w:rPr>
            </w:pPr>
          </w:p>
          <w:p w14:paraId="5B73D182" w14:textId="04876FED"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263CA">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:date}}</w:instrText>
            </w:r>
          </w:p>
        </w:tc>
      </w:tr>
    </w:tbl>
    <w:p w14:paraId="1557235B" w14:textId="04D16CFA"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7</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974657" w:rsidRPr="00EA776A" w14:paraId="0B21AC33" w14:textId="77777777" w:rsidTr="00F62C9A">
        <w:trPr>
          <w:trHeight w:val="260"/>
        </w:trPr>
        <w:tc>
          <w:tcPr>
            <w:tcW w:w="2596" w:type="dxa"/>
          </w:tcPr>
          <w:p w14:paraId="4AF41417"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0B39721" w14:textId="0102D09A"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263CA">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tc>
        <w:tc>
          <w:tcPr>
            <w:tcW w:w="2761" w:type="dxa"/>
          </w:tcPr>
          <w:p w14:paraId="54B983D6" w14:textId="77777777" w:rsidR="00974657" w:rsidRPr="00EA776A" w:rsidRDefault="00974657" w:rsidP="00F62C9A">
            <w:pPr>
              <w:rPr>
                <w:rFonts w:ascii="Arial" w:eastAsia="FoundrySterling-Medium" w:hAnsi="Arial" w:cs="Arial"/>
                <w:color w:val="51626F"/>
                <w:sz w:val="20"/>
                <w:szCs w:val="20"/>
              </w:rPr>
            </w:pPr>
          </w:p>
          <w:p w14:paraId="6C038115" w14:textId="571228E5"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263CA">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tc>
        <w:tc>
          <w:tcPr>
            <w:tcW w:w="2289" w:type="dxa"/>
          </w:tcPr>
          <w:p w14:paraId="5D7BE263" w14:textId="77777777" w:rsidR="00974657" w:rsidRPr="00EA776A" w:rsidRDefault="00974657" w:rsidP="00F62C9A">
            <w:pPr>
              <w:rPr>
                <w:rFonts w:ascii="Arial" w:eastAsia="FoundrySterling-Medium" w:hAnsi="Arial" w:cs="Arial"/>
                <w:color w:val="51626F"/>
                <w:sz w:val="20"/>
                <w:szCs w:val="20"/>
              </w:rPr>
            </w:pPr>
          </w:p>
          <w:p w14:paraId="74A8CF32" w14:textId="1B362ABB"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263CA">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tc>
      </w:tr>
    </w:tbl>
    <w:p w14:paraId="71DC5839" w14:textId="65899C5E"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8</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974657" w:rsidRPr="00EA776A" w14:paraId="2181DFFF" w14:textId="77777777" w:rsidTr="00F62C9A">
        <w:trPr>
          <w:trHeight w:val="260"/>
        </w:trPr>
        <w:tc>
          <w:tcPr>
            <w:tcW w:w="2596" w:type="dxa"/>
          </w:tcPr>
          <w:p w14:paraId="2D318263" w14:textId="7777777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5F63D738" w14:textId="38F18E43"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263CA">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tc>
        <w:tc>
          <w:tcPr>
            <w:tcW w:w="2761" w:type="dxa"/>
          </w:tcPr>
          <w:p w14:paraId="14447595" w14:textId="77777777" w:rsidR="00974657" w:rsidRPr="00EA776A" w:rsidRDefault="00974657" w:rsidP="00F62C9A">
            <w:pPr>
              <w:rPr>
                <w:rFonts w:ascii="Arial" w:eastAsia="FoundrySterling-Medium" w:hAnsi="Arial" w:cs="Arial"/>
                <w:color w:val="51626F"/>
                <w:sz w:val="20"/>
                <w:szCs w:val="20"/>
              </w:rPr>
            </w:pPr>
          </w:p>
          <w:p w14:paraId="215FA0BC" w14:textId="51CCF5A5"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263CA">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tc>
        <w:tc>
          <w:tcPr>
            <w:tcW w:w="2289" w:type="dxa"/>
          </w:tcPr>
          <w:p w14:paraId="6CA60A56" w14:textId="77777777" w:rsidR="00974657" w:rsidRPr="00EA776A" w:rsidRDefault="00974657" w:rsidP="00F62C9A">
            <w:pPr>
              <w:rPr>
                <w:rFonts w:ascii="Arial" w:eastAsia="FoundrySterling-Medium" w:hAnsi="Arial" w:cs="Arial"/>
                <w:color w:val="51626F"/>
                <w:sz w:val="20"/>
                <w:szCs w:val="20"/>
              </w:rPr>
            </w:pPr>
          </w:p>
          <w:p w14:paraId="38E76E5E" w14:textId="64CEE787" w:rsidR="00974657" w:rsidRPr="00EA776A" w:rsidRDefault="00974657"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263CA">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tc>
      </w:tr>
    </w:tbl>
    <w:p w14:paraId="5D125152" w14:textId="4C3F8541"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9</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9263CA" w:rsidRPr="00EA776A" w14:paraId="20F3051D" w14:textId="77777777" w:rsidTr="009263CA">
        <w:trPr>
          <w:trHeight w:val="260"/>
        </w:trPr>
        <w:tc>
          <w:tcPr>
            <w:tcW w:w="2596" w:type="dxa"/>
          </w:tcPr>
          <w:p w14:paraId="75795F92" w14:textId="77777777"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4C546AB0" w14:textId="53F14AC7"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66C00">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:fullname}}</w:instrText>
            </w:r>
          </w:p>
          <w:p w14:paraId="5D8DB0B0" w14:textId="0FD3AFAD"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66C00">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tc>
        <w:tc>
          <w:tcPr>
            <w:tcW w:w="2796" w:type="dxa"/>
          </w:tcPr>
          <w:p w14:paraId="1FC0261B" w14:textId="77777777" w:rsidR="009263CA" w:rsidRPr="00EA776A" w:rsidRDefault="009263CA" w:rsidP="00F62C9A">
            <w:pPr>
              <w:rPr>
                <w:rFonts w:ascii="Arial" w:eastAsia="FoundrySterling-Medium" w:hAnsi="Arial" w:cs="Arial"/>
                <w:color w:val="51626F"/>
                <w:sz w:val="20"/>
                <w:szCs w:val="20"/>
              </w:rPr>
            </w:pPr>
          </w:p>
          <w:p w14:paraId="2982AF4E" w14:textId="7A378999"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66C00">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:signature}}</w:instrText>
            </w:r>
          </w:p>
          <w:p w14:paraId="158C007B" w14:textId="77093314"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66C00">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tc>
        <w:tc>
          <w:tcPr>
            <w:tcW w:w="2385" w:type="dxa"/>
          </w:tcPr>
          <w:p w14:paraId="36FB2A8D" w14:textId="77777777" w:rsidR="009263CA" w:rsidRPr="00EA776A" w:rsidRDefault="009263CA" w:rsidP="00F62C9A">
            <w:pPr>
              <w:rPr>
                <w:rFonts w:ascii="Arial" w:eastAsia="FoundrySterling-Medium" w:hAnsi="Arial" w:cs="Arial"/>
                <w:color w:val="51626F"/>
                <w:sz w:val="20"/>
                <w:szCs w:val="20"/>
              </w:rPr>
            </w:pPr>
          </w:p>
          <w:p w14:paraId="5C9C4215" w14:textId="1A024573"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66C00">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:date}}</w:instrText>
            </w:r>
          </w:p>
          <w:p w14:paraId="719FF7D1" w14:textId="7BAD9DD3"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66C00">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tc>
      </w:tr>
    </w:tbl>
    <w:p w14:paraId="694FF595" w14:textId="4DA79AF7"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10</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9263CA" w:rsidRPr="00EA776A" w14:paraId="20DE4138" w14:textId="77777777" w:rsidTr="00F62C9A">
        <w:trPr>
          <w:trHeight w:val="260"/>
        </w:trPr>
        <w:tc>
          <w:tcPr>
            <w:tcW w:w="2596" w:type="dxa"/>
          </w:tcPr>
          <w:p w14:paraId="63C1AC80" w14:textId="77777777"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8038F6E" w14:textId="021C503F"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66C00">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p w14:paraId="5BA23C23" w14:textId="7C2A358D"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66C00">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tc>
        <w:tc>
          <w:tcPr>
            <w:tcW w:w="2796" w:type="dxa"/>
          </w:tcPr>
          <w:p w14:paraId="79E9E7FF" w14:textId="77777777" w:rsidR="009263CA" w:rsidRPr="00EA776A" w:rsidRDefault="009263CA" w:rsidP="00F62C9A">
            <w:pPr>
              <w:rPr>
                <w:rFonts w:ascii="Arial" w:eastAsia="FoundrySterling-Medium" w:hAnsi="Arial" w:cs="Arial"/>
                <w:color w:val="51626F"/>
                <w:sz w:val="20"/>
                <w:szCs w:val="20"/>
              </w:rPr>
            </w:pPr>
          </w:p>
          <w:p w14:paraId="1D762750" w14:textId="3515EABB"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66C00">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p w14:paraId="58CEDD56" w14:textId="7979589A"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66C00">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tc>
        <w:tc>
          <w:tcPr>
            <w:tcW w:w="2385" w:type="dxa"/>
          </w:tcPr>
          <w:p w14:paraId="130E0BB4" w14:textId="77777777" w:rsidR="009263CA" w:rsidRPr="00EA776A" w:rsidRDefault="009263CA" w:rsidP="00F62C9A">
            <w:pPr>
              <w:rPr>
                <w:rFonts w:ascii="Arial" w:eastAsia="FoundrySterling-Medium" w:hAnsi="Arial" w:cs="Arial"/>
                <w:color w:val="51626F"/>
                <w:sz w:val="20"/>
                <w:szCs w:val="20"/>
              </w:rPr>
            </w:pPr>
          </w:p>
          <w:p w14:paraId="1CE3BB9B" w14:textId="6FDFA57F"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66C00">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p w14:paraId="67A0DA29" w14:textId="45FA28E8"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66C00">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tc>
      </w:tr>
    </w:tbl>
    <w:p w14:paraId="450128E2" w14:textId="7CA2F95D"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11</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9263CA" w:rsidRPr="00EA776A" w14:paraId="68780CF3" w14:textId="77777777" w:rsidTr="00F62C9A">
        <w:trPr>
          <w:trHeight w:val="260"/>
        </w:trPr>
        <w:tc>
          <w:tcPr>
            <w:tcW w:w="2596" w:type="dxa"/>
          </w:tcPr>
          <w:p w14:paraId="734AF465" w14:textId="77777777"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D8EB417" w14:textId="04FFCDBB"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66C00">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p w14:paraId="069F9154" w14:textId="403DE46B"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sidR="00966C00">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:fullname}}</w:instrText>
            </w:r>
          </w:p>
        </w:tc>
        <w:tc>
          <w:tcPr>
            <w:tcW w:w="2796" w:type="dxa"/>
          </w:tcPr>
          <w:p w14:paraId="3296F51F" w14:textId="77777777" w:rsidR="009263CA" w:rsidRPr="00EA776A" w:rsidRDefault="009263CA" w:rsidP="00F62C9A">
            <w:pPr>
              <w:rPr>
                <w:rFonts w:ascii="Arial" w:eastAsia="FoundrySterling-Medium" w:hAnsi="Arial" w:cs="Arial"/>
                <w:color w:val="51626F"/>
                <w:sz w:val="20"/>
                <w:szCs w:val="20"/>
              </w:rPr>
            </w:pPr>
          </w:p>
          <w:p w14:paraId="6446632D" w14:textId="7B663E10"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66C00">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p w14:paraId="7B57A909" w14:textId="590CF040"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sidR="00966C00">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:signature}}</w:instrText>
            </w:r>
          </w:p>
        </w:tc>
        <w:tc>
          <w:tcPr>
            <w:tcW w:w="2385" w:type="dxa"/>
          </w:tcPr>
          <w:p w14:paraId="6CFCA97D" w14:textId="77777777" w:rsidR="009263CA" w:rsidRPr="00EA776A" w:rsidRDefault="009263CA" w:rsidP="00F62C9A">
            <w:pPr>
              <w:rPr>
                <w:rFonts w:ascii="Arial" w:eastAsia="FoundrySterling-Medium" w:hAnsi="Arial" w:cs="Arial"/>
                <w:color w:val="51626F"/>
                <w:sz w:val="20"/>
                <w:szCs w:val="20"/>
              </w:rPr>
            </w:pPr>
          </w:p>
          <w:p w14:paraId="33FF1DEB" w14:textId="534C7360"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66C00">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p w14:paraId="5D2B7D70" w14:textId="2446F0A1" w:rsidR="009263CA" w:rsidRPr="00EA776A" w:rsidRDefault="009263CA"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sidR="00966C00">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:date}}</w:instrText>
            </w:r>
          </w:p>
        </w:tc>
      </w:tr>
    </w:tbl>
    <w:p w14:paraId="1D4558ED" w14:textId="6A11BAB4"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12</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966C00" w:rsidRPr="00EA776A" w14:paraId="5A91855F" w14:textId="77777777" w:rsidTr="00F62C9A">
        <w:trPr>
          <w:trHeight w:val="260"/>
        </w:trPr>
        <w:tc>
          <w:tcPr>
            <w:tcW w:w="2596" w:type="dxa"/>
          </w:tcPr>
          <w:p w14:paraId="374EC7D3" w14:textId="77777777"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6454C164" w14:textId="2502560A"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:fullname}}</w:instrText>
            </w:r>
          </w:p>
          <w:p w14:paraId="228C0E12" w14:textId="5C3DE2B1"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p w14:paraId="72047BDD" w14:textId="002C3D46"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:fullname}}</w:instrText>
            </w:r>
          </w:p>
        </w:tc>
        <w:tc>
          <w:tcPr>
            <w:tcW w:w="2796" w:type="dxa"/>
          </w:tcPr>
          <w:p w14:paraId="3110B763" w14:textId="77777777" w:rsidR="00966C00" w:rsidRPr="00EA776A" w:rsidRDefault="00966C00" w:rsidP="00F62C9A">
            <w:pPr>
              <w:rPr>
                <w:rFonts w:ascii="Arial" w:eastAsia="FoundrySterling-Medium" w:hAnsi="Arial" w:cs="Arial"/>
                <w:color w:val="51626F"/>
                <w:sz w:val="20"/>
                <w:szCs w:val="20"/>
              </w:rPr>
            </w:pPr>
          </w:p>
          <w:p w14:paraId="69580C3B" w14:textId="7D7B0CB4"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:signature}}</w:instrText>
            </w:r>
          </w:p>
          <w:p w14:paraId="71DA2745" w14:textId="0ECADDD1"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p w14:paraId="59217B39" w14:textId="34C590D5"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:signature}}</w:instrText>
            </w:r>
          </w:p>
        </w:tc>
        <w:tc>
          <w:tcPr>
            <w:tcW w:w="2385" w:type="dxa"/>
          </w:tcPr>
          <w:p w14:paraId="74812EF8" w14:textId="77777777" w:rsidR="00966C00" w:rsidRPr="00EA776A" w:rsidRDefault="00966C00" w:rsidP="00F62C9A">
            <w:pPr>
              <w:rPr>
                <w:rFonts w:ascii="Arial" w:eastAsia="FoundrySterling-Medium" w:hAnsi="Arial" w:cs="Arial"/>
                <w:color w:val="51626F"/>
                <w:sz w:val="20"/>
                <w:szCs w:val="20"/>
              </w:rPr>
            </w:pPr>
          </w:p>
          <w:p w14:paraId="1AF3C433" w14:textId="368257B6"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4</w:instrText>
            </w:r>
            <w:r w:rsidRPr="00EA776A">
              <w:rPr>
                <w:rFonts w:ascii="Arial" w:eastAsia="FoundrySterling-Medium" w:hAnsi="Arial" w:cs="Arial"/>
                <w:color w:val="51626F"/>
                <w:sz w:val="20"/>
                <w:szCs w:val="20"/>
              </w:rPr>
              <w:instrText>:date}}</w:instrText>
            </w:r>
          </w:p>
          <w:p w14:paraId="14BAA5C8" w14:textId="4A25C19F"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p w14:paraId="5776A78C" w14:textId="58166D42"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:date}}</w:instrText>
            </w:r>
          </w:p>
        </w:tc>
        <w:tc>
          <w:tcPr>
            <w:tcW w:w="238" w:type="dxa"/>
          </w:tcPr>
          <w:p w14:paraId="7E06810B" w14:textId="77777777" w:rsidR="00966C00" w:rsidRPr="00EA776A" w:rsidRDefault="00966C00" w:rsidP="00F62C9A">
            <w:pPr>
              <w:rPr>
                <w:rFonts w:ascii="Arial" w:eastAsia="MS Mincho" w:hAnsi="Arial" w:cs="Arial"/>
                <w:color w:val="51626F"/>
                <w:spacing w:val="-4"/>
                <w:sz w:val="2"/>
                <w:szCs w:val="2"/>
                <w:lang w:val="en-US"/>
              </w:rPr>
            </w:pPr>
          </w:p>
        </w:tc>
      </w:tr>
    </w:tbl>
    <w:p w14:paraId="11332940" w14:textId="0A860749"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13</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966C00" w:rsidRPr="00EA776A" w14:paraId="7261068D" w14:textId="77777777" w:rsidTr="00F62C9A">
        <w:trPr>
          <w:trHeight w:val="260"/>
        </w:trPr>
        <w:tc>
          <w:tcPr>
            <w:tcW w:w="2596" w:type="dxa"/>
          </w:tcPr>
          <w:p w14:paraId="10285CC6" w14:textId="77777777"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777BC6C2" w14:textId="6E2D9B23"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p w14:paraId="6284EE78" w14:textId="5B1C71C7"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:fullname}}</w:instrText>
            </w:r>
          </w:p>
          <w:p w14:paraId="20BD6450" w14:textId="6CAEEC41"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:fullname}}</w:instrText>
            </w:r>
          </w:p>
        </w:tc>
        <w:tc>
          <w:tcPr>
            <w:tcW w:w="2796" w:type="dxa"/>
          </w:tcPr>
          <w:p w14:paraId="1CBE0810" w14:textId="77777777" w:rsidR="00966C00" w:rsidRPr="00EA776A" w:rsidRDefault="00966C00" w:rsidP="00F62C9A">
            <w:pPr>
              <w:rPr>
                <w:rFonts w:ascii="Arial" w:eastAsia="FoundrySterling-Medium" w:hAnsi="Arial" w:cs="Arial"/>
                <w:color w:val="51626F"/>
                <w:sz w:val="20"/>
                <w:szCs w:val="20"/>
              </w:rPr>
            </w:pPr>
          </w:p>
          <w:p w14:paraId="41480DBA" w14:textId="2B068F0C"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p w14:paraId="04437017" w14:textId="67CD845C"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:signature}}</w:instrText>
            </w:r>
          </w:p>
          <w:p w14:paraId="2A2FDBD4" w14:textId="217897FA"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:signature}}</w:instrText>
            </w:r>
          </w:p>
        </w:tc>
        <w:tc>
          <w:tcPr>
            <w:tcW w:w="2385" w:type="dxa"/>
          </w:tcPr>
          <w:p w14:paraId="091113B5" w14:textId="77777777" w:rsidR="00966C00" w:rsidRPr="00EA776A" w:rsidRDefault="00966C00" w:rsidP="00F62C9A">
            <w:pPr>
              <w:rPr>
                <w:rFonts w:ascii="Arial" w:eastAsia="FoundrySterling-Medium" w:hAnsi="Arial" w:cs="Arial"/>
                <w:color w:val="51626F"/>
                <w:sz w:val="20"/>
                <w:szCs w:val="20"/>
              </w:rPr>
            </w:pPr>
          </w:p>
          <w:p w14:paraId="6F2DC95D" w14:textId="67E7B892"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p w14:paraId="4A92E0FB" w14:textId="11A4EB95"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:date}}</w:instrText>
            </w:r>
          </w:p>
          <w:p w14:paraId="7FCDE21C" w14:textId="1A536073"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:date}}</w:instrText>
            </w:r>
          </w:p>
        </w:tc>
        <w:tc>
          <w:tcPr>
            <w:tcW w:w="238" w:type="dxa"/>
          </w:tcPr>
          <w:p w14:paraId="18683FB7" w14:textId="77777777" w:rsidR="00966C00" w:rsidRPr="00EA776A" w:rsidRDefault="00966C00" w:rsidP="00F62C9A">
            <w:pPr>
              <w:rPr>
                <w:rFonts w:ascii="Arial" w:eastAsia="MS Mincho" w:hAnsi="Arial" w:cs="Arial"/>
                <w:color w:val="51626F"/>
                <w:spacing w:val="-4"/>
                <w:sz w:val="2"/>
                <w:szCs w:val="2"/>
                <w:lang w:val="en-US"/>
              </w:rPr>
            </w:pPr>
          </w:p>
        </w:tc>
      </w:tr>
    </w:tbl>
    <w:p w14:paraId="092BC581" w14:textId="63116D70" w:rsidR="00974657" w:rsidRPr="00E951FB" w:rsidRDefault="00974657" w:rsidP="006433C2">
      <w:pPr>
        <w:jc w:val="left"/>
      </w:pPr>
      <w:r w:rsidRPr="00E951FB">
        <w:instrText>"</w:instrText>
      </w:r>
      <w:r w:rsidR="000C4120">
        <w:instrText xml:space="preserve"> ""</w:instrText>
      </w:r>
      <w:r w:rsidRPr="00E951FB">
        <w:fldChar w:fldCharType="end"/>
      </w:r>
      <w:r w:rsidR="006433C2">
        <w:br/>
      </w:r>
      <w:r w:rsidRPr="00E951FB">
        <w:fldChar w:fldCharType="begin"/>
      </w:r>
      <w:r w:rsidRPr="00E951FB">
        <w:instrText xml:space="preserve"> IF  </w:instrText>
      </w:r>
      <w:r w:rsidRPr="00E951FB">
        <w:fldChar w:fldCharType="begin"/>
      </w:r>
      <w:r w:rsidRPr="00E951FB">
        <w:instrText xml:space="preserve"> MERGEFIELD  Contract_</w:instrText>
      </w:r>
      <w:r>
        <w:instrText>Doc_Selection_Stamped</w:instrText>
      </w:r>
      <w:r w:rsidRPr="00E951FB">
        <w:instrText xml:space="preserve"> \* Upper  \* MERGEFORMAT </w:instrText>
      </w:r>
      <w:r w:rsidRPr="00E951FB">
        <w:fldChar w:fldCharType="separate"/>
      </w:r>
      <w:r w:rsidRPr="00E951FB">
        <w:rPr>
          <w:noProof/>
        </w:rPr>
        <w:instrText>«CONTRACT_NUMBER_OF_GUARANTORS»</w:instrText>
      </w:r>
      <w:r w:rsidRPr="00E951FB">
        <w:rPr>
          <w:noProof/>
        </w:rPr>
        <w:fldChar w:fldCharType="end"/>
      </w:r>
      <w:r w:rsidRPr="00E951FB">
        <w:instrText xml:space="preserve"> = "</w:instrText>
      </w:r>
      <w:r>
        <w:instrText>14</w:instrText>
      </w:r>
      <w:r w:rsidRPr="00E951FB">
        <w:instrText>"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gridCol w:w="238"/>
      </w:tblGrid>
      <w:tr w:rsidR="00966C00" w:rsidRPr="00EA776A" w14:paraId="1AF2F907" w14:textId="77777777" w:rsidTr="00966C00">
        <w:trPr>
          <w:trHeight w:val="260"/>
        </w:trPr>
        <w:tc>
          <w:tcPr>
            <w:tcW w:w="2596" w:type="dxa"/>
          </w:tcPr>
          <w:p w14:paraId="65A8A6BC" w14:textId="77777777"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2117110" w14:textId="4CCA7F9B"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:fullname}}</w:instrText>
            </w:r>
          </w:p>
          <w:p w14:paraId="422B2278" w14:textId="5FA6EA4D"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:fullname}}</w:instrText>
            </w:r>
          </w:p>
          <w:p w14:paraId="0BD61D27" w14:textId="7DDCDEF8"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:fullname}}</w:instrText>
            </w:r>
          </w:p>
          <w:p w14:paraId="3029268E" w14:textId="74A9B0A9"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8</w:instrText>
            </w:r>
            <w:r w:rsidRPr="00EA776A">
              <w:rPr>
                <w:rFonts w:ascii="Arial" w:eastAsia="FoundrySterling-Medium" w:hAnsi="Arial" w:cs="Arial"/>
                <w:color w:val="51626F"/>
                <w:sz w:val="20"/>
                <w:szCs w:val="20"/>
              </w:rPr>
              <w:instrText>:fullname}}</w:instrText>
            </w:r>
          </w:p>
        </w:tc>
        <w:tc>
          <w:tcPr>
            <w:tcW w:w="2796" w:type="dxa"/>
          </w:tcPr>
          <w:p w14:paraId="35B8D0B5" w14:textId="77777777" w:rsidR="00966C00" w:rsidRPr="00EA776A" w:rsidRDefault="00966C00" w:rsidP="00F62C9A">
            <w:pPr>
              <w:rPr>
                <w:rFonts w:ascii="Arial" w:eastAsia="FoundrySterling-Medium" w:hAnsi="Arial" w:cs="Arial"/>
                <w:color w:val="51626F"/>
                <w:sz w:val="20"/>
                <w:szCs w:val="20"/>
              </w:rPr>
            </w:pPr>
          </w:p>
          <w:p w14:paraId="0E2B6F4C" w14:textId="58733791"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:signature}}</w:instrText>
            </w:r>
          </w:p>
          <w:p w14:paraId="33596B49" w14:textId="258E178C"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:signature}}</w:instrText>
            </w:r>
          </w:p>
          <w:p w14:paraId="08759D99" w14:textId="05753A3C"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:signature}}</w:instrText>
            </w:r>
          </w:p>
          <w:p w14:paraId="232BB466" w14:textId="43355BF5"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8</w:instrText>
            </w:r>
            <w:r w:rsidRPr="00EA776A">
              <w:rPr>
                <w:rFonts w:ascii="Arial" w:eastAsia="FoundrySterling-Medium" w:hAnsi="Arial" w:cs="Arial"/>
                <w:color w:val="51626F"/>
                <w:sz w:val="20"/>
                <w:szCs w:val="20"/>
              </w:rPr>
              <w:instrText>:signature}}</w:instrText>
            </w:r>
          </w:p>
        </w:tc>
        <w:tc>
          <w:tcPr>
            <w:tcW w:w="2385" w:type="dxa"/>
          </w:tcPr>
          <w:p w14:paraId="5EB48146" w14:textId="77777777" w:rsidR="00966C00" w:rsidRPr="00EA776A" w:rsidRDefault="00966C00" w:rsidP="00F62C9A">
            <w:pPr>
              <w:rPr>
                <w:rFonts w:ascii="Arial" w:eastAsia="FoundrySterling-Medium" w:hAnsi="Arial" w:cs="Arial"/>
                <w:color w:val="51626F"/>
                <w:sz w:val="20"/>
                <w:szCs w:val="20"/>
              </w:rPr>
            </w:pPr>
          </w:p>
          <w:p w14:paraId="4DD03A90" w14:textId="6676A992"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5</w:instrText>
            </w:r>
            <w:r w:rsidRPr="00EA776A">
              <w:rPr>
                <w:rFonts w:ascii="Arial" w:eastAsia="FoundrySterling-Medium" w:hAnsi="Arial" w:cs="Arial"/>
                <w:color w:val="51626F"/>
                <w:sz w:val="20"/>
                <w:szCs w:val="20"/>
              </w:rPr>
              <w:instrText>:date}}</w:instrText>
            </w:r>
          </w:p>
          <w:p w14:paraId="486381E0" w14:textId="439149D3"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6</w:instrText>
            </w:r>
            <w:r w:rsidRPr="00EA776A">
              <w:rPr>
                <w:rFonts w:ascii="Arial" w:eastAsia="FoundrySterling-Medium" w:hAnsi="Arial" w:cs="Arial"/>
                <w:color w:val="51626F"/>
                <w:sz w:val="20"/>
                <w:szCs w:val="20"/>
              </w:rPr>
              <w:instrText>:date}}</w:instrText>
            </w:r>
          </w:p>
          <w:p w14:paraId="2C7A46DE" w14:textId="5A28A6CA"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7</w:instrText>
            </w:r>
            <w:r w:rsidRPr="00EA776A">
              <w:rPr>
                <w:rFonts w:ascii="Arial" w:eastAsia="FoundrySterling-Medium" w:hAnsi="Arial" w:cs="Arial"/>
                <w:color w:val="51626F"/>
                <w:sz w:val="20"/>
                <w:szCs w:val="20"/>
              </w:rPr>
              <w:instrText>:date}}</w:instrText>
            </w:r>
          </w:p>
          <w:p w14:paraId="69FD79FA" w14:textId="0A2A8ED8" w:rsidR="00966C00" w:rsidRPr="00EA776A" w:rsidRDefault="00966C00" w:rsidP="00F62C9A">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8</w:instrText>
            </w:r>
            <w:r w:rsidRPr="00EA776A">
              <w:rPr>
                <w:rFonts w:ascii="Arial" w:eastAsia="FoundrySterling-Medium" w:hAnsi="Arial" w:cs="Arial"/>
                <w:color w:val="51626F"/>
                <w:sz w:val="20"/>
                <w:szCs w:val="20"/>
              </w:rPr>
              <w:instrText>:date}}</w:instrText>
            </w:r>
          </w:p>
        </w:tc>
        <w:tc>
          <w:tcPr>
            <w:tcW w:w="238" w:type="dxa"/>
          </w:tcPr>
          <w:p w14:paraId="3C3D6907" w14:textId="77777777" w:rsidR="00966C00" w:rsidRPr="00EA776A" w:rsidRDefault="00966C00" w:rsidP="00F62C9A">
            <w:pPr>
              <w:rPr>
                <w:rFonts w:ascii="Arial" w:eastAsia="MS Mincho" w:hAnsi="Arial" w:cs="Arial"/>
                <w:color w:val="51626F"/>
                <w:spacing w:val="-4"/>
                <w:sz w:val="2"/>
                <w:szCs w:val="2"/>
                <w:lang w:val="en-US"/>
              </w:rPr>
            </w:pPr>
          </w:p>
        </w:tc>
      </w:tr>
    </w:tbl>
    <w:p w14:paraId="71FA76E8" w14:textId="2701FAD4" w:rsidR="00161B1D" w:rsidRDefault="00974657" w:rsidP="00974657">
      <w:pPr>
        <w:jc w:val="left"/>
      </w:pPr>
      <w:r w:rsidRPr="00E951FB">
        <w:instrText>"</w:instrText>
      </w:r>
      <w:r w:rsidR="000C4120">
        <w:instrText xml:space="preserve"> ""</w:instrText>
      </w:r>
      <w:r w:rsidRPr="00E951FB">
        <w:fldChar w:fldCharType="end"/>
      </w:r>
    </w:p>
    <w:p w14:paraId="414E3012" w14:textId="77777777" w:rsidR="00417F44" w:rsidRDefault="00417F44" w:rsidP="00974657">
      <w:pPr>
        <w:jc w:val="left"/>
      </w:pPr>
      <w:r>
        <w:fldChar w:fldCharType="begin"/>
      </w:r>
      <w:r>
        <w:instrText xml:space="preserve"> IF </w:instrText>
      </w:r>
      <w:r>
        <w:fldChar w:fldCharType="begin"/>
      </w:r>
      <w:r>
        <w:instrText xml:space="preserve"> MERGEFIELD  Contract_Doc_Selection_Stamped \* Upper \* MERGEFORMAT </w:instrText>
      </w:r>
      <w:r>
        <w:fldChar w:fldCharType="separate"/>
      </w:r>
      <w:r>
        <w:rPr>
          <w:b/>
          <w:bCs/>
          <w:noProof/>
          <w:lang w:val="en-US"/>
        </w:rPr>
        <w:instrText>Error! No bookmark name given.</w:instrText>
      </w:r>
      <w:r>
        <w:fldChar w:fldCharType="end"/>
      </w:r>
      <w:r>
        <w:instrText xml:space="preserve"> = "15" "</w:instrTex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6"/>
        <w:gridCol w:w="2796"/>
        <w:gridCol w:w="2385"/>
      </w:tblGrid>
      <w:tr w:rsidR="00417F44" w:rsidRPr="00EA776A" w14:paraId="35817957" w14:textId="77777777" w:rsidTr="002463E9">
        <w:trPr>
          <w:trHeight w:val="260"/>
        </w:trPr>
        <w:tc>
          <w:tcPr>
            <w:tcW w:w="2596" w:type="dxa"/>
          </w:tcPr>
          <w:p w14:paraId="46E36B65" w14:textId="77777777"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{{TableHide}}</w:instrText>
            </w:r>
          </w:p>
          <w:p w14:paraId="1D9BE6C6" w14:textId="6F62A9B1"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:fullname}}</w:instrText>
            </w:r>
          </w:p>
          <w:p w14:paraId="6D89C3AC" w14:textId="07B87347"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{{N_es_:signer</w:instrText>
            </w:r>
            <w:r>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:fullname}}</w:instrText>
            </w:r>
          </w:p>
        </w:tc>
        <w:tc>
          <w:tcPr>
            <w:tcW w:w="2796" w:type="dxa"/>
          </w:tcPr>
          <w:p w14:paraId="59247D8B" w14:textId="77777777" w:rsidR="00417F44" w:rsidRPr="00EA776A" w:rsidRDefault="00417F44" w:rsidP="002463E9">
            <w:pPr>
              <w:rPr>
                <w:rFonts w:ascii="Arial" w:eastAsia="FoundrySterling-Medium" w:hAnsi="Arial" w:cs="Arial"/>
                <w:color w:val="51626F"/>
                <w:sz w:val="20"/>
                <w:szCs w:val="20"/>
              </w:rPr>
            </w:pPr>
          </w:p>
          <w:p w14:paraId="67F1123D" w14:textId="463976C0"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:signature}}</w:instrText>
            </w:r>
          </w:p>
          <w:p w14:paraId="1BBA927F" w14:textId="3979B777"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{{Sig_es_:signer</w:instrText>
            </w:r>
            <w:r>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:signature}}</w:instrText>
            </w:r>
          </w:p>
        </w:tc>
        <w:tc>
          <w:tcPr>
            <w:tcW w:w="2385" w:type="dxa"/>
          </w:tcPr>
          <w:p w14:paraId="5F92C0D1" w14:textId="77777777" w:rsidR="00417F44" w:rsidRPr="00EA776A" w:rsidRDefault="00417F44" w:rsidP="002463E9">
            <w:pPr>
              <w:rPr>
                <w:rFonts w:ascii="Arial" w:eastAsia="FoundrySterling-Medium" w:hAnsi="Arial" w:cs="Arial"/>
                <w:color w:val="51626F"/>
                <w:sz w:val="20"/>
                <w:szCs w:val="20"/>
              </w:rPr>
            </w:pPr>
          </w:p>
          <w:p w14:paraId="1BFBF1FD" w14:textId="42E95B11"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2</w:instrText>
            </w:r>
            <w:r w:rsidRPr="00EA776A">
              <w:rPr>
                <w:rFonts w:ascii="Arial" w:eastAsia="FoundrySterling-Medium" w:hAnsi="Arial" w:cs="Arial"/>
                <w:color w:val="51626F"/>
                <w:sz w:val="20"/>
                <w:szCs w:val="20"/>
              </w:rPr>
              <w:instrText>:date}}</w:instrText>
            </w:r>
          </w:p>
          <w:p w14:paraId="4693F742" w14:textId="6F564A71" w:rsidR="00417F44" w:rsidRPr="00EA776A" w:rsidRDefault="00417F44" w:rsidP="002463E9">
            <w:pPr>
              <w:rPr>
                <w:rFonts w:ascii="Arial" w:eastAsia="FoundrySterling-Medium" w:hAnsi="Arial" w:cs="Arial"/>
                <w:color w:val="51626F"/>
                <w:sz w:val="20"/>
                <w:szCs w:val="20"/>
              </w:rPr>
            </w:pPr>
            <w:r w:rsidRPr="00EA776A">
              <w:rPr>
                <w:rFonts w:ascii="Arial" w:eastAsia="FoundrySterling-Medium" w:hAnsi="Arial" w:cs="Arial"/>
                <w:color w:val="51626F"/>
                <w:sz w:val="20"/>
                <w:szCs w:val="20"/>
              </w:rPr>
              <w:instrText>{{Dte_es_:signer</w:instrText>
            </w:r>
            <w:r>
              <w:rPr>
                <w:rFonts w:ascii="Arial" w:eastAsia="FoundrySterling-Medium" w:hAnsi="Arial" w:cs="Arial"/>
                <w:color w:val="51626F"/>
                <w:sz w:val="20"/>
                <w:szCs w:val="20"/>
              </w:rPr>
              <w:instrText>3</w:instrText>
            </w:r>
            <w:r w:rsidRPr="00EA776A">
              <w:rPr>
                <w:rFonts w:ascii="Arial" w:eastAsia="FoundrySterling-Medium" w:hAnsi="Arial" w:cs="Arial"/>
                <w:color w:val="51626F"/>
                <w:sz w:val="20"/>
                <w:szCs w:val="20"/>
              </w:rPr>
              <w:instrText>:date}}</w:instrText>
            </w:r>
          </w:p>
        </w:tc>
      </w:tr>
    </w:tbl>
    <w:p w14:paraId="347AE44D" w14:textId="61E5A094" w:rsidR="00161B1D" w:rsidRPr="00E951FB" w:rsidRDefault="00417F44" w:rsidP="00974657">
      <w:pPr>
        <w:jc w:val="left"/>
      </w:pPr>
      <w:r>
        <w:instrText xml:space="preserve">" "" </w:instrText>
      </w:r>
      <w:r>
        <w:fldChar w:fldCharType="separate"/>
      </w:r>
      <w:r>
        <w:rPr>
          <w:b/>
          <w:bCs/>
          <w:noProof/>
          <w:lang w:val="en-US"/>
        </w:rPr>
        <w:instrText>Error! Missing test condition.</w:instrText>
      </w:r>
      <w:r>
        <w:fldChar w:fldCharType="end"/>
      </w:r>
    </w:p>
    <w:p w14:paraId="12238F34" w14:textId="03334224" w:rsidR="000F6580" w:rsidRDefault="000F6580" w:rsidP="000F6580">
      <w:pPr>
        <w:jc w:val="left"/>
      </w:pPr>
      <w:r>
        <w:instrText>"</w:instrText>
      </w:r>
      <w:r>
        <w:fldChar w:fldCharType="end"/>
      </w:r>
    </w:p>
    <w:bookmarkEnd w:id="10"/>
    <w:p w14:paraId="2AF5BDE0" w14:textId="77777777" w:rsidR="000F6580" w:rsidRDefault="000F6580" w:rsidP="00C83F9D">
      <w:pPr>
        <w:jc w:val="left"/>
      </w:pPr>
    </w:p>
    <w:p w14:paraId="7B728605" w14:textId="288BB175" w:rsidR="00C83F9D" w:rsidRDefault="00C83F9D" w:rsidP="00C83F9D">
      <w:pPr>
        <w:jc w:val="left"/>
      </w:pPr>
      <w:r>
        <w:t>Rent Smart Wales</w:t>
      </w:r>
    </w:p>
    <w:p w14:paraId="738C58D0" w14:textId="6EAA87C8" w:rsidR="00C83F9D" w:rsidRPr="005509A9" w:rsidRDefault="00C83F9D" w:rsidP="00C83F9D">
      <w:pPr>
        <w:jc w:val="left"/>
      </w:pPr>
      <w:r>
        <w:t>Registration Number</w:t>
      </w:r>
      <w:r>
        <w:tab/>
        <w:t>___</w:t>
      </w:r>
      <w:r w:rsidR="00D653EB" w:rsidRPr="005509A9">
        <w:t>RN-12170-49202</w:t>
      </w:r>
      <w:r w:rsidRPr="005509A9">
        <w:t>__________________________</w:t>
      </w:r>
    </w:p>
    <w:p w14:paraId="6A380C16" w14:textId="77777777" w:rsidR="00C83F9D" w:rsidRPr="005509A9" w:rsidRDefault="00C83F9D" w:rsidP="00C83F9D">
      <w:pPr>
        <w:jc w:val="left"/>
      </w:pPr>
      <w:r w:rsidRPr="005509A9">
        <w:t>(if applicable)</w:t>
      </w:r>
    </w:p>
    <w:p w14:paraId="1B9C128F" w14:textId="77777777" w:rsidR="00F7124B" w:rsidRPr="005509A9" w:rsidRDefault="00F7124B" w:rsidP="00C83F9D">
      <w:pPr>
        <w:jc w:val="left"/>
      </w:pPr>
    </w:p>
    <w:p w14:paraId="12A48030" w14:textId="24C7A522" w:rsidR="00C83F9D" w:rsidRDefault="00C83F9D" w:rsidP="00C83F9D">
      <w:pPr>
        <w:jc w:val="left"/>
      </w:pPr>
      <w:r w:rsidRPr="005509A9">
        <w:t>Licence Number</w:t>
      </w:r>
      <w:r w:rsidRPr="005509A9">
        <w:tab/>
        <w:t>___</w:t>
      </w:r>
      <w:r w:rsidR="00D653EB" w:rsidRPr="005509A9">
        <w:t>LR-75126-40252</w:t>
      </w:r>
      <w:r w:rsidRPr="005509A9">
        <w:t>__________________________</w:t>
      </w:r>
    </w:p>
    <w:p w14:paraId="1712A2FF" w14:textId="4BD6783F" w:rsidR="007D171E" w:rsidRDefault="00C83F9D" w:rsidP="00C83F9D">
      <w:pPr>
        <w:jc w:val="left"/>
      </w:pPr>
      <w:r>
        <w:t>(if applicable)</w:t>
      </w:r>
      <w:r w:rsidR="007D171E">
        <w:br w:type="page"/>
      </w:r>
    </w:p>
    <w:p w14:paraId="5E5ABFF6" w14:textId="6AE1CB22" w:rsidR="00C220FD" w:rsidRPr="00CB540D" w:rsidRDefault="007D171E" w:rsidP="007D171E">
      <w:pPr>
        <w:pStyle w:val="Body"/>
        <w:numPr>
          <w:ilvl w:val="0"/>
          <w:numId w:val="0"/>
        </w:numPr>
      </w:pPr>
      <w:r>
        <w:rPr>
          <w:b/>
          <w:bCs/>
        </w:rPr>
        <w:lastRenderedPageBreak/>
        <w:t xml:space="preserve">PART 3 FIXED TERM STANDARD CONTRACT </w:t>
      </w:r>
      <w:r w:rsidRPr="007D171E">
        <w:rPr>
          <w:b/>
          <w:bCs/>
        </w:rPr>
        <w:t xml:space="preserve">- </w:t>
      </w:r>
      <w:r w:rsidR="00C220FD" w:rsidRPr="007D171E">
        <w:rPr>
          <w:b/>
          <w:bCs/>
        </w:rPr>
        <w:t>FUNDAMENTAL AND SUPPLEMENTARY TERMS</w:t>
      </w:r>
      <w:bookmarkStart w:id="11" w:name="_NN37"/>
      <w:bookmarkEnd w:id="11"/>
      <w:r w:rsidR="00CB540D" w:rsidRPr="00CB540D">
        <w:fldChar w:fldCharType="begin"/>
      </w:r>
      <w:r w:rsidR="00CB540D" w:rsidRPr="00CB540D">
        <w:instrText xml:space="preserve"> TC "</w:instrText>
      </w:r>
      <w:bookmarkStart w:id="12" w:name="_Toc156561856"/>
      <w:bookmarkStart w:id="13" w:name="_Toc158109631"/>
      <w:r w:rsidR="00CB540D" w:rsidRPr="00CB540D">
        <w:instrText>FUNDAMENTAL AND SUPPLEMENTARY TERMS</w:instrText>
      </w:r>
      <w:bookmarkEnd w:id="12"/>
      <w:bookmarkEnd w:id="13"/>
      <w:r w:rsidR="00CB540D" w:rsidRPr="00CB540D">
        <w:instrText xml:space="preserve">" \l 2 </w:instrText>
      </w:r>
      <w:r w:rsidR="00CB540D" w:rsidRPr="00CB540D">
        <w:fldChar w:fldCharType="end"/>
      </w:r>
    </w:p>
    <w:p w14:paraId="3E3E6A50" w14:textId="4B501757" w:rsidR="00E71CA4" w:rsidRDefault="00C220FD" w:rsidP="00C220FD">
      <w:pPr>
        <w:pStyle w:val="Body"/>
      </w:pPr>
      <w:r>
        <w:t xml:space="preserve">The fundamental and supplementary terms of this fixed term standard contract are set out in this Part. </w:t>
      </w:r>
    </w:p>
    <w:p w14:paraId="5A9C3B25" w14:textId="76958000" w:rsidR="00587124" w:rsidRDefault="00587124" w:rsidP="00C220FD">
      <w:pPr>
        <w:pStyle w:val="Body"/>
      </w:pPr>
      <w:bookmarkStart w:id="14" w:name="_Hlk101951883"/>
      <w:r>
        <w:t>Key:</w:t>
      </w:r>
    </w:p>
    <w:tbl>
      <w:tblPr>
        <w:tblW w:w="0" w:type="auto"/>
        <w:tblLook w:val="0000" w:firstRow="0" w:lastRow="0" w:firstColumn="0" w:lastColumn="0" w:noHBand="0" w:noVBand="0"/>
      </w:tblPr>
      <w:tblGrid>
        <w:gridCol w:w="4535"/>
        <w:gridCol w:w="4536"/>
      </w:tblGrid>
      <w:tr w:rsidR="00204D71" w14:paraId="1A4437F9" w14:textId="77777777">
        <w:tc>
          <w:tcPr>
            <w:tcW w:w="4535" w:type="dxa"/>
          </w:tcPr>
          <w:p w14:paraId="7B71C647" w14:textId="77777777" w:rsidR="00204D71" w:rsidRPr="006A2EF3" w:rsidRDefault="00204D71" w:rsidP="00C220FD">
            <w:pPr>
              <w:pStyle w:val="Body"/>
            </w:pPr>
            <w:bookmarkStart w:id="15" w:name="_Hlk102556595"/>
            <w:r w:rsidRPr="006A2EF3">
              <w:t>(A)</w:t>
            </w:r>
          </w:p>
        </w:tc>
        <w:tc>
          <w:tcPr>
            <w:tcW w:w="4536" w:type="dxa"/>
          </w:tcPr>
          <w:p w14:paraId="56D0907F" w14:textId="23F152F1" w:rsidR="00204D71" w:rsidRDefault="00B477ED" w:rsidP="00C220FD">
            <w:pPr>
              <w:pStyle w:val="Body"/>
            </w:pPr>
            <w:r>
              <w:t>a</w:t>
            </w:r>
            <w:r w:rsidR="00204D71">
              <w:t xml:space="preserve">dditional terms </w:t>
            </w:r>
            <w:r w:rsidR="007D171E">
              <w:t xml:space="preserve">have </w:t>
            </w:r>
            <w:r w:rsidR="007D171E" w:rsidRPr="007D171E">
              <w:rPr>
                <w:b/>
                <w:bCs/>
              </w:rPr>
              <w:t>(A)</w:t>
            </w:r>
            <w:r w:rsidR="007D171E">
              <w:t xml:space="preserve"> added</w:t>
            </w:r>
          </w:p>
        </w:tc>
      </w:tr>
      <w:tr w:rsidR="00204D71" w14:paraId="117495B5" w14:textId="77777777">
        <w:tc>
          <w:tcPr>
            <w:tcW w:w="4535" w:type="dxa"/>
          </w:tcPr>
          <w:p w14:paraId="46240B25" w14:textId="77777777" w:rsidR="00204D71" w:rsidRPr="006A2EF3" w:rsidRDefault="00204D71" w:rsidP="00C220FD">
            <w:pPr>
              <w:pStyle w:val="Body"/>
            </w:pPr>
            <w:r w:rsidRPr="006A2EF3">
              <w:t>(F)</w:t>
            </w:r>
          </w:p>
        </w:tc>
        <w:tc>
          <w:tcPr>
            <w:tcW w:w="4536" w:type="dxa"/>
          </w:tcPr>
          <w:p w14:paraId="6FCC736A" w14:textId="13DD9731" w:rsidR="00204D71" w:rsidRDefault="00B477ED" w:rsidP="00587124">
            <w:pPr>
              <w:pStyle w:val="Body"/>
              <w:numPr>
                <w:ilvl w:val="0"/>
                <w:numId w:val="0"/>
              </w:numPr>
            </w:pPr>
            <w:r>
              <w:t>f</w:t>
            </w:r>
            <w:r w:rsidR="00204D71" w:rsidRPr="00587124">
              <w:t>undamental terms that cannot be left out of this contract or change</w:t>
            </w:r>
            <w:r w:rsidR="007D171E">
              <w:t>d</w:t>
            </w:r>
            <w:r w:rsidR="002B4A08">
              <w:rPr>
                <w:rStyle w:val="FootnoteReference"/>
              </w:rPr>
              <w:footnoteReference w:id="5"/>
            </w:r>
            <w:r w:rsidR="006A2EF3">
              <w:t xml:space="preserve"> have </w:t>
            </w:r>
            <w:r w:rsidR="006A2EF3" w:rsidRPr="006A2EF3">
              <w:rPr>
                <w:b/>
                <w:bCs/>
              </w:rPr>
              <w:t xml:space="preserve">(F) </w:t>
            </w:r>
            <w:r w:rsidR="006A2EF3">
              <w:t xml:space="preserve">added </w:t>
            </w:r>
          </w:p>
        </w:tc>
      </w:tr>
      <w:tr w:rsidR="00204D71" w14:paraId="4A751604" w14:textId="77777777">
        <w:tc>
          <w:tcPr>
            <w:tcW w:w="4535" w:type="dxa"/>
          </w:tcPr>
          <w:p w14:paraId="409FFF52" w14:textId="77777777" w:rsidR="00204D71" w:rsidRPr="006A2EF3" w:rsidRDefault="00204D71" w:rsidP="00C220FD">
            <w:pPr>
              <w:pStyle w:val="Body"/>
            </w:pPr>
            <w:r w:rsidRPr="006A2EF3">
              <w:t>(F+)</w:t>
            </w:r>
          </w:p>
        </w:tc>
        <w:tc>
          <w:tcPr>
            <w:tcW w:w="4536" w:type="dxa"/>
          </w:tcPr>
          <w:p w14:paraId="5512B9F7" w14:textId="2D78850E" w:rsidR="00204D71" w:rsidRDefault="00B477ED" w:rsidP="00C220FD">
            <w:pPr>
              <w:pStyle w:val="Body"/>
            </w:pPr>
            <w:r>
              <w:t>f</w:t>
            </w:r>
            <w:r w:rsidR="00204D71" w:rsidRPr="00587124">
              <w:t xml:space="preserve">undamental terms that can be left out </w:t>
            </w:r>
            <w:r w:rsidR="00586EEF">
              <w:t xml:space="preserve">of this contract </w:t>
            </w:r>
            <w:r w:rsidR="00204D71" w:rsidRPr="00587124">
              <w:t xml:space="preserve">or changed </w:t>
            </w:r>
            <w:r w:rsidR="00586EEF">
              <w:t xml:space="preserve">where the effect would be to improve the position of the contract-holder </w:t>
            </w:r>
            <w:r w:rsidR="006A2EF3">
              <w:t xml:space="preserve">have </w:t>
            </w:r>
            <w:r w:rsidR="006A2EF3" w:rsidRPr="006A2EF3">
              <w:rPr>
                <w:b/>
                <w:bCs/>
              </w:rPr>
              <w:t>(F+)</w:t>
            </w:r>
            <w:r w:rsidR="006A2EF3">
              <w:t xml:space="preserve"> added</w:t>
            </w:r>
          </w:p>
        </w:tc>
      </w:tr>
      <w:tr w:rsidR="00204D71" w14:paraId="7F0511C7" w14:textId="77777777">
        <w:tc>
          <w:tcPr>
            <w:tcW w:w="4535" w:type="dxa"/>
          </w:tcPr>
          <w:p w14:paraId="08DA76C4" w14:textId="77777777" w:rsidR="00204D71" w:rsidRPr="006A2EF3" w:rsidRDefault="00204D71" w:rsidP="00C220FD">
            <w:pPr>
              <w:pStyle w:val="Body"/>
            </w:pPr>
            <w:r w:rsidRPr="006A2EF3">
              <w:t>(S)</w:t>
            </w:r>
          </w:p>
        </w:tc>
        <w:tc>
          <w:tcPr>
            <w:tcW w:w="4536" w:type="dxa"/>
          </w:tcPr>
          <w:p w14:paraId="400AF27A" w14:textId="2ECA2499" w:rsidR="00204D71" w:rsidRDefault="00B477ED" w:rsidP="00C220FD">
            <w:pPr>
              <w:pStyle w:val="Body"/>
            </w:pPr>
            <w:r>
              <w:t>s</w:t>
            </w:r>
            <w:r w:rsidR="00204D71">
              <w:t xml:space="preserve">upplementary terms </w:t>
            </w:r>
            <w:r w:rsidR="006A2EF3">
              <w:t xml:space="preserve">have </w:t>
            </w:r>
            <w:r w:rsidR="006A2EF3" w:rsidRPr="006A2EF3">
              <w:rPr>
                <w:b/>
                <w:bCs/>
              </w:rPr>
              <w:t>(S)</w:t>
            </w:r>
            <w:r w:rsidR="006A2EF3">
              <w:t xml:space="preserve"> added</w:t>
            </w:r>
          </w:p>
        </w:tc>
      </w:tr>
      <w:tr w:rsidR="00204D71" w14:paraId="2BEFDF7B" w14:textId="77777777">
        <w:tc>
          <w:tcPr>
            <w:tcW w:w="4535" w:type="dxa"/>
          </w:tcPr>
          <w:p w14:paraId="0087E8DF" w14:textId="77777777" w:rsidR="00204D71" w:rsidRPr="00587124" w:rsidRDefault="00204D71" w:rsidP="00C220FD">
            <w:pPr>
              <w:pStyle w:val="Body"/>
            </w:pPr>
            <w:r>
              <w:t>“</w:t>
            </w:r>
            <w:r w:rsidRPr="006A2EF3">
              <w:t>you” and “your”</w:t>
            </w:r>
          </w:p>
        </w:tc>
        <w:tc>
          <w:tcPr>
            <w:tcW w:w="4536" w:type="dxa"/>
          </w:tcPr>
          <w:p w14:paraId="78FD63F0" w14:textId="47F570CD" w:rsidR="00204D71" w:rsidRDefault="006A2EF3" w:rsidP="006A2EF3">
            <w:pPr>
              <w:pStyle w:val="Body"/>
              <w:numPr>
                <w:ilvl w:val="0"/>
                <w:numId w:val="0"/>
              </w:numPr>
            </w:pPr>
            <w:r>
              <w:t xml:space="preserve">where a term is referring </w:t>
            </w:r>
            <w:r w:rsidR="00204D71">
              <w:t xml:space="preserve">to the contract-holder </w:t>
            </w:r>
          </w:p>
        </w:tc>
      </w:tr>
      <w:tr w:rsidR="00204D71" w14:paraId="16905E5E" w14:textId="77777777">
        <w:tc>
          <w:tcPr>
            <w:tcW w:w="4535" w:type="dxa"/>
          </w:tcPr>
          <w:p w14:paraId="2C5D4947" w14:textId="77777777" w:rsidR="00204D71" w:rsidRPr="006A2EF3" w:rsidRDefault="00204D71" w:rsidP="00C220FD">
            <w:pPr>
              <w:pStyle w:val="Body"/>
            </w:pPr>
            <w:r w:rsidRPr="006A2EF3">
              <w:t xml:space="preserve">Act </w:t>
            </w:r>
          </w:p>
        </w:tc>
        <w:tc>
          <w:tcPr>
            <w:tcW w:w="4536" w:type="dxa"/>
          </w:tcPr>
          <w:p w14:paraId="11D0E93C" w14:textId="4205DF98" w:rsidR="00204D71" w:rsidRDefault="005D3822" w:rsidP="00C220FD">
            <w:pPr>
              <w:pStyle w:val="Body"/>
            </w:pPr>
            <w:r>
              <w:t xml:space="preserve">means the </w:t>
            </w:r>
            <w:r w:rsidR="00204D71">
              <w:t>Rent</w:t>
            </w:r>
            <w:r w:rsidR="00337D6A">
              <w:t>ing</w:t>
            </w:r>
            <w:r w:rsidR="00204D71">
              <w:t xml:space="preserve"> Homes (Wales) Act 2016</w:t>
            </w:r>
          </w:p>
        </w:tc>
      </w:tr>
      <w:tr w:rsidR="00204D71" w14:paraId="4203CED8" w14:textId="77777777">
        <w:tc>
          <w:tcPr>
            <w:tcW w:w="4535" w:type="dxa"/>
          </w:tcPr>
          <w:p w14:paraId="350F75B5" w14:textId="25FF37AF" w:rsidR="00204D71" w:rsidRPr="006A2EF3" w:rsidRDefault="00F1398A" w:rsidP="00C220FD">
            <w:pPr>
              <w:pStyle w:val="Body"/>
            </w:pPr>
            <w:r w:rsidRPr="006A2EF3">
              <w:t>l</w:t>
            </w:r>
            <w:r w:rsidR="00204D71" w:rsidRPr="006A2EF3">
              <w:t>andlord</w:t>
            </w:r>
          </w:p>
        </w:tc>
        <w:tc>
          <w:tcPr>
            <w:tcW w:w="4536" w:type="dxa"/>
          </w:tcPr>
          <w:p w14:paraId="2D2365C4" w14:textId="515CE38A" w:rsidR="00204D71" w:rsidRPr="00D96447" w:rsidRDefault="00D96447" w:rsidP="00D87EDC">
            <w:pPr>
              <w:pStyle w:val="Body"/>
              <w:numPr>
                <w:ilvl w:val="0"/>
                <w:numId w:val="0"/>
              </w:numPr>
              <w:rPr>
                <w:highlight w:val="yellow"/>
              </w:rPr>
            </w:pPr>
            <w:r w:rsidRPr="005509A9">
              <w:rPr>
                <w:lang w:eastAsia="en-US"/>
              </w:rPr>
              <w:t xml:space="preserve">Grainger Land &amp; Regeneration Ltd </w:t>
            </w:r>
            <w:r w:rsidR="006A2EF3" w:rsidRPr="005509A9">
              <w:t xml:space="preserve">of </w:t>
            </w:r>
            <w:r w:rsidRPr="005509A9">
              <w:rPr>
                <w:lang w:eastAsia="en-US"/>
              </w:rPr>
              <w:t>1</w:t>
            </w:r>
            <w:r w:rsidRPr="005509A9">
              <w:rPr>
                <w:vertAlign w:val="superscript"/>
                <w:lang w:eastAsia="en-US"/>
              </w:rPr>
              <w:t>st</w:t>
            </w:r>
            <w:r w:rsidRPr="005509A9">
              <w:rPr>
                <w:lang w:eastAsia="en-US"/>
              </w:rPr>
              <w:t xml:space="preserve"> Floor Citygate, St. James Boulevard, Newcastle-upon-Tyne, NE1 4JE</w:t>
            </w:r>
          </w:p>
        </w:tc>
      </w:tr>
      <w:tr w:rsidR="00C94DF9" w14:paraId="2A001A54" w14:textId="77777777">
        <w:tc>
          <w:tcPr>
            <w:tcW w:w="4535" w:type="dxa"/>
          </w:tcPr>
          <w:p w14:paraId="7A1C220D" w14:textId="20243603" w:rsidR="00C94DF9" w:rsidRPr="00587124" w:rsidRDefault="00C94DF9" w:rsidP="00C220FD">
            <w:pPr>
              <w:pStyle w:val="Body"/>
            </w:pPr>
            <w:r>
              <w:t>“</w:t>
            </w:r>
            <w:r w:rsidRPr="006A2EF3">
              <w:t>including</w:t>
            </w:r>
            <w:r>
              <w:t>” and “</w:t>
            </w:r>
            <w:r w:rsidRPr="006A2EF3">
              <w:t>include</w:t>
            </w:r>
            <w:r>
              <w:t>”</w:t>
            </w:r>
          </w:p>
        </w:tc>
        <w:tc>
          <w:tcPr>
            <w:tcW w:w="4536" w:type="dxa"/>
          </w:tcPr>
          <w:p w14:paraId="2453480F" w14:textId="582E273F" w:rsidR="00C94DF9" w:rsidRDefault="00C94DF9" w:rsidP="00C220FD">
            <w:pPr>
              <w:pStyle w:val="Body"/>
            </w:pPr>
            <w:r>
              <w:t xml:space="preserve">any lists following these words are illustrative and non-exhaustive </w:t>
            </w:r>
          </w:p>
        </w:tc>
      </w:tr>
      <w:tr w:rsidR="00204D71" w14:paraId="6CF4AC35" w14:textId="77777777">
        <w:tc>
          <w:tcPr>
            <w:tcW w:w="4535" w:type="dxa"/>
          </w:tcPr>
          <w:p w14:paraId="2723089D" w14:textId="77777777" w:rsidR="00204D71" w:rsidRDefault="00204D71" w:rsidP="00C220FD">
            <w:pPr>
              <w:pStyle w:val="Body"/>
            </w:pPr>
            <w:r w:rsidRPr="00587124">
              <w:t>Text shown in CAPITALS</w:t>
            </w:r>
          </w:p>
        </w:tc>
        <w:tc>
          <w:tcPr>
            <w:tcW w:w="4536" w:type="dxa"/>
          </w:tcPr>
          <w:p w14:paraId="060E4834" w14:textId="0AA81AC7" w:rsidR="00204D71" w:rsidRDefault="00B477ED" w:rsidP="00C220FD">
            <w:pPr>
              <w:pStyle w:val="Body"/>
            </w:pPr>
            <w:r>
              <w:t>n</w:t>
            </w:r>
            <w:r w:rsidR="00204D71">
              <w:t xml:space="preserve">ew text that has been added to a fundamental or supplementary term </w:t>
            </w:r>
          </w:p>
        </w:tc>
      </w:tr>
      <w:tr w:rsidR="00204D71" w14:paraId="21A85B41" w14:textId="77777777">
        <w:tc>
          <w:tcPr>
            <w:tcW w:w="4535" w:type="dxa"/>
          </w:tcPr>
          <w:p w14:paraId="017F6BBD" w14:textId="77777777" w:rsidR="00204D71" w:rsidRDefault="00204D71" w:rsidP="00C220FD">
            <w:pPr>
              <w:pStyle w:val="Body"/>
            </w:pPr>
            <w:r>
              <w:t xml:space="preserve">Text </w:t>
            </w:r>
            <w:r w:rsidRPr="006A2EF3">
              <w:rPr>
                <w:strike/>
              </w:rPr>
              <w:t>struck through</w:t>
            </w:r>
          </w:p>
        </w:tc>
        <w:tc>
          <w:tcPr>
            <w:tcW w:w="4536" w:type="dxa"/>
          </w:tcPr>
          <w:p w14:paraId="1054D627" w14:textId="26EB24DD" w:rsidR="00204D71" w:rsidRDefault="00B477ED" w:rsidP="00C220FD">
            <w:pPr>
              <w:pStyle w:val="Body"/>
            </w:pPr>
            <w:r>
              <w:t>t</w:t>
            </w:r>
            <w:r w:rsidR="00204D71">
              <w:t>ext that has been omitted from a fundamental or supplementary term</w:t>
            </w:r>
          </w:p>
        </w:tc>
      </w:tr>
      <w:bookmarkEnd w:id="14"/>
      <w:bookmarkEnd w:id="15"/>
    </w:tbl>
    <w:p w14:paraId="2D7B8476" w14:textId="77777777" w:rsidR="00587124" w:rsidRDefault="00587124" w:rsidP="00587124">
      <w:pPr>
        <w:pStyle w:val="Body"/>
      </w:pPr>
    </w:p>
    <w:p w14:paraId="0AC478E4" w14:textId="44A89CAC" w:rsidR="00C220FD" w:rsidRDefault="002B4A08" w:rsidP="00587124">
      <w:pPr>
        <w:pStyle w:val="Body"/>
      </w:pPr>
      <w:r>
        <w:t xml:space="preserve">Footnotes do not form part of the terms of this </w:t>
      </w:r>
      <w:r w:rsidR="00564A14">
        <w:t>contract but</w:t>
      </w:r>
      <w:r>
        <w:t xml:space="preserve"> have been included where that is helpful.</w:t>
      </w:r>
    </w:p>
    <w:p w14:paraId="09785604" w14:textId="77777777" w:rsidR="00E710CC" w:rsidRDefault="00E710CC" w:rsidP="00E710CC">
      <w:pPr>
        <w:pStyle w:val="Body"/>
        <w:rPr>
          <w:b/>
          <w:bCs/>
        </w:rPr>
      </w:pPr>
    </w:p>
    <w:p w14:paraId="623D83ED" w14:textId="77777777" w:rsidR="00BE669C" w:rsidRDefault="00BE669C" w:rsidP="00E710CC">
      <w:pPr>
        <w:pStyle w:val="Body"/>
        <w:rPr>
          <w:b/>
          <w:bCs/>
        </w:rPr>
        <w:sectPr w:rsidR="00BE669C" w:rsidSect="00F6165E">
          <w:footerReference w:type="default" r:id="rId14"/>
          <w:pgSz w:w="11907" w:h="16840" w:code="9"/>
          <w:pgMar w:top="1418" w:right="1418" w:bottom="1418" w:left="1418" w:header="454" w:footer="454" w:gutter="0"/>
          <w:cols w:space="708"/>
          <w:docGrid w:linePitch="272"/>
        </w:sectPr>
      </w:pPr>
    </w:p>
    <w:p w14:paraId="7DF76DB8" w14:textId="693CDAD2" w:rsidR="00E710CC" w:rsidRPr="003C7A91" w:rsidRDefault="005D3822" w:rsidP="003C7A91">
      <w:pPr>
        <w:pStyle w:val="Body"/>
        <w:jc w:val="center"/>
        <w:rPr>
          <w:b/>
          <w:bCs/>
        </w:rPr>
      </w:pPr>
      <w:r>
        <w:rPr>
          <w:b/>
          <w:bCs/>
        </w:rPr>
        <w:lastRenderedPageBreak/>
        <w:t xml:space="preserve">CONTENTS </w:t>
      </w:r>
    </w:p>
    <w:bookmarkStart w:id="16" w:name="InsertTOCHere"/>
    <w:bookmarkEnd w:id="16"/>
    <w:p w14:paraId="4BCA95D3" w14:textId="1ADC74DC" w:rsidR="00791AEA" w:rsidRDefault="00853A5C">
      <w:pPr>
        <w:pStyle w:val="TOC2"/>
        <w:rPr>
          <w:rFonts w:asciiTheme="minorHAnsi" w:eastAsiaTheme="minorEastAsia" w:hAnsiTheme="minorHAnsi" w:cstheme="minorBidi"/>
          <w:sz w:val="22"/>
          <w:szCs w:val="22"/>
        </w:rPr>
      </w:pPr>
      <w:r>
        <w:fldChar w:fldCharType="begin"/>
      </w:r>
      <w:r>
        <w:instrText xml:space="preserve"> TOC \f \u \* MERGEFORMAT \b MainBody \* MERGEFORMAT </w:instrText>
      </w:r>
      <w:r>
        <w:fldChar w:fldCharType="separate"/>
      </w:r>
      <w:r w:rsidR="00791AEA">
        <w:rPr>
          <w:cs/>
        </w:rPr>
        <w:t>‎</w:t>
      </w:r>
      <w:r w:rsidR="00791AEA">
        <w:t>Part 1</w:t>
      </w:r>
      <w:r w:rsidR="00791AEA">
        <w:rPr>
          <w:rFonts w:asciiTheme="minorHAnsi" w:eastAsiaTheme="minorEastAsia" w:hAnsiTheme="minorHAnsi" w:cstheme="minorBidi"/>
          <w:sz w:val="22"/>
          <w:szCs w:val="22"/>
        </w:rPr>
        <w:tab/>
      </w:r>
      <w:r w:rsidR="00791AEA">
        <w:t>EXPLANATORY INFORMATION</w:t>
      </w:r>
      <w:r w:rsidR="00791AEA">
        <w:tab/>
      </w:r>
      <w:r w:rsidR="00791AEA">
        <w:fldChar w:fldCharType="begin"/>
      </w:r>
      <w:r w:rsidR="00791AEA">
        <w:instrText xml:space="preserve"> PAGEREF _Toc158109629 \h </w:instrText>
      </w:r>
      <w:r w:rsidR="00791AEA">
        <w:fldChar w:fldCharType="separate"/>
      </w:r>
      <w:r w:rsidR="00791AEA">
        <w:t>2</w:t>
      </w:r>
      <w:r w:rsidR="00791AEA">
        <w:fldChar w:fldCharType="end"/>
      </w:r>
    </w:p>
    <w:p w14:paraId="35E2A2B5" w14:textId="41144B79" w:rsidR="00791AEA" w:rsidRDefault="00791AEA">
      <w:pPr>
        <w:pStyle w:val="TOC2"/>
        <w:rPr>
          <w:rFonts w:asciiTheme="minorHAnsi" w:eastAsiaTheme="minorEastAsia" w:hAnsiTheme="minorHAnsi" w:cstheme="minorBidi"/>
          <w:sz w:val="22"/>
          <w:szCs w:val="22"/>
        </w:rPr>
      </w:pPr>
      <w:r>
        <w:rPr>
          <w:cs/>
        </w:rPr>
        <w:t>‎</w:t>
      </w:r>
      <w:r>
        <w:t>Part 2</w:t>
      </w:r>
      <w:r>
        <w:rPr>
          <w:rFonts w:asciiTheme="minorHAnsi" w:eastAsiaTheme="minorEastAsia" w:hAnsiTheme="minorHAnsi" w:cstheme="minorBidi"/>
          <w:sz w:val="22"/>
          <w:szCs w:val="22"/>
        </w:rPr>
        <w:tab/>
      </w:r>
      <w:r>
        <w:t>KEY MATTERS</w:t>
      </w:r>
      <w:r>
        <w:tab/>
      </w:r>
      <w:r>
        <w:fldChar w:fldCharType="begin"/>
      </w:r>
      <w:r>
        <w:instrText xml:space="preserve"> PAGEREF _Toc158109630 \h </w:instrText>
      </w:r>
      <w:r>
        <w:fldChar w:fldCharType="separate"/>
      </w:r>
      <w:r>
        <w:t>5</w:t>
      </w:r>
      <w:r>
        <w:fldChar w:fldCharType="end"/>
      </w:r>
    </w:p>
    <w:p w14:paraId="5288D88A" w14:textId="0439DD81" w:rsidR="00791AEA" w:rsidRDefault="00791AEA">
      <w:pPr>
        <w:pStyle w:val="TOC2"/>
        <w:rPr>
          <w:rFonts w:asciiTheme="minorHAnsi" w:eastAsiaTheme="minorEastAsia" w:hAnsiTheme="minorHAnsi" w:cstheme="minorBidi"/>
          <w:sz w:val="22"/>
          <w:szCs w:val="22"/>
        </w:rPr>
      </w:pPr>
      <w:r>
        <w:t>FUNDAMENTAL AND SUPPLEMENTARY TERMS</w:t>
      </w:r>
      <w:r>
        <w:tab/>
      </w:r>
      <w:r>
        <w:fldChar w:fldCharType="begin"/>
      </w:r>
      <w:r>
        <w:instrText xml:space="preserve"> PAGEREF _Toc158109631 \h </w:instrText>
      </w:r>
      <w:r>
        <w:fldChar w:fldCharType="separate"/>
      </w:r>
      <w:r>
        <w:t>7</w:t>
      </w:r>
      <w:r>
        <w:fldChar w:fldCharType="end"/>
      </w:r>
    </w:p>
    <w:p w14:paraId="66E7F75A" w14:textId="7D183C68" w:rsidR="00791AEA" w:rsidRDefault="00791AEA">
      <w:pPr>
        <w:pStyle w:val="TOC5"/>
        <w:rPr>
          <w:rFonts w:asciiTheme="minorHAnsi" w:eastAsiaTheme="minorEastAsia" w:hAnsiTheme="minorHAnsi" w:cstheme="minorBidi"/>
          <w:sz w:val="22"/>
          <w:szCs w:val="22"/>
        </w:rPr>
      </w:pPr>
      <w:r>
        <w:t>TERMS</w:t>
      </w:r>
      <w:r>
        <w:tab/>
      </w:r>
      <w:r>
        <w:fldChar w:fldCharType="begin"/>
      </w:r>
      <w:r>
        <w:instrText xml:space="preserve"> PAGEREF _Toc158109632 \h </w:instrText>
      </w:r>
      <w:r>
        <w:fldChar w:fldCharType="separate"/>
      </w:r>
      <w:r>
        <w:t>9</w:t>
      </w:r>
      <w:r>
        <w:fldChar w:fldCharType="end"/>
      </w:r>
    </w:p>
    <w:p w14:paraId="6C093400" w14:textId="3C678E83" w:rsidR="00791AEA" w:rsidRDefault="00791AEA">
      <w:pPr>
        <w:pStyle w:val="TOC1"/>
        <w:rPr>
          <w:rFonts w:asciiTheme="minorHAnsi" w:eastAsiaTheme="minorEastAsia" w:hAnsiTheme="minorHAnsi" w:cstheme="minorBidi"/>
          <w:caps w:val="0"/>
          <w:sz w:val="22"/>
          <w:szCs w:val="22"/>
        </w:rPr>
      </w:pPr>
      <w:r>
        <w:rPr>
          <w:cs/>
        </w:rPr>
        <w:t>‎</w:t>
      </w:r>
      <w:r>
        <w:t>1</w:t>
      </w:r>
      <w:r>
        <w:rPr>
          <w:rFonts w:asciiTheme="minorHAnsi" w:eastAsiaTheme="minorEastAsia" w:hAnsiTheme="minorHAnsi" w:cstheme="minorBidi"/>
          <w:caps w:val="0"/>
          <w:sz w:val="22"/>
          <w:szCs w:val="22"/>
        </w:rPr>
        <w:tab/>
      </w:r>
      <w:r>
        <w:t>Rent and other charges</w:t>
      </w:r>
      <w:r>
        <w:tab/>
      </w:r>
      <w:r>
        <w:fldChar w:fldCharType="begin"/>
      </w:r>
      <w:r>
        <w:instrText xml:space="preserve"> PAGEREF _Toc158109633 \h </w:instrText>
      </w:r>
      <w:r>
        <w:fldChar w:fldCharType="separate"/>
      </w:r>
      <w:r>
        <w:t>9</w:t>
      </w:r>
      <w:r>
        <w:fldChar w:fldCharType="end"/>
      </w:r>
    </w:p>
    <w:p w14:paraId="381CCAF4" w14:textId="40259077" w:rsidR="00791AEA" w:rsidRDefault="00791AEA">
      <w:pPr>
        <w:pStyle w:val="TOC1"/>
        <w:rPr>
          <w:rFonts w:asciiTheme="minorHAnsi" w:eastAsiaTheme="minorEastAsia" w:hAnsiTheme="minorHAnsi" w:cstheme="minorBidi"/>
          <w:caps w:val="0"/>
          <w:sz w:val="22"/>
          <w:szCs w:val="22"/>
        </w:rPr>
      </w:pPr>
      <w:r>
        <w:rPr>
          <w:cs/>
        </w:rPr>
        <w:t>‎</w:t>
      </w:r>
      <w:r>
        <w:t>2</w:t>
      </w:r>
      <w:r>
        <w:rPr>
          <w:rFonts w:asciiTheme="minorHAnsi" w:eastAsiaTheme="minorEastAsia" w:hAnsiTheme="minorHAnsi" w:cstheme="minorBidi"/>
          <w:caps w:val="0"/>
          <w:sz w:val="22"/>
          <w:szCs w:val="22"/>
        </w:rPr>
        <w:tab/>
      </w:r>
      <w:r>
        <w:t>Deposit</w:t>
      </w:r>
      <w:r>
        <w:tab/>
      </w:r>
      <w:r>
        <w:fldChar w:fldCharType="begin"/>
      </w:r>
      <w:r>
        <w:instrText xml:space="preserve"> PAGEREF _Toc158109634 \h </w:instrText>
      </w:r>
      <w:r>
        <w:fldChar w:fldCharType="separate"/>
      </w:r>
      <w:r>
        <w:t>11</w:t>
      </w:r>
      <w:r>
        <w:fldChar w:fldCharType="end"/>
      </w:r>
    </w:p>
    <w:p w14:paraId="43A2BC4C" w14:textId="19A8CE21" w:rsidR="00791AEA" w:rsidRDefault="00791AEA">
      <w:pPr>
        <w:pStyle w:val="TOC1"/>
        <w:rPr>
          <w:rFonts w:asciiTheme="minorHAnsi" w:eastAsiaTheme="minorEastAsia" w:hAnsiTheme="minorHAnsi" w:cstheme="minorBidi"/>
          <w:caps w:val="0"/>
          <w:sz w:val="22"/>
          <w:szCs w:val="22"/>
        </w:rPr>
      </w:pPr>
      <w:r>
        <w:rPr>
          <w:cs/>
        </w:rPr>
        <w:t>‎</w:t>
      </w:r>
      <w:r>
        <w:t>3</w:t>
      </w:r>
      <w:r>
        <w:rPr>
          <w:rFonts w:asciiTheme="minorHAnsi" w:eastAsiaTheme="minorEastAsia" w:hAnsiTheme="minorHAnsi" w:cstheme="minorBidi"/>
          <w:caps w:val="0"/>
          <w:sz w:val="22"/>
          <w:szCs w:val="22"/>
        </w:rPr>
        <w:tab/>
      </w:r>
      <w:r>
        <w:t>Prohibited conduct</w:t>
      </w:r>
      <w:r>
        <w:tab/>
      </w:r>
      <w:r>
        <w:fldChar w:fldCharType="begin"/>
      </w:r>
      <w:r>
        <w:instrText xml:space="preserve"> PAGEREF _Toc158109635 \h </w:instrText>
      </w:r>
      <w:r>
        <w:fldChar w:fldCharType="separate"/>
      </w:r>
      <w:r>
        <w:t>11</w:t>
      </w:r>
      <w:r>
        <w:fldChar w:fldCharType="end"/>
      </w:r>
    </w:p>
    <w:p w14:paraId="551E784A" w14:textId="36C0F569" w:rsidR="00791AEA" w:rsidRDefault="00791AEA">
      <w:pPr>
        <w:pStyle w:val="TOC1"/>
        <w:rPr>
          <w:rFonts w:asciiTheme="minorHAnsi" w:eastAsiaTheme="minorEastAsia" w:hAnsiTheme="minorHAnsi" w:cstheme="minorBidi"/>
          <w:caps w:val="0"/>
          <w:sz w:val="22"/>
          <w:szCs w:val="22"/>
        </w:rPr>
      </w:pPr>
      <w:r>
        <w:rPr>
          <w:cs/>
        </w:rPr>
        <w:t>‎</w:t>
      </w:r>
      <w:r>
        <w:t>4</w:t>
      </w:r>
      <w:r>
        <w:rPr>
          <w:rFonts w:asciiTheme="minorHAnsi" w:eastAsiaTheme="minorEastAsia" w:hAnsiTheme="minorHAnsi" w:cstheme="minorBidi"/>
          <w:caps w:val="0"/>
          <w:sz w:val="22"/>
          <w:szCs w:val="22"/>
        </w:rPr>
        <w:tab/>
      </w:r>
      <w:r>
        <w:t>Control of the accommodation</w:t>
      </w:r>
      <w:r>
        <w:tab/>
      </w:r>
      <w:r>
        <w:fldChar w:fldCharType="begin"/>
      </w:r>
      <w:r>
        <w:instrText xml:space="preserve"> PAGEREF _Toc158109636 \h </w:instrText>
      </w:r>
      <w:r>
        <w:fldChar w:fldCharType="separate"/>
      </w:r>
      <w:r>
        <w:t>12</w:t>
      </w:r>
      <w:r>
        <w:fldChar w:fldCharType="end"/>
      </w:r>
    </w:p>
    <w:p w14:paraId="0CF99011" w14:textId="341B3895" w:rsidR="00791AEA" w:rsidRDefault="00791AEA">
      <w:pPr>
        <w:pStyle w:val="TOC1"/>
        <w:rPr>
          <w:rFonts w:asciiTheme="minorHAnsi" w:eastAsiaTheme="minorEastAsia" w:hAnsiTheme="minorHAnsi" w:cstheme="minorBidi"/>
          <w:caps w:val="0"/>
          <w:sz w:val="22"/>
          <w:szCs w:val="22"/>
        </w:rPr>
      </w:pPr>
      <w:r>
        <w:rPr>
          <w:cs/>
        </w:rPr>
        <w:t>‎</w:t>
      </w:r>
      <w:r>
        <w:t>5</w:t>
      </w:r>
      <w:r>
        <w:rPr>
          <w:rFonts w:asciiTheme="minorHAnsi" w:eastAsiaTheme="minorEastAsia" w:hAnsiTheme="minorHAnsi" w:cstheme="minorBidi"/>
          <w:caps w:val="0"/>
          <w:sz w:val="22"/>
          <w:szCs w:val="22"/>
        </w:rPr>
        <w:tab/>
      </w:r>
      <w:r>
        <w:t>Care of the accommodation — contract-holder’s responsibilities</w:t>
      </w:r>
      <w:r>
        <w:tab/>
      </w:r>
      <w:r>
        <w:fldChar w:fldCharType="begin"/>
      </w:r>
      <w:r>
        <w:instrText xml:space="preserve"> PAGEREF _Toc158109637 \h </w:instrText>
      </w:r>
      <w:r>
        <w:fldChar w:fldCharType="separate"/>
      </w:r>
      <w:r>
        <w:t>15</w:t>
      </w:r>
      <w:r>
        <w:fldChar w:fldCharType="end"/>
      </w:r>
    </w:p>
    <w:p w14:paraId="5D18A634" w14:textId="161A72D9" w:rsidR="00791AEA" w:rsidRDefault="00791AEA">
      <w:pPr>
        <w:pStyle w:val="TOC1"/>
        <w:rPr>
          <w:rFonts w:asciiTheme="minorHAnsi" w:eastAsiaTheme="minorEastAsia" w:hAnsiTheme="minorHAnsi" w:cstheme="minorBidi"/>
          <w:caps w:val="0"/>
          <w:sz w:val="22"/>
          <w:szCs w:val="22"/>
        </w:rPr>
      </w:pPr>
      <w:r>
        <w:rPr>
          <w:cs/>
        </w:rPr>
        <w:t>‎</w:t>
      </w:r>
      <w:r>
        <w:t>6</w:t>
      </w:r>
      <w:r>
        <w:rPr>
          <w:rFonts w:asciiTheme="minorHAnsi" w:eastAsiaTheme="minorEastAsia" w:hAnsiTheme="minorHAnsi" w:cstheme="minorBidi"/>
          <w:caps w:val="0"/>
          <w:sz w:val="22"/>
          <w:szCs w:val="22"/>
        </w:rPr>
        <w:tab/>
      </w:r>
      <w:r>
        <w:t>Care of the accommodation — landlord’s obligations</w:t>
      </w:r>
      <w:r>
        <w:tab/>
      </w:r>
      <w:r>
        <w:fldChar w:fldCharType="begin"/>
      </w:r>
      <w:r>
        <w:instrText xml:space="preserve"> PAGEREF _Toc158109638 \h </w:instrText>
      </w:r>
      <w:r>
        <w:fldChar w:fldCharType="separate"/>
      </w:r>
      <w:r>
        <w:t>16</w:t>
      </w:r>
      <w:r>
        <w:fldChar w:fldCharType="end"/>
      </w:r>
    </w:p>
    <w:p w14:paraId="15AD046A" w14:textId="4A12B3FE" w:rsidR="00791AEA" w:rsidRDefault="00791AEA">
      <w:pPr>
        <w:pStyle w:val="TOC1"/>
        <w:rPr>
          <w:rFonts w:asciiTheme="minorHAnsi" w:eastAsiaTheme="minorEastAsia" w:hAnsiTheme="minorHAnsi" w:cstheme="minorBidi"/>
          <w:caps w:val="0"/>
          <w:sz w:val="22"/>
          <w:szCs w:val="22"/>
        </w:rPr>
      </w:pPr>
      <w:r>
        <w:rPr>
          <w:cs/>
        </w:rPr>
        <w:t>‎</w:t>
      </w:r>
      <w:r>
        <w:t>7</w:t>
      </w:r>
      <w:r>
        <w:rPr>
          <w:rFonts w:asciiTheme="minorHAnsi" w:eastAsiaTheme="minorEastAsia" w:hAnsiTheme="minorHAnsi" w:cstheme="minorBidi"/>
          <w:caps w:val="0"/>
          <w:sz w:val="22"/>
          <w:szCs w:val="22"/>
        </w:rPr>
        <w:tab/>
      </w:r>
      <w:r>
        <w:t>Making changes to the accommodation or utilities</w:t>
      </w:r>
      <w:r>
        <w:tab/>
      </w:r>
      <w:r>
        <w:fldChar w:fldCharType="begin"/>
      </w:r>
      <w:r>
        <w:instrText xml:space="preserve"> PAGEREF _Toc158109639 \h </w:instrText>
      </w:r>
      <w:r>
        <w:fldChar w:fldCharType="separate"/>
      </w:r>
      <w:r>
        <w:t>19</w:t>
      </w:r>
      <w:r>
        <w:fldChar w:fldCharType="end"/>
      </w:r>
    </w:p>
    <w:p w14:paraId="298F2316" w14:textId="01EAE512" w:rsidR="00791AEA" w:rsidRDefault="00791AEA">
      <w:pPr>
        <w:pStyle w:val="TOC1"/>
        <w:rPr>
          <w:rFonts w:asciiTheme="minorHAnsi" w:eastAsiaTheme="minorEastAsia" w:hAnsiTheme="minorHAnsi" w:cstheme="minorBidi"/>
          <w:caps w:val="0"/>
          <w:sz w:val="22"/>
          <w:szCs w:val="22"/>
        </w:rPr>
      </w:pPr>
      <w:r>
        <w:rPr>
          <w:cs/>
        </w:rPr>
        <w:t>‎</w:t>
      </w:r>
      <w:r>
        <w:t>8</w:t>
      </w:r>
      <w:r>
        <w:rPr>
          <w:rFonts w:asciiTheme="minorHAnsi" w:eastAsiaTheme="minorEastAsia" w:hAnsiTheme="minorHAnsi" w:cstheme="minorBidi"/>
          <w:caps w:val="0"/>
          <w:sz w:val="22"/>
          <w:szCs w:val="22"/>
        </w:rPr>
        <w:tab/>
      </w:r>
      <w:r>
        <w:t>Security and safety of the accommodation: contract-holder’s responsibilities</w:t>
      </w:r>
      <w:r>
        <w:tab/>
      </w:r>
      <w:r>
        <w:fldChar w:fldCharType="begin"/>
      </w:r>
      <w:r>
        <w:instrText xml:space="preserve"> PAGEREF _Toc158109640 \h </w:instrText>
      </w:r>
      <w:r>
        <w:fldChar w:fldCharType="separate"/>
      </w:r>
      <w:r>
        <w:t>21</w:t>
      </w:r>
      <w:r>
        <w:fldChar w:fldCharType="end"/>
      </w:r>
    </w:p>
    <w:p w14:paraId="7341CEE4" w14:textId="2B342A13" w:rsidR="00791AEA" w:rsidRDefault="00791AEA">
      <w:pPr>
        <w:pStyle w:val="TOC1"/>
        <w:rPr>
          <w:rFonts w:asciiTheme="minorHAnsi" w:eastAsiaTheme="minorEastAsia" w:hAnsiTheme="minorHAnsi" w:cstheme="minorBidi"/>
          <w:caps w:val="0"/>
          <w:sz w:val="22"/>
          <w:szCs w:val="22"/>
        </w:rPr>
      </w:pPr>
      <w:r>
        <w:rPr>
          <w:cs/>
        </w:rPr>
        <w:t>‎</w:t>
      </w:r>
      <w:r>
        <w:t>9</w:t>
      </w:r>
      <w:r>
        <w:rPr>
          <w:rFonts w:asciiTheme="minorHAnsi" w:eastAsiaTheme="minorEastAsia" w:hAnsiTheme="minorHAnsi" w:cstheme="minorBidi"/>
          <w:caps w:val="0"/>
          <w:sz w:val="22"/>
          <w:szCs w:val="22"/>
        </w:rPr>
        <w:tab/>
      </w:r>
      <w:r>
        <w:t>Creating a sub-tenancy or sub-licence, transferring the contract or taking out a mortgage</w:t>
      </w:r>
      <w:r>
        <w:tab/>
      </w:r>
      <w:r>
        <w:fldChar w:fldCharType="begin"/>
      </w:r>
      <w:r>
        <w:instrText xml:space="preserve"> PAGEREF _Toc158109641 \h </w:instrText>
      </w:r>
      <w:r>
        <w:fldChar w:fldCharType="separate"/>
      </w:r>
      <w:r>
        <w:t>21</w:t>
      </w:r>
      <w:r>
        <w:fldChar w:fldCharType="end"/>
      </w:r>
    </w:p>
    <w:p w14:paraId="3EAB011B" w14:textId="53E3628A" w:rsidR="00791AEA" w:rsidRDefault="00791AEA">
      <w:pPr>
        <w:pStyle w:val="TOC1"/>
        <w:rPr>
          <w:rFonts w:asciiTheme="minorHAnsi" w:eastAsiaTheme="minorEastAsia" w:hAnsiTheme="minorHAnsi" w:cstheme="minorBidi"/>
          <w:caps w:val="0"/>
          <w:sz w:val="22"/>
          <w:szCs w:val="22"/>
        </w:rPr>
      </w:pPr>
      <w:r>
        <w:rPr>
          <w:cs/>
        </w:rPr>
        <w:t>‎</w:t>
      </w:r>
      <w:r>
        <w:t>10</w:t>
      </w:r>
      <w:r>
        <w:rPr>
          <w:rFonts w:asciiTheme="minorHAnsi" w:eastAsiaTheme="minorEastAsia" w:hAnsiTheme="minorHAnsi" w:cstheme="minorBidi"/>
          <w:caps w:val="0"/>
          <w:sz w:val="22"/>
          <w:szCs w:val="22"/>
        </w:rPr>
        <w:tab/>
      </w:r>
      <w:r>
        <w:t>Provisions about joint contract-holders</w:t>
      </w:r>
      <w:r>
        <w:tab/>
      </w:r>
      <w:r>
        <w:fldChar w:fldCharType="begin"/>
      </w:r>
      <w:r>
        <w:instrText xml:space="preserve"> PAGEREF _Toc158109642 \h </w:instrText>
      </w:r>
      <w:r>
        <w:fldChar w:fldCharType="separate"/>
      </w:r>
      <w:r>
        <w:t>22</w:t>
      </w:r>
      <w:r>
        <w:fldChar w:fldCharType="end"/>
      </w:r>
    </w:p>
    <w:p w14:paraId="41564173" w14:textId="0CE811D7" w:rsidR="00791AEA" w:rsidRDefault="00791AEA">
      <w:pPr>
        <w:pStyle w:val="TOC1"/>
        <w:rPr>
          <w:rFonts w:asciiTheme="minorHAnsi" w:eastAsiaTheme="minorEastAsia" w:hAnsiTheme="minorHAnsi" w:cstheme="minorBidi"/>
          <w:caps w:val="0"/>
          <w:sz w:val="22"/>
          <w:szCs w:val="22"/>
        </w:rPr>
      </w:pPr>
      <w:r>
        <w:rPr>
          <w:cs/>
        </w:rPr>
        <w:t>‎</w:t>
      </w:r>
      <w:r>
        <w:t>11</w:t>
      </w:r>
      <w:r>
        <w:rPr>
          <w:rFonts w:asciiTheme="minorHAnsi" w:eastAsiaTheme="minorEastAsia" w:hAnsiTheme="minorHAnsi" w:cstheme="minorBidi"/>
          <w:caps w:val="0"/>
          <w:sz w:val="22"/>
          <w:szCs w:val="22"/>
        </w:rPr>
        <w:tab/>
      </w:r>
      <w:r>
        <w:t>Termination of contract — general</w:t>
      </w:r>
      <w:r>
        <w:tab/>
      </w:r>
      <w:r>
        <w:fldChar w:fldCharType="begin"/>
      </w:r>
      <w:r>
        <w:instrText xml:space="preserve"> PAGEREF _Toc158109643 \h </w:instrText>
      </w:r>
      <w:r>
        <w:fldChar w:fldCharType="separate"/>
      </w:r>
      <w:r>
        <w:t>23</w:t>
      </w:r>
      <w:r>
        <w:fldChar w:fldCharType="end"/>
      </w:r>
    </w:p>
    <w:p w14:paraId="2519AE0C" w14:textId="37750715" w:rsidR="00791AEA" w:rsidRDefault="00791AEA">
      <w:pPr>
        <w:pStyle w:val="TOC1"/>
        <w:rPr>
          <w:rFonts w:asciiTheme="minorHAnsi" w:eastAsiaTheme="minorEastAsia" w:hAnsiTheme="minorHAnsi" w:cstheme="minorBidi"/>
          <w:caps w:val="0"/>
          <w:sz w:val="22"/>
          <w:szCs w:val="22"/>
        </w:rPr>
      </w:pPr>
      <w:r>
        <w:rPr>
          <w:cs/>
        </w:rPr>
        <w:t>‎</w:t>
      </w:r>
      <w:r>
        <w:t>12</w:t>
      </w:r>
      <w:r>
        <w:rPr>
          <w:rFonts w:asciiTheme="minorHAnsi" w:eastAsiaTheme="minorEastAsia" w:hAnsiTheme="minorHAnsi" w:cstheme="minorBidi"/>
          <w:caps w:val="0"/>
          <w:sz w:val="22"/>
          <w:szCs w:val="22"/>
        </w:rPr>
        <w:tab/>
      </w:r>
      <w:r>
        <w:t>Termination by contract-holder</w:t>
      </w:r>
      <w:r>
        <w:tab/>
      </w:r>
      <w:r>
        <w:fldChar w:fldCharType="begin"/>
      </w:r>
      <w:r>
        <w:instrText xml:space="preserve"> PAGEREF _Toc158109644 \h </w:instrText>
      </w:r>
      <w:r>
        <w:fldChar w:fldCharType="separate"/>
      </w:r>
      <w:r>
        <w:t>26</w:t>
      </w:r>
      <w:r>
        <w:fldChar w:fldCharType="end"/>
      </w:r>
    </w:p>
    <w:p w14:paraId="6536D0F5" w14:textId="0BE69D23" w:rsidR="00791AEA" w:rsidRDefault="00791AEA">
      <w:pPr>
        <w:pStyle w:val="TOC1"/>
        <w:rPr>
          <w:rFonts w:asciiTheme="minorHAnsi" w:eastAsiaTheme="minorEastAsia" w:hAnsiTheme="minorHAnsi" w:cstheme="minorBidi"/>
          <w:caps w:val="0"/>
          <w:sz w:val="22"/>
          <w:szCs w:val="22"/>
        </w:rPr>
      </w:pPr>
      <w:r>
        <w:rPr>
          <w:cs/>
        </w:rPr>
        <w:t>‎</w:t>
      </w:r>
      <w:r>
        <w:t>13</w:t>
      </w:r>
      <w:r>
        <w:rPr>
          <w:rFonts w:asciiTheme="minorHAnsi" w:eastAsiaTheme="minorEastAsia" w:hAnsiTheme="minorHAnsi" w:cstheme="minorBidi"/>
          <w:caps w:val="0"/>
          <w:sz w:val="22"/>
          <w:szCs w:val="22"/>
        </w:rPr>
        <w:tab/>
      </w:r>
      <w:r>
        <w:t>Termination by the landlord: possession claims and possession notices</w:t>
      </w:r>
      <w:r>
        <w:tab/>
      </w:r>
      <w:r>
        <w:fldChar w:fldCharType="begin"/>
      </w:r>
      <w:r>
        <w:instrText xml:space="preserve"> PAGEREF _Toc158109645 \h </w:instrText>
      </w:r>
      <w:r>
        <w:fldChar w:fldCharType="separate"/>
      </w:r>
      <w:r>
        <w:t>26</w:t>
      </w:r>
      <w:r>
        <w:fldChar w:fldCharType="end"/>
      </w:r>
    </w:p>
    <w:p w14:paraId="02FB359A" w14:textId="3F8C2689" w:rsidR="00791AEA" w:rsidRDefault="00791AEA">
      <w:pPr>
        <w:pStyle w:val="TOC1"/>
        <w:rPr>
          <w:rFonts w:asciiTheme="minorHAnsi" w:eastAsiaTheme="minorEastAsia" w:hAnsiTheme="minorHAnsi" w:cstheme="minorBidi"/>
          <w:caps w:val="0"/>
          <w:sz w:val="22"/>
          <w:szCs w:val="22"/>
        </w:rPr>
      </w:pPr>
      <w:r>
        <w:rPr>
          <w:cs/>
        </w:rPr>
        <w:t>‎</w:t>
      </w:r>
      <w:r>
        <w:t>14</w:t>
      </w:r>
      <w:r>
        <w:rPr>
          <w:rFonts w:asciiTheme="minorHAnsi" w:eastAsiaTheme="minorEastAsia" w:hAnsiTheme="minorHAnsi" w:cstheme="minorBidi"/>
          <w:caps w:val="0"/>
          <w:sz w:val="22"/>
          <w:szCs w:val="22"/>
        </w:rPr>
        <w:tab/>
      </w:r>
      <w:r>
        <w:t>Termination by the landlord: grounds for making a possession claim</w:t>
      </w:r>
      <w:r>
        <w:tab/>
      </w:r>
      <w:r>
        <w:fldChar w:fldCharType="begin"/>
      </w:r>
      <w:r>
        <w:instrText xml:space="preserve"> PAGEREF _Toc158109646 \h </w:instrText>
      </w:r>
      <w:r>
        <w:fldChar w:fldCharType="separate"/>
      </w:r>
      <w:r>
        <w:t>27</w:t>
      </w:r>
      <w:r>
        <w:fldChar w:fldCharType="end"/>
      </w:r>
    </w:p>
    <w:p w14:paraId="7A440C50" w14:textId="34CBFD54" w:rsidR="00791AEA" w:rsidRDefault="00791AEA">
      <w:pPr>
        <w:pStyle w:val="TOC1"/>
        <w:rPr>
          <w:rFonts w:asciiTheme="minorHAnsi" w:eastAsiaTheme="minorEastAsia" w:hAnsiTheme="minorHAnsi" w:cstheme="minorBidi"/>
          <w:caps w:val="0"/>
          <w:sz w:val="22"/>
          <w:szCs w:val="22"/>
        </w:rPr>
      </w:pPr>
      <w:r>
        <w:rPr>
          <w:cs/>
        </w:rPr>
        <w:t>‎</w:t>
      </w:r>
      <w:r>
        <w:t>15</w:t>
      </w:r>
      <w:r>
        <w:rPr>
          <w:rFonts w:asciiTheme="minorHAnsi" w:eastAsiaTheme="minorEastAsia" w:hAnsiTheme="minorHAnsi" w:cstheme="minorBidi"/>
          <w:caps w:val="0"/>
          <w:sz w:val="22"/>
          <w:szCs w:val="22"/>
        </w:rPr>
        <w:tab/>
      </w:r>
      <w:r>
        <w:t>Court’s Order for possession</w:t>
      </w:r>
      <w:r>
        <w:tab/>
      </w:r>
      <w:r>
        <w:fldChar w:fldCharType="begin"/>
      </w:r>
      <w:r>
        <w:instrText xml:space="preserve"> PAGEREF _Toc158109647 \h </w:instrText>
      </w:r>
      <w:r>
        <w:fldChar w:fldCharType="separate"/>
      </w:r>
      <w:r>
        <w:t>29</w:t>
      </w:r>
      <w:r>
        <w:fldChar w:fldCharType="end"/>
      </w:r>
    </w:p>
    <w:p w14:paraId="1F996230" w14:textId="29CCE58D" w:rsidR="00791AEA" w:rsidRDefault="00791AEA">
      <w:pPr>
        <w:pStyle w:val="TOC1"/>
        <w:rPr>
          <w:rFonts w:asciiTheme="minorHAnsi" w:eastAsiaTheme="minorEastAsia" w:hAnsiTheme="minorHAnsi" w:cstheme="minorBidi"/>
          <w:caps w:val="0"/>
          <w:sz w:val="22"/>
          <w:szCs w:val="22"/>
        </w:rPr>
      </w:pPr>
      <w:r>
        <w:rPr>
          <w:cs/>
        </w:rPr>
        <w:t>‎</w:t>
      </w:r>
      <w:r>
        <w:t>16</w:t>
      </w:r>
      <w:r>
        <w:rPr>
          <w:rFonts w:asciiTheme="minorHAnsi" w:eastAsiaTheme="minorEastAsia" w:hAnsiTheme="minorHAnsi" w:cstheme="minorBidi"/>
          <w:caps w:val="0"/>
          <w:sz w:val="22"/>
          <w:szCs w:val="22"/>
        </w:rPr>
        <w:tab/>
      </w:r>
      <w:r>
        <w:t>Variation</w:t>
      </w:r>
      <w:r>
        <w:tab/>
      </w:r>
      <w:r>
        <w:fldChar w:fldCharType="begin"/>
      </w:r>
      <w:r>
        <w:instrText xml:space="preserve"> PAGEREF _Toc158109648 \h </w:instrText>
      </w:r>
      <w:r>
        <w:fldChar w:fldCharType="separate"/>
      </w:r>
      <w:r>
        <w:t>30</w:t>
      </w:r>
      <w:r>
        <w:fldChar w:fldCharType="end"/>
      </w:r>
    </w:p>
    <w:p w14:paraId="5A587F10" w14:textId="064A6E8D" w:rsidR="00791AEA" w:rsidRDefault="00791AEA">
      <w:pPr>
        <w:pStyle w:val="TOC1"/>
        <w:rPr>
          <w:rFonts w:asciiTheme="minorHAnsi" w:eastAsiaTheme="minorEastAsia" w:hAnsiTheme="minorHAnsi" w:cstheme="minorBidi"/>
          <w:caps w:val="0"/>
          <w:sz w:val="22"/>
          <w:szCs w:val="22"/>
        </w:rPr>
      </w:pPr>
      <w:r>
        <w:rPr>
          <w:cs/>
        </w:rPr>
        <w:t>‎</w:t>
      </w:r>
      <w:r>
        <w:t>17</w:t>
      </w:r>
      <w:r>
        <w:rPr>
          <w:rFonts w:asciiTheme="minorHAnsi" w:eastAsiaTheme="minorEastAsia" w:hAnsiTheme="minorHAnsi" w:cstheme="minorBidi"/>
          <w:caps w:val="0"/>
          <w:sz w:val="22"/>
          <w:szCs w:val="22"/>
        </w:rPr>
        <w:tab/>
      </w:r>
      <w:r>
        <w:t>Written statements and the provision of information</w:t>
      </w:r>
      <w:r>
        <w:tab/>
      </w:r>
      <w:r>
        <w:fldChar w:fldCharType="begin"/>
      </w:r>
      <w:r>
        <w:instrText xml:space="preserve"> PAGEREF _Toc158109649 \h </w:instrText>
      </w:r>
      <w:r>
        <w:fldChar w:fldCharType="separate"/>
      </w:r>
      <w:r>
        <w:t>31</w:t>
      </w:r>
      <w:r>
        <w:fldChar w:fldCharType="end"/>
      </w:r>
    </w:p>
    <w:p w14:paraId="100F686D" w14:textId="4537A4E3" w:rsidR="00791AEA" w:rsidRDefault="00791AEA">
      <w:pPr>
        <w:pStyle w:val="TOC1"/>
        <w:rPr>
          <w:rFonts w:asciiTheme="minorHAnsi" w:eastAsiaTheme="minorEastAsia" w:hAnsiTheme="minorHAnsi" w:cstheme="minorBidi"/>
          <w:caps w:val="0"/>
          <w:sz w:val="22"/>
          <w:szCs w:val="22"/>
        </w:rPr>
      </w:pPr>
      <w:r>
        <w:rPr>
          <w:cs/>
        </w:rPr>
        <w:t>‎</w:t>
      </w:r>
      <w:r>
        <w:t>18</w:t>
      </w:r>
      <w:r>
        <w:rPr>
          <w:rFonts w:asciiTheme="minorHAnsi" w:eastAsiaTheme="minorEastAsia" w:hAnsiTheme="minorHAnsi" w:cstheme="minorBidi"/>
          <w:caps w:val="0"/>
          <w:sz w:val="22"/>
          <w:szCs w:val="22"/>
        </w:rPr>
        <w:tab/>
      </w:r>
      <w:r>
        <w:t>Other matters</w:t>
      </w:r>
      <w:r>
        <w:tab/>
      </w:r>
      <w:r>
        <w:fldChar w:fldCharType="begin"/>
      </w:r>
      <w:r>
        <w:instrText xml:space="preserve"> PAGEREF _Toc158109650 \h </w:instrText>
      </w:r>
      <w:r>
        <w:fldChar w:fldCharType="separate"/>
      </w:r>
      <w:r>
        <w:t>33</w:t>
      </w:r>
      <w:r>
        <w:fldChar w:fldCharType="end"/>
      </w:r>
    </w:p>
    <w:p w14:paraId="3A25C862" w14:textId="77777777" w:rsidR="00791AEA" w:rsidRDefault="00791AEA">
      <w:pPr>
        <w:pStyle w:val="TOC4"/>
        <w:rPr>
          <w:rFonts w:asciiTheme="minorHAnsi" w:eastAsiaTheme="minorEastAsia" w:hAnsiTheme="minorHAnsi" w:cstheme="minorBidi"/>
          <w:b w:val="0"/>
          <w:sz w:val="22"/>
          <w:szCs w:val="22"/>
        </w:rPr>
      </w:pPr>
      <w:r>
        <w:t>Annexures</w:t>
      </w:r>
    </w:p>
    <w:p w14:paraId="56852693" w14:textId="790E234D" w:rsidR="00791AEA" w:rsidRDefault="00791AEA">
      <w:pPr>
        <w:pStyle w:val="TOC3"/>
        <w:rPr>
          <w:rFonts w:asciiTheme="minorHAnsi" w:eastAsiaTheme="minorEastAsia" w:hAnsiTheme="minorHAnsi" w:cstheme="minorBidi"/>
          <w:sz w:val="22"/>
          <w:szCs w:val="22"/>
        </w:rPr>
      </w:pPr>
      <w:r>
        <w:rPr>
          <w:cs/>
        </w:rPr>
        <w:t>‎</w:t>
      </w:r>
      <w:r>
        <w:t>1</w:t>
      </w:r>
      <w:r>
        <w:rPr>
          <w:rFonts w:asciiTheme="minorHAnsi" w:eastAsiaTheme="minorEastAsia" w:hAnsiTheme="minorHAnsi" w:cstheme="minorBidi"/>
          <w:sz w:val="22"/>
          <w:szCs w:val="22"/>
        </w:rPr>
        <w:tab/>
      </w:r>
      <w:r>
        <w:t>Estate Management Grounds</w:t>
      </w:r>
      <w:r>
        <w:tab/>
      </w:r>
      <w:r>
        <w:fldChar w:fldCharType="begin"/>
      </w:r>
      <w:r>
        <w:instrText xml:space="preserve"> PAGEREF _Toc158109652 \h </w:instrText>
      </w:r>
      <w:r>
        <w:fldChar w:fldCharType="separate"/>
      </w:r>
      <w:r>
        <w:t>35</w:t>
      </w:r>
      <w:r>
        <w:fldChar w:fldCharType="end"/>
      </w:r>
    </w:p>
    <w:p w14:paraId="4D25C079" w14:textId="0299F762" w:rsidR="00791AEA" w:rsidRDefault="00791AEA">
      <w:pPr>
        <w:pStyle w:val="TOC3"/>
        <w:rPr>
          <w:rFonts w:asciiTheme="minorHAnsi" w:eastAsiaTheme="minorEastAsia" w:hAnsiTheme="minorHAnsi" w:cstheme="minorBidi"/>
          <w:sz w:val="22"/>
          <w:szCs w:val="22"/>
        </w:rPr>
      </w:pPr>
      <w:r>
        <w:rPr>
          <w:cs/>
        </w:rPr>
        <w:t>‎</w:t>
      </w:r>
      <w:r>
        <w:t>2</w:t>
      </w:r>
      <w:r>
        <w:rPr>
          <w:rFonts w:asciiTheme="minorHAnsi" w:eastAsiaTheme="minorEastAsia" w:hAnsiTheme="minorHAnsi" w:cstheme="minorBidi"/>
          <w:sz w:val="22"/>
          <w:szCs w:val="22"/>
        </w:rPr>
        <w:tab/>
      </w:r>
      <w:r>
        <w:t>Additional Terms (A)</w:t>
      </w:r>
      <w:r>
        <w:tab/>
      </w:r>
      <w:r>
        <w:fldChar w:fldCharType="begin"/>
      </w:r>
      <w:r>
        <w:instrText xml:space="preserve"> PAGEREF _Toc158109653 \h </w:instrText>
      </w:r>
      <w:r>
        <w:fldChar w:fldCharType="separate"/>
      </w:r>
      <w:r>
        <w:t>38</w:t>
      </w:r>
      <w:r>
        <w:fldChar w:fldCharType="end"/>
      </w:r>
    </w:p>
    <w:p w14:paraId="3C55D173" w14:textId="09873B1D" w:rsidR="00791AEA" w:rsidRDefault="00791AEA">
      <w:pPr>
        <w:pStyle w:val="TOC3"/>
        <w:rPr>
          <w:rFonts w:asciiTheme="minorHAnsi" w:eastAsiaTheme="minorEastAsia" w:hAnsiTheme="minorHAnsi" w:cstheme="minorBidi"/>
          <w:sz w:val="22"/>
          <w:szCs w:val="22"/>
        </w:rPr>
      </w:pPr>
      <w:r>
        <w:rPr>
          <w:cs/>
        </w:rPr>
        <w:t>‎</w:t>
      </w:r>
      <w:r>
        <w:t>3</w:t>
      </w:r>
      <w:r>
        <w:rPr>
          <w:rFonts w:asciiTheme="minorHAnsi" w:eastAsiaTheme="minorEastAsia" w:hAnsiTheme="minorHAnsi" w:cstheme="minorBidi"/>
          <w:sz w:val="22"/>
          <w:szCs w:val="22"/>
        </w:rPr>
        <w:tab/>
      </w:r>
      <w:r>
        <w:t>Regulations</w:t>
      </w:r>
      <w:r>
        <w:tab/>
      </w:r>
      <w:r>
        <w:fldChar w:fldCharType="begin"/>
      </w:r>
      <w:r>
        <w:instrText xml:space="preserve"> PAGEREF _Toc158109654 \h </w:instrText>
      </w:r>
      <w:r>
        <w:fldChar w:fldCharType="separate"/>
      </w:r>
      <w:r>
        <w:t>50</w:t>
      </w:r>
      <w:r>
        <w:fldChar w:fldCharType="end"/>
      </w:r>
    </w:p>
    <w:p w14:paraId="43510D68" w14:textId="29B70315" w:rsidR="00791AEA" w:rsidRDefault="00791AEA">
      <w:pPr>
        <w:pStyle w:val="TOC3"/>
        <w:rPr>
          <w:rFonts w:asciiTheme="minorHAnsi" w:eastAsiaTheme="minorEastAsia" w:hAnsiTheme="minorHAnsi" w:cstheme="minorBidi"/>
          <w:sz w:val="22"/>
          <w:szCs w:val="22"/>
        </w:rPr>
      </w:pPr>
      <w:r>
        <w:t>4</w:t>
      </w:r>
      <w:r>
        <w:rPr>
          <w:rFonts w:asciiTheme="minorHAnsi" w:eastAsiaTheme="minorEastAsia" w:hAnsiTheme="minorHAnsi" w:cstheme="minorBidi"/>
          <w:sz w:val="22"/>
          <w:szCs w:val="22"/>
        </w:rPr>
        <w:tab/>
      </w:r>
      <w:r>
        <w:t>Permitted Occupiers</w:t>
      </w:r>
      <w:r>
        <w:tab/>
      </w:r>
      <w:r>
        <w:fldChar w:fldCharType="begin"/>
      </w:r>
      <w:r>
        <w:instrText xml:space="preserve"> PAGEREF _Toc158109655 \h </w:instrText>
      </w:r>
      <w:r>
        <w:fldChar w:fldCharType="separate"/>
      </w:r>
      <w:r>
        <w:t>52</w:t>
      </w:r>
      <w:r>
        <w:fldChar w:fldCharType="end"/>
      </w:r>
    </w:p>
    <w:p w14:paraId="177C2673" w14:textId="45746D53" w:rsidR="00791AEA" w:rsidRDefault="00791AEA">
      <w:pPr>
        <w:pStyle w:val="TOC3"/>
        <w:rPr>
          <w:rFonts w:asciiTheme="minorHAnsi" w:eastAsiaTheme="minorEastAsia" w:hAnsiTheme="minorHAnsi" w:cstheme="minorBidi"/>
          <w:sz w:val="22"/>
          <w:szCs w:val="22"/>
        </w:rPr>
      </w:pPr>
      <w:r>
        <w:t>5</w:t>
      </w:r>
      <w:r>
        <w:rPr>
          <w:rFonts w:asciiTheme="minorHAnsi" w:eastAsiaTheme="minorEastAsia" w:hAnsiTheme="minorHAnsi" w:cstheme="minorBidi"/>
          <w:sz w:val="22"/>
          <w:szCs w:val="22"/>
        </w:rPr>
        <w:tab/>
      </w:r>
      <w:r>
        <w:t>Form of Periodic Contract</w:t>
      </w:r>
      <w:r>
        <w:tab/>
      </w:r>
      <w:r>
        <w:fldChar w:fldCharType="begin"/>
      </w:r>
      <w:r>
        <w:instrText xml:space="preserve"> PAGEREF _Toc158109656 \h </w:instrText>
      </w:r>
      <w:r>
        <w:fldChar w:fldCharType="separate"/>
      </w:r>
      <w:r>
        <w:t>53</w:t>
      </w:r>
      <w:r>
        <w:fldChar w:fldCharType="end"/>
      </w:r>
    </w:p>
    <w:p w14:paraId="2DDD10F4" w14:textId="10DBD130" w:rsidR="00BE669C" w:rsidRDefault="00853A5C" w:rsidP="00E710CC">
      <w:pPr>
        <w:pStyle w:val="Body"/>
      </w:pPr>
      <w:r>
        <w:rPr>
          <w:noProof/>
        </w:rPr>
        <w:fldChar w:fldCharType="end"/>
      </w:r>
    </w:p>
    <w:p w14:paraId="08339B88" w14:textId="77777777" w:rsidR="00C94DF9" w:rsidRDefault="00C94DF9" w:rsidP="00CB540D">
      <w:pPr>
        <w:pStyle w:val="Sideheading"/>
        <w:numPr>
          <w:ilvl w:val="0"/>
          <w:numId w:val="0"/>
        </w:numPr>
      </w:pPr>
    </w:p>
    <w:p w14:paraId="73D55E5F" w14:textId="77777777" w:rsidR="00BE669C" w:rsidRDefault="00BE669C" w:rsidP="00204D71">
      <w:pPr>
        <w:pStyle w:val="Sideheading"/>
        <w:keepNext/>
        <w:numPr>
          <w:ilvl w:val="0"/>
          <w:numId w:val="0"/>
        </w:numPr>
        <w:sectPr w:rsidR="00BE669C" w:rsidSect="00F6165E">
          <w:pgSz w:w="11907" w:h="16840" w:code="9"/>
          <w:pgMar w:top="1418" w:right="1418" w:bottom="1418" w:left="1418" w:header="454" w:footer="454" w:gutter="0"/>
          <w:cols w:space="708"/>
          <w:docGrid w:linePitch="272"/>
        </w:sectPr>
      </w:pPr>
    </w:p>
    <w:p w14:paraId="15E3D757" w14:textId="3B3E1E77" w:rsidR="00C220FD" w:rsidRPr="0078593D" w:rsidRDefault="00C220FD" w:rsidP="00CB540D">
      <w:pPr>
        <w:pStyle w:val="Sideheading"/>
        <w:keepNext/>
        <w:numPr>
          <w:ilvl w:val="0"/>
          <w:numId w:val="0"/>
        </w:numPr>
      </w:pPr>
      <w:r w:rsidRPr="0078593D">
        <w:lastRenderedPageBreak/>
        <w:t>TERMS</w:t>
      </w:r>
      <w:r w:rsidR="00CB540D">
        <w:fldChar w:fldCharType="begin"/>
      </w:r>
      <w:r w:rsidR="00CB540D">
        <w:instrText xml:space="preserve"> TC "</w:instrText>
      </w:r>
      <w:bookmarkStart w:id="17" w:name="_Toc156561857"/>
      <w:bookmarkStart w:id="18" w:name="_Toc158109632"/>
      <w:r w:rsidR="00CB540D">
        <w:instrText>TERMS</w:instrText>
      </w:r>
      <w:bookmarkEnd w:id="17"/>
      <w:bookmarkEnd w:id="18"/>
      <w:r w:rsidR="00CB540D">
        <w:instrText xml:space="preserve">" \l 5 </w:instrText>
      </w:r>
      <w:r w:rsidR="00CB540D">
        <w:fldChar w:fldCharType="end"/>
      </w:r>
    </w:p>
    <w:p w14:paraId="400838FE" w14:textId="57CCC7B3" w:rsidR="00C220FD" w:rsidRPr="00CB540D" w:rsidRDefault="000F451D" w:rsidP="00EE79D5">
      <w:pPr>
        <w:pStyle w:val="Level1"/>
        <w:keepNext/>
      </w:pPr>
      <w:r w:rsidRPr="000F451D">
        <w:rPr>
          <w:rStyle w:val="Level1asHeadingtext"/>
        </w:rPr>
        <w:t>Rent and other charges</w:t>
      </w:r>
      <w:bookmarkStart w:id="19" w:name="_NN39"/>
      <w:bookmarkEnd w:id="19"/>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_NN39\r \h </w:instrText>
      </w:r>
      <w:r w:rsidR="00CB540D" w:rsidRPr="00CB540D">
        <w:fldChar w:fldCharType="separate"/>
      </w:r>
      <w:bookmarkStart w:id="20" w:name="_Toc156561858"/>
      <w:bookmarkStart w:id="21" w:name="_Toc158109633"/>
      <w:r w:rsidR="00853A5C">
        <w:rPr>
          <w:rFonts w:hint="eastAsia"/>
          <w:cs/>
        </w:rPr>
        <w:instrText>‎</w:instrText>
      </w:r>
      <w:r w:rsidR="00853A5C">
        <w:instrText>1</w:instrText>
      </w:r>
      <w:r w:rsidR="00CB540D" w:rsidRPr="00CB540D">
        <w:fldChar w:fldCharType="end"/>
      </w:r>
      <w:r w:rsidR="00CB540D" w:rsidRPr="00CB540D">
        <w:tab/>
        <w:instrText>Rent and other charges</w:instrText>
      </w:r>
      <w:bookmarkEnd w:id="20"/>
      <w:bookmarkEnd w:id="21"/>
      <w:r w:rsidR="00CB540D" w:rsidRPr="00CB540D">
        <w:instrText xml:space="preserve">" \l 1 </w:instrText>
      </w:r>
      <w:r w:rsidR="00CB540D" w:rsidRPr="00CB540D">
        <w:fldChar w:fldCharType="end"/>
      </w:r>
    </w:p>
    <w:p w14:paraId="2CB331B7" w14:textId="36A67BE0" w:rsidR="00C220FD" w:rsidRPr="000F451D" w:rsidRDefault="007267F3" w:rsidP="000F451D">
      <w:pPr>
        <w:pStyle w:val="Level2"/>
        <w:keepNext/>
        <w:rPr>
          <w:rStyle w:val="Level2asHeadingtext"/>
        </w:rPr>
      </w:pPr>
      <w:r>
        <w:rPr>
          <w:rStyle w:val="Level2asHeadingtext"/>
        </w:rPr>
        <w:t xml:space="preserve">PAYMENT AND </w:t>
      </w:r>
      <w:r w:rsidRPr="007267F3">
        <w:rPr>
          <w:rStyle w:val="Level2asHeadingtext"/>
        </w:rPr>
        <w:t>r</w:t>
      </w:r>
      <w:r w:rsidR="00C220FD" w:rsidRPr="007267F3">
        <w:rPr>
          <w:rStyle w:val="Level2asHeadingtext"/>
        </w:rPr>
        <w:t>eceipt</w:t>
      </w:r>
      <w:r w:rsidR="00C220FD" w:rsidRPr="000F451D">
        <w:rPr>
          <w:rStyle w:val="Level2asHeadingtext"/>
        </w:rPr>
        <w:t xml:space="preserve"> of rent or other consideration</w:t>
      </w:r>
      <w:r w:rsidR="003E1398">
        <w:rPr>
          <w:rStyle w:val="Level2asHeadingtext"/>
        </w:rPr>
        <w:t xml:space="preserve"> AND PAYMENT OF OTHER CHARGES</w:t>
      </w:r>
      <w:r w:rsidR="00C220FD" w:rsidRPr="000F451D">
        <w:rPr>
          <w:rStyle w:val="Level2asHeadingtext"/>
        </w:rPr>
        <w:t xml:space="preserve"> (S)</w:t>
      </w:r>
    </w:p>
    <w:p w14:paraId="5F0B17E6" w14:textId="55D276AD" w:rsidR="007267F3" w:rsidRDefault="007267F3" w:rsidP="007267F3">
      <w:pPr>
        <w:pStyle w:val="Level3"/>
      </w:pPr>
      <w:r>
        <w:t xml:space="preserve">YOU WILL PAY THE RENT AND ANY OTHER SUMS DUE TO THE LANDLORD IN THE MANNER SET OUT IN THIS </w:t>
      </w:r>
      <w:r w:rsidR="00BF44C4">
        <w:t>CONTRACT</w:t>
      </w:r>
      <w:r>
        <w:t>.</w:t>
      </w:r>
    </w:p>
    <w:p w14:paraId="22AD6A85" w14:textId="0C680A51" w:rsidR="007267F3" w:rsidRDefault="007267F3" w:rsidP="007267F3">
      <w:pPr>
        <w:pStyle w:val="Level3"/>
      </w:pPr>
      <w:r>
        <w:t>THE RENT DOES NOT INCLUDE COUNCIL TAX AND UTILITIES.</w:t>
      </w:r>
      <w:r w:rsidR="008D3561">
        <w:t xml:space="preserve"> </w:t>
      </w:r>
      <w:r w:rsidR="002C56AC">
        <w:t xml:space="preserve">THE RENT INCLUDES BASIC INTERNET SERVICES IF INTERNET SERVICES ARE SPECIFIED AS INCLUDED IN </w:t>
      </w:r>
      <w:r w:rsidR="002C56AC">
        <w:rPr>
          <w:b/>
          <w:bCs/>
        </w:rPr>
        <w:t>PART 2 KEY MATTERS</w:t>
      </w:r>
      <w:r w:rsidR="002C56AC">
        <w:t>.</w:t>
      </w:r>
    </w:p>
    <w:p w14:paraId="0E1AF54B" w14:textId="0FC19D25" w:rsidR="007267F3" w:rsidRDefault="007267F3" w:rsidP="007267F3">
      <w:pPr>
        <w:pStyle w:val="Level3"/>
      </w:pPr>
      <w:r>
        <w:t xml:space="preserve">THE RENT IS PAYABLE IN ADVANCE ON THE </w:t>
      </w:r>
      <w:r w:rsidR="00A25E52">
        <w:t xml:space="preserve">RENT </w:t>
      </w:r>
      <w:r>
        <w:t xml:space="preserve">DAYS SET OUT IN </w:t>
      </w:r>
      <w:r w:rsidRPr="00767CFA">
        <w:rPr>
          <w:b/>
          <w:bCs/>
        </w:rPr>
        <w:t xml:space="preserve">PART 2 KEY MATTERS </w:t>
      </w:r>
      <w:r>
        <w:t xml:space="preserve">AND THE FIRST PAYMENT WILL BE PAID </w:t>
      </w:r>
      <w:r w:rsidR="00CB2F4C">
        <w:t>ON OR BEFORE</w:t>
      </w:r>
      <w:r>
        <w:t xml:space="preserve"> THE OCCUPATION DATE AND WILL BE CALCULATED ON A PRO-RATA BASIS FROM THE OCCUPATION DATE TO</w:t>
      </w:r>
      <w:r w:rsidR="004E7178">
        <w:t xml:space="preserve"> BUT EXCLUDING</w:t>
      </w:r>
      <w:r>
        <w:t xml:space="preserve"> THE FIRST OF THE RENT DAYS FALLING AFTER THE OCCUPATION DATE. </w:t>
      </w:r>
    </w:p>
    <w:p w14:paraId="10A0E436" w14:textId="18F76C95" w:rsidR="007267F3" w:rsidRPr="00C1792B" w:rsidRDefault="007267F3" w:rsidP="007267F3">
      <w:pPr>
        <w:pStyle w:val="Level3"/>
      </w:pPr>
      <w:r w:rsidRPr="00B51163">
        <w:t xml:space="preserve">FROM THE FIRST PAYMENT OF RENT </w:t>
      </w:r>
      <w:r w:rsidR="00CB2F4C" w:rsidRPr="00B51163">
        <w:t>THE LANDLORD</w:t>
      </w:r>
      <w:r w:rsidRPr="00B51163">
        <w:t xml:space="preserve"> WILL DEDUCT ANY </w:t>
      </w:r>
      <w:r w:rsidR="00D01A5E">
        <w:t>HOLDING DEPOSIT</w:t>
      </w:r>
      <w:r w:rsidRPr="00C1792B">
        <w:t xml:space="preserve"> YOU HAVE PAID</w:t>
      </w:r>
      <w:r w:rsidR="00B51163">
        <w:t>.</w:t>
      </w:r>
    </w:p>
    <w:p w14:paraId="2718E06D" w14:textId="318B76E3" w:rsidR="007267F3" w:rsidRDefault="007267F3" w:rsidP="007267F3">
      <w:pPr>
        <w:pStyle w:val="Level3"/>
      </w:pPr>
      <w:r>
        <w:t xml:space="preserve">THE FIRST AND ALL FUTURE PAYMENTS OF RENT MUST BE MADE BY YOU TO </w:t>
      </w:r>
      <w:r w:rsidR="00CB2F4C">
        <w:t>THE LANDLORD’S</w:t>
      </w:r>
      <w:r>
        <w:t xml:space="preserve"> DESIGNATED BANK ACCOUNT (</w:t>
      </w:r>
      <w:r w:rsidR="00CB2F4C">
        <w:t xml:space="preserve">DETAILS OF WHICH ARE SET OUT IN </w:t>
      </w:r>
      <w:r w:rsidR="00CB2F4C">
        <w:rPr>
          <w:b/>
          <w:bCs/>
        </w:rPr>
        <w:t xml:space="preserve">PARAGRAPH 1.1 </w:t>
      </w:r>
      <w:r w:rsidR="00CB2F4C">
        <w:t>OF</w:t>
      </w:r>
      <w:r w:rsidR="00CB2F4C">
        <w:rPr>
          <w:b/>
          <w:bCs/>
        </w:rPr>
        <w:t xml:space="preserve"> ANNEXURE 2</w:t>
      </w:r>
      <w:r w:rsidR="00CB2F4C">
        <w:t>). THE LANDLORD WILL NOTIFY YOU IN WRITING IF THE DETAILS CHANGE AT ANY TIME DURING THE CONTRACT.</w:t>
      </w:r>
    </w:p>
    <w:p w14:paraId="52463FA1" w14:textId="7F30C281" w:rsidR="00CB2F4C" w:rsidRDefault="00CB2F4C" w:rsidP="007267F3">
      <w:pPr>
        <w:pStyle w:val="Level3"/>
      </w:pPr>
      <w:r>
        <w:t>IF YOU ARE</w:t>
      </w:r>
      <w:r w:rsidR="001E5334">
        <w:t xml:space="preserve"> MORE THAN 7 DAYS</w:t>
      </w:r>
      <w:r>
        <w:t xml:space="preserve"> LATE IN PAYING RENT DUE THE LANDLORD RESERVES THE RIGHT TO CHARGE INTEREST ON THE AMOUNT OUTSTANDING AT THE INTEREST RATE (</w:t>
      </w:r>
      <w:r w:rsidR="004E7178">
        <w:t xml:space="preserve">AS </w:t>
      </w:r>
      <w:r>
        <w:t xml:space="preserve">DEFINED </w:t>
      </w:r>
      <w:r w:rsidR="004E7178">
        <w:t>IN</w:t>
      </w:r>
      <w:r>
        <w:t xml:space="preserve"> </w:t>
      </w:r>
      <w:r>
        <w:rPr>
          <w:b/>
          <w:bCs/>
        </w:rPr>
        <w:t>PARAGRAPH 1.1</w:t>
      </w:r>
      <w:r>
        <w:t xml:space="preserve"> OF </w:t>
      </w:r>
      <w:r>
        <w:rPr>
          <w:b/>
          <w:bCs/>
        </w:rPr>
        <w:t>ANNEXURE 2</w:t>
      </w:r>
      <w:r>
        <w:t xml:space="preserve">) UNTIL PAYMENT IN FULL IS MADE. THIS WILL BE CALCULATED ON A DAILY BASIS STARTING ON THE DATE THAT PAYMENT FELL DUE TO THE DATE OF ACTUAL RECEIPT OF PAYMENT, BOTH DATES INCLUSIVE. </w:t>
      </w:r>
      <w:r w:rsidR="00864C65">
        <w:t>THE LANDLORD</w:t>
      </w:r>
      <w:r>
        <w:t xml:space="preserve"> WILL SEEK TO RECOVER THE INTEREST AS THOUGH IT WERE THE RENT PAYMENT ITSELF.</w:t>
      </w:r>
    </w:p>
    <w:p w14:paraId="2F566F8F" w14:textId="70F511C8" w:rsidR="00CB2F4C" w:rsidRDefault="00CB2F4C" w:rsidP="007267F3">
      <w:pPr>
        <w:pStyle w:val="Level3"/>
      </w:pPr>
      <w:r>
        <w:t xml:space="preserve">ANY PAYMENTS IN RESPECT OF OR ON ACCOUNT OF RENT MADE BY OR DRAWN ON ACCOUNTS OTHER THAN THOSE OF THE CONTRACT-HOLDER NAMED IN THIS CONTRACT WILL BE ACCEPTED BY THE LANDLORD AS PAYMENT MADE ON BEHALF OF THE CONTRACT-HOLDER ONLY AND IN NO CIRCUMSTANCES SHALL THIS CONSTITUTE THE CREATION OF A NEW CONTRACT TO ANY OTHER PERSON. </w:t>
      </w:r>
      <w:r w:rsidR="006E7EE6">
        <w:t>THE LANDLORD</w:t>
      </w:r>
      <w:r>
        <w:t xml:space="preserve"> RESERVE</w:t>
      </w:r>
      <w:r w:rsidR="006E7EE6">
        <w:t>S</w:t>
      </w:r>
      <w:r>
        <w:t xml:space="preserve"> THE RIGHT TO DECLINE TO ACCEPT ANY PAYMENT MADE </w:t>
      </w:r>
      <w:r w:rsidR="00F3646D">
        <w:t>OTHER THAN BY THE CONTRACT-HOLDER NAMED IN THIS CONTRACT.</w:t>
      </w:r>
    </w:p>
    <w:p w14:paraId="0E9A30D8" w14:textId="3CC678F2" w:rsidR="00AA30F6" w:rsidRDefault="00AA30F6" w:rsidP="007267F3">
      <w:pPr>
        <w:pStyle w:val="Level3"/>
      </w:pPr>
      <w:r>
        <w:t xml:space="preserve">ACCEPTANCE OF RENT BY THE LANDLORD SHALL AT ALL TIMES BE WITHOUT PREJUDICE TO AND SHALL NOT BE A WAIVER OF THE LANDLORD’S RIGHTS AND REMEDIES IN RESPECT OF ANY BREACH OF YOUR AGREEMENTS OR RESPONSIBILITIES CONTAINED IN THIS CONTRACT. </w:t>
      </w:r>
    </w:p>
    <w:p w14:paraId="251AB53B" w14:textId="1E5D4DC3" w:rsidR="00764EC9" w:rsidRDefault="00764EC9" w:rsidP="00764EC9">
      <w:pPr>
        <w:pStyle w:val="Level3"/>
      </w:pPr>
      <w:r>
        <w:t xml:space="preserve">SUBJECT TO </w:t>
      </w:r>
      <w:r w:rsidRPr="00764EC9">
        <w:rPr>
          <w:b/>
          <w:bCs/>
        </w:rPr>
        <w:t>PARAGRAPH 1.1.10</w:t>
      </w:r>
      <w:r>
        <w:t xml:space="preserve"> OF THIS TERM IF YOU ARE MORE THAN 7 DAYS LATE IN PAYING ANY SUM OTHER THAN RENT DUE UNDER THIS CONTRACT THE LANDLORD RESERVES THE RIGHT TO CHARGE INTEREST ON THE AMOUNT OUTSTANDING AT THE INTEREST RATE (</w:t>
      </w:r>
      <w:r w:rsidR="004E7178">
        <w:t xml:space="preserve">AS </w:t>
      </w:r>
      <w:r>
        <w:t xml:space="preserve">DEFINED </w:t>
      </w:r>
      <w:r w:rsidR="004E7178">
        <w:t>IN</w:t>
      </w:r>
      <w:r>
        <w:t xml:space="preserve"> </w:t>
      </w:r>
      <w:r>
        <w:rPr>
          <w:b/>
          <w:bCs/>
        </w:rPr>
        <w:t>PARAGRAPH 1.1</w:t>
      </w:r>
      <w:r>
        <w:t xml:space="preserve"> OF </w:t>
      </w:r>
      <w:r>
        <w:rPr>
          <w:b/>
          <w:bCs/>
        </w:rPr>
        <w:t>ANNEXURE 2</w:t>
      </w:r>
      <w:r>
        <w:t xml:space="preserve">) UNTIL PAYMENT IN FULL IS MADE. THIS WILL BE CALCULATED ON A DAILY BASIS STARTING ON THE DATE THAT PAYMENT FELL DUE TO THE DATE OF ACTUAL RECEIPT OF PAYMENT, BOTH DATES INCLUSIVE. </w:t>
      </w:r>
      <w:r w:rsidR="006E7EE6">
        <w:t>THE LANDLORD</w:t>
      </w:r>
      <w:r>
        <w:t xml:space="preserve"> WILL SEEK TO RECOVER THE INTEREST AS THOUGH IT WERE THE PAYMENT ITSELF. </w:t>
      </w:r>
    </w:p>
    <w:p w14:paraId="20CB2113" w14:textId="418B1F35" w:rsidR="00764EC9" w:rsidRDefault="00D570FC" w:rsidP="00764EC9">
      <w:pPr>
        <w:pStyle w:val="Level3"/>
      </w:pPr>
      <w:r>
        <w:lastRenderedPageBreak/>
        <w:t xml:space="preserve">INTEREST SHALL NOT BE PAYABLE ON PAYMENTS DUE TO THE LANDLORD UNDER </w:t>
      </w:r>
      <w:r w:rsidRPr="00D570FC">
        <w:rPr>
          <w:b/>
          <w:bCs/>
        </w:rPr>
        <w:t>TERM 8.</w:t>
      </w:r>
      <w:r w:rsidR="009A22F7">
        <w:rPr>
          <w:b/>
          <w:bCs/>
        </w:rPr>
        <w:t>1</w:t>
      </w:r>
      <w:r w:rsidR="0086405D">
        <w:rPr>
          <w:b/>
          <w:bCs/>
        </w:rPr>
        <w:t>0</w:t>
      </w:r>
      <w:r>
        <w:t>.</w:t>
      </w:r>
    </w:p>
    <w:p w14:paraId="11390D6C" w14:textId="2504171B" w:rsidR="004D109A" w:rsidRDefault="00444E4E" w:rsidP="00764EC9">
      <w:pPr>
        <w:pStyle w:val="Level3"/>
      </w:pPr>
      <w:r>
        <w:t>IF YOU HAVE NOT ALREADY DONE SO Y</w:t>
      </w:r>
      <w:r w:rsidR="004D109A">
        <w:t xml:space="preserve">OU MUST REGISTER WITH THE RELEVANT LOCAL AUTHORITY FOR PAYMENT OF COUNCIL TAX FROM THE </w:t>
      </w:r>
      <w:r>
        <w:t xml:space="preserve">ORIGINAL </w:t>
      </w:r>
      <w:r w:rsidR="004D109A">
        <w:t>OCCUPATION DATE</w:t>
      </w:r>
      <w:r w:rsidRPr="00444E4E">
        <w:t xml:space="preserve"> </w:t>
      </w:r>
      <w:r>
        <w:t>(</w:t>
      </w:r>
      <w:r w:rsidR="004E7178">
        <w:t xml:space="preserve">AS </w:t>
      </w:r>
      <w:r>
        <w:t xml:space="preserve">DEFINED </w:t>
      </w:r>
      <w:r w:rsidR="004E7178">
        <w:t>IN</w:t>
      </w:r>
      <w:r>
        <w:t xml:space="preserve"> </w:t>
      </w:r>
      <w:r>
        <w:rPr>
          <w:b/>
          <w:bCs/>
        </w:rPr>
        <w:t>PARAGRAPH 1.1</w:t>
      </w:r>
      <w:r>
        <w:t xml:space="preserve"> OF </w:t>
      </w:r>
      <w:r>
        <w:rPr>
          <w:b/>
          <w:bCs/>
        </w:rPr>
        <w:t>ANNEXURE 2</w:t>
      </w:r>
      <w:r>
        <w:t>)</w:t>
      </w:r>
      <w:r w:rsidR="004D109A">
        <w:t xml:space="preserve">. YOU MUST </w:t>
      </w:r>
      <w:r w:rsidR="004D109A" w:rsidRPr="004D109A">
        <w:t xml:space="preserve">PAY ALL COUNCIL TAX DIRECTLY TO THE RELEVANT </w:t>
      </w:r>
      <w:r w:rsidR="004D109A">
        <w:t>LOCAL</w:t>
      </w:r>
      <w:r w:rsidR="004D109A" w:rsidRPr="004D109A">
        <w:t xml:space="preserve"> AUTHORITY ON DEMAND</w:t>
      </w:r>
      <w:r w:rsidR="004D109A">
        <w:t>.</w:t>
      </w:r>
    </w:p>
    <w:p w14:paraId="6D110B09" w14:textId="441DE5E2" w:rsidR="003E1398" w:rsidRDefault="003E1398" w:rsidP="00764EC9">
      <w:pPr>
        <w:pStyle w:val="Level3"/>
      </w:pPr>
      <w:r>
        <w:t xml:space="preserve">YOU MUST PAY TO THE RELEVANT UTILITY COMPANY (OR, IF THE LANDLORD RECHARGES THE COST OF UTILITIES TO YOU, TO THE LANDLORD) </w:t>
      </w:r>
      <w:r w:rsidR="004E7178">
        <w:t xml:space="preserve">ALL </w:t>
      </w:r>
      <w:r>
        <w:t xml:space="preserve">CHARGES FOR ALL UTILITIES THAT ARE SUPPLIED TO THE DWELLING. WHERE A UTILITY IS CHARGED DIRECTLY BY A UTILITY COMPANY, </w:t>
      </w:r>
      <w:r w:rsidR="00444E4E">
        <w:t xml:space="preserve">IF YOU HAVE NOT ALREADY DONE SO </w:t>
      </w:r>
      <w:r>
        <w:t>YOU MUST ARRANGE FOR THE UTILITY ACCOUNT TO BE TRANSFERRED INTO YOUR NAME FROM THE</w:t>
      </w:r>
      <w:r w:rsidR="00444E4E">
        <w:t xml:space="preserve"> ORIGINAL</w:t>
      </w:r>
      <w:r>
        <w:t xml:space="preserve"> OCCUPATION DATE</w:t>
      </w:r>
      <w:r w:rsidR="00444E4E">
        <w:t xml:space="preserve"> (DEFINED AT </w:t>
      </w:r>
      <w:r w:rsidR="00444E4E">
        <w:rPr>
          <w:b/>
          <w:bCs/>
        </w:rPr>
        <w:t>PARAGRAPH 1.1</w:t>
      </w:r>
      <w:r w:rsidR="00444E4E">
        <w:t xml:space="preserve"> OF </w:t>
      </w:r>
      <w:r w:rsidR="00444E4E">
        <w:rPr>
          <w:b/>
          <w:bCs/>
        </w:rPr>
        <w:t>ANNEXURE 2</w:t>
      </w:r>
      <w:r w:rsidR="00444E4E">
        <w:t>)</w:t>
      </w:r>
      <w:r>
        <w:t xml:space="preserve">. YOU WILL BE RESPONSIBLE FOR ANY TRANSFER OR RECONNECTION CHARGES OF THE UTILITY COMPANY. </w:t>
      </w:r>
    </w:p>
    <w:p w14:paraId="6ACF4AEE" w14:textId="3178FD36" w:rsidR="004D109A" w:rsidRDefault="004D109A" w:rsidP="00764EC9">
      <w:pPr>
        <w:pStyle w:val="Level3"/>
      </w:pPr>
      <w:r>
        <w:t>YOU MUST PAY ANY APPLICABLE TV LICENCE FEES TO THE BRITISH BROADCASTING CORPORATION</w:t>
      </w:r>
      <w:r w:rsidR="003E1398">
        <w:t xml:space="preserve"> FROM THE </w:t>
      </w:r>
      <w:r w:rsidR="00444E4E">
        <w:t xml:space="preserve">ORIGINAL </w:t>
      </w:r>
      <w:r w:rsidR="003E1398">
        <w:t>OCCUPATION DATE UNTIL YOU VACATE THE DWELLING AT THE END OF THIS CONTRACT</w:t>
      </w:r>
      <w:r>
        <w:t xml:space="preserve">. </w:t>
      </w:r>
    </w:p>
    <w:p w14:paraId="009D3ACE" w14:textId="586851ED" w:rsidR="00C220FD" w:rsidRPr="007267F3" w:rsidRDefault="00C220FD" w:rsidP="007267F3">
      <w:pPr>
        <w:pStyle w:val="Level3"/>
      </w:pPr>
      <w:r>
        <w:t>Within</w:t>
      </w:r>
      <w:r w:rsidR="00CB19E0">
        <w:t xml:space="preserve"> 14</w:t>
      </w:r>
      <w:r>
        <w:t xml:space="preserve"> days of a request from you, the landlord must provide you with written receipt of any rent or other consideration</w:t>
      </w:r>
      <w:r w:rsidR="002B4A08">
        <w:rPr>
          <w:rStyle w:val="FootnoteReference"/>
        </w:rPr>
        <w:footnoteReference w:id="6"/>
      </w:r>
      <w:r>
        <w:t xml:space="preserve"> paid or provided under the contract.</w:t>
      </w:r>
    </w:p>
    <w:p w14:paraId="6C77EA52" w14:textId="77777777" w:rsidR="00C22CCA" w:rsidRDefault="00C220FD" w:rsidP="00C22CCA">
      <w:pPr>
        <w:pStyle w:val="Level2"/>
        <w:keepNext/>
        <w:rPr>
          <w:rStyle w:val="Level2asHeadingtext"/>
        </w:rPr>
      </w:pPr>
      <w:r w:rsidRPr="000F451D">
        <w:rPr>
          <w:rStyle w:val="Level2asHeadingtext"/>
        </w:rPr>
        <w:t>Periods when th</w:t>
      </w:r>
      <w:r w:rsidR="007B378A">
        <w:rPr>
          <w:rStyle w:val="Level2asHeadingtext"/>
        </w:rPr>
        <w:t>e dwelling</w:t>
      </w:r>
      <w:r w:rsidRPr="000F451D">
        <w:rPr>
          <w:rStyle w:val="Level2asHeadingtext"/>
        </w:rPr>
        <w:t xml:space="preserve"> is unfit for human habitation (S)</w:t>
      </w:r>
    </w:p>
    <w:p w14:paraId="740D6CF0" w14:textId="77777777" w:rsidR="00C22CCA" w:rsidRPr="00C22CCA" w:rsidRDefault="00C22CCA" w:rsidP="00C22CCA">
      <w:pPr>
        <w:pStyle w:val="Level3"/>
        <w:rPr>
          <w:b/>
        </w:rPr>
      </w:pPr>
      <w:r>
        <w:t xml:space="preserve">SUBJECT TO </w:t>
      </w:r>
      <w:r w:rsidRPr="00B93378">
        <w:rPr>
          <w:b/>
          <w:bCs/>
        </w:rPr>
        <w:t>PARAGRAPH 1.2.2</w:t>
      </w:r>
      <w:r>
        <w:t xml:space="preserve"> OF THIS TERM y</w:t>
      </w:r>
      <w:r w:rsidR="00C220FD">
        <w:t>ou are not required to pay the rent in respect of any day or part day during which</w:t>
      </w:r>
      <w:r>
        <w:t>:</w:t>
      </w:r>
      <w:r w:rsidR="00C220FD">
        <w:t xml:space="preserve"> </w:t>
      </w:r>
    </w:p>
    <w:p w14:paraId="63F11779" w14:textId="541186E5" w:rsidR="00C220FD" w:rsidRPr="00C22CCA" w:rsidRDefault="00C220FD" w:rsidP="00C22CCA">
      <w:pPr>
        <w:pStyle w:val="Level4"/>
        <w:rPr>
          <w:b/>
        </w:rPr>
      </w:pPr>
      <w:r>
        <w:t>the</w:t>
      </w:r>
      <w:r w:rsidR="007B378A">
        <w:t xml:space="preserve"> dwelling</w:t>
      </w:r>
      <w:r>
        <w:t xml:space="preserve"> is unfit for human habitation</w:t>
      </w:r>
      <w:r w:rsidR="002B4A08">
        <w:rPr>
          <w:rStyle w:val="FootnoteReference"/>
        </w:rPr>
        <w:footnoteReference w:id="7"/>
      </w:r>
      <w:r w:rsidR="00C22CCA">
        <w:t>; OR</w:t>
      </w:r>
    </w:p>
    <w:p w14:paraId="25A85DBB" w14:textId="77777777" w:rsidR="00C22CCA" w:rsidRPr="007732FF" w:rsidRDefault="00C22CCA" w:rsidP="00C22CCA">
      <w:pPr>
        <w:pStyle w:val="Level4"/>
        <w:rPr>
          <w:b/>
        </w:rPr>
      </w:pPr>
      <w:r>
        <w:t>THE LANDLORD’S INSURER CONSIDERS THAT THE DWELLING IS UNFIT FOR OCCUPATION DUE TO DAMAGE TO THE BUILDING BY AN INSURED RISK</w:t>
      </w:r>
    </w:p>
    <w:p w14:paraId="5D9B33C8" w14:textId="77777777" w:rsidR="008A73AA" w:rsidRDefault="008A73AA" w:rsidP="008A73AA">
      <w:pPr>
        <w:pStyle w:val="Level3"/>
      </w:pPr>
      <w:r>
        <w:t xml:space="preserve">RENT SHALL NOT BE SUSPENDED UNDER </w:t>
      </w:r>
      <w:r>
        <w:rPr>
          <w:b/>
          <w:bCs/>
        </w:rPr>
        <w:t>TERM 1.2.1</w:t>
      </w:r>
      <w:r>
        <w:t xml:space="preserve"> IF </w:t>
      </w:r>
      <w:r>
        <w:rPr>
          <w:b/>
          <w:bCs/>
        </w:rPr>
        <w:t>PARAGRAPHS 1.2.1.1</w:t>
      </w:r>
      <w:r>
        <w:t xml:space="preserve"> OR </w:t>
      </w:r>
      <w:r>
        <w:rPr>
          <w:b/>
          <w:bCs/>
        </w:rPr>
        <w:t>1.2.1.2</w:t>
      </w:r>
      <w:r>
        <w:t xml:space="preserve"> APPLY WHOLLY OR MAINLY BECAUSE OF AN ACT OR OMISSION (INCLUDING AN ACT OR OMISSION AMOUNTING TO A LACK OF CARE AS DEFINED BY </w:t>
      </w:r>
      <w:r>
        <w:rPr>
          <w:b/>
          <w:bCs/>
        </w:rPr>
        <w:t>TERM 6.5.3</w:t>
      </w:r>
      <w:r>
        <w:t xml:space="preserve">) BY YOU OR A PERMITTED OCCUPIER OF THE DWELLING. </w:t>
      </w:r>
    </w:p>
    <w:p w14:paraId="6391B558" w14:textId="7A6C17A4" w:rsidR="00C220FD" w:rsidRPr="000F451D" w:rsidRDefault="00C220FD" w:rsidP="000F451D">
      <w:pPr>
        <w:pStyle w:val="Level2"/>
        <w:keepNext/>
        <w:rPr>
          <w:rStyle w:val="Level2asHeadingtext"/>
        </w:rPr>
      </w:pPr>
      <w:r w:rsidRPr="000F451D">
        <w:rPr>
          <w:rStyle w:val="Level2asHeadingtext"/>
        </w:rPr>
        <w:t>Right of set off</w:t>
      </w:r>
      <w:r w:rsidR="002B4A08">
        <w:rPr>
          <w:rStyle w:val="FootnoteReference"/>
          <w:b w:val="0"/>
        </w:rPr>
        <w:footnoteReference w:id="8"/>
      </w:r>
      <w:r w:rsidRPr="000F451D">
        <w:rPr>
          <w:rStyle w:val="Level2asHeadingtext"/>
        </w:rPr>
        <w:t xml:space="preserve"> (F+)</w:t>
      </w:r>
    </w:p>
    <w:p w14:paraId="539C6265" w14:textId="7A9FDE81" w:rsidR="00457D14" w:rsidRPr="0071162D" w:rsidRDefault="00C220FD" w:rsidP="00CB19E0">
      <w:pPr>
        <w:pStyle w:val="Body2"/>
        <w:numPr>
          <w:ilvl w:val="0"/>
          <w:numId w:val="0"/>
        </w:numPr>
        <w:ind w:left="851"/>
      </w:pPr>
      <w:r>
        <w:t>If the landlord is liable to pay you compensation under section 87 of the Act, you may set off that liability against rent</w:t>
      </w:r>
      <w:r w:rsidR="002B4A08">
        <w:rPr>
          <w:rStyle w:val="FootnoteReference"/>
        </w:rPr>
        <w:footnoteReference w:id="9"/>
      </w:r>
      <w:r>
        <w:t>.</w:t>
      </w:r>
    </w:p>
    <w:p w14:paraId="1C5B34BC" w14:textId="56131C6C" w:rsidR="00C220FD" w:rsidRPr="00CB540D" w:rsidRDefault="00C220FD" w:rsidP="00CB540D">
      <w:pPr>
        <w:pStyle w:val="Level1"/>
        <w:keepNext/>
      </w:pPr>
      <w:r w:rsidRPr="000F451D">
        <w:rPr>
          <w:rStyle w:val="Level1asHeadingtext"/>
        </w:rPr>
        <w:lastRenderedPageBreak/>
        <w:t>Deposit</w:t>
      </w:r>
      <w:bookmarkStart w:id="22" w:name="_NN40"/>
      <w:bookmarkEnd w:id="22"/>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_NN40\r \h </w:instrText>
      </w:r>
      <w:r w:rsidR="00CB540D" w:rsidRPr="00CB540D">
        <w:fldChar w:fldCharType="separate"/>
      </w:r>
      <w:bookmarkStart w:id="23" w:name="_Toc156561859"/>
      <w:bookmarkStart w:id="24" w:name="_Toc158109634"/>
      <w:r w:rsidR="00853A5C">
        <w:rPr>
          <w:rFonts w:hint="eastAsia"/>
          <w:cs/>
        </w:rPr>
        <w:instrText>‎</w:instrText>
      </w:r>
      <w:r w:rsidR="00853A5C">
        <w:instrText>2</w:instrText>
      </w:r>
      <w:r w:rsidR="00CB540D" w:rsidRPr="00CB540D">
        <w:fldChar w:fldCharType="end"/>
      </w:r>
      <w:r w:rsidR="00CB540D" w:rsidRPr="00CB540D">
        <w:tab/>
        <w:instrText>Deposit</w:instrText>
      </w:r>
      <w:bookmarkEnd w:id="23"/>
      <w:bookmarkEnd w:id="24"/>
      <w:r w:rsidR="00CB540D" w:rsidRPr="00CB540D">
        <w:instrText xml:space="preserve">" \l 1 </w:instrText>
      </w:r>
      <w:r w:rsidR="00CB540D" w:rsidRPr="00CB540D">
        <w:fldChar w:fldCharType="end"/>
      </w:r>
    </w:p>
    <w:p w14:paraId="7247F021" w14:textId="77AAE59D" w:rsidR="00C220FD" w:rsidRPr="000F451D" w:rsidRDefault="00C220FD" w:rsidP="000F451D">
      <w:pPr>
        <w:pStyle w:val="Level2"/>
        <w:keepNext/>
        <w:rPr>
          <w:rStyle w:val="Level2asHeadingtext"/>
        </w:rPr>
      </w:pPr>
      <w:r w:rsidRPr="000F451D">
        <w:rPr>
          <w:rStyle w:val="Level2asHeadingtext"/>
        </w:rPr>
        <w:t>Form of security (F+)</w:t>
      </w:r>
    </w:p>
    <w:p w14:paraId="7AE84473" w14:textId="784570F7" w:rsidR="00C220FD" w:rsidRPr="0071162D" w:rsidRDefault="00C220FD" w:rsidP="0071162D">
      <w:pPr>
        <w:pStyle w:val="Body2"/>
      </w:pPr>
      <w:r>
        <w:t>The landlord may not require security (which includes a deposit) to be given in any form other than</w:t>
      </w:r>
      <w:r w:rsidR="00D87EDC" w:rsidRPr="00D13465">
        <w:t>:</w:t>
      </w:r>
    </w:p>
    <w:p w14:paraId="3416BCE4" w14:textId="78D68190" w:rsidR="00184A21" w:rsidRPr="00C91D79" w:rsidRDefault="00C220FD" w:rsidP="00D87EDC">
      <w:pPr>
        <w:pStyle w:val="Level3"/>
        <w:rPr>
          <w:strike/>
        </w:rPr>
      </w:pPr>
      <w:r>
        <w:t>money</w:t>
      </w:r>
      <w:r w:rsidR="00D87EDC" w:rsidRPr="00D13465">
        <w:t xml:space="preserve">; </w:t>
      </w:r>
      <w:r w:rsidRPr="00D13465">
        <w:t>or</w:t>
      </w:r>
    </w:p>
    <w:p w14:paraId="2839653D" w14:textId="3188F5E2" w:rsidR="00C220FD" w:rsidRPr="00D13465" w:rsidRDefault="00C220FD" w:rsidP="00EE79D5">
      <w:pPr>
        <w:pStyle w:val="Level3"/>
      </w:pPr>
      <w:r w:rsidRPr="00D13465">
        <w:t>a guarantee.</w:t>
      </w:r>
    </w:p>
    <w:p w14:paraId="3CEDB06C" w14:textId="0745BB22" w:rsidR="00C220FD" w:rsidRPr="000F451D" w:rsidRDefault="00C220FD" w:rsidP="000F451D">
      <w:pPr>
        <w:pStyle w:val="Level2"/>
        <w:keepNext/>
        <w:rPr>
          <w:rStyle w:val="Level2asHeadingtext"/>
        </w:rPr>
      </w:pPr>
      <w:bookmarkStart w:id="25" w:name="_Ref94713549"/>
      <w:r w:rsidRPr="000F451D">
        <w:rPr>
          <w:rStyle w:val="Level2asHeadingtext"/>
        </w:rPr>
        <w:t>Requirement to use a deposit scheme (F)</w:t>
      </w:r>
      <w:bookmarkEnd w:id="25"/>
    </w:p>
    <w:p w14:paraId="5BC83182" w14:textId="6728E4DC" w:rsidR="00184A21" w:rsidRPr="000F451D" w:rsidRDefault="000F451D" w:rsidP="000F451D">
      <w:pPr>
        <w:pStyle w:val="Level3"/>
      </w:pPr>
      <w:r>
        <w:t>If you pay a deposit under this contract (or another person pays a deposit on your behalf), the deposit must be dealt with in accordance with an authorised deposit scheme</w:t>
      </w:r>
      <w:r w:rsidR="002B4A08">
        <w:rPr>
          <w:rStyle w:val="FootnoteReference"/>
        </w:rPr>
        <w:footnoteReference w:id="10"/>
      </w:r>
      <w:r w:rsidR="00C91D79">
        <w:t>.</w:t>
      </w:r>
    </w:p>
    <w:p w14:paraId="66DFCFCB" w14:textId="6A4E9158" w:rsidR="00C220FD" w:rsidRPr="000F451D" w:rsidRDefault="00C220FD" w:rsidP="000F451D">
      <w:pPr>
        <w:pStyle w:val="Level3"/>
      </w:pPr>
      <w:r>
        <w:t>Before the end of the period of 30 days starting with the day on which the deposit is paid, the landlord must</w:t>
      </w:r>
      <w:r w:rsidR="00D87EDC">
        <w:t>:</w:t>
      </w:r>
    </w:p>
    <w:p w14:paraId="33339A74" w14:textId="7A1B44B4" w:rsidR="00C220FD" w:rsidRPr="000F451D" w:rsidRDefault="00C220FD" w:rsidP="000F451D">
      <w:pPr>
        <w:pStyle w:val="Level4"/>
      </w:pPr>
      <w:r>
        <w:t>comply with the initial requirements of the authorised deposit scheme</w:t>
      </w:r>
      <w:r w:rsidR="00D87EDC">
        <w:t>;</w:t>
      </w:r>
      <w:r>
        <w:t xml:space="preserve"> and</w:t>
      </w:r>
    </w:p>
    <w:p w14:paraId="5DB929B5" w14:textId="6E2EF345" w:rsidR="00C220FD" w:rsidRPr="000F451D" w:rsidRDefault="00C220FD" w:rsidP="000F451D">
      <w:pPr>
        <w:pStyle w:val="Level4"/>
      </w:pPr>
      <w:r>
        <w:t>give you (and any person who has paid the deposit on your behalf) the required information.</w:t>
      </w:r>
    </w:p>
    <w:p w14:paraId="2381EF3B" w14:textId="21B4AF24" w:rsidR="00C220FD" w:rsidRPr="000F451D" w:rsidRDefault="00C220FD" w:rsidP="000F451D">
      <w:pPr>
        <w:pStyle w:val="Level3"/>
      </w:pPr>
      <w:r>
        <w:t>The required information is such information as may be specified by the Welsh Ministers in regulations in accordance with section 45 of the Act, relating to</w:t>
      </w:r>
      <w:r w:rsidR="00D87EDC">
        <w:t>:</w:t>
      </w:r>
    </w:p>
    <w:p w14:paraId="0C79919B" w14:textId="1054CCBC" w:rsidR="00184A21" w:rsidRPr="000F451D" w:rsidRDefault="00C220FD" w:rsidP="000F451D">
      <w:pPr>
        <w:pStyle w:val="Level4"/>
      </w:pPr>
      <w:r>
        <w:t xml:space="preserve">the authorised deposit scheme which </w:t>
      </w:r>
      <w:proofErr w:type="gramStart"/>
      <w:r>
        <w:t>applies</w:t>
      </w:r>
      <w:r w:rsidR="00D87EDC">
        <w:t>;</w:t>
      </w:r>
      <w:proofErr w:type="gramEnd"/>
    </w:p>
    <w:p w14:paraId="42B9810F" w14:textId="2BB527F3" w:rsidR="00184A21" w:rsidRPr="000F451D" w:rsidRDefault="00C220FD" w:rsidP="000F451D">
      <w:pPr>
        <w:pStyle w:val="Level4"/>
      </w:pPr>
      <w:r>
        <w:t>the landlord’s compliance with the initial requirements of the scheme</w:t>
      </w:r>
      <w:r w:rsidR="00D87EDC">
        <w:t>;</w:t>
      </w:r>
      <w:r>
        <w:t xml:space="preserve"> and</w:t>
      </w:r>
    </w:p>
    <w:p w14:paraId="7112E195" w14:textId="7CB387DA" w:rsidR="00C220FD" w:rsidRPr="000F451D" w:rsidRDefault="00C220FD" w:rsidP="000F451D">
      <w:pPr>
        <w:pStyle w:val="Level4"/>
      </w:pPr>
      <w:r>
        <w:t xml:space="preserve">the operation of Chapter 4 of Part 3 of the Act </w:t>
      </w:r>
      <w:r w:rsidRPr="005D47FE">
        <w:t>(Deposits and Deposit Schemes),</w:t>
      </w:r>
      <w:r>
        <w:t xml:space="preserve"> including your rights (and the rights of any person who has paid the deposit on your behalf) in relation to the deposit.</w:t>
      </w:r>
    </w:p>
    <w:p w14:paraId="7F7017B8" w14:textId="2D4F8B31" w:rsidR="00C220FD" w:rsidRPr="00CB540D" w:rsidRDefault="00C220FD" w:rsidP="00CB540D">
      <w:pPr>
        <w:pStyle w:val="Level1"/>
        <w:keepNext/>
      </w:pPr>
      <w:r w:rsidRPr="000F451D">
        <w:rPr>
          <w:rStyle w:val="Level1asHeadingtext"/>
        </w:rPr>
        <w:t>Prohibited conduct</w:t>
      </w:r>
      <w:bookmarkStart w:id="26" w:name="_NN41"/>
      <w:bookmarkEnd w:id="26"/>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_NN41\r \h </w:instrText>
      </w:r>
      <w:r w:rsidR="00CB540D" w:rsidRPr="00CB540D">
        <w:fldChar w:fldCharType="separate"/>
      </w:r>
      <w:bookmarkStart w:id="27" w:name="_Toc156561860"/>
      <w:bookmarkStart w:id="28" w:name="_Toc158109635"/>
      <w:r w:rsidR="00853A5C">
        <w:rPr>
          <w:rFonts w:hint="eastAsia"/>
          <w:cs/>
        </w:rPr>
        <w:instrText>‎</w:instrText>
      </w:r>
      <w:r w:rsidR="00853A5C">
        <w:instrText>3</w:instrText>
      </w:r>
      <w:r w:rsidR="00CB540D" w:rsidRPr="00CB540D">
        <w:fldChar w:fldCharType="end"/>
      </w:r>
      <w:r w:rsidR="00CB540D" w:rsidRPr="00CB540D">
        <w:tab/>
        <w:instrText>Prohibited conduct</w:instrText>
      </w:r>
      <w:bookmarkEnd w:id="27"/>
      <w:bookmarkEnd w:id="28"/>
      <w:r w:rsidR="00CB540D" w:rsidRPr="00CB540D">
        <w:instrText xml:space="preserve">" \l 1 </w:instrText>
      </w:r>
      <w:r w:rsidR="00CB540D" w:rsidRPr="00CB540D">
        <w:fldChar w:fldCharType="end"/>
      </w:r>
    </w:p>
    <w:p w14:paraId="2956C753" w14:textId="17DD2569" w:rsidR="00C220FD" w:rsidRPr="000F451D" w:rsidRDefault="00C220FD" w:rsidP="000F451D">
      <w:pPr>
        <w:pStyle w:val="Level2"/>
        <w:keepNext/>
        <w:rPr>
          <w:rStyle w:val="Level2asHeadingtext"/>
        </w:rPr>
      </w:pPr>
      <w:bookmarkStart w:id="29" w:name="_Ref94713315"/>
      <w:r w:rsidRPr="000F451D">
        <w:rPr>
          <w:rStyle w:val="Level2asHeadingtext"/>
        </w:rPr>
        <w:t>Anti-social behaviour and other prohibited conduct</w:t>
      </w:r>
      <w:r w:rsidR="002B4A08">
        <w:rPr>
          <w:rStyle w:val="FootnoteReference"/>
          <w:b w:val="0"/>
        </w:rPr>
        <w:footnoteReference w:id="11"/>
      </w:r>
      <w:r w:rsidRPr="000F451D">
        <w:rPr>
          <w:rStyle w:val="Level2asHeadingtext"/>
        </w:rPr>
        <w:t xml:space="preserve"> (F)</w:t>
      </w:r>
      <w:bookmarkEnd w:id="29"/>
    </w:p>
    <w:p w14:paraId="01299692" w14:textId="6EAF790F" w:rsidR="00C220FD" w:rsidRPr="000F451D" w:rsidRDefault="00C220FD" w:rsidP="000F451D">
      <w:pPr>
        <w:pStyle w:val="Level3"/>
      </w:pPr>
      <w:bookmarkStart w:id="30" w:name="_Ref94711782"/>
      <w:r>
        <w:t>You must not engage or threaten to engage in conduct capable of causing nuisance or annoyance to a person with a right (of whatever description)</w:t>
      </w:r>
      <w:bookmarkEnd w:id="30"/>
      <w:r w:rsidR="00C148C9">
        <w:t>:</w:t>
      </w:r>
    </w:p>
    <w:p w14:paraId="3382033B" w14:textId="32D42BA9" w:rsidR="00C220FD" w:rsidRPr="000F451D" w:rsidRDefault="00C220FD" w:rsidP="000F451D">
      <w:pPr>
        <w:pStyle w:val="Level4"/>
      </w:pPr>
      <w:r>
        <w:t>to live in the</w:t>
      </w:r>
      <w:r w:rsidR="007F5671">
        <w:t xml:space="preserve"> dwelling </w:t>
      </w:r>
      <w:r>
        <w:t>subject to this contract</w:t>
      </w:r>
      <w:r w:rsidR="00C148C9">
        <w:t>;</w:t>
      </w:r>
      <w:r>
        <w:t xml:space="preserve"> or</w:t>
      </w:r>
    </w:p>
    <w:p w14:paraId="1DC2BE03" w14:textId="03439643" w:rsidR="00C220FD" w:rsidRPr="000F451D" w:rsidRDefault="00C220FD" w:rsidP="000F451D">
      <w:pPr>
        <w:pStyle w:val="Level4"/>
      </w:pPr>
      <w:r>
        <w:t xml:space="preserve">to live in a dwelling or other </w:t>
      </w:r>
      <w:r w:rsidR="007B378A">
        <w:t>dwelling</w:t>
      </w:r>
      <w:r>
        <w:t xml:space="preserve"> in the locality of the</w:t>
      </w:r>
      <w:bookmarkStart w:id="31" w:name="_Hlk126144498"/>
      <w:r w:rsidR="007F5671">
        <w:t xml:space="preserve"> dwelling</w:t>
      </w:r>
      <w:r>
        <w:t xml:space="preserve"> </w:t>
      </w:r>
      <w:bookmarkEnd w:id="31"/>
      <w:r>
        <w:t>subject to this contract.</w:t>
      </w:r>
    </w:p>
    <w:p w14:paraId="53003452" w14:textId="387E417A" w:rsidR="00C220FD" w:rsidRPr="000F451D" w:rsidRDefault="00C220FD" w:rsidP="000F451D">
      <w:pPr>
        <w:pStyle w:val="Level3"/>
      </w:pPr>
      <w:r>
        <w:t>You must not engage or threaten to engage in conduct capable of causing nuisance or annoyance to a person engaged in lawful activity</w:t>
      </w:r>
      <w:r w:rsidR="00C148C9">
        <w:t>:</w:t>
      </w:r>
    </w:p>
    <w:p w14:paraId="49E40AF6" w14:textId="20669F31" w:rsidR="00C220FD" w:rsidRPr="000F451D" w:rsidRDefault="00C220FD" w:rsidP="000F451D">
      <w:pPr>
        <w:pStyle w:val="Level4"/>
      </w:pPr>
      <w:r>
        <w:lastRenderedPageBreak/>
        <w:t>in the</w:t>
      </w:r>
      <w:r w:rsidR="007F5671">
        <w:t xml:space="preserve"> dwelling</w:t>
      </w:r>
      <w:r>
        <w:t xml:space="preserve"> subject to this contrac</w:t>
      </w:r>
      <w:r w:rsidR="00C148C9">
        <w:t>t;</w:t>
      </w:r>
      <w:r>
        <w:t xml:space="preserve"> or</w:t>
      </w:r>
    </w:p>
    <w:p w14:paraId="4C85675E" w14:textId="435E7096" w:rsidR="00C220FD" w:rsidRPr="000F451D" w:rsidRDefault="00C220FD" w:rsidP="000F451D">
      <w:pPr>
        <w:pStyle w:val="Level4"/>
      </w:pPr>
      <w:r>
        <w:t>in the locality of that</w:t>
      </w:r>
      <w:r w:rsidR="007F5671">
        <w:t xml:space="preserve"> dwelling</w:t>
      </w:r>
      <w:r w:rsidR="005D47FE">
        <w:t>.</w:t>
      </w:r>
    </w:p>
    <w:p w14:paraId="34DB5F7C" w14:textId="766BF552" w:rsidR="00C220FD" w:rsidRPr="000F451D" w:rsidRDefault="00C220FD" w:rsidP="000F451D">
      <w:pPr>
        <w:pStyle w:val="Level3"/>
      </w:pPr>
      <w:bookmarkStart w:id="32" w:name="_Ref94711791"/>
      <w:bookmarkStart w:id="33" w:name="_Hlk101952819"/>
      <w:r>
        <w:t>You must not engage or threaten to engage in conduct</w:t>
      </w:r>
      <w:bookmarkEnd w:id="32"/>
      <w:r w:rsidR="00C148C9">
        <w:t>:</w:t>
      </w:r>
    </w:p>
    <w:p w14:paraId="5EEAE5D2" w14:textId="2F1615DA" w:rsidR="00C220FD" w:rsidRPr="000F451D" w:rsidRDefault="00C220FD" w:rsidP="000F451D">
      <w:pPr>
        <w:pStyle w:val="Level4"/>
      </w:pPr>
      <w:r>
        <w:t>capable of causing nuisance or annoyance to</w:t>
      </w:r>
      <w:r w:rsidR="00C148C9">
        <w:t>:</w:t>
      </w:r>
    </w:p>
    <w:p w14:paraId="493A1F43" w14:textId="290848AA" w:rsidR="00184A21" w:rsidRPr="000F451D" w:rsidRDefault="00C220FD" w:rsidP="000F451D">
      <w:pPr>
        <w:pStyle w:val="Level5"/>
      </w:pPr>
      <w:r>
        <w:t>the landlord</w:t>
      </w:r>
      <w:r w:rsidR="00C148C9">
        <w:t>;</w:t>
      </w:r>
      <w:r>
        <w:t xml:space="preserve"> or</w:t>
      </w:r>
    </w:p>
    <w:p w14:paraId="5DF576B5" w14:textId="32E846D4" w:rsidR="00C220FD" w:rsidRPr="000F451D" w:rsidRDefault="00C220FD" w:rsidP="000F451D">
      <w:pPr>
        <w:pStyle w:val="Level5"/>
      </w:pPr>
      <w:r>
        <w:t>a person (</w:t>
      </w:r>
      <w:proofErr w:type="gramStart"/>
      <w:r>
        <w:t>whether or not</w:t>
      </w:r>
      <w:proofErr w:type="gramEnd"/>
      <w:r>
        <w:t xml:space="preserve"> employed by the landlord) acting in connection with the exercise of the landlord’s housing management functions</w:t>
      </w:r>
      <w:r w:rsidR="00C148C9">
        <w:t>;</w:t>
      </w:r>
      <w:r>
        <w:t xml:space="preserve"> and</w:t>
      </w:r>
    </w:p>
    <w:p w14:paraId="2CD7DC64" w14:textId="660E263E" w:rsidR="00C220FD" w:rsidRPr="000F451D" w:rsidRDefault="00C220FD" w:rsidP="000F451D">
      <w:pPr>
        <w:pStyle w:val="Level4"/>
      </w:pPr>
      <w:r>
        <w:t>that is directly or indirectly related to or affects the landlord’s housing management functions.</w:t>
      </w:r>
    </w:p>
    <w:p w14:paraId="75E85F01" w14:textId="5612E94F" w:rsidR="00184A21" w:rsidRPr="000F451D" w:rsidRDefault="00C220FD" w:rsidP="000F451D">
      <w:pPr>
        <w:pStyle w:val="Level3"/>
      </w:pPr>
      <w:bookmarkStart w:id="34" w:name="_Ref94711806"/>
      <w:bookmarkStart w:id="35" w:name="_Hlk101953428"/>
      <w:bookmarkEnd w:id="33"/>
      <w:r>
        <w:t>You may not use or threaten to use the</w:t>
      </w:r>
      <w:r w:rsidR="007F5671">
        <w:t xml:space="preserve"> dwelling</w:t>
      </w:r>
      <w:r>
        <w:t xml:space="preserve"> subject to this contract, including any common parts</w:t>
      </w:r>
      <w:r w:rsidR="00B5641A">
        <w:rPr>
          <w:rStyle w:val="FootnoteReference"/>
        </w:rPr>
        <w:footnoteReference w:id="12"/>
      </w:r>
      <w:r>
        <w:t xml:space="preserve"> and any other part of a building comprising the </w:t>
      </w:r>
      <w:r w:rsidR="007B378A">
        <w:t>dwelling</w:t>
      </w:r>
      <w:r>
        <w:t>, for criminal purposes.</w:t>
      </w:r>
      <w:bookmarkEnd w:id="34"/>
    </w:p>
    <w:bookmarkEnd w:id="35"/>
    <w:p w14:paraId="497A8438" w14:textId="2B38FD9B" w:rsidR="00C220FD" w:rsidRPr="000F451D" w:rsidRDefault="00C220FD" w:rsidP="000F451D">
      <w:pPr>
        <w:pStyle w:val="Level3"/>
      </w:pPr>
      <w:r>
        <w:t xml:space="preserve">You must not, by any act or </w:t>
      </w:r>
      <w:r w:rsidR="00DD648C">
        <w:t>omission:</w:t>
      </w:r>
      <w:r w:rsidR="005D47FE">
        <w:t xml:space="preserve"> </w:t>
      </w:r>
    </w:p>
    <w:p w14:paraId="24BCFA15" w14:textId="167D821C" w:rsidR="00184A21" w:rsidRPr="000F451D" w:rsidRDefault="00C220FD" w:rsidP="000F451D">
      <w:pPr>
        <w:pStyle w:val="Level4"/>
      </w:pPr>
      <w:r>
        <w:t>allow, incite or encourage any person who is living in or visiting the</w:t>
      </w:r>
      <w:r w:rsidR="007F5671">
        <w:t xml:space="preserve"> dwelling </w:t>
      </w:r>
      <w:r>
        <w:t xml:space="preserve">to act as mentioned in </w:t>
      </w:r>
      <w:r w:rsidRPr="00027741">
        <w:rPr>
          <w:b/>
          <w:bCs/>
        </w:rPr>
        <w:t xml:space="preserve">paragraphs </w:t>
      </w:r>
      <w:r w:rsidR="00D84593" w:rsidRPr="00027741">
        <w:rPr>
          <w:b/>
          <w:bCs/>
        </w:rPr>
        <w:fldChar w:fldCharType="begin"/>
      </w:r>
      <w:r w:rsidR="00D84593" w:rsidRPr="00027741">
        <w:rPr>
          <w:b/>
          <w:bCs/>
        </w:rPr>
        <w:instrText xml:space="preserve"> REF _Ref94711782 \r \h </w:instrText>
      </w:r>
      <w:r w:rsidR="00027741">
        <w:rPr>
          <w:b/>
          <w:bCs/>
        </w:rPr>
        <w:instrText xml:space="preserve"> \* MERGEFORMAT </w:instrText>
      </w:r>
      <w:r w:rsidR="00D84593" w:rsidRPr="00027741">
        <w:rPr>
          <w:b/>
          <w:bCs/>
        </w:rPr>
      </w:r>
      <w:r w:rsidR="00D84593" w:rsidRPr="00027741">
        <w:rPr>
          <w:b/>
          <w:bCs/>
        </w:rPr>
        <w:fldChar w:fldCharType="separate"/>
      </w:r>
      <w:r w:rsidR="00853A5C">
        <w:rPr>
          <w:rFonts w:hint="eastAsia"/>
          <w:b/>
          <w:bCs/>
          <w:cs/>
        </w:rPr>
        <w:t>‎</w:t>
      </w:r>
      <w:r w:rsidR="00853A5C">
        <w:rPr>
          <w:b/>
          <w:bCs/>
        </w:rPr>
        <w:t>3.1.1</w:t>
      </w:r>
      <w:r w:rsidR="00D84593" w:rsidRPr="00027741">
        <w:rPr>
          <w:b/>
          <w:bCs/>
        </w:rPr>
        <w:fldChar w:fldCharType="end"/>
      </w:r>
      <w:r>
        <w:t xml:space="preserve"> to </w:t>
      </w:r>
      <w:r w:rsidR="00D84593" w:rsidRPr="00027741">
        <w:rPr>
          <w:b/>
          <w:bCs/>
        </w:rPr>
        <w:fldChar w:fldCharType="begin"/>
      </w:r>
      <w:r w:rsidR="00D84593" w:rsidRPr="00027741">
        <w:rPr>
          <w:b/>
          <w:bCs/>
        </w:rPr>
        <w:instrText xml:space="preserve"> REF _Ref94711791 \r \h </w:instrText>
      </w:r>
      <w:r w:rsidR="00027741">
        <w:rPr>
          <w:b/>
          <w:bCs/>
        </w:rPr>
        <w:instrText xml:space="preserve"> \* MERGEFORMAT </w:instrText>
      </w:r>
      <w:r w:rsidR="00D84593" w:rsidRPr="00027741">
        <w:rPr>
          <w:b/>
          <w:bCs/>
        </w:rPr>
      </w:r>
      <w:r w:rsidR="00D84593" w:rsidRPr="00027741">
        <w:rPr>
          <w:b/>
          <w:bCs/>
        </w:rPr>
        <w:fldChar w:fldCharType="separate"/>
      </w:r>
      <w:r w:rsidR="00853A5C">
        <w:rPr>
          <w:rFonts w:hint="eastAsia"/>
          <w:b/>
          <w:bCs/>
          <w:cs/>
        </w:rPr>
        <w:t>‎</w:t>
      </w:r>
      <w:r w:rsidR="00853A5C">
        <w:rPr>
          <w:b/>
          <w:bCs/>
        </w:rPr>
        <w:t>3.1.3</w:t>
      </w:r>
      <w:r w:rsidR="00D84593" w:rsidRPr="00027741">
        <w:rPr>
          <w:b/>
          <w:bCs/>
        </w:rPr>
        <w:fldChar w:fldCharType="end"/>
      </w:r>
      <w:r>
        <w:t xml:space="preserve"> of this term</w:t>
      </w:r>
      <w:r w:rsidR="00DD648C">
        <w:t>;</w:t>
      </w:r>
      <w:r>
        <w:t xml:space="preserve"> or</w:t>
      </w:r>
    </w:p>
    <w:p w14:paraId="3B823147" w14:textId="4456D4C3" w:rsidR="00C220FD" w:rsidRPr="000F451D" w:rsidRDefault="00C220FD" w:rsidP="000F451D">
      <w:pPr>
        <w:pStyle w:val="Level4"/>
      </w:pPr>
      <w:r>
        <w:t xml:space="preserve">allow, incite or encourage any person to act as mentioned in </w:t>
      </w:r>
      <w:r w:rsidRPr="00027741">
        <w:rPr>
          <w:b/>
          <w:bCs/>
        </w:rPr>
        <w:t xml:space="preserve">paragraph </w:t>
      </w:r>
      <w:r w:rsidR="00D84593" w:rsidRPr="00027741">
        <w:rPr>
          <w:b/>
          <w:bCs/>
        </w:rPr>
        <w:fldChar w:fldCharType="begin"/>
      </w:r>
      <w:r w:rsidR="00D84593" w:rsidRPr="00027741">
        <w:rPr>
          <w:b/>
          <w:bCs/>
        </w:rPr>
        <w:instrText xml:space="preserve"> REF _Ref94711806 \r \h </w:instrText>
      </w:r>
      <w:r w:rsidR="00027741">
        <w:rPr>
          <w:b/>
          <w:bCs/>
        </w:rPr>
        <w:instrText xml:space="preserve"> \* MERGEFORMAT </w:instrText>
      </w:r>
      <w:r w:rsidR="00D84593" w:rsidRPr="00027741">
        <w:rPr>
          <w:b/>
          <w:bCs/>
        </w:rPr>
      </w:r>
      <w:r w:rsidR="00D84593" w:rsidRPr="00027741">
        <w:rPr>
          <w:b/>
          <w:bCs/>
        </w:rPr>
        <w:fldChar w:fldCharType="separate"/>
      </w:r>
      <w:r w:rsidR="00853A5C">
        <w:rPr>
          <w:rFonts w:hint="eastAsia"/>
          <w:b/>
          <w:bCs/>
          <w:cs/>
        </w:rPr>
        <w:t>‎</w:t>
      </w:r>
      <w:r w:rsidR="00853A5C">
        <w:rPr>
          <w:b/>
          <w:bCs/>
        </w:rPr>
        <w:t>3.1.4</w:t>
      </w:r>
      <w:r w:rsidR="00D84593" w:rsidRPr="00027741">
        <w:rPr>
          <w:b/>
          <w:bCs/>
        </w:rPr>
        <w:fldChar w:fldCharType="end"/>
      </w:r>
      <w:r>
        <w:t xml:space="preserve"> of this term.</w:t>
      </w:r>
    </w:p>
    <w:p w14:paraId="7730B8F7" w14:textId="107E4F2E" w:rsidR="00C220FD" w:rsidRPr="00CB540D" w:rsidRDefault="00C220FD" w:rsidP="00CB540D">
      <w:pPr>
        <w:pStyle w:val="Level1"/>
        <w:keepNext/>
      </w:pPr>
      <w:r w:rsidRPr="000F451D">
        <w:rPr>
          <w:rStyle w:val="Level1asHeadingtext"/>
        </w:rPr>
        <w:t>Control of the</w:t>
      </w:r>
      <w:bookmarkStart w:id="36" w:name="_NN42"/>
      <w:bookmarkEnd w:id="36"/>
      <w:r w:rsidR="007F5671">
        <w:rPr>
          <w:rStyle w:val="Level1asHeadingtext"/>
        </w:rPr>
        <w:t xml:space="preserve"> dwelling</w:t>
      </w:r>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_NN42\r \h </w:instrText>
      </w:r>
      <w:r w:rsidR="00CB540D" w:rsidRPr="00CB540D">
        <w:fldChar w:fldCharType="separate"/>
      </w:r>
      <w:bookmarkStart w:id="37" w:name="_Toc156561861"/>
      <w:bookmarkStart w:id="38" w:name="_Toc158109636"/>
      <w:r w:rsidR="00853A5C">
        <w:rPr>
          <w:rFonts w:hint="eastAsia"/>
          <w:cs/>
        </w:rPr>
        <w:instrText>‎</w:instrText>
      </w:r>
      <w:r w:rsidR="00853A5C">
        <w:instrText>4</w:instrText>
      </w:r>
      <w:r w:rsidR="00CB540D" w:rsidRPr="00CB540D">
        <w:fldChar w:fldCharType="end"/>
      </w:r>
      <w:r w:rsidR="00CB540D" w:rsidRPr="00CB540D">
        <w:tab/>
        <w:instrText xml:space="preserve">Control of the </w:instrText>
      </w:r>
      <w:r w:rsidR="00080AE7">
        <w:instrText>accommodation</w:instrText>
      </w:r>
      <w:bookmarkEnd w:id="37"/>
      <w:bookmarkEnd w:id="38"/>
      <w:r w:rsidR="00080AE7">
        <w:instrText xml:space="preserve"> </w:instrText>
      </w:r>
      <w:r w:rsidR="00CB540D" w:rsidRPr="00CB540D">
        <w:instrText xml:space="preserve">" \l 1 </w:instrText>
      </w:r>
      <w:r w:rsidR="00CB540D" w:rsidRPr="00CB540D">
        <w:fldChar w:fldCharType="end"/>
      </w:r>
    </w:p>
    <w:p w14:paraId="3A067E44" w14:textId="71B0BB2F" w:rsidR="00C220FD" w:rsidRPr="000F451D" w:rsidRDefault="00C220FD" w:rsidP="000F451D">
      <w:pPr>
        <w:pStyle w:val="Level2"/>
        <w:keepNext/>
        <w:rPr>
          <w:rStyle w:val="Level2asHeadingtext"/>
        </w:rPr>
      </w:pPr>
      <w:r w:rsidRPr="000F451D">
        <w:rPr>
          <w:rStyle w:val="Level2asHeadingtext"/>
        </w:rPr>
        <w:t>Use of the</w:t>
      </w:r>
      <w:r w:rsidR="007F5671">
        <w:rPr>
          <w:rStyle w:val="Level2asHeadingtext"/>
        </w:rPr>
        <w:t xml:space="preserve"> dwelling</w:t>
      </w:r>
      <w:r w:rsidRPr="000F451D">
        <w:rPr>
          <w:rStyle w:val="Level2asHeadingtext"/>
        </w:rPr>
        <w:t xml:space="preserve"> by the contract-holder (S)</w:t>
      </w:r>
    </w:p>
    <w:p w14:paraId="7B14B879" w14:textId="7C109DB9" w:rsidR="00C220FD" w:rsidRDefault="00C220FD" w:rsidP="008474EA">
      <w:pPr>
        <w:pStyle w:val="Level3"/>
      </w:pPr>
      <w:r>
        <w:t xml:space="preserve">You must not carry on or permit any trade or business at the </w:t>
      </w:r>
      <w:r w:rsidR="007B378A">
        <w:t>dwelling</w:t>
      </w:r>
      <w:r w:rsidR="00C80BB0">
        <w:t xml:space="preserve"> </w:t>
      </w:r>
    </w:p>
    <w:p w14:paraId="2AA77BD6" w14:textId="1760A0A1" w:rsidR="008474EA" w:rsidRPr="00063F5D" w:rsidRDefault="008474EA" w:rsidP="008474EA">
      <w:pPr>
        <w:pStyle w:val="Level3"/>
      </w:pPr>
      <w:r w:rsidRPr="00063F5D">
        <w:t xml:space="preserve">YOU MUST OCCUPY THE DWELLING AS </w:t>
      </w:r>
      <w:r w:rsidR="00613482">
        <w:t xml:space="preserve">A PRIVATE RESIDENCE AS </w:t>
      </w:r>
      <w:r w:rsidRPr="00063F5D">
        <w:t>YOUR</w:t>
      </w:r>
      <w:r w:rsidR="00715C29">
        <w:t xml:space="preserve"> ONLY OR PRINCIPAL</w:t>
      </w:r>
      <w:r w:rsidRPr="00063F5D">
        <w:t xml:space="preserve"> HOME. </w:t>
      </w:r>
    </w:p>
    <w:p w14:paraId="36B9FD19" w14:textId="706D9F43" w:rsidR="00C220FD" w:rsidRPr="000F451D" w:rsidRDefault="00C220FD" w:rsidP="000F451D">
      <w:pPr>
        <w:pStyle w:val="Level2"/>
        <w:keepNext/>
        <w:rPr>
          <w:rStyle w:val="Level2asHeadingtext"/>
        </w:rPr>
      </w:pPr>
      <w:r w:rsidRPr="000F451D">
        <w:rPr>
          <w:rStyle w:val="Level2asHeadingtext"/>
        </w:rPr>
        <w:t>Permitted occupiers (S)</w:t>
      </w:r>
    </w:p>
    <w:p w14:paraId="0A774AAB" w14:textId="6C7EFFA7" w:rsidR="00BC1B3E" w:rsidRPr="002B6075" w:rsidRDefault="00C220FD" w:rsidP="00C16F33">
      <w:pPr>
        <w:pStyle w:val="Body2"/>
      </w:pPr>
      <w:r>
        <w:t xml:space="preserve">You may </w:t>
      </w:r>
      <w:r w:rsidR="009C3B1D">
        <w:t xml:space="preserve">NOT </w:t>
      </w:r>
      <w:r>
        <w:t>permit</w:t>
      </w:r>
      <w:r w:rsidR="005224FD">
        <w:t xml:space="preserve"> A</w:t>
      </w:r>
      <w:r w:rsidR="008474EA">
        <w:t>NY</w:t>
      </w:r>
      <w:r>
        <w:t xml:space="preserve"> persons</w:t>
      </w:r>
      <w:r w:rsidR="008474EA">
        <w:t xml:space="preserve"> OTHER THAN THE PERMITTED OCCUPIERS SET OUT IN </w:t>
      </w:r>
      <w:r w:rsidR="008474EA" w:rsidRPr="008474EA">
        <w:rPr>
          <w:b/>
          <w:bCs/>
        </w:rPr>
        <w:t xml:space="preserve">ANNEXURE </w:t>
      </w:r>
      <w:r w:rsidR="00F7124B">
        <w:rPr>
          <w:b/>
          <w:bCs/>
        </w:rPr>
        <w:t>4</w:t>
      </w:r>
      <w:r>
        <w:t xml:space="preserve"> to live in </w:t>
      </w:r>
      <w:r w:rsidR="005224FD">
        <w:t xml:space="preserve">OR OCCUPY </w:t>
      </w:r>
      <w:r>
        <w:t>the</w:t>
      </w:r>
      <w:r w:rsidR="007F5671">
        <w:t xml:space="preserve"> dwelling</w:t>
      </w:r>
      <w:r w:rsidR="00A32826">
        <w:t xml:space="preserve"> </w:t>
      </w:r>
      <w:r w:rsidR="00C16F33" w:rsidRPr="007F5671">
        <w:t>as a home.</w:t>
      </w:r>
      <w:r w:rsidR="007F628D">
        <w:t xml:space="preserve"> </w:t>
      </w:r>
      <w:r w:rsidR="00B65B8E">
        <w:t>YOU</w:t>
      </w:r>
      <w:r w:rsidR="007F628D">
        <w:t xml:space="preserve"> MAY ADD FAMILY MEMBERS AS PERMITTED OCCUPIERS WITH THE LANDLORD’S</w:t>
      </w:r>
      <w:r w:rsidR="008A73AA">
        <w:t xml:space="preserve"> PRIOR</w:t>
      </w:r>
      <w:r w:rsidR="007F628D">
        <w:t xml:space="preserve"> WRITTEN CONSENT WHICH WILL NOT BE UNREASONABLY WITHHELD SUBJECT TO THE ADDITION OF A PERMITTED OCCUPIER NOT CAUSING OVERCROWDING OF THE DWELLING. IF </w:t>
      </w:r>
      <w:r w:rsidR="00B65B8E">
        <w:t xml:space="preserve">THE LANDLORD ASKS YOU TO CONFIRM THE IDENITITY OF THE PERSONS WHO ARE IN ACTUAL OCCUPATION OF THE DWELLING YOU MUST PROVIDE THE LANDLORD WITH THIS INFORMATION WITHIN 21 DAYS. </w:t>
      </w:r>
    </w:p>
    <w:p w14:paraId="5A67EE3A" w14:textId="171E25CE" w:rsidR="00C220FD" w:rsidRPr="000F451D" w:rsidRDefault="00C220FD" w:rsidP="000F451D">
      <w:pPr>
        <w:pStyle w:val="Level2"/>
        <w:keepNext/>
        <w:rPr>
          <w:rStyle w:val="Level2asHeadingtext"/>
        </w:rPr>
      </w:pPr>
      <w:r w:rsidRPr="000F451D">
        <w:rPr>
          <w:rStyle w:val="Level2asHeadingtext"/>
        </w:rPr>
        <w:t>Right to occupy without interference from the landlord (F+)</w:t>
      </w:r>
    </w:p>
    <w:p w14:paraId="3F4567F8" w14:textId="381CC329" w:rsidR="00184A21" w:rsidRPr="000F451D" w:rsidRDefault="00C220FD" w:rsidP="000F451D">
      <w:pPr>
        <w:pStyle w:val="Level3"/>
      </w:pPr>
      <w:r>
        <w:t>The landlord may not, by any act or omission, interfere with your right to occupy the</w:t>
      </w:r>
      <w:r w:rsidR="007F5671">
        <w:t xml:space="preserve"> dwelling</w:t>
      </w:r>
      <w:r>
        <w:t>.</w:t>
      </w:r>
    </w:p>
    <w:p w14:paraId="7A9C40B8" w14:textId="7D693F99" w:rsidR="00184A21" w:rsidRPr="000F451D" w:rsidRDefault="00C220FD" w:rsidP="000F451D">
      <w:pPr>
        <w:pStyle w:val="Level3"/>
      </w:pPr>
      <w:r>
        <w:lastRenderedPageBreak/>
        <w:t>The landlord does not interfere with your right to occupy the</w:t>
      </w:r>
      <w:r w:rsidR="007F5671">
        <w:t xml:space="preserve"> dwelling</w:t>
      </w:r>
      <w:r>
        <w:t xml:space="preserve"> by reasonably exercising the landlord’s rights under this contract.</w:t>
      </w:r>
    </w:p>
    <w:p w14:paraId="34D7F545" w14:textId="49202ECD" w:rsidR="00184A21" w:rsidRPr="000F451D" w:rsidRDefault="000F451D" w:rsidP="000F451D">
      <w:pPr>
        <w:pStyle w:val="Level3"/>
      </w:pPr>
      <w:r>
        <w:t>The landlord does not interfere with your right to occupy the</w:t>
      </w:r>
      <w:r w:rsidR="007F5671">
        <w:t xml:space="preserve"> dwelling</w:t>
      </w:r>
      <w:r>
        <w:t xml:space="preserve"> because of a failure to comply with repairing obligations (within the meaning of section 100(2) of the Act</w:t>
      </w:r>
      <w:r w:rsidR="00B5641A">
        <w:rPr>
          <w:rStyle w:val="FootnoteReference"/>
        </w:rPr>
        <w:footnoteReference w:id="13"/>
      </w:r>
      <w:r>
        <w:t>).</w:t>
      </w:r>
    </w:p>
    <w:p w14:paraId="689B9EFD" w14:textId="0E1B2986" w:rsidR="00C220FD" w:rsidRPr="000F451D" w:rsidRDefault="00C220FD" w:rsidP="000F451D">
      <w:pPr>
        <w:pStyle w:val="Level3"/>
      </w:pPr>
      <w:r>
        <w:t>The landlord is to be treated as having interfered with your right if a person who</w:t>
      </w:r>
      <w:r w:rsidR="009C3B1D">
        <w:t>:</w:t>
      </w:r>
    </w:p>
    <w:p w14:paraId="716188F0" w14:textId="098BDCFE" w:rsidR="00184A21" w:rsidRPr="000F451D" w:rsidRDefault="00C220FD" w:rsidP="000F451D">
      <w:pPr>
        <w:pStyle w:val="Level4"/>
      </w:pPr>
      <w:r>
        <w:t>acts on behalf of the landlord</w:t>
      </w:r>
      <w:r w:rsidR="009C3B1D">
        <w:t>;</w:t>
      </w:r>
      <w:r>
        <w:t xml:space="preserve"> or</w:t>
      </w:r>
    </w:p>
    <w:p w14:paraId="72F05C67" w14:textId="689C864D" w:rsidR="00C220FD" w:rsidRPr="000F451D" w:rsidRDefault="00C220FD" w:rsidP="000F451D">
      <w:pPr>
        <w:pStyle w:val="Level4"/>
      </w:pPr>
      <w:r>
        <w:t>has an interest in the</w:t>
      </w:r>
      <w:r w:rsidR="007F5671">
        <w:t xml:space="preserve"> dwelling</w:t>
      </w:r>
      <w:r>
        <w:t>, or part of it, that is superior to the landlord’s interest,</w:t>
      </w:r>
    </w:p>
    <w:p w14:paraId="0A15D481" w14:textId="7C390BE3" w:rsidR="00C220FD" w:rsidRPr="00184A21" w:rsidRDefault="00C220FD" w:rsidP="000F451D">
      <w:pPr>
        <w:pStyle w:val="Body2"/>
        <w:ind w:left="1843"/>
      </w:pPr>
      <w:r>
        <w:t>interferes with your right by any lawful act or omission.</w:t>
      </w:r>
    </w:p>
    <w:p w14:paraId="028620B9" w14:textId="4E1D9F92" w:rsidR="00C220FD" w:rsidRPr="000F451D" w:rsidRDefault="00C220FD" w:rsidP="000F451D">
      <w:pPr>
        <w:pStyle w:val="Level2"/>
        <w:keepNext/>
        <w:rPr>
          <w:rStyle w:val="Level2asHeadingtext"/>
        </w:rPr>
      </w:pPr>
      <w:r w:rsidRPr="000F451D">
        <w:rPr>
          <w:rStyle w:val="Level2asHeadingtext"/>
        </w:rPr>
        <w:t>Landlord’s right to enter the</w:t>
      </w:r>
      <w:r w:rsidR="007F5671">
        <w:rPr>
          <w:rStyle w:val="Level2asHeadingtext"/>
        </w:rPr>
        <w:t xml:space="preserve"> </w:t>
      </w:r>
      <w:proofErr w:type="gramStart"/>
      <w:r w:rsidR="007F5671">
        <w:rPr>
          <w:rStyle w:val="Level2asHeadingtext"/>
        </w:rPr>
        <w:t>dwelling</w:t>
      </w:r>
      <w:r w:rsidR="00080AE7">
        <w:rPr>
          <w:rStyle w:val="Level2asHeadingtext"/>
        </w:rPr>
        <w:t xml:space="preserve"> </w:t>
      </w:r>
      <w:r w:rsidRPr="000F451D">
        <w:rPr>
          <w:rStyle w:val="Level2asHeadingtext"/>
        </w:rPr>
        <w:t xml:space="preserve"> —</w:t>
      </w:r>
      <w:proofErr w:type="gramEnd"/>
      <w:r w:rsidRPr="000F451D">
        <w:rPr>
          <w:rStyle w:val="Level2asHeadingtext"/>
        </w:rPr>
        <w:t xml:space="preserve"> Repairs (F+)</w:t>
      </w:r>
    </w:p>
    <w:p w14:paraId="6EA21419" w14:textId="177F9101" w:rsidR="00C220FD" w:rsidRPr="000F451D" w:rsidRDefault="00C220FD" w:rsidP="000F451D">
      <w:pPr>
        <w:pStyle w:val="Level3"/>
      </w:pPr>
      <w:r>
        <w:t>The landlord may enter the</w:t>
      </w:r>
      <w:r w:rsidR="007F5671">
        <w:t xml:space="preserve"> dwelling</w:t>
      </w:r>
      <w:r>
        <w:t xml:space="preserve"> at any reasonable time for the purpose of</w:t>
      </w:r>
      <w:r w:rsidR="009C3B1D">
        <w:t>:</w:t>
      </w:r>
    </w:p>
    <w:p w14:paraId="389BCDFF" w14:textId="13E2F454" w:rsidR="00184A21" w:rsidRPr="000F451D" w:rsidRDefault="00C220FD" w:rsidP="007F5671">
      <w:pPr>
        <w:pStyle w:val="Level4"/>
      </w:pPr>
      <w:r>
        <w:t>inspecting its condition and state of repair</w:t>
      </w:r>
      <w:r w:rsidR="009C3B1D">
        <w:t>;</w:t>
      </w:r>
      <w:r w:rsidR="007F5671">
        <w:t xml:space="preserve"> or</w:t>
      </w:r>
    </w:p>
    <w:p w14:paraId="5D39BF74" w14:textId="608A9600" w:rsidR="00C220FD" w:rsidRPr="000F451D" w:rsidRDefault="00C220FD" w:rsidP="000F451D">
      <w:pPr>
        <w:pStyle w:val="Level4"/>
      </w:pPr>
      <w:r>
        <w:t xml:space="preserve">carrying out works or repairs needed in order to comply with the obligations set out in </w:t>
      </w:r>
      <w:r w:rsidRPr="00DF1DDF">
        <w:rPr>
          <w:b/>
          <w:bCs/>
        </w:rPr>
        <w:t xml:space="preserve">terms </w:t>
      </w:r>
      <w:r w:rsidR="00D84593" w:rsidRPr="00DF1DDF">
        <w:rPr>
          <w:b/>
          <w:bCs/>
        </w:rPr>
        <w:fldChar w:fldCharType="begin"/>
      </w:r>
      <w:r w:rsidR="00D84593" w:rsidRPr="00DF1DDF">
        <w:rPr>
          <w:b/>
          <w:bCs/>
        </w:rPr>
        <w:instrText xml:space="preserve"> REF _Ref94711855 \r \h </w:instrText>
      </w:r>
      <w:r w:rsidR="00DF1DDF">
        <w:rPr>
          <w:b/>
          <w:bCs/>
        </w:rPr>
        <w:instrText xml:space="preserve"> \* MERGEFORMAT </w:instrText>
      </w:r>
      <w:r w:rsidR="00D84593" w:rsidRPr="00DF1DDF">
        <w:rPr>
          <w:b/>
          <w:bCs/>
        </w:rPr>
      </w:r>
      <w:r w:rsidR="00D84593" w:rsidRPr="00DF1DDF">
        <w:rPr>
          <w:b/>
          <w:bCs/>
        </w:rPr>
        <w:fldChar w:fldCharType="separate"/>
      </w:r>
      <w:r w:rsidR="00853A5C">
        <w:rPr>
          <w:rFonts w:hint="eastAsia"/>
          <w:b/>
          <w:bCs/>
          <w:cs/>
        </w:rPr>
        <w:t>‎</w:t>
      </w:r>
      <w:r w:rsidR="00853A5C">
        <w:rPr>
          <w:b/>
          <w:bCs/>
        </w:rPr>
        <w:t>6.1</w:t>
      </w:r>
      <w:r w:rsidR="00D84593" w:rsidRPr="00DF1DDF">
        <w:rPr>
          <w:b/>
          <w:bCs/>
        </w:rPr>
        <w:fldChar w:fldCharType="end"/>
      </w:r>
      <w:r>
        <w:t xml:space="preserve"> </w:t>
      </w:r>
      <w:r w:rsidR="00DA3D9A">
        <w:t xml:space="preserve">and </w:t>
      </w:r>
      <w:r w:rsidR="00DA3D9A" w:rsidRPr="00DA3D9A">
        <w:rPr>
          <w:b/>
          <w:bCs/>
        </w:rPr>
        <w:fldChar w:fldCharType="begin"/>
      </w:r>
      <w:r w:rsidR="00DA3D9A" w:rsidRPr="00DA3D9A">
        <w:rPr>
          <w:b/>
          <w:bCs/>
        </w:rPr>
        <w:instrText xml:space="preserve"> REF _Ref94711864 \r \h  \* MERGEFORMAT </w:instrText>
      </w:r>
      <w:r w:rsidR="00DA3D9A" w:rsidRPr="00DA3D9A">
        <w:rPr>
          <w:b/>
          <w:bCs/>
        </w:rPr>
      </w:r>
      <w:r w:rsidR="00DA3D9A" w:rsidRPr="00DA3D9A">
        <w:rPr>
          <w:b/>
          <w:bCs/>
        </w:rPr>
        <w:fldChar w:fldCharType="separate"/>
      </w:r>
      <w:r w:rsidR="00853A5C">
        <w:rPr>
          <w:rFonts w:hint="eastAsia"/>
          <w:b/>
          <w:bCs/>
          <w:cs/>
        </w:rPr>
        <w:t>‎</w:t>
      </w:r>
      <w:r w:rsidR="00853A5C">
        <w:rPr>
          <w:b/>
          <w:bCs/>
        </w:rPr>
        <w:t>6.2</w:t>
      </w:r>
      <w:r w:rsidR="00DA3D9A" w:rsidRPr="00DA3D9A">
        <w:rPr>
          <w:b/>
          <w:bCs/>
        </w:rPr>
        <w:fldChar w:fldCharType="end"/>
      </w:r>
      <w:r w:rsidRPr="00B23DC0">
        <w:rPr>
          <w:b/>
          <w:bCs/>
        </w:rPr>
        <w:t xml:space="preserve"> </w:t>
      </w:r>
      <w:r>
        <w:t>of this contract.</w:t>
      </w:r>
    </w:p>
    <w:p w14:paraId="0B72AF64" w14:textId="181F26BA" w:rsidR="00C220FD" w:rsidRPr="000F451D" w:rsidRDefault="00C220FD" w:rsidP="000F451D">
      <w:pPr>
        <w:pStyle w:val="Level3"/>
      </w:pPr>
      <w:r>
        <w:t>The landlord must give at least 24 hours’ notice to you before exercising that right.</w:t>
      </w:r>
      <w:r w:rsidR="00A0747F">
        <w:t xml:space="preserve"> </w:t>
      </w:r>
    </w:p>
    <w:p w14:paraId="49BF5888" w14:textId="5427A3EC" w:rsidR="00C220FD" w:rsidRPr="000F451D" w:rsidRDefault="00C220FD" w:rsidP="000F451D">
      <w:pPr>
        <w:pStyle w:val="Level3"/>
      </w:pPr>
      <w:r w:rsidRPr="00DF1DDF">
        <w:rPr>
          <w:b/>
          <w:bCs/>
        </w:rPr>
        <w:t xml:space="preserve">Paragraph </w:t>
      </w:r>
      <w:r w:rsidR="00D84593" w:rsidRPr="00DF1DDF">
        <w:rPr>
          <w:b/>
          <w:bCs/>
        </w:rPr>
        <w:fldChar w:fldCharType="begin"/>
      </w:r>
      <w:r w:rsidR="00D84593" w:rsidRPr="00DF1DDF">
        <w:rPr>
          <w:b/>
          <w:bCs/>
        </w:rPr>
        <w:instrText xml:space="preserve"> REF _Ref94711888 \r \h </w:instrText>
      </w:r>
      <w:r w:rsidR="00DF1DDF">
        <w:rPr>
          <w:b/>
          <w:bCs/>
        </w:rPr>
        <w:instrText xml:space="preserve"> \* MERGEFORMAT </w:instrText>
      </w:r>
      <w:r w:rsidR="00D84593" w:rsidRPr="00DF1DDF">
        <w:rPr>
          <w:b/>
          <w:bCs/>
        </w:rPr>
      </w:r>
      <w:r w:rsidR="00D84593" w:rsidRPr="00DF1DDF">
        <w:rPr>
          <w:b/>
          <w:bCs/>
        </w:rPr>
        <w:fldChar w:fldCharType="separate"/>
      </w:r>
      <w:r w:rsidR="00853A5C">
        <w:rPr>
          <w:rFonts w:hint="eastAsia"/>
          <w:b/>
          <w:bCs/>
          <w:cs/>
        </w:rPr>
        <w:t>‎</w:t>
      </w:r>
      <w:r w:rsidR="00853A5C">
        <w:rPr>
          <w:b/>
          <w:bCs/>
        </w:rPr>
        <w:t>4.4.4</w:t>
      </w:r>
      <w:r w:rsidR="00D84593" w:rsidRPr="00DF1DDF">
        <w:rPr>
          <w:b/>
          <w:bCs/>
        </w:rPr>
        <w:fldChar w:fldCharType="end"/>
      </w:r>
      <w:r>
        <w:t xml:space="preserve"> of this term applies where</w:t>
      </w:r>
      <w:r w:rsidR="009C3B1D">
        <w:t>:</w:t>
      </w:r>
    </w:p>
    <w:p w14:paraId="4CB44501" w14:textId="47CD8CA0" w:rsidR="00C220FD" w:rsidRPr="000F451D" w:rsidRDefault="00C220FD" w:rsidP="000F451D">
      <w:pPr>
        <w:pStyle w:val="Level4"/>
      </w:pPr>
      <w:r>
        <w:t>the</w:t>
      </w:r>
      <w:r w:rsidR="007F5671">
        <w:t xml:space="preserve"> dwelling</w:t>
      </w:r>
      <w:r>
        <w:t xml:space="preserve"> forms part only of a building</w:t>
      </w:r>
      <w:r w:rsidR="00DF1DDF">
        <w:t>;</w:t>
      </w:r>
      <w:r>
        <w:t xml:space="preserve"> and</w:t>
      </w:r>
    </w:p>
    <w:p w14:paraId="3AC80AE9" w14:textId="3B94D860" w:rsidR="00C220FD" w:rsidRPr="000F451D" w:rsidRDefault="00C220FD" w:rsidP="000F451D">
      <w:pPr>
        <w:pStyle w:val="Level4"/>
      </w:pPr>
      <w:r>
        <w:t xml:space="preserve">in order to comply with the obligations set out in </w:t>
      </w:r>
      <w:r w:rsidRPr="00DF1DDF">
        <w:rPr>
          <w:b/>
          <w:bCs/>
        </w:rPr>
        <w:t xml:space="preserve">terms </w:t>
      </w:r>
      <w:r w:rsidR="00F33D94" w:rsidRPr="00DF1DDF">
        <w:rPr>
          <w:b/>
          <w:bCs/>
        </w:rPr>
        <w:fldChar w:fldCharType="begin"/>
      </w:r>
      <w:r w:rsidR="00F33D94" w:rsidRPr="00DF1DDF">
        <w:rPr>
          <w:b/>
          <w:bCs/>
        </w:rPr>
        <w:instrText xml:space="preserve"> REF _Ref94711855 \w \h </w:instrText>
      </w:r>
      <w:r w:rsidR="00DF1DDF">
        <w:rPr>
          <w:b/>
          <w:bCs/>
        </w:rPr>
        <w:instrText xml:space="preserve"> \* MERGEFORMAT </w:instrText>
      </w:r>
      <w:r w:rsidR="00F33D94" w:rsidRPr="00DF1DDF">
        <w:rPr>
          <w:b/>
          <w:bCs/>
        </w:rPr>
      </w:r>
      <w:r w:rsidR="00F33D94" w:rsidRPr="00DF1DDF">
        <w:rPr>
          <w:b/>
          <w:bCs/>
        </w:rPr>
        <w:fldChar w:fldCharType="separate"/>
      </w:r>
      <w:r w:rsidR="00853A5C">
        <w:rPr>
          <w:rFonts w:hint="eastAsia"/>
          <w:b/>
          <w:bCs/>
          <w:cs/>
        </w:rPr>
        <w:t>‎</w:t>
      </w:r>
      <w:r w:rsidR="00853A5C">
        <w:rPr>
          <w:b/>
          <w:bCs/>
        </w:rPr>
        <w:t>6.1</w:t>
      </w:r>
      <w:r w:rsidR="00F33D94" w:rsidRPr="00DF1DDF">
        <w:rPr>
          <w:b/>
          <w:bCs/>
        </w:rPr>
        <w:fldChar w:fldCharType="end"/>
      </w:r>
      <w:r>
        <w:t xml:space="preserve"> and </w:t>
      </w:r>
      <w:r w:rsidR="00F33D94">
        <w:fldChar w:fldCharType="begin"/>
      </w:r>
      <w:r w:rsidR="00F33D94">
        <w:instrText xml:space="preserve"> REF _Ref94711864 \w \h </w:instrText>
      </w:r>
      <w:r w:rsidR="00DF1DDF">
        <w:instrText xml:space="preserve"> \* MERGEFORMAT </w:instrText>
      </w:r>
      <w:r w:rsidR="00F33D94">
        <w:fldChar w:fldCharType="separate"/>
      </w:r>
      <w:r w:rsidR="00853A5C">
        <w:rPr>
          <w:rFonts w:hint="eastAsia"/>
          <w:cs/>
        </w:rPr>
        <w:t>‎</w:t>
      </w:r>
      <w:r w:rsidR="00853A5C" w:rsidRPr="00853A5C">
        <w:rPr>
          <w:b/>
          <w:bCs/>
        </w:rPr>
        <w:t>6.2</w:t>
      </w:r>
      <w:r w:rsidR="00F33D94">
        <w:fldChar w:fldCharType="end"/>
      </w:r>
      <w:r>
        <w:t xml:space="preserve"> the landlord needs to carry out works or repairs in another part of the building.</w:t>
      </w:r>
      <w:r w:rsidR="00561896">
        <w:t xml:space="preserve"> </w:t>
      </w:r>
    </w:p>
    <w:p w14:paraId="2757546D" w14:textId="48986A2C" w:rsidR="00C220FD" w:rsidRPr="000F451D" w:rsidRDefault="00C220FD" w:rsidP="000F451D">
      <w:pPr>
        <w:pStyle w:val="Level3"/>
      </w:pPr>
      <w:bookmarkStart w:id="39" w:name="_Ref94711888"/>
      <w:r>
        <w:t xml:space="preserve">The landlord is not liable for failing to comply with the obligations under </w:t>
      </w:r>
      <w:r w:rsidRPr="00DF1DDF">
        <w:rPr>
          <w:b/>
          <w:bCs/>
        </w:rPr>
        <w:t xml:space="preserve">terms </w:t>
      </w:r>
      <w:r w:rsidR="00F33D94" w:rsidRPr="00DF1DDF">
        <w:rPr>
          <w:b/>
          <w:bCs/>
        </w:rPr>
        <w:fldChar w:fldCharType="begin"/>
      </w:r>
      <w:r w:rsidR="00F33D94" w:rsidRPr="00DF1DDF">
        <w:rPr>
          <w:b/>
          <w:bCs/>
        </w:rPr>
        <w:instrText xml:space="preserve"> REF _Ref94711855 \w \h </w:instrText>
      </w:r>
      <w:r w:rsidR="00DF1DDF">
        <w:rPr>
          <w:b/>
          <w:bCs/>
        </w:rPr>
        <w:instrText xml:space="preserve"> \* MERGEFORMAT </w:instrText>
      </w:r>
      <w:r w:rsidR="00F33D94" w:rsidRPr="00DF1DDF">
        <w:rPr>
          <w:b/>
          <w:bCs/>
        </w:rPr>
      </w:r>
      <w:r w:rsidR="00F33D94" w:rsidRPr="00DF1DDF">
        <w:rPr>
          <w:b/>
          <w:bCs/>
        </w:rPr>
        <w:fldChar w:fldCharType="separate"/>
      </w:r>
      <w:r w:rsidR="00853A5C">
        <w:rPr>
          <w:rFonts w:hint="eastAsia"/>
          <w:b/>
          <w:bCs/>
          <w:cs/>
        </w:rPr>
        <w:t>‎</w:t>
      </w:r>
      <w:r w:rsidR="00853A5C">
        <w:rPr>
          <w:b/>
          <w:bCs/>
        </w:rPr>
        <w:t>6.1</w:t>
      </w:r>
      <w:r w:rsidR="00F33D94" w:rsidRPr="00DF1DDF">
        <w:rPr>
          <w:b/>
          <w:bCs/>
        </w:rPr>
        <w:fldChar w:fldCharType="end"/>
      </w:r>
      <w:r>
        <w:t xml:space="preserve"> </w:t>
      </w:r>
      <w:r w:rsidR="00DA3D9A">
        <w:t>and</w:t>
      </w:r>
      <w:r>
        <w:t xml:space="preserve"> </w:t>
      </w:r>
      <w:r w:rsidR="00F33D94" w:rsidRPr="00DF1DDF">
        <w:rPr>
          <w:b/>
          <w:bCs/>
        </w:rPr>
        <w:fldChar w:fldCharType="begin"/>
      </w:r>
      <w:r w:rsidR="00F33D94" w:rsidRPr="00DF1DDF">
        <w:rPr>
          <w:b/>
          <w:bCs/>
        </w:rPr>
        <w:instrText xml:space="preserve"> REF _Ref94711864 \w \h </w:instrText>
      </w:r>
      <w:r w:rsidR="00DF1DDF">
        <w:rPr>
          <w:b/>
          <w:bCs/>
        </w:rPr>
        <w:instrText xml:space="preserve"> \* MERGEFORMAT </w:instrText>
      </w:r>
      <w:r w:rsidR="00F33D94" w:rsidRPr="00DF1DDF">
        <w:rPr>
          <w:b/>
          <w:bCs/>
        </w:rPr>
      </w:r>
      <w:r w:rsidR="00F33D94" w:rsidRPr="00DF1DDF">
        <w:rPr>
          <w:b/>
          <w:bCs/>
        </w:rPr>
        <w:fldChar w:fldCharType="separate"/>
      </w:r>
      <w:r w:rsidR="00853A5C">
        <w:rPr>
          <w:rFonts w:hint="eastAsia"/>
          <w:b/>
          <w:bCs/>
          <w:cs/>
        </w:rPr>
        <w:t>‎</w:t>
      </w:r>
      <w:r w:rsidR="00853A5C">
        <w:rPr>
          <w:b/>
          <w:bCs/>
        </w:rPr>
        <w:t>6.2</w:t>
      </w:r>
      <w:r w:rsidR="00F33D94" w:rsidRPr="00DF1DDF">
        <w:rPr>
          <w:b/>
          <w:bCs/>
        </w:rPr>
        <w:fldChar w:fldCharType="end"/>
      </w:r>
      <w:r>
        <w:t xml:space="preserve"> if the landlord does not have sufficient rights over that other part of the building to be able to carry out the works or repairs, and was unable to obtain such rights after making a reasonable effort to do so.</w:t>
      </w:r>
      <w:bookmarkEnd w:id="39"/>
    </w:p>
    <w:p w14:paraId="5C4EB3E3" w14:textId="1E455C5D" w:rsidR="00C220FD" w:rsidRPr="00561896" w:rsidRDefault="00C220FD" w:rsidP="000F451D">
      <w:pPr>
        <w:pStyle w:val="Level2"/>
        <w:keepNext/>
        <w:rPr>
          <w:rStyle w:val="Level2asHeadingtext"/>
        </w:rPr>
      </w:pPr>
      <w:r w:rsidRPr="00561896">
        <w:rPr>
          <w:rStyle w:val="Level2asHeadingtext"/>
        </w:rPr>
        <w:t>Landlord’s right to enter the</w:t>
      </w:r>
      <w:r w:rsidR="007F5671">
        <w:rPr>
          <w:rStyle w:val="Level2asHeadingtext"/>
        </w:rPr>
        <w:t xml:space="preserve"> dwelling</w:t>
      </w:r>
      <w:r w:rsidRPr="00561896">
        <w:rPr>
          <w:rStyle w:val="Level2asHeadingtext"/>
        </w:rPr>
        <w:t xml:space="preserve"> — repairs to fixtures and fittings</w:t>
      </w:r>
      <w:r w:rsidR="004A75AA">
        <w:rPr>
          <w:rStyle w:val="Level2asHeadingtext"/>
        </w:rPr>
        <w:t xml:space="preserve"> AND OTHER MATTERS</w:t>
      </w:r>
      <w:r w:rsidRPr="00561896">
        <w:rPr>
          <w:rStyle w:val="Level2asHeadingtext"/>
        </w:rPr>
        <w:t xml:space="preserve"> (S)</w:t>
      </w:r>
    </w:p>
    <w:p w14:paraId="65884668" w14:textId="546DCF2B" w:rsidR="004A75AA" w:rsidRDefault="00C220FD" w:rsidP="007313CA">
      <w:pPr>
        <w:pStyle w:val="Level3"/>
      </w:pPr>
      <w:r w:rsidRPr="00561896">
        <w:t xml:space="preserve">In circumstances where you have not undertaken the repairs that are your responsibility in accordance with </w:t>
      </w:r>
      <w:r w:rsidRPr="00767CFA">
        <w:rPr>
          <w:b/>
          <w:bCs/>
        </w:rPr>
        <w:t xml:space="preserve">term </w:t>
      </w:r>
      <w:r w:rsidR="00BE669C" w:rsidRPr="00767CFA">
        <w:rPr>
          <w:b/>
          <w:bCs/>
        </w:rPr>
        <w:fldChar w:fldCharType="begin"/>
      </w:r>
      <w:r w:rsidR="00BE669C" w:rsidRPr="00767CFA">
        <w:rPr>
          <w:b/>
          <w:bCs/>
        </w:rPr>
        <w:instrText xml:space="preserve"> REF _Ref94711929 \r \h </w:instrText>
      </w:r>
      <w:r w:rsidR="002B6075" w:rsidRPr="00767CFA">
        <w:rPr>
          <w:b/>
          <w:bCs/>
        </w:rPr>
        <w:instrText xml:space="preserve"> \* MERGEFORMAT </w:instrText>
      </w:r>
      <w:r w:rsidR="00BE669C" w:rsidRPr="00767CFA">
        <w:rPr>
          <w:b/>
          <w:bCs/>
        </w:rPr>
      </w:r>
      <w:r w:rsidR="00BE669C" w:rsidRPr="00767CFA">
        <w:rPr>
          <w:b/>
          <w:bCs/>
        </w:rPr>
        <w:fldChar w:fldCharType="separate"/>
      </w:r>
      <w:r w:rsidR="00853A5C">
        <w:rPr>
          <w:rFonts w:hint="eastAsia"/>
          <w:b/>
          <w:bCs/>
          <w:cs/>
        </w:rPr>
        <w:t>‎</w:t>
      </w:r>
      <w:r w:rsidR="00853A5C">
        <w:rPr>
          <w:b/>
          <w:bCs/>
        </w:rPr>
        <w:t>5.2.2</w:t>
      </w:r>
      <w:r w:rsidR="00BE669C" w:rsidRPr="00767CFA">
        <w:rPr>
          <w:b/>
          <w:bCs/>
        </w:rPr>
        <w:fldChar w:fldCharType="end"/>
      </w:r>
      <w:r w:rsidR="00D84593" w:rsidRPr="00561896">
        <w:t xml:space="preserve"> </w:t>
      </w:r>
      <w:r w:rsidRPr="00561896">
        <w:t xml:space="preserve">and </w:t>
      </w:r>
      <w:r w:rsidR="00D84593" w:rsidRPr="00767CFA">
        <w:rPr>
          <w:b/>
          <w:bCs/>
        </w:rPr>
        <w:fldChar w:fldCharType="begin"/>
      </w:r>
      <w:r w:rsidR="00D84593" w:rsidRPr="00767CFA">
        <w:rPr>
          <w:b/>
          <w:bCs/>
        </w:rPr>
        <w:instrText xml:space="preserve"> REF _Ref94711936 \r \h </w:instrText>
      </w:r>
      <w:r w:rsidR="002B6075" w:rsidRPr="00767CFA">
        <w:rPr>
          <w:b/>
          <w:bCs/>
        </w:rPr>
        <w:instrText xml:space="preserve"> \* MERGEFORMAT </w:instrText>
      </w:r>
      <w:r w:rsidR="00D84593" w:rsidRPr="00767CFA">
        <w:rPr>
          <w:b/>
          <w:bCs/>
        </w:rPr>
      </w:r>
      <w:r w:rsidR="00D84593" w:rsidRPr="00767CFA">
        <w:rPr>
          <w:b/>
          <w:bCs/>
        </w:rPr>
        <w:fldChar w:fldCharType="separate"/>
      </w:r>
      <w:r w:rsidR="00853A5C">
        <w:rPr>
          <w:rFonts w:hint="eastAsia"/>
          <w:b/>
          <w:bCs/>
          <w:cs/>
        </w:rPr>
        <w:t>‎</w:t>
      </w:r>
      <w:r w:rsidR="00853A5C">
        <w:rPr>
          <w:b/>
          <w:bCs/>
        </w:rPr>
        <w:t>5.2.3</w:t>
      </w:r>
      <w:r w:rsidR="00D84593" w:rsidRPr="00767CFA">
        <w:rPr>
          <w:b/>
          <w:bCs/>
        </w:rPr>
        <w:fldChar w:fldCharType="end"/>
      </w:r>
      <w:r w:rsidRPr="00561896">
        <w:t>, the landlord may enter the</w:t>
      </w:r>
      <w:r w:rsidR="007F5671">
        <w:t xml:space="preserve"> dwelling</w:t>
      </w:r>
      <w:r w:rsidRPr="00561896">
        <w:t xml:space="preserve"> at any reasonable time for the purpose of carrying out repairs to the fixtures and fittings or other items listed in the inventory, or replacing them.</w:t>
      </w:r>
    </w:p>
    <w:p w14:paraId="49343B99" w14:textId="10512B55" w:rsidR="007313CA" w:rsidRDefault="007313CA" w:rsidP="007313CA">
      <w:pPr>
        <w:pStyle w:val="Level3"/>
      </w:pPr>
      <w:r>
        <w:t xml:space="preserve">IN CIRCUMSTANCES WHERE YOU HAVE NOT COMPLIED WITH YOUR OBLIGATIONS UNDER </w:t>
      </w:r>
      <w:r w:rsidRPr="00767CFA">
        <w:rPr>
          <w:b/>
          <w:bCs/>
        </w:rPr>
        <w:t>TERM 5.1</w:t>
      </w:r>
      <w:r>
        <w:t xml:space="preserve"> THE LANDLORD MAY</w:t>
      </w:r>
      <w:r w:rsidR="00803434">
        <w:t xml:space="preserve"> PURSUANT TO </w:t>
      </w:r>
      <w:r w:rsidR="00803434" w:rsidRPr="00DC0807">
        <w:rPr>
          <w:b/>
          <w:bCs/>
        </w:rPr>
        <w:t>TERM</w:t>
      </w:r>
      <w:r w:rsidR="00803434">
        <w:t xml:space="preserve"> </w:t>
      </w:r>
      <w:r w:rsidR="00803434" w:rsidRPr="00C71FDD">
        <w:rPr>
          <w:b/>
          <w:bCs/>
        </w:rPr>
        <w:t>5.2.</w:t>
      </w:r>
      <w:r w:rsidR="002553F2" w:rsidRPr="00C71FDD">
        <w:rPr>
          <w:b/>
          <w:bCs/>
        </w:rPr>
        <w:t>6</w:t>
      </w:r>
      <w:r w:rsidR="00803434">
        <w:t xml:space="preserve"> ENTER THE DWELLING AT ANY REASONABLE TIME</w:t>
      </w:r>
      <w:r w:rsidR="00F01BF6">
        <w:t xml:space="preserve"> </w:t>
      </w:r>
      <w:r w:rsidR="00803434">
        <w:t xml:space="preserve">FOR THE PURPOSES OF CARRYING OUT REPAIRS AND MAINTENANCE (INCLUDING DECORATIVE REPAIR). </w:t>
      </w:r>
    </w:p>
    <w:p w14:paraId="61E0B9F9" w14:textId="14B79A5A" w:rsidR="00803434" w:rsidRDefault="00803434" w:rsidP="007313CA">
      <w:pPr>
        <w:pStyle w:val="Level3"/>
      </w:pPr>
      <w:r>
        <w:lastRenderedPageBreak/>
        <w:t>THE LANDLORD IS ENTITLED TO ENTER THE DWELLING AT ANY REASONABLE TIME</w:t>
      </w:r>
      <w:r w:rsidR="00FB1F3F">
        <w:t xml:space="preserve"> </w:t>
      </w:r>
      <w:r>
        <w:t>FOR THE PURPOSE</w:t>
      </w:r>
      <w:r w:rsidR="00FB1F3F">
        <w:t>S</w:t>
      </w:r>
      <w:r>
        <w:t xml:space="preserve"> OF COMPLYING WITH THE LANDLORD’S LEGAL OBLIGATIONS.</w:t>
      </w:r>
    </w:p>
    <w:p w14:paraId="38018370" w14:textId="79BA6779" w:rsidR="00CF0863" w:rsidRPr="00FB1F3F" w:rsidRDefault="00CF0863" w:rsidP="000F451D">
      <w:pPr>
        <w:pStyle w:val="Level3"/>
        <w:rPr>
          <w:b/>
          <w:bCs/>
        </w:rPr>
      </w:pPr>
      <w:r>
        <w:t>THE LANDLORD IS ENTI</w:t>
      </w:r>
      <w:r w:rsidR="00832490">
        <w:t>TLED</w:t>
      </w:r>
      <w:r>
        <w:t xml:space="preserve"> TO ENTER THE DWELLING AT ANY REASONABLE TIME TO MONITOR ANY WORKS OF </w:t>
      </w:r>
      <w:r w:rsidR="00F01BF6">
        <w:t xml:space="preserve">DECORATIVE </w:t>
      </w:r>
      <w:r>
        <w:t xml:space="preserve">ALTERATION UNDERTAKEN PURSUANT TO </w:t>
      </w:r>
      <w:r w:rsidR="00F01BF6">
        <w:rPr>
          <w:b/>
          <w:bCs/>
        </w:rPr>
        <w:t xml:space="preserve">TERM </w:t>
      </w:r>
      <w:r w:rsidR="00FB1F3F">
        <w:rPr>
          <w:b/>
          <w:bCs/>
        </w:rPr>
        <w:t>7.4</w:t>
      </w:r>
      <w:r w:rsidRPr="00FB1F3F">
        <w:t>.</w:t>
      </w:r>
    </w:p>
    <w:p w14:paraId="13DFF0F0" w14:textId="41EEB5FF" w:rsidR="00FB1F3F" w:rsidRPr="00FB1F3F" w:rsidRDefault="00FB1F3F" w:rsidP="000F451D">
      <w:pPr>
        <w:pStyle w:val="Level3"/>
        <w:rPr>
          <w:b/>
          <w:bCs/>
        </w:rPr>
      </w:pPr>
      <w:r>
        <w:t xml:space="preserve">THE LANDLORD IS ENTITLED TO ENTER THE DWELLING AT ANY REASONABLE TIME TO CARRY OUT REPAIRS OR ALTERATIONS TO NEIGHBOURING DWELLINGS OR PROPERTIES IF SUCH ACCESS IS REASONABLY REQUIRED TO </w:t>
      </w:r>
      <w:r w:rsidR="0066424A">
        <w:t>CARRY OUT THE REPAIRS OR ALTERATIONS</w:t>
      </w:r>
      <w:r>
        <w:t>.</w:t>
      </w:r>
    </w:p>
    <w:p w14:paraId="4DCA9DD0" w14:textId="13ED7402" w:rsidR="00FB1F3F" w:rsidRPr="00FB1F3F" w:rsidRDefault="00FB1F3F" w:rsidP="000F451D">
      <w:pPr>
        <w:pStyle w:val="Level3"/>
        <w:rPr>
          <w:b/>
          <w:bCs/>
        </w:rPr>
      </w:pPr>
      <w:r>
        <w:t>THE LANDLORD IS ENTITLED TO ENTER THE DWELLING</w:t>
      </w:r>
      <w:r w:rsidR="00281B74">
        <w:t xml:space="preserve"> </w:t>
      </w:r>
      <w:r>
        <w:t>BETWEEN THE HOURS OF 9AM AND 8PM OR, IF OUTSIDE THIS TIME PERIOD AS AGREED WITH YOU IN ADVANCE, TO SHOW THE DWELLING TO PROSPECTIVE NEW CONTRACT HOLDERS</w:t>
      </w:r>
      <w:r w:rsidR="0066424A">
        <w:t>,</w:t>
      </w:r>
      <w:r>
        <w:t xml:space="preserve"> TENANTS</w:t>
      </w:r>
      <w:r w:rsidR="0066424A">
        <w:t xml:space="preserve"> OR OCCUPIERS</w:t>
      </w:r>
      <w:r>
        <w:t xml:space="preserve">. </w:t>
      </w:r>
    </w:p>
    <w:p w14:paraId="1831AEFF" w14:textId="2396E4D3" w:rsidR="00FB1F3F" w:rsidRPr="0066424A" w:rsidRDefault="00FB1F3F" w:rsidP="000F451D">
      <w:pPr>
        <w:pStyle w:val="Level3"/>
        <w:rPr>
          <w:b/>
          <w:bCs/>
        </w:rPr>
      </w:pPr>
      <w:r>
        <w:t>THE LANDLORD IS ENTITLED TO ENTER THE DWELLING, BETWEEN THE HOURS OF 9AM AND 8PM OR, IF OUTSIDE THIS TIME PERIOD AS AGREED WITH YOU IN ADVANCE, TO SHOW THE DWELLING TO ESTATE AGENTS</w:t>
      </w:r>
      <w:r w:rsidR="0066424A">
        <w:t xml:space="preserve">, </w:t>
      </w:r>
      <w:r>
        <w:t>PROSPECTIVE PURCHASERS</w:t>
      </w:r>
      <w:r w:rsidR="0066424A">
        <w:t xml:space="preserve"> OF THE LANDLORD’S PROPERTY AND THEIR PROFESSIONAL ADVISORS.</w:t>
      </w:r>
    </w:p>
    <w:p w14:paraId="6ED5418D" w14:textId="6F792D7A" w:rsidR="0066424A" w:rsidRPr="00C1792B" w:rsidRDefault="0066424A" w:rsidP="000F451D">
      <w:pPr>
        <w:pStyle w:val="Level3"/>
        <w:rPr>
          <w:b/>
          <w:bCs/>
        </w:rPr>
      </w:pPr>
      <w:r>
        <w:t>THE LANDLORD IS ENTITLED TO ENTER THE DWELLING AT ANY REASONABLE TIME FOR ANY OTHER REASONABLE PURPOSE, INCLUDING: SELLING OR MORTGAGING THE LANDLORD’S PROPERTY</w:t>
      </w:r>
      <w:r w:rsidR="00894BB0">
        <w:t>;</w:t>
      </w:r>
      <w:r>
        <w:t xml:space="preserve"> BUILDING WORK</w:t>
      </w:r>
      <w:r w:rsidR="00894BB0">
        <w:t>S; IMPROVEMENT WORKS;</w:t>
      </w:r>
      <w:r>
        <w:t xml:space="preserve"> HEALTH AND SAFETY ASSESSMENTS</w:t>
      </w:r>
      <w:r w:rsidR="00894BB0">
        <w:t>; AND</w:t>
      </w:r>
      <w:r>
        <w:t xml:space="preserve"> MONITORING</w:t>
      </w:r>
      <w:r w:rsidR="00894BB0">
        <w:t xml:space="preserve"> ENERGY CONSUMPTION AND EFFICIENCY. </w:t>
      </w:r>
      <w:r>
        <w:t xml:space="preserve"> </w:t>
      </w:r>
    </w:p>
    <w:p w14:paraId="72361FDE" w14:textId="5ACE75AC" w:rsidR="00894BB0" w:rsidRDefault="00576987" w:rsidP="000F451D">
      <w:pPr>
        <w:pStyle w:val="Level3"/>
      </w:pPr>
      <w:r>
        <w:t xml:space="preserve">FOR THE PURPOSES OF </w:t>
      </w:r>
      <w:r w:rsidRPr="00767CFA">
        <w:rPr>
          <w:b/>
          <w:bCs/>
        </w:rPr>
        <w:t>TERMS 4.5.1</w:t>
      </w:r>
      <w:r w:rsidR="00894BB0">
        <w:t xml:space="preserve"> TO </w:t>
      </w:r>
      <w:r w:rsidR="00CF0863" w:rsidRPr="00D355A5">
        <w:rPr>
          <w:b/>
          <w:bCs/>
        </w:rPr>
        <w:t>4.5.</w:t>
      </w:r>
      <w:r w:rsidR="00894BB0">
        <w:rPr>
          <w:b/>
          <w:bCs/>
        </w:rPr>
        <w:t xml:space="preserve">8 </w:t>
      </w:r>
      <w:r w:rsidR="00894BB0">
        <w:t>(INCLUSIVE)</w:t>
      </w:r>
      <w:r w:rsidR="00CF0863">
        <w:t xml:space="preserve"> </w:t>
      </w:r>
      <w:r w:rsidR="00C220FD" w:rsidRPr="00561896">
        <w:t>the landlord must give you at least 24 hours’ notice before entering the</w:t>
      </w:r>
      <w:r w:rsidR="007F5671">
        <w:t xml:space="preserve"> dwelling</w:t>
      </w:r>
      <w:r>
        <w:t>.</w:t>
      </w:r>
      <w:r w:rsidR="00894BB0">
        <w:t xml:space="preserve"> </w:t>
      </w:r>
    </w:p>
    <w:p w14:paraId="104F9B29" w14:textId="5368DCD8" w:rsidR="00C220FD" w:rsidRDefault="00894BB0" w:rsidP="000F451D">
      <w:pPr>
        <w:pStyle w:val="Level3"/>
      </w:pPr>
      <w:r>
        <w:t>IF THE LANDLORD PROVIDES YOU WITH AT LEAST 24 HOURS’ NOTICE IN ADVANCE THE LANDLORD MAY ACCESS THE DWELLING WHEN YOU ARE NOT THERE.</w:t>
      </w:r>
    </w:p>
    <w:p w14:paraId="59001E01" w14:textId="56377D20" w:rsidR="00C220FD" w:rsidRPr="000F451D" w:rsidRDefault="00C220FD" w:rsidP="000F451D">
      <w:pPr>
        <w:pStyle w:val="Level2"/>
        <w:keepNext/>
        <w:rPr>
          <w:rStyle w:val="Level2asHeadingtext"/>
        </w:rPr>
      </w:pPr>
      <w:r w:rsidRPr="000F451D">
        <w:rPr>
          <w:rStyle w:val="Level2asHeadingtext"/>
        </w:rPr>
        <w:t>Landlord’s right to enter the</w:t>
      </w:r>
      <w:r w:rsidR="007F5671">
        <w:rPr>
          <w:rStyle w:val="Level2asHeadingtext"/>
        </w:rPr>
        <w:t xml:space="preserve"> dwelling </w:t>
      </w:r>
      <w:r w:rsidRPr="000F451D">
        <w:rPr>
          <w:rStyle w:val="Level2asHeadingtext"/>
        </w:rPr>
        <w:t>— Emergencies (S)</w:t>
      </w:r>
    </w:p>
    <w:p w14:paraId="2FBD66D3" w14:textId="348940B5" w:rsidR="00184A21" w:rsidRPr="000F451D" w:rsidRDefault="00C220FD" w:rsidP="000F451D">
      <w:pPr>
        <w:pStyle w:val="Level3"/>
      </w:pPr>
      <w:bookmarkStart w:id="40" w:name="_Ref94711980"/>
      <w:r>
        <w:t>In the event of an emergency which results in the landlord needing to enter the</w:t>
      </w:r>
      <w:r w:rsidR="007F5671">
        <w:t xml:space="preserve"> dwelling</w:t>
      </w:r>
      <w:r>
        <w:t xml:space="preserve"> without notice, you must give the landlord immediate access to the</w:t>
      </w:r>
      <w:r w:rsidR="007F5671">
        <w:t xml:space="preserve"> dwelling</w:t>
      </w:r>
      <w:r>
        <w:t>.</w:t>
      </w:r>
      <w:bookmarkEnd w:id="40"/>
    </w:p>
    <w:p w14:paraId="01648B62" w14:textId="728299C3" w:rsidR="00184A21" w:rsidRPr="000F451D" w:rsidRDefault="00C220FD" w:rsidP="000F451D">
      <w:pPr>
        <w:pStyle w:val="Level3"/>
      </w:pPr>
      <w:bookmarkStart w:id="41" w:name="_Ref94711964"/>
      <w:r>
        <w:t>If you do not provide access immediately, the landlord may enter the</w:t>
      </w:r>
      <w:r w:rsidR="007F5671">
        <w:t xml:space="preserve"> dwelling</w:t>
      </w:r>
      <w:r>
        <w:t xml:space="preserve"> without your permission.</w:t>
      </w:r>
      <w:bookmarkEnd w:id="41"/>
      <w:r w:rsidR="00894BB0">
        <w:t xml:space="preserve"> THE LANDLORD MAY ALSO ENTER THE DWELLING WHEN YOU ARE NOT THERE. </w:t>
      </w:r>
    </w:p>
    <w:p w14:paraId="75ED4D95" w14:textId="74D746FC" w:rsidR="00184A21" w:rsidRPr="000F451D" w:rsidRDefault="00C220FD" w:rsidP="000F451D">
      <w:pPr>
        <w:pStyle w:val="Level3"/>
      </w:pPr>
      <w:r>
        <w:t xml:space="preserve">If the landlord enters the </w:t>
      </w:r>
      <w:r w:rsidR="007B378A">
        <w:t>dwelling</w:t>
      </w:r>
      <w:r>
        <w:t xml:space="preserve"> in accordance with </w:t>
      </w:r>
      <w:r w:rsidRPr="0044492C">
        <w:rPr>
          <w:b/>
          <w:bCs/>
        </w:rPr>
        <w:t xml:space="preserve">paragraph </w:t>
      </w:r>
      <w:r w:rsidR="00D84593" w:rsidRPr="0044492C">
        <w:rPr>
          <w:b/>
          <w:bCs/>
        </w:rPr>
        <w:fldChar w:fldCharType="begin"/>
      </w:r>
      <w:r w:rsidR="00D84593" w:rsidRPr="0044492C">
        <w:rPr>
          <w:b/>
          <w:bCs/>
        </w:rPr>
        <w:instrText xml:space="preserve"> REF _Ref94711964 \r \h </w:instrText>
      </w:r>
      <w:r w:rsidR="0044492C">
        <w:rPr>
          <w:b/>
          <w:bCs/>
        </w:rPr>
        <w:instrText xml:space="preserve"> \* MERGEFORMAT </w:instrText>
      </w:r>
      <w:r w:rsidR="00D84593" w:rsidRPr="0044492C">
        <w:rPr>
          <w:b/>
          <w:bCs/>
        </w:rPr>
      </w:r>
      <w:r w:rsidR="00D84593" w:rsidRPr="0044492C">
        <w:rPr>
          <w:b/>
          <w:bCs/>
        </w:rPr>
        <w:fldChar w:fldCharType="separate"/>
      </w:r>
      <w:r w:rsidR="00853A5C">
        <w:rPr>
          <w:rFonts w:hint="eastAsia"/>
          <w:b/>
          <w:bCs/>
          <w:cs/>
        </w:rPr>
        <w:t>‎</w:t>
      </w:r>
      <w:r w:rsidR="00853A5C">
        <w:rPr>
          <w:b/>
          <w:bCs/>
        </w:rPr>
        <w:t>4.6.2</w:t>
      </w:r>
      <w:r w:rsidR="00D84593" w:rsidRPr="0044492C">
        <w:rPr>
          <w:b/>
          <w:bCs/>
        </w:rPr>
        <w:fldChar w:fldCharType="end"/>
      </w:r>
      <w:r>
        <w:t xml:space="preserve"> </w:t>
      </w:r>
      <w:r w:rsidRPr="002C57A7">
        <w:t>of this term</w:t>
      </w:r>
      <w:r>
        <w:t xml:space="preserve">, the landlord must use </w:t>
      </w:r>
      <w:r w:rsidRPr="009C3B1D">
        <w:rPr>
          <w:strike/>
        </w:rPr>
        <w:t>all</w:t>
      </w:r>
      <w:r>
        <w:t xml:space="preserve"> reasonable endeavours to notify you that they have entered the </w:t>
      </w:r>
      <w:r w:rsidR="007B378A">
        <w:t>dwelling</w:t>
      </w:r>
      <w:r>
        <w:t xml:space="preserve"> as soon as reasonably practicable after entry.</w:t>
      </w:r>
    </w:p>
    <w:p w14:paraId="20228322" w14:textId="37CD5EAB" w:rsidR="00C220FD" w:rsidRPr="000F451D" w:rsidRDefault="00C220FD" w:rsidP="000F451D">
      <w:pPr>
        <w:pStyle w:val="Level3"/>
      </w:pPr>
      <w:r>
        <w:t xml:space="preserve">For the purposes of </w:t>
      </w:r>
      <w:r w:rsidRPr="0044492C">
        <w:rPr>
          <w:b/>
          <w:bCs/>
        </w:rPr>
        <w:t xml:space="preserve">paragraph </w:t>
      </w:r>
      <w:r w:rsidR="00D84593" w:rsidRPr="0044492C">
        <w:rPr>
          <w:b/>
          <w:bCs/>
        </w:rPr>
        <w:fldChar w:fldCharType="begin"/>
      </w:r>
      <w:r w:rsidR="00D84593" w:rsidRPr="0044492C">
        <w:rPr>
          <w:b/>
          <w:bCs/>
        </w:rPr>
        <w:instrText xml:space="preserve"> REF _Ref94711980 \r \h </w:instrText>
      </w:r>
      <w:r w:rsidR="0044492C">
        <w:rPr>
          <w:b/>
          <w:bCs/>
        </w:rPr>
        <w:instrText xml:space="preserve"> \* MERGEFORMAT </w:instrText>
      </w:r>
      <w:r w:rsidR="00D84593" w:rsidRPr="0044492C">
        <w:rPr>
          <w:b/>
          <w:bCs/>
        </w:rPr>
      </w:r>
      <w:r w:rsidR="00D84593" w:rsidRPr="0044492C">
        <w:rPr>
          <w:b/>
          <w:bCs/>
        </w:rPr>
        <w:fldChar w:fldCharType="separate"/>
      </w:r>
      <w:r w:rsidR="00853A5C">
        <w:rPr>
          <w:rFonts w:hint="eastAsia"/>
          <w:b/>
          <w:bCs/>
          <w:cs/>
        </w:rPr>
        <w:t>‎</w:t>
      </w:r>
      <w:r w:rsidR="00853A5C">
        <w:rPr>
          <w:b/>
          <w:bCs/>
        </w:rPr>
        <w:t>4.6.1</w:t>
      </w:r>
      <w:r w:rsidR="00D84593" w:rsidRPr="0044492C">
        <w:rPr>
          <w:b/>
          <w:bCs/>
        </w:rPr>
        <w:fldChar w:fldCharType="end"/>
      </w:r>
      <w:r>
        <w:t xml:space="preserve"> in this term, an emergency includes</w:t>
      </w:r>
      <w:r w:rsidR="00EB40F4">
        <w:t>:</w:t>
      </w:r>
    </w:p>
    <w:p w14:paraId="362CF144" w14:textId="35F664BB" w:rsidR="00184A21" w:rsidRPr="000F451D" w:rsidRDefault="00C220FD" w:rsidP="000F451D">
      <w:pPr>
        <w:pStyle w:val="Level4"/>
      </w:pPr>
      <w:r>
        <w:t xml:space="preserve">something which requires urgent work to prevent the </w:t>
      </w:r>
      <w:r w:rsidR="007B378A">
        <w:t>dwelling</w:t>
      </w:r>
      <w:r>
        <w:t xml:space="preserve"> or dwellings</w:t>
      </w:r>
      <w:r w:rsidR="00012D58">
        <w:t>, THE CONTENTS, THE BUILDING</w:t>
      </w:r>
      <w:r>
        <w:t xml:space="preserve"> </w:t>
      </w:r>
      <w:r w:rsidR="0044492C">
        <w:t>OR ANY PROPERTY</w:t>
      </w:r>
      <w:r w:rsidR="007F5671">
        <w:t xml:space="preserve"> </w:t>
      </w:r>
      <w:r>
        <w:t>in the vicinity from being severely damaged, further damaged or destroyed</w:t>
      </w:r>
      <w:r w:rsidR="009C3B1D">
        <w:t>;</w:t>
      </w:r>
      <w:r>
        <w:t xml:space="preserve"> and</w:t>
      </w:r>
    </w:p>
    <w:p w14:paraId="0C12FCF6" w14:textId="182512C3" w:rsidR="00C220FD" w:rsidRPr="000F451D" w:rsidRDefault="00C220FD" w:rsidP="000F451D">
      <w:pPr>
        <w:pStyle w:val="Level4"/>
      </w:pPr>
      <w:r>
        <w:t>something which if not dealt with by the landlord immediately, would put at imminent risk the</w:t>
      </w:r>
      <w:r w:rsidR="004566F6">
        <w:t xml:space="preserve"> LIFE OR</w:t>
      </w:r>
      <w:r>
        <w:t xml:space="preserve"> health and safety of you, any permitted occupier of the </w:t>
      </w:r>
      <w:r w:rsidR="007B378A">
        <w:t>dwelling</w:t>
      </w:r>
      <w:r>
        <w:t xml:space="preserve"> or other persons in the vicinity of the </w:t>
      </w:r>
      <w:r w:rsidR="007B378A">
        <w:t>dwelling</w:t>
      </w:r>
      <w:r>
        <w:t>.</w:t>
      </w:r>
    </w:p>
    <w:p w14:paraId="6DB29948" w14:textId="4C390FCE" w:rsidR="00C220FD" w:rsidRPr="00CB540D" w:rsidRDefault="00C220FD" w:rsidP="00CB540D">
      <w:pPr>
        <w:pStyle w:val="Level1"/>
        <w:keepNext/>
      </w:pPr>
      <w:r w:rsidRPr="000F451D">
        <w:rPr>
          <w:rStyle w:val="Level1asHeadingtext"/>
        </w:rPr>
        <w:lastRenderedPageBreak/>
        <w:t xml:space="preserve">Care of the </w:t>
      </w:r>
      <w:r w:rsidR="007B378A">
        <w:rPr>
          <w:rStyle w:val="Level1asHeadingtext"/>
        </w:rPr>
        <w:t>dwelling</w:t>
      </w:r>
      <w:r w:rsidRPr="000F451D">
        <w:rPr>
          <w:rStyle w:val="Level1asHeadingtext"/>
        </w:rPr>
        <w:t xml:space="preserve"> — contract-holder’s responsibilities</w:t>
      </w:r>
      <w:bookmarkStart w:id="42" w:name="_NN43"/>
      <w:bookmarkEnd w:id="42"/>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_NN43\r \h </w:instrText>
      </w:r>
      <w:r w:rsidR="00CB540D" w:rsidRPr="00CB540D">
        <w:fldChar w:fldCharType="separate"/>
      </w:r>
      <w:bookmarkStart w:id="43" w:name="_Toc156561862"/>
      <w:bookmarkStart w:id="44" w:name="_Toc158109637"/>
      <w:r w:rsidR="00853A5C">
        <w:rPr>
          <w:rFonts w:hint="eastAsia"/>
          <w:cs/>
        </w:rPr>
        <w:instrText>‎</w:instrText>
      </w:r>
      <w:r w:rsidR="00853A5C">
        <w:instrText>5</w:instrText>
      </w:r>
      <w:r w:rsidR="00CB540D" w:rsidRPr="00CB540D">
        <w:fldChar w:fldCharType="end"/>
      </w:r>
      <w:r w:rsidR="00CB540D" w:rsidRPr="00CB540D">
        <w:tab/>
        <w:instrText xml:space="preserve">Care of the </w:instrText>
      </w:r>
      <w:r w:rsidR="00080AE7">
        <w:instrText>accommodation</w:instrText>
      </w:r>
      <w:r w:rsidR="00CB540D" w:rsidRPr="00CB540D">
        <w:instrText xml:space="preserve"> — contract-holder’s responsibilities</w:instrText>
      </w:r>
      <w:bookmarkEnd w:id="43"/>
      <w:bookmarkEnd w:id="44"/>
      <w:r w:rsidR="00CB540D" w:rsidRPr="00CB540D">
        <w:instrText xml:space="preserve">" \l 1 </w:instrText>
      </w:r>
      <w:r w:rsidR="00CB540D" w:rsidRPr="00CB540D">
        <w:fldChar w:fldCharType="end"/>
      </w:r>
    </w:p>
    <w:p w14:paraId="19AE6F01" w14:textId="55524A6D" w:rsidR="00C220FD" w:rsidRPr="000F451D" w:rsidRDefault="00C220FD" w:rsidP="000F451D">
      <w:pPr>
        <w:pStyle w:val="Level2"/>
        <w:keepNext/>
        <w:rPr>
          <w:rStyle w:val="Level2asHeadingtext"/>
        </w:rPr>
      </w:pPr>
      <w:r w:rsidRPr="000F451D">
        <w:rPr>
          <w:rStyle w:val="Level2asHeadingtext"/>
        </w:rPr>
        <w:t xml:space="preserve">Duty to take care of the </w:t>
      </w:r>
      <w:r w:rsidR="007B378A">
        <w:rPr>
          <w:rStyle w:val="Level2asHeadingtext"/>
        </w:rPr>
        <w:t>dwelling</w:t>
      </w:r>
      <w:r w:rsidR="00970032">
        <w:rPr>
          <w:rStyle w:val="Level2asHeadingtext"/>
        </w:rPr>
        <w:t xml:space="preserve"> AND THE COMMON PARTS</w:t>
      </w:r>
      <w:r w:rsidRPr="000F451D">
        <w:rPr>
          <w:rStyle w:val="Level2asHeadingtext"/>
        </w:rPr>
        <w:t xml:space="preserve"> (S)</w:t>
      </w:r>
    </w:p>
    <w:p w14:paraId="34FE2CBC" w14:textId="3BD44B5A" w:rsidR="00C220FD" w:rsidRPr="0071162D" w:rsidRDefault="00C220FD" w:rsidP="0071162D">
      <w:pPr>
        <w:pStyle w:val="Body2"/>
      </w:pPr>
      <w:r>
        <w:t xml:space="preserve">You are not liable for fair wear and tear to the </w:t>
      </w:r>
      <w:r w:rsidR="007B378A">
        <w:t>dwelling</w:t>
      </w:r>
      <w:r>
        <w:t xml:space="preserve"> or to </w:t>
      </w:r>
      <w:r w:rsidR="00751A30">
        <w:t>THE CONTENTS</w:t>
      </w:r>
      <w:r w:rsidR="008F7025">
        <w:t xml:space="preserve"> </w:t>
      </w:r>
      <w:r w:rsidR="00970032">
        <w:t>OR THE COMMON PARTS</w:t>
      </w:r>
      <w:r>
        <w:t xml:space="preserve"> but must</w:t>
      </w:r>
      <w:r w:rsidR="009C3B1D">
        <w:t>:</w:t>
      </w:r>
    </w:p>
    <w:p w14:paraId="31797634" w14:textId="07DD6AED" w:rsidR="00184A21" w:rsidRPr="006B6C54" w:rsidRDefault="00C220FD" w:rsidP="006B6C54">
      <w:pPr>
        <w:pStyle w:val="Level3"/>
      </w:pPr>
      <w:r>
        <w:t xml:space="preserve">take proper care of the </w:t>
      </w:r>
      <w:r w:rsidR="007B378A">
        <w:t>dwelling</w:t>
      </w:r>
      <w:r>
        <w:t xml:space="preserve">, </w:t>
      </w:r>
      <w:r w:rsidR="00146AD9">
        <w:t>THE CONTENTS</w:t>
      </w:r>
      <w:r w:rsidR="008012BA">
        <w:t xml:space="preserve"> </w:t>
      </w:r>
      <w:r w:rsidR="00970032">
        <w:t>AND THE COM</w:t>
      </w:r>
      <w:r w:rsidR="004A75AA">
        <w:t>M</w:t>
      </w:r>
      <w:r w:rsidR="00970032">
        <w:t>ON PARTS</w:t>
      </w:r>
      <w:r w:rsidR="0043437E">
        <w:t xml:space="preserve"> BY NOT CAUSING ANY DAMAGE TO THE </w:t>
      </w:r>
      <w:r w:rsidR="007B378A">
        <w:t>DWELLING</w:t>
      </w:r>
      <w:r w:rsidR="0043437E">
        <w:t xml:space="preserve">, </w:t>
      </w:r>
      <w:r w:rsidR="00146AD9">
        <w:t>THE CONTENTS</w:t>
      </w:r>
      <w:r w:rsidR="00970032">
        <w:t xml:space="preserve"> OR THE COMMON </w:t>
      </w:r>
      <w:proofErr w:type="gramStart"/>
      <w:r w:rsidR="00970032">
        <w:t>PARTS</w:t>
      </w:r>
      <w:r w:rsidR="009C3B1D">
        <w:t>;</w:t>
      </w:r>
      <w:proofErr w:type="gramEnd"/>
    </w:p>
    <w:p w14:paraId="2EE80C51" w14:textId="545BBD52" w:rsidR="00184A21" w:rsidRPr="006B6C54" w:rsidRDefault="00C220FD" w:rsidP="006B6C54">
      <w:pPr>
        <w:pStyle w:val="Level3"/>
      </w:pPr>
      <w:r>
        <w:t xml:space="preserve">not remove any </w:t>
      </w:r>
      <w:r w:rsidR="00146AD9">
        <w:t xml:space="preserve">CONTENTS </w:t>
      </w:r>
      <w:r>
        <w:t xml:space="preserve">from the </w:t>
      </w:r>
      <w:r w:rsidR="007B378A">
        <w:t>dwelling</w:t>
      </w:r>
      <w:r>
        <w:t xml:space="preserve"> without the consent of the </w:t>
      </w:r>
      <w:proofErr w:type="gramStart"/>
      <w:r>
        <w:t>landlord</w:t>
      </w:r>
      <w:r w:rsidR="009C3B1D">
        <w:t>;</w:t>
      </w:r>
      <w:proofErr w:type="gramEnd"/>
    </w:p>
    <w:p w14:paraId="6F001B61" w14:textId="06C3E848" w:rsidR="00C71FDD" w:rsidRDefault="00C220FD" w:rsidP="00751A30">
      <w:pPr>
        <w:pStyle w:val="Level3"/>
      </w:pPr>
      <w:r>
        <w:t xml:space="preserve">keep the </w:t>
      </w:r>
      <w:r w:rsidR="007B378A">
        <w:t>dwelling</w:t>
      </w:r>
      <w:r>
        <w:t xml:space="preserve"> </w:t>
      </w:r>
      <w:r w:rsidR="00B27774">
        <w:t xml:space="preserve">AND THE COMMON PARTS </w:t>
      </w:r>
      <w:r>
        <w:t>in a state of reasonable decorative order</w:t>
      </w:r>
      <w:r w:rsidR="00B27774">
        <w:t xml:space="preserve"> BY</w:t>
      </w:r>
      <w:r w:rsidR="00C71FDD">
        <w:t>:</w:t>
      </w:r>
    </w:p>
    <w:p w14:paraId="3FAF8EB9" w14:textId="151125D1" w:rsidR="00C71FDD" w:rsidRDefault="00B27774" w:rsidP="00C71FDD">
      <w:pPr>
        <w:pStyle w:val="Level4"/>
      </w:pPr>
      <w:r>
        <w:t>NOT REMOVING FROM, AFFIXING TO</w:t>
      </w:r>
      <w:r w:rsidR="005E3005">
        <w:t xml:space="preserve"> OR </w:t>
      </w:r>
      <w:r>
        <w:t>DAMAGING</w:t>
      </w:r>
      <w:r w:rsidR="005E3005">
        <w:t xml:space="preserve"> </w:t>
      </w:r>
      <w:r>
        <w:t xml:space="preserve">THE DECORATIVE FINISH OF THE </w:t>
      </w:r>
      <w:r w:rsidR="007B378A">
        <w:t>DWELLING</w:t>
      </w:r>
      <w:r>
        <w:t xml:space="preserve"> OR THE COMMON PARTS</w:t>
      </w:r>
      <w:r w:rsidR="00C71FDD">
        <w:t xml:space="preserve">; AND </w:t>
      </w:r>
    </w:p>
    <w:p w14:paraId="307EA285" w14:textId="6296C8A6" w:rsidR="00184A21" w:rsidRPr="006B6C54" w:rsidRDefault="00C71FDD" w:rsidP="00C1792B">
      <w:pPr>
        <w:pStyle w:val="Level4"/>
      </w:pPr>
      <w:r>
        <w:t>REDECORATING THE DWELLING WHERE NECESSARY DUE TO CAUSES OTHER THAN FAIR WEAR AND TEAR</w:t>
      </w:r>
      <w:r w:rsidR="00E16517" w:rsidRPr="00E16517">
        <w:t xml:space="preserve"> </w:t>
      </w:r>
      <w:r w:rsidR="00E16517">
        <w:t xml:space="preserve">TO A GOOD STANDARD AND IN THE SAME </w:t>
      </w:r>
      <w:proofErr w:type="gramStart"/>
      <w:r w:rsidR="00E16517">
        <w:t>COLOUR</w:t>
      </w:r>
      <w:r w:rsidR="009C3B1D">
        <w:t>;</w:t>
      </w:r>
      <w:proofErr w:type="gramEnd"/>
      <w:r w:rsidR="00C220FD">
        <w:t xml:space="preserve"> </w:t>
      </w:r>
    </w:p>
    <w:p w14:paraId="500B223F" w14:textId="0C264140" w:rsidR="00C220FD" w:rsidRDefault="00C220FD" w:rsidP="006B6C54">
      <w:pPr>
        <w:pStyle w:val="Level3"/>
      </w:pPr>
      <w:r>
        <w:t xml:space="preserve">not keep anything in the </w:t>
      </w:r>
      <w:r w:rsidR="007B378A">
        <w:t>dwelling</w:t>
      </w:r>
      <w:r>
        <w:t xml:space="preserve"> that would be a health and safety risk to you, any permitted occupier</w:t>
      </w:r>
      <w:r w:rsidR="00B5641A">
        <w:rPr>
          <w:rStyle w:val="FootnoteReference"/>
        </w:rPr>
        <w:footnoteReference w:id="14"/>
      </w:r>
      <w:r>
        <w:t xml:space="preserve">, any persons visiting the </w:t>
      </w:r>
      <w:r w:rsidR="007B378A">
        <w:t>dwelling</w:t>
      </w:r>
      <w:r>
        <w:t xml:space="preserve"> or any persons residing in the vicinity of the </w:t>
      </w:r>
      <w:proofErr w:type="gramStart"/>
      <w:r w:rsidR="007B378A">
        <w:t>dwelling</w:t>
      </w:r>
      <w:r w:rsidR="004E1854">
        <w:t>;</w:t>
      </w:r>
      <w:proofErr w:type="gramEnd"/>
      <w:r w:rsidR="004E1854">
        <w:t xml:space="preserve"> </w:t>
      </w:r>
    </w:p>
    <w:p w14:paraId="5CDDE64C" w14:textId="3CE2F79A" w:rsidR="00970032" w:rsidRDefault="00970032" w:rsidP="006B6C54">
      <w:pPr>
        <w:pStyle w:val="Level3"/>
      </w:pPr>
      <w:r>
        <w:t xml:space="preserve">NOT LEAVE ANY ITEMS IN THE COMMON PARTS NOR OBSTRUCT </w:t>
      </w:r>
      <w:proofErr w:type="gramStart"/>
      <w:r>
        <w:t>THEM;</w:t>
      </w:r>
      <w:proofErr w:type="gramEnd"/>
    </w:p>
    <w:p w14:paraId="0025D8F0" w14:textId="06611D25" w:rsidR="004E1854" w:rsidRDefault="004E1854" w:rsidP="006B6C54">
      <w:pPr>
        <w:pStyle w:val="Level3"/>
      </w:pPr>
      <w:r>
        <w:t xml:space="preserve">NOT DO ANYTHING WHICH COULD CAUSE DAMAGE TO ANY ELECTRICAL INSTALLATONS OR OTHER EQUIPMENT IN OR SERVING THE </w:t>
      </w:r>
      <w:r w:rsidR="007B378A">
        <w:t>DWELLING</w:t>
      </w:r>
      <w:r w:rsidR="00970032">
        <w:t xml:space="preserve"> OR THE COMMON </w:t>
      </w:r>
      <w:proofErr w:type="gramStart"/>
      <w:r w:rsidR="00970032">
        <w:t>PARTS</w:t>
      </w:r>
      <w:r w:rsidR="0043437E">
        <w:t>;</w:t>
      </w:r>
      <w:proofErr w:type="gramEnd"/>
      <w:r w:rsidR="0043437E">
        <w:t xml:space="preserve"> </w:t>
      </w:r>
    </w:p>
    <w:p w14:paraId="5FEC7D23" w14:textId="2AC9D85F" w:rsidR="007313CA" w:rsidRDefault="0043437E" w:rsidP="007313CA">
      <w:pPr>
        <w:pStyle w:val="Level3"/>
      </w:pPr>
      <w:r>
        <w:t>USE REASONABLE END</w:t>
      </w:r>
      <w:r w:rsidR="00970032">
        <w:t>E</w:t>
      </w:r>
      <w:r>
        <w:t xml:space="preserve">AVOURS TO ENSURE THAT THE COMMON PARTS AND ANY FIXTURES, FITTINGS, PLANT OR EQUIPMENT IN THEM, THE STRUCTURE OF AND THE EXTERIOR TO THE BUILDING ARE NOT DAMAGED BY ANY ACTS OR </w:t>
      </w:r>
      <w:proofErr w:type="gramStart"/>
      <w:r>
        <w:t>OMISSIONS</w:t>
      </w:r>
      <w:r w:rsidR="00800531">
        <w:t>;</w:t>
      </w:r>
      <w:proofErr w:type="gramEnd"/>
      <w:r w:rsidR="00800531">
        <w:t xml:space="preserve"> </w:t>
      </w:r>
    </w:p>
    <w:p w14:paraId="0AA090C1" w14:textId="3CFD0BB1" w:rsidR="00800531" w:rsidRDefault="00800531" w:rsidP="007313CA">
      <w:pPr>
        <w:pStyle w:val="Level3"/>
      </w:pPr>
      <w:r>
        <w:t xml:space="preserve">KEEP THE DWELLING IN A CLEAN </w:t>
      </w:r>
      <w:proofErr w:type="gramStart"/>
      <w:r>
        <w:t>CONDITION</w:t>
      </w:r>
      <w:r w:rsidR="001E0F6C">
        <w:t>;</w:t>
      </w:r>
      <w:proofErr w:type="gramEnd"/>
    </w:p>
    <w:p w14:paraId="4154830B" w14:textId="080B8ED2" w:rsidR="00146AD9" w:rsidRDefault="00146AD9" w:rsidP="007313CA">
      <w:pPr>
        <w:pStyle w:val="Level3"/>
      </w:pPr>
      <w:r>
        <w:t xml:space="preserve">CLEAN </w:t>
      </w:r>
      <w:r w:rsidR="002D285C">
        <w:t xml:space="preserve">THE INSIDE OF </w:t>
      </w:r>
      <w:r>
        <w:t xml:space="preserve">THE WINDOWS OF THE DWELLING THAT YOU CAN REASONABLY AND SAFELY REACH (INSIDE AND OUT) AT LEAST ONCE A </w:t>
      </w:r>
      <w:proofErr w:type="gramStart"/>
      <w:r>
        <w:t>MONTH</w:t>
      </w:r>
      <w:r w:rsidR="001E0F6C">
        <w:t>;</w:t>
      </w:r>
      <w:proofErr w:type="gramEnd"/>
    </w:p>
    <w:p w14:paraId="6361973D" w14:textId="55132D74" w:rsidR="00146AD9" w:rsidRDefault="002F5B55" w:rsidP="007313CA">
      <w:pPr>
        <w:pStyle w:val="Level3"/>
      </w:pPr>
      <w:r>
        <w:t xml:space="preserve">NOT </w:t>
      </w:r>
      <w:r w:rsidR="001E0F6C">
        <w:t xml:space="preserve">BREAK ANY OF THE WINDOWS IN THE DWELLING OR THE COMMON </w:t>
      </w:r>
      <w:proofErr w:type="gramStart"/>
      <w:r w:rsidR="001E0F6C">
        <w:t>PARTS;</w:t>
      </w:r>
      <w:proofErr w:type="gramEnd"/>
    </w:p>
    <w:p w14:paraId="673E1EB5" w14:textId="67CEC95A" w:rsidR="001E0F6C" w:rsidRDefault="001E0F6C" w:rsidP="007313CA">
      <w:pPr>
        <w:pStyle w:val="Level3"/>
      </w:pPr>
      <w:r>
        <w:t xml:space="preserve">REPLACE ALL FUSES, LIGHT BULBS AND FLUORESCENT TUBES </w:t>
      </w:r>
      <w:r w:rsidR="00832490">
        <w:t xml:space="preserve">WITHIN THE DWELLING </w:t>
      </w:r>
      <w:r>
        <w:t xml:space="preserve">WHEN THEY REACH THE END OF THEIR USEFUL </w:t>
      </w:r>
      <w:proofErr w:type="gramStart"/>
      <w:r>
        <w:t>LIFE;</w:t>
      </w:r>
      <w:proofErr w:type="gramEnd"/>
      <w:r w:rsidR="00574277">
        <w:t xml:space="preserve"> </w:t>
      </w:r>
    </w:p>
    <w:p w14:paraId="262F4BE2" w14:textId="054ECDC9" w:rsidR="001E0F6C" w:rsidRDefault="001E0F6C" w:rsidP="007313CA">
      <w:pPr>
        <w:pStyle w:val="Level3"/>
      </w:pPr>
      <w:r>
        <w:t xml:space="preserve">NOT BLOCK ANY GUTTERS, SEWERS, DRAINS, TOILET BOWLS, CISTERNS, BASINS, BATHS, SHOWERS, WATER PIPES, CHIMNEYS, DUCTS AND OTHER FITTINGS YOU HAVE REASONABLE ACCESS </w:t>
      </w:r>
      <w:proofErr w:type="gramStart"/>
      <w:r>
        <w:t>TO</w:t>
      </w:r>
      <w:r w:rsidR="007F18BD">
        <w:t>;</w:t>
      </w:r>
      <w:proofErr w:type="gramEnd"/>
    </w:p>
    <w:p w14:paraId="28726AD6" w14:textId="77777777" w:rsidR="007F18BD" w:rsidRDefault="007F18BD" w:rsidP="007F18BD">
      <w:pPr>
        <w:pStyle w:val="Level3"/>
      </w:pPr>
      <w:r>
        <w:lastRenderedPageBreak/>
        <w:t>COMPLY WITH ALL RELEVANT LEGISLATION, REGULATIONS, BRITISH STANDARDS AND CODES OF PRACTICE IN REPSECT OF ANY REPAIRS OR MAINTENANCE WORKS YOU CARRY OUT TO THE DWELLING; AND</w:t>
      </w:r>
    </w:p>
    <w:p w14:paraId="3B393ACA" w14:textId="49DC166D" w:rsidR="007F18BD" w:rsidRDefault="007F18BD" w:rsidP="007F18BD">
      <w:pPr>
        <w:pStyle w:val="Level3"/>
      </w:pPr>
      <w:r>
        <w:t>IN THE EVENT THAT YOU</w:t>
      </w:r>
      <w:r w:rsidR="00D25BE7">
        <w:t xml:space="preserve"> ELECT TO</w:t>
      </w:r>
      <w:r>
        <w:t xml:space="preserve"> INSTRUCT CONTRACTORS IN ORDER TO COMPLY WITH YOUR OBLIGATION UNDER </w:t>
      </w:r>
      <w:r>
        <w:rPr>
          <w:b/>
          <w:bCs/>
        </w:rPr>
        <w:t xml:space="preserve">PARAGRAPH 5.1.13 </w:t>
      </w:r>
      <w:r>
        <w:t xml:space="preserve">OF THIS TERM YOU MUST ENSURE THAT THEY ARE APPROPRIATELY QUALIFIED AND ACCREDITED. </w:t>
      </w:r>
    </w:p>
    <w:p w14:paraId="562DA6E6" w14:textId="6ABDD173" w:rsidR="00C220FD" w:rsidRPr="000F451D" w:rsidRDefault="00C220FD" w:rsidP="000F451D">
      <w:pPr>
        <w:pStyle w:val="Level2"/>
        <w:keepNext/>
        <w:rPr>
          <w:rStyle w:val="Level2asHeadingtext"/>
        </w:rPr>
      </w:pPr>
      <w:bookmarkStart w:id="45" w:name="_Ref94711919"/>
      <w:r w:rsidRPr="000F451D">
        <w:rPr>
          <w:rStyle w:val="Level2asHeadingtext"/>
        </w:rPr>
        <w:t>Duty to notify landlord of defect or disrepair (S)</w:t>
      </w:r>
      <w:bookmarkEnd w:id="45"/>
    </w:p>
    <w:p w14:paraId="71347904" w14:textId="7B25F811" w:rsidR="00184A21" w:rsidRPr="006B6C54" w:rsidRDefault="00C220FD" w:rsidP="006B6C54">
      <w:pPr>
        <w:pStyle w:val="Level3"/>
      </w:pPr>
      <w:r>
        <w:t>You must notify the landlord</w:t>
      </w:r>
      <w:r w:rsidR="00574277">
        <w:t xml:space="preserve"> IN WRITING</w:t>
      </w:r>
      <w:r>
        <w:t xml:space="preserve"> </w:t>
      </w:r>
      <w:r w:rsidRPr="00B27774">
        <w:t>as soon as reasonably practicable</w:t>
      </w:r>
      <w:r>
        <w:t xml:space="preserve"> </w:t>
      </w:r>
      <w:r w:rsidR="00B27774">
        <w:t xml:space="preserve">BUT, IN ANY EVENT, ALWAYS WITHIN 24 HOURS OF BECOMING AWARE </w:t>
      </w:r>
      <w:r>
        <w:t>of any fault, defect, damage or disrepair which you reasonably believe is the landlord’s responsibility</w:t>
      </w:r>
      <w:r w:rsidR="008012BA">
        <w:t xml:space="preserve"> </w:t>
      </w:r>
      <w:r w:rsidR="008012BA" w:rsidRPr="00AA30F6">
        <w:t xml:space="preserve">OR ANY DEFAULT IN THE PROVISION OF THE </w:t>
      </w:r>
      <w:r w:rsidR="001A6CCF">
        <w:t>INTERNET</w:t>
      </w:r>
      <w:r w:rsidR="00767CFA">
        <w:t xml:space="preserve"> </w:t>
      </w:r>
      <w:r w:rsidR="008012BA" w:rsidRPr="00AA30F6">
        <w:t>SERVICES IDENTIFIE</w:t>
      </w:r>
      <w:r w:rsidR="004E577C">
        <w:t xml:space="preserve">D AS BEING INCLUDED IN THE RENT IN </w:t>
      </w:r>
      <w:r w:rsidR="004E577C">
        <w:rPr>
          <w:b/>
          <w:bCs/>
        </w:rPr>
        <w:t>PART 2 KEY MATTERS</w:t>
      </w:r>
      <w:r w:rsidRPr="00AA30F6">
        <w:t>.</w:t>
      </w:r>
    </w:p>
    <w:p w14:paraId="36089DE5" w14:textId="0AA07B2B" w:rsidR="00184A21" w:rsidRPr="00B872CD" w:rsidRDefault="00C220FD" w:rsidP="006B6C54">
      <w:pPr>
        <w:pStyle w:val="Level3"/>
      </w:pPr>
      <w:bookmarkStart w:id="46" w:name="_Ref94711929"/>
      <w:r w:rsidRPr="00B872CD">
        <w:t xml:space="preserve">Where you reasonably believe that any fault, defect, damage or disrepair to the </w:t>
      </w:r>
      <w:r w:rsidR="00574277">
        <w:t>CONTENTS</w:t>
      </w:r>
      <w:r w:rsidR="008F7025" w:rsidRPr="008F7025">
        <w:t xml:space="preserve"> </w:t>
      </w:r>
      <w:r w:rsidRPr="00B872CD">
        <w:t xml:space="preserve">is not the landlord’s responsibility, you must, within a reasonable </w:t>
      </w:r>
      <w:proofErr w:type="gramStart"/>
      <w:r w:rsidRPr="00B872CD">
        <w:t>period of time</w:t>
      </w:r>
      <w:proofErr w:type="gramEnd"/>
      <w:r w:rsidRPr="00B872CD">
        <w:t xml:space="preserve">, carry out repairs to such </w:t>
      </w:r>
      <w:r w:rsidR="00574277">
        <w:t>CONTENTS</w:t>
      </w:r>
      <w:r w:rsidRPr="00B872CD">
        <w:t>, or replace them.</w:t>
      </w:r>
      <w:bookmarkEnd w:id="46"/>
    </w:p>
    <w:p w14:paraId="0AB5D91E" w14:textId="6A8E3ACF" w:rsidR="00C220FD" w:rsidRDefault="006B6C54" w:rsidP="00EE79D5">
      <w:pPr>
        <w:pStyle w:val="Level3"/>
      </w:pPr>
      <w:bookmarkStart w:id="47" w:name="_Ref94711936"/>
      <w:r w:rsidRPr="00B872CD">
        <w:t xml:space="preserve">The circumstances in which </w:t>
      </w:r>
      <w:r w:rsidRPr="00AA30F6">
        <w:rPr>
          <w:b/>
          <w:bCs/>
        </w:rPr>
        <w:t xml:space="preserve">paragraph </w:t>
      </w:r>
      <w:r w:rsidRPr="00AA30F6">
        <w:rPr>
          <w:b/>
          <w:bCs/>
        </w:rPr>
        <w:fldChar w:fldCharType="begin"/>
      </w:r>
      <w:r w:rsidRPr="00AA30F6">
        <w:rPr>
          <w:b/>
          <w:bCs/>
        </w:rPr>
        <w:instrText xml:space="preserve"> REF _Ref94711929 \r \h </w:instrText>
      </w:r>
      <w:r w:rsidR="00970032" w:rsidRPr="00AA30F6">
        <w:rPr>
          <w:b/>
          <w:bCs/>
        </w:rPr>
        <w:instrText xml:space="preserve"> \* MERGEFORMAT </w:instrText>
      </w:r>
      <w:r w:rsidRPr="00AA30F6">
        <w:rPr>
          <w:b/>
          <w:bCs/>
        </w:rPr>
      </w:r>
      <w:r w:rsidRPr="00AA30F6">
        <w:rPr>
          <w:b/>
          <w:bCs/>
        </w:rPr>
        <w:fldChar w:fldCharType="separate"/>
      </w:r>
      <w:r w:rsidR="00853A5C">
        <w:rPr>
          <w:rFonts w:hint="eastAsia"/>
          <w:b/>
          <w:bCs/>
          <w:cs/>
        </w:rPr>
        <w:t>‎</w:t>
      </w:r>
      <w:r w:rsidR="00853A5C">
        <w:rPr>
          <w:b/>
          <w:bCs/>
        </w:rPr>
        <w:t>5.2.2</w:t>
      </w:r>
      <w:r w:rsidRPr="00AA30F6">
        <w:rPr>
          <w:b/>
          <w:bCs/>
        </w:rPr>
        <w:fldChar w:fldCharType="end"/>
      </w:r>
      <w:r w:rsidRPr="00B872CD">
        <w:t xml:space="preserve"> of this term applies include where the fault, defect, damage or disrepair has occurred wholly or mainly because of an act or omission amounting to a lack of care</w:t>
      </w:r>
      <w:r w:rsidR="00B5641A">
        <w:rPr>
          <w:rStyle w:val="FootnoteReference"/>
        </w:rPr>
        <w:footnoteReference w:id="15"/>
      </w:r>
      <w:r w:rsidRPr="00B872CD">
        <w:t xml:space="preserve"> by you, any permitted occupier or any person visiting the </w:t>
      </w:r>
      <w:r w:rsidR="007B378A" w:rsidRPr="00B872CD">
        <w:t>dwelling</w:t>
      </w:r>
      <w:r w:rsidRPr="00B872CD">
        <w:t>.</w:t>
      </w:r>
      <w:bookmarkEnd w:id="47"/>
    </w:p>
    <w:p w14:paraId="5248B571" w14:textId="1468ED1F" w:rsidR="0071015D" w:rsidRDefault="0071015D" w:rsidP="0071015D">
      <w:pPr>
        <w:pStyle w:val="Level3"/>
      </w:pPr>
      <w:r>
        <w:t xml:space="preserve">YOU MUST NOTIFY THE LANDLORD </w:t>
      </w:r>
      <w:r w:rsidR="00574277">
        <w:t xml:space="preserve">IN WRITING </w:t>
      </w:r>
      <w:r>
        <w:t>AS SOON AS REASONABLY PRACTICABLE BUT, IN ANY EVENT, ALWAYS WITHIN 24 HOURS OF BECOMING AWARE OF ANY MATTER THAT MAY REQUIRE THE LANDLORD TO CLAIM UPON ITS BUILDINGS INSURANCE POLICY.</w:t>
      </w:r>
    </w:p>
    <w:p w14:paraId="6DA2565B" w14:textId="18C1A83D" w:rsidR="0071015D" w:rsidRDefault="0071015D" w:rsidP="0071015D">
      <w:pPr>
        <w:pStyle w:val="Level3"/>
      </w:pPr>
      <w:r>
        <w:t xml:space="preserve">YOU MUST NOTIFY THE LANDLORD IMMEDIATELY IF YOU BECOME AWARE OF ANY BURGLARY OR ATTEMPTED BREAK IN AT THE DWELLING OR BUILDING. </w:t>
      </w:r>
    </w:p>
    <w:p w14:paraId="2C5FCDEA" w14:textId="153927EC" w:rsidR="007313CA" w:rsidRPr="00B872CD" w:rsidRDefault="007313CA" w:rsidP="00EE79D5">
      <w:pPr>
        <w:pStyle w:val="Level3"/>
      </w:pPr>
      <w:r>
        <w:t xml:space="preserve">IN THE EVENT THAT YOU FAIL TO COMPLY WITH YOUR OBLIGATIONS UNDER </w:t>
      </w:r>
      <w:r w:rsidRPr="00AA30F6">
        <w:rPr>
          <w:b/>
          <w:bCs/>
        </w:rPr>
        <w:t>TERM 5.1</w:t>
      </w:r>
      <w:r>
        <w:t xml:space="preserve"> </w:t>
      </w:r>
      <w:r w:rsidR="0071015D">
        <w:t xml:space="preserve">THE LANDLORD IS ENTITLED TO SERVE NOTICE ON YOU REQUIRING THAT YOU COMPLY WITH THE OBLIGATION </w:t>
      </w:r>
      <w:r>
        <w:t>WITHIN A REASONABLE PERIOD OF TIME</w:t>
      </w:r>
      <w:r w:rsidR="00574277">
        <w:t xml:space="preserve"> AS SPECIFIED IN THE NOTICE</w:t>
      </w:r>
      <w:r w:rsidR="0071015D">
        <w:t>. IF YOU FAIL TO DO SO</w:t>
      </w:r>
      <w:r>
        <w:t xml:space="preserve"> THE LANDLORD IS ENTITLED TO (BUT IS NOT OBLIGED TO) ENTER THE DWELLING TO CARRY OUT</w:t>
      </w:r>
      <w:r w:rsidR="0071015D">
        <w:t xml:space="preserve"> THE OBLIGATION AND EFFECT</w:t>
      </w:r>
      <w:r>
        <w:t xml:space="preserve"> THE REPAIRS AND MAINTENANCE (INCLUDING DECORATIVE REPAIR) TO THE DWELLING</w:t>
      </w:r>
      <w:r w:rsidR="00574277">
        <w:t xml:space="preserve"> AND/OR THE CONTENTS</w:t>
      </w:r>
      <w:r w:rsidR="008F7025">
        <w:t xml:space="preserve"> </w:t>
      </w:r>
      <w:r>
        <w:t xml:space="preserve">ON YOUR BEHALF AND THE LANDLORD IS ENTITLED TO </w:t>
      </w:r>
      <w:r w:rsidR="00574277">
        <w:t xml:space="preserve">CLAIM DAMAGES FROM </w:t>
      </w:r>
      <w:r w:rsidR="00576987">
        <w:t xml:space="preserve">YOU </w:t>
      </w:r>
      <w:r w:rsidR="00574277">
        <w:t xml:space="preserve">TO COVER </w:t>
      </w:r>
      <w:r>
        <w:t>THE REASONABLE COSTS OF DOING SO.</w:t>
      </w:r>
    </w:p>
    <w:p w14:paraId="191B8F9C" w14:textId="48AE076F" w:rsidR="00C220FD" w:rsidRPr="00CB540D" w:rsidRDefault="00C220FD" w:rsidP="00CB540D">
      <w:pPr>
        <w:pStyle w:val="Level1"/>
        <w:keepNext/>
      </w:pPr>
      <w:r w:rsidRPr="006B6C54">
        <w:rPr>
          <w:rStyle w:val="Level1asHeadingtext"/>
        </w:rPr>
        <w:t xml:space="preserve">Care of the </w:t>
      </w:r>
      <w:r w:rsidR="007B378A">
        <w:rPr>
          <w:rStyle w:val="Level1asHeadingtext"/>
        </w:rPr>
        <w:t>dwelling</w:t>
      </w:r>
      <w:r w:rsidRPr="006B6C54">
        <w:rPr>
          <w:rStyle w:val="Level1asHeadingtext"/>
        </w:rPr>
        <w:t xml:space="preserve"> — landlord’s obligations</w:t>
      </w:r>
      <w:bookmarkStart w:id="48" w:name="_NN44"/>
      <w:bookmarkEnd w:id="48"/>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_NN44\r \h </w:instrText>
      </w:r>
      <w:r w:rsidR="00CB540D" w:rsidRPr="00CB540D">
        <w:fldChar w:fldCharType="separate"/>
      </w:r>
      <w:bookmarkStart w:id="49" w:name="_Toc156561863"/>
      <w:bookmarkStart w:id="50" w:name="_Toc158109638"/>
      <w:r w:rsidR="00853A5C">
        <w:rPr>
          <w:rFonts w:hint="eastAsia"/>
          <w:cs/>
        </w:rPr>
        <w:instrText>‎</w:instrText>
      </w:r>
      <w:r w:rsidR="00853A5C">
        <w:instrText>6</w:instrText>
      </w:r>
      <w:r w:rsidR="00CB540D" w:rsidRPr="00CB540D">
        <w:fldChar w:fldCharType="end"/>
      </w:r>
      <w:r w:rsidR="00CB540D" w:rsidRPr="00CB540D">
        <w:tab/>
        <w:instrText xml:space="preserve">Care of the </w:instrText>
      </w:r>
      <w:r w:rsidR="00080AE7">
        <w:instrText>accommodation</w:instrText>
      </w:r>
      <w:r w:rsidR="00CB540D" w:rsidRPr="00CB540D">
        <w:instrText xml:space="preserve"> — landlord’s obligations</w:instrText>
      </w:r>
      <w:bookmarkEnd w:id="49"/>
      <w:bookmarkEnd w:id="50"/>
      <w:r w:rsidR="00CB540D" w:rsidRPr="00CB540D">
        <w:instrText xml:space="preserve">" \l 1 </w:instrText>
      </w:r>
      <w:r w:rsidR="00CB540D" w:rsidRPr="00CB540D">
        <w:fldChar w:fldCharType="end"/>
      </w:r>
    </w:p>
    <w:p w14:paraId="6A1B02F6" w14:textId="6A1F6D82" w:rsidR="00C220FD" w:rsidRPr="006B6C54" w:rsidRDefault="00C220FD" w:rsidP="006B6C54">
      <w:pPr>
        <w:pStyle w:val="Level2"/>
        <w:keepNext/>
        <w:rPr>
          <w:rStyle w:val="Level2asHeadingtext"/>
        </w:rPr>
      </w:pPr>
      <w:bookmarkStart w:id="51" w:name="_Ref94711855"/>
      <w:r w:rsidRPr="006B6C54">
        <w:rPr>
          <w:rStyle w:val="Level2asHeadingtext"/>
        </w:rPr>
        <w:t>Landlord’s obligation: fitness for human habitation (F+)</w:t>
      </w:r>
      <w:bookmarkEnd w:id="51"/>
    </w:p>
    <w:p w14:paraId="294D8D4E" w14:textId="3F0497D6" w:rsidR="00C220FD" w:rsidRPr="006B6C54" w:rsidRDefault="00C220FD" w:rsidP="006B6C54">
      <w:pPr>
        <w:pStyle w:val="Level3"/>
      </w:pPr>
      <w:bookmarkStart w:id="52" w:name="_Ref94712029"/>
      <w:r>
        <w:t xml:space="preserve">The landlord must ensure that the </w:t>
      </w:r>
      <w:r w:rsidR="007B378A">
        <w:t>dwelling</w:t>
      </w:r>
      <w:r>
        <w:t xml:space="preserve"> is fit for human habitation</w:t>
      </w:r>
      <w:bookmarkEnd w:id="52"/>
      <w:r w:rsidR="00B5641A">
        <w:rPr>
          <w:rStyle w:val="FootnoteReference"/>
        </w:rPr>
        <w:footnoteReference w:id="16"/>
      </w:r>
      <w:r w:rsidR="009C3B1D">
        <w:t>:</w:t>
      </w:r>
    </w:p>
    <w:p w14:paraId="1F32BF6E" w14:textId="1D643862" w:rsidR="00C220FD" w:rsidRPr="006B6C54" w:rsidRDefault="00C220FD" w:rsidP="006B6C54">
      <w:pPr>
        <w:pStyle w:val="Level4"/>
      </w:pPr>
      <w:r>
        <w:t>on the occupation date of this contract</w:t>
      </w:r>
      <w:r w:rsidR="009C3B1D">
        <w:t>;</w:t>
      </w:r>
      <w:r>
        <w:t xml:space="preserve"> and</w:t>
      </w:r>
    </w:p>
    <w:p w14:paraId="78E6AD7C" w14:textId="3C0DEC00" w:rsidR="00C220FD" w:rsidRPr="006B6C54" w:rsidRDefault="00C220FD" w:rsidP="006B6C54">
      <w:pPr>
        <w:pStyle w:val="Level4"/>
      </w:pPr>
      <w:bookmarkStart w:id="53" w:name="_Ref94712524"/>
      <w:r>
        <w:t>for the duration of this contract.</w:t>
      </w:r>
      <w:bookmarkEnd w:id="53"/>
    </w:p>
    <w:p w14:paraId="449A55AC" w14:textId="1579F301" w:rsidR="00C220FD" w:rsidRPr="006B6C54" w:rsidRDefault="00C220FD" w:rsidP="006B6C54">
      <w:pPr>
        <w:pStyle w:val="Level3"/>
      </w:pPr>
      <w:r>
        <w:lastRenderedPageBreak/>
        <w:t xml:space="preserve">The reference to the </w:t>
      </w:r>
      <w:r w:rsidR="007B378A">
        <w:t>dwelling</w:t>
      </w:r>
      <w:r>
        <w:t xml:space="preserve"> in </w:t>
      </w:r>
      <w:r w:rsidRPr="00966E05">
        <w:rPr>
          <w:b/>
          <w:bCs/>
        </w:rPr>
        <w:t xml:space="preserve">paragraph </w:t>
      </w:r>
      <w:r w:rsidR="00D84593" w:rsidRPr="00966E05">
        <w:rPr>
          <w:b/>
          <w:bCs/>
        </w:rPr>
        <w:fldChar w:fldCharType="begin"/>
      </w:r>
      <w:r w:rsidR="00D84593" w:rsidRPr="00966E05">
        <w:rPr>
          <w:b/>
          <w:bCs/>
        </w:rPr>
        <w:instrText xml:space="preserve"> REF _Ref94712029 \r \h </w:instrText>
      </w:r>
      <w:r w:rsidR="00966E05">
        <w:rPr>
          <w:b/>
          <w:bCs/>
        </w:rPr>
        <w:instrText xml:space="preserve"> \* MERGEFORMAT </w:instrText>
      </w:r>
      <w:r w:rsidR="00D84593" w:rsidRPr="00966E05">
        <w:rPr>
          <w:b/>
          <w:bCs/>
        </w:rPr>
      </w:r>
      <w:r w:rsidR="00D84593" w:rsidRPr="00966E05">
        <w:rPr>
          <w:b/>
          <w:bCs/>
        </w:rPr>
        <w:fldChar w:fldCharType="separate"/>
      </w:r>
      <w:r w:rsidR="00853A5C">
        <w:rPr>
          <w:rFonts w:hint="eastAsia"/>
          <w:b/>
          <w:bCs/>
          <w:cs/>
        </w:rPr>
        <w:t>‎</w:t>
      </w:r>
      <w:r w:rsidR="00853A5C">
        <w:rPr>
          <w:b/>
          <w:bCs/>
        </w:rPr>
        <w:t>6.1.1</w:t>
      </w:r>
      <w:r w:rsidR="00D84593" w:rsidRPr="00966E05">
        <w:rPr>
          <w:b/>
          <w:bCs/>
        </w:rPr>
        <w:fldChar w:fldCharType="end"/>
      </w:r>
      <w:r>
        <w:t xml:space="preserve"> of this term includes, if the </w:t>
      </w:r>
      <w:r w:rsidR="007B378A">
        <w:t>dwelling</w:t>
      </w:r>
      <w:r>
        <w:t xml:space="preserve"> forms part only of a building, the structure and exterior of the building and the common parts.</w:t>
      </w:r>
    </w:p>
    <w:p w14:paraId="6FD5896A" w14:textId="1E7620C2" w:rsidR="00C220FD" w:rsidRPr="006B6C54" w:rsidRDefault="00C220FD" w:rsidP="006B6C54">
      <w:pPr>
        <w:pStyle w:val="Level2"/>
        <w:keepNext/>
        <w:rPr>
          <w:rStyle w:val="Level2asHeadingtext"/>
        </w:rPr>
      </w:pPr>
      <w:bookmarkStart w:id="54" w:name="_Ref94711864"/>
      <w:r w:rsidRPr="006B6C54">
        <w:rPr>
          <w:rStyle w:val="Level2asHeadingtext"/>
        </w:rPr>
        <w:t xml:space="preserve">Landlord’s obligation to keep </w:t>
      </w:r>
      <w:r w:rsidR="007B378A">
        <w:rPr>
          <w:rStyle w:val="Level2asHeadingtext"/>
        </w:rPr>
        <w:t>dwelling</w:t>
      </w:r>
      <w:r w:rsidRPr="006B6C54">
        <w:rPr>
          <w:rStyle w:val="Level2asHeadingtext"/>
        </w:rPr>
        <w:t xml:space="preserve"> in repair (F+)</w:t>
      </w:r>
      <w:bookmarkEnd w:id="54"/>
    </w:p>
    <w:p w14:paraId="6E0590DB" w14:textId="5DCDFF29" w:rsidR="00C220FD" w:rsidRPr="006B6C54" w:rsidRDefault="00C220FD" w:rsidP="006B6C54">
      <w:pPr>
        <w:pStyle w:val="Level3"/>
      </w:pPr>
      <w:bookmarkStart w:id="55" w:name="_Ref94712045"/>
      <w:r>
        <w:t>The landlord must</w:t>
      </w:r>
      <w:bookmarkEnd w:id="55"/>
      <w:r w:rsidR="009C3B1D">
        <w:t>:</w:t>
      </w:r>
    </w:p>
    <w:p w14:paraId="66930A62" w14:textId="778DE42E" w:rsidR="00C220FD" w:rsidRPr="006B6C54" w:rsidRDefault="00C220FD" w:rsidP="006B6C54">
      <w:pPr>
        <w:pStyle w:val="Level4"/>
      </w:pPr>
      <w:r>
        <w:t xml:space="preserve">keep in repair the structure and exterior of the </w:t>
      </w:r>
      <w:r w:rsidR="007B378A">
        <w:t>dwelling</w:t>
      </w:r>
      <w:r>
        <w:t xml:space="preserve"> (including drains, gutters</w:t>
      </w:r>
      <w:r w:rsidR="00657AE0">
        <w:t xml:space="preserve">, </w:t>
      </w:r>
      <w:r w:rsidRPr="00C11556">
        <w:t>and</w:t>
      </w:r>
      <w:r>
        <w:t xml:space="preserve"> external pipe</w:t>
      </w:r>
      <w:r w:rsidR="00C11556">
        <w:t>s</w:t>
      </w:r>
      <w:r>
        <w:t>)</w:t>
      </w:r>
      <w:r w:rsidR="009C3B1D">
        <w:t>;</w:t>
      </w:r>
      <w:r>
        <w:t xml:space="preserve"> and</w:t>
      </w:r>
    </w:p>
    <w:p w14:paraId="32022FF0" w14:textId="00BCF1AA" w:rsidR="00C220FD" w:rsidRPr="006B6C54" w:rsidRDefault="00C220FD" w:rsidP="006B6C54">
      <w:pPr>
        <w:pStyle w:val="Level4"/>
      </w:pPr>
      <w:r>
        <w:t xml:space="preserve">keep in repair and proper working order the service installations in the </w:t>
      </w:r>
      <w:r w:rsidR="007B378A">
        <w:t>dwelling</w:t>
      </w:r>
      <w:r>
        <w:t>.</w:t>
      </w:r>
    </w:p>
    <w:p w14:paraId="18F5D7F7" w14:textId="049A9975" w:rsidR="00C220FD" w:rsidRPr="006B6C54" w:rsidRDefault="00C220FD" w:rsidP="006B6C54">
      <w:pPr>
        <w:pStyle w:val="Level3"/>
      </w:pPr>
      <w:bookmarkStart w:id="56" w:name="_Ref94712053"/>
      <w:r>
        <w:t xml:space="preserve">If the </w:t>
      </w:r>
      <w:r w:rsidR="007B378A">
        <w:t>dwelling</w:t>
      </w:r>
      <w:r>
        <w:t xml:space="preserve"> forms part only of a building, the landlord must</w:t>
      </w:r>
      <w:bookmarkEnd w:id="56"/>
      <w:r w:rsidR="009C3B1D">
        <w:t>:</w:t>
      </w:r>
    </w:p>
    <w:p w14:paraId="2A6AE70A" w14:textId="57694883" w:rsidR="00C220FD" w:rsidRPr="006B6C54" w:rsidRDefault="00C220FD" w:rsidP="006B6C54">
      <w:pPr>
        <w:pStyle w:val="Level4"/>
      </w:pPr>
      <w:r>
        <w:t>keep in repair the structure and exterior of any other part of the building (including drains, gutters and external pipes) in which the landlord has an estate or interest</w:t>
      </w:r>
      <w:r w:rsidR="009C3B1D">
        <w:t>;</w:t>
      </w:r>
      <w:r>
        <w:t xml:space="preserve"> and</w:t>
      </w:r>
    </w:p>
    <w:p w14:paraId="622E28F9" w14:textId="5724D76D" w:rsidR="00C220FD" w:rsidRPr="006B6C54" w:rsidRDefault="00C220FD" w:rsidP="006B6C54">
      <w:pPr>
        <w:pStyle w:val="Level4"/>
      </w:pPr>
      <w:r>
        <w:t xml:space="preserve">keep in repair and proper working order a service installation which directly or indirectly serves the </w:t>
      </w:r>
      <w:r w:rsidR="007B378A">
        <w:t>dwelling</w:t>
      </w:r>
      <w:r>
        <w:t>, and which either</w:t>
      </w:r>
      <w:r w:rsidR="009C3B1D">
        <w:t>:</w:t>
      </w:r>
    </w:p>
    <w:p w14:paraId="1FE6B718" w14:textId="66610ACF" w:rsidR="00C220FD" w:rsidRPr="006B6C54" w:rsidRDefault="00C220FD" w:rsidP="006B6C54">
      <w:pPr>
        <w:pStyle w:val="Level5"/>
      </w:pPr>
      <w:r>
        <w:t>forms part of any part of the building in which the landlord has an estate or interest</w:t>
      </w:r>
      <w:r w:rsidR="009C3B1D">
        <w:t xml:space="preserve">; </w:t>
      </w:r>
      <w:r>
        <w:t>or</w:t>
      </w:r>
    </w:p>
    <w:p w14:paraId="710AD700" w14:textId="03A81966" w:rsidR="00C220FD" w:rsidRPr="006B6C54" w:rsidRDefault="00C220FD" w:rsidP="006B6C54">
      <w:pPr>
        <w:pStyle w:val="Level5"/>
      </w:pPr>
      <w:r>
        <w:t>is owned by the landlord or is under the landlord’s control.</w:t>
      </w:r>
    </w:p>
    <w:p w14:paraId="47E71F8C" w14:textId="159CCC02" w:rsidR="00C220FD" w:rsidRPr="006B6C54" w:rsidRDefault="00C220FD" w:rsidP="006B6C54">
      <w:pPr>
        <w:pStyle w:val="Level3"/>
      </w:pPr>
      <w:r>
        <w:t xml:space="preserve">The standard of repair required by </w:t>
      </w:r>
      <w:r w:rsidRPr="00DA3D9A">
        <w:rPr>
          <w:b/>
          <w:bCs/>
        </w:rPr>
        <w:t xml:space="preserve">paragraphs </w:t>
      </w:r>
      <w:r w:rsidR="00D84593" w:rsidRPr="00DA3D9A">
        <w:rPr>
          <w:b/>
          <w:bCs/>
        </w:rPr>
        <w:fldChar w:fldCharType="begin"/>
      </w:r>
      <w:r w:rsidR="00D84593" w:rsidRPr="00DA3D9A">
        <w:rPr>
          <w:b/>
          <w:bCs/>
        </w:rPr>
        <w:instrText xml:space="preserve"> REF _Ref94712045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6.2.1</w:t>
      </w:r>
      <w:r w:rsidR="00D84593" w:rsidRPr="00DA3D9A">
        <w:rPr>
          <w:b/>
          <w:bCs/>
        </w:rPr>
        <w:fldChar w:fldCharType="end"/>
      </w:r>
      <w:r>
        <w:t xml:space="preserve"> and </w:t>
      </w:r>
      <w:r w:rsidR="00D84593">
        <w:fldChar w:fldCharType="begin"/>
      </w:r>
      <w:r w:rsidR="00D84593">
        <w:instrText xml:space="preserve"> REF _Ref94712053 \r \h </w:instrText>
      </w:r>
      <w:r w:rsidR="00DA3D9A">
        <w:instrText xml:space="preserve"> \* MERGEFORMAT </w:instrText>
      </w:r>
      <w:r w:rsidR="00D84593">
        <w:fldChar w:fldCharType="separate"/>
      </w:r>
      <w:r w:rsidR="00853A5C">
        <w:rPr>
          <w:rFonts w:hint="eastAsia"/>
          <w:cs/>
        </w:rPr>
        <w:t>‎</w:t>
      </w:r>
      <w:r w:rsidR="00853A5C" w:rsidRPr="00853A5C">
        <w:rPr>
          <w:b/>
          <w:bCs/>
        </w:rPr>
        <w:t>6.2.2</w:t>
      </w:r>
      <w:r w:rsidR="00D84593">
        <w:fldChar w:fldCharType="end"/>
      </w:r>
      <w:r>
        <w:t xml:space="preserve"> of this term is that which is reasonable having regard to the age and character of the </w:t>
      </w:r>
      <w:r w:rsidR="007B378A">
        <w:t>dwelling</w:t>
      </w:r>
      <w:r>
        <w:t xml:space="preserve">, and the period during which the </w:t>
      </w:r>
      <w:r w:rsidR="007B378A">
        <w:t>dwelling</w:t>
      </w:r>
      <w:r>
        <w:t xml:space="preserve"> is likely to be available for occupation as a home.</w:t>
      </w:r>
    </w:p>
    <w:p w14:paraId="08B22424" w14:textId="4FBBF246" w:rsidR="00C220FD" w:rsidRPr="00657AE0" w:rsidRDefault="00C220FD" w:rsidP="006B6C54">
      <w:pPr>
        <w:pStyle w:val="Level3"/>
      </w:pPr>
      <w:r w:rsidRPr="00657AE0">
        <w:t>In this contract</w:t>
      </w:r>
      <w:proofErr w:type="gramStart"/>
      <w:r w:rsidRPr="00657AE0">
        <w:t>, ”service</w:t>
      </w:r>
      <w:proofErr w:type="gramEnd"/>
      <w:r w:rsidRPr="00657AE0">
        <w:t xml:space="preserve"> installation” means an installation for the supply of water, gas or electricity, for sanitation, for space heating or for heating water.</w:t>
      </w:r>
    </w:p>
    <w:p w14:paraId="35212A3B" w14:textId="3466AFF1" w:rsidR="00C220FD" w:rsidRPr="006B6C54" w:rsidRDefault="00C220FD" w:rsidP="006B6C54">
      <w:pPr>
        <w:pStyle w:val="Level2"/>
        <w:keepNext/>
        <w:rPr>
          <w:rStyle w:val="Level2asHeadingtext"/>
        </w:rPr>
      </w:pPr>
      <w:bookmarkStart w:id="57" w:name="_Ref119311037"/>
      <w:r w:rsidRPr="006B6C54">
        <w:rPr>
          <w:rStyle w:val="Level2asHeadingtext"/>
        </w:rPr>
        <w:t xml:space="preserve">Further landlord obligations in relation to terms </w:t>
      </w:r>
      <w:r w:rsidR="00F33D94" w:rsidRPr="006B6C54">
        <w:rPr>
          <w:rStyle w:val="Level2asHeadingtext"/>
        </w:rPr>
        <w:fldChar w:fldCharType="begin"/>
      </w:r>
      <w:r w:rsidR="00F33D94" w:rsidRPr="006B6C54">
        <w:rPr>
          <w:rStyle w:val="Level2asHeadingtext"/>
        </w:rPr>
        <w:instrText xml:space="preserve"> REF _Ref94711855 \w \h </w:instrText>
      </w:r>
      <w:r w:rsidR="00F33D94" w:rsidRPr="006B6C54">
        <w:rPr>
          <w:rStyle w:val="Level2asHeadingtext"/>
        </w:rPr>
      </w:r>
      <w:r w:rsidR="00F33D94" w:rsidRPr="006B6C54">
        <w:rPr>
          <w:rStyle w:val="Level2asHeadingtext"/>
        </w:rPr>
        <w:fldChar w:fldCharType="separate"/>
      </w:r>
      <w:r w:rsidR="00853A5C">
        <w:rPr>
          <w:rStyle w:val="Level2asHeadingtext"/>
          <w:rFonts w:hint="eastAsia"/>
          <w:cs/>
        </w:rPr>
        <w:t>‎</w:t>
      </w:r>
      <w:r w:rsidR="00853A5C">
        <w:rPr>
          <w:rStyle w:val="Level2asHeadingtext"/>
        </w:rPr>
        <w:t>6.1</w:t>
      </w:r>
      <w:r w:rsidR="00F33D94" w:rsidRPr="006B6C54">
        <w:rPr>
          <w:rStyle w:val="Level2asHeadingtext"/>
        </w:rPr>
        <w:fldChar w:fldCharType="end"/>
      </w:r>
      <w:r w:rsidRPr="006B6C54">
        <w:rPr>
          <w:rStyle w:val="Level2asHeadingtext"/>
        </w:rPr>
        <w:t xml:space="preserve"> and </w:t>
      </w:r>
      <w:r w:rsidR="00F33D94" w:rsidRPr="006B6C54">
        <w:rPr>
          <w:rStyle w:val="Level2asHeadingtext"/>
        </w:rPr>
        <w:fldChar w:fldCharType="begin"/>
      </w:r>
      <w:r w:rsidR="00F33D94" w:rsidRPr="006B6C54">
        <w:rPr>
          <w:rStyle w:val="Level2asHeadingtext"/>
        </w:rPr>
        <w:instrText xml:space="preserve"> REF _Ref94711864 \w \h </w:instrText>
      </w:r>
      <w:r w:rsidR="00F33D94" w:rsidRPr="006B6C54">
        <w:rPr>
          <w:rStyle w:val="Level2asHeadingtext"/>
        </w:rPr>
      </w:r>
      <w:r w:rsidR="00F33D94" w:rsidRPr="006B6C54">
        <w:rPr>
          <w:rStyle w:val="Level2asHeadingtext"/>
        </w:rPr>
        <w:fldChar w:fldCharType="separate"/>
      </w:r>
      <w:r w:rsidR="00853A5C">
        <w:rPr>
          <w:rStyle w:val="Level2asHeadingtext"/>
          <w:rFonts w:hint="eastAsia"/>
          <w:cs/>
        </w:rPr>
        <w:t>‎</w:t>
      </w:r>
      <w:r w:rsidR="00853A5C">
        <w:rPr>
          <w:rStyle w:val="Level2asHeadingtext"/>
        </w:rPr>
        <w:t>6.2</w:t>
      </w:r>
      <w:r w:rsidR="00F33D94" w:rsidRPr="006B6C54">
        <w:rPr>
          <w:rStyle w:val="Level2asHeadingtext"/>
        </w:rPr>
        <w:fldChar w:fldCharType="end"/>
      </w:r>
      <w:r w:rsidRPr="006B6C54">
        <w:rPr>
          <w:rStyle w:val="Level2asHeadingtext"/>
        </w:rPr>
        <w:t xml:space="preserve"> (F+)</w:t>
      </w:r>
      <w:bookmarkEnd w:id="57"/>
    </w:p>
    <w:p w14:paraId="52833401" w14:textId="3B2043BC" w:rsidR="0071162D" w:rsidRPr="006B6C54" w:rsidRDefault="00C220FD" w:rsidP="006B6C54">
      <w:pPr>
        <w:pStyle w:val="Level3"/>
      </w:pPr>
      <w:r>
        <w:t xml:space="preserve">The landlord must make good any damage caused by works and repairs carried out in order to comply with the landlord’s obligations under </w:t>
      </w:r>
      <w:r w:rsidRPr="00DA3D9A">
        <w:rPr>
          <w:b/>
          <w:bCs/>
        </w:rPr>
        <w:t xml:space="preserve">terms </w:t>
      </w:r>
      <w:r w:rsidR="00D84593" w:rsidRPr="00DA3D9A">
        <w:rPr>
          <w:b/>
          <w:bCs/>
        </w:rPr>
        <w:fldChar w:fldCharType="begin"/>
      </w:r>
      <w:r w:rsidR="00D84593" w:rsidRPr="00DA3D9A">
        <w:rPr>
          <w:b/>
          <w:bCs/>
        </w:rPr>
        <w:instrText xml:space="preserve"> REF _Ref94711855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6.1</w:t>
      </w:r>
      <w:r w:rsidR="00D84593" w:rsidRPr="00DA3D9A">
        <w:rPr>
          <w:b/>
          <w:bCs/>
        </w:rPr>
        <w:fldChar w:fldCharType="end"/>
      </w:r>
      <w:r>
        <w:t xml:space="preserve"> and </w:t>
      </w:r>
      <w:r w:rsidR="00D84593" w:rsidRPr="00DA3D9A">
        <w:rPr>
          <w:b/>
          <w:bCs/>
        </w:rPr>
        <w:fldChar w:fldCharType="begin"/>
      </w:r>
      <w:r w:rsidR="00D84593" w:rsidRPr="00DA3D9A">
        <w:rPr>
          <w:b/>
          <w:bCs/>
        </w:rPr>
        <w:instrText xml:space="preserve"> REF _Ref94711864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w:t>
      </w:r>
      <w:r w:rsidR="00D84593" w:rsidRPr="00DA3D9A">
        <w:rPr>
          <w:b/>
          <w:bCs/>
        </w:rPr>
        <w:fldChar w:fldCharType="end"/>
      </w:r>
      <w:r>
        <w:t>.</w:t>
      </w:r>
    </w:p>
    <w:p w14:paraId="34308BC2" w14:textId="3FAF1713" w:rsidR="00C220FD" w:rsidRPr="006B6C54" w:rsidRDefault="00C220FD" w:rsidP="006B6C54">
      <w:pPr>
        <w:pStyle w:val="Level3"/>
      </w:pPr>
      <w:r>
        <w:t xml:space="preserve">The landlord may not impose any obligation on you in the event of you enforcing or relying on the landlord’s obligations under </w:t>
      </w:r>
      <w:r w:rsidRPr="00DA3D9A">
        <w:rPr>
          <w:b/>
          <w:bCs/>
        </w:rPr>
        <w:t xml:space="preserve">terms </w:t>
      </w:r>
      <w:r w:rsidR="00D84593" w:rsidRPr="00DA3D9A">
        <w:rPr>
          <w:b/>
          <w:bCs/>
        </w:rPr>
        <w:fldChar w:fldCharType="begin"/>
      </w:r>
      <w:r w:rsidR="00D84593" w:rsidRPr="00DA3D9A">
        <w:rPr>
          <w:b/>
          <w:bCs/>
        </w:rPr>
        <w:instrText xml:space="preserve"> REF _Ref94711855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6.1</w:t>
      </w:r>
      <w:r w:rsidR="00D84593" w:rsidRPr="00DA3D9A">
        <w:rPr>
          <w:b/>
          <w:bCs/>
        </w:rPr>
        <w:fldChar w:fldCharType="end"/>
      </w:r>
      <w:r>
        <w:t xml:space="preserve"> and </w:t>
      </w:r>
      <w:r w:rsidR="00D84593" w:rsidRPr="00DA3D9A">
        <w:rPr>
          <w:b/>
          <w:bCs/>
        </w:rPr>
        <w:fldChar w:fldCharType="begin"/>
      </w:r>
      <w:r w:rsidR="00D84593" w:rsidRPr="00DA3D9A">
        <w:rPr>
          <w:b/>
          <w:bCs/>
        </w:rPr>
        <w:instrText xml:space="preserve"> REF _Ref94711864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w:t>
      </w:r>
      <w:r w:rsidR="00D84593" w:rsidRPr="00DA3D9A">
        <w:rPr>
          <w:b/>
          <w:bCs/>
        </w:rPr>
        <w:fldChar w:fldCharType="end"/>
      </w:r>
      <w:r>
        <w:t>.</w:t>
      </w:r>
    </w:p>
    <w:p w14:paraId="456E5416" w14:textId="2CC9FC3E" w:rsidR="00C220FD" w:rsidRPr="006B6C54" w:rsidRDefault="00C220FD" w:rsidP="006B6C54">
      <w:pPr>
        <w:pStyle w:val="Level2"/>
        <w:keepNext/>
        <w:rPr>
          <w:rStyle w:val="Level2asHeadingtext"/>
        </w:rPr>
      </w:pPr>
      <w:r w:rsidRPr="006B6C54">
        <w:rPr>
          <w:rStyle w:val="Level2asHeadingtext"/>
        </w:rPr>
        <w:t xml:space="preserve">Limits on landlord obligations in relation to terms </w:t>
      </w:r>
      <w:r w:rsidR="00D84593" w:rsidRPr="006B6C54">
        <w:rPr>
          <w:rStyle w:val="Level2asHeadingtext"/>
        </w:rPr>
        <w:fldChar w:fldCharType="begin"/>
      </w:r>
      <w:r w:rsidR="00D84593" w:rsidRPr="006B6C54">
        <w:rPr>
          <w:rStyle w:val="Level2asHeadingtext"/>
        </w:rPr>
        <w:instrText xml:space="preserve"> REF _Ref94711855 \r \h </w:instrText>
      </w:r>
      <w:r w:rsidR="00D84593" w:rsidRPr="006B6C54">
        <w:rPr>
          <w:rStyle w:val="Level2asHeadingtext"/>
        </w:rPr>
      </w:r>
      <w:r w:rsidR="00D84593" w:rsidRPr="006B6C54">
        <w:rPr>
          <w:rStyle w:val="Level2asHeadingtext"/>
        </w:rPr>
        <w:fldChar w:fldCharType="separate"/>
      </w:r>
      <w:r w:rsidR="00853A5C">
        <w:rPr>
          <w:rStyle w:val="Level2asHeadingtext"/>
          <w:rFonts w:hint="eastAsia"/>
          <w:cs/>
        </w:rPr>
        <w:t>‎</w:t>
      </w:r>
      <w:r w:rsidR="00853A5C">
        <w:rPr>
          <w:rStyle w:val="Level2asHeadingtext"/>
        </w:rPr>
        <w:t>6.1</w:t>
      </w:r>
      <w:r w:rsidR="00D84593" w:rsidRPr="006B6C54">
        <w:rPr>
          <w:rStyle w:val="Level2asHeadingtext"/>
        </w:rPr>
        <w:fldChar w:fldCharType="end"/>
      </w:r>
      <w:r w:rsidRPr="006B6C54">
        <w:rPr>
          <w:rStyle w:val="Level2asHeadingtext"/>
        </w:rPr>
        <w:t xml:space="preserve"> and </w:t>
      </w:r>
      <w:r w:rsidR="00D84593" w:rsidRPr="006B6C54">
        <w:rPr>
          <w:rStyle w:val="Level2asHeadingtext"/>
        </w:rPr>
        <w:fldChar w:fldCharType="begin"/>
      </w:r>
      <w:r w:rsidR="00D84593" w:rsidRPr="006B6C54">
        <w:rPr>
          <w:rStyle w:val="Level2asHeadingtext"/>
        </w:rPr>
        <w:instrText xml:space="preserve"> REF _Ref94711864 \r \h </w:instrText>
      </w:r>
      <w:r w:rsidR="00D84593" w:rsidRPr="006B6C54">
        <w:rPr>
          <w:rStyle w:val="Level2asHeadingtext"/>
        </w:rPr>
      </w:r>
      <w:r w:rsidR="00D84593" w:rsidRPr="006B6C54">
        <w:rPr>
          <w:rStyle w:val="Level2asHeadingtext"/>
        </w:rPr>
        <w:fldChar w:fldCharType="separate"/>
      </w:r>
      <w:r w:rsidR="00853A5C">
        <w:rPr>
          <w:rStyle w:val="Level2asHeadingtext"/>
          <w:rFonts w:hint="eastAsia"/>
          <w:cs/>
        </w:rPr>
        <w:t>‎</w:t>
      </w:r>
      <w:r w:rsidR="00853A5C">
        <w:rPr>
          <w:rStyle w:val="Level2asHeadingtext"/>
        </w:rPr>
        <w:t>6.2</w:t>
      </w:r>
      <w:r w:rsidR="00D84593" w:rsidRPr="006B6C54">
        <w:rPr>
          <w:rStyle w:val="Level2asHeadingtext"/>
        </w:rPr>
        <w:fldChar w:fldCharType="end"/>
      </w:r>
      <w:r w:rsidRPr="006B6C54">
        <w:rPr>
          <w:rStyle w:val="Level2asHeadingtext"/>
        </w:rPr>
        <w:t>: General (F+)</w:t>
      </w:r>
    </w:p>
    <w:p w14:paraId="18CDBF5A" w14:textId="7BCEC88A" w:rsidR="0071162D" w:rsidRPr="006B6C54" w:rsidRDefault="00C220FD" w:rsidP="006B6C54">
      <w:pPr>
        <w:pStyle w:val="Level3"/>
      </w:pPr>
      <w:r w:rsidRPr="00DA3D9A">
        <w:rPr>
          <w:b/>
          <w:bCs/>
        </w:rPr>
        <w:t xml:space="preserve">Term </w:t>
      </w:r>
      <w:r w:rsidR="00D84593" w:rsidRPr="00DA3D9A">
        <w:rPr>
          <w:b/>
          <w:bCs/>
        </w:rPr>
        <w:fldChar w:fldCharType="begin"/>
      </w:r>
      <w:r w:rsidR="00D84593" w:rsidRPr="00DA3D9A">
        <w:rPr>
          <w:b/>
          <w:bCs/>
        </w:rPr>
        <w:instrText xml:space="preserve"> REF _Ref94711855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6.1</w:t>
      </w:r>
      <w:r w:rsidR="00D84593" w:rsidRPr="00DA3D9A">
        <w:rPr>
          <w:b/>
          <w:bCs/>
        </w:rPr>
        <w:fldChar w:fldCharType="end"/>
      </w:r>
      <w:r>
        <w:t xml:space="preserve"> does not impose any liability on the landlord in respect of a </w:t>
      </w:r>
      <w:r w:rsidR="007B378A">
        <w:t>dwelling</w:t>
      </w:r>
      <w:r>
        <w:t xml:space="preserve"> which the landlord cannot make fit for human habitation at reasonable expense.</w:t>
      </w:r>
    </w:p>
    <w:p w14:paraId="7BEC625D" w14:textId="62A5F9A0" w:rsidR="00C220FD" w:rsidRPr="006B6C54" w:rsidRDefault="00C220FD" w:rsidP="006B6C54">
      <w:pPr>
        <w:pStyle w:val="Level3"/>
      </w:pPr>
      <w:bookmarkStart w:id="58" w:name="_Ref94712320"/>
      <w:r>
        <w:t xml:space="preserve">The landlord’s obligations under </w:t>
      </w:r>
      <w:r w:rsidR="00E87D47" w:rsidRPr="00F14B4D">
        <w:rPr>
          <w:b/>
          <w:bCs/>
        </w:rPr>
        <w:t>paragraphs</w:t>
      </w:r>
      <w:r w:rsidRPr="00F14B4D">
        <w:rPr>
          <w:b/>
          <w:bCs/>
        </w:rPr>
        <w:t xml:space="preserve"> </w:t>
      </w:r>
      <w:r w:rsidR="00D84593" w:rsidRPr="00F14B4D">
        <w:rPr>
          <w:b/>
          <w:bCs/>
        </w:rPr>
        <w:fldChar w:fldCharType="begin"/>
      </w:r>
      <w:r w:rsidR="00D84593" w:rsidRPr="00F14B4D">
        <w:rPr>
          <w:b/>
          <w:bCs/>
        </w:rPr>
        <w:instrText xml:space="preserve"> REF _Ref94711855 \r \h </w:instrText>
      </w:r>
      <w:r w:rsidR="00DA3D9A" w:rsidRPr="00F14B4D">
        <w:rPr>
          <w:b/>
          <w:bCs/>
        </w:rPr>
        <w:instrText xml:space="preserve"> \* MERGEFORMAT </w:instrText>
      </w:r>
      <w:r w:rsidR="00D84593" w:rsidRPr="00F14B4D">
        <w:rPr>
          <w:b/>
          <w:bCs/>
        </w:rPr>
      </w:r>
      <w:r w:rsidR="00D84593" w:rsidRPr="00F14B4D">
        <w:rPr>
          <w:b/>
          <w:bCs/>
        </w:rPr>
        <w:fldChar w:fldCharType="separate"/>
      </w:r>
      <w:r w:rsidR="00853A5C">
        <w:rPr>
          <w:rFonts w:hint="eastAsia"/>
          <w:b/>
          <w:bCs/>
          <w:cs/>
        </w:rPr>
        <w:t>‎</w:t>
      </w:r>
      <w:r w:rsidR="00853A5C">
        <w:rPr>
          <w:b/>
          <w:bCs/>
        </w:rPr>
        <w:t>6.1</w:t>
      </w:r>
      <w:r w:rsidR="00D84593" w:rsidRPr="00F14B4D">
        <w:rPr>
          <w:b/>
          <w:bCs/>
        </w:rPr>
        <w:fldChar w:fldCharType="end"/>
      </w:r>
      <w:r w:rsidR="00CB6A0D" w:rsidRPr="00F14B4D">
        <w:rPr>
          <w:b/>
          <w:bCs/>
        </w:rPr>
        <w:t>.1</w:t>
      </w:r>
      <w:r w:rsidRPr="00F14B4D">
        <w:t xml:space="preserve"> and </w:t>
      </w:r>
      <w:r w:rsidR="00D84593" w:rsidRPr="00F14B4D">
        <w:rPr>
          <w:b/>
          <w:bCs/>
        </w:rPr>
        <w:fldChar w:fldCharType="begin"/>
      </w:r>
      <w:r w:rsidR="00D84593" w:rsidRPr="00F14B4D">
        <w:rPr>
          <w:b/>
          <w:bCs/>
        </w:rPr>
        <w:instrText xml:space="preserve"> REF _Ref94711864 \r \h </w:instrText>
      </w:r>
      <w:r w:rsidR="00DA3D9A" w:rsidRPr="00F14B4D">
        <w:rPr>
          <w:b/>
          <w:bCs/>
        </w:rPr>
        <w:instrText xml:space="preserve"> \* MERGEFORMAT </w:instrText>
      </w:r>
      <w:r w:rsidR="00D84593" w:rsidRPr="00F14B4D">
        <w:rPr>
          <w:b/>
          <w:bCs/>
        </w:rPr>
      </w:r>
      <w:r w:rsidR="00D84593" w:rsidRPr="00F14B4D">
        <w:rPr>
          <w:b/>
          <w:bCs/>
        </w:rPr>
        <w:fldChar w:fldCharType="separate"/>
      </w:r>
      <w:r w:rsidR="00853A5C">
        <w:rPr>
          <w:rFonts w:hint="eastAsia"/>
          <w:b/>
          <w:bCs/>
          <w:cs/>
        </w:rPr>
        <w:t>‎</w:t>
      </w:r>
      <w:r w:rsidR="00853A5C">
        <w:rPr>
          <w:b/>
          <w:bCs/>
        </w:rPr>
        <w:t>6.2</w:t>
      </w:r>
      <w:r w:rsidR="00D84593" w:rsidRPr="00F14B4D">
        <w:rPr>
          <w:b/>
          <w:bCs/>
        </w:rPr>
        <w:fldChar w:fldCharType="end"/>
      </w:r>
      <w:r w:rsidR="00CB6A0D" w:rsidRPr="00F14B4D">
        <w:rPr>
          <w:b/>
          <w:bCs/>
        </w:rPr>
        <w:t>.1</w:t>
      </w:r>
      <w:r w:rsidRPr="00DA3D9A">
        <w:rPr>
          <w:b/>
          <w:bCs/>
        </w:rPr>
        <w:t xml:space="preserve"> </w:t>
      </w:r>
      <w:r>
        <w:t>do not require the landlord</w:t>
      </w:r>
      <w:bookmarkEnd w:id="58"/>
      <w:r w:rsidR="009C3B1D">
        <w:t>:</w:t>
      </w:r>
    </w:p>
    <w:p w14:paraId="36867D53" w14:textId="1E500ECD" w:rsidR="00C220FD" w:rsidRPr="006B6C54" w:rsidRDefault="00C220FD" w:rsidP="006B6C54">
      <w:pPr>
        <w:pStyle w:val="Level4"/>
      </w:pPr>
      <w:r>
        <w:t xml:space="preserve">to keep in repair anything which you are entitled to remove from the </w:t>
      </w:r>
      <w:r w:rsidR="007B378A">
        <w:t>dwelling</w:t>
      </w:r>
      <w:r w:rsidR="009C3B1D">
        <w:t>;</w:t>
      </w:r>
      <w:r>
        <w:t xml:space="preserve"> or</w:t>
      </w:r>
    </w:p>
    <w:p w14:paraId="6082B696" w14:textId="4551F5B7" w:rsidR="00C220FD" w:rsidRPr="006B6C54" w:rsidRDefault="00C220FD" w:rsidP="006B6C54">
      <w:pPr>
        <w:pStyle w:val="Level4"/>
      </w:pPr>
      <w:bookmarkStart w:id="59" w:name="_Ref94712289"/>
      <w:r>
        <w:t xml:space="preserve">to rebuild or reinstate the </w:t>
      </w:r>
      <w:r w:rsidR="007B378A">
        <w:t>dwelling</w:t>
      </w:r>
      <w:r>
        <w:t xml:space="preserve"> or any part of it, in the case of destruction or damage by a relevant cause.</w:t>
      </w:r>
      <w:bookmarkEnd w:id="59"/>
    </w:p>
    <w:p w14:paraId="11A385BE" w14:textId="73C3BEC8" w:rsidR="00C220FD" w:rsidRPr="006B6C54" w:rsidRDefault="00C220FD" w:rsidP="006B6C54">
      <w:pPr>
        <w:pStyle w:val="Level3"/>
      </w:pPr>
      <w:bookmarkStart w:id="60" w:name="_Ref94712326"/>
      <w:r>
        <w:t xml:space="preserve">If the </w:t>
      </w:r>
      <w:r w:rsidR="007B378A">
        <w:t>dwelling</w:t>
      </w:r>
      <w:r>
        <w:t xml:space="preserve"> forms part only of a building, the landlord’s obligation under </w:t>
      </w:r>
      <w:r w:rsidRPr="00DA3D9A">
        <w:rPr>
          <w:b/>
          <w:bCs/>
        </w:rPr>
        <w:t xml:space="preserve">terms </w:t>
      </w:r>
      <w:r w:rsidR="00D84593" w:rsidRPr="00DA3D9A">
        <w:rPr>
          <w:b/>
          <w:bCs/>
        </w:rPr>
        <w:t xml:space="preserve"> </w:t>
      </w:r>
      <w:r w:rsidR="00D84593" w:rsidRPr="00DA3D9A">
        <w:rPr>
          <w:b/>
          <w:bCs/>
        </w:rPr>
        <w:fldChar w:fldCharType="begin"/>
      </w:r>
      <w:r w:rsidR="00D84593" w:rsidRPr="00DA3D9A">
        <w:rPr>
          <w:b/>
          <w:bCs/>
        </w:rPr>
        <w:instrText xml:space="preserve"> REF _Ref94712029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6.1.1</w:t>
      </w:r>
      <w:r w:rsidR="00D84593" w:rsidRPr="00DA3D9A">
        <w:rPr>
          <w:b/>
          <w:bCs/>
        </w:rPr>
        <w:fldChar w:fldCharType="end"/>
      </w:r>
      <w:r>
        <w:t xml:space="preserve"> and </w:t>
      </w:r>
      <w:r w:rsidR="00D84593" w:rsidRPr="00DA3D9A">
        <w:rPr>
          <w:b/>
          <w:bCs/>
        </w:rPr>
        <w:fldChar w:fldCharType="begin"/>
      </w:r>
      <w:r w:rsidR="00D84593" w:rsidRPr="00DA3D9A">
        <w:rPr>
          <w:b/>
          <w:bCs/>
        </w:rPr>
        <w:instrText xml:space="preserve"> REF _Ref94711864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w:t>
      </w:r>
      <w:r w:rsidR="00D84593" w:rsidRPr="00DA3D9A">
        <w:rPr>
          <w:b/>
          <w:bCs/>
        </w:rPr>
        <w:fldChar w:fldCharType="end"/>
      </w:r>
      <w:r w:rsidR="00CB6A0D" w:rsidRPr="00DA3D9A">
        <w:rPr>
          <w:b/>
          <w:bCs/>
        </w:rPr>
        <w:t>.1</w:t>
      </w:r>
      <w:r>
        <w:t xml:space="preserve"> do not require the landlord to rebuild or reinstate any other part of the building in which the landlord has an estate or interest, in the case of destruction or damage by a relevant cause.</w:t>
      </w:r>
      <w:bookmarkEnd w:id="60"/>
    </w:p>
    <w:p w14:paraId="494E770E" w14:textId="6A5A3D16" w:rsidR="00C220FD" w:rsidRPr="006B6C54" w:rsidRDefault="00C220FD" w:rsidP="006B6C54">
      <w:pPr>
        <w:pStyle w:val="Level3"/>
      </w:pPr>
      <w:r>
        <w:lastRenderedPageBreak/>
        <w:t xml:space="preserve">Relevant causes for the purpose of </w:t>
      </w:r>
      <w:r w:rsidRPr="00DA3D9A">
        <w:rPr>
          <w:b/>
          <w:bCs/>
        </w:rPr>
        <w:t xml:space="preserve">paragraphs </w:t>
      </w:r>
      <w:r w:rsidR="00D84593" w:rsidRPr="00DA3D9A">
        <w:rPr>
          <w:b/>
          <w:bCs/>
        </w:rPr>
        <w:fldChar w:fldCharType="begin"/>
      </w:r>
      <w:r w:rsidR="00D84593" w:rsidRPr="00DA3D9A">
        <w:rPr>
          <w:b/>
          <w:bCs/>
        </w:rPr>
        <w:instrText xml:space="preserve"> REF _Ref94712289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6.4.2.2</w:t>
      </w:r>
      <w:r w:rsidR="00D84593" w:rsidRPr="00DA3D9A">
        <w:rPr>
          <w:b/>
          <w:bCs/>
        </w:rPr>
        <w:fldChar w:fldCharType="end"/>
      </w:r>
      <w:r w:rsidR="00CB6A0D">
        <w:t xml:space="preserve"> </w:t>
      </w:r>
      <w:r>
        <w:t xml:space="preserve">and </w:t>
      </w:r>
      <w:r w:rsidR="00D84593" w:rsidRPr="00DA3D9A">
        <w:rPr>
          <w:b/>
          <w:bCs/>
        </w:rPr>
        <w:fldChar w:fldCharType="begin"/>
      </w:r>
      <w:r w:rsidR="00D84593" w:rsidRPr="00DA3D9A">
        <w:rPr>
          <w:b/>
          <w:bCs/>
        </w:rPr>
        <w:instrText xml:space="preserve"> REF _Ref94712326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6.4.3</w:t>
      </w:r>
      <w:r w:rsidR="00D84593" w:rsidRPr="00DA3D9A">
        <w:rPr>
          <w:b/>
          <w:bCs/>
        </w:rPr>
        <w:fldChar w:fldCharType="end"/>
      </w:r>
      <w:r>
        <w:t xml:space="preserve"> of this term are fire, storm, flood or other inevitable accident.</w:t>
      </w:r>
    </w:p>
    <w:p w14:paraId="623A344B" w14:textId="0AE54351" w:rsidR="00C220FD" w:rsidRPr="006B6C54" w:rsidRDefault="00C220FD" w:rsidP="006B6C54">
      <w:pPr>
        <w:pStyle w:val="Level3"/>
      </w:pPr>
      <w:r w:rsidRPr="00DA3D9A">
        <w:rPr>
          <w:b/>
          <w:bCs/>
        </w:rPr>
        <w:t xml:space="preserve">Term </w:t>
      </w:r>
      <w:r w:rsidR="00D84593" w:rsidRPr="00DA3D9A">
        <w:rPr>
          <w:b/>
          <w:bCs/>
        </w:rPr>
        <w:fldChar w:fldCharType="begin"/>
      </w:r>
      <w:r w:rsidR="00D84593" w:rsidRPr="00DA3D9A">
        <w:rPr>
          <w:b/>
          <w:bCs/>
        </w:rPr>
        <w:instrText xml:space="preserve"> REF _Ref94712053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6.2.2</w:t>
      </w:r>
      <w:r w:rsidR="00D84593" w:rsidRPr="00DA3D9A">
        <w:rPr>
          <w:b/>
          <w:bCs/>
        </w:rPr>
        <w:fldChar w:fldCharType="end"/>
      </w:r>
      <w:r>
        <w:t xml:space="preserve"> does not require the landlord to carry out works or repairs unless the disrepair or failure to keep in proper working order affects your enjoyment of</w:t>
      </w:r>
      <w:r w:rsidR="009C3B1D">
        <w:t>:</w:t>
      </w:r>
    </w:p>
    <w:p w14:paraId="6DF503C6" w14:textId="07FF8A83" w:rsidR="00C220FD" w:rsidRPr="006B6C54" w:rsidRDefault="00C220FD" w:rsidP="006B6C54">
      <w:pPr>
        <w:pStyle w:val="Level4"/>
      </w:pPr>
      <w:r>
        <w:t xml:space="preserve">the </w:t>
      </w:r>
      <w:r w:rsidR="007B378A">
        <w:t>dwelling</w:t>
      </w:r>
      <w:r w:rsidR="009C3B1D">
        <w:t>;</w:t>
      </w:r>
      <w:r>
        <w:t xml:space="preserve"> or</w:t>
      </w:r>
    </w:p>
    <w:p w14:paraId="6B9EBDA9" w14:textId="76AC69B6" w:rsidR="00C220FD" w:rsidRPr="006B6C54" w:rsidRDefault="00C220FD" w:rsidP="006B6C54">
      <w:pPr>
        <w:pStyle w:val="Level4"/>
      </w:pPr>
      <w:r>
        <w:t>the common parts that you are entitled to use under this contract.</w:t>
      </w:r>
    </w:p>
    <w:p w14:paraId="43DEEA9D" w14:textId="41367B97" w:rsidR="00C220FD" w:rsidRPr="006B6C54" w:rsidRDefault="00C220FD" w:rsidP="006B6C54">
      <w:pPr>
        <w:pStyle w:val="Level2"/>
        <w:keepNext/>
        <w:rPr>
          <w:rStyle w:val="Level2asHeadingtext"/>
        </w:rPr>
      </w:pPr>
      <w:r w:rsidRPr="006B6C54">
        <w:rPr>
          <w:rStyle w:val="Level2asHeadingtext"/>
        </w:rPr>
        <w:t xml:space="preserve">Limits on landlord obligations in relation to terms </w:t>
      </w:r>
      <w:r w:rsidR="00D84593" w:rsidRPr="006B6C54">
        <w:rPr>
          <w:rStyle w:val="Level2asHeadingtext"/>
        </w:rPr>
        <w:fldChar w:fldCharType="begin"/>
      </w:r>
      <w:r w:rsidR="00D84593" w:rsidRPr="006B6C54">
        <w:rPr>
          <w:rStyle w:val="Level2asHeadingtext"/>
        </w:rPr>
        <w:instrText xml:space="preserve"> REF _Ref94711855 \r \h </w:instrText>
      </w:r>
      <w:r w:rsidR="00D84593" w:rsidRPr="006B6C54">
        <w:rPr>
          <w:rStyle w:val="Level2asHeadingtext"/>
        </w:rPr>
      </w:r>
      <w:r w:rsidR="00D84593" w:rsidRPr="006B6C54">
        <w:rPr>
          <w:rStyle w:val="Level2asHeadingtext"/>
        </w:rPr>
        <w:fldChar w:fldCharType="separate"/>
      </w:r>
      <w:r w:rsidR="00853A5C">
        <w:rPr>
          <w:rStyle w:val="Level2asHeadingtext"/>
          <w:rFonts w:hint="eastAsia"/>
          <w:cs/>
        </w:rPr>
        <w:t>‎</w:t>
      </w:r>
      <w:r w:rsidR="00853A5C">
        <w:rPr>
          <w:rStyle w:val="Level2asHeadingtext"/>
        </w:rPr>
        <w:t>6.1</w:t>
      </w:r>
      <w:r w:rsidR="00D84593" w:rsidRPr="006B6C54">
        <w:rPr>
          <w:rStyle w:val="Level2asHeadingtext"/>
        </w:rPr>
        <w:fldChar w:fldCharType="end"/>
      </w:r>
      <w:r w:rsidRPr="006B6C54">
        <w:rPr>
          <w:rStyle w:val="Level2asHeadingtext"/>
        </w:rPr>
        <w:t xml:space="preserve"> and </w:t>
      </w:r>
      <w:r w:rsidR="00D84593" w:rsidRPr="006B6C54">
        <w:rPr>
          <w:rStyle w:val="Level2asHeadingtext"/>
        </w:rPr>
        <w:fldChar w:fldCharType="begin"/>
      </w:r>
      <w:r w:rsidR="00D84593" w:rsidRPr="006B6C54">
        <w:rPr>
          <w:rStyle w:val="Level2asHeadingtext"/>
        </w:rPr>
        <w:instrText xml:space="preserve"> REF _Ref94711864 \r \h </w:instrText>
      </w:r>
      <w:r w:rsidR="00D84593" w:rsidRPr="006B6C54">
        <w:rPr>
          <w:rStyle w:val="Level2asHeadingtext"/>
        </w:rPr>
      </w:r>
      <w:r w:rsidR="00D84593" w:rsidRPr="006B6C54">
        <w:rPr>
          <w:rStyle w:val="Level2asHeadingtext"/>
        </w:rPr>
        <w:fldChar w:fldCharType="separate"/>
      </w:r>
      <w:r w:rsidR="00853A5C">
        <w:rPr>
          <w:rStyle w:val="Level2asHeadingtext"/>
          <w:rFonts w:hint="eastAsia"/>
          <w:cs/>
        </w:rPr>
        <w:t>‎</w:t>
      </w:r>
      <w:r w:rsidR="00853A5C">
        <w:rPr>
          <w:rStyle w:val="Level2asHeadingtext"/>
        </w:rPr>
        <w:t>6.2</w:t>
      </w:r>
      <w:r w:rsidR="00D84593" w:rsidRPr="006B6C54">
        <w:rPr>
          <w:rStyle w:val="Level2asHeadingtext"/>
        </w:rPr>
        <w:fldChar w:fldCharType="end"/>
      </w:r>
      <w:r w:rsidRPr="006B6C54">
        <w:rPr>
          <w:rStyle w:val="Level2asHeadingtext"/>
        </w:rPr>
        <w:t>: contract-holder’s fault (F+)</w:t>
      </w:r>
    </w:p>
    <w:p w14:paraId="67C45C2C" w14:textId="57987F53" w:rsidR="0071162D" w:rsidRPr="006B6C54" w:rsidRDefault="00C220FD" w:rsidP="006B6C54">
      <w:pPr>
        <w:pStyle w:val="Level3"/>
      </w:pPr>
      <w:r w:rsidRPr="00DA3D9A">
        <w:rPr>
          <w:b/>
          <w:bCs/>
        </w:rPr>
        <w:t xml:space="preserve">Term </w:t>
      </w:r>
      <w:r w:rsidR="00D84593" w:rsidRPr="00DA3D9A">
        <w:rPr>
          <w:b/>
          <w:bCs/>
        </w:rPr>
        <w:fldChar w:fldCharType="begin"/>
      </w:r>
      <w:r w:rsidR="00D84593" w:rsidRPr="00DA3D9A">
        <w:rPr>
          <w:b/>
          <w:bCs/>
        </w:rPr>
        <w:instrText xml:space="preserve"> REF _Ref94712029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6.1.1</w:t>
      </w:r>
      <w:r w:rsidR="00D84593" w:rsidRPr="00DA3D9A">
        <w:rPr>
          <w:b/>
          <w:bCs/>
        </w:rPr>
        <w:fldChar w:fldCharType="end"/>
      </w:r>
      <w:r>
        <w:t xml:space="preserve"> does not impose any liability on the landlord if the </w:t>
      </w:r>
      <w:r w:rsidR="007B378A">
        <w:t>dwelling</w:t>
      </w:r>
      <w:r>
        <w:t xml:space="preserve"> is unfit for human habitation wholly or mainly because of an act or omission (including an act or omission amounting to lack of care) by you or a permitted occupier of the </w:t>
      </w:r>
      <w:r w:rsidR="007B378A">
        <w:t>dwelling</w:t>
      </w:r>
      <w:r>
        <w:t>.</w:t>
      </w:r>
    </w:p>
    <w:p w14:paraId="7D62717C" w14:textId="011E3AE2" w:rsidR="0071162D" w:rsidRPr="006B6C54" w:rsidRDefault="00C220FD" w:rsidP="006B6C54">
      <w:pPr>
        <w:pStyle w:val="Level3"/>
      </w:pPr>
      <w:r>
        <w:t xml:space="preserve">The landlord is not obliged by </w:t>
      </w:r>
      <w:r w:rsidRPr="00DA3D9A">
        <w:rPr>
          <w:b/>
          <w:bCs/>
        </w:rPr>
        <w:t>term</w:t>
      </w:r>
      <w:r w:rsidR="00D84593" w:rsidRPr="00DA3D9A">
        <w:rPr>
          <w:b/>
          <w:bCs/>
        </w:rPr>
        <w:t xml:space="preserve"> </w:t>
      </w:r>
      <w:r w:rsidR="00D84593" w:rsidRPr="00DA3D9A">
        <w:rPr>
          <w:b/>
          <w:bCs/>
        </w:rPr>
        <w:fldChar w:fldCharType="begin"/>
      </w:r>
      <w:r w:rsidR="00D84593" w:rsidRPr="00DA3D9A">
        <w:rPr>
          <w:b/>
          <w:bCs/>
        </w:rPr>
        <w:instrText xml:space="preserve"> REF _Ref94712045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6.2.1</w:t>
      </w:r>
      <w:r w:rsidR="00D84593" w:rsidRPr="00DA3D9A">
        <w:rPr>
          <w:b/>
          <w:bCs/>
        </w:rPr>
        <w:fldChar w:fldCharType="end"/>
      </w:r>
      <w:r w:rsidRPr="00DA3D9A">
        <w:rPr>
          <w:b/>
          <w:bCs/>
        </w:rPr>
        <w:t xml:space="preserve"> </w:t>
      </w:r>
      <w:r w:rsidRPr="00DA3D9A">
        <w:t>or</w:t>
      </w:r>
      <w:r w:rsidRPr="00DA3D9A">
        <w:rPr>
          <w:b/>
          <w:bCs/>
        </w:rPr>
        <w:t xml:space="preserve"> </w:t>
      </w:r>
      <w:r w:rsidR="00D84593" w:rsidRPr="00DA3D9A">
        <w:rPr>
          <w:b/>
          <w:bCs/>
        </w:rPr>
        <w:fldChar w:fldCharType="begin"/>
      </w:r>
      <w:r w:rsidR="00D84593" w:rsidRPr="00DA3D9A">
        <w:rPr>
          <w:b/>
          <w:bCs/>
        </w:rPr>
        <w:instrText xml:space="preserve"> REF _Ref94712053 \r \h </w:instrText>
      </w:r>
      <w:r w:rsidR="00DA3D9A">
        <w:rPr>
          <w:b/>
          <w:bCs/>
        </w:rPr>
        <w:instrText xml:space="preserve"> \* MERGEFORMAT </w:instrText>
      </w:r>
      <w:r w:rsidR="00D84593" w:rsidRPr="00DA3D9A">
        <w:rPr>
          <w:b/>
          <w:bCs/>
        </w:rPr>
      </w:r>
      <w:r w:rsidR="00D84593" w:rsidRPr="00DA3D9A">
        <w:rPr>
          <w:b/>
          <w:bCs/>
        </w:rPr>
        <w:fldChar w:fldCharType="separate"/>
      </w:r>
      <w:r w:rsidR="00853A5C">
        <w:rPr>
          <w:rFonts w:hint="eastAsia"/>
          <w:b/>
          <w:bCs/>
          <w:cs/>
        </w:rPr>
        <w:t>‎</w:t>
      </w:r>
      <w:r w:rsidR="00853A5C">
        <w:rPr>
          <w:b/>
          <w:bCs/>
        </w:rPr>
        <w:t>6.2.2</w:t>
      </w:r>
      <w:r w:rsidR="00D84593" w:rsidRPr="00DA3D9A">
        <w:rPr>
          <w:b/>
          <w:bCs/>
        </w:rPr>
        <w:fldChar w:fldCharType="end"/>
      </w:r>
      <w:r>
        <w:t xml:space="preserve"> to carry out works or repairs if the disrepair, or the failure of a service installation to be in working order, is wholly or mainly attributable to lack of care by you or a permitted occupier of the </w:t>
      </w:r>
      <w:r w:rsidR="007B378A">
        <w:t>dwelling</w:t>
      </w:r>
      <w:r>
        <w:t>.</w:t>
      </w:r>
    </w:p>
    <w:p w14:paraId="13B5EBD1" w14:textId="359BD711" w:rsidR="00C220FD" w:rsidRPr="006B6C54" w:rsidRDefault="00C220FD" w:rsidP="006B6C54">
      <w:pPr>
        <w:pStyle w:val="Level3"/>
      </w:pPr>
      <w:proofErr w:type="gramStart"/>
      <w:r>
        <w:t>”Lack</w:t>
      </w:r>
      <w:proofErr w:type="gramEnd"/>
      <w:r>
        <w:t xml:space="preserve"> of care” means a failure to take proper care</w:t>
      </w:r>
      <w:r w:rsidR="009C3B1D">
        <w:t>:</w:t>
      </w:r>
    </w:p>
    <w:p w14:paraId="0EC860F5" w14:textId="4BAD27D9" w:rsidR="0071162D" w:rsidRPr="006B6C54" w:rsidRDefault="00C220FD" w:rsidP="006B6C54">
      <w:pPr>
        <w:pStyle w:val="Level4"/>
      </w:pPr>
      <w:r>
        <w:t xml:space="preserve">of the </w:t>
      </w:r>
      <w:r w:rsidR="007B378A">
        <w:t>dwelling</w:t>
      </w:r>
      <w:r w:rsidR="009C3B1D">
        <w:t>;</w:t>
      </w:r>
      <w:r>
        <w:t xml:space="preserve"> or</w:t>
      </w:r>
    </w:p>
    <w:p w14:paraId="240C4879" w14:textId="0E6033AA" w:rsidR="00C220FD" w:rsidRPr="006B6C54" w:rsidRDefault="00C220FD" w:rsidP="006B6C54">
      <w:pPr>
        <w:pStyle w:val="Level4"/>
      </w:pPr>
      <w:r>
        <w:t xml:space="preserve">if the </w:t>
      </w:r>
      <w:r w:rsidR="007B378A">
        <w:t>dwelling</w:t>
      </w:r>
      <w:r>
        <w:t xml:space="preserve"> forms part only of a building, of the common parts that you are entitled to use under this contract.</w:t>
      </w:r>
    </w:p>
    <w:p w14:paraId="06452107" w14:textId="6B4D960E" w:rsidR="00C220FD" w:rsidRPr="006B6C54" w:rsidRDefault="00C220FD" w:rsidP="006B6C54">
      <w:pPr>
        <w:pStyle w:val="Level2"/>
        <w:keepNext/>
        <w:rPr>
          <w:rStyle w:val="Level2asHeadingtext"/>
        </w:rPr>
      </w:pPr>
      <w:r w:rsidRPr="006B6C54">
        <w:rPr>
          <w:rStyle w:val="Level2asHeadingtext"/>
        </w:rPr>
        <w:t xml:space="preserve">Limits on landlord obligations in relation to </w:t>
      </w:r>
      <w:r w:rsidRPr="00F14B4D">
        <w:rPr>
          <w:rStyle w:val="Level2asHeadingtext"/>
        </w:rPr>
        <w:t xml:space="preserve">terms </w:t>
      </w:r>
      <w:r w:rsidR="00D84593" w:rsidRPr="00F14B4D">
        <w:rPr>
          <w:rStyle w:val="Level2asHeadingtext"/>
        </w:rPr>
        <w:fldChar w:fldCharType="begin"/>
      </w:r>
      <w:r w:rsidR="00D84593" w:rsidRPr="00F14B4D">
        <w:rPr>
          <w:rStyle w:val="Level2asHeadingtext"/>
        </w:rPr>
        <w:instrText xml:space="preserve"> REF _Ref94711855 \r \h </w:instrText>
      </w:r>
      <w:r w:rsidR="00E87D47" w:rsidRPr="00F14B4D">
        <w:rPr>
          <w:rStyle w:val="Level2asHeadingtext"/>
        </w:rPr>
        <w:instrText xml:space="preserve"> \* MERGEFORMAT </w:instrText>
      </w:r>
      <w:r w:rsidR="00D84593" w:rsidRPr="00F14B4D">
        <w:rPr>
          <w:rStyle w:val="Level2asHeadingtext"/>
        </w:rPr>
      </w:r>
      <w:r w:rsidR="00D84593" w:rsidRPr="00F14B4D">
        <w:rPr>
          <w:rStyle w:val="Level2asHeadingtext"/>
        </w:rPr>
        <w:fldChar w:fldCharType="separate"/>
      </w:r>
      <w:r w:rsidR="00853A5C">
        <w:rPr>
          <w:rStyle w:val="Level2asHeadingtext"/>
          <w:rFonts w:hint="eastAsia"/>
          <w:cs/>
        </w:rPr>
        <w:t>‎</w:t>
      </w:r>
      <w:r w:rsidR="00853A5C">
        <w:rPr>
          <w:rStyle w:val="Level2asHeadingtext"/>
        </w:rPr>
        <w:t>6.1</w:t>
      </w:r>
      <w:r w:rsidR="00D84593" w:rsidRPr="00F14B4D">
        <w:rPr>
          <w:rStyle w:val="Level2asHeadingtext"/>
        </w:rPr>
        <w:fldChar w:fldCharType="end"/>
      </w:r>
      <w:r w:rsidRPr="00F14B4D">
        <w:rPr>
          <w:rStyle w:val="Level2asHeadingtext"/>
        </w:rPr>
        <w:t xml:space="preserve"> and </w:t>
      </w:r>
      <w:r w:rsidR="00F14B4D">
        <w:rPr>
          <w:rStyle w:val="Level2asHeadingtext"/>
        </w:rPr>
        <w:t>6.2</w:t>
      </w:r>
      <w:r w:rsidRPr="006B6C54">
        <w:rPr>
          <w:rStyle w:val="Level2asHeadingtext"/>
        </w:rPr>
        <w:t>: notice (F+)</w:t>
      </w:r>
    </w:p>
    <w:p w14:paraId="0D3E33B7" w14:textId="2088F225" w:rsidR="0071162D" w:rsidRPr="006B6C54" w:rsidRDefault="00C220FD" w:rsidP="006B6C54">
      <w:pPr>
        <w:pStyle w:val="Level3"/>
      </w:pPr>
      <w:r>
        <w:t xml:space="preserve">The landlord’s obligations under </w:t>
      </w:r>
      <w:r w:rsidRPr="00DA3D9A">
        <w:rPr>
          <w:b/>
          <w:bCs/>
        </w:rPr>
        <w:t xml:space="preserve">term </w:t>
      </w:r>
      <w:r w:rsidR="00F33D94" w:rsidRPr="00DA3D9A">
        <w:rPr>
          <w:b/>
          <w:bCs/>
        </w:rPr>
        <w:fldChar w:fldCharType="begin"/>
      </w:r>
      <w:r w:rsidR="00F33D94" w:rsidRPr="00DA3D9A">
        <w:rPr>
          <w:b/>
          <w:bCs/>
        </w:rPr>
        <w:instrText xml:space="preserve"> REF _Ref94712524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6.1.1.2</w:t>
      </w:r>
      <w:r w:rsidR="00F33D94" w:rsidRPr="00DA3D9A">
        <w:rPr>
          <w:b/>
          <w:bCs/>
        </w:rPr>
        <w:fldChar w:fldCharType="end"/>
      </w:r>
      <w:r>
        <w:t xml:space="preserve"> and under </w:t>
      </w:r>
      <w:r w:rsidRPr="00DA3D9A">
        <w:rPr>
          <w:b/>
          <w:bCs/>
        </w:rPr>
        <w:t xml:space="preserve">term </w:t>
      </w:r>
      <w:r w:rsidR="00F33D94" w:rsidRPr="00DA3D9A">
        <w:rPr>
          <w:b/>
          <w:bCs/>
        </w:rPr>
        <w:fldChar w:fldCharType="begin"/>
      </w:r>
      <w:r w:rsidR="00F33D94" w:rsidRPr="00DA3D9A">
        <w:rPr>
          <w:b/>
          <w:bCs/>
        </w:rPr>
        <w:instrText xml:space="preserve"> REF _Ref94712045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6.2.1</w:t>
      </w:r>
      <w:r w:rsidR="00F33D94" w:rsidRPr="00DA3D9A">
        <w:rPr>
          <w:b/>
          <w:bCs/>
        </w:rPr>
        <w:fldChar w:fldCharType="end"/>
      </w:r>
      <w:r w:rsidR="00CF4B69" w:rsidRPr="00DA3D9A">
        <w:rPr>
          <w:b/>
          <w:bCs/>
        </w:rPr>
        <w:t xml:space="preserve"> </w:t>
      </w:r>
      <w:r w:rsidRPr="00DA3D9A">
        <w:t>and</w:t>
      </w:r>
      <w:r w:rsidRPr="00DA3D9A">
        <w:rPr>
          <w:b/>
          <w:bCs/>
        </w:rPr>
        <w:t xml:space="preserve"> </w:t>
      </w:r>
      <w:r w:rsidR="00F33D94" w:rsidRPr="00DA3D9A">
        <w:rPr>
          <w:b/>
          <w:bCs/>
        </w:rPr>
        <w:fldChar w:fldCharType="begin"/>
      </w:r>
      <w:r w:rsidR="00F33D94" w:rsidRPr="00DA3D9A">
        <w:rPr>
          <w:b/>
          <w:bCs/>
        </w:rPr>
        <w:instrText xml:space="preserve"> REF _Ref94712053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6.2.2</w:t>
      </w:r>
      <w:r w:rsidR="00F33D94" w:rsidRPr="00DA3D9A">
        <w:rPr>
          <w:b/>
          <w:bCs/>
        </w:rPr>
        <w:fldChar w:fldCharType="end"/>
      </w:r>
      <w:r>
        <w:t xml:space="preserve"> do not arise until the landlord (or in the case of joint landlords, any one of them) becomes aware that works or repairs are necessary.</w:t>
      </w:r>
    </w:p>
    <w:p w14:paraId="122FFF2B" w14:textId="682D5BD3" w:rsidR="0071162D" w:rsidRPr="006B6C54" w:rsidRDefault="00C220FD" w:rsidP="006B6C54">
      <w:pPr>
        <w:pStyle w:val="Level3"/>
      </w:pPr>
      <w:r>
        <w:t xml:space="preserve">The landlord complies with the obligations under </w:t>
      </w:r>
      <w:r w:rsidRPr="00DA3D9A">
        <w:rPr>
          <w:b/>
          <w:bCs/>
        </w:rPr>
        <w:t xml:space="preserve">term </w:t>
      </w:r>
      <w:r w:rsidR="00F33D94" w:rsidRPr="00DA3D9A">
        <w:rPr>
          <w:b/>
          <w:bCs/>
        </w:rPr>
        <w:fldChar w:fldCharType="begin"/>
      </w:r>
      <w:r w:rsidR="00F33D94" w:rsidRPr="00DA3D9A">
        <w:rPr>
          <w:b/>
          <w:bCs/>
        </w:rPr>
        <w:instrText xml:space="preserve"> REF _Ref94712524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6.1.1.2</w:t>
      </w:r>
      <w:r w:rsidR="00F33D94" w:rsidRPr="00DA3D9A">
        <w:rPr>
          <w:b/>
          <w:bCs/>
        </w:rPr>
        <w:fldChar w:fldCharType="end"/>
      </w:r>
      <w:r>
        <w:t xml:space="preserve"> and under </w:t>
      </w:r>
      <w:r w:rsidRPr="00E87D47">
        <w:rPr>
          <w:b/>
          <w:bCs/>
        </w:rPr>
        <w:t>term</w:t>
      </w:r>
      <w:r w:rsidR="00DA3D9A" w:rsidRPr="00E87D47">
        <w:rPr>
          <w:b/>
          <w:bCs/>
        </w:rPr>
        <w:t>s</w:t>
      </w:r>
      <w:r>
        <w:t xml:space="preserve"> </w:t>
      </w:r>
      <w:r w:rsidR="00F33D94" w:rsidRPr="00DA3D9A">
        <w:rPr>
          <w:b/>
          <w:bCs/>
        </w:rPr>
        <w:fldChar w:fldCharType="begin"/>
      </w:r>
      <w:r w:rsidR="00F33D94" w:rsidRPr="00DA3D9A">
        <w:rPr>
          <w:b/>
          <w:bCs/>
        </w:rPr>
        <w:instrText xml:space="preserve"> REF _Ref94712045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6.2.1</w:t>
      </w:r>
      <w:r w:rsidR="00F33D94" w:rsidRPr="00DA3D9A">
        <w:rPr>
          <w:b/>
          <w:bCs/>
        </w:rPr>
        <w:fldChar w:fldCharType="end"/>
      </w:r>
      <w:r w:rsidR="00CF4B69" w:rsidRPr="00DA3D9A">
        <w:rPr>
          <w:b/>
          <w:bCs/>
        </w:rPr>
        <w:t xml:space="preserve"> </w:t>
      </w:r>
      <w:r w:rsidRPr="00DA3D9A">
        <w:t>and</w:t>
      </w:r>
      <w:r w:rsidRPr="00DA3D9A">
        <w:rPr>
          <w:b/>
          <w:bCs/>
        </w:rPr>
        <w:t xml:space="preserve"> </w:t>
      </w:r>
      <w:r w:rsidR="00F33D94" w:rsidRPr="00DA3D9A">
        <w:rPr>
          <w:b/>
          <w:bCs/>
        </w:rPr>
        <w:fldChar w:fldCharType="begin"/>
      </w:r>
      <w:r w:rsidR="00F33D94" w:rsidRPr="00DA3D9A">
        <w:rPr>
          <w:b/>
          <w:bCs/>
        </w:rPr>
        <w:instrText xml:space="preserve"> REF _Ref94712053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6.2.2</w:t>
      </w:r>
      <w:r w:rsidR="00F33D94" w:rsidRPr="00DA3D9A">
        <w:rPr>
          <w:b/>
          <w:bCs/>
        </w:rPr>
        <w:fldChar w:fldCharType="end"/>
      </w:r>
      <w:r>
        <w:t xml:space="preserve"> if the landlord carries out the necessary works or repairs within a reasonable time after the day on which the landlord becomes aware that they are necessary.</w:t>
      </w:r>
    </w:p>
    <w:p w14:paraId="109AB716" w14:textId="4D9B1619" w:rsidR="00C220FD" w:rsidRPr="006B6C54" w:rsidRDefault="00C220FD" w:rsidP="006B6C54">
      <w:pPr>
        <w:pStyle w:val="Level3"/>
      </w:pPr>
      <w:r>
        <w:t>If</w:t>
      </w:r>
      <w:r w:rsidR="009C3B1D">
        <w:t>:</w:t>
      </w:r>
    </w:p>
    <w:p w14:paraId="787DE344" w14:textId="7CF9C8AD" w:rsidR="0071162D" w:rsidRPr="006B6C54" w:rsidRDefault="00C220FD" w:rsidP="006B6C54">
      <w:pPr>
        <w:pStyle w:val="Level4"/>
      </w:pPr>
      <w:r>
        <w:t xml:space="preserve">the landlord (the “old landlord”) transfers the old landlord’s interest in the </w:t>
      </w:r>
      <w:r w:rsidR="007B378A">
        <w:t>dwelling</w:t>
      </w:r>
      <w:r>
        <w:t xml:space="preserve"> to another person (the “new landlord”)</w:t>
      </w:r>
      <w:r w:rsidR="009C3B1D">
        <w:t>;</w:t>
      </w:r>
      <w:r>
        <w:t xml:space="preserve"> and</w:t>
      </w:r>
    </w:p>
    <w:p w14:paraId="1B883D54" w14:textId="7C6EC202" w:rsidR="00C220FD" w:rsidRPr="006B6C54" w:rsidRDefault="00C220FD" w:rsidP="006B6C54">
      <w:pPr>
        <w:pStyle w:val="Level4"/>
      </w:pPr>
      <w:r>
        <w:t xml:space="preserve">the old landlord (or where two or more persons jointly constitute the old landlord, any one of them) is aware before the date of the transfer that works or repairs are necessary in order to comply with </w:t>
      </w:r>
      <w:r w:rsidRPr="00DA3D9A">
        <w:rPr>
          <w:b/>
          <w:bCs/>
        </w:rPr>
        <w:t xml:space="preserve">term </w:t>
      </w:r>
      <w:r w:rsidR="00F33D94" w:rsidRPr="00DA3D9A">
        <w:rPr>
          <w:b/>
          <w:bCs/>
        </w:rPr>
        <w:fldChar w:fldCharType="begin"/>
      </w:r>
      <w:r w:rsidR="00F33D94" w:rsidRPr="00DA3D9A">
        <w:rPr>
          <w:b/>
          <w:bCs/>
        </w:rPr>
        <w:instrText xml:space="preserve"> REF _Ref94712029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6.1.1</w:t>
      </w:r>
      <w:r w:rsidR="00F33D94" w:rsidRPr="00DA3D9A">
        <w:rPr>
          <w:b/>
          <w:bCs/>
        </w:rPr>
        <w:fldChar w:fldCharType="end"/>
      </w:r>
      <w:r w:rsidR="00DA3D9A" w:rsidRPr="00DA3D9A">
        <w:rPr>
          <w:b/>
          <w:bCs/>
        </w:rPr>
        <w:t xml:space="preserve"> </w:t>
      </w:r>
      <w:r w:rsidRPr="00DA3D9A">
        <w:t>or</w:t>
      </w:r>
      <w:r w:rsidRPr="00DA3D9A">
        <w:rPr>
          <w:b/>
          <w:bCs/>
        </w:rPr>
        <w:t xml:space="preserve"> </w:t>
      </w:r>
      <w:r w:rsidR="00F33D94" w:rsidRPr="00DA3D9A">
        <w:rPr>
          <w:b/>
          <w:bCs/>
        </w:rPr>
        <w:fldChar w:fldCharType="begin"/>
      </w:r>
      <w:r w:rsidR="00F33D94" w:rsidRPr="00DA3D9A">
        <w:rPr>
          <w:b/>
          <w:bCs/>
        </w:rPr>
        <w:instrText xml:space="preserve"> REF _Ref94712045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6.2.1</w:t>
      </w:r>
      <w:r w:rsidR="00F33D94" w:rsidRPr="00DA3D9A">
        <w:rPr>
          <w:b/>
          <w:bCs/>
        </w:rPr>
        <w:fldChar w:fldCharType="end"/>
      </w:r>
      <w:r w:rsidR="00CF4B69" w:rsidRPr="00DA3D9A">
        <w:rPr>
          <w:b/>
          <w:bCs/>
        </w:rPr>
        <w:t xml:space="preserve"> </w:t>
      </w:r>
      <w:proofErr w:type="spellStart"/>
      <w:r w:rsidRPr="00DA3D9A">
        <w:t>or</w:t>
      </w:r>
      <w:proofErr w:type="spellEnd"/>
      <w:r w:rsidRPr="00DA3D9A">
        <w:rPr>
          <w:b/>
          <w:bCs/>
        </w:rPr>
        <w:t xml:space="preserve"> </w:t>
      </w:r>
      <w:r w:rsidR="00F33D94" w:rsidRPr="00DA3D9A">
        <w:rPr>
          <w:b/>
          <w:bCs/>
        </w:rPr>
        <w:fldChar w:fldCharType="begin"/>
      </w:r>
      <w:r w:rsidR="00F33D94" w:rsidRPr="00DA3D9A">
        <w:rPr>
          <w:b/>
          <w:bCs/>
        </w:rPr>
        <w:instrText xml:space="preserve"> REF _Ref94712053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6.2.2</w:t>
      </w:r>
      <w:r w:rsidR="00F33D94" w:rsidRPr="00DA3D9A">
        <w:rPr>
          <w:b/>
          <w:bCs/>
        </w:rPr>
        <w:fldChar w:fldCharType="end"/>
      </w:r>
      <w:r>
        <w:t>,</w:t>
      </w:r>
    </w:p>
    <w:p w14:paraId="54A58174" w14:textId="66645D23" w:rsidR="00C220FD" w:rsidRPr="0071162D" w:rsidRDefault="00C220FD" w:rsidP="006B6C54">
      <w:pPr>
        <w:pStyle w:val="Body2"/>
        <w:ind w:left="1843"/>
      </w:pPr>
      <w:r>
        <w:t>the new landlord is to be treated as becoming aware of the need for those works or repairs on the date of the transfer, but not before.</w:t>
      </w:r>
    </w:p>
    <w:p w14:paraId="6C6412FC" w14:textId="20F82C1A" w:rsidR="00C220FD" w:rsidRPr="006B6C54" w:rsidRDefault="00C220FD" w:rsidP="00EE79D5">
      <w:pPr>
        <w:pStyle w:val="Level2"/>
        <w:keepNext/>
        <w:rPr>
          <w:rStyle w:val="Level2asHeadingtext"/>
        </w:rPr>
      </w:pPr>
      <w:r w:rsidRPr="006B6C54">
        <w:rPr>
          <w:rStyle w:val="Level2asHeadingtext"/>
        </w:rPr>
        <w:lastRenderedPageBreak/>
        <w:t>Rights of permitted occupiers (F+)</w:t>
      </w:r>
    </w:p>
    <w:p w14:paraId="32F41A7E" w14:textId="16973011" w:rsidR="0071162D" w:rsidRPr="006B6C54" w:rsidRDefault="006B6C54" w:rsidP="006B6C54">
      <w:pPr>
        <w:pStyle w:val="Level3"/>
      </w:pPr>
      <w:r>
        <w:t>A permitted occupier</w:t>
      </w:r>
      <w:r w:rsidR="00B5641A">
        <w:rPr>
          <w:rStyle w:val="FootnoteReference"/>
        </w:rPr>
        <w:footnoteReference w:id="17"/>
      </w:r>
      <w:r>
        <w:t xml:space="preserve"> who suffers personal injury, or loss of or damage to personal property, as a result of the landlord failing to comply </w:t>
      </w:r>
      <w:r w:rsidRPr="00DA3D9A">
        <w:t>with</w:t>
      </w:r>
      <w:r w:rsidRPr="00DA3D9A">
        <w:rPr>
          <w:b/>
          <w:bCs/>
        </w:rPr>
        <w:t xml:space="preserve"> term </w:t>
      </w:r>
      <w:r w:rsidRPr="00DA3D9A">
        <w:rPr>
          <w:b/>
          <w:bCs/>
        </w:rPr>
        <w:fldChar w:fldCharType="begin"/>
      </w:r>
      <w:r w:rsidRPr="00DA3D9A">
        <w:rPr>
          <w:b/>
          <w:bCs/>
        </w:rPr>
        <w:instrText xml:space="preserve"> REF _Ref94711855 \r \h </w:instrText>
      </w:r>
      <w:r w:rsidR="00DA3D9A">
        <w:rPr>
          <w:b/>
          <w:bCs/>
        </w:rPr>
        <w:instrText xml:space="preserve"> \* MERGEFORMAT </w:instrText>
      </w:r>
      <w:r w:rsidRPr="00DA3D9A">
        <w:rPr>
          <w:b/>
          <w:bCs/>
        </w:rPr>
      </w:r>
      <w:r w:rsidRPr="00DA3D9A">
        <w:rPr>
          <w:b/>
          <w:bCs/>
        </w:rPr>
        <w:fldChar w:fldCharType="separate"/>
      </w:r>
      <w:r w:rsidR="00853A5C">
        <w:rPr>
          <w:rFonts w:hint="eastAsia"/>
          <w:b/>
          <w:bCs/>
          <w:cs/>
        </w:rPr>
        <w:t>‎</w:t>
      </w:r>
      <w:r w:rsidR="00853A5C">
        <w:rPr>
          <w:b/>
          <w:bCs/>
        </w:rPr>
        <w:t>6.1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_Ref94711864 \r \h </w:instrText>
      </w:r>
      <w:r w:rsidR="00DA3D9A">
        <w:rPr>
          <w:b/>
          <w:bCs/>
        </w:rPr>
        <w:instrText xml:space="preserve"> \* MERGEFORMAT </w:instrText>
      </w:r>
      <w:r w:rsidRPr="00DA3D9A">
        <w:rPr>
          <w:b/>
          <w:bCs/>
        </w:rPr>
      </w:r>
      <w:r w:rsidRPr="00DA3D9A">
        <w:rPr>
          <w:b/>
          <w:bCs/>
        </w:rPr>
        <w:fldChar w:fldCharType="separate"/>
      </w:r>
      <w:r w:rsidR="00853A5C">
        <w:rPr>
          <w:rFonts w:hint="eastAsia"/>
          <w:b/>
          <w:bCs/>
          <w:cs/>
        </w:rPr>
        <w:t>‎</w:t>
      </w:r>
      <w:r w:rsidR="00853A5C">
        <w:rPr>
          <w:b/>
          <w:bCs/>
        </w:rPr>
        <w:t>6.2</w:t>
      </w:r>
      <w:r w:rsidRPr="00DA3D9A">
        <w:rPr>
          <w:b/>
          <w:bCs/>
        </w:rPr>
        <w:fldChar w:fldCharType="end"/>
      </w:r>
      <w:r>
        <w:t>, may enforce the term in question in his or her own right by bringing proceedings in respect of the injury, loss or damage.</w:t>
      </w:r>
    </w:p>
    <w:p w14:paraId="6B2161D8" w14:textId="2C1DE450" w:rsidR="00C220FD" w:rsidRPr="0015134D" w:rsidRDefault="006B6C54" w:rsidP="006B6C54">
      <w:pPr>
        <w:pStyle w:val="Level3"/>
      </w:pPr>
      <w:r w:rsidRPr="0015134D">
        <w:t>But a permitted occupier who is a lodger</w:t>
      </w:r>
      <w:r w:rsidR="00B5641A">
        <w:rPr>
          <w:rStyle w:val="FootnoteReference"/>
        </w:rPr>
        <w:footnoteReference w:id="18"/>
      </w:r>
      <w:r w:rsidRPr="0015134D">
        <w:t xml:space="preserve"> or sub-holder</w:t>
      </w:r>
      <w:r w:rsidR="00B5641A">
        <w:rPr>
          <w:rStyle w:val="FootnoteReference"/>
        </w:rPr>
        <w:footnoteReference w:id="19"/>
      </w:r>
      <w:r w:rsidRPr="0015134D">
        <w:t xml:space="preserve"> may do so only if the lodger is allowed to live in the </w:t>
      </w:r>
      <w:r w:rsidR="007B378A">
        <w:t>dwelling</w:t>
      </w:r>
      <w:r w:rsidRPr="0015134D">
        <w:t>, or the sub-occupation</w:t>
      </w:r>
      <w:r w:rsidR="00B5641A">
        <w:rPr>
          <w:rStyle w:val="FootnoteReference"/>
        </w:rPr>
        <w:footnoteReference w:id="20"/>
      </w:r>
      <w:r w:rsidRPr="0015134D">
        <w:t xml:space="preserve"> contract is made, in accordance with this contract.</w:t>
      </w:r>
    </w:p>
    <w:p w14:paraId="133C4464" w14:textId="4FAA5CC9" w:rsidR="00C220FD" w:rsidRPr="00CB540D" w:rsidRDefault="00C220FD" w:rsidP="00CB540D">
      <w:pPr>
        <w:pStyle w:val="Level1"/>
        <w:keepNext/>
      </w:pPr>
      <w:r w:rsidRPr="006B6C54">
        <w:rPr>
          <w:rStyle w:val="Level1asHeadingtext"/>
        </w:rPr>
        <w:t xml:space="preserve">Making changes to the </w:t>
      </w:r>
      <w:r w:rsidR="007B378A">
        <w:rPr>
          <w:rStyle w:val="Level1asHeadingtext"/>
        </w:rPr>
        <w:t>dwelling</w:t>
      </w:r>
      <w:r w:rsidRPr="006B6C54">
        <w:rPr>
          <w:rStyle w:val="Level1asHeadingtext"/>
        </w:rPr>
        <w:t xml:space="preserve"> or utilities</w:t>
      </w:r>
      <w:bookmarkStart w:id="61" w:name="_NN45"/>
      <w:bookmarkEnd w:id="61"/>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_NN45\r \h </w:instrText>
      </w:r>
      <w:r w:rsidR="00CB540D" w:rsidRPr="00CB540D">
        <w:fldChar w:fldCharType="separate"/>
      </w:r>
      <w:bookmarkStart w:id="62" w:name="_Toc156561864"/>
      <w:bookmarkStart w:id="63" w:name="_Toc158109639"/>
      <w:r w:rsidR="00853A5C">
        <w:rPr>
          <w:rFonts w:hint="eastAsia"/>
          <w:cs/>
        </w:rPr>
        <w:instrText>‎</w:instrText>
      </w:r>
      <w:r w:rsidR="00853A5C">
        <w:instrText>7</w:instrText>
      </w:r>
      <w:r w:rsidR="00CB540D" w:rsidRPr="00CB540D">
        <w:fldChar w:fldCharType="end"/>
      </w:r>
      <w:r w:rsidR="00CB540D" w:rsidRPr="00CB540D">
        <w:tab/>
        <w:instrText xml:space="preserve">Making changes to the </w:instrText>
      </w:r>
      <w:r w:rsidR="00080AE7">
        <w:instrText>accommodation</w:instrText>
      </w:r>
      <w:r w:rsidR="00CB540D" w:rsidRPr="00CB540D">
        <w:instrText xml:space="preserve"> or utilities</w:instrText>
      </w:r>
      <w:bookmarkEnd w:id="62"/>
      <w:bookmarkEnd w:id="63"/>
      <w:r w:rsidR="00CB540D" w:rsidRPr="00CB540D">
        <w:instrText xml:space="preserve">" \l 1 </w:instrText>
      </w:r>
      <w:r w:rsidR="00CB540D" w:rsidRPr="00CB540D">
        <w:fldChar w:fldCharType="end"/>
      </w:r>
    </w:p>
    <w:p w14:paraId="54A2E115" w14:textId="77286A2D" w:rsidR="00C220FD" w:rsidRPr="0071015D" w:rsidRDefault="00C220FD" w:rsidP="006B6C54">
      <w:pPr>
        <w:pStyle w:val="Level2"/>
        <w:keepNext/>
        <w:rPr>
          <w:rStyle w:val="Level2asHeadingtext"/>
        </w:rPr>
      </w:pPr>
      <w:r w:rsidRPr="0071015D">
        <w:rPr>
          <w:rStyle w:val="Level2asHeadingtext"/>
        </w:rPr>
        <w:t xml:space="preserve">Changes to the </w:t>
      </w:r>
      <w:r w:rsidR="007B378A" w:rsidRPr="0071015D">
        <w:rPr>
          <w:rStyle w:val="Level2asHeadingtext"/>
        </w:rPr>
        <w:t>dwelling</w:t>
      </w:r>
      <w:r w:rsidRPr="0071015D">
        <w:rPr>
          <w:rStyle w:val="Level2asHeadingtext"/>
        </w:rPr>
        <w:t xml:space="preserve"> (S)</w:t>
      </w:r>
    </w:p>
    <w:p w14:paraId="29CAA8F5" w14:textId="7089CAA1" w:rsidR="0071162D" w:rsidRPr="0071015D" w:rsidRDefault="00800531" w:rsidP="006B6C54">
      <w:pPr>
        <w:pStyle w:val="Level2"/>
      </w:pPr>
      <w:bookmarkStart w:id="64" w:name="_Ref94712911"/>
      <w:r w:rsidRPr="0071015D">
        <w:t xml:space="preserve">SAVE FOR THE ALTERATIONS THAT MAY BE CARRIED OUT WITH LANDLORD’S CONSENT PURSUANT TO </w:t>
      </w:r>
      <w:r w:rsidRPr="00AA30F6">
        <w:rPr>
          <w:b/>
          <w:bCs/>
        </w:rPr>
        <w:t>TERM 7.4</w:t>
      </w:r>
      <w:r w:rsidRPr="0071015D">
        <w:t xml:space="preserve"> y</w:t>
      </w:r>
      <w:r w:rsidR="00C220FD" w:rsidRPr="0071015D">
        <w:t xml:space="preserve">ou must not make any alteration to the </w:t>
      </w:r>
      <w:r w:rsidR="007B378A" w:rsidRPr="0071015D">
        <w:t>dwelling</w:t>
      </w:r>
      <w:bookmarkEnd w:id="64"/>
      <w:r w:rsidR="00C123C5">
        <w:t>.</w:t>
      </w:r>
    </w:p>
    <w:p w14:paraId="63213541" w14:textId="6F1EF87D" w:rsidR="00C220FD" w:rsidRPr="0071015D" w:rsidRDefault="006B6C54" w:rsidP="006B6C54">
      <w:pPr>
        <w:pStyle w:val="Level2"/>
      </w:pPr>
      <w:r w:rsidRPr="0071015D">
        <w:t xml:space="preserve">the purposes of </w:t>
      </w:r>
      <w:r w:rsidRPr="0071015D">
        <w:rPr>
          <w:b/>
          <w:bCs/>
        </w:rPr>
        <w:t xml:space="preserve">paragraph </w:t>
      </w:r>
      <w:r w:rsidRPr="0071015D">
        <w:rPr>
          <w:b/>
          <w:bCs/>
        </w:rPr>
        <w:fldChar w:fldCharType="begin"/>
      </w:r>
      <w:r w:rsidRPr="0071015D">
        <w:rPr>
          <w:b/>
          <w:bCs/>
        </w:rPr>
        <w:instrText xml:space="preserve"> REF _Ref94712911 \r \h </w:instrText>
      </w:r>
      <w:r w:rsidR="00DA3D9A" w:rsidRPr="0071015D">
        <w:rPr>
          <w:b/>
          <w:bCs/>
        </w:rPr>
        <w:instrText xml:space="preserve"> \* MERGEFORMAT </w:instrText>
      </w:r>
      <w:r w:rsidRPr="0071015D">
        <w:rPr>
          <w:b/>
          <w:bCs/>
        </w:rPr>
      </w:r>
      <w:r w:rsidRPr="0071015D">
        <w:rPr>
          <w:b/>
          <w:bCs/>
        </w:rPr>
        <w:fldChar w:fldCharType="separate"/>
      </w:r>
      <w:r w:rsidR="00853A5C">
        <w:rPr>
          <w:rFonts w:hint="eastAsia"/>
          <w:b/>
          <w:bCs/>
          <w:cs/>
        </w:rPr>
        <w:t>‎</w:t>
      </w:r>
      <w:r w:rsidR="00853A5C">
        <w:rPr>
          <w:b/>
          <w:bCs/>
        </w:rPr>
        <w:t>7.2</w:t>
      </w:r>
      <w:r w:rsidRPr="0071015D">
        <w:rPr>
          <w:b/>
          <w:bCs/>
        </w:rPr>
        <w:fldChar w:fldCharType="end"/>
      </w:r>
      <w:r w:rsidRPr="0071015D">
        <w:t xml:space="preserve"> of this term</w:t>
      </w:r>
      <w:proofErr w:type="gramStart"/>
      <w:r w:rsidRPr="0071015D">
        <w:t>, ”</w:t>
      </w:r>
      <w:r w:rsidRPr="0071015D">
        <w:rPr>
          <w:i/>
          <w:iCs/>
        </w:rPr>
        <w:t>alteration</w:t>
      </w:r>
      <w:proofErr w:type="gramEnd"/>
      <w:r w:rsidRPr="0071015D">
        <w:t>” includes</w:t>
      </w:r>
      <w:r w:rsidR="009553ED" w:rsidRPr="00C621E3">
        <w:t>:</w:t>
      </w:r>
    </w:p>
    <w:p w14:paraId="2947B670" w14:textId="1FB93A47" w:rsidR="00800531" w:rsidRDefault="00800531" w:rsidP="006B6C54">
      <w:pPr>
        <w:pStyle w:val="Level3"/>
      </w:pPr>
      <w:r w:rsidRPr="0071015D">
        <w:t xml:space="preserve">ANY ALTERATION, REMOVAL OR REPLACEMENT OF THE STRUCTURE OF THE BUILDING, EG KNOCKING DOWN OR PUTTING UP WALLS, OR ALTERING THE CONFIGURATION OF THE </w:t>
      </w:r>
      <w:proofErr w:type="gramStart"/>
      <w:r w:rsidRPr="0071015D">
        <w:t>DWELLING;</w:t>
      </w:r>
      <w:proofErr w:type="gramEnd"/>
    </w:p>
    <w:p w14:paraId="1FFD6AB2" w14:textId="3E1D9148" w:rsidR="00A11BBF" w:rsidRPr="0071015D" w:rsidRDefault="00A11BBF" w:rsidP="00A11BBF">
      <w:pPr>
        <w:pStyle w:val="Level3"/>
      </w:pPr>
      <w:r>
        <w:t xml:space="preserve">ANY ALTERATION, REMOVAL OR REPLACEMENT OF NON-STRUCTURAL ELEMENTS OF THE DWELLING, SUCH AS NON-LOAD BEARING PARTITION </w:t>
      </w:r>
      <w:proofErr w:type="gramStart"/>
      <w:r>
        <w:t>WALLS;</w:t>
      </w:r>
      <w:proofErr w:type="gramEnd"/>
    </w:p>
    <w:p w14:paraId="3F7C3C5F" w14:textId="0C19149D" w:rsidR="0071162D" w:rsidRPr="0071015D" w:rsidRDefault="00C220FD" w:rsidP="006B6C54">
      <w:pPr>
        <w:pStyle w:val="Level3"/>
      </w:pPr>
      <w:r w:rsidRPr="0071015D">
        <w:t xml:space="preserve">any </w:t>
      </w:r>
      <w:r w:rsidR="004C2085">
        <w:t xml:space="preserve">REMOVAL, </w:t>
      </w:r>
      <w:r w:rsidRPr="0071015D">
        <w:t xml:space="preserve">addition to or alteration of the fixtures and fittings in the </w:t>
      </w:r>
      <w:proofErr w:type="gramStart"/>
      <w:r w:rsidR="007B378A" w:rsidRPr="0071015D">
        <w:t>dwelling</w:t>
      </w:r>
      <w:r w:rsidR="009553ED" w:rsidRPr="0071015D">
        <w:t>;</w:t>
      </w:r>
      <w:proofErr w:type="gramEnd"/>
    </w:p>
    <w:p w14:paraId="242B300C" w14:textId="0F5B5D96" w:rsidR="0071162D" w:rsidRDefault="00C220FD" w:rsidP="006B6C54">
      <w:pPr>
        <w:pStyle w:val="Level3"/>
      </w:pPr>
      <w:r w:rsidRPr="0071015D">
        <w:t>the erection of an aerial</w:t>
      </w:r>
      <w:r w:rsidR="00800531" w:rsidRPr="0071015D">
        <w:t>, CCTV</w:t>
      </w:r>
      <w:r w:rsidRPr="0071015D">
        <w:t xml:space="preserve"> or satellite </w:t>
      </w:r>
      <w:proofErr w:type="gramStart"/>
      <w:r w:rsidRPr="0071015D">
        <w:t>dish</w:t>
      </w:r>
      <w:r w:rsidR="009553ED" w:rsidRPr="0071015D">
        <w:t>;</w:t>
      </w:r>
      <w:proofErr w:type="gramEnd"/>
    </w:p>
    <w:p w14:paraId="3F220295" w14:textId="3F07AA68" w:rsidR="00A11BBF" w:rsidRPr="0071015D" w:rsidRDefault="00A11BBF" w:rsidP="00A11BBF">
      <w:pPr>
        <w:pStyle w:val="Level3"/>
      </w:pPr>
      <w:r>
        <w:t>THE INSTALLATION, ALTERATION OR REMOVAL OF CABLE TELEVISION OR TELE</w:t>
      </w:r>
      <w:r w:rsidR="002D285C">
        <w:t>PH</w:t>
      </w:r>
      <w:r>
        <w:t xml:space="preserve">ONE CABLES AND ASSOCIATED </w:t>
      </w:r>
      <w:proofErr w:type="gramStart"/>
      <w:r>
        <w:t>INSTALL</w:t>
      </w:r>
      <w:r w:rsidR="002D285C">
        <w:t>AT</w:t>
      </w:r>
      <w:r>
        <w:t>IONS;</w:t>
      </w:r>
      <w:proofErr w:type="gramEnd"/>
      <w:r>
        <w:t xml:space="preserve"> </w:t>
      </w:r>
    </w:p>
    <w:p w14:paraId="2EF4A8F1" w14:textId="72C42488" w:rsidR="00800531" w:rsidRPr="0071015D" w:rsidRDefault="00800531" w:rsidP="006B6C54">
      <w:pPr>
        <w:pStyle w:val="Level3"/>
      </w:pPr>
      <w:r w:rsidRPr="0071015D">
        <w:t xml:space="preserve">INSTALLATION OF CENTRAL HEATING OR ALTERNATIVE HEATING APPARATUS IN THE </w:t>
      </w:r>
      <w:proofErr w:type="gramStart"/>
      <w:r w:rsidRPr="0071015D">
        <w:t>DWELLING;</w:t>
      </w:r>
      <w:proofErr w:type="gramEnd"/>
    </w:p>
    <w:p w14:paraId="69BA77A1" w14:textId="1BF45D02" w:rsidR="00800531" w:rsidRDefault="00A11BBF" w:rsidP="006B6C54">
      <w:pPr>
        <w:pStyle w:val="Level3"/>
      </w:pPr>
      <w:r>
        <w:t>ALTERATIONS</w:t>
      </w:r>
      <w:r w:rsidR="00800531" w:rsidRPr="0071015D">
        <w:t xml:space="preserve"> </w:t>
      </w:r>
      <w:r>
        <w:t>TO</w:t>
      </w:r>
      <w:r w:rsidR="00800531" w:rsidRPr="0071015D">
        <w:t xml:space="preserve"> DOORS, WINDOWS OR </w:t>
      </w:r>
      <w:proofErr w:type="gramStart"/>
      <w:r w:rsidR="00800531" w:rsidRPr="0071015D">
        <w:t>FLOORING;</w:t>
      </w:r>
      <w:proofErr w:type="gramEnd"/>
    </w:p>
    <w:p w14:paraId="2E023C00" w14:textId="45A2D0ED" w:rsidR="00A11BBF" w:rsidRPr="0071015D" w:rsidRDefault="00A11BBF" w:rsidP="00A11BBF">
      <w:pPr>
        <w:pStyle w:val="Level3"/>
      </w:pPr>
      <w:r>
        <w:t xml:space="preserve">ALTERATIONS TO ANY SAFETY CONTROLS ON DOORS AND </w:t>
      </w:r>
      <w:proofErr w:type="gramStart"/>
      <w:r>
        <w:t>WINDOWS;</w:t>
      </w:r>
      <w:proofErr w:type="gramEnd"/>
    </w:p>
    <w:p w14:paraId="36EF5B6C" w14:textId="0F3B792F" w:rsidR="00800531" w:rsidRDefault="00800531" w:rsidP="006B6C54">
      <w:pPr>
        <w:pStyle w:val="Level3"/>
      </w:pPr>
      <w:r w:rsidRPr="0071015D">
        <w:t xml:space="preserve">WALLPAPERING OR </w:t>
      </w:r>
      <w:proofErr w:type="gramStart"/>
      <w:r w:rsidRPr="0071015D">
        <w:t>ARTEXING;</w:t>
      </w:r>
      <w:proofErr w:type="gramEnd"/>
    </w:p>
    <w:p w14:paraId="77A4B4E5" w14:textId="36A84298" w:rsidR="00512244" w:rsidRPr="0071015D" w:rsidRDefault="00512244" w:rsidP="006B6C54">
      <w:pPr>
        <w:pStyle w:val="Level3"/>
      </w:pPr>
      <w:r>
        <w:t xml:space="preserve">FIXING PICTURES, POSTERS AND OTHER ITEMS TO THE WALLS CEILINGS OR </w:t>
      </w:r>
      <w:proofErr w:type="gramStart"/>
      <w:r>
        <w:t>WOODWORK;</w:t>
      </w:r>
      <w:proofErr w:type="gramEnd"/>
    </w:p>
    <w:p w14:paraId="3C5E0B37" w14:textId="2B55194E" w:rsidR="00800531" w:rsidRDefault="00800531" w:rsidP="006B6C54">
      <w:pPr>
        <w:pStyle w:val="Level3"/>
      </w:pPr>
      <w:r w:rsidRPr="0071015D">
        <w:t xml:space="preserve">ALTERATION TO THE EXTERNAL BALCONY / </w:t>
      </w:r>
      <w:proofErr w:type="gramStart"/>
      <w:r w:rsidRPr="0071015D">
        <w:t>FAÇADE;</w:t>
      </w:r>
      <w:proofErr w:type="gramEnd"/>
    </w:p>
    <w:p w14:paraId="7AB8822D" w14:textId="1C2F93FD" w:rsidR="004C2085" w:rsidRDefault="004C2085" w:rsidP="006B6C54">
      <w:pPr>
        <w:pStyle w:val="Level3"/>
      </w:pPr>
      <w:r>
        <w:lastRenderedPageBreak/>
        <w:t xml:space="preserve">INSTALLATION OF BLINDS AND OTHER WINDOW </w:t>
      </w:r>
      <w:proofErr w:type="gramStart"/>
      <w:r>
        <w:t>FURNITURE;</w:t>
      </w:r>
      <w:proofErr w:type="gramEnd"/>
    </w:p>
    <w:p w14:paraId="33A47F20" w14:textId="64509F81" w:rsidR="0071162D" w:rsidRPr="0071015D" w:rsidRDefault="00C220FD" w:rsidP="006B6C54">
      <w:pPr>
        <w:pStyle w:val="Level3"/>
      </w:pPr>
      <w:r w:rsidRPr="0071015D">
        <w:t>the erection, removal or structural alteration to sheds, garages or any other structures in</w:t>
      </w:r>
      <w:r w:rsidR="00800531" w:rsidRPr="0071015D">
        <w:t xml:space="preserve"> OR FORMING PART OF</w:t>
      </w:r>
      <w:r w:rsidRPr="0071015D">
        <w:t xml:space="preserve"> the </w:t>
      </w:r>
      <w:r w:rsidR="007B378A" w:rsidRPr="0071015D">
        <w:t>dwelling</w:t>
      </w:r>
      <w:r w:rsidR="00800531" w:rsidRPr="0071015D">
        <w:t xml:space="preserve"> OR THE BUILDING</w:t>
      </w:r>
      <w:r w:rsidR="009553ED" w:rsidRPr="0071015D">
        <w:t>;</w:t>
      </w:r>
      <w:r w:rsidRPr="0071015D">
        <w:t xml:space="preserve"> and</w:t>
      </w:r>
    </w:p>
    <w:p w14:paraId="0A71AA34" w14:textId="10D767A8" w:rsidR="00C220FD" w:rsidRPr="00C621E3" w:rsidRDefault="00C220FD" w:rsidP="006B6C54">
      <w:pPr>
        <w:pStyle w:val="Level3"/>
      </w:pPr>
      <w:r w:rsidRPr="00C621E3">
        <w:t xml:space="preserve">the carrying out of </w:t>
      </w:r>
      <w:r w:rsidR="00966E05" w:rsidRPr="00C621E3">
        <w:t xml:space="preserve">INTERNAL OR </w:t>
      </w:r>
      <w:r w:rsidRPr="00C621E3">
        <w:t xml:space="preserve">external decoration to the </w:t>
      </w:r>
      <w:r w:rsidR="007B378A" w:rsidRPr="00C621E3">
        <w:t>dwelling</w:t>
      </w:r>
      <w:r w:rsidRPr="00C621E3">
        <w:t>.</w:t>
      </w:r>
    </w:p>
    <w:p w14:paraId="5693327B" w14:textId="77777777" w:rsidR="004C2085" w:rsidRDefault="00926A09" w:rsidP="00800531">
      <w:pPr>
        <w:pStyle w:val="Level2"/>
      </w:pPr>
      <w:r>
        <w:t xml:space="preserve">WITH THE PRIOR WRITTEN CONSENT OF THE </w:t>
      </w:r>
      <w:proofErr w:type="gramStart"/>
      <w:r>
        <w:t>LANDLORD</w:t>
      </w:r>
      <w:proofErr w:type="gramEnd"/>
      <w:r>
        <w:t xml:space="preserve"> </w:t>
      </w:r>
      <w:r w:rsidR="00800531" w:rsidRPr="00C621E3">
        <w:t xml:space="preserve">YOU </w:t>
      </w:r>
      <w:r w:rsidR="00655F6A">
        <w:t>MAY</w:t>
      </w:r>
      <w:r w:rsidR="004C2085">
        <w:t>:</w:t>
      </w:r>
      <w:r w:rsidR="00800531" w:rsidRPr="00C621E3">
        <w:t xml:space="preserve"> </w:t>
      </w:r>
    </w:p>
    <w:p w14:paraId="112BCB3C" w14:textId="0048BAE6" w:rsidR="004C2085" w:rsidRDefault="00926A09" w:rsidP="004C2085">
      <w:pPr>
        <w:pStyle w:val="Level3"/>
      </w:pPr>
      <w:r>
        <w:t>CARRY OUT DECORATION WORKS TO THE INTERIOR OF THE DWELLING TO A GOOD STANDARD AND IN A COLOUR APPROVED BY THE LANDLORD</w:t>
      </w:r>
      <w:bookmarkStart w:id="65" w:name="_Hlk156511250"/>
      <w:r w:rsidR="00E16517">
        <w:t xml:space="preserve">, SAVE THAT REDECORATION </w:t>
      </w:r>
      <w:r w:rsidR="00864C65">
        <w:t>IN COMPLIANCE WITH</w:t>
      </w:r>
      <w:r w:rsidR="00E16517">
        <w:t xml:space="preserve"> </w:t>
      </w:r>
      <w:r w:rsidR="00E16517">
        <w:rPr>
          <w:b/>
          <w:bCs/>
        </w:rPr>
        <w:t xml:space="preserve">TERM </w:t>
      </w:r>
      <w:r w:rsidR="00E16517" w:rsidRPr="00864C65">
        <w:rPr>
          <w:b/>
          <w:bCs/>
        </w:rPr>
        <w:t>5.</w:t>
      </w:r>
      <w:r w:rsidR="00864C65" w:rsidRPr="00864C65">
        <w:rPr>
          <w:b/>
          <w:bCs/>
        </w:rPr>
        <w:t>1</w:t>
      </w:r>
      <w:r w:rsidR="00E16517" w:rsidRPr="00864C65">
        <w:rPr>
          <w:b/>
          <w:bCs/>
        </w:rPr>
        <w:t>.3.2</w:t>
      </w:r>
      <w:r w:rsidR="00E16517">
        <w:t xml:space="preserve"> WILL </w:t>
      </w:r>
      <w:r w:rsidR="00864C65">
        <w:t>NOT REQUIRE THE LANDLORD’S CONSENT</w:t>
      </w:r>
      <w:bookmarkEnd w:id="65"/>
      <w:r w:rsidR="004C2085">
        <w:t>;</w:t>
      </w:r>
      <w:r w:rsidR="00A11BBF">
        <w:t xml:space="preserve"> AND</w:t>
      </w:r>
    </w:p>
    <w:p w14:paraId="16985E3B" w14:textId="0DF4227C" w:rsidR="00512244" w:rsidRDefault="00512244" w:rsidP="004C2085">
      <w:pPr>
        <w:pStyle w:val="Level3"/>
      </w:pPr>
      <w:r w:rsidRPr="00512244">
        <w:t>FIX POSTERS, PICTURES, PHOTOGRAPHS OR ORNAMENTS TO THE WALLS, CEILINGS OR WOODWORK, USING A REASONABLE NUMBER OF PICTURE HOOKS</w:t>
      </w:r>
      <w:r>
        <w:t>, SUBJECT TO A CONDITION THAT WHEN YOU VACATE THE DWELLING AT THE END</w:t>
      </w:r>
      <w:r w:rsidRPr="00512244">
        <w:t xml:space="preserve"> OF T</w:t>
      </w:r>
      <w:r>
        <w:t>HIS CONTRACT</w:t>
      </w:r>
      <w:r w:rsidRPr="00512244">
        <w:t xml:space="preserve">, YOU MUST REMOVE ALL FIXINGS AND REPAIR ALL DAMAGE DONE, INCLUDING REMOVING ANY STAINING CAUSED BY THE METHOD OF FIXING. </w:t>
      </w:r>
    </w:p>
    <w:p w14:paraId="13C89558" w14:textId="6AA3D1C7" w:rsidR="00512244" w:rsidRPr="00C621E3" w:rsidRDefault="00512244" w:rsidP="00512244">
      <w:pPr>
        <w:pStyle w:val="Level3"/>
        <w:numPr>
          <w:ilvl w:val="0"/>
          <w:numId w:val="0"/>
        </w:numPr>
        <w:ind w:left="851"/>
      </w:pPr>
    </w:p>
    <w:p w14:paraId="459B34C1" w14:textId="22BFC047" w:rsidR="00C220FD" w:rsidRPr="006B6C54" w:rsidRDefault="00C220FD" w:rsidP="00EE79D5">
      <w:pPr>
        <w:pStyle w:val="Level2"/>
        <w:keepNext/>
        <w:rPr>
          <w:rStyle w:val="Level2asHeadingtext"/>
        </w:rPr>
      </w:pPr>
      <w:r w:rsidRPr="006B6C54">
        <w:rPr>
          <w:rStyle w:val="Level2asHeadingtext"/>
        </w:rPr>
        <w:t xml:space="preserve">Changes to the provision of utilities to the </w:t>
      </w:r>
      <w:r w:rsidR="007B378A">
        <w:rPr>
          <w:rStyle w:val="Level2asHeadingtext"/>
        </w:rPr>
        <w:t>dwelling</w:t>
      </w:r>
      <w:r w:rsidRPr="006B6C54">
        <w:rPr>
          <w:rStyle w:val="Level2asHeadingtext"/>
        </w:rPr>
        <w:t xml:space="preserve"> (S)</w:t>
      </w:r>
    </w:p>
    <w:p w14:paraId="6E439BDD" w14:textId="7A2B5002" w:rsidR="00C220FD" w:rsidRPr="00565C31" w:rsidRDefault="00C220FD" w:rsidP="006B6C54">
      <w:pPr>
        <w:pStyle w:val="Level3"/>
      </w:pPr>
      <w:bookmarkStart w:id="66" w:name="_Ref94712922"/>
      <w:r w:rsidRPr="00565C31">
        <w:t>You may change any of the suppliers to the dwelling of</w:t>
      </w:r>
      <w:bookmarkEnd w:id="66"/>
      <w:r w:rsidR="009553ED" w:rsidRPr="00565C31">
        <w:t>:</w:t>
      </w:r>
    </w:p>
    <w:p w14:paraId="52FCFC91" w14:textId="46DAF04B" w:rsidR="0071162D" w:rsidRPr="00926A09" w:rsidRDefault="00C220FD" w:rsidP="006B6C54">
      <w:pPr>
        <w:pStyle w:val="Level4"/>
        <w:rPr>
          <w:strike/>
        </w:rPr>
      </w:pPr>
      <w:r w:rsidRPr="00926A09">
        <w:t>electricity,</w:t>
      </w:r>
    </w:p>
    <w:p w14:paraId="72C45E28" w14:textId="0DA6B01E" w:rsidR="00C220FD" w:rsidRDefault="00C220FD" w:rsidP="006B6C54">
      <w:pPr>
        <w:pStyle w:val="Level4"/>
      </w:pPr>
      <w:r w:rsidRPr="00565C31">
        <w:t>telephone</w:t>
      </w:r>
      <w:r w:rsidRPr="00926A09">
        <w:t>, internet,</w:t>
      </w:r>
      <w:r w:rsidRPr="00565C31">
        <w:t xml:space="preserve"> cable television or satellite television services.</w:t>
      </w:r>
    </w:p>
    <w:p w14:paraId="033106EE" w14:textId="29F5E1B7" w:rsidR="00655F6A" w:rsidRPr="00565C31" w:rsidRDefault="00655F6A" w:rsidP="00C1792B">
      <w:pPr>
        <w:pStyle w:val="Level4"/>
        <w:numPr>
          <w:ilvl w:val="0"/>
          <w:numId w:val="0"/>
        </w:numPr>
        <w:ind w:left="720"/>
      </w:pPr>
      <w:r>
        <w:t xml:space="preserve">BUT </w:t>
      </w:r>
      <w:r w:rsidRPr="00C1792B">
        <w:t>YOU MAY NOT CHANGE ANY OF THE SUPPLIERS TO THE DWELLING</w:t>
      </w:r>
      <w:r w:rsidR="00C730CA">
        <w:t xml:space="preserve"> OF </w:t>
      </w:r>
      <w:r w:rsidRPr="00C1792B">
        <w:t>GAS OR OTHER FUE</w:t>
      </w:r>
      <w:r w:rsidR="00A11BBF">
        <w:t xml:space="preserve">L, </w:t>
      </w:r>
      <w:r w:rsidRPr="00C1792B">
        <w:t>WATER (INCLUDING SEWERAGE) SERVICES</w:t>
      </w:r>
      <w:r w:rsidR="00A11BBF">
        <w:t>, HEATING OR HOT WATER.</w:t>
      </w:r>
    </w:p>
    <w:p w14:paraId="407DDB08" w14:textId="4AD6AF50" w:rsidR="0071162D" w:rsidRPr="00565C31" w:rsidRDefault="00C220FD" w:rsidP="006B6C54">
      <w:pPr>
        <w:pStyle w:val="Level3"/>
      </w:pPr>
      <w:r w:rsidRPr="00565C31">
        <w:t xml:space="preserve">You must inform the landlord as soon as reasonably practicable of any changes made pursuant to </w:t>
      </w:r>
      <w:r w:rsidRPr="00767CFA">
        <w:rPr>
          <w:b/>
          <w:bCs/>
        </w:rPr>
        <w:t xml:space="preserve">paragraph </w:t>
      </w:r>
      <w:r w:rsidR="00F33D94" w:rsidRPr="00767CFA">
        <w:rPr>
          <w:b/>
          <w:bCs/>
        </w:rPr>
        <w:fldChar w:fldCharType="begin"/>
      </w:r>
      <w:r w:rsidR="00F33D94" w:rsidRPr="00767CFA">
        <w:rPr>
          <w:b/>
          <w:bCs/>
        </w:rPr>
        <w:instrText xml:space="preserve"> REF _Ref94712922 \r \h </w:instrText>
      </w:r>
      <w:r w:rsidR="008012BA" w:rsidRPr="00767CFA">
        <w:rPr>
          <w:b/>
          <w:bCs/>
        </w:rPr>
        <w:instrText xml:space="preserve"> \* MERGEFORMAT </w:instrText>
      </w:r>
      <w:r w:rsidR="00F33D94" w:rsidRPr="00767CFA">
        <w:rPr>
          <w:b/>
          <w:bCs/>
        </w:rPr>
      </w:r>
      <w:r w:rsidR="00F33D94" w:rsidRPr="00767CFA">
        <w:rPr>
          <w:b/>
          <w:bCs/>
        </w:rPr>
        <w:fldChar w:fldCharType="separate"/>
      </w:r>
      <w:r w:rsidR="00853A5C">
        <w:rPr>
          <w:rFonts w:hint="eastAsia"/>
          <w:b/>
          <w:bCs/>
          <w:cs/>
        </w:rPr>
        <w:t>‎</w:t>
      </w:r>
      <w:r w:rsidR="00853A5C">
        <w:rPr>
          <w:b/>
          <w:bCs/>
        </w:rPr>
        <w:t>7.5.1</w:t>
      </w:r>
      <w:r w:rsidR="00F33D94" w:rsidRPr="00767CFA">
        <w:rPr>
          <w:b/>
          <w:bCs/>
        </w:rPr>
        <w:fldChar w:fldCharType="end"/>
      </w:r>
      <w:r w:rsidRPr="00565C31">
        <w:t xml:space="preserve"> of this term.</w:t>
      </w:r>
    </w:p>
    <w:p w14:paraId="75E1E575" w14:textId="47222562" w:rsidR="00C220FD" w:rsidRPr="006B6C54" w:rsidRDefault="00655F6A" w:rsidP="006B6C54">
      <w:pPr>
        <w:pStyle w:val="Level3"/>
      </w:pPr>
      <w:bookmarkStart w:id="67" w:name="_Ref94712936"/>
      <w:r>
        <w:t>Y</w:t>
      </w:r>
      <w:r w:rsidR="00C220FD">
        <w:t>ou must not</w:t>
      </w:r>
      <w:bookmarkEnd w:id="67"/>
      <w:r w:rsidR="008012BA">
        <w:t>:</w:t>
      </w:r>
    </w:p>
    <w:p w14:paraId="762CB9B4" w14:textId="5F383CE3" w:rsidR="00C220FD" w:rsidRPr="00565C31" w:rsidRDefault="00C220FD" w:rsidP="006B6C54">
      <w:pPr>
        <w:pStyle w:val="Level4"/>
      </w:pPr>
      <w:r w:rsidRPr="00565C31">
        <w:t xml:space="preserve">leave the dwelling, at the end of the contract, without a supplier of electricity, gas or other fuel (if applicable) or water (including sewerage) services, unless these utilities were not present at the dwelling on the </w:t>
      </w:r>
      <w:r w:rsidR="00444E4E">
        <w:t xml:space="preserve">ORIGINAL </w:t>
      </w:r>
      <w:r w:rsidRPr="00565C31">
        <w:t>occupation date;</w:t>
      </w:r>
      <w:r w:rsidR="00210CFA" w:rsidRPr="00565C31">
        <w:t xml:space="preserve"> or</w:t>
      </w:r>
    </w:p>
    <w:p w14:paraId="2CDD2681" w14:textId="03593D47" w:rsidR="00C220FD" w:rsidRPr="006B6C54" w:rsidRDefault="00C220FD" w:rsidP="006B6C54">
      <w:pPr>
        <w:pStyle w:val="Level4"/>
      </w:pPr>
      <w:bookmarkStart w:id="68" w:name="_Ref94712969"/>
      <w:r>
        <w:t xml:space="preserve">install or remove, or arrange to have installed or removed, any specified service installations at the </w:t>
      </w:r>
      <w:r w:rsidR="007B378A">
        <w:t>dwelling</w:t>
      </w:r>
      <w:r>
        <w:t>.</w:t>
      </w:r>
      <w:bookmarkEnd w:id="68"/>
    </w:p>
    <w:p w14:paraId="3B1ADCEF" w14:textId="7B2EA424" w:rsidR="00C220FD" w:rsidRDefault="006B6C54" w:rsidP="006B6C54">
      <w:pPr>
        <w:pStyle w:val="Level3"/>
      </w:pPr>
      <w:r>
        <w:t xml:space="preserve">For the purposes of </w:t>
      </w:r>
      <w:r w:rsidRPr="00DA3D9A">
        <w:rPr>
          <w:b/>
          <w:bCs/>
        </w:rPr>
        <w:t xml:space="preserve">paragraph </w:t>
      </w:r>
      <w:r w:rsidRPr="00DA3D9A">
        <w:rPr>
          <w:b/>
          <w:bCs/>
        </w:rPr>
        <w:fldChar w:fldCharType="begin"/>
      </w:r>
      <w:r w:rsidRPr="00DA3D9A">
        <w:rPr>
          <w:b/>
          <w:bCs/>
        </w:rPr>
        <w:instrText xml:space="preserve"> REF _Ref94712969 \r \h </w:instrText>
      </w:r>
      <w:r w:rsidR="00DA3D9A">
        <w:rPr>
          <w:b/>
          <w:bCs/>
        </w:rPr>
        <w:instrText xml:space="preserve"> \* MERGEFORMAT </w:instrText>
      </w:r>
      <w:r w:rsidRPr="00DA3D9A">
        <w:rPr>
          <w:b/>
          <w:bCs/>
        </w:rPr>
      </w:r>
      <w:r w:rsidRPr="00DA3D9A">
        <w:rPr>
          <w:b/>
          <w:bCs/>
        </w:rPr>
        <w:fldChar w:fldCharType="separate"/>
      </w:r>
      <w:r w:rsidR="00853A5C">
        <w:rPr>
          <w:rFonts w:hint="eastAsia"/>
          <w:b/>
          <w:bCs/>
          <w:cs/>
        </w:rPr>
        <w:t>‎</w:t>
      </w:r>
      <w:r w:rsidR="00853A5C">
        <w:rPr>
          <w:b/>
          <w:bCs/>
        </w:rPr>
        <w:t>7.5.3.2</w:t>
      </w:r>
      <w:r w:rsidRPr="00DA3D9A">
        <w:rPr>
          <w:b/>
          <w:bCs/>
        </w:rPr>
        <w:fldChar w:fldCharType="end"/>
      </w:r>
      <w:r>
        <w:t xml:space="preserve"> of this term,</w:t>
      </w:r>
      <w:r w:rsidR="00D678A7">
        <w:t xml:space="preserve"> </w:t>
      </w:r>
      <w:r>
        <w:t>”</w:t>
      </w:r>
      <w:r w:rsidRPr="00E710CC">
        <w:rPr>
          <w:i/>
          <w:iCs/>
        </w:rPr>
        <w:t>specified service installations</w:t>
      </w:r>
      <w:r>
        <w:t>” means an installation for the supply of water, gas or electricity or other fuel (if applicable) for sanitation, for space heating or for heating water</w:t>
      </w:r>
      <w:r w:rsidR="00966E05">
        <w:t xml:space="preserve"> </w:t>
      </w:r>
    </w:p>
    <w:p w14:paraId="4015B847" w14:textId="68C01B0F" w:rsidR="00C730CA" w:rsidRPr="006B6C54" w:rsidRDefault="00C730CA" w:rsidP="006B6C54">
      <w:pPr>
        <w:pStyle w:val="Level3"/>
      </w:pPr>
      <w:r>
        <w:t xml:space="preserve">UNLESS ALREADY INSTALLED ON THE </w:t>
      </w:r>
      <w:r w:rsidR="007E5EBD">
        <w:t xml:space="preserve">ORIGINAL </w:t>
      </w:r>
      <w:r>
        <w:t>OCCUPATION DATE, YOU MUST NOT INSTALL ANY COIN OPERATED, PREPAID CARD OR KEY OPERATED METERS AT THE DWELLING (OR IN THE</w:t>
      </w:r>
      <w:r w:rsidR="00C313AB">
        <w:t xml:space="preserve"> BUILDING</w:t>
      </w:r>
      <w:r>
        <w:t>) WITHOUT THE LANDLORD’S PRIOR WRITTEN CONSENT.</w:t>
      </w:r>
    </w:p>
    <w:p w14:paraId="683A7F28" w14:textId="56E2F109" w:rsidR="00C220FD" w:rsidRPr="00CB540D" w:rsidRDefault="00C220FD" w:rsidP="00CB540D">
      <w:pPr>
        <w:pStyle w:val="Level1"/>
        <w:keepNext/>
      </w:pPr>
      <w:r w:rsidRPr="006B6C54">
        <w:rPr>
          <w:rStyle w:val="Level1asHeadingtext"/>
        </w:rPr>
        <w:t xml:space="preserve">Security and safety of the </w:t>
      </w:r>
      <w:r w:rsidR="007B378A">
        <w:rPr>
          <w:rStyle w:val="Level1asHeadingtext"/>
        </w:rPr>
        <w:t>dwelling</w:t>
      </w:r>
      <w:r w:rsidRPr="006B6C54">
        <w:rPr>
          <w:rStyle w:val="Level1asHeadingtext"/>
        </w:rPr>
        <w:t>: contract-holder’s responsibilities</w:t>
      </w:r>
      <w:bookmarkStart w:id="69" w:name="_NN46"/>
      <w:bookmarkEnd w:id="69"/>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_NN46\r \h </w:instrText>
      </w:r>
      <w:r w:rsidR="00CB540D" w:rsidRPr="00CB540D">
        <w:fldChar w:fldCharType="separate"/>
      </w:r>
      <w:bookmarkStart w:id="70" w:name="_Toc156561865"/>
      <w:bookmarkStart w:id="71" w:name="_Toc158109640"/>
      <w:r w:rsidR="00853A5C">
        <w:rPr>
          <w:rFonts w:hint="eastAsia"/>
          <w:cs/>
        </w:rPr>
        <w:instrText>‎</w:instrText>
      </w:r>
      <w:r w:rsidR="00853A5C">
        <w:instrText>8</w:instrText>
      </w:r>
      <w:r w:rsidR="00CB540D" w:rsidRPr="00CB540D">
        <w:fldChar w:fldCharType="end"/>
      </w:r>
      <w:r w:rsidR="00CB540D" w:rsidRPr="00CB540D">
        <w:tab/>
        <w:instrText xml:space="preserve">Security and safety of the </w:instrText>
      </w:r>
      <w:r w:rsidR="00080AE7">
        <w:instrText>accommodation</w:instrText>
      </w:r>
      <w:r w:rsidR="00CB540D" w:rsidRPr="00CB540D">
        <w:instrText>: contract-holder’s responsibilities</w:instrText>
      </w:r>
      <w:bookmarkEnd w:id="70"/>
      <w:bookmarkEnd w:id="71"/>
      <w:r w:rsidR="00CB540D" w:rsidRPr="00CB540D">
        <w:instrText xml:space="preserve">" \l 1 </w:instrText>
      </w:r>
      <w:r w:rsidR="00CB540D" w:rsidRPr="00CB540D">
        <w:fldChar w:fldCharType="end"/>
      </w:r>
    </w:p>
    <w:p w14:paraId="066BDDE4" w14:textId="00A73D49" w:rsidR="00C220FD" w:rsidRPr="006B6C54" w:rsidRDefault="00C220FD" w:rsidP="006B6C54">
      <w:pPr>
        <w:pStyle w:val="Level2"/>
        <w:keepNext/>
        <w:rPr>
          <w:rStyle w:val="Level2asHeadingtext"/>
        </w:rPr>
      </w:pPr>
      <w:r w:rsidRPr="006B6C54">
        <w:rPr>
          <w:rStyle w:val="Level2asHeadingtext"/>
        </w:rPr>
        <w:t xml:space="preserve">Security of the </w:t>
      </w:r>
      <w:r w:rsidR="007B378A">
        <w:rPr>
          <w:rStyle w:val="Level2asHeadingtext"/>
        </w:rPr>
        <w:t>dwelling</w:t>
      </w:r>
      <w:r w:rsidRPr="006B6C54">
        <w:rPr>
          <w:rStyle w:val="Level2asHeadingtext"/>
        </w:rPr>
        <w:t xml:space="preserve"> — unoccupied periods (S)</w:t>
      </w:r>
    </w:p>
    <w:p w14:paraId="73E54750" w14:textId="0D912DE7" w:rsidR="00C220FD" w:rsidRPr="00180DD8" w:rsidRDefault="00C220FD" w:rsidP="00180DD8">
      <w:pPr>
        <w:pStyle w:val="Body2"/>
      </w:pPr>
      <w:r>
        <w:t xml:space="preserve">If you become aware that the </w:t>
      </w:r>
      <w:r w:rsidR="007B378A">
        <w:t>dwelling</w:t>
      </w:r>
      <w:r>
        <w:t xml:space="preserve"> has been or will be unoccupied for </w:t>
      </w:r>
      <w:r w:rsidR="00D676FF" w:rsidRPr="00565C31">
        <w:rPr>
          <w:strike/>
        </w:rPr>
        <w:t>seven</w:t>
      </w:r>
      <w:r>
        <w:t xml:space="preserve"> </w:t>
      </w:r>
      <w:r w:rsidR="00C313AB">
        <w:t>14</w:t>
      </w:r>
      <w:r w:rsidR="00565C31">
        <w:t xml:space="preserve"> </w:t>
      </w:r>
      <w:r>
        <w:t xml:space="preserve">or more consecutive days, you must notify the landlord </w:t>
      </w:r>
      <w:r w:rsidR="00565C31">
        <w:t xml:space="preserve">IN WRITING </w:t>
      </w:r>
      <w:r>
        <w:t xml:space="preserve">as soon as reasonably </w:t>
      </w:r>
      <w:r>
        <w:lastRenderedPageBreak/>
        <w:t>practicable</w:t>
      </w:r>
      <w:r w:rsidR="00C313AB">
        <w:t>. IF YOU PLAN TO LEAVE THE DWELLING UNOCCUPIED FOR MORE THAN 28 DAYS, YOU MUST LEAVE A KEY WITH THE LANDLORD IN CASE THERE IS AN EMERGENCY AND THE LANDLORD NEED</w:t>
      </w:r>
      <w:r w:rsidR="00C248EE">
        <w:t>S</w:t>
      </w:r>
      <w:r w:rsidR="00C313AB">
        <w:t xml:space="preserve"> ACCESS TO THE DWELLING UNDER </w:t>
      </w:r>
      <w:r w:rsidR="00C313AB">
        <w:rPr>
          <w:b/>
          <w:bCs/>
        </w:rPr>
        <w:t>TERM 4.6</w:t>
      </w:r>
      <w:r w:rsidR="00C313AB">
        <w:t xml:space="preserve">. </w:t>
      </w:r>
    </w:p>
    <w:p w14:paraId="3DEDB456" w14:textId="2585FCF9" w:rsidR="00C220FD" w:rsidRPr="006B6C54" w:rsidRDefault="00C220FD" w:rsidP="006B6C54">
      <w:pPr>
        <w:pStyle w:val="Level2"/>
        <w:keepNext/>
        <w:rPr>
          <w:rStyle w:val="Level2asHeadingtext"/>
        </w:rPr>
      </w:pPr>
      <w:r w:rsidRPr="006B6C54">
        <w:rPr>
          <w:rStyle w:val="Level2asHeadingtext"/>
        </w:rPr>
        <w:t xml:space="preserve">Security of the </w:t>
      </w:r>
      <w:r w:rsidR="007B378A">
        <w:rPr>
          <w:rStyle w:val="Level2asHeadingtext"/>
        </w:rPr>
        <w:t>dwelling</w:t>
      </w:r>
      <w:r w:rsidRPr="006B6C54">
        <w:rPr>
          <w:rStyle w:val="Level2asHeadingtext"/>
        </w:rPr>
        <w:t xml:space="preserve"> — locks (S)</w:t>
      </w:r>
    </w:p>
    <w:p w14:paraId="632C0CD9" w14:textId="506B1A35" w:rsidR="00C220FD" w:rsidRPr="006B6C54" w:rsidRDefault="00C220FD" w:rsidP="006B6C54">
      <w:pPr>
        <w:pStyle w:val="Level2"/>
      </w:pPr>
      <w:r>
        <w:t xml:space="preserve">You must take reasonable steps to ensure the </w:t>
      </w:r>
      <w:r w:rsidR="007B378A">
        <w:t>dwelling</w:t>
      </w:r>
      <w:r>
        <w:t xml:space="preserve"> is secure.</w:t>
      </w:r>
    </w:p>
    <w:p w14:paraId="2BF5D738" w14:textId="58413780" w:rsidR="00C220FD" w:rsidRPr="006B6C54" w:rsidRDefault="00C220FD" w:rsidP="006B6C54">
      <w:pPr>
        <w:pStyle w:val="Level2"/>
      </w:pPr>
      <w:bookmarkStart w:id="72" w:name="_Ref94712994"/>
      <w:r>
        <w:t>You may</w:t>
      </w:r>
      <w:r w:rsidR="00F6372F">
        <w:t xml:space="preserve"> NOT</w:t>
      </w:r>
      <w:r>
        <w:t xml:space="preserve"> change</w:t>
      </w:r>
      <w:r w:rsidR="00517802">
        <w:t xml:space="preserve"> REMOVE</w:t>
      </w:r>
      <w:r>
        <w:t xml:space="preserve"> </w:t>
      </w:r>
      <w:r w:rsidR="00C313AB">
        <w:t xml:space="preserve">OR INSTALL </w:t>
      </w:r>
      <w:r>
        <w:t>any lock on the external or internal doors</w:t>
      </w:r>
      <w:r w:rsidR="00C313AB">
        <w:t xml:space="preserve"> OR WINDOWS</w:t>
      </w:r>
      <w:r>
        <w:t xml:space="preserve"> of the </w:t>
      </w:r>
      <w:r w:rsidR="007B378A">
        <w:t>dwelling</w:t>
      </w:r>
      <w:r w:rsidR="006F2A7B">
        <w:t xml:space="preserve">, </w:t>
      </w:r>
      <w:r w:rsidR="00C313AB">
        <w:t>THE BUILDING</w:t>
      </w:r>
      <w:r>
        <w:t xml:space="preserve"> </w:t>
      </w:r>
      <w:r w:rsidR="006F2A7B">
        <w:t>OR THE COMMON PARTS</w:t>
      </w:r>
      <w:r w:rsidR="00F7124B">
        <w:t xml:space="preserve">. </w:t>
      </w:r>
      <w:bookmarkEnd w:id="72"/>
    </w:p>
    <w:p w14:paraId="637BB637" w14:textId="4DE36AE8" w:rsidR="00D11519" w:rsidRPr="00F6372F" w:rsidRDefault="00D11519" w:rsidP="00D11519">
      <w:pPr>
        <w:pStyle w:val="Level2"/>
      </w:pPr>
      <w:r>
        <w:t xml:space="preserve">WHEN LEAVING THE DWELLING UNATTENDED OR UNOCCUPIED FOR ANY LENGTH OF TIME YOU MUST ALWAYS LOCK AND SECURE ALL DEADLOCKS </w:t>
      </w:r>
      <w:r w:rsidR="006F2A7B">
        <w:t xml:space="preserve">AND </w:t>
      </w:r>
      <w:r>
        <w:t>OTHER LOCKS AND BOLTS FITTED TO THE DOORS AND WINDOWS</w:t>
      </w:r>
      <w:r w:rsidR="006F2A7B">
        <w:t xml:space="preserve"> OF THE DWELLING</w:t>
      </w:r>
      <w:r>
        <w:t>.</w:t>
      </w:r>
    </w:p>
    <w:p w14:paraId="7B9E62F1" w14:textId="362756A0" w:rsidR="00D11519" w:rsidRDefault="00D11519" w:rsidP="00D11519">
      <w:pPr>
        <w:pStyle w:val="Level2"/>
      </w:pPr>
      <w:r>
        <w:t xml:space="preserve">YOU MUST NOT HAVE ANY ADDITIONAL KEYS CUT OR KEY FOBS OR ENTRY CARDS COPIED FOR ANY LOCK ON THE EXTERNAL OR INTERNAL DOORS </w:t>
      </w:r>
      <w:r w:rsidR="006F2A7B">
        <w:t xml:space="preserve">OR WINDOWS </w:t>
      </w:r>
      <w:r>
        <w:t>OF THE DWELLING</w:t>
      </w:r>
      <w:r w:rsidR="006F2A7B">
        <w:t>, THE BUILDING OR THE COMMON PARTS</w:t>
      </w:r>
      <w:r>
        <w:t xml:space="preserve">. </w:t>
      </w:r>
    </w:p>
    <w:p w14:paraId="38F3A336" w14:textId="40C616BA" w:rsidR="00D11519" w:rsidRDefault="00D11519" w:rsidP="00D11519">
      <w:pPr>
        <w:pStyle w:val="Level2"/>
      </w:pPr>
      <w:r>
        <w:t>YOU MUST NOT SHARE</w:t>
      </w:r>
      <w:r w:rsidR="0086405D">
        <w:t>, DISCLOSE</w:t>
      </w:r>
      <w:r>
        <w:t xml:space="preserve"> OR GIVE ANY KEYS</w:t>
      </w:r>
      <w:r w:rsidR="006F2A7B">
        <w:t>,</w:t>
      </w:r>
      <w:r w:rsidR="0086405D">
        <w:t xml:space="preserve"> ACCESS KEY CODES,</w:t>
      </w:r>
      <w:r w:rsidR="006F2A7B">
        <w:t xml:space="preserve"> </w:t>
      </w:r>
      <w:r>
        <w:t xml:space="preserve">KEY FOBS OR ENTRY CARDS FOR ANY LOCK ON THE EXTERNAL OR INTERNAL DOORS </w:t>
      </w:r>
      <w:r w:rsidR="006F2A7B">
        <w:t xml:space="preserve">OR WINDOWS </w:t>
      </w:r>
      <w:r>
        <w:t>OF THE DWELLING</w:t>
      </w:r>
      <w:r w:rsidR="006F2A7B">
        <w:t>, THE</w:t>
      </w:r>
      <w:r>
        <w:t xml:space="preserve"> BUILDING</w:t>
      </w:r>
      <w:r w:rsidR="006F2A7B">
        <w:t xml:space="preserve"> OR THE COMMON PARTS </w:t>
      </w:r>
      <w:r>
        <w:t>TO ANY PERSON</w:t>
      </w:r>
      <w:r w:rsidR="006F2A7B">
        <w:t xml:space="preserve"> WHO IS NOT A PERMITTED OCCUPIER AND YOU MUST ENSURE PERMITTED OCCUPIERS DO NOT SHARE</w:t>
      </w:r>
      <w:r w:rsidR="0086405D">
        <w:t>, DISCLOSE</w:t>
      </w:r>
      <w:r w:rsidR="006F2A7B">
        <w:t xml:space="preserve"> OR GIVE AWAY KEYS, KEY FOBS OR ENTRY CARDS </w:t>
      </w:r>
      <w:r w:rsidR="009A22F7">
        <w:t>TO A THIRD PARTY</w:t>
      </w:r>
      <w:r>
        <w:t xml:space="preserve">. </w:t>
      </w:r>
    </w:p>
    <w:p w14:paraId="5956F56B" w14:textId="450AA411" w:rsidR="00D11519" w:rsidRDefault="009A22F7" w:rsidP="00D11519">
      <w:pPr>
        <w:pStyle w:val="Level2"/>
      </w:pPr>
      <w:r>
        <w:t>YOU MUST NOT LOSE ANY KEYS, KEY FOBS OR ENTRY CARDS FOR ANY LOCK ON THE EXTERNAL OR INTERNAL DOORS OR WINDOWS OF THE DWELLING, THE BUILDING OR THE COMMON PARTS.</w:t>
      </w:r>
    </w:p>
    <w:p w14:paraId="136E5330" w14:textId="77777777" w:rsidR="009A22F7" w:rsidRDefault="00F6372F" w:rsidP="00D11519">
      <w:pPr>
        <w:pStyle w:val="Level2"/>
      </w:pPr>
      <w:r>
        <w:t>YOU MUST INFORM THE LANDLORD AS SOON AS REASONABLY POSSIBLE IF YOU LOSE</w:t>
      </w:r>
      <w:r w:rsidR="00D11519">
        <w:t xml:space="preserve">, </w:t>
      </w:r>
      <w:r w:rsidR="009A22F7">
        <w:t xml:space="preserve">DISCLOSE, </w:t>
      </w:r>
      <w:r w:rsidR="00D11519">
        <w:t>SHARE OR GIVE AWAY</w:t>
      </w:r>
      <w:r>
        <w:t xml:space="preserve"> ANY </w:t>
      </w:r>
      <w:r w:rsidR="009A22F7">
        <w:t xml:space="preserve">ACCESS CODE, </w:t>
      </w:r>
      <w:r>
        <w:t>KEY</w:t>
      </w:r>
      <w:r w:rsidR="009A22F7">
        <w:t xml:space="preserve">, KEY FOB OR ENTRY </w:t>
      </w:r>
      <w:r w:rsidR="0032564E">
        <w:t>CARD</w:t>
      </w:r>
      <w:r>
        <w:t xml:space="preserve"> FOR ANY LOCK ON THE EXTERNAL OR INTERNAL DOORS </w:t>
      </w:r>
      <w:r w:rsidR="00D11519">
        <w:t xml:space="preserve">OR WINDOWS </w:t>
      </w:r>
      <w:r>
        <w:t xml:space="preserve">OF THE </w:t>
      </w:r>
      <w:r w:rsidR="007B378A">
        <w:t>DWELLING</w:t>
      </w:r>
      <w:r w:rsidR="009A22F7">
        <w:t>,</w:t>
      </w:r>
      <w:r w:rsidR="00D11519">
        <w:t xml:space="preserve"> THE BUILDING </w:t>
      </w:r>
      <w:r w:rsidR="009A22F7">
        <w:t>OR THE COMMMON PARTS.</w:t>
      </w:r>
    </w:p>
    <w:p w14:paraId="6F0800E5" w14:textId="75878CFE" w:rsidR="00F6372F" w:rsidRDefault="009A22F7" w:rsidP="00D11519">
      <w:pPr>
        <w:pStyle w:val="Level2"/>
      </w:pPr>
      <w:r>
        <w:t xml:space="preserve">IN THE EVENT THAT YOU BREACH THE TERMS OF THIS CONTRACT AND AS A RESULT A LOCK THAT GIVES ACCESS TO THE DWELLING NEEDS TO BE CHANGED, ADDED OR REMOVED, OR A KEY OR OTHER SECURITY DEVICE THAT GIVES ACCESS TO THE DWELLING NEEDS TO BE REPLACED, THE LANDLORD WILL CHARGE YOU THE ACTUAL COST (INCLUDING THE LABOUR OF A THIRD PARTY CONTRACTOR) OF CHANGING, ADDING OR REMOVING THE LOCK AND/OR REPLACING THE KEY OR OTHER SECURITY DEVICE AND WILL PROVIDE YOU WITH A COPY OF INVOICE(S) OR RECEIPT(S) EVIDENCING SUCH COSTS. </w:t>
      </w:r>
    </w:p>
    <w:p w14:paraId="7FE12D86" w14:textId="168AF97B" w:rsidR="00C220FD" w:rsidRPr="00CB540D" w:rsidRDefault="00C220FD" w:rsidP="00CB540D">
      <w:pPr>
        <w:pStyle w:val="Level1"/>
        <w:keepNext/>
      </w:pPr>
      <w:r w:rsidRPr="006B6C54">
        <w:rPr>
          <w:rStyle w:val="Level1asHeadingtext"/>
        </w:rPr>
        <w:t>Creating a sub-tenancy or sub-licence, transferring the contract or taking out a mortgage</w:t>
      </w:r>
      <w:bookmarkStart w:id="73" w:name="_NN47"/>
      <w:bookmarkEnd w:id="73"/>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_NN47\r \h </w:instrText>
      </w:r>
      <w:r w:rsidR="00CB540D" w:rsidRPr="00CB540D">
        <w:fldChar w:fldCharType="separate"/>
      </w:r>
      <w:bookmarkStart w:id="74" w:name="_Toc156561866"/>
      <w:bookmarkStart w:id="75" w:name="_Toc158109641"/>
      <w:r w:rsidR="00853A5C">
        <w:rPr>
          <w:rFonts w:hint="eastAsia"/>
          <w:cs/>
        </w:rPr>
        <w:instrText>‎</w:instrText>
      </w:r>
      <w:r w:rsidR="00853A5C">
        <w:instrText>9</w:instrText>
      </w:r>
      <w:r w:rsidR="00CB540D" w:rsidRPr="00CB540D">
        <w:fldChar w:fldCharType="end"/>
      </w:r>
      <w:r w:rsidR="00CB540D" w:rsidRPr="00CB540D">
        <w:tab/>
        <w:instrText>Creating a sub-tenancy or sub-licence, transferring the contract or taking out a mortgage</w:instrText>
      </w:r>
      <w:bookmarkEnd w:id="74"/>
      <w:bookmarkEnd w:id="75"/>
      <w:r w:rsidR="00CB540D" w:rsidRPr="00CB540D">
        <w:instrText xml:space="preserve">" \l 1 </w:instrText>
      </w:r>
      <w:r w:rsidR="00CB540D" w:rsidRPr="00CB540D">
        <w:fldChar w:fldCharType="end"/>
      </w:r>
    </w:p>
    <w:p w14:paraId="0AED70B6" w14:textId="6185BF43" w:rsidR="00C220FD" w:rsidRPr="006B6C54" w:rsidRDefault="00C220FD" w:rsidP="006B6C54">
      <w:pPr>
        <w:pStyle w:val="Level2"/>
        <w:keepNext/>
        <w:rPr>
          <w:rStyle w:val="Level2asHeadingtext"/>
        </w:rPr>
      </w:pPr>
      <w:r w:rsidRPr="006B6C54">
        <w:rPr>
          <w:rStyle w:val="Level2asHeadingtext"/>
        </w:rPr>
        <w:t>Permissible forms of dealing (F+)</w:t>
      </w:r>
    </w:p>
    <w:p w14:paraId="5209A998" w14:textId="120CB400" w:rsidR="00C220FD" w:rsidRPr="006B6C54" w:rsidRDefault="00C220FD" w:rsidP="006B6C54">
      <w:pPr>
        <w:pStyle w:val="Level3"/>
      </w:pPr>
      <w:bookmarkStart w:id="76" w:name="_Ref94713011"/>
      <w:r>
        <w:t xml:space="preserve">You may not deal with this contract, the </w:t>
      </w:r>
      <w:r w:rsidR="007B378A">
        <w:t>dwelling</w:t>
      </w:r>
      <w:r>
        <w:t xml:space="preserve"> or any part of the </w:t>
      </w:r>
      <w:r w:rsidR="007B378A">
        <w:t>dwelling</w:t>
      </w:r>
      <w:r>
        <w:t xml:space="preserve"> except</w:t>
      </w:r>
      <w:bookmarkEnd w:id="76"/>
      <w:r w:rsidR="00CF303F">
        <w:t>:</w:t>
      </w:r>
    </w:p>
    <w:p w14:paraId="5FEC3FCD" w14:textId="1D08150B" w:rsidR="00180DD8" w:rsidRPr="006B6C54" w:rsidRDefault="00C220FD" w:rsidP="006B6C54">
      <w:pPr>
        <w:pStyle w:val="Level4"/>
      </w:pPr>
      <w:r>
        <w:t>in a way permitted by this contract</w:t>
      </w:r>
      <w:r w:rsidR="00CF303F">
        <w:t>;</w:t>
      </w:r>
      <w:r>
        <w:t xml:space="preserve"> or</w:t>
      </w:r>
    </w:p>
    <w:p w14:paraId="642F7860" w14:textId="40B7DC61" w:rsidR="00C220FD" w:rsidRPr="006B6C54" w:rsidRDefault="006B6C54" w:rsidP="006B6C54">
      <w:pPr>
        <w:pStyle w:val="Level4"/>
      </w:pPr>
      <w:r>
        <w:t>in accordance with a family property order (see section 251 of the Act)</w:t>
      </w:r>
      <w:r w:rsidR="00B5641A">
        <w:rPr>
          <w:rStyle w:val="FootnoteReference"/>
        </w:rPr>
        <w:footnoteReference w:id="21"/>
      </w:r>
      <w:r>
        <w:t>.</w:t>
      </w:r>
    </w:p>
    <w:p w14:paraId="0C29D564" w14:textId="639FF26B" w:rsidR="00C220FD" w:rsidRPr="006B6C54" w:rsidRDefault="00C220FD" w:rsidP="006B6C54">
      <w:pPr>
        <w:pStyle w:val="Level3"/>
      </w:pPr>
      <w:bookmarkStart w:id="77" w:name="_Ref94713018"/>
      <w:r>
        <w:lastRenderedPageBreak/>
        <w:t xml:space="preserve">A joint contract-holder may not deal with his or her rights and obligations under this contract (or with this contract, the </w:t>
      </w:r>
      <w:r w:rsidR="007B378A">
        <w:t>dwelling</w:t>
      </w:r>
      <w:r>
        <w:t xml:space="preserve"> or any part of the </w:t>
      </w:r>
      <w:r w:rsidR="007B378A">
        <w:t>dwelling</w:t>
      </w:r>
      <w:r>
        <w:t>), except</w:t>
      </w:r>
      <w:bookmarkEnd w:id="77"/>
      <w:r w:rsidR="00CF303F">
        <w:t>:</w:t>
      </w:r>
    </w:p>
    <w:p w14:paraId="3BEC20FD" w14:textId="27A1F83F" w:rsidR="00C220FD" w:rsidRPr="006B6C54" w:rsidRDefault="00C220FD" w:rsidP="006B6C54">
      <w:pPr>
        <w:pStyle w:val="Level4"/>
      </w:pPr>
      <w:r>
        <w:t>in a way permitted by this contract</w:t>
      </w:r>
      <w:r w:rsidR="00CF303F">
        <w:t>;</w:t>
      </w:r>
      <w:r>
        <w:t xml:space="preserve"> or</w:t>
      </w:r>
    </w:p>
    <w:p w14:paraId="6CBA6492" w14:textId="0D3CFFCC" w:rsidR="00C220FD" w:rsidRPr="006B6C54" w:rsidRDefault="00C220FD" w:rsidP="006B6C54">
      <w:pPr>
        <w:pStyle w:val="Level4"/>
      </w:pPr>
      <w:r>
        <w:t>in accordance with a family property order.</w:t>
      </w:r>
    </w:p>
    <w:p w14:paraId="45B12D00" w14:textId="224457BA" w:rsidR="00C220FD" w:rsidRPr="006B6C54" w:rsidRDefault="00C220FD" w:rsidP="006B6C54">
      <w:pPr>
        <w:pStyle w:val="Level3"/>
      </w:pPr>
      <w:r>
        <w:t xml:space="preserve">If you do anything in breach of </w:t>
      </w:r>
      <w:r w:rsidRPr="00DA3D9A">
        <w:rPr>
          <w:b/>
          <w:bCs/>
        </w:rPr>
        <w:t xml:space="preserve">paragraph </w:t>
      </w:r>
      <w:r w:rsidR="00F33D94" w:rsidRPr="00DA3D9A">
        <w:rPr>
          <w:b/>
          <w:bCs/>
        </w:rPr>
        <w:fldChar w:fldCharType="begin"/>
      </w:r>
      <w:r w:rsidR="00F33D94" w:rsidRPr="00DA3D9A">
        <w:rPr>
          <w:b/>
          <w:bCs/>
        </w:rPr>
        <w:instrText xml:space="preserve"> REF _Ref94713011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9.1.1</w:t>
      </w:r>
      <w:r w:rsidR="00F33D94" w:rsidRPr="00DA3D9A">
        <w:rPr>
          <w:b/>
          <w:bCs/>
        </w:rPr>
        <w:fldChar w:fldCharType="end"/>
      </w:r>
      <w:r>
        <w:t xml:space="preserve"> of this term, or a joint contract-holder does anything in breach of </w:t>
      </w:r>
      <w:r w:rsidRPr="00DA3D9A">
        <w:rPr>
          <w:b/>
          <w:bCs/>
        </w:rPr>
        <w:t xml:space="preserve">paragraph </w:t>
      </w:r>
      <w:r w:rsidR="00F33D94" w:rsidRPr="00DA3D9A">
        <w:rPr>
          <w:b/>
          <w:bCs/>
        </w:rPr>
        <w:fldChar w:fldCharType="begin"/>
      </w:r>
      <w:r w:rsidR="00F33D94" w:rsidRPr="00DA3D9A">
        <w:rPr>
          <w:b/>
          <w:bCs/>
        </w:rPr>
        <w:instrText xml:space="preserve"> REF _Ref94713018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9.1.2</w:t>
      </w:r>
      <w:r w:rsidR="00F33D94" w:rsidRPr="00DA3D9A">
        <w:rPr>
          <w:b/>
          <w:bCs/>
        </w:rPr>
        <w:fldChar w:fldCharType="end"/>
      </w:r>
      <w:r>
        <w:t xml:space="preserve"> of this term</w:t>
      </w:r>
      <w:r w:rsidR="00CF303F">
        <w:t>:</w:t>
      </w:r>
    </w:p>
    <w:p w14:paraId="05DC8256" w14:textId="6D71DA61" w:rsidR="00180DD8" w:rsidRPr="006B6C54" w:rsidRDefault="00C220FD" w:rsidP="006B6C54">
      <w:pPr>
        <w:pStyle w:val="Level4"/>
      </w:pPr>
      <w:r>
        <w:t>the transaction is not binding on the landlord</w:t>
      </w:r>
      <w:r w:rsidR="00CF303F">
        <w:t>;</w:t>
      </w:r>
      <w:r>
        <w:t xml:space="preserve"> and</w:t>
      </w:r>
    </w:p>
    <w:p w14:paraId="6F498073" w14:textId="116EA899" w:rsidR="00C220FD" w:rsidRPr="006B6C54" w:rsidRDefault="00C220FD" w:rsidP="006B6C54">
      <w:pPr>
        <w:pStyle w:val="Level4"/>
      </w:pPr>
      <w:r>
        <w:t>you or the joint contract-holder are in breach of this contract (despite the transaction not being binding on the landlord).</w:t>
      </w:r>
    </w:p>
    <w:p w14:paraId="71D1A965" w14:textId="54FF8AAA" w:rsidR="00C220FD" w:rsidRPr="006B6C54" w:rsidRDefault="006B6C54" w:rsidP="006B6C54">
      <w:pPr>
        <w:pStyle w:val="Level3"/>
      </w:pPr>
      <w:proofErr w:type="gramStart"/>
      <w:r>
        <w:t>”</w:t>
      </w:r>
      <w:r w:rsidRPr="00E710CC">
        <w:rPr>
          <w:i/>
          <w:iCs/>
        </w:rPr>
        <w:t>Dealing</w:t>
      </w:r>
      <w:proofErr w:type="gramEnd"/>
      <w:r>
        <w:t>” includes</w:t>
      </w:r>
      <w:r w:rsidR="00CF303F">
        <w:t>:</w:t>
      </w:r>
    </w:p>
    <w:p w14:paraId="135C7E02" w14:textId="1EB582A6" w:rsidR="00C220FD" w:rsidRPr="006B6C54" w:rsidRDefault="00C220FD" w:rsidP="006B6C54">
      <w:pPr>
        <w:pStyle w:val="Level4"/>
      </w:pPr>
      <w:r>
        <w:t xml:space="preserve">creating a tenancy, or creating a licence which confers the right to occupy the </w:t>
      </w:r>
      <w:proofErr w:type="gramStart"/>
      <w:r w:rsidR="007B378A">
        <w:t>dwelling</w:t>
      </w:r>
      <w:r>
        <w:t>;</w:t>
      </w:r>
      <w:proofErr w:type="gramEnd"/>
    </w:p>
    <w:p w14:paraId="5E5ABF02" w14:textId="21EC9BC6" w:rsidR="00C220FD" w:rsidRPr="006B6C54" w:rsidRDefault="00C220FD" w:rsidP="006B6C54">
      <w:pPr>
        <w:pStyle w:val="Level4"/>
      </w:pPr>
      <w:r>
        <w:t>transferring;</w:t>
      </w:r>
      <w:r w:rsidR="00CF303F">
        <w:t xml:space="preserve"> and</w:t>
      </w:r>
    </w:p>
    <w:p w14:paraId="5A5E96FA" w14:textId="15DD753D" w:rsidR="00C220FD" w:rsidRPr="006B6C54" w:rsidRDefault="00C220FD" w:rsidP="006B6C54">
      <w:pPr>
        <w:pStyle w:val="Level4"/>
      </w:pPr>
      <w:r>
        <w:t>mortgaging or otherwise charging.</w:t>
      </w:r>
    </w:p>
    <w:p w14:paraId="14DD6F22" w14:textId="1050835E" w:rsidR="00C220FD" w:rsidRPr="007954C4" w:rsidRDefault="00C220FD" w:rsidP="006B6C54">
      <w:pPr>
        <w:pStyle w:val="Level2"/>
        <w:keepNext/>
        <w:rPr>
          <w:rStyle w:val="Level2asHeadingtext"/>
        </w:rPr>
      </w:pPr>
      <w:r w:rsidRPr="007954C4">
        <w:rPr>
          <w:rStyle w:val="Level2asHeadingtext"/>
        </w:rPr>
        <w:t>Permitting lodgers (S)</w:t>
      </w:r>
    </w:p>
    <w:p w14:paraId="725E47BA" w14:textId="58FB0390" w:rsidR="00C220FD" w:rsidRPr="007954C4" w:rsidRDefault="00C220FD" w:rsidP="00180DD8">
      <w:pPr>
        <w:pStyle w:val="Body2"/>
        <w:rPr>
          <w:strike/>
        </w:rPr>
      </w:pPr>
      <w:r w:rsidRPr="007954C4">
        <w:t>You must not allow persons to live in the dwelling as lodgers</w:t>
      </w:r>
      <w:r w:rsidR="00B5641A">
        <w:rPr>
          <w:rStyle w:val="FootnoteReference"/>
        </w:rPr>
        <w:footnoteReference w:id="22"/>
      </w:r>
      <w:r w:rsidR="007954C4">
        <w:t>.</w:t>
      </w:r>
      <w:r w:rsidRPr="007954C4">
        <w:t xml:space="preserve"> </w:t>
      </w:r>
    </w:p>
    <w:p w14:paraId="42667EC2" w14:textId="48C7F8E8" w:rsidR="00C220FD" w:rsidRPr="00CB540D" w:rsidRDefault="00C220FD" w:rsidP="00CB540D">
      <w:pPr>
        <w:pStyle w:val="Level1"/>
        <w:keepNext/>
      </w:pPr>
      <w:r w:rsidRPr="006B6C54">
        <w:rPr>
          <w:rStyle w:val="Level1asHeadingtext"/>
        </w:rPr>
        <w:t>Provisions about joint contract-holders</w:t>
      </w:r>
      <w:bookmarkStart w:id="78" w:name="_NN48"/>
      <w:bookmarkEnd w:id="78"/>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_NN48\r \h </w:instrText>
      </w:r>
      <w:r w:rsidR="00CB540D" w:rsidRPr="00CB540D">
        <w:fldChar w:fldCharType="separate"/>
      </w:r>
      <w:bookmarkStart w:id="79" w:name="_Toc156561867"/>
      <w:bookmarkStart w:id="80" w:name="_Toc158109642"/>
      <w:r w:rsidR="00853A5C">
        <w:rPr>
          <w:rFonts w:hint="eastAsia"/>
          <w:cs/>
        </w:rPr>
        <w:instrText>‎</w:instrText>
      </w:r>
      <w:r w:rsidR="00853A5C">
        <w:instrText>10</w:instrText>
      </w:r>
      <w:r w:rsidR="00CB540D" w:rsidRPr="00CB540D">
        <w:fldChar w:fldCharType="end"/>
      </w:r>
      <w:r w:rsidR="00CB540D" w:rsidRPr="00CB540D">
        <w:tab/>
        <w:instrText>Provisions about joint contract-holders</w:instrText>
      </w:r>
      <w:bookmarkEnd w:id="79"/>
      <w:bookmarkEnd w:id="80"/>
      <w:r w:rsidR="00CB540D" w:rsidRPr="00CB540D">
        <w:instrText xml:space="preserve">" \l 1 </w:instrText>
      </w:r>
      <w:r w:rsidR="00CB540D" w:rsidRPr="00CB540D">
        <w:fldChar w:fldCharType="end"/>
      </w:r>
    </w:p>
    <w:p w14:paraId="62B162CB" w14:textId="35FB510F" w:rsidR="00C220FD" w:rsidRPr="006B6C54" w:rsidRDefault="00C220FD" w:rsidP="006B6C54">
      <w:pPr>
        <w:pStyle w:val="Level2"/>
        <w:keepNext/>
        <w:rPr>
          <w:rStyle w:val="Level2asHeadingtext"/>
        </w:rPr>
      </w:pPr>
      <w:r w:rsidRPr="006B6C54">
        <w:rPr>
          <w:rStyle w:val="Level2asHeadingtext"/>
        </w:rPr>
        <w:t>Adding a joint contract-holder (F+)</w:t>
      </w:r>
    </w:p>
    <w:p w14:paraId="4A27F251" w14:textId="3247EC7C" w:rsidR="00C220FD" w:rsidRPr="006B6C54" w:rsidRDefault="006B6C54" w:rsidP="006B6C54">
      <w:pPr>
        <w:pStyle w:val="Level3"/>
      </w:pPr>
      <w:r>
        <w:t>You, as the contract-holder under this contract, and another person may, with the consent of the landlord</w:t>
      </w:r>
      <w:r w:rsidR="00B5641A">
        <w:rPr>
          <w:rStyle w:val="FootnoteReference"/>
        </w:rPr>
        <w:footnoteReference w:id="23"/>
      </w:r>
      <w:r>
        <w:t>, make that person a joint contract-holder under the contract.</w:t>
      </w:r>
    </w:p>
    <w:p w14:paraId="7987EED4" w14:textId="49ECAB53" w:rsidR="00C220FD" w:rsidRPr="006B6C54" w:rsidRDefault="00C220FD" w:rsidP="00EE79D5">
      <w:pPr>
        <w:pStyle w:val="Level3"/>
      </w:pPr>
      <w:r>
        <w:t>If a person is made a joint contract-holder under this term, he or she becomes entitled to all the rights and subject to all the obligations of a contract-holder under this contract from the day on which he or she becomes a joint contract-holder.</w:t>
      </w:r>
    </w:p>
    <w:p w14:paraId="6EE2404F" w14:textId="5873FEDB" w:rsidR="00C220FD" w:rsidRPr="006E7779" w:rsidRDefault="00C220FD" w:rsidP="006E7779">
      <w:pPr>
        <w:pStyle w:val="Level2"/>
        <w:keepNext/>
        <w:rPr>
          <w:rStyle w:val="Level2asHeadingtext"/>
        </w:rPr>
      </w:pPr>
      <w:bookmarkStart w:id="81" w:name="_Ref94713570"/>
      <w:r w:rsidRPr="006E7779">
        <w:rPr>
          <w:rStyle w:val="Level2asHeadingtext"/>
        </w:rPr>
        <w:t>Joint contract-holder ceasing to be a party to a contract — survivorship (F)</w:t>
      </w:r>
      <w:bookmarkEnd w:id="81"/>
    </w:p>
    <w:p w14:paraId="78CA1C4B" w14:textId="0E00148E" w:rsidR="00C220FD" w:rsidRPr="006E7779" w:rsidRDefault="00C220FD" w:rsidP="006E7779">
      <w:pPr>
        <w:pStyle w:val="Level3"/>
      </w:pPr>
      <w:bookmarkStart w:id="82" w:name="_Ref94713035"/>
      <w:r>
        <w:t>If a joint contract-holder under this contract dies, or ceases to be a party to this contract for some other reason, from the time he or she ceases to be a party the remaining joint contract-holders are</w:t>
      </w:r>
      <w:bookmarkEnd w:id="82"/>
      <w:r w:rsidR="007C41F0">
        <w:t>:</w:t>
      </w:r>
    </w:p>
    <w:p w14:paraId="7CAC645A" w14:textId="7C43460C" w:rsidR="00C220FD" w:rsidRPr="006E7779" w:rsidRDefault="00C220FD" w:rsidP="006E7779">
      <w:pPr>
        <w:pStyle w:val="Level4"/>
      </w:pPr>
      <w:r>
        <w:t>fully entitled to all the rights under this contract</w:t>
      </w:r>
      <w:r w:rsidR="007C41F0">
        <w:t>;</w:t>
      </w:r>
      <w:r>
        <w:t xml:space="preserve"> and</w:t>
      </w:r>
    </w:p>
    <w:p w14:paraId="7C92BB51" w14:textId="43D295EB" w:rsidR="00C220FD" w:rsidRPr="006E7779" w:rsidRDefault="00C220FD" w:rsidP="006E7779">
      <w:pPr>
        <w:pStyle w:val="Level4"/>
      </w:pPr>
      <w:r>
        <w:t>liable to perform fully every obligation owed to the landlord under this contract.</w:t>
      </w:r>
    </w:p>
    <w:p w14:paraId="2428FE8D" w14:textId="49D832DF" w:rsidR="00C220FD" w:rsidRPr="006E7779" w:rsidRDefault="00C220FD" w:rsidP="006E7779">
      <w:pPr>
        <w:pStyle w:val="Level3"/>
      </w:pPr>
      <w:bookmarkStart w:id="83" w:name="_Ref94713041"/>
      <w:r>
        <w:lastRenderedPageBreak/>
        <w:t>The joint contract-holder is not entitled to any right or liable to any obligation in respect of the period after he or she ceases to be a party to the contract.</w:t>
      </w:r>
      <w:bookmarkEnd w:id="83"/>
    </w:p>
    <w:p w14:paraId="53BA1EE5" w14:textId="3480C905" w:rsidR="00C220FD" w:rsidRPr="006E7779" w:rsidRDefault="00C220FD" w:rsidP="006E7779">
      <w:pPr>
        <w:pStyle w:val="Level3"/>
      </w:pPr>
      <w:r>
        <w:t xml:space="preserve">Nothing in </w:t>
      </w:r>
      <w:r w:rsidRPr="00DA3D9A">
        <w:rPr>
          <w:b/>
          <w:bCs/>
        </w:rPr>
        <w:t xml:space="preserve">paragraph </w:t>
      </w:r>
      <w:r w:rsidR="00F33D94" w:rsidRPr="00DA3D9A">
        <w:rPr>
          <w:b/>
          <w:bCs/>
        </w:rPr>
        <w:fldChar w:fldCharType="begin"/>
      </w:r>
      <w:r w:rsidR="00F33D94" w:rsidRPr="00DA3D9A">
        <w:rPr>
          <w:b/>
          <w:bCs/>
        </w:rPr>
        <w:instrText xml:space="preserve"> REF _Ref94713035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10.2.1</w:t>
      </w:r>
      <w:r w:rsidR="00F33D94" w:rsidRPr="00DA3D9A">
        <w:rPr>
          <w:b/>
          <w:bCs/>
        </w:rPr>
        <w:fldChar w:fldCharType="end"/>
      </w:r>
      <w:r w:rsidRPr="00DA3D9A">
        <w:rPr>
          <w:b/>
          <w:bCs/>
        </w:rPr>
        <w:t xml:space="preserve"> </w:t>
      </w:r>
      <w:r w:rsidRPr="00DA3D9A">
        <w:t>or</w:t>
      </w:r>
      <w:r w:rsidRPr="00DA3D9A">
        <w:rPr>
          <w:b/>
          <w:bCs/>
        </w:rPr>
        <w:t xml:space="preserve"> </w:t>
      </w:r>
      <w:r w:rsidR="00F33D94" w:rsidRPr="00DA3D9A">
        <w:rPr>
          <w:b/>
          <w:bCs/>
        </w:rPr>
        <w:fldChar w:fldCharType="begin"/>
      </w:r>
      <w:r w:rsidR="00F33D94" w:rsidRPr="00DA3D9A">
        <w:rPr>
          <w:b/>
          <w:bCs/>
        </w:rPr>
        <w:instrText xml:space="preserve"> REF _Ref94713041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10.2.2</w:t>
      </w:r>
      <w:r w:rsidR="00F33D94" w:rsidRPr="00DA3D9A">
        <w:rPr>
          <w:b/>
          <w:bCs/>
        </w:rPr>
        <w:fldChar w:fldCharType="end"/>
      </w:r>
      <w:r>
        <w:t xml:space="preserve"> of this term removes any right or waives any liability of the joint contract-holder accruing before he or she ceases to be a party to the contract.</w:t>
      </w:r>
    </w:p>
    <w:p w14:paraId="26400F75" w14:textId="3F69EB1C" w:rsidR="00C220FD" w:rsidRPr="006E7779" w:rsidRDefault="00C220FD" w:rsidP="006E7779">
      <w:pPr>
        <w:pStyle w:val="Level3"/>
      </w:pPr>
      <w:r>
        <w:t>This term does not apply where a joint contract-holder ceases to be a party to this contract because his or her rights and obligations under the contract are transferred in accordance with the contract.</w:t>
      </w:r>
    </w:p>
    <w:p w14:paraId="002B7280" w14:textId="0C5B3F43" w:rsidR="00C220FD" w:rsidRPr="00CB540D" w:rsidRDefault="00C220FD" w:rsidP="00CB540D">
      <w:pPr>
        <w:pStyle w:val="Level1"/>
        <w:keepNext/>
      </w:pPr>
      <w:r w:rsidRPr="006E7779">
        <w:rPr>
          <w:rStyle w:val="Level1asHeadingtext"/>
        </w:rPr>
        <w:t>Termination of contract — general</w:t>
      </w:r>
      <w:bookmarkStart w:id="84" w:name="_NN49"/>
      <w:bookmarkEnd w:id="84"/>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_NN49\r \h </w:instrText>
      </w:r>
      <w:r w:rsidR="00CB540D" w:rsidRPr="00CB540D">
        <w:fldChar w:fldCharType="separate"/>
      </w:r>
      <w:bookmarkStart w:id="85" w:name="_Toc156561868"/>
      <w:bookmarkStart w:id="86" w:name="_Toc158109643"/>
      <w:r w:rsidR="00853A5C">
        <w:rPr>
          <w:rFonts w:hint="eastAsia"/>
          <w:cs/>
        </w:rPr>
        <w:instrText>‎</w:instrText>
      </w:r>
      <w:r w:rsidR="00853A5C">
        <w:instrText>11</w:instrText>
      </w:r>
      <w:r w:rsidR="00CB540D" w:rsidRPr="00CB540D">
        <w:fldChar w:fldCharType="end"/>
      </w:r>
      <w:r w:rsidR="00CB540D" w:rsidRPr="00CB540D">
        <w:tab/>
        <w:instrText>Termination of contract — general</w:instrText>
      </w:r>
      <w:bookmarkEnd w:id="85"/>
      <w:bookmarkEnd w:id="86"/>
      <w:r w:rsidR="00CB540D" w:rsidRPr="00CB540D">
        <w:instrText xml:space="preserve">" \l 1 </w:instrText>
      </w:r>
      <w:r w:rsidR="00CB540D" w:rsidRPr="00CB540D">
        <w:fldChar w:fldCharType="end"/>
      </w:r>
    </w:p>
    <w:p w14:paraId="47113C80" w14:textId="5D6D597A" w:rsidR="00C220FD" w:rsidRPr="006E7779" w:rsidRDefault="00C220FD" w:rsidP="006E7779">
      <w:pPr>
        <w:pStyle w:val="Level2"/>
        <w:keepNext/>
        <w:rPr>
          <w:rStyle w:val="Level2asHeadingtext"/>
        </w:rPr>
      </w:pPr>
      <w:bookmarkStart w:id="87" w:name="_Ref94713054"/>
      <w:r w:rsidRPr="006E7779">
        <w:rPr>
          <w:rStyle w:val="Level2asHeadingtext"/>
        </w:rPr>
        <w:t>Permissible termination etc. (F)</w:t>
      </w:r>
      <w:bookmarkEnd w:id="87"/>
    </w:p>
    <w:p w14:paraId="7B4ADA7B" w14:textId="19BA0C8B" w:rsidR="00C220FD" w:rsidRPr="006E7779" w:rsidRDefault="00C220FD" w:rsidP="006E7779">
      <w:pPr>
        <w:pStyle w:val="Level3"/>
      </w:pPr>
      <w:r>
        <w:t>This contract may be ended only in accordance with</w:t>
      </w:r>
      <w:r w:rsidR="00C94DF9">
        <w:t>:</w:t>
      </w:r>
    </w:p>
    <w:p w14:paraId="01AC94AD" w14:textId="2980C788" w:rsidR="00C220FD" w:rsidRPr="00F14B4D" w:rsidRDefault="006E7779" w:rsidP="006E7779">
      <w:pPr>
        <w:pStyle w:val="Level4"/>
      </w:pPr>
      <w:r>
        <w:t xml:space="preserve">the fundamental terms of this contract which incorporate fundamental provisions set out in Part 9 of the Act or other terms included in this contract in accordance with Part 9 which are set </w:t>
      </w:r>
      <w:r w:rsidRPr="00F14B4D">
        <w:t xml:space="preserve">out in </w:t>
      </w:r>
      <w:r w:rsidRPr="00F14B4D">
        <w:rPr>
          <w:b/>
          <w:bCs/>
        </w:rPr>
        <w:t xml:space="preserve">terms </w:t>
      </w:r>
      <w:r w:rsidRPr="00F14B4D">
        <w:rPr>
          <w:b/>
          <w:bCs/>
        </w:rPr>
        <w:fldChar w:fldCharType="begin"/>
      </w:r>
      <w:r w:rsidRPr="00F14B4D">
        <w:rPr>
          <w:b/>
          <w:bCs/>
        </w:rPr>
        <w:instrText xml:space="preserve"> REF _Ref94713054 \r \h </w:instrText>
      </w:r>
      <w:r w:rsidR="00DA3D9A" w:rsidRPr="00F14B4D">
        <w:rPr>
          <w:b/>
          <w:bCs/>
        </w:rPr>
        <w:instrText xml:space="preserve"> \* MERGEFORMAT </w:instrText>
      </w:r>
      <w:r w:rsidRPr="00F14B4D">
        <w:rPr>
          <w:b/>
          <w:bCs/>
        </w:rPr>
      </w:r>
      <w:r w:rsidRPr="00F14B4D">
        <w:rPr>
          <w:b/>
          <w:bCs/>
        </w:rPr>
        <w:fldChar w:fldCharType="separate"/>
      </w:r>
      <w:r w:rsidR="00853A5C">
        <w:rPr>
          <w:rFonts w:hint="eastAsia"/>
          <w:b/>
          <w:bCs/>
          <w:cs/>
        </w:rPr>
        <w:t>‎</w:t>
      </w:r>
      <w:r w:rsidR="00853A5C">
        <w:rPr>
          <w:b/>
          <w:bCs/>
        </w:rPr>
        <w:t>11.1</w:t>
      </w:r>
      <w:r w:rsidRPr="00F14B4D">
        <w:rPr>
          <w:b/>
          <w:bCs/>
        </w:rPr>
        <w:fldChar w:fldCharType="end"/>
      </w:r>
      <w:r w:rsidRPr="00F14B4D">
        <w:rPr>
          <w:b/>
          <w:bCs/>
        </w:rPr>
        <w:t xml:space="preserve"> </w:t>
      </w:r>
      <w:r w:rsidRPr="00F14B4D">
        <w:t>to</w:t>
      </w:r>
      <w:r w:rsidRPr="00F14B4D">
        <w:rPr>
          <w:b/>
          <w:bCs/>
        </w:rPr>
        <w:t xml:space="preserve"> </w:t>
      </w:r>
      <w:r w:rsidRPr="00F14B4D">
        <w:rPr>
          <w:b/>
          <w:bCs/>
        </w:rPr>
        <w:fldChar w:fldCharType="begin"/>
      </w:r>
      <w:r w:rsidRPr="00F14B4D">
        <w:rPr>
          <w:b/>
          <w:bCs/>
        </w:rPr>
        <w:instrText xml:space="preserve"> REF _Ref94713061 \r \h </w:instrText>
      </w:r>
      <w:r w:rsidR="00DA3D9A" w:rsidRPr="00F14B4D">
        <w:rPr>
          <w:b/>
          <w:bCs/>
        </w:rPr>
        <w:instrText xml:space="preserve"> \* MERGEFORMAT </w:instrText>
      </w:r>
      <w:r w:rsidRPr="00F14B4D">
        <w:rPr>
          <w:b/>
          <w:bCs/>
        </w:rPr>
      </w:r>
      <w:r w:rsidRPr="00F14B4D">
        <w:rPr>
          <w:b/>
          <w:bCs/>
        </w:rPr>
        <w:fldChar w:fldCharType="separate"/>
      </w:r>
      <w:r w:rsidR="00853A5C">
        <w:rPr>
          <w:rFonts w:hint="eastAsia"/>
          <w:b/>
          <w:bCs/>
          <w:cs/>
        </w:rPr>
        <w:t>‎</w:t>
      </w:r>
      <w:r w:rsidR="00853A5C">
        <w:rPr>
          <w:b/>
          <w:bCs/>
        </w:rPr>
        <w:t>11.4</w:t>
      </w:r>
      <w:r w:rsidRPr="00F14B4D">
        <w:rPr>
          <w:b/>
          <w:bCs/>
        </w:rPr>
        <w:fldChar w:fldCharType="end"/>
      </w:r>
      <w:r w:rsidRPr="00F14B4D">
        <w:rPr>
          <w:b/>
          <w:bCs/>
        </w:rPr>
        <w:t xml:space="preserve">, </w:t>
      </w:r>
      <w:r w:rsidRPr="00F14B4D">
        <w:rPr>
          <w:b/>
          <w:bCs/>
        </w:rPr>
        <w:fldChar w:fldCharType="begin"/>
      </w:r>
      <w:r w:rsidRPr="00F14B4D">
        <w:rPr>
          <w:b/>
          <w:bCs/>
        </w:rPr>
        <w:instrText xml:space="preserve"> REF _Ref94713074 \r \h </w:instrText>
      </w:r>
      <w:r w:rsidR="00DA3D9A" w:rsidRPr="00F14B4D">
        <w:rPr>
          <w:b/>
          <w:bCs/>
        </w:rPr>
        <w:instrText xml:space="preserve"> \* MERGEFORMAT </w:instrText>
      </w:r>
      <w:r w:rsidRPr="00F14B4D">
        <w:rPr>
          <w:b/>
          <w:bCs/>
        </w:rPr>
      </w:r>
      <w:r w:rsidRPr="00F14B4D">
        <w:rPr>
          <w:b/>
          <w:bCs/>
        </w:rPr>
        <w:fldChar w:fldCharType="separate"/>
      </w:r>
      <w:r w:rsidR="00853A5C">
        <w:rPr>
          <w:rFonts w:hint="eastAsia"/>
          <w:b/>
          <w:bCs/>
          <w:cs/>
        </w:rPr>
        <w:t>‎</w:t>
      </w:r>
      <w:r w:rsidR="00853A5C">
        <w:rPr>
          <w:b/>
          <w:bCs/>
        </w:rPr>
        <w:t>12.1</w:t>
      </w:r>
      <w:r w:rsidRPr="00F14B4D">
        <w:rPr>
          <w:b/>
          <w:bCs/>
        </w:rPr>
        <w:fldChar w:fldCharType="end"/>
      </w:r>
      <w:r w:rsidRPr="00F14B4D">
        <w:rPr>
          <w:b/>
          <w:bCs/>
        </w:rPr>
        <w:t xml:space="preserve"> </w:t>
      </w:r>
      <w:r w:rsidRPr="00F14B4D">
        <w:t>to</w:t>
      </w:r>
      <w:r w:rsidRPr="00F14B4D">
        <w:rPr>
          <w:b/>
          <w:bCs/>
        </w:rPr>
        <w:t xml:space="preserve"> </w:t>
      </w:r>
      <w:r w:rsidRPr="00F14B4D">
        <w:rPr>
          <w:b/>
          <w:bCs/>
        </w:rPr>
        <w:fldChar w:fldCharType="begin"/>
      </w:r>
      <w:r w:rsidRPr="00F14B4D">
        <w:rPr>
          <w:b/>
          <w:bCs/>
        </w:rPr>
        <w:instrText xml:space="preserve"> REF _Ref94713086 \r \h </w:instrText>
      </w:r>
      <w:r w:rsidR="00DA3D9A" w:rsidRPr="00F14B4D">
        <w:rPr>
          <w:b/>
          <w:bCs/>
        </w:rPr>
        <w:instrText xml:space="preserve"> \* MERGEFORMAT </w:instrText>
      </w:r>
      <w:r w:rsidRPr="00F14B4D">
        <w:rPr>
          <w:b/>
          <w:bCs/>
        </w:rPr>
      </w:r>
      <w:r w:rsidRPr="00F14B4D">
        <w:rPr>
          <w:b/>
          <w:bCs/>
        </w:rPr>
        <w:fldChar w:fldCharType="separate"/>
      </w:r>
      <w:r w:rsidR="00853A5C">
        <w:rPr>
          <w:rFonts w:hint="eastAsia"/>
          <w:b/>
          <w:bCs/>
          <w:cs/>
        </w:rPr>
        <w:t>‎</w:t>
      </w:r>
      <w:r w:rsidR="00853A5C">
        <w:rPr>
          <w:b/>
          <w:bCs/>
        </w:rPr>
        <w:t>15.1</w:t>
      </w:r>
      <w:r w:rsidRPr="00F14B4D">
        <w:rPr>
          <w:b/>
          <w:bCs/>
        </w:rPr>
        <w:fldChar w:fldCharType="end"/>
      </w:r>
      <w:r w:rsidRPr="00F14B4D">
        <w:rPr>
          <w:b/>
          <w:bCs/>
        </w:rPr>
        <w:t xml:space="preserve"> </w:t>
      </w:r>
      <w:r w:rsidRPr="00F14B4D">
        <w:t>and</w:t>
      </w:r>
      <w:r w:rsidRPr="00F14B4D">
        <w:rPr>
          <w:b/>
          <w:bCs/>
        </w:rPr>
        <w:t xml:space="preserve"> term </w:t>
      </w:r>
      <w:r w:rsidRPr="00F14B4D">
        <w:rPr>
          <w:b/>
          <w:bCs/>
        </w:rPr>
        <w:fldChar w:fldCharType="begin"/>
      </w:r>
      <w:r w:rsidRPr="00F14B4D">
        <w:rPr>
          <w:b/>
          <w:bCs/>
        </w:rPr>
        <w:instrText xml:space="preserve"> REF _Ref94713101 \r \h </w:instrText>
      </w:r>
      <w:r w:rsidR="00DA3D9A" w:rsidRPr="00F14B4D">
        <w:rPr>
          <w:b/>
          <w:bCs/>
        </w:rPr>
        <w:instrText xml:space="preserve"> \* MERGEFORMAT </w:instrText>
      </w:r>
      <w:r w:rsidRPr="00F14B4D">
        <w:rPr>
          <w:b/>
          <w:bCs/>
        </w:rPr>
      </w:r>
      <w:r w:rsidRPr="00F14B4D">
        <w:rPr>
          <w:b/>
          <w:bCs/>
        </w:rPr>
        <w:fldChar w:fldCharType="separate"/>
      </w:r>
      <w:r w:rsidR="00853A5C">
        <w:rPr>
          <w:rFonts w:hint="eastAsia"/>
          <w:b/>
          <w:bCs/>
          <w:cs/>
        </w:rPr>
        <w:t>‎</w:t>
      </w:r>
      <w:r w:rsidR="00853A5C">
        <w:rPr>
          <w:b/>
          <w:bCs/>
        </w:rPr>
        <w:t>18.1</w:t>
      </w:r>
      <w:r w:rsidRPr="00F14B4D">
        <w:rPr>
          <w:b/>
          <w:bCs/>
        </w:rPr>
        <w:fldChar w:fldCharType="end"/>
      </w:r>
      <w:r w:rsidR="00B5641A">
        <w:rPr>
          <w:rStyle w:val="FootnoteReference"/>
          <w:b w:val="0"/>
          <w:bCs/>
        </w:rPr>
        <w:footnoteReference w:id="24"/>
      </w:r>
      <w:r w:rsidR="007C41F0" w:rsidRPr="00F14B4D">
        <w:t>;</w:t>
      </w:r>
      <w:r w:rsidRPr="00F14B4D">
        <w:t xml:space="preserve"> or</w:t>
      </w:r>
    </w:p>
    <w:p w14:paraId="54D06B37" w14:textId="329E3F54" w:rsidR="00C220FD" w:rsidRPr="006E7779" w:rsidRDefault="00C220FD" w:rsidP="006E7779">
      <w:pPr>
        <w:pStyle w:val="Level4"/>
      </w:pPr>
      <w:r>
        <w:t>any enactment such as an Act of Senedd Cymru or an Act of Parliament or regulations made by the Welsh Ministers.</w:t>
      </w:r>
    </w:p>
    <w:p w14:paraId="5AAE09ED" w14:textId="14B6CBEE" w:rsidR="00C220FD" w:rsidRPr="006E7779" w:rsidRDefault="00C220FD" w:rsidP="006E7779">
      <w:pPr>
        <w:pStyle w:val="Level3"/>
      </w:pPr>
      <w:r>
        <w:t>Nothing in this term affects</w:t>
      </w:r>
      <w:r w:rsidR="007C41F0">
        <w:t>:</w:t>
      </w:r>
    </w:p>
    <w:p w14:paraId="61BFBDFC" w14:textId="556DDAF0" w:rsidR="00C220FD" w:rsidRPr="006E7779" w:rsidRDefault="00C220FD" w:rsidP="006E7779">
      <w:pPr>
        <w:pStyle w:val="Level4"/>
      </w:pPr>
      <w:r>
        <w:t>any right of the landlord or contract-holder to rescind the contract</w:t>
      </w:r>
      <w:r w:rsidR="007C41F0">
        <w:t>;</w:t>
      </w:r>
      <w:r>
        <w:t xml:space="preserve"> or</w:t>
      </w:r>
    </w:p>
    <w:p w14:paraId="13E8542D" w14:textId="3F57BA25" w:rsidR="00C220FD" w:rsidRPr="006E7779" w:rsidRDefault="006E7779" w:rsidP="006E7779">
      <w:pPr>
        <w:pStyle w:val="Level4"/>
      </w:pPr>
      <w:r>
        <w:t>the operation of the law of frustration</w:t>
      </w:r>
      <w:r w:rsidR="001C7591">
        <w:rPr>
          <w:rStyle w:val="FootnoteReference"/>
        </w:rPr>
        <w:footnoteReference w:id="25"/>
      </w:r>
      <w:r>
        <w:t>.</w:t>
      </w:r>
    </w:p>
    <w:p w14:paraId="52F1FDD7" w14:textId="40DD3B36" w:rsidR="00C220FD" w:rsidRPr="006E7779" w:rsidRDefault="00C220FD" w:rsidP="006E7779">
      <w:pPr>
        <w:pStyle w:val="Level2"/>
        <w:keepNext/>
        <w:rPr>
          <w:rStyle w:val="Level2asHeadingtext"/>
        </w:rPr>
      </w:pPr>
      <w:r w:rsidRPr="006E7779">
        <w:rPr>
          <w:rStyle w:val="Level2asHeadingtext"/>
        </w:rPr>
        <w:t>Termination by agreement (F+)</w:t>
      </w:r>
    </w:p>
    <w:p w14:paraId="28A4037D" w14:textId="0E3892C3" w:rsidR="00C220FD" w:rsidRPr="006E7779" w:rsidRDefault="00C220FD" w:rsidP="006E7779">
      <w:pPr>
        <w:pStyle w:val="Level3"/>
      </w:pPr>
      <w:r>
        <w:t>If the landlord and you agree to end this contract, this contract ends</w:t>
      </w:r>
      <w:r w:rsidR="007C41F0">
        <w:t>:</w:t>
      </w:r>
    </w:p>
    <w:p w14:paraId="372698D8" w14:textId="28177835" w:rsidR="00C220FD" w:rsidRPr="006E7779" w:rsidRDefault="00C220FD" w:rsidP="006E7779">
      <w:pPr>
        <w:pStyle w:val="Level4"/>
      </w:pPr>
      <w:r>
        <w:t xml:space="preserve">when you give up possession of the </w:t>
      </w:r>
      <w:r w:rsidR="007B378A">
        <w:t>dwelling</w:t>
      </w:r>
      <w:r>
        <w:t xml:space="preserve"> in accordance </w:t>
      </w:r>
      <w:r w:rsidR="002850F0">
        <w:t xml:space="preserve">with </w:t>
      </w:r>
      <w:r>
        <w:t>what you agree with the landlord</w:t>
      </w:r>
      <w:r w:rsidR="007C41F0">
        <w:t>;</w:t>
      </w:r>
      <w:r>
        <w:t xml:space="preserve"> or</w:t>
      </w:r>
    </w:p>
    <w:p w14:paraId="5EC2666A" w14:textId="3ABD4BA2" w:rsidR="00C220FD" w:rsidRPr="006E7779" w:rsidRDefault="00C220FD" w:rsidP="006E7779">
      <w:pPr>
        <w:pStyle w:val="Level4"/>
      </w:pPr>
      <w:r>
        <w:t>if you do not give up possession and a substitute occupation contract is made, immediately before the occupation date of the substitute occupation contract.</w:t>
      </w:r>
    </w:p>
    <w:p w14:paraId="62DFE971" w14:textId="7A8E2DE8" w:rsidR="00C220FD" w:rsidRPr="006E7779" w:rsidRDefault="00C220FD" w:rsidP="006E7779">
      <w:pPr>
        <w:pStyle w:val="Level3"/>
      </w:pPr>
      <w:r>
        <w:t>An occupation contract is a substitute contract if</w:t>
      </w:r>
      <w:r w:rsidR="007C41F0">
        <w:t>:</w:t>
      </w:r>
    </w:p>
    <w:p w14:paraId="430B7455" w14:textId="5C5571F1" w:rsidR="00C220FD" w:rsidRPr="006E7779" w:rsidRDefault="00C220FD" w:rsidP="006E7779">
      <w:pPr>
        <w:pStyle w:val="Level4"/>
      </w:pPr>
      <w:r>
        <w:t xml:space="preserve">it is made in respect of the same (or substantially the same) </w:t>
      </w:r>
      <w:r w:rsidR="007B378A">
        <w:t>dwelling</w:t>
      </w:r>
      <w:r>
        <w:t xml:space="preserve"> as the original contract</w:t>
      </w:r>
      <w:r w:rsidR="007C41F0">
        <w:t>;</w:t>
      </w:r>
      <w:r>
        <w:t xml:space="preserve"> and</w:t>
      </w:r>
    </w:p>
    <w:p w14:paraId="297ACA61" w14:textId="613546FE" w:rsidR="00C220FD" w:rsidRPr="006E7779" w:rsidRDefault="00C220FD" w:rsidP="006E7779">
      <w:pPr>
        <w:pStyle w:val="Level4"/>
      </w:pPr>
      <w:r>
        <w:t>you were also the contract-holder under the original contract.</w:t>
      </w:r>
    </w:p>
    <w:p w14:paraId="750900C4" w14:textId="736029EE" w:rsidR="00C220FD" w:rsidRPr="006E7779" w:rsidRDefault="00C220FD" w:rsidP="006E7779">
      <w:pPr>
        <w:pStyle w:val="Level2"/>
        <w:keepNext/>
        <w:rPr>
          <w:rStyle w:val="Level2asHeadingtext"/>
        </w:rPr>
      </w:pPr>
      <w:r w:rsidRPr="006E7779">
        <w:rPr>
          <w:rStyle w:val="Level2asHeadingtext"/>
        </w:rPr>
        <w:lastRenderedPageBreak/>
        <w:t>Repudiatory breach by landlord (F+)</w:t>
      </w:r>
    </w:p>
    <w:p w14:paraId="3E681B93" w14:textId="3F3DF82A" w:rsidR="00C220FD" w:rsidRPr="00180DD8" w:rsidRDefault="00C220FD" w:rsidP="00180DD8">
      <w:pPr>
        <w:pStyle w:val="Body2"/>
      </w:pPr>
      <w:r>
        <w:t>If the landlord commits a repudiatory breach</w:t>
      </w:r>
      <w:r w:rsidR="001C7591">
        <w:rPr>
          <w:rStyle w:val="FootnoteReference"/>
        </w:rPr>
        <w:footnoteReference w:id="26"/>
      </w:r>
      <w:r>
        <w:t xml:space="preserve"> of contract and you give up possession of the </w:t>
      </w:r>
      <w:r w:rsidR="007B378A">
        <w:t>dwelling</w:t>
      </w:r>
      <w:r>
        <w:t xml:space="preserve"> because of that breach, this contract ends when you give up possession of the </w:t>
      </w:r>
      <w:r w:rsidR="007B378A">
        <w:t>dwelling</w:t>
      </w:r>
      <w:r>
        <w:t>.</w:t>
      </w:r>
    </w:p>
    <w:p w14:paraId="3AF69B1D" w14:textId="1F0056B1" w:rsidR="00C220FD" w:rsidRPr="006E7779" w:rsidRDefault="00C220FD" w:rsidP="006E7779">
      <w:pPr>
        <w:pStyle w:val="Level2"/>
        <w:keepNext/>
        <w:rPr>
          <w:rStyle w:val="Level2asHeadingtext"/>
        </w:rPr>
      </w:pPr>
      <w:bookmarkStart w:id="88" w:name="_Ref94713061"/>
      <w:r w:rsidRPr="006E7779">
        <w:rPr>
          <w:rStyle w:val="Level2asHeadingtext"/>
        </w:rPr>
        <w:t>Death of a sole contract-holder (F)</w:t>
      </w:r>
      <w:bookmarkEnd w:id="88"/>
    </w:p>
    <w:p w14:paraId="21A970AB" w14:textId="4288B490" w:rsidR="00C220FD" w:rsidRPr="006E7779" w:rsidRDefault="00C220FD" w:rsidP="006E7779">
      <w:pPr>
        <w:pStyle w:val="Level3"/>
      </w:pPr>
      <w:bookmarkStart w:id="89" w:name="_Ref94713138"/>
      <w:r>
        <w:t>If you are</w:t>
      </w:r>
      <w:r w:rsidR="008F4671">
        <w:t xml:space="preserve"> a</w:t>
      </w:r>
      <w:r>
        <w:t xml:space="preserve"> sole contract-holder, this contract ends</w:t>
      </w:r>
      <w:bookmarkEnd w:id="89"/>
      <w:r w:rsidR="00C94DF9">
        <w:t>:</w:t>
      </w:r>
    </w:p>
    <w:p w14:paraId="7C540E62" w14:textId="2B693CC7" w:rsidR="00C220FD" w:rsidRPr="006E7779" w:rsidRDefault="00C220FD" w:rsidP="006E7779">
      <w:pPr>
        <w:pStyle w:val="Level4"/>
      </w:pPr>
      <w:r>
        <w:t>one month after your death</w:t>
      </w:r>
      <w:r w:rsidR="00215D39">
        <w:t xml:space="preserve">; </w:t>
      </w:r>
      <w:r>
        <w:t>or</w:t>
      </w:r>
    </w:p>
    <w:p w14:paraId="3FB8C3A2" w14:textId="408BF95C" w:rsidR="00C220FD" w:rsidRPr="006E7779" w:rsidRDefault="00C220FD" w:rsidP="006E7779">
      <w:pPr>
        <w:pStyle w:val="Level4"/>
      </w:pPr>
      <w:r>
        <w:t>if earlier, when the landlord is given notice of your death by the authorised persons.</w:t>
      </w:r>
    </w:p>
    <w:p w14:paraId="2E35E569" w14:textId="55FE9073" w:rsidR="00C220FD" w:rsidRPr="006E7779" w:rsidRDefault="00C220FD" w:rsidP="006E7779">
      <w:pPr>
        <w:pStyle w:val="Level3"/>
      </w:pPr>
      <w:r>
        <w:t>The authorised persons are</w:t>
      </w:r>
      <w:r w:rsidR="00215D39">
        <w:t>:</w:t>
      </w:r>
    </w:p>
    <w:p w14:paraId="64AEB287" w14:textId="548F8B57" w:rsidR="00C220FD" w:rsidRPr="006E7779" w:rsidRDefault="00C220FD" w:rsidP="006E7779">
      <w:pPr>
        <w:pStyle w:val="Level4"/>
      </w:pPr>
      <w:r>
        <w:t>your personal representatives</w:t>
      </w:r>
      <w:r w:rsidR="00215D39">
        <w:t>;</w:t>
      </w:r>
      <w:r>
        <w:t xml:space="preserve"> or</w:t>
      </w:r>
    </w:p>
    <w:p w14:paraId="1D03C687" w14:textId="157D404C" w:rsidR="00C220FD" w:rsidRPr="006E7779" w:rsidRDefault="00C220FD" w:rsidP="006E7779">
      <w:pPr>
        <w:pStyle w:val="Level4"/>
      </w:pPr>
      <w:r>
        <w:t xml:space="preserve">the permitted occupiers of the </w:t>
      </w:r>
      <w:r w:rsidR="007B378A">
        <w:t>dwelling</w:t>
      </w:r>
      <w:r>
        <w:t xml:space="preserve"> aged 18 and over (if any) acting together.</w:t>
      </w:r>
    </w:p>
    <w:p w14:paraId="34E3E895" w14:textId="0EEC2AD3" w:rsidR="00C220FD" w:rsidRPr="006E7779" w:rsidRDefault="00C220FD" w:rsidP="006E7779">
      <w:pPr>
        <w:pStyle w:val="Level3"/>
      </w:pPr>
      <w:r>
        <w:t>The contract does not end if under section 74 (persons qualified to succeed) of the Act one or more persons are qualified to succeed you.</w:t>
      </w:r>
    </w:p>
    <w:p w14:paraId="265E772B" w14:textId="45E2C955" w:rsidR="00C220FD" w:rsidRPr="006E7779" w:rsidRDefault="006E7779" w:rsidP="006E7779">
      <w:pPr>
        <w:pStyle w:val="Level3"/>
      </w:pPr>
      <w:r>
        <w:t>The contract does not end if, at your death, a family property order</w:t>
      </w:r>
      <w:r w:rsidR="001C7591">
        <w:rPr>
          <w:rStyle w:val="FootnoteReference"/>
        </w:rPr>
        <w:footnoteReference w:id="27"/>
      </w:r>
      <w:r>
        <w:t xml:space="preserve"> has effect which requires the contract to be transferred to another person.</w:t>
      </w:r>
    </w:p>
    <w:p w14:paraId="110E7AB3" w14:textId="614DA145" w:rsidR="00C220FD" w:rsidRPr="006E7779" w:rsidRDefault="00C220FD" w:rsidP="006E7779">
      <w:pPr>
        <w:pStyle w:val="Level3"/>
      </w:pPr>
      <w:r>
        <w:t>If, after your death, the family property order ceases to have effect and there is no person qualified to succeed you, the contract ends</w:t>
      </w:r>
      <w:r w:rsidR="00215D39">
        <w:t>:</w:t>
      </w:r>
    </w:p>
    <w:p w14:paraId="7385E2D7" w14:textId="3BC849B5" w:rsidR="00C220FD" w:rsidRPr="006E7779" w:rsidRDefault="00C220FD" w:rsidP="006E7779">
      <w:pPr>
        <w:pStyle w:val="Level4"/>
      </w:pPr>
      <w:r w:rsidRPr="00B84437">
        <w:t>when the</w:t>
      </w:r>
      <w:r>
        <w:t xml:space="preserve"> order ceases to have effect</w:t>
      </w:r>
      <w:r w:rsidR="00215D39">
        <w:t>;</w:t>
      </w:r>
      <w:r>
        <w:t xml:space="preserve"> or</w:t>
      </w:r>
    </w:p>
    <w:p w14:paraId="725C4CAF" w14:textId="6FA8A71F" w:rsidR="00C220FD" w:rsidRPr="006E7779" w:rsidRDefault="00C220FD" w:rsidP="006E7779">
      <w:pPr>
        <w:pStyle w:val="Level4"/>
      </w:pPr>
      <w:r>
        <w:t xml:space="preserve">if later, at the time the contract would end under </w:t>
      </w:r>
      <w:r w:rsidRPr="00DA3D9A">
        <w:rPr>
          <w:b/>
          <w:bCs/>
        </w:rPr>
        <w:t xml:space="preserve">paragraph </w:t>
      </w:r>
      <w:r w:rsidR="00F33D94" w:rsidRPr="00DA3D9A">
        <w:rPr>
          <w:b/>
          <w:bCs/>
        </w:rPr>
        <w:fldChar w:fldCharType="begin"/>
      </w:r>
      <w:r w:rsidR="00F33D94" w:rsidRPr="00DA3D9A">
        <w:rPr>
          <w:b/>
          <w:bCs/>
        </w:rPr>
        <w:instrText xml:space="preserve"> REF _Ref94713138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11.4.1</w:t>
      </w:r>
      <w:r w:rsidR="00F33D94" w:rsidRPr="00DA3D9A">
        <w:rPr>
          <w:b/>
          <w:bCs/>
        </w:rPr>
        <w:fldChar w:fldCharType="end"/>
      </w:r>
      <w:r>
        <w:t xml:space="preserve"> of this term.</w:t>
      </w:r>
    </w:p>
    <w:p w14:paraId="4B643945" w14:textId="4280AFEC" w:rsidR="00C220FD" w:rsidRPr="006E7779" w:rsidRDefault="00C220FD" w:rsidP="006E7779">
      <w:pPr>
        <w:pStyle w:val="Level2"/>
        <w:keepNext/>
        <w:rPr>
          <w:rStyle w:val="Level2asHeadingtext"/>
        </w:rPr>
      </w:pPr>
      <w:r w:rsidRPr="006E7779">
        <w:rPr>
          <w:rStyle w:val="Level2asHeadingtext"/>
        </w:rPr>
        <w:t>Contract-holders’ obligations at the end of the contract (S)</w:t>
      </w:r>
    </w:p>
    <w:p w14:paraId="460CEFCE" w14:textId="1CCC246F" w:rsidR="00C220FD" w:rsidRPr="00D676FF" w:rsidRDefault="00C220FD" w:rsidP="00D676FF">
      <w:pPr>
        <w:pStyle w:val="Level3"/>
      </w:pPr>
      <w:r>
        <w:t xml:space="preserve">When you vacate the </w:t>
      </w:r>
      <w:r w:rsidR="007B378A">
        <w:t>dwelling</w:t>
      </w:r>
      <w:r>
        <w:t xml:space="preserve"> at the end of this contract, you must</w:t>
      </w:r>
      <w:r w:rsidR="00215D39">
        <w:t>:</w:t>
      </w:r>
    </w:p>
    <w:p w14:paraId="79589B8E" w14:textId="5859B6C4" w:rsidR="00C220FD" w:rsidRPr="00D676FF" w:rsidRDefault="00C220FD" w:rsidP="00D676FF">
      <w:pPr>
        <w:pStyle w:val="Level4"/>
      </w:pPr>
      <w:r>
        <w:t xml:space="preserve">remove from the </w:t>
      </w:r>
      <w:r w:rsidR="007B378A">
        <w:t>dwelling</w:t>
      </w:r>
      <w:r w:rsidR="005C68E6">
        <w:t>,</w:t>
      </w:r>
      <w:r>
        <w:t xml:space="preserve"> </w:t>
      </w:r>
      <w:r w:rsidR="005C68E6">
        <w:t xml:space="preserve">THE COMMON PARTS AND ANY BICYCLE OR OTHER STORAGE FACILITIES </w:t>
      </w:r>
      <w:r>
        <w:t>all property belonging</w:t>
      </w:r>
      <w:r w:rsidR="00215D39">
        <w:t>:</w:t>
      </w:r>
    </w:p>
    <w:p w14:paraId="5754A21A" w14:textId="789D557D" w:rsidR="00C220FD" w:rsidRPr="00D676FF" w:rsidRDefault="00C220FD" w:rsidP="00D676FF">
      <w:pPr>
        <w:pStyle w:val="Level5"/>
      </w:pPr>
      <w:r>
        <w:t>to you</w:t>
      </w:r>
      <w:r w:rsidR="00215D39">
        <w:t>;</w:t>
      </w:r>
      <w:r>
        <w:t xml:space="preserve"> or</w:t>
      </w:r>
    </w:p>
    <w:p w14:paraId="64DBA1AD" w14:textId="6AACE20A" w:rsidR="00C220FD" w:rsidRPr="00D676FF" w:rsidRDefault="00C220FD" w:rsidP="00D676FF">
      <w:pPr>
        <w:pStyle w:val="Level5"/>
      </w:pPr>
      <w:r>
        <w:t xml:space="preserve">to any permitted occupier who is not entitled to remain in occupation of the </w:t>
      </w:r>
      <w:proofErr w:type="gramStart"/>
      <w:r w:rsidR="007B378A">
        <w:t>dwelling</w:t>
      </w:r>
      <w:r w:rsidR="00215D39">
        <w:t>;</w:t>
      </w:r>
      <w:proofErr w:type="gramEnd"/>
    </w:p>
    <w:p w14:paraId="58D648B5" w14:textId="20A90087" w:rsidR="00C220FD" w:rsidRPr="00D676FF" w:rsidRDefault="00720E6F" w:rsidP="00D676FF">
      <w:pPr>
        <w:pStyle w:val="Level4"/>
      </w:pPr>
      <w:r>
        <w:t xml:space="preserve">(SUBJECT TO </w:t>
      </w:r>
      <w:r w:rsidRPr="00DC0807">
        <w:rPr>
          <w:b/>
          <w:bCs/>
        </w:rPr>
        <w:t>TERM 5.1</w:t>
      </w:r>
      <w:r>
        <w:t>)</w:t>
      </w:r>
      <w:r w:rsidRPr="00720E6F">
        <w:rPr>
          <w:rStyle w:val="FootnoteReference"/>
        </w:rPr>
        <w:t xml:space="preserve"> </w:t>
      </w:r>
      <w:r w:rsidR="00C220FD">
        <w:t xml:space="preserve">return any property belonging to the landlord </w:t>
      </w:r>
      <w:r w:rsidR="008E3EBC">
        <w:t>(INCLU</w:t>
      </w:r>
      <w:r w:rsidR="001A6CCF">
        <w:t>D</w:t>
      </w:r>
      <w:r w:rsidR="008E3EBC">
        <w:t xml:space="preserve">ING THE DWELLING AND THE CONTENTS) </w:t>
      </w:r>
      <w:r w:rsidR="00C220FD">
        <w:t xml:space="preserve">to the </w:t>
      </w:r>
      <w:r w:rsidR="00C220FD" w:rsidRPr="008E3EBC">
        <w:rPr>
          <w:strike/>
        </w:rPr>
        <w:t>position</w:t>
      </w:r>
      <w:r w:rsidR="001954C6" w:rsidRPr="001954C6">
        <w:t xml:space="preserve"> </w:t>
      </w:r>
      <w:r w:rsidR="008E3EBC">
        <w:t>STATE AND CONDITION</w:t>
      </w:r>
      <w:r w:rsidR="00C220FD">
        <w:t xml:space="preserve"> that property was in on the </w:t>
      </w:r>
      <w:r w:rsidR="007E5EBD">
        <w:t xml:space="preserve">ORIGINAL </w:t>
      </w:r>
      <w:r w:rsidR="00C220FD">
        <w:t>occupation date</w:t>
      </w:r>
      <w:r w:rsidR="00215D39">
        <w:t>;</w:t>
      </w:r>
      <w:r w:rsidR="00C220FD">
        <w:t xml:space="preserve"> </w:t>
      </w:r>
      <w:r w:rsidR="00C220FD" w:rsidRPr="006E7AF5">
        <w:rPr>
          <w:strike/>
        </w:rPr>
        <w:t>and</w:t>
      </w:r>
    </w:p>
    <w:p w14:paraId="2FB01FF2" w14:textId="09A086A9" w:rsidR="00C220FD" w:rsidRDefault="00C220FD" w:rsidP="00D676FF">
      <w:pPr>
        <w:pStyle w:val="Level4"/>
      </w:pPr>
      <w:r>
        <w:t>return to the landlord all keys</w:t>
      </w:r>
      <w:r w:rsidR="00C94DF9">
        <w:t xml:space="preserve">, KEY FOBS AND </w:t>
      </w:r>
      <w:r w:rsidR="009845D6">
        <w:t>ENTRY</w:t>
      </w:r>
      <w:r w:rsidR="00C94DF9">
        <w:t xml:space="preserve"> CARDS</w:t>
      </w:r>
      <w:r>
        <w:t xml:space="preserve"> which enable access to the </w:t>
      </w:r>
      <w:r w:rsidR="007B378A">
        <w:t>dwelling</w:t>
      </w:r>
      <w:r>
        <w:t xml:space="preserve">, which were held during the </w:t>
      </w:r>
      <w:r>
        <w:lastRenderedPageBreak/>
        <w:t>term of the contract by you</w:t>
      </w:r>
      <w:r w:rsidRPr="008E3EBC">
        <w:t xml:space="preserve"> or any permitted occupier who is not entitled to remain in occupation of the </w:t>
      </w:r>
      <w:proofErr w:type="gramStart"/>
      <w:r w:rsidR="007B378A" w:rsidRPr="008E3EBC">
        <w:t>dwelling</w:t>
      </w:r>
      <w:r w:rsidR="006E7AF5">
        <w:t>;</w:t>
      </w:r>
      <w:proofErr w:type="gramEnd"/>
    </w:p>
    <w:p w14:paraId="52D98850" w14:textId="0D049CD8" w:rsidR="00F40005" w:rsidRDefault="008E3EBC" w:rsidP="00F40005">
      <w:pPr>
        <w:pStyle w:val="Level4"/>
      </w:pPr>
      <w:r>
        <w:t>RETURN ALL CONTENTS</w:t>
      </w:r>
      <w:r w:rsidR="00AB3C6A">
        <w:t xml:space="preserve"> </w:t>
      </w:r>
      <w:r>
        <w:t xml:space="preserve">TO THE PLACES AS THEY WERE LISTED IN THE </w:t>
      </w:r>
      <w:proofErr w:type="gramStart"/>
      <w:r>
        <w:t>INVENTORY;</w:t>
      </w:r>
      <w:proofErr w:type="gramEnd"/>
    </w:p>
    <w:p w14:paraId="0501CC8F" w14:textId="482013C6" w:rsidR="00F40005" w:rsidRDefault="00F40005" w:rsidP="00F40005">
      <w:pPr>
        <w:pStyle w:val="Level4"/>
      </w:pPr>
      <w:r>
        <w:t xml:space="preserve">REPAIR TO A PROFESSIONAL STANDARD ANY WALL OR OTHER SURFACES ON WHICH YOU HAVE HUNG PHOTOGRAPHS, PICTURES, POSTERS </w:t>
      </w:r>
      <w:proofErr w:type="gramStart"/>
      <w:r>
        <w:t>ETC;</w:t>
      </w:r>
      <w:proofErr w:type="gramEnd"/>
      <w:r>
        <w:t xml:space="preserve"> </w:t>
      </w:r>
    </w:p>
    <w:p w14:paraId="11A376E3" w14:textId="0D3EE5BB" w:rsidR="00F40005" w:rsidRDefault="00F40005" w:rsidP="00F40005">
      <w:pPr>
        <w:pStyle w:val="Level4"/>
      </w:pPr>
      <w:r>
        <w:t xml:space="preserve">REDECORATE ANY ROOMS OR PARTS OF THE DWELLING TO THE LANDLORD’S SATISFACTION IF YOU HAVE DECORATED THEM WITHOUT THE LANDLORD’S WRITTEN </w:t>
      </w:r>
      <w:proofErr w:type="gramStart"/>
      <w:r>
        <w:t>CONSENT;</w:t>
      </w:r>
      <w:proofErr w:type="gramEnd"/>
    </w:p>
    <w:p w14:paraId="3872C7C3" w14:textId="4AFB91C5" w:rsidR="008E3EBC" w:rsidRDefault="00AB3C6A" w:rsidP="00D676FF">
      <w:pPr>
        <w:pStyle w:val="Level4"/>
      </w:pPr>
      <w:r>
        <w:t>CLEAN THE DWELLING AND CONTENTS (</w:t>
      </w:r>
      <w:r w:rsidR="0086405D">
        <w:t>INCLUDING</w:t>
      </w:r>
      <w:r>
        <w:t xml:space="preserve"> CARPETS, CURTAINS AND SOFT FURNISHINGS</w:t>
      </w:r>
      <w:r w:rsidR="0086405D">
        <w:t xml:space="preserve"> SET OUT IN THE INVENTORY</w:t>
      </w:r>
      <w:r>
        <w:t>)</w:t>
      </w:r>
      <w:r w:rsidR="009845D6">
        <w:t xml:space="preserve"> TO A PROFESSIONAL STANDARD</w:t>
      </w:r>
      <w:r>
        <w:t xml:space="preserve"> TO THE LANDLORD’S SATISFACTION</w:t>
      </w:r>
      <w:r w:rsidR="009845D6">
        <w:t>. IF YOU BREACH THIS TERM THE LANDLORD IS ENTITLED TO CLAIM DAMAGES FROM YOU TO COVER THE COSTS THE LA</w:t>
      </w:r>
      <w:r>
        <w:t>NDLORD INCUR</w:t>
      </w:r>
      <w:r w:rsidR="009845D6">
        <w:t>S</w:t>
      </w:r>
      <w:r>
        <w:t xml:space="preserve"> IN CLEANING THE DWELLING</w:t>
      </w:r>
      <w:r w:rsidR="00720E6F">
        <w:t xml:space="preserve"> AND CONTENTS</w:t>
      </w:r>
      <w:r w:rsidR="00BB1FC9">
        <w:t xml:space="preserve"> </w:t>
      </w:r>
      <w:r w:rsidR="0086405D">
        <w:t xml:space="preserve">TO A PROFESSIONAL </w:t>
      </w:r>
      <w:proofErr w:type="gramStart"/>
      <w:r w:rsidR="0086405D">
        <w:t>STANDARD</w:t>
      </w:r>
      <w:r>
        <w:t>;</w:t>
      </w:r>
      <w:proofErr w:type="gramEnd"/>
    </w:p>
    <w:p w14:paraId="305F1AFC" w14:textId="1921D5B5" w:rsidR="00327281" w:rsidRDefault="00327281" w:rsidP="00D676FF">
      <w:pPr>
        <w:pStyle w:val="Level4"/>
      </w:pPr>
      <w:r>
        <w:t xml:space="preserve">RETURN ANY HIRED TELEVISION OR OTHER EQUIPMENT OR APPLIANCE TO THE </w:t>
      </w:r>
      <w:proofErr w:type="gramStart"/>
      <w:r>
        <w:t>COMPANY</w:t>
      </w:r>
      <w:proofErr w:type="gramEnd"/>
      <w:r>
        <w:t xml:space="preserve"> YOU RENTED THEM </w:t>
      </w:r>
      <w:proofErr w:type="gramStart"/>
      <w:r>
        <w:t>FROM;</w:t>
      </w:r>
      <w:proofErr w:type="gramEnd"/>
    </w:p>
    <w:p w14:paraId="421051FA" w14:textId="535C355F" w:rsidR="00327281" w:rsidRDefault="00327281" w:rsidP="00D676FF">
      <w:pPr>
        <w:pStyle w:val="Level4"/>
      </w:pPr>
      <w:r>
        <w:t xml:space="preserve">REMOVE ALL RUBBISH FROM THE </w:t>
      </w:r>
      <w:proofErr w:type="gramStart"/>
      <w:r>
        <w:t>DWELLING;</w:t>
      </w:r>
      <w:proofErr w:type="gramEnd"/>
    </w:p>
    <w:p w14:paraId="37F27C6A" w14:textId="76B023AF" w:rsidR="00AB3C6A" w:rsidRDefault="00AB3C6A" w:rsidP="00D676FF">
      <w:pPr>
        <w:pStyle w:val="Level4"/>
      </w:pPr>
      <w:r>
        <w:t>NOTIFY ALL UTILITY COMPANIES</w:t>
      </w:r>
      <w:r w:rsidR="00DA77E1">
        <w:t xml:space="preserve"> </w:t>
      </w:r>
      <w:r>
        <w:t>THE LOCAL AUTHORITY</w:t>
      </w:r>
      <w:r w:rsidR="0097163D">
        <w:t xml:space="preserve"> THE BRITISH BROADCASTING CORPORATION (IF APPLICABLE)</w:t>
      </w:r>
      <w:r w:rsidR="00DA77E1">
        <w:t xml:space="preserve"> AND ANY APPLICABLE INTERNET SERVICES PROVIDER</w:t>
      </w:r>
      <w:r>
        <w:t xml:space="preserve"> OF THE DATE YOU VACATE THE DWELLING </w:t>
      </w:r>
      <w:r w:rsidR="00517802">
        <w:t xml:space="preserve">AT THE END OF THE CONTRACT </w:t>
      </w:r>
      <w:r>
        <w:t>AND PAY ALL OUTSTANDING UTILITIES COUNCIL TAX</w:t>
      </w:r>
      <w:r w:rsidR="00DA77E1">
        <w:t xml:space="preserve"> </w:t>
      </w:r>
      <w:r w:rsidR="0097163D">
        <w:t xml:space="preserve">TELEVISION LICENCE (IF APPLICABLE) </w:t>
      </w:r>
      <w:r w:rsidR="00DA77E1">
        <w:t>AND</w:t>
      </w:r>
      <w:r w:rsidR="000659C6">
        <w:t xml:space="preserve"> ANY APPLICABLE</w:t>
      </w:r>
      <w:r w:rsidR="00DA77E1">
        <w:t xml:space="preserve"> INTERNET SERVICES</w:t>
      </w:r>
      <w:r>
        <w:t xml:space="preserve"> ACCOUNTS UP TO AND INCLUDING THE DAY THAT YOU VACATE THE DWELLING</w:t>
      </w:r>
      <w:r w:rsidR="00517802">
        <w:t xml:space="preserve"> AT THE END OF THE CONTRACT</w:t>
      </w:r>
      <w:r>
        <w:t xml:space="preserve">. IF THE LANDLORD REQUESTS PROOF OF PAYMENT OF SUCH ACCOUNTS YOU MUST PROVIDE IT AS SOON AS REASONABLY PRACTICABLE. YOU MUST NOT ALLOW THE UTILITIES </w:t>
      </w:r>
      <w:r w:rsidR="00DA77E1">
        <w:t xml:space="preserve">OR THE INTERNET SERVICES </w:t>
      </w:r>
      <w:r>
        <w:t>TO BE CUT OFF OR DISCONNECTED. IN THE EVENT THAT YOU ALLOW THE DISCONNECTION OF THE UTILITIES</w:t>
      </w:r>
      <w:r w:rsidR="00DA77E1">
        <w:t xml:space="preserve"> OR THE INTERNET SERVICES</w:t>
      </w:r>
      <w:r>
        <w:t xml:space="preserve">, YOU WILL BE LIABLE TO PAY THE RECONNECTION </w:t>
      </w:r>
      <w:proofErr w:type="gramStart"/>
      <w:r>
        <w:t>COSTS;</w:t>
      </w:r>
      <w:proofErr w:type="gramEnd"/>
    </w:p>
    <w:p w14:paraId="2D21DCAC" w14:textId="44BF4CE1" w:rsidR="00AB3C6A" w:rsidRDefault="00AB3C6A" w:rsidP="00D676FF">
      <w:pPr>
        <w:pStyle w:val="Level4"/>
      </w:pPr>
      <w:r>
        <w:t xml:space="preserve">DELIVER TO THE LANDLORD ALL </w:t>
      </w:r>
      <w:proofErr w:type="gramStart"/>
      <w:r>
        <w:t>REMOTE CONTROL</w:t>
      </w:r>
      <w:proofErr w:type="gramEnd"/>
      <w:r>
        <w:t xml:space="preserve"> DEVICES</w:t>
      </w:r>
      <w:r w:rsidR="00720E6F">
        <w:t xml:space="preserve"> WHICH FORM PART OF THE DWELLING OR </w:t>
      </w:r>
      <w:r w:rsidR="00571AA8">
        <w:t>THE</w:t>
      </w:r>
      <w:r w:rsidR="00720E6F">
        <w:t xml:space="preserve"> CONTENTS</w:t>
      </w:r>
      <w:r>
        <w:t>; AND</w:t>
      </w:r>
    </w:p>
    <w:p w14:paraId="47246F77" w14:textId="1B18EC2C" w:rsidR="00AB3C6A" w:rsidRDefault="00AB3C6A" w:rsidP="00D676FF">
      <w:pPr>
        <w:pStyle w:val="Level4"/>
      </w:pPr>
      <w:r>
        <w:t>PROVIDE THE LANDLORD</w:t>
      </w:r>
      <w:r w:rsidR="00AA30F6">
        <w:t xml:space="preserve"> WITH A FORWARDING ADDRESS WHERE YOU MAY BE CONTACTED FOR A MINIMUM PERIOD OF SIX MONTHS AFTER YOU HAVE VACATED THE DWELLING. </w:t>
      </w:r>
    </w:p>
    <w:p w14:paraId="791247C8" w14:textId="143D363B" w:rsidR="006E7AF5" w:rsidRPr="00D676FF" w:rsidRDefault="006E7AF5" w:rsidP="00576987">
      <w:pPr>
        <w:pStyle w:val="Level3"/>
      </w:pPr>
      <w:r>
        <w:t>I</w:t>
      </w:r>
      <w:r w:rsidR="00D676FF">
        <w:t xml:space="preserve">F YOU FAIL TO REMOVE ANY OF THE PROPERTY REFERRED TO IN </w:t>
      </w:r>
      <w:r w:rsidR="00D676FF" w:rsidRPr="00B764E1">
        <w:rPr>
          <w:b/>
          <w:bCs/>
        </w:rPr>
        <w:t>TERM 11.5.1.1</w:t>
      </w:r>
      <w:r>
        <w:t xml:space="preserve"> </w:t>
      </w:r>
      <w:r w:rsidR="001954C6">
        <w:t>THE LANDLORD</w:t>
      </w:r>
      <w:r>
        <w:t xml:space="preserve"> WILL REMOVE AND STORE ANY ITEMS LEFT IN THE DWELLING</w:t>
      </w:r>
      <w:r w:rsidR="005C68E6">
        <w:t>, THE COMMON PARTS AND ANY BICYCLE OR OTHER STORAGE FACILITIES</w:t>
      </w:r>
      <w:r>
        <w:t xml:space="preserve"> FOR A MAXIMUM OF ONE CALENDAR MONTH. YOU WILL BE CHARGED FOR THE STORAGE COSTS </w:t>
      </w:r>
      <w:r w:rsidR="00864C65">
        <w:t>THE LANDLORD</w:t>
      </w:r>
      <w:r>
        <w:t xml:space="preserve"> INCUR</w:t>
      </w:r>
      <w:r w:rsidR="00864C65">
        <w:t>S</w:t>
      </w:r>
      <w:r>
        <w:t xml:space="preserve"> IN DOING SO. IF THE ITEMS ARE NOT COLLECTED WITHIN ONE CALENDAR MONTH </w:t>
      </w:r>
      <w:r w:rsidR="001954C6">
        <w:t>THE LANDLORD</w:t>
      </w:r>
      <w:r>
        <w:t xml:space="preserve"> WILL DISPOSE OF THEM AND YOU WILL BE CHARGED THE COSTS OF DISPOSAL.</w:t>
      </w:r>
      <w:r w:rsidR="00571AA8">
        <w:t xml:space="preserve"> </w:t>
      </w:r>
    </w:p>
    <w:p w14:paraId="1CE8EB48" w14:textId="2EE23C5E" w:rsidR="00C220FD" w:rsidRPr="006E7779" w:rsidRDefault="00C220FD" w:rsidP="006E7779">
      <w:pPr>
        <w:pStyle w:val="Level2"/>
        <w:keepNext/>
        <w:rPr>
          <w:rStyle w:val="Level2asHeadingtext"/>
        </w:rPr>
      </w:pPr>
      <w:bookmarkStart w:id="90" w:name="_Ref119312216"/>
      <w:r w:rsidRPr="006E7779">
        <w:rPr>
          <w:rStyle w:val="Level2asHeadingtext"/>
        </w:rPr>
        <w:lastRenderedPageBreak/>
        <w:t>Repayment of rent or other consideration (S)</w:t>
      </w:r>
      <w:bookmarkEnd w:id="90"/>
    </w:p>
    <w:p w14:paraId="6695BF1B" w14:textId="554B9F1C" w:rsidR="00C220FD" w:rsidRPr="00180DD8" w:rsidRDefault="00C220FD" w:rsidP="00EE79D5">
      <w:pPr>
        <w:pStyle w:val="Body2"/>
      </w:pPr>
      <w:r>
        <w:t>The landlord must repay, within a reasonable time at the end of this contract, to you any pre-paid rent or other consideration which relates to any period falling after the date on which this contract ends.</w:t>
      </w:r>
      <w:r w:rsidR="002B04E7">
        <w:t xml:space="preserve"> THIS </w:t>
      </w:r>
      <w:r w:rsidR="002B04E7" w:rsidRPr="00DA3D9A">
        <w:rPr>
          <w:b/>
          <w:bCs/>
        </w:rPr>
        <w:t xml:space="preserve">TERM </w:t>
      </w:r>
      <w:r w:rsidR="00DA3D9A">
        <w:rPr>
          <w:b/>
          <w:bCs/>
        </w:rPr>
        <w:fldChar w:fldCharType="begin"/>
      </w:r>
      <w:r w:rsidR="00DA3D9A">
        <w:rPr>
          <w:b/>
          <w:bCs/>
        </w:rPr>
        <w:instrText xml:space="preserve"> REF _Ref119312216 \r \h </w:instrText>
      </w:r>
      <w:r w:rsidR="00DA3D9A">
        <w:rPr>
          <w:b/>
          <w:bCs/>
        </w:rPr>
      </w:r>
      <w:r w:rsidR="00DA3D9A">
        <w:rPr>
          <w:b/>
          <w:bCs/>
        </w:rPr>
        <w:fldChar w:fldCharType="separate"/>
      </w:r>
      <w:r w:rsidR="00853A5C">
        <w:rPr>
          <w:rFonts w:hint="eastAsia"/>
          <w:b/>
          <w:bCs/>
          <w:cs/>
        </w:rPr>
        <w:t>‎</w:t>
      </w:r>
      <w:r w:rsidR="00853A5C">
        <w:rPr>
          <w:b/>
          <w:bCs/>
        </w:rPr>
        <w:t>11.6</w:t>
      </w:r>
      <w:r w:rsidR="00DA3D9A">
        <w:rPr>
          <w:b/>
          <w:bCs/>
        </w:rPr>
        <w:fldChar w:fldCharType="end"/>
      </w:r>
      <w:r w:rsidR="00DA3D9A">
        <w:rPr>
          <w:b/>
          <w:bCs/>
        </w:rPr>
        <w:t xml:space="preserve"> </w:t>
      </w:r>
      <w:r w:rsidR="002B04E7">
        <w:t>WILL NOT APPLY WHEN THE LANDLORD TERMINATES THIS CONTRACT DUE IN WHOLE OR IN PART TO ANY BREACH OR DEFAULT BY YOU OF YOUR OBLIGATIONS UNDER THIS CONTRACT.</w:t>
      </w:r>
    </w:p>
    <w:p w14:paraId="6C9B0485" w14:textId="675DD1E2" w:rsidR="00C220FD" w:rsidRPr="00CB540D" w:rsidRDefault="00C220FD" w:rsidP="00CB540D">
      <w:pPr>
        <w:pStyle w:val="Level1"/>
        <w:keepNext/>
      </w:pPr>
      <w:r w:rsidRPr="006E7779">
        <w:rPr>
          <w:rStyle w:val="Level1asHeadingtext"/>
        </w:rPr>
        <w:t>Termination by contract-holder</w:t>
      </w:r>
      <w:bookmarkStart w:id="91" w:name="_NN50"/>
      <w:bookmarkEnd w:id="91"/>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_NN50\r \h </w:instrText>
      </w:r>
      <w:r w:rsidR="00CB540D" w:rsidRPr="00CB540D">
        <w:fldChar w:fldCharType="separate"/>
      </w:r>
      <w:bookmarkStart w:id="92" w:name="_Toc156561869"/>
      <w:bookmarkStart w:id="93" w:name="_Toc158109644"/>
      <w:r w:rsidR="00853A5C">
        <w:rPr>
          <w:rFonts w:hint="eastAsia"/>
          <w:cs/>
        </w:rPr>
        <w:instrText>‎</w:instrText>
      </w:r>
      <w:r w:rsidR="00853A5C">
        <w:instrText>12</w:instrText>
      </w:r>
      <w:r w:rsidR="00CB540D" w:rsidRPr="00CB540D">
        <w:fldChar w:fldCharType="end"/>
      </w:r>
      <w:r w:rsidR="00CB540D" w:rsidRPr="00CB540D">
        <w:tab/>
        <w:instrText>Termination by contract-holder</w:instrText>
      </w:r>
      <w:bookmarkEnd w:id="92"/>
      <w:bookmarkEnd w:id="93"/>
      <w:r w:rsidR="00CB540D" w:rsidRPr="00CB540D">
        <w:instrText xml:space="preserve">" \l 1 </w:instrText>
      </w:r>
      <w:r w:rsidR="00CB540D" w:rsidRPr="00CB540D">
        <w:fldChar w:fldCharType="end"/>
      </w:r>
    </w:p>
    <w:p w14:paraId="6F814CB0" w14:textId="3832A25D" w:rsidR="00C220FD" w:rsidRPr="006E7779" w:rsidRDefault="00C220FD" w:rsidP="006E7779">
      <w:pPr>
        <w:pStyle w:val="Level2"/>
        <w:keepNext/>
        <w:rPr>
          <w:rStyle w:val="Level2asHeadingtext"/>
        </w:rPr>
      </w:pPr>
      <w:bookmarkStart w:id="94" w:name="_Ref94713074"/>
      <w:r w:rsidRPr="006E7779">
        <w:rPr>
          <w:rStyle w:val="Level2asHeadingtext"/>
        </w:rPr>
        <w:t>Early termination by contract-holder (F+)</w:t>
      </w:r>
      <w:bookmarkEnd w:id="94"/>
    </w:p>
    <w:p w14:paraId="4E67FA91" w14:textId="7BB4CC33" w:rsidR="00C220FD" w:rsidRPr="006E7779" w:rsidRDefault="00C220FD" w:rsidP="006E7779">
      <w:pPr>
        <w:pStyle w:val="Level3"/>
      </w:pPr>
      <w:r>
        <w:t>You may end this contract at any time before the earlier of</w:t>
      </w:r>
      <w:r w:rsidR="00215D39">
        <w:t>:</w:t>
      </w:r>
    </w:p>
    <w:p w14:paraId="0604659F" w14:textId="3BCEF73B" w:rsidR="00C220FD" w:rsidRPr="006E7779" w:rsidRDefault="00C220FD" w:rsidP="006E7779">
      <w:pPr>
        <w:pStyle w:val="Level4"/>
      </w:pPr>
      <w:r>
        <w:t xml:space="preserve">the landlord giving you a written statement of this contract under </w:t>
      </w:r>
      <w:r w:rsidRPr="00DA3D9A">
        <w:rPr>
          <w:b/>
          <w:bCs/>
        </w:rPr>
        <w:t xml:space="preserve">term </w:t>
      </w:r>
      <w:r w:rsidR="00F33D94" w:rsidRPr="00DA3D9A">
        <w:rPr>
          <w:b/>
          <w:bCs/>
        </w:rPr>
        <w:fldChar w:fldCharType="begin"/>
      </w:r>
      <w:r w:rsidR="00F33D94" w:rsidRPr="00DA3D9A">
        <w:rPr>
          <w:b/>
          <w:bCs/>
        </w:rPr>
        <w:instrText xml:space="preserve"> REF _Ref94713178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17.1.1</w:t>
      </w:r>
      <w:r w:rsidR="00F33D94" w:rsidRPr="00DA3D9A">
        <w:rPr>
          <w:b/>
          <w:bCs/>
        </w:rPr>
        <w:fldChar w:fldCharType="end"/>
      </w:r>
      <w:r w:rsidR="00215D39">
        <w:t>;</w:t>
      </w:r>
      <w:r>
        <w:t xml:space="preserve"> or</w:t>
      </w:r>
    </w:p>
    <w:p w14:paraId="71BB292D" w14:textId="1F9123F3" w:rsidR="00C220FD" w:rsidRPr="006E7779" w:rsidRDefault="00C220FD" w:rsidP="006E7779">
      <w:pPr>
        <w:pStyle w:val="Level4"/>
      </w:pPr>
      <w:r>
        <w:t>the occupation date.</w:t>
      </w:r>
    </w:p>
    <w:p w14:paraId="342787D4" w14:textId="7F36D52A" w:rsidR="00C220FD" w:rsidRPr="006E7779" w:rsidRDefault="006E7779" w:rsidP="006E7779">
      <w:pPr>
        <w:pStyle w:val="Level3"/>
      </w:pPr>
      <w:r>
        <w:t xml:space="preserve">To end this contract under </w:t>
      </w:r>
      <w:r w:rsidRPr="00DA3D9A">
        <w:rPr>
          <w:b/>
          <w:bCs/>
        </w:rPr>
        <w:t xml:space="preserve">paragraph </w:t>
      </w:r>
      <w:r w:rsidRPr="00DA3D9A">
        <w:rPr>
          <w:b/>
          <w:bCs/>
        </w:rPr>
        <w:fldChar w:fldCharType="begin"/>
      </w:r>
      <w:r w:rsidRPr="00DA3D9A">
        <w:rPr>
          <w:b/>
          <w:bCs/>
        </w:rPr>
        <w:instrText xml:space="preserve"> REF _Ref94713074 \r \h </w:instrText>
      </w:r>
      <w:r w:rsidR="00DA3D9A">
        <w:rPr>
          <w:b/>
          <w:bCs/>
        </w:rPr>
        <w:instrText xml:space="preserve"> \* MERGEFORMAT </w:instrText>
      </w:r>
      <w:r w:rsidRPr="00DA3D9A">
        <w:rPr>
          <w:b/>
          <w:bCs/>
        </w:rPr>
      </w:r>
      <w:r w:rsidRPr="00DA3D9A">
        <w:rPr>
          <w:b/>
          <w:bCs/>
        </w:rPr>
        <w:fldChar w:fldCharType="separate"/>
      </w:r>
      <w:r w:rsidR="00853A5C">
        <w:rPr>
          <w:rFonts w:hint="eastAsia"/>
          <w:b/>
          <w:bCs/>
          <w:cs/>
        </w:rPr>
        <w:t>‎</w:t>
      </w:r>
      <w:r w:rsidR="00853A5C">
        <w:rPr>
          <w:b/>
          <w:bCs/>
        </w:rPr>
        <w:t>12.1</w:t>
      </w:r>
      <w:r w:rsidRPr="00DA3D9A">
        <w:rPr>
          <w:b/>
          <w:bCs/>
        </w:rPr>
        <w:fldChar w:fldCharType="end"/>
      </w:r>
      <w:r>
        <w:t xml:space="preserve"> of this term, you must give a notice to the landlord stating that you are ending this contract</w:t>
      </w:r>
      <w:r w:rsidR="001C7591">
        <w:rPr>
          <w:rStyle w:val="FootnoteReference"/>
        </w:rPr>
        <w:footnoteReference w:id="28"/>
      </w:r>
      <w:r>
        <w:t>.</w:t>
      </w:r>
    </w:p>
    <w:p w14:paraId="6B9299D1" w14:textId="4D43E386" w:rsidR="00C220FD" w:rsidRPr="006E7779" w:rsidRDefault="00C220FD" w:rsidP="006E7779">
      <w:pPr>
        <w:pStyle w:val="Level3"/>
      </w:pPr>
      <w:r>
        <w:t>On giving the notice to the landlord, you</w:t>
      </w:r>
      <w:r w:rsidR="00215D39">
        <w:t>:</w:t>
      </w:r>
    </w:p>
    <w:p w14:paraId="7223E3E7" w14:textId="026BAD2B" w:rsidR="00C220FD" w:rsidRPr="006E7779" w:rsidRDefault="00C220FD" w:rsidP="006E7779">
      <w:pPr>
        <w:pStyle w:val="Level4"/>
      </w:pPr>
      <w:r>
        <w:t>cease to have any liability under this contract</w:t>
      </w:r>
      <w:r w:rsidR="00215D39">
        <w:t>;</w:t>
      </w:r>
      <w:r>
        <w:t xml:space="preserve"> and</w:t>
      </w:r>
    </w:p>
    <w:p w14:paraId="65EB1438" w14:textId="4AE1EC34" w:rsidR="00C220FD" w:rsidRPr="006E7779" w:rsidRDefault="00C220FD" w:rsidP="006E7779">
      <w:pPr>
        <w:pStyle w:val="Level4"/>
      </w:pPr>
      <w:r>
        <w:t>become entitled to the return of any deposit, rent or other consideration given to the landlord in accordance with this contract.</w:t>
      </w:r>
    </w:p>
    <w:p w14:paraId="0D041AD8" w14:textId="2DEFF8EC" w:rsidR="00C220FD" w:rsidRPr="006E7779" w:rsidRDefault="00C220FD" w:rsidP="006E7779">
      <w:pPr>
        <w:pStyle w:val="Level2"/>
        <w:keepNext/>
        <w:rPr>
          <w:rStyle w:val="Level2asHeadingtext"/>
        </w:rPr>
      </w:pPr>
      <w:r w:rsidRPr="006E7779">
        <w:rPr>
          <w:rStyle w:val="Level2asHeadingtext"/>
        </w:rPr>
        <w:t>Termination of the contract with joint contract-holders (F+)</w:t>
      </w:r>
    </w:p>
    <w:p w14:paraId="1F8484AA" w14:textId="12096213" w:rsidR="00C220FD" w:rsidRPr="00180DD8" w:rsidRDefault="00C220FD" w:rsidP="00180DD8">
      <w:pPr>
        <w:pStyle w:val="Body2"/>
      </w:pPr>
      <w:r>
        <w:t>If there are joint contract-holders under this contract, this contract cannot be ended by the act of one or more of the joint contract-holders acting without the other joint contract-holder or joint contract-holders.</w:t>
      </w:r>
    </w:p>
    <w:p w14:paraId="4F6F98DF" w14:textId="41430304" w:rsidR="00C220FD" w:rsidRPr="00CB540D" w:rsidRDefault="00C220FD" w:rsidP="00CB540D">
      <w:pPr>
        <w:pStyle w:val="Level1"/>
        <w:keepNext/>
      </w:pPr>
      <w:r w:rsidRPr="006E7779">
        <w:rPr>
          <w:rStyle w:val="Level1asHeadingtext"/>
        </w:rPr>
        <w:t>Termination by the landlord: possession claims and possession notices</w:t>
      </w:r>
      <w:bookmarkStart w:id="95" w:name="_NN51"/>
      <w:bookmarkEnd w:id="95"/>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_NN51\r \h </w:instrText>
      </w:r>
      <w:r w:rsidR="00CB540D" w:rsidRPr="00CB540D">
        <w:fldChar w:fldCharType="separate"/>
      </w:r>
      <w:bookmarkStart w:id="96" w:name="_Toc156561870"/>
      <w:bookmarkStart w:id="97" w:name="_Toc158109645"/>
      <w:r w:rsidR="00853A5C">
        <w:rPr>
          <w:rFonts w:hint="eastAsia"/>
          <w:cs/>
        </w:rPr>
        <w:instrText>‎</w:instrText>
      </w:r>
      <w:r w:rsidR="00853A5C">
        <w:instrText>13</w:instrText>
      </w:r>
      <w:r w:rsidR="00CB540D" w:rsidRPr="00CB540D">
        <w:fldChar w:fldCharType="end"/>
      </w:r>
      <w:r w:rsidR="00CB540D" w:rsidRPr="00CB540D">
        <w:tab/>
        <w:instrText>Termination by the landlord: possession claims and possession notices</w:instrText>
      </w:r>
      <w:bookmarkEnd w:id="96"/>
      <w:bookmarkEnd w:id="97"/>
      <w:r w:rsidR="00CB540D" w:rsidRPr="00CB540D">
        <w:instrText xml:space="preserve">" \l 1 </w:instrText>
      </w:r>
      <w:r w:rsidR="00CB540D" w:rsidRPr="00CB540D">
        <w:fldChar w:fldCharType="end"/>
      </w:r>
    </w:p>
    <w:p w14:paraId="0409FBF0" w14:textId="3828178A" w:rsidR="00C220FD" w:rsidRPr="006E7779" w:rsidRDefault="00C220FD" w:rsidP="006E7779">
      <w:pPr>
        <w:pStyle w:val="Level2"/>
        <w:keepNext/>
        <w:rPr>
          <w:rStyle w:val="Level2asHeadingtext"/>
        </w:rPr>
      </w:pPr>
      <w:bookmarkStart w:id="98" w:name="_Ref94713598"/>
      <w:r w:rsidRPr="006E7779">
        <w:rPr>
          <w:rStyle w:val="Level2asHeadingtext"/>
        </w:rPr>
        <w:t>Possession claims (F)</w:t>
      </w:r>
      <w:bookmarkEnd w:id="98"/>
    </w:p>
    <w:p w14:paraId="20311C46" w14:textId="296D4E16" w:rsidR="00C220FD" w:rsidRPr="00180DD8" w:rsidRDefault="00C220FD" w:rsidP="00180DD8">
      <w:pPr>
        <w:pStyle w:val="Body2"/>
      </w:pPr>
      <w:r>
        <w:t xml:space="preserve">The landlord may make a claim to the court for recovery of possession of the </w:t>
      </w:r>
      <w:r w:rsidR="007B378A">
        <w:t>dwelling</w:t>
      </w:r>
      <w:r>
        <w:t xml:space="preserve"> from you (”a possession claim”) only in the circumstances set out in Chapters 3 and 7 of Part 9 of the Act which are set out in </w:t>
      </w:r>
      <w:r w:rsidRPr="00DA3D9A">
        <w:rPr>
          <w:b/>
          <w:bCs/>
        </w:rPr>
        <w:t xml:space="preserve">terms </w:t>
      </w:r>
      <w:r w:rsidR="00F33D94" w:rsidRPr="00DA3D9A">
        <w:rPr>
          <w:b/>
          <w:bCs/>
        </w:rPr>
        <w:fldChar w:fldCharType="begin"/>
      </w:r>
      <w:r w:rsidR="00F33D94" w:rsidRPr="00DA3D9A">
        <w:rPr>
          <w:b/>
          <w:bCs/>
        </w:rPr>
        <w:instrText xml:space="preserve"> REF _Ref94713222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14.1</w:t>
      </w:r>
      <w:r w:rsidR="00F33D94" w:rsidRPr="00DA3D9A">
        <w:rPr>
          <w:b/>
          <w:bCs/>
        </w:rPr>
        <w:fldChar w:fldCharType="end"/>
      </w:r>
      <w:r w:rsidRPr="00DA3D9A">
        <w:rPr>
          <w:b/>
          <w:bCs/>
        </w:rPr>
        <w:t xml:space="preserve"> </w:t>
      </w:r>
      <w:r w:rsidRPr="00DA3D9A">
        <w:t>to</w:t>
      </w:r>
      <w:r w:rsidRPr="00DA3D9A">
        <w:rPr>
          <w:b/>
          <w:bCs/>
        </w:rPr>
        <w:t xml:space="preserve"> </w:t>
      </w:r>
      <w:r w:rsidR="00F33D94" w:rsidRPr="00DA3D9A">
        <w:rPr>
          <w:b/>
          <w:bCs/>
        </w:rPr>
        <w:fldChar w:fldCharType="begin"/>
      </w:r>
      <w:r w:rsidR="00F33D94" w:rsidRPr="00DA3D9A">
        <w:rPr>
          <w:b/>
          <w:bCs/>
        </w:rPr>
        <w:instrText xml:space="preserve"> REF _Ref94713231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14.6</w:t>
      </w:r>
      <w:r w:rsidR="00F33D94" w:rsidRPr="00DA3D9A">
        <w:rPr>
          <w:b/>
          <w:bCs/>
        </w:rPr>
        <w:fldChar w:fldCharType="end"/>
      </w:r>
      <w:r w:rsidRPr="00DA3D9A">
        <w:rPr>
          <w:b/>
          <w:bCs/>
        </w:rPr>
        <w:t xml:space="preserve"> </w:t>
      </w:r>
      <w:r w:rsidRPr="00DA3D9A">
        <w:t>and</w:t>
      </w:r>
      <w:r w:rsidRPr="00DA3D9A">
        <w:rPr>
          <w:b/>
          <w:bCs/>
        </w:rPr>
        <w:t xml:space="preserve"> </w:t>
      </w:r>
      <w:r w:rsidR="00F33D94" w:rsidRPr="00DA3D9A">
        <w:rPr>
          <w:b/>
          <w:bCs/>
        </w:rPr>
        <w:fldChar w:fldCharType="begin"/>
      </w:r>
      <w:r w:rsidR="00F33D94" w:rsidRPr="00DA3D9A">
        <w:rPr>
          <w:b/>
          <w:bCs/>
        </w:rPr>
        <w:instrText xml:space="preserve"> REF _Ref94713101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18.1</w:t>
      </w:r>
      <w:r w:rsidR="00F33D94" w:rsidRPr="00DA3D9A">
        <w:rPr>
          <w:b/>
          <w:bCs/>
        </w:rPr>
        <w:fldChar w:fldCharType="end"/>
      </w:r>
      <w:r>
        <w:t>.</w:t>
      </w:r>
    </w:p>
    <w:p w14:paraId="17165CE9" w14:textId="751BE046" w:rsidR="00C220FD" w:rsidRPr="006E7779" w:rsidRDefault="00C220FD" w:rsidP="006E7779">
      <w:pPr>
        <w:pStyle w:val="Level2"/>
        <w:keepNext/>
        <w:rPr>
          <w:rStyle w:val="Level2asHeadingtext"/>
        </w:rPr>
      </w:pPr>
      <w:r w:rsidRPr="006E7779">
        <w:rPr>
          <w:rStyle w:val="Level2asHeadingtext"/>
        </w:rPr>
        <w:t>Possession notices</w:t>
      </w:r>
    </w:p>
    <w:p w14:paraId="4FF701F4" w14:textId="4372D644" w:rsidR="00C220FD" w:rsidRPr="006E7779" w:rsidRDefault="00C220FD" w:rsidP="006E7779">
      <w:pPr>
        <w:pStyle w:val="Level3"/>
      </w:pPr>
      <w:r>
        <w:t>This term applies in relation to a possession notice which a landlord is required to give to a contract-holder under any of the following terms before making a possession claim</w:t>
      </w:r>
      <w:r w:rsidR="00E30A92">
        <w:t>:</w:t>
      </w:r>
    </w:p>
    <w:p w14:paraId="5212C708" w14:textId="318D89D5" w:rsidR="00C220FD" w:rsidRPr="006E7779" w:rsidRDefault="00C220FD" w:rsidP="006E7779">
      <w:pPr>
        <w:pStyle w:val="Level4"/>
      </w:pPr>
      <w:r w:rsidRPr="00DA3D9A">
        <w:rPr>
          <w:b/>
          <w:bCs/>
        </w:rPr>
        <w:t xml:space="preserve">term </w:t>
      </w:r>
      <w:r w:rsidR="00F33D94" w:rsidRPr="00DA3D9A">
        <w:rPr>
          <w:b/>
          <w:bCs/>
        </w:rPr>
        <w:fldChar w:fldCharType="begin"/>
      </w:r>
      <w:r w:rsidR="00F33D94" w:rsidRPr="00DA3D9A">
        <w:rPr>
          <w:b/>
          <w:bCs/>
        </w:rPr>
        <w:instrText xml:space="preserve"> REF _Ref94713265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14.2</w:t>
      </w:r>
      <w:r w:rsidR="00F33D94" w:rsidRPr="00DA3D9A">
        <w:rPr>
          <w:b/>
          <w:bCs/>
        </w:rPr>
        <w:fldChar w:fldCharType="end"/>
      </w:r>
      <w:r>
        <w:t xml:space="preserve"> (in relation to a breach of contract by a contract-holder</w:t>
      </w:r>
      <w:proofErr w:type="gramStart"/>
      <w:r>
        <w:t>);</w:t>
      </w:r>
      <w:proofErr w:type="gramEnd"/>
    </w:p>
    <w:p w14:paraId="356A4C22" w14:textId="7FA1003A" w:rsidR="00C220FD" w:rsidRPr="006E7779" w:rsidRDefault="00C220FD" w:rsidP="006E7779">
      <w:pPr>
        <w:pStyle w:val="Level4"/>
      </w:pPr>
      <w:r w:rsidRPr="00DA3D9A">
        <w:rPr>
          <w:b/>
          <w:bCs/>
        </w:rPr>
        <w:t xml:space="preserve">term </w:t>
      </w:r>
      <w:r w:rsidR="00F33D94" w:rsidRPr="00DA3D9A">
        <w:rPr>
          <w:b/>
          <w:bCs/>
        </w:rPr>
        <w:fldChar w:fldCharType="begin"/>
      </w:r>
      <w:r w:rsidR="00F33D94" w:rsidRPr="00DA3D9A">
        <w:rPr>
          <w:b/>
          <w:bCs/>
        </w:rPr>
        <w:instrText xml:space="preserve"> REF _Ref94713271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14.4</w:t>
      </w:r>
      <w:r w:rsidR="00F33D94" w:rsidRPr="00DA3D9A">
        <w:rPr>
          <w:b/>
          <w:bCs/>
        </w:rPr>
        <w:fldChar w:fldCharType="end"/>
      </w:r>
      <w:r>
        <w:t xml:space="preserve"> (in relation to estate management grounds);</w:t>
      </w:r>
      <w:r w:rsidR="00E30A92">
        <w:t xml:space="preserve"> and </w:t>
      </w:r>
    </w:p>
    <w:p w14:paraId="49F7801B" w14:textId="24A87190" w:rsidR="00C220FD" w:rsidRPr="006E7779" w:rsidRDefault="00C220FD" w:rsidP="006E7779">
      <w:pPr>
        <w:pStyle w:val="Level4"/>
      </w:pPr>
      <w:r w:rsidRPr="00DA3D9A">
        <w:rPr>
          <w:b/>
          <w:bCs/>
        </w:rPr>
        <w:t xml:space="preserve">term </w:t>
      </w:r>
      <w:r w:rsidR="00F33D94" w:rsidRPr="00DA3D9A">
        <w:rPr>
          <w:b/>
          <w:bCs/>
        </w:rPr>
        <w:fldChar w:fldCharType="begin"/>
      </w:r>
      <w:r w:rsidR="00F33D94" w:rsidRPr="00DA3D9A">
        <w:rPr>
          <w:b/>
          <w:bCs/>
        </w:rPr>
        <w:instrText xml:space="preserve"> REF _Ref94713231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14.6</w:t>
      </w:r>
      <w:r w:rsidR="00F33D94" w:rsidRPr="00DA3D9A">
        <w:rPr>
          <w:b/>
          <w:bCs/>
        </w:rPr>
        <w:fldChar w:fldCharType="end"/>
      </w:r>
      <w:r>
        <w:t xml:space="preserve"> (in relation to serious rent arrears).</w:t>
      </w:r>
    </w:p>
    <w:p w14:paraId="36FA57C9" w14:textId="7BD806CC" w:rsidR="00C220FD" w:rsidRPr="006E7779" w:rsidRDefault="00C220FD" w:rsidP="006E7779">
      <w:pPr>
        <w:pStyle w:val="Level3"/>
      </w:pPr>
      <w:r>
        <w:lastRenderedPageBreak/>
        <w:t>The notice must (in addition to specifying the ground on which the claim will be made)</w:t>
      </w:r>
      <w:r w:rsidR="005C6DC6">
        <w:t>:</w:t>
      </w:r>
    </w:p>
    <w:p w14:paraId="3D069AE7" w14:textId="255B8689" w:rsidR="00C220FD" w:rsidRPr="006E7779" w:rsidRDefault="00C220FD" w:rsidP="006E7779">
      <w:pPr>
        <w:pStyle w:val="Level4"/>
      </w:pPr>
      <w:r>
        <w:t xml:space="preserve">state the landlord’s intention to make a possession </w:t>
      </w:r>
      <w:proofErr w:type="gramStart"/>
      <w:r>
        <w:t>claim</w:t>
      </w:r>
      <w:r w:rsidR="005C6DC6">
        <w:t>;</w:t>
      </w:r>
      <w:proofErr w:type="gramEnd"/>
    </w:p>
    <w:p w14:paraId="41716470" w14:textId="4766F408" w:rsidR="00C220FD" w:rsidRPr="006E7779" w:rsidRDefault="00C220FD" w:rsidP="006E7779">
      <w:pPr>
        <w:pStyle w:val="Level4"/>
      </w:pPr>
      <w:r>
        <w:t>give particulars of the ground for seeking possession</w:t>
      </w:r>
      <w:r w:rsidR="005C6DC6">
        <w:t>;</w:t>
      </w:r>
      <w:r>
        <w:t xml:space="preserve"> and</w:t>
      </w:r>
    </w:p>
    <w:p w14:paraId="3626F255" w14:textId="10A84B20" w:rsidR="00C220FD" w:rsidRPr="006E7779" w:rsidRDefault="00C220FD" w:rsidP="006E7779">
      <w:pPr>
        <w:pStyle w:val="Level4"/>
      </w:pPr>
      <w:r>
        <w:t xml:space="preserve">state the date after which the landlord </w:t>
      </w:r>
      <w:proofErr w:type="gramStart"/>
      <w:r>
        <w:t>is able to</w:t>
      </w:r>
      <w:proofErr w:type="gramEnd"/>
      <w:r>
        <w:t xml:space="preserve"> make a possession claim.</w:t>
      </w:r>
    </w:p>
    <w:p w14:paraId="059F5023" w14:textId="6A96CF63" w:rsidR="00C220FD" w:rsidRPr="00CB540D" w:rsidRDefault="00C220FD" w:rsidP="00CB540D">
      <w:pPr>
        <w:pStyle w:val="Level1"/>
        <w:keepNext/>
      </w:pPr>
      <w:r w:rsidRPr="006E7779">
        <w:rPr>
          <w:rStyle w:val="Level1asHeadingtext"/>
        </w:rPr>
        <w:t>Termination by the landlord: grounds for making a possession claim</w:t>
      </w:r>
      <w:bookmarkStart w:id="99" w:name="_NN52"/>
      <w:bookmarkEnd w:id="99"/>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_NN52\r \h </w:instrText>
      </w:r>
      <w:r w:rsidR="00CB540D" w:rsidRPr="00CB540D">
        <w:fldChar w:fldCharType="separate"/>
      </w:r>
      <w:bookmarkStart w:id="100" w:name="_Toc156561871"/>
      <w:bookmarkStart w:id="101" w:name="_Toc158109646"/>
      <w:r w:rsidR="00853A5C">
        <w:rPr>
          <w:rFonts w:hint="eastAsia"/>
          <w:cs/>
        </w:rPr>
        <w:instrText>‎</w:instrText>
      </w:r>
      <w:r w:rsidR="00853A5C">
        <w:instrText>14</w:instrText>
      </w:r>
      <w:r w:rsidR="00CB540D" w:rsidRPr="00CB540D">
        <w:fldChar w:fldCharType="end"/>
      </w:r>
      <w:r w:rsidR="00CB540D" w:rsidRPr="00CB540D">
        <w:tab/>
        <w:instrText>Termination by the landlord: grounds for making a possession claim</w:instrText>
      </w:r>
      <w:bookmarkEnd w:id="100"/>
      <w:bookmarkEnd w:id="101"/>
      <w:r w:rsidR="00CB540D" w:rsidRPr="00CB540D">
        <w:instrText xml:space="preserve">" \l 1 </w:instrText>
      </w:r>
      <w:r w:rsidR="00CB540D" w:rsidRPr="00CB540D">
        <w:fldChar w:fldCharType="end"/>
      </w:r>
    </w:p>
    <w:p w14:paraId="221CF8E2" w14:textId="44135ADA" w:rsidR="00C220FD" w:rsidRPr="006E7779" w:rsidRDefault="00C220FD" w:rsidP="006E7779">
      <w:pPr>
        <w:pStyle w:val="Level2"/>
        <w:keepNext/>
        <w:rPr>
          <w:rStyle w:val="Level2asHeadingtext"/>
        </w:rPr>
      </w:pPr>
      <w:bookmarkStart w:id="102" w:name="_Ref94713222"/>
      <w:r w:rsidRPr="006E7779">
        <w:rPr>
          <w:rStyle w:val="Level2asHeadingtext"/>
        </w:rPr>
        <w:t>Breach of contract (F+)</w:t>
      </w:r>
      <w:bookmarkEnd w:id="102"/>
    </w:p>
    <w:p w14:paraId="4C84C740" w14:textId="35913217" w:rsidR="00C220FD" w:rsidRPr="006E7779" w:rsidRDefault="00C220FD" w:rsidP="006E7779">
      <w:pPr>
        <w:pStyle w:val="Level3"/>
      </w:pPr>
      <w:r>
        <w:t>If you breach this contract, the landlord may on that ground make a possession claim.</w:t>
      </w:r>
    </w:p>
    <w:p w14:paraId="1CDCB13A" w14:textId="1E3B6E7B" w:rsidR="00C220FD" w:rsidRPr="006E7779" w:rsidRDefault="00C220FD" w:rsidP="006E7779">
      <w:pPr>
        <w:pStyle w:val="Level3"/>
      </w:pPr>
      <w:r>
        <w:t>Section 209 of the Act provides that the court may not make an order for possession on that ground unless it considers it reasonable to do so (and reasonableness is to be determined in accordance with Schedule 10 to the Act).</w:t>
      </w:r>
    </w:p>
    <w:p w14:paraId="5987C2C7" w14:textId="5B589582" w:rsidR="00C220FD" w:rsidRPr="006E7779" w:rsidRDefault="00C220FD" w:rsidP="006E7779">
      <w:pPr>
        <w:pStyle w:val="Level2"/>
        <w:keepNext/>
        <w:rPr>
          <w:rStyle w:val="Level2asHeadingtext"/>
        </w:rPr>
      </w:pPr>
      <w:bookmarkStart w:id="103" w:name="_Ref94713265"/>
      <w:r w:rsidRPr="006E7779">
        <w:rPr>
          <w:rStyle w:val="Level2asHeadingtext"/>
        </w:rPr>
        <w:t>Restrictions on making a possession claim in relation to a breach of contract (F+)</w:t>
      </w:r>
      <w:bookmarkEnd w:id="103"/>
    </w:p>
    <w:p w14:paraId="48483BC9" w14:textId="07830F6A" w:rsidR="00C220FD" w:rsidRPr="006E7779" w:rsidRDefault="00C220FD" w:rsidP="006E7779">
      <w:pPr>
        <w:pStyle w:val="Level3"/>
      </w:pPr>
      <w:r>
        <w:t xml:space="preserve">Before making a possession claim on the ground in </w:t>
      </w:r>
      <w:r w:rsidRPr="00DA3D9A">
        <w:rPr>
          <w:b/>
          <w:bCs/>
        </w:rPr>
        <w:t xml:space="preserve">term </w:t>
      </w:r>
      <w:r w:rsidR="00F33D94" w:rsidRPr="00DA3D9A">
        <w:rPr>
          <w:b/>
          <w:bCs/>
        </w:rPr>
        <w:fldChar w:fldCharType="begin"/>
      </w:r>
      <w:r w:rsidR="00F33D94" w:rsidRPr="00DA3D9A">
        <w:rPr>
          <w:b/>
          <w:bCs/>
        </w:rPr>
        <w:instrText xml:space="preserve"> REF _Ref94713222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14.1</w:t>
      </w:r>
      <w:r w:rsidR="00F33D94" w:rsidRPr="00DA3D9A">
        <w:rPr>
          <w:b/>
          <w:bCs/>
        </w:rPr>
        <w:fldChar w:fldCharType="end"/>
      </w:r>
      <w:r>
        <w:t>, the landlord must give you a possession notice specifying that ground.</w:t>
      </w:r>
    </w:p>
    <w:p w14:paraId="162A72A7" w14:textId="06ED20E9" w:rsidR="00C220FD" w:rsidRPr="006E7779" w:rsidRDefault="00C220FD" w:rsidP="006E7779">
      <w:pPr>
        <w:pStyle w:val="Level3"/>
      </w:pPr>
      <w:r>
        <w:t xml:space="preserve">The landlord may make a possession claim in reliance on a breach of </w:t>
      </w:r>
      <w:r w:rsidRPr="00DA3D9A">
        <w:rPr>
          <w:b/>
          <w:bCs/>
        </w:rPr>
        <w:t xml:space="preserve">term </w:t>
      </w:r>
      <w:r w:rsidR="00F33D94" w:rsidRPr="00DA3D9A">
        <w:rPr>
          <w:b/>
          <w:bCs/>
        </w:rPr>
        <w:fldChar w:fldCharType="begin"/>
      </w:r>
      <w:r w:rsidR="00F33D94" w:rsidRPr="00DA3D9A">
        <w:rPr>
          <w:b/>
          <w:bCs/>
        </w:rPr>
        <w:instrText xml:space="preserve"> REF _Ref94713315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3.1</w:t>
      </w:r>
      <w:r w:rsidR="00F33D94" w:rsidRPr="00DA3D9A">
        <w:rPr>
          <w:b/>
          <w:bCs/>
        </w:rPr>
        <w:fldChar w:fldCharType="end"/>
      </w:r>
      <w:r>
        <w:t xml:space="preserve"> (anti-social behaviour and other prohibited conduct) on or after the day on which the landlord gives you a possession notice specifying a breach of that term.</w:t>
      </w:r>
    </w:p>
    <w:p w14:paraId="757D21F8" w14:textId="1609053F" w:rsidR="00C220FD" w:rsidRPr="00227C46" w:rsidRDefault="00C220FD" w:rsidP="006E7779">
      <w:pPr>
        <w:pStyle w:val="Level3"/>
      </w:pPr>
      <w:r>
        <w:t xml:space="preserve">The landlord may not make a possession claim in reliance on a breach of any other term of this contract before the end of the period of one month starting with the day on which the landlord gives you a possession notice specifying a </w:t>
      </w:r>
      <w:r w:rsidRPr="00227C46">
        <w:t>breach of that term.</w:t>
      </w:r>
    </w:p>
    <w:p w14:paraId="5C8D14DD" w14:textId="1183C724" w:rsidR="00C220FD" w:rsidRPr="00227C46" w:rsidRDefault="00C220FD" w:rsidP="00EE79D5">
      <w:pPr>
        <w:pStyle w:val="Level3"/>
      </w:pPr>
      <w:r w:rsidRPr="00227C46">
        <w:t>In either case, the landlord may not make a possession claim after the end of the period of six months starting with the day on which the landlord gives you the possession notice.</w:t>
      </w:r>
    </w:p>
    <w:p w14:paraId="2B66402C" w14:textId="3DD24454" w:rsidR="00C220FD" w:rsidRPr="006E7779" w:rsidRDefault="00C220FD" w:rsidP="006E7779">
      <w:pPr>
        <w:pStyle w:val="Level2"/>
        <w:keepNext/>
        <w:rPr>
          <w:rStyle w:val="Level2asHeadingtext"/>
        </w:rPr>
      </w:pPr>
      <w:bookmarkStart w:id="104" w:name="_Ref94713370"/>
      <w:r w:rsidRPr="006E7779">
        <w:rPr>
          <w:rStyle w:val="Level2asHeadingtext"/>
        </w:rPr>
        <w:t>Estate management grounds (F+)</w:t>
      </w:r>
      <w:bookmarkEnd w:id="104"/>
    </w:p>
    <w:p w14:paraId="0CB8A251" w14:textId="4694251B" w:rsidR="00C220FD" w:rsidRPr="006E7779" w:rsidRDefault="00C220FD" w:rsidP="006E7779">
      <w:pPr>
        <w:pStyle w:val="Level3"/>
      </w:pPr>
      <w:r>
        <w:t>The landlord may make a possession claim on one or more of the estate management grounds.</w:t>
      </w:r>
    </w:p>
    <w:p w14:paraId="2237B819" w14:textId="755C343E" w:rsidR="00C220FD" w:rsidRPr="006E7779" w:rsidRDefault="00C220FD" w:rsidP="006E7779">
      <w:pPr>
        <w:pStyle w:val="Level3"/>
      </w:pPr>
      <w:r>
        <w:t xml:space="preserve">The estate management grounds (which are set out in Part 1 of Schedule 8 to the Act) are included in </w:t>
      </w:r>
      <w:r w:rsidR="004D1967" w:rsidRPr="004D1967">
        <w:rPr>
          <w:b/>
          <w:bCs/>
        </w:rPr>
        <w:t>Annexure 1</w:t>
      </w:r>
      <w:r w:rsidR="004D1967">
        <w:t xml:space="preserve"> </w:t>
      </w:r>
      <w:r>
        <w:t>to this contract.</w:t>
      </w:r>
    </w:p>
    <w:p w14:paraId="4E9E532D" w14:textId="2D8F427F" w:rsidR="00C220FD" w:rsidRPr="006E7779" w:rsidRDefault="00C220FD" w:rsidP="006E7779">
      <w:pPr>
        <w:pStyle w:val="Level3"/>
      </w:pPr>
      <w:r>
        <w:t>Section 210 of the Act provides that the court may not make an order for possession on an estate management ground unless</w:t>
      </w:r>
      <w:r w:rsidR="00E30A92">
        <w:t>:</w:t>
      </w:r>
    </w:p>
    <w:p w14:paraId="2AE9B2C0" w14:textId="759337D2" w:rsidR="00C220FD" w:rsidRPr="006E7779" w:rsidRDefault="00C220FD" w:rsidP="006E7779">
      <w:pPr>
        <w:pStyle w:val="Level4"/>
      </w:pPr>
      <w:r>
        <w:t>it considers it reasonable to do so (and reasonableness is to be determined in accordance with Schedule 10 to the Act)</w:t>
      </w:r>
      <w:r w:rsidR="00E30A92">
        <w:t>;</w:t>
      </w:r>
      <w:r>
        <w:t xml:space="preserve"> and</w:t>
      </w:r>
    </w:p>
    <w:p w14:paraId="627B3B93" w14:textId="73949C1A" w:rsidR="00C220FD" w:rsidRPr="006E7779" w:rsidRDefault="00C220FD" w:rsidP="006E7779">
      <w:pPr>
        <w:pStyle w:val="Level4"/>
      </w:pPr>
      <w:r>
        <w:t xml:space="preserve">it is satisfied that suitable alternative </w:t>
      </w:r>
      <w:r w:rsidR="007B378A">
        <w:t>dwelling</w:t>
      </w:r>
      <w:r>
        <w:t xml:space="preserve"> (what is suitable is to be determined in accordance with Schedule 11 to the Act) is available to you (or will be available to you when the order takes effect).</w:t>
      </w:r>
    </w:p>
    <w:p w14:paraId="2CA96FB6" w14:textId="4BFC2C3E" w:rsidR="00C220FD" w:rsidRPr="006E7779" w:rsidRDefault="00C220FD" w:rsidP="006E7779">
      <w:pPr>
        <w:pStyle w:val="Level3"/>
      </w:pPr>
      <w:bookmarkStart w:id="105" w:name="_Ref94713361"/>
      <w:r>
        <w:t xml:space="preserve">If the court makes an order for possession on an estate management ground (and on no other ground), the landlord must pay to you a sum equal to the reasonable expenses likely to be incurred by you in moving from the </w:t>
      </w:r>
      <w:r w:rsidR="007B378A">
        <w:t>dwelling</w:t>
      </w:r>
      <w:r>
        <w:t>.</w:t>
      </w:r>
      <w:bookmarkEnd w:id="105"/>
    </w:p>
    <w:p w14:paraId="7B2F75E0" w14:textId="4B377C07" w:rsidR="00C220FD" w:rsidRPr="006E7779" w:rsidRDefault="00C220FD" w:rsidP="006E7779">
      <w:pPr>
        <w:pStyle w:val="Level3"/>
      </w:pPr>
      <w:r w:rsidRPr="00DA3D9A">
        <w:rPr>
          <w:b/>
          <w:bCs/>
        </w:rPr>
        <w:lastRenderedPageBreak/>
        <w:t xml:space="preserve">Paragraph </w:t>
      </w:r>
      <w:r w:rsidR="00F33D94" w:rsidRPr="00DA3D9A">
        <w:rPr>
          <w:b/>
          <w:bCs/>
        </w:rPr>
        <w:fldChar w:fldCharType="begin"/>
      </w:r>
      <w:r w:rsidR="00F33D94" w:rsidRPr="00DA3D9A">
        <w:rPr>
          <w:b/>
          <w:bCs/>
        </w:rPr>
        <w:instrText xml:space="preserve"> REF _Ref94713361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14.3.4</w:t>
      </w:r>
      <w:r w:rsidR="00F33D94" w:rsidRPr="00DA3D9A">
        <w:rPr>
          <w:b/>
          <w:bCs/>
        </w:rPr>
        <w:fldChar w:fldCharType="end"/>
      </w:r>
      <w:r>
        <w:t xml:space="preserve"> of this term does not apply if the court makes an order for possession on Ground A or B (the redevelopment grounds) of the estate management grounds (and on no other ground).</w:t>
      </w:r>
    </w:p>
    <w:p w14:paraId="66CA0DA1" w14:textId="123E29C5" w:rsidR="00C220FD" w:rsidRPr="006E7779" w:rsidRDefault="00C220FD" w:rsidP="006E7779">
      <w:pPr>
        <w:pStyle w:val="Level2"/>
        <w:keepNext/>
        <w:rPr>
          <w:rStyle w:val="Level2asHeadingtext"/>
        </w:rPr>
      </w:pPr>
      <w:bookmarkStart w:id="106" w:name="_Ref94713271"/>
      <w:r w:rsidRPr="006E7779">
        <w:rPr>
          <w:rStyle w:val="Level2asHeadingtext"/>
        </w:rPr>
        <w:t xml:space="preserve">Restrictions on making a possession claim under term </w:t>
      </w:r>
      <w:r w:rsidR="00F33D94" w:rsidRPr="006E7779">
        <w:rPr>
          <w:rStyle w:val="Level2asHeadingtext"/>
        </w:rPr>
        <w:fldChar w:fldCharType="begin"/>
      </w:r>
      <w:r w:rsidR="00F33D94" w:rsidRPr="006E7779">
        <w:rPr>
          <w:rStyle w:val="Level2asHeadingtext"/>
        </w:rPr>
        <w:instrText xml:space="preserve"> REF _Ref94713370 \r \h </w:instrText>
      </w:r>
      <w:r w:rsidR="00F33D94" w:rsidRPr="006E7779">
        <w:rPr>
          <w:rStyle w:val="Level2asHeadingtext"/>
        </w:rPr>
      </w:r>
      <w:r w:rsidR="00F33D94" w:rsidRPr="006E7779">
        <w:rPr>
          <w:rStyle w:val="Level2asHeadingtext"/>
        </w:rPr>
        <w:fldChar w:fldCharType="separate"/>
      </w:r>
      <w:r w:rsidR="00853A5C">
        <w:rPr>
          <w:rStyle w:val="Level2asHeadingtext"/>
          <w:rFonts w:hint="eastAsia"/>
          <w:cs/>
        </w:rPr>
        <w:t>‎</w:t>
      </w:r>
      <w:r w:rsidR="00853A5C">
        <w:rPr>
          <w:rStyle w:val="Level2asHeadingtext"/>
        </w:rPr>
        <w:t>14.3</w:t>
      </w:r>
      <w:r w:rsidR="00F33D94" w:rsidRPr="006E7779">
        <w:rPr>
          <w:rStyle w:val="Level2asHeadingtext"/>
        </w:rPr>
        <w:fldChar w:fldCharType="end"/>
      </w:r>
      <w:r w:rsidRPr="006E7779">
        <w:rPr>
          <w:rStyle w:val="Level2asHeadingtext"/>
        </w:rPr>
        <w:t xml:space="preserve"> (estate management grounds) (F+)</w:t>
      </w:r>
      <w:bookmarkEnd w:id="106"/>
    </w:p>
    <w:p w14:paraId="7079D20C" w14:textId="6F1237C9" w:rsidR="00C220FD" w:rsidRPr="006E7779" w:rsidRDefault="00C220FD" w:rsidP="006E7779">
      <w:pPr>
        <w:pStyle w:val="Level3"/>
      </w:pPr>
      <w:r>
        <w:t>Before making a possession claim on an estate management ground, the landlord must give you a possession notice specifying that ground.</w:t>
      </w:r>
    </w:p>
    <w:p w14:paraId="0C7BFA2B" w14:textId="1C6284DE" w:rsidR="00C220FD" w:rsidRPr="006E7779" w:rsidRDefault="00C220FD" w:rsidP="006E7779">
      <w:pPr>
        <w:pStyle w:val="Level3"/>
      </w:pPr>
      <w:r>
        <w:t>The landlord may not make the claim</w:t>
      </w:r>
      <w:r w:rsidR="00E30A92">
        <w:t>:</w:t>
      </w:r>
    </w:p>
    <w:p w14:paraId="0B38F501" w14:textId="52C646BB" w:rsidR="00C220FD" w:rsidRPr="006E7779" w:rsidRDefault="00C220FD" w:rsidP="006E7779">
      <w:pPr>
        <w:pStyle w:val="Level4"/>
      </w:pPr>
      <w:r>
        <w:t>before the end of the period of one month starting with the day on which the landlord gives you the possession notice</w:t>
      </w:r>
      <w:r w:rsidR="00E30A92">
        <w:t>;</w:t>
      </w:r>
      <w:r>
        <w:t xml:space="preserve"> or</w:t>
      </w:r>
    </w:p>
    <w:p w14:paraId="231BCF61" w14:textId="2F325AEC" w:rsidR="00C220FD" w:rsidRPr="006E7779" w:rsidRDefault="00C220FD" w:rsidP="006E7779">
      <w:pPr>
        <w:pStyle w:val="Level4"/>
      </w:pPr>
      <w:r>
        <w:t>after the end of the period of six months starting with that day.</w:t>
      </w:r>
    </w:p>
    <w:p w14:paraId="7CEF6F90" w14:textId="1C67E2EA" w:rsidR="00C220FD" w:rsidRPr="006E7779" w:rsidRDefault="006E7779" w:rsidP="006E7779">
      <w:pPr>
        <w:pStyle w:val="Level3"/>
      </w:pPr>
      <w:r>
        <w:t>If a redevelopment scheme is approved under Part 2 of Schedule 8 to the Act</w:t>
      </w:r>
      <w:r w:rsidR="001C7591">
        <w:rPr>
          <w:rStyle w:val="FootnoteReference"/>
        </w:rPr>
        <w:footnoteReference w:id="29"/>
      </w:r>
      <w:r>
        <w:t xml:space="preserve"> subject to conditions, the landlord may give you a possession notice specifying estate management Ground B before the conditions are met.</w:t>
      </w:r>
    </w:p>
    <w:p w14:paraId="0897D16A" w14:textId="65B3390D" w:rsidR="00C220FD" w:rsidRPr="006E7779" w:rsidRDefault="00C220FD" w:rsidP="006E7779">
      <w:pPr>
        <w:pStyle w:val="Level3"/>
      </w:pPr>
      <w:r>
        <w:t>The landlord may not give you a possession notice specifying estate management Ground G (</w:t>
      </w:r>
      <w:r w:rsidR="007B378A">
        <w:t>dwelling</w:t>
      </w:r>
      <w:r>
        <w:t xml:space="preserve"> not required by successor)</w:t>
      </w:r>
      <w:r w:rsidR="00E30A92">
        <w:t>:</w:t>
      </w:r>
    </w:p>
    <w:p w14:paraId="43498AC7" w14:textId="07F13F0D" w:rsidR="00C220FD" w:rsidRPr="006E7779" w:rsidRDefault="00C220FD" w:rsidP="006E7779">
      <w:pPr>
        <w:pStyle w:val="Level4"/>
      </w:pPr>
      <w:r>
        <w:t>before the end of the period of six months starting with the day on which the landlord (or in the case of joint landlords, any one of them) became aware of the previous contract-holder’s death</w:t>
      </w:r>
      <w:r w:rsidR="00E30A92">
        <w:t>;</w:t>
      </w:r>
      <w:r>
        <w:t xml:space="preserve"> or</w:t>
      </w:r>
    </w:p>
    <w:p w14:paraId="775DC1C4" w14:textId="3FC23B6C" w:rsidR="00C220FD" w:rsidRPr="006E7779" w:rsidRDefault="00C220FD" w:rsidP="006E7779">
      <w:pPr>
        <w:pStyle w:val="Level4"/>
      </w:pPr>
      <w:r>
        <w:t>after the end of the period of twelve months starting with that day.</w:t>
      </w:r>
    </w:p>
    <w:p w14:paraId="62DF755C" w14:textId="6A4F8E9F" w:rsidR="00C220FD" w:rsidRPr="006E7779" w:rsidRDefault="00C220FD" w:rsidP="006E7779">
      <w:pPr>
        <w:pStyle w:val="Level3"/>
      </w:pPr>
      <w:r>
        <w:t>The landlord may not give you a possession notice specifying estate management Ground H (departing joint contract-holder) after the end of the period of six months starting with the day on which the joint contract-holder’s rights and obligations under this contract ended.</w:t>
      </w:r>
    </w:p>
    <w:p w14:paraId="31A63FB0" w14:textId="091F4F12" w:rsidR="00C220FD" w:rsidRPr="006E7779" w:rsidRDefault="00C220FD" w:rsidP="006E7779">
      <w:pPr>
        <w:pStyle w:val="Level2"/>
        <w:keepNext/>
        <w:rPr>
          <w:rStyle w:val="Level2asHeadingtext"/>
        </w:rPr>
      </w:pPr>
      <w:bookmarkStart w:id="107" w:name="_Ref94713395"/>
      <w:r w:rsidRPr="006E7779">
        <w:rPr>
          <w:rStyle w:val="Level2asHeadingtext"/>
        </w:rPr>
        <w:t>Serious rent arrears (F+)</w:t>
      </w:r>
      <w:bookmarkEnd w:id="107"/>
    </w:p>
    <w:p w14:paraId="51E600AD" w14:textId="112908D5" w:rsidR="00C220FD" w:rsidRPr="006E7779" w:rsidRDefault="00C220FD" w:rsidP="006E7779">
      <w:pPr>
        <w:pStyle w:val="Level3"/>
      </w:pPr>
      <w:r>
        <w:t>If you are seriously in arrears with your rent, the landlord may on that ground make a possession claim.</w:t>
      </w:r>
    </w:p>
    <w:p w14:paraId="7FB4E075" w14:textId="70E9F339" w:rsidR="00C220FD" w:rsidRPr="006E7779" w:rsidRDefault="00C220FD" w:rsidP="006E7779">
      <w:pPr>
        <w:pStyle w:val="Level3"/>
      </w:pPr>
      <w:r>
        <w:t>You are seriously in arrears with your rent</w:t>
      </w:r>
      <w:r w:rsidR="00E30A92">
        <w:t>:</w:t>
      </w:r>
    </w:p>
    <w:p w14:paraId="5913F31F" w14:textId="10085345" w:rsidR="00C220FD" w:rsidRPr="006E7779" w:rsidRDefault="00C220FD" w:rsidP="006E7779">
      <w:pPr>
        <w:pStyle w:val="Level4"/>
      </w:pPr>
      <w:r>
        <w:t xml:space="preserve">where the rental period is a week, a fortnight or four weeks, if at least eight weeks’ rent is </w:t>
      </w:r>
      <w:proofErr w:type="gramStart"/>
      <w:r>
        <w:t>unpaid;</w:t>
      </w:r>
      <w:proofErr w:type="gramEnd"/>
    </w:p>
    <w:p w14:paraId="6D62C799" w14:textId="2A6F2F25" w:rsidR="00C220FD" w:rsidRPr="006E7779" w:rsidRDefault="00C220FD" w:rsidP="006E7779">
      <w:pPr>
        <w:pStyle w:val="Level4"/>
      </w:pPr>
      <w:r>
        <w:t xml:space="preserve">where the rental period is a month, if at least two months’ rent is </w:t>
      </w:r>
      <w:proofErr w:type="gramStart"/>
      <w:r>
        <w:t>unpaid;</w:t>
      </w:r>
      <w:proofErr w:type="gramEnd"/>
    </w:p>
    <w:p w14:paraId="01902289" w14:textId="1ED45756" w:rsidR="00C220FD" w:rsidRPr="006E7779" w:rsidRDefault="00C220FD" w:rsidP="006E7779">
      <w:pPr>
        <w:pStyle w:val="Level4"/>
      </w:pPr>
      <w:r>
        <w:t xml:space="preserve">where the rental period is a quarter, if at least one quarter’s rent is more than three months in </w:t>
      </w:r>
      <w:proofErr w:type="gramStart"/>
      <w:r>
        <w:t>arrears;</w:t>
      </w:r>
      <w:proofErr w:type="gramEnd"/>
      <w:r w:rsidR="00E30A92">
        <w:t xml:space="preserve"> or</w:t>
      </w:r>
    </w:p>
    <w:p w14:paraId="11898F41" w14:textId="239DD583" w:rsidR="00C220FD" w:rsidRPr="006E7779" w:rsidRDefault="00C220FD" w:rsidP="006E7779">
      <w:pPr>
        <w:pStyle w:val="Level4"/>
      </w:pPr>
      <w:bookmarkStart w:id="108" w:name="_Hlk111018109"/>
      <w:r>
        <w:t>where the rental period is a year, if at least 25% of the rent is more than three months in arrears.</w:t>
      </w:r>
    </w:p>
    <w:bookmarkEnd w:id="108"/>
    <w:p w14:paraId="65496DE7" w14:textId="3B5BDF18" w:rsidR="00C220FD" w:rsidRPr="006E7779" w:rsidRDefault="006E7779" w:rsidP="006E7779">
      <w:pPr>
        <w:pStyle w:val="Level3"/>
      </w:pPr>
      <w:r>
        <w:lastRenderedPageBreak/>
        <w:t>Section 216 of the Act provides that the court must (subject to any available defence based on your Convention rights)</w:t>
      </w:r>
      <w:r w:rsidR="001C7591">
        <w:rPr>
          <w:rStyle w:val="FootnoteReference"/>
        </w:rPr>
        <w:footnoteReference w:id="30"/>
      </w:r>
      <w:r>
        <w:t xml:space="preserve"> make an order for possession of the </w:t>
      </w:r>
      <w:r w:rsidR="007B378A">
        <w:t>dwelling</w:t>
      </w:r>
      <w:r>
        <w:t xml:space="preserve"> if it is satisfied that you</w:t>
      </w:r>
      <w:r w:rsidR="00E30A92">
        <w:t>:</w:t>
      </w:r>
    </w:p>
    <w:p w14:paraId="4D0A3296" w14:textId="54589E55" w:rsidR="00C220FD" w:rsidRPr="006E7779" w:rsidRDefault="00C220FD" w:rsidP="006E7779">
      <w:pPr>
        <w:pStyle w:val="Level4"/>
      </w:pPr>
      <w:r>
        <w:t>were seriously in arrears with your rent on the day on which the landlord gave you the possession notice</w:t>
      </w:r>
      <w:r w:rsidR="00E30A92">
        <w:t>;</w:t>
      </w:r>
      <w:r>
        <w:t xml:space="preserve"> and</w:t>
      </w:r>
    </w:p>
    <w:p w14:paraId="1B4389CC" w14:textId="6F0C3885" w:rsidR="00C220FD" w:rsidRPr="006E7779" w:rsidRDefault="00C220FD" w:rsidP="006E7779">
      <w:pPr>
        <w:pStyle w:val="Level4"/>
      </w:pPr>
      <w:r>
        <w:t>are seriously in arrears with your rent on the day on which the court hears the possession claim.</w:t>
      </w:r>
    </w:p>
    <w:p w14:paraId="090A20C4" w14:textId="5B267122" w:rsidR="00C220FD" w:rsidRPr="006E7779" w:rsidRDefault="00C220FD" w:rsidP="006E7779">
      <w:pPr>
        <w:pStyle w:val="Level2"/>
        <w:keepNext/>
        <w:rPr>
          <w:rStyle w:val="Level2asHeadingtext"/>
        </w:rPr>
      </w:pPr>
      <w:bookmarkStart w:id="109" w:name="_Ref94713231"/>
      <w:r w:rsidRPr="006E7779">
        <w:rPr>
          <w:rStyle w:val="Level2asHeadingtext"/>
        </w:rPr>
        <w:t xml:space="preserve">Restrictions on making a possession claim under term </w:t>
      </w:r>
      <w:r w:rsidR="00F33D94" w:rsidRPr="006E7779">
        <w:rPr>
          <w:rStyle w:val="Level2asHeadingtext"/>
        </w:rPr>
        <w:fldChar w:fldCharType="begin"/>
      </w:r>
      <w:r w:rsidR="00F33D94" w:rsidRPr="006E7779">
        <w:rPr>
          <w:rStyle w:val="Level2asHeadingtext"/>
        </w:rPr>
        <w:instrText xml:space="preserve"> REF _Ref94713395 \r \h </w:instrText>
      </w:r>
      <w:r w:rsidR="00F33D94" w:rsidRPr="006E7779">
        <w:rPr>
          <w:rStyle w:val="Level2asHeadingtext"/>
        </w:rPr>
      </w:r>
      <w:r w:rsidR="00F33D94" w:rsidRPr="006E7779">
        <w:rPr>
          <w:rStyle w:val="Level2asHeadingtext"/>
        </w:rPr>
        <w:fldChar w:fldCharType="separate"/>
      </w:r>
      <w:r w:rsidR="00853A5C">
        <w:rPr>
          <w:rStyle w:val="Level2asHeadingtext"/>
          <w:rFonts w:hint="eastAsia"/>
          <w:cs/>
        </w:rPr>
        <w:t>‎</w:t>
      </w:r>
      <w:r w:rsidR="00853A5C">
        <w:rPr>
          <w:rStyle w:val="Level2asHeadingtext"/>
        </w:rPr>
        <w:t>14.5</w:t>
      </w:r>
      <w:r w:rsidR="00F33D94" w:rsidRPr="006E7779">
        <w:rPr>
          <w:rStyle w:val="Level2asHeadingtext"/>
        </w:rPr>
        <w:fldChar w:fldCharType="end"/>
      </w:r>
      <w:r w:rsidRPr="006E7779">
        <w:rPr>
          <w:rStyle w:val="Level2asHeadingtext"/>
        </w:rPr>
        <w:t xml:space="preserve"> (serious rent arrears) (F+)</w:t>
      </w:r>
      <w:bookmarkEnd w:id="109"/>
    </w:p>
    <w:p w14:paraId="6497C7E2" w14:textId="5B0F0437" w:rsidR="00C220FD" w:rsidRPr="006E7779" w:rsidRDefault="00C220FD" w:rsidP="006E7779">
      <w:pPr>
        <w:pStyle w:val="Level3"/>
      </w:pPr>
      <w:r>
        <w:t xml:space="preserve">Before making a possession claim on the ground in </w:t>
      </w:r>
      <w:r w:rsidRPr="00DA3D9A">
        <w:rPr>
          <w:b/>
          <w:bCs/>
        </w:rPr>
        <w:t xml:space="preserve">term </w:t>
      </w:r>
      <w:r w:rsidR="00F33D94" w:rsidRPr="00DA3D9A">
        <w:rPr>
          <w:b/>
          <w:bCs/>
        </w:rPr>
        <w:fldChar w:fldCharType="begin"/>
      </w:r>
      <w:r w:rsidR="00F33D94" w:rsidRPr="00DA3D9A">
        <w:rPr>
          <w:b/>
          <w:bCs/>
        </w:rPr>
        <w:instrText xml:space="preserve"> REF _Ref94713395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14.5</w:t>
      </w:r>
      <w:r w:rsidR="00F33D94" w:rsidRPr="00DA3D9A">
        <w:rPr>
          <w:b/>
          <w:bCs/>
        </w:rPr>
        <w:fldChar w:fldCharType="end"/>
      </w:r>
      <w:r>
        <w:t>, the landlord must give you a possession notice specifying that ground.</w:t>
      </w:r>
    </w:p>
    <w:p w14:paraId="2DDC0A49" w14:textId="48312DAC" w:rsidR="00C220FD" w:rsidRPr="006E7779" w:rsidRDefault="00C220FD" w:rsidP="006E7779">
      <w:pPr>
        <w:pStyle w:val="Level3"/>
      </w:pPr>
      <w:r>
        <w:t>The landlord may not make the claim</w:t>
      </w:r>
      <w:r w:rsidR="00E30A92">
        <w:t>:</w:t>
      </w:r>
    </w:p>
    <w:p w14:paraId="6D835C8C" w14:textId="418ECFA8" w:rsidR="00C220FD" w:rsidRPr="006E7779" w:rsidRDefault="00C220FD" w:rsidP="006E7779">
      <w:pPr>
        <w:pStyle w:val="Level4"/>
      </w:pPr>
      <w:r>
        <w:t xml:space="preserve">before the end of the period of 14 days starting with the day on which the landlord gives you the possession </w:t>
      </w:r>
      <w:proofErr w:type="gramStart"/>
      <w:r>
        <w:t>notice</w:t>
      </w:r>
      <w:r w:rsidR="00E30A92">
        <w:t>;</w:t>
      </w:r>
      <w:proofErr w:type="gramEnd"/>
      <w:r>
        <w:t xml:space="preserve"> or</w:t>
      </w:r>
    </w:p>
    <w:p w14:paraId="63825261" w14:textId="56CCF408" w:rsidR="00C220FD" w:rsidRPr="006E7779" w:rsidRDefault="00C220FD" w:rsidP="006E7779">
      <w:pPr>
        <w:pStyle w:val="Level4"/>
      </w:pPr>
      <w:r>
        <w:t>after the end of the period of six months starting with that day.</w:t>
      </w:r>
    </w:p>
    <w:p w14:paraId="5545C578" w14:textId="517EE5A5" w:rsidR="00C220FD" w:rsidRPr="00CB540D" w:rsidRDefault="00C220FD" w:rsidP="00CB540D">
      <w:pPr>
        <w:pStyle w:val="Level1"/>
        <w:keepNext/>
      </w:pPr>
      <w:r w:rsidRPr="0025698D">
        <w:rPr>
          <w:rStyle w:val="Level1asHeadingtext"/>
        </w:rPr>
        <w:t>Court’s Order for possession</w:t>
      </w:r>
      <w:bookmarkStart w:id="110" w:name="_NN53"/>
      <w:bookmarkEnd w:id="110"/>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_NN53\r \h </w:instrText>
      </w:r>
      <w:r w:rsidR="00CB540D" w:rsidRPr="00CB540D">
        <w:fldChar w:fldCharType="separate"/>
      </w:r>
      <w:bookmarkStart w:id="111" w:name="_Toc156561872"/>
      <w:bookmarkStart w:id="112" w:name="_Toc158109647"/>
      <w:r w:rsidR="00853A5C">
        <w:rPr>
          <w:rFonts w:hint="eastAsia"/>
          <w:cs/>
        </w:rPr>
        <w:instrText>‎</w:instrText>
      </w:r>
      <w:r w:rsidR="00853A5C">
        <w:instrText>15</w:instrText>
      </w:r>
      <w:r w:rsidR="00CB540D" w:rsidRPr="00CB540D">
        <w:fldChar w:fldCharType="end"/>
      </w:r>
      <w:r w:rsidR="00CB540D" w:rsidRPr="00CB540D">
        <w:tab/>
        <w:instrText>Court’s Order for possession</w:instrText>
      </w:r>
      <w:bookmarkEnd w:id="111"/>
      <w:bookmarkEnd w:id="112"/>
      <w:r w:rsidR="00CB540D" w:rsidRPr="00CB540D">
        <w:instrText xml:space="preserve">" \l 1 </w:instrText>
      </w:r>
      <w:r w:rsidR="00CB540D" w:rsidRPr="00CB540D">
        <w:fldChar w:fldCharType="end"/>
      </w:r>
    </w:p>
    <w:p w14:paraId="3A6DB0D7" w14:textId="6BAECD32" w:rsidR="00C220FD" w:rsidRPr="0025698D" w:rsidRDefault="00C220FD" w:rsidP="0025698D">
      <w:pPr>
        <w:pStyle w:val="Level2"/>
        <w:keepNext/>
        <w:rPr>
          <w:rStyle w:val="Level2asHeadingtext"/>
        </w:rPr>
      </w:pPr>
      <w:bookmarkStart w:id="113" w:name="_Ref94713086"/>
      <w:r w:rsidRPr="0025698D">
        <w:rPr>
          <w:rStyle w:val="Level2asHeadingtext"/>
        </w:rPr>
        <w:t>Effect of order for possession (F+)</w:t>
      </w:r>
      <w:bookmarkEnd w:id="113"/>
    </w:p>
    <w:p w14:paraId="1D26011F" w14:textId="151D3406" w:rsidR="00C220FD" w:rsidRPr="0025698D" w:rsidRDefault="00C220FD" w:rsidP="0025698D">
      <w:pPr>
        <w:pStyle w:val="Level3"/>
      </w:pPr>
      <w:r>
        <w:t xml:space="preserve">If the court makes an order requiring you to give up possession of the </w:t>
      </w:r>
      <w:r w:rsidR="007B378A">
        <w:t>dwelling</w:t>
      </w:r>
      <w:r>
        <w:t xml:space="preserve"> on a date specified in the order, this contract ends</w:t>
      </w:r>
      <w:r w:rsidR="00E30A92">
        <w:t>:</w:t>
      </w:r>
    </w:p>
    <w:p w14:paraId="5605D402" w14:textId="652C7009" w:rsidR="00C220FD" w:rsidRPr="0025698D" w:rsidRDefault="00C220FD" w:rsidP="0025698D">
      <w:pPr>
        <w:pStyle w:val="Level4"/>
      </w:pPr>
      <w:r>
        <w:t xml:space="preserve">if you give up possession of the </w:t>
      </w:r>
      <w:r w:rsidR="007B378A">
        <w:t>dwelling</w:t>
      </w:r>
      <w:r>
        <w:t xml:space="preserve"> on or before that date, on that </w:t>
      </w:r>
      <w:proofErr w:type="gramStart"/>
      <w:r>
        <w:t>date</w:t>
      </w:r>
      <w:r w:rsidR="0058207E">
        <w:t>;</w:t>
      </w:r>
      <w:proofErr w:type="gramEnd"/>
    </w:p>
    <w:p w14:paraId="38A33116" w14:textId="0D315D4A" w:rsidR="00C220FD" w:rsidRPr="0025698D" w:rsidRDefault="00C220FD" w:rsidP="0025698D">
      <w:pPr>
        <w:pStyle w:val="Level4"/>
      </w:pPr>
      <w:r>
        <w:t xml:space="preserve">if you give up possession of the </w:t>
      </w:r>
      <w:r w:rsidR="007B378A">
        <w:t>dwelling</w:t>
      </w:r>
      <w:r>
        <w:t xml:space="preserve"> after that date but before the order for possession is executed, on the day on which you give up possession of the </w:t>
      </w:r>
      <w:r w:rsidR="007B378A">
        <w:t>dwelling</w:t>
      </w:r>
      <w:r w:rsidR="0058207E">
        <w:t>;</w:t>
      </w:r>
      <w:r>
        <w:t xml:space="preserve"> or</w:t>
      </w:r>
    </w:p>
    <w:p w14:paraId="679EE318" w14:textId="2B374152" w:rsidR="00C220FD" w:rsidRPr="0025698D" w:rsidRDefault="00C220FD" w:rsidP="0025698D">
      <w:pPr>
        <w:pStyle w:val="Level4"/>
      </w:pPr>
      <w:r>
        <w:t xml:space="preserve">if you do not give up possession of the </w:t>
      </w:r>
      <w:r w:rsidR="007B378A">
        <w:t>dwelling</w:t>
      </w:r>
      <w:r>
        <w:t xml:space="preserve"> before the order for possession is executed, when the order for possession is executed.</w:t>
      </w:r>
    </w:p>
    <w:p w14:paraId="557B0235" w14:textId="29DE9F78" w:rsidR="00C220FD" w:rsidRPr="0025698D" w:rsidRDefault="00C220FD" w:rsidP="0025698D">
      <w:pPr>
        <w:pStyle w:val="Level3"/>
      </w:pPr>
      <w:r w:rsidRPr="00DA3D9A">
        <w:rPr>
          <w:b/>
          <w:bCs/>
        </w:rPr>
        <w:t xml:space="preserve">Paragraph </w:t>
      </w:r>
      <w:r w:rsidR="00F33D94" w:rsidRPr="00DA3D9A">
        <w:rPr>
          <w:b/>
          <w:bCs/>
        </w:rPr>
        <w:fldChar w:fldCharType="begin"/>
      </w:r>
      <w:r w:rsidR="00F33D94" w:rsidRPr="00DA3D9A">
        <w:rPr>
          <w:b/>
          <w:bCs/>
        </w:rPr>
        <w:instrText xml:space="preserve"> REF _Ref94713422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15.1.3</w:t>
      </w:r>
      <w:r w:rsidR="00F33D94" w:rsidRPr="00DA3D9A">
        <w:rPr>
          <w:b/>
          <w:bCs/>
        </w:rPr>
        <w:fldChar w:fldCharType="end"/>
      </w:r>
      <w:r>
        <w:t xml:space="preserve"> of this term applies if</w:t>
      </w:r>
      <w:r w:rsidR="0058207E">
        <w:t>:</w:t>
      </w:r>
    </w:p>
    <w:p w14:paraId="6B109A12" w14:textId="6311DD9D" w:rsidR="00C220FD" w:rsidRPr="0025698D" w:rsidRDefault="00C220FD" w:rsidP="0025698D">
      <w:pPr>
        <w:pStyle w:val="Level4"/>
      </w:pPr>
      <w:r>
        <w:t xml:space="preserve">it is a condition of the order that the landlord must offer a new contract in respect of the same </w:t>
      </w:r>
      <w:r w:rsidR="007B378A">
        <w:t>dwelling</w:t>
      </w:r>
      <w:r>
        <w:t xml:space="preserve"> to one or more joint contract-holders (but not all of them)</w:t>
      </w:r>
      <w:r w:rsidR="0058207E">
        <w:t>;</w:t>
      </w:r>
      <w:r>
        <w:t xml:space="preserve"> and</w:t>
      </w:r>
    </w:p>
    <w:p w14:paraId="76F3972D" w14:textId="3A4D999E" w:rsidR="00C220FD" w:rsidRPr="0025698D" w:rsidRDefault="00C220FD" w:rsidP="0025698D">
      <w:pPr>
        <w:pStyle w:val="Level4"/>
      </w:pPr>
      <w:r>
        <w:t xml:space="preserve">that joint contract-holder (or those joint contract-holders) continues to occupy the </w:t>
      </w:r>
      <w:r w:rsidR="007B378A">
        <w:t>dwelling</w:t>
      </w:r>
      <w:r>
        <w:t xml:space="preserve"> on and after the occupation date of the new contract.</w:t>
      </w:r>
    </w:p>
    <w:p w14:paraId="79FB9640" w14:textId="480F9CC6" w:rsidR="00C220FD" w:rsidRPr="0025698D" w:rsidRDefault="00C220FD" w:rsidP="0025698D">
      <w:pPr>
        <w:pStyle w:val="Level3"/>
      </w:pPr>
      <w:bookmarkStart w:id="114" w:name="_Ref94713422"/>
      <w:r>
        <w:t>This contract ends immediately before the occupation date of the new contract.</w:t>
      </w:r>
      <w:bookmarkEnd w:id="114"/>
    </w:p>
    <w:p w14:paraId="7A893D99" w14:textId="31D0C9D2" w:rsidR="00C220FD" w:rsidRPr="00CB540D" w:rsidRDefault="00C220FD" w:rsidP="00CB540D">
      <w:pPr>
        <w:pStyle w:val="Level1"/>
        <w:keepNext/>
      </w:pPr>
      <w:r w:rsidRPr="0025698D">
        <w:rPr>
          <w:rStyle w:val="Level1asHeadingtext"/>
        </w:rPr>
        <w:lastRenderedPageBreak/>
        <w:t>Variation</w:t>
      </w:r>
      <w:bookmarkStart w:id="115" w:name="_NN54"/>
      <w:bookmarkEnd w:id="115"/>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_NN54\r \h </w:instrText>
      </w:r>
      <w:r w:rsidR="00CB540D" w:rsidRPr="00CB540D">
        <w:fldChar w:fldCharType="separate"/>
      </w:r>
      <w:bookmarkStart w:id="116" w:name="_Toc156561873"/>
      <w:bookmarkStart w:id="117" w:name="_Toc158109648"/>
      <w:r w:rsidR="00853A5C">
        <w:rPr>
          <w:rFonts w:hint="eastAsia"/>
          <w:cs/>
        </w:rPr>
        <w:instrText>‎</w:instrText>
      </w:r>
      <w:r w:rsidR="00853A5C">
        <w:instrText>16</w:instrText>
      </w:r>
      <w:r w:rsidR="00CB540D" w:rsidRPr="00CB540D">
        <w:fldChar w:fldCharType="end"/>
      </w:r>
      <w:r w:rsidR="00CB540D" w:rsidRPr="00CB540D">
        <w:tab/>
        <w:instrText>Variation</w:instrText>
      </w:r>
      <w:bookmarkEnd w:id="116"/>
      <w:bookmarkEnd w:id="117"/>
      <w:r w:rsidR="00CB540D" w:rsidRPr="00CB540D">
        <w:instrText xml:space="preserve">" \l 1 </w:instrText>
      </w:r>
      <w:r w:rsidR="00CB540D" w:rsidRPr="00CB540D">
        <w:fldChar w:fldCharType="end"/>
      </w:r>
    </w:p>
    <w:p w14:paraId="506FE431" w14:textId="6B116EFE" w:rsidR="00C220FD" w:rsidRPr="0025698D" w:rsidRDefault="00C220FD" w:rsidP="0025698D">
      <w:pPr>
        <w:pStyle w:val="Level2"/>
        <w:keepNext/>
        <w:rPr>
          <w:rStyle w:val="Level2asHeadingtext"/>
        </w:rPr>
      </w:pPr>
      <w:bookmarkStart w:id="118" w:name="_Ref94713514"/>
      <w:r w:rsidRPr="0025698D">
        <w:rPr>
          <w:rStyle w:val="Level2asHeadingtext"/>
        </w:rPr>
        <w:t xml:space="preserve">Variation (F — except </w:t>
      </w:r>
      <w:r w:rsidR="00F33D94" w:rsidRPr="0025698D">
        <w:rPr>
          <w:rStyle w:val="Level2asHeadingtext"/>
        </w:rPr>
        <w:fldChar w:fldCharType="begin"/>
      </w:r>
      <w:r w:rsidR="00F33D94" w:rsidRPr="0025698D">
        <w:rPr>
          <w:rStyle w:val="Level2asHeadingtext"/>
        </w:rPr>
        <w:instrText xml:space="preserve"> REF _Ref94713449 \r \h </w:instrText>
      </w:r>
      <w:r w:rsidR="00F33D94" w:rsidRPr="0025698D">
        <w:rPr>
          <w:rStyle w:val="Level2asHeadingtext"/>
        </w:rPr>
      </w:r>
      <w:r w:rsidR="00F33D94" w:rsidRPr="0025698D">
        <w:rPr>
          <w:rStyle w:val="Level2asHeadingtext"/>
        </w:rPr>
        <w:fldChar w:fldCharType="separate"/>
      </w:r>
      <w:r w:rsidR="00853A5C">
        <w:rPr>
          <w:rStyle w:val="Level2asHeadingtext"/>
          <w:rFonts w:hint="eastAsia"/>
          <w:cs/>
        </w:rPr>
        <w:t>‎</w:t>
      </w:r>
      <w:r w:rsidR="00853A5C">
        <w:rPr>
          <w:rStyle w:val="Level2asHeadingtext"/>
        </w:rPr>
        <w:t>16.1.1.1</w:t>
      </w:r>
      <w:r w:rsidR="00F33D94" w:rsidRPr="0025698D">
        <w:rPr>
          <w:rStyle w:val="Level2asHeadingtext"/>
        </w:rPr>
        <w:fldChar w:fldCharType="end"/>
      </w:r>
      <w:r w:rsidR="00CF4B69">
        <w:rPr>
          <w:rStyle w:val="Level2asHeadingtext"/>
        </w:rPr>
        <w:t xml:space="preserve"> </w:t>
      </w:r>
      <w:r w:rsidRPr="0025698D">
        <w:rPr>
          <w:rStyle w:val="Level2asHeadingtext"/>
        </w:rPr>
        <w:t>which is F+)</w:t>
      </w:r>
      <w:bookmarkEnd w:id="118"/>
    </w:p>
    <w:p w14:paraId="6F921BAB" w14:textId="5ABE7BBD" w:rsidR="00C220FD" w:rsidRPr="0025698D" w:rsidRDefault="00C220FD" w:rsidP="0025698D">
      <w:pPr>
        <w:pStyle w:val="Level3"/>
      </w:pPr>
      <w:bookmarkStart w:id="119" w:name="_Ref94713508"/>
      <w:r>
        <w:t>This contract may not be varied except</w:t>
      </w:r>
      <w:bookmarkEnd w:id="119"/>
      <w:r w:rsidR="0058207E">
        <w:t>:</w:t>
      </w:r>
    </w:p>
    <w:p w14:paraId="533C503A" w14:textId="3BE9A321" w:rsidR="00C220FD" w:rsidRPr="0025698D" w:rsidRDefault="00C220FD" w:rsidP="0025698D">
      <w:pPr>
        <w:pStyle w:val="Level4"/>
      </w:pPr>
      <w:bookmarkStart w:id="120" w:name="_Ref94713449"/>
      <w:r>
        <w:t>by agreement between you and the landlord</w:t>
      </w:r>
      <w:r w:rsidR="0058207E">
        <w:t xml:space="preserve">; </w:t>
      </w:r>
      <w:r>
        <w:t>or</w:t>
      </w:r>
      <w:bookmarkEnd w:id="120"/>
    </w:p>
    <w:p w14:paraId="4BDEAA7E" w14:textId="3485B22D" w:rsidR="00C220FD" w:rsidRPr="0025698D" w:rsidRDefault="00C220FD" w:rsidP="0025698D">
      <w:pPr>
        <w:pStyle w:val="Level4"/>
      </w:pPr>
      <w:bookmarkStart w:id="121" w:name="_Ref94713625"/>
      <w:r>
        <w:t xml:space="preserve">by or </w:t>
      </w:r>
      <w:proofErr w:type="gramStart"/>
      <w:r>
        <w:t>as a result of</w:t>
      </w:r>
      <w:proofErr w:type="gramEnd"/>
      <w:r>
        <w:t xml:space="preserve"> an enactment such as an Act of Senedd Cymru or an Act of Parliament or regulations made by the Welsh Ministers.</w:t>
      </w:r>
      <w:bookmarkEnd w:id="121"/>
    </w:p>
    <w:p w14:paraId="383F936B" w14:textId="3EF58068" w:rsidR="00C220FD" w:rsidRPr="0025698D" w:rsidRDefault="00C220FD" w:rsidP="0025698D">
      <w:pPr>
        <w:pStyle w:val="Level3"/>
      </w:pPr>
      <w:bookmarkStart w:id="122" w:name="_Ref94713635"/>
      <w:r>
        <w:t xml:space="preserve">A variation of this contract (other than by or </w:t>
      </w:r>
      <w:proofErr w:type="gramStart"/>
      <w:r>
        <w:t>as a result of</w:t>
      </w:r>
      <w:proofErr w:type="gramEnd"/>
      <w:r>
        <w:t xml:space="preserve"> an enactment) must be in accordance with </w:t>
      </w:r>
      <w:r w:rsidRPr="00DA3D9A">
        <w:rPr>
          <w:b/>
          <w:bCs/>
        </w:rPr>
        <w:t xml:space="preserve">term </w:t>
      </w:r>
      <w:r w:rsidR="00F33D94" w:rsidRPr="00DA3D9A">
        <w:rPr>
          <w:b/>
          <w:bCs/>
        </w:rPr>
        <w:fldChar w:fldCharType="begin"/>
      </w:r>
      <w:r w:rsidR="00F33D94" w:rsidRPr="00DA3D9A">
        <w:rPr>
          <w:b/>
          <w:bCs/>
        </w:rPr>
        <w:instrText xml:space="preserve"> REF _Ref94713458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16.2</w:t>
      </w:r>
      <w:r w:rsidR="00F33D94" w:rsidRPr="00DA3D9A">
        <w:rPr>
          <w:b/>
          <w:bCs/>
        </w:rPr>
        <w:fldChar w:fldCharType="end"/>
      </w:r>
      <w:r>
        <w:t>.</w:t>
      </w:r>
      <w:bookmarkEnd w:id="122"/>
    </w:p>
    <w:p w14:paraId="7A073C12" w14:textId="2170D322" w:rsidR="00C220FD" w:rsidRPr="0025698D" w:rsidRDefault="00C220FD" w:rsidP="0025698D">
      <w:pPr>
        <w:pStyle w:val="Level2"/>
        <w:keepNext/>
        <w:rPr>
          <w:rStyle w:val="Level2asHeadingtext"/>
        </w:rPr>
      </w:pPr>
      <w:bookmarkStart w:id="123" w:name="_Ref94713458"/>
      <w:r w:rsidRPr="0025698D">
        <w:rPr>
          <w:rStyle w:val="Level2asHeadingtext"/>
        </w:rPr>
        <w:t>Limitation on variation (F)</w:t>
      </w:r>
      <w:bookmarkEnd w:id="123"/>
    </w:p>
    <w:p w14:paraId="02987455" w14:textId="033E48FD" w:rsidR="00C220FD" w:rsidRPr="0025698D" w:rsidRDefault="00C220FD" w:rsidP="0025698D">
      <w:pPr>
        <w:pStyle w:val="Level3"/>
      </w:pPr>
      <w:bookmarkStart w:id="124" w:name="_Ref94713476"/>
      <w:r>
        <w:t xml:space="preserve">The fundamental terms of this contract set out in </w:t>
      </w:r>
      <w:r w:rsidRPr="00DA3D9A">
        <w:rPr>
          <w:b/>
          <w:bCs/>
        </w:rPr>
        <w:t xml:space="preserve">paragraph </w:t>
      </w:r>
      <w:r w:rsidR="00F33D94" w:rsidRPr="00DA3D9A">
        <w:rPr>
          <w:b/>
          <w:bCs/>
        </w:rPr>
        <w:fldChar w:fldCharType="begin"/>
      </w:r>
      <w:r w:rsidR="00F33D94" w:rsidRPr="00DA3D9A">
        <w:rPr>
          <w:b/>
          <w:bCs/>
        </w:rPr>
        <w:instrText xml:space="preserve"> REF _Ref94713468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16.2.2</w:t>
      </w:r>
      <w:r w:rsidR="00F33D94" w:rsidRPr="00DA3D9A">
        <w:rPr>
          <w:b/>
          <w:bCs/>
        </w:rPr>
        <w:fldChar w:fldCharType="end"/>
      </w:r>
      <w:r>
        <w:t xml:space="preserve"> of this term, may not be varied (except by or as a result of an enactment such as an Act of Senedd Cymru or an Act of Parliament or regulations made by the Welsh Ministers).</w:t>
      </w:r>
      <w:bookmarkEnd w:id="124"/>
    </w:p>
    <w:p w14:paraId="2DB382AC" w14:textId="69400261" w:rsidR="00C220FD" w:rsidRPr="0025698D" w:rsidRDefault="00C220FD" w:rsidP="0025698D">
      <w:pPr>
        <w:pStyle w:val="Level3"/>
      </w:pPr>
      <w:bookmarkStart w:id="125" w:name="_Ref94713468"/>
      <w:r>
        <w:t xml:space="preserve">The fundamental terms to which </w:t>
      </w:r>
      <w:r w:rsidRPr="00DA3D9A">
        <w:rPr>
          <w:b/>
          <w:bCs/>
        </w:rPr>
        <w:t xml:space="preserve">paragraph </w:t>
      </w:r>
      <w:r w:rsidR="00F33D94" w:rsidRPr="00DA3D9A">
        <w:rPr>
          <w:b/>
          <w:bCs/>
        </w:rPr>
        <w:fldChar w:fldCharType="begin"/>
      </w:r>
      <w:r w:rsidR="00F33D94" w:rsidRPr="00DA3D9A">
        <w:rPr>
          <w:b/>
          <w:bCs/>
        </w:rPr>
        <w:instrText xml:space="preserve"> REF _Ref94713476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16.2.1</w:t>
      </w:r>
      <w:r w:rsidR="00F33D94" w:rsidRPr="00DA3D9A">
        <w:rPr>
          <w:b/>
          <w:bCs/>
        </w:rPr>
        <w:fldChar w:fldCharType="end"/>
      </w:r>
      <w:r>
        <w:t xml:space="preserve"> of this term applies are</w:t>
      </w:r>
      <w:bookmarkEnd w:id="125"/>
      <w:r w:rsidR="0058207E">
        <w:t>:</w:t>
      </w:r>
    </w:p>
    <w:p w14:paraId="5AA8D741" w14:textId="71EB7457"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_Ref94713549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2.2</w:t>
      </w:r>
      <w:r w:rsidR="00F33D94" w:rsidRPr="00DA3D9A">
        <w:rPr>
          <w:b/>
          <w:bCs/>
        </w:rPr>
        <w:fldChar w:fldCharType="end"/>
      </w:r>
      <w:r w:rsidRPr="00DA3D9A">
        <w:rPr>
          <w:b/>
          <w:bCs/>
        </w:rPr>
        <w:t xml:space="preserve"> </w:t>
      </w:r>
      <w:r>
        <w:t>(requirement to use deposit scheme</w:t>
      </w:r>
      <w:proofErr w:type="gramStart"/>
      <w:r>
        <w:t>)</w:t>
      </w:r>
      <w:r w:rsidR="0058207E">
        <w:t>;</w:t>
      </w:r>
      <w:proofErr w:type="gramEnd"/>
    </w:p>
    <w:p w14:paraId="1A56B022" w14:textId="55D72710"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_Ref94713315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3.1</w:t>
      </w:r>
      <w:r w:rsidR="00F33D94" w:rsidRPr="00DA3D9A">
        <w:rPr>
          <w:b/>
          <w:bCs/>
        </w:rPr>
        <w:fldChar w:fldCharType="end"/>
      </w:r>
      <w:r>
        <w:t xml:space="preserve"> (anti-social behaviour and other prohibited conduct</w:t>
      </w:r>
      <w:proofErr w:type="gramStart"/>
      <w:r>
        <w:t>)</w:t>
      </w:r>
      <w:r w:rsidR="0058207E">
        <w:t>;</w:t>
      </w:r>
      <w:proofErr w:type="gramEnd"/>
    </w:p>
    <w:p w14:paraId="0AAFC1D3" w14:textId="6BF3A664"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_Ref94713570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10.2</w:t>
      </w:r>
      <w:r w:rsidR="00F33D94" w:rsidRPr="00DA3D9A">
        <w:rPr>
          <w:b/>
          <w:bCs/>
        </w:rPr>
        <w:fldChar w:fldCharType="end"/>
      </w:r>
      <w:r>
        <w:t xml:space="preserve"> (joint contract-holder ceasing to be a party to the occupation contract</w:t>
      </w:r>
      <w:proofErr w:type="gramStart"/>
      <w:r>
        <w:t>)</w:t>
      </w:r>
      <w:r w:rsidR="0058207E">
        <w:t>;</w:t>
      </w:r>
      <w:proofErr w:type="gramEnd"/>
    </w:p>
    <w:p w14:paraId="13AB7B58" w14:textId="5E510381"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_Ref94713054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11.1</w:t>
      </w:r>
      <w:r w:rsidR="00F33D94" w:rsidRPr="00DA3D9A">
        <w:rPr>
          <w:b/>
          <w:bCs/>
        </w:rPr>
        <w:fldChar w:fldCharType="end"/>
      </w:r>
      <w:r>
        <w:t xml:space="preserve"> (permissible termination</w:t>
      </w:r>
      <w:proofErr w:type="gramStart"/>
      <w:r>
        <w:t>)</w:t>
      </w:r>
      <w:r w:rsidR="0058207E">
        <w:t>;</w:t>
      </w:r>
      <w:proofErr w:type="gramEnd"/>
    </w:p>
    <w:p w14:paraId="34A7A195" w14:textId="342EDF89"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_Ref94713061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11.4</w:t>
      </w:r>
      <w:r w:rsidR="00F33D94" w:rsidRPr="00DA3D9A">
        <w:rPr>
          <w:b/>
          <w:bCs/>
        </w:rPr>
        <w:fldChar w:fldCharType="end"/>
      </w:r>
      <w:r>
        <w:t xml:space="preserve"> (death of sole contract-holder</w:t>
      </w:r>
      <w:proofErr w:type="gramStart"/>
      <w:r>
        <w:t>)</w:t>
      </w:r>
      <w:r w:rsidR="0058207E">
        <w:t>;</w:t>
      </w:r>
      <w:proofErr w:type="gramEnd"/>
    </w:p>
    <w:p w14:paraId="1DEE96F7" w14:textId="001357F4"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_Ref94713598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13.1</w:t>
      </w:r>
      <w:r w:rsidR="00F33D94" w:rsidRPr="00DA3D9A">
        <w:rPr>
          <w:b/>
          <w:bCs/>
        </w:rPr>
        <w:fldChar w:fldCharType="end"/>
      </w:r>
      <w:r>
        <w:t xml:space="preserve"> (possession claims</w:t>
      </w:r>
      <w:proofErr w:type="gramStart"/>
      <w:r>
        <w:t>)</w:t>
      </w:r>
      <w:r w:rsidR="0058207E">
        <w:t>;</w:t>
      </w:r>
      <w:proofErr w:type="gramEnd"/>
    </w:p>
    <w:p w14:paraId="6522404B" w14:textId="7A8A49BA" w:rsidR="00C220FD" w:rsidRPr="00E85C75" w:rsidRDefault="00C220FD" w:rsidP="0025698D">
      <w:pPr>
        <w:pStyle w:val="Level4"/>
      </w:pPr>
      <w:r w:rsidRPr="00E85C75">
        <w:rPr>
          <w:b/>
          <w:bCs/>
        </w:rPr>
        <w:t xml:space="preserve">term </w:t>
      </w:r>
      <w:r w:rsidR="00E85C75" w:rsidRPr="00E85C75">
        <w:rPr>
          <w:b/>
          <w:bCs/>
        </w:rPr>
        <w:fldChar w:fldCharType="begin"/>
      </w:r>
      <w:r w:rsidR="00E85C75" w:rsidRPr="00E85C75">
        <w:rPr>
          <w:b/>
          <w:bCs/>
        </w:rPr>
        <w:instrText xml:space="preserve"> REF _Ref94713625 \r \h </w:instrText>
      </w:r>
      <w:r w:rsidR="00E85C75">
        <w:rPr>
          <w:b/>
          <w:bCs/>
        </w:rPr>
        <w:instrText xml:space="preserve"> \* MERGEFORMAT </w:instrText>
      </w:r>
      <w:r w:rsidR="00E85C75" w:rsidRPr="00E85C75">
        <w:rPr>
          <w:b/>
          <w:bCs/>
        </w:rPr>
      </w:r>
      <w:r w:rsidR="00E85C75" w:rsidRPr="00E85C75">
        <w:rPr>
          <w:b/>
          <w:bCs/>
        </w:rPr>
        <w:fldChar w:fldCharType="separate"/>
      </w:r>
      <w:r w:rsidR="00853A5C">
        <w:rPr>
          <w:rFonts w:hint="eastAsia"/>
          <w:b/>
          <w:bCs/>
          <w:cs/>
        </w:rPr>
        <w:t>‎</w:t>
      </w:r>
      <w:r w:rsidR="00853A5C">
        <w:rPr>
          <w:b/>
          <w:bCs/>
        </w:rPr>
        <w:t>16.1.1.2</w:t>
      </w:r>
      <w:r w:rsidR="00E85C75" w:rsidRPr="00E85C75">
        <w:rPr>
          <w:b/>
          <w:bCs/>
        </w:rPr>
        <w:fldChar w:fldCharType="end"/>
      </w:r>
      <w:r w:rsidRPr="00E85C75">
        <w:t xml:space="preserve"> and </w:t>
      </w:r>
      <w:r w:rsidR="00F33D94" w:rsidRPr="00E85C75">
        <w:rPr>
          <w:b/>
          <w:bCs/>
        </w:rPr>
        <w:fldChar w:fldCharType="begin"/>
      </w:r>
      <w:r w:rsidR="00F33D94" w:rsidRPr="00E85C75">
        <w:rPr>
          <w:b/>
          <w:bCs/>
        </w:rPr>
        <w:instrText xml:space="preserve"> REF _Ref94713635 \r \h </w:instrText>
      </w:r>
      <w:r w:rsidR="00DA3D9A" w:rsidRPr="00E85C75">
        <w:rPr>
          <w:b/>
          <w:bCs/>
        </w:rPr>
        <w:instrText xml:space="preserve"> \* MERGEFORMAT </w:instrText>
      </w:r>
      <w:r w:rsidR="00F33D94" w:rsidRPr="00E85C75">
        <w:rPr>
          <w:b/>
          <w:bCs/>
        </w:rPr>
      </w:r>
      <w:r w:rsidR="00F33D94" w:rsidRPr="00E85C75">
        <w:rPr>
          <w:b/>
          <w:bCs/>
        </w:rPr>
        <w:fldChar w:fldCharType="separate"/>
      </w:r>
      <w:r w:rsidR="00853A5C">
        <w:rPr>
          <w:rFonts w:hint="eastAsia"/>
          <w:b/>
          <w:bCs/>
          <w:cs/>
        </w:rPr>
        <w:t>‎</w:t>
      </w:r>
      <w:r w:rsidR="00853A5C">
        <w:rPr>
          <w:b/>
          <w:bCs/>
        </w:rPr>
        <w:t>16.1.2</w:t>
      </w:r>
      <w:r w:rsidR="00F33D94" w:rsidRPr="00E85C75">
        <w:rPr>
          <w:b/>
          <w:bCs/>
        </w:rPr>
        <w:fldChar w:fldCharType="end"/>
      </w:r>
      <w:r w:rsidR="0058207E" w:rsidRPr="00E85C75">
        <w:t>;</w:t>
      </w:r>
    </w:p>
    <w:p w14:paraId="6E0970C8" w14:textId="1A598B15" w:rsidR="00C220FD" w:rsidRPr="0025698D" w:rsidRDefault="00C220FD" w:rsidP="0025698D">
      <w:pPr>
        <w:pStyle w:val="Level4"/>
      </w:pPr>
      <w:r>
        <w:t>this term</w:t>
      </w:r>
      <w:r w:rsidR="0058207E">
        <w:t>;</w:t>
      </w:r>
      <w:r>
        <w:t xml:space="preserve"> and</w:t>
      </w:r>
    </w:p>
    <w:p w14:paraId="7B38AC4D" w14:textId="613F1E4B" w:rsidR="00C220FD" w:rsidRPr="0025698D" w:rsidRDefault="00C220FD" w:rsidP="0025698D">
      <w:pPr>
        <w:pStyle w:val="Level4"/>
      </w:pPr>
      <w:r w:rsidRPr="00DA3D9A">
        <w:rPr>
          <w:b/>
          <w:bCs/>
        </w:rPr>
        <w:t xml:space="preserve">term </w:t>
      </w:r>
      <w:r w:rsidR="00F33D94" w:rsidRPr="00DA3D9A">
        <w:rPr>
          <w:b/>
          <w:bCs/>
        </w:rPr>
        <w:fldChar w:fldCharType="begin"/>
      </w:r>
      <w:r w:rsidR="00F33D94" w:rsidRPr="00DA3D9A">
        <w:rPr>
          <w:b/>
          <w:bCs/>
        </w:rPr>
        <w:instrText xml:space="preserve"> REF _Ref94713101 \r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18.1</w:t>
      </w:r>
      <w:r w:rsidR="00F33D94" w:rsidRPr="00DA3D9A">
        <w:rPr>
          <w:b/>
          <w:bCs/>
        </w:rPr>
        <w:fldChar w:fldCharType="end"/>
      </w:r>
      <w:r w:rsidRPr="00DA3D9A">
        <w:rPr>
          <w:b/>
          <w:bCs/>
        </w:rPr>
        <w:t xml:space="preserve"> </w:t>
      </w:r>
      <w:r>
        <w:t>(false statement inducing - landlord to make contract to be treated as breach of conduct).</w:t>
      </w:r>
    </w:p>
    <w:p w14:paraId="48370BB8" w14:textId="4C0F88CE" w:rsidR="00C220FD" w:rsidRPr="0025698D" w:rsidRDefault="00C220FD" w:rsidP="0025698D">
      <w:pPr>
        <w:pStyle w:val="Level3"/>
      </w:pPr>
      <w:bookmarkStart w:id="126" w:name="_Ref94713729"/>
      <w:r>
        <w:t xml:space="preserve">A variation of any other fundamental term (other than by or </w:t>
      </w:r>
      <w:proofErr w:type="gramStart"/>
      <w:r>
        <w:t>as a result of</w:t>
      </w:r>
      <w:proofErr w:type="gramEnd"/>
      <w:r>
        <w:t xml:space="preserve"> an enactment such as an Act of Senedd Cymru or an Act of Parliament or regulations made by the Welsh Ministers) is of no effect</w:t>
      </w:r>
      <w:bookmarkEnd w:id="126"/>
      <w:r w:rsidR="0058207E">
        <w:t>:</w:t>
      </w:r>
    </w:p>
    <w:p w14:paraId="02C97487" w14:textId="2198C000" w:rsidR="00C220FD" w:rsidRPr="0025698D" w:rsidRDefault="00C220FD" w:rsidP="0025698D">
      <w:pPr>
        <w:pStyle w:val="Level4"/>
      </w:pPr>
      <w:bookmarkStart w:id="127" w:name="_Ref94713739"/>
      <w:r>
        <w:t xml:space="preserve">unless </w:t>
      </w:r>
      <w:proofErr w:type="gramStart"/>
      <w:r>
        <w:t>as a result of</w:t>
      </w:r>
      <w:proofErr w:type="gramEnd"/>
      <w:r>
        <w:t xml:space="preserve"> the variation</w:t>
      </w:r>
      <w:bookmarkEnd w:id="127"/>
      <w:r w:rsidR="0058207E">
        <w:t>:</w:t>
      </w:r>
    </w:p>
    <w:p w14:paraId="05881AFD" w14:textId="135868A0" w:rsidR="00C220FD" w:rsidRPr="0025698D" w:rsidRDefault="0025698D" w:rsidP="0025698D">
      <w:pPr>
        <w:pStyle w:val="Level5"/>
      </w:pPr>
      <w:r>
        <w:t>the fundamental provision</w:t>
      </w:r>
      <w:r w:rsidR="00A016AD">
        <w:rPr>
          <w:rStyle w:val="FootnoteReference"/>
        </w:rPr>
        <w:footnoteReference w:id="31"/>
      </w:r>
      <w:r>
        <w:t xml:space="preserve"> which the term incorporates is incorporated without modification</w:t>
      </w:r>
      <w:r w:rsidR="0058207E">
        <w:t>;</w:t>
      </w:r>
      <w:r>
        <w:t xml:space="preserve"> or</w:t>
      </w:r>
    </w:p>
    <w:p w14:paraId="51801B60" w14:textId="3B28CE64" w:rsidR="00C220FD" w:rsidRPr="0025698D" w:rsidRDefault="00C220FD" w:rsidP="0025698D">
      <w:pPr>
        <w:pStyle w:val="Level5"/>
      </w:pPr>
      <w:r>
        <w:t xml:space="preserve">the fundamental provision which the term incorporates is not incorporated or is incorporated with modification, the effect of this is that your position is </w:t>
      </w:r>
      <w:proofErr w:type="gramStart"/>
      <w:r>
        <w:t>improved;</w:t>
      </w:r>
      <w:proofErr w:type="gramEnd"/>
    </w:p>
    <w:p w14:paraId="3AA71CF0" w14:textId="597774D5" w:rsidR="00C220FD" w:rsidRPr="0025698D" w:rsidRDefault="00C220FD" w:rsidP="0025698D">
      <w:pPr>
        <w:pStyle w:val="Level4"/>
      </w:pPr>
      <w:r>
        <w:lastRenderedPageBreak/>
        <w:t xml:space="preserve">if the variation (regardless of whether it is within </w:t>
      </w:r>
      <w:r w:rsidRPr="00DA3D9A">
        <w:rPr>
          <w:b/>
          <w:bCs/>
        </w:rPr>
        <w:t xml:space="preserve">paragraph </w:t>
      </w:r>
      <w:r w:rsidR="00F33D94" w:rsidRPr="00DA3D9A">
        <w:rPr>
          <w:b/>
          <w:bCs/>
        </w:rPr>
        <w:fldChar w:fldCharType="begin"/>
      </w:r>
      <w:r w:rsidR="00F33D94" w:rsidRPr="00DA3D9A">
        <w:rPr>
          <w:b/>
          <w:bCs/>
        </w:rPr>
        <w:instrText xml:space="preserve"> REF _Ref94713739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16.2.3.1</w:t>
      </w:r>
      <w:r w:rsidR="00F33D94" w:rsidRPr="00DA3D9A">
        <w:rPr>
          <w:b/>
          <w:bCs/>
        </w:rPr>
        <w:fldChar w:fldCharType="end"/>
      </w:r>
      <w:r>
        <w:t xml:space="preserve"> of this term) would render the fundamental term incompatible with a fundamental term set out in </w:t>
      </w:r>
      <w:r w:rsidRPr="00DA3D9A">
        <w:rPr>
          <w:b/>
          <w:bCs/>
        </w:rPr>
        <w:t xml:space="preserve">paragraph </w:t>
      </w:r>
      <w:r w:rsidR="00F33D94" w:rsidRPr="00DA3D9A">
        <w:rPr>
          <w:b/>
          <w:bCs/>
        </w:rPr>
        <w:fldChar w:fldCharType="begin"/>
      </w:r>
      <w:r w:rsidR="00F33D94" w:rsidRPr="00DA3D9A">
        <w:rPr>
          <w:b/>
          <w:bCs/>
        </w:rPr>
        <w:instrText xml:space="preserve"> REF _Ref94713468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16.2.2</w:t>
      </w:r>
      <w:r w:rsidR="00F33D94" w:rsidRPr="00DA3D9A">
        <w:rPr>
          <w:b/>
          <w:bCs/>
        </w:rPr>
        <w:fldChar w:fldCharType="end"/>
      </w:r>
      <w:r>
        <w:t xml:space="preserve"> of this term.</w:t>
      </w:r>
    </w:p>
    <w:p w14:paraId="380E0365" w14:textId="7DE4B81D" w:rsidR="00C220FD" w:rsidRPr="0025698D" w:rsidRDefault="00C220FD" w:rsidP="0025698D">
      <w:pPr>
        <w:pStyle w:val="Level3"/>
      </w:pPr>
      <w:bookmarkStart w:id="128" w:name="_Ref94713763"/>
      <w:r>
        <w:t>A variation of a term of this contract is of no effect if it would render a term of this contract incompatible with a fundamental term (unless that fundamental term is also varied in accordance with this term in a way that would avoid the incompatibility).</w:t>
      </w:r>
      <w:bookmarkEnd w:id="128"/>
    </w:p>
    <w:p w14:paraId="0CA51C3A" w14:textId="1C4BFBA7" w:rsidR="00C220FD" w:rsidRPr="0025698D" w:rsidRDefault="00C220FD" w:rsidP="0025698D">
      <w:pPr>
        <w:pStyle w:val="Level3"/>
      </w:pPr>
      <w:r w:rsidRPr="00DA3D9A">
        <w:rPr>
          <w:b/>
          <w:bCs/>
        </w:rPr>
        <w:t xml:space="preserve">Paragraph </w:t>
      </w:r>
      <w:r w:rsidR="00F33D94" w:rsidRPr="00DA3D9A">
        <w:rPr>
          <w:b/>
          <w:bCs/>
        </w:rPr>
        <w:fldChar w:fldCharType="begin"/>
      </w:r>
      <w:r w:rsidR="00F33D94" w:rsidRPr="00DA3D9A">
        <w:rPr>
          <w:b/>
          <w:bCs/>
        </w:rPr>
        <w:instrText xml:space="preserve"> REF _Ref94713763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16.2.4</w:t>
      </w:r>
      <w:r w:rsidR="00F33D94" w:rsidRPr="00DA3D9A">
        <w:rPr>
          <w:b/>
          <w:bCs/>
        </w:rPr>
        <w:fldChar w:fldCharType="end"/>
      </w:r>
      <w:r>
        <w:t xml:space="preserve"> of this term does not apply to a variation made by or </w:t>
      </w:r>
      <w:proofErr w:type="gramStart"/>
      <w:r>
        <w:t>as a result of</w:t>
      </w:r>
      <w:proofErr w:type="gramEnd"/>
      <w:r>
        <w:t xml:space="preserve"> an enactment.</w:t>
      </w:r>
    </w:p>
    <w:p w14:paraId="535E9ABC" w14:textId="5A493C38" w:rsidR="00C220FD" w:rsidRPr="00CB540D" w:rsidRDefault="00C220FD" w:rsidP="00CB540D">
      <w:pPr>
        <w:pStyle w:val="Level1"/>
        <w:keepNext/>
      </w:pPr>
      <w:r w:rsidRPr="0025698D">
        <w:rPr>
          <w:rStyle w:val="Level1asHeadingtext"/>
        </w:rPr>
        <w:t>Written statements and the provision of information</w:t>
      </w:r>
      <w:bookmarkStart w:id="129" w:name="_NN55"/>
      <w:bookmarkEnd w:id="129"/>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_NN55\r \h </w:instrText>
      </w:r>
      <w:r w:rsidR="00CB540D" w:rsidRPr="00CB540D">
        <w:fldChar w:fldCharType="separate"/>
      </w:r>
      <w:bookmarkStart w:id="130" w:name="_Toc156561874"/>
      <w:bookmarkStart w:id="131" w:name="_Toc158109649"/>
      <w:r w:rsidR="00853A5C">
        <w:rPr>
          <w:rFonts w:hint="eastAsia"/>
          <w:cs/>
        </w:rPr>
        <w:instrText>‎</w:instrText>
      </w:r>
      <w:r w:rsidR="00853A5C">
        <w:instrText>17</w:instrText>
      </w:r>
      <w:r w:rsidR="00CB540D" w:rsidRPr="00CB540D">
        <w:fldChar w:fldCharType="end"/>
      </w:r>
      <w:r w:rsidR="00CB540D" w:rsidRPr="00CB540D">
        <w:tab/>
        <w:instrText>Written statements and the provision of information</w:instrText>
      </w:r>
      <w:bookmarkEnd w:id="130"/>
      <w:bookmarkEnd w:id="131"/>
      <w:r w:rsidR="00CB540D" w:rsidRPr="00CB540D">
        <w:instrText xml:space="preserve">" \l 1 </w:instrText>
      </w:r>
      <w:r w:rsidR="00CB540D" w:rsidRPr="00CB540D">
        <w:fldChar w:fldCharType="end"/>
      </w:r>
    </w:p>
    <w:p w14:paraId="045534C8" w14:textId="00FDE84F" w:rsidR="00C220FD" w:rsidRPr="0025698D" w:rsidRDefault="00C220FD" w:rsidP="0025698D">
      <w:pPr>
        <w:pStyle w:val="Level2"/>
        <w:keepNext/>
        <w:rPr>
          <w:rStyle w:val="Level2asHeadingtext"/>
        </w:rPr>
      </w:pPr>
      <w:bookmarkStart w:id="132" w:name="_Ref94713156"/>
      <w:r w:rsidRPr="0025698D">
        <w:rPr>
          <w:rStyle w:val="Level2asHeadingtext"/>
        </w:rPr>
        <w:t>Written statements (F+)</w:t>
      </w:r>
      <w:bookmarkEnd w:id="132"/>
    </w:p>
    <w:p w14:paraId="53D68F88" w14:textId="27C5D21A" w:rsidR="00C220FD" w:rsidRPr="0025698D" w:rsidRDefault="00C220FD" w:rsidP="0025698D">
      <w:pPr>
        <w:pStyle w:val="Level3"/>
      </w:pPr>
      <w:bookmarkStart w:id="133" w:name="_Ref94713178"/>
      <w:r>
        <w:t>The landlord must give you a written statement of this contract before the end of the period of 14 days starting with the occupation date.</w:t>
      </w:r>
      <w:bookmarkEnd w:id="133"/>
    </w:p>
    <w:p w14:paraId="694D3B0E" w14:textId="0F9C5512" w:rsidR="00C220FD" w:rsidRPr="0025698D" w:rsidRDefault="00C220FD" w:rsidP="0025698D">
      <w:pPr>
        <w:pStyle w:val="Level3"/>
      </w:pPr>
      <w:bookmarkStart w:id="134" w:name="_Ref94713788"/>
      <w:r>
        <w:t>If there is a change in the identity of the contract-holder under this contract, the landlord must give the new contract-holder a written statement of this contract before the end of the period of 14 days starting with</w:t>
      </w:r>
      <w:bookmarkEnd w:id="134"/>
      <w:r w:rsidR="0058207E">
        <w:t>:</w:t>
      </w:r>
    </w:p>
    <w:p w14:paraId="52DF8271" w14:textId="4F82DF0C" w:rsidR="00C220FD" w:rsidRPr="0025698D" w:rsidRDefault="00C220FD" w:rsidP="0025698D">
      <w:pPr>
        <w:pStyle w:val="Level4"/>
      </w:pPr>
      <w:r>
        <w:t>the day on which the identity of the contract-holder changes</w:t>
      </w:r>
      <w:r w:rsidR="0058207E">
        <w:t>;</w:t>
      </w:r>
      <w:r>
        <w:t xml:space="preserve"> or</w:t>
      </w:r>
    </w:p>
    <w:p w14:paraId="639C1AA4" w14:textId="5BC8360B" w:rsidR="00C220FD" w:rsidRPr="0025698D" w:rsidRDefault="00C220FD" w:rsidP="0025698D">
      <w:pPr>
        <w:pStyle w:val="Level4"/>
      </w:pPr>
      <w:r>
        <w:t>if later, the day on which the landlord (or in the case of joint landlords, any one of them) becomes aware that the identity of the contract-holder has changed.</w:t>
      </w:r>
    </w:p>
    <w:p w14:paraId="76B6ED80" w14:textId="40665292" w:rsidR="00C220FD" w:rsidRPr="0025698D" w:rsidRDefault="00C220FD" w:rsidP="0025698D">
      <w:pPr>
        <w:pStyle w:val="Level3"/>
      </w:pPr>
      <w:r>
        <w:t xml:space="preserve">The landlord may not charge a fee for providing a written statement under </w:t>
      </w:r>
      <w:r w:rsidRPr="00DA3D9A">
        <w:rPr>
          <w:b/>
          <w:bCs/>
        </w:rPr>
        <w:t xml:space="preserve">paragraph </w:t>
      </w:r>
      <w:r w:rsidR="00F33D94" w:rsidRPr="00DA3D9A">
        <w:rPr>
          <w:b/>
          <w:bCs/>
        </w:rPr>
        <w:fldChar w:fldCharType="begin"/>
      </w:r>
      <w:r w:rsidR="00F33D94" w:rsidRPr="00DA3D9A">
        <w:rPr>
          <w:b/>
          <w:bCs/>
        </w:rPr>
        <w:instrText xml:space="preserve"> REF _Ref94713178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17.1.1</w:t>
      </w:r>
      <w:r w:rsidR="00F33D94" w:rsidRPr="00DA3D9A">
        <w:rPr>
          <w:b/>
          <w:bCs/>
        </w:rPr>
        <w:fldChar w:fldCharType="end"/>
      </w:r>
      <w:r w:rsidRPr="00DA3D9A">
        <w:rPr>
          <w:b/>
          <w:bCs/>
        </w:rPr>
        <w:t xml:space="preserve"> </w:t>
      </w:r>
      <w:r w:rsidRPr="00DA3D9A">
        <w:t>or</w:t>
      </w:r>
      <w:r w:rsidRPr="00DA3D9A">
        <w:rPr>
          <w:b/>
          <w:bCs/>
        </w:rPr>
        <w:t xml:space="preserve"> </w:t>
      </w:r>
      <w:r w:rsidR="00F33D94" w:rsidRPr="00DA3D9A">
        <w:rPr>
          <w:b/>
          <w:bCs/>
        </w:rPr>
        <w:fldChar w:fldCharType="begin"/>
      </w:r>
      <w:r w:rsidR="00F33D94" w:rsidRPr="00DA3D9A">
        <w:rPr>
          <w:b/>
          <w:bCs/>
        </w:rPr>
        <w:instrText xml:space="preserve"> REF _Ref94713788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17.1.2</w:t>
      </w:r>
      <w:r w:rsidR="00F33D94" w:rsidRPr="00DA3D9A">
        <w:rPr>
          <w:b/>
          <w:bCs/>
        </w:rPr>
        <w:fldChar w:fldCharType="end"/>
      </w:r>
      <w:r>
        <w:t xml:space="preserve"> of this term.</w:t>
      </w:r>
    </w:p>
    <w:p w14:paraId="62C2453A" w14:textId="501715FA" w:rsidR="00C220FD" w:rsidRPr="0025698D" w:rsidRDefault="00C220FD" w:rsidP="0025698D">
      <w:pPr>
        <w:pStyle w:val="Level3"/>
      </w:pPr>
      <w:r>
        <w:t>You may request a further written statement of this contract at any time.</w:t>
      </w:r>
    </w:p>
    <w:p w14:paraId="51E6BA7B" w14:textId="20B30717" w:rsidR="00C220FD" w:rsidRPr="0025698D" w:rsidRDefault="00C220FD" w:rsidP="0025698D">
      <w:pPr>
        <w:pStyle w:val="Level3"/>
      </w:pPr>
      <w:r>
        <w:t>The landlord may charge a reasonable fee for providing a further written statement.</w:t>
      </w:r>
    </w:p>
    <w:p w14:paraId="1B8CD68E" w14:textId="0BBF0090" w:rsidR="00C220FD" w:rsidRPr="0025698D" w:rsidRDefault="00C220FD" w:rsidP="0025698D">
      <w:pPr>
        <w:pStyle w:val="Level3"/>
      </w:pPr>
      <w:r>
        <w:t>The landlord must give you the further written statement before the end of the period of 14 days starting with</w:t>
      </w:r>
      <w:r w:rsidR="0058207E">
        <w:t>:</w:t>
      </w:r>
    </w:p>
    <w:p w14:paraId="050FBF36" w14:textId="4850EB5E" w:rsidR="00C220FD" w:rsidRPr="0025698D" w:rsidRDefault="00C220FD" w:rsidP="0025698D">
      <w:pPr>
        <w:pStyle w:val="Level4"/>
      </w:pPr>
      <w:r>
        <w:t>the day of the request</w:t>
      </w:r>
      <w:r w:rsidR="0058207E">
        <w:t>;</w:t>
      </w:r>
      <w:r>
        <w:t xml:space="preserve"> or</w:t>
      </w:r>
    </w:p>
    <w:p w14:paraId="482721E1" w14:textId="100495E5" w:rsidR="00C220FD" w:rsidRPr="0025698D" w:rsidRDefault="00C220FD" w:rsidP="0025698D">
      <w:pPr>
        <w:pStyle w:val="Level4"/>
      </w:pPr>
      <w:r>
        <w:t>if the landlord charges a fee, the day on which you pay the fee.</w:t>
      </w:r>
    </w:p>
    <w:p w14:paraId="204B9579" w14:textId="229B342E" w:rsidR="00C220FD" w:rsidRPr="0025698D" w:rsidRDefault="00C220FD" w:rsidP="0025698D">
      <w:pPr>
        <w:pStyle w:val="Level2"/>
        <w:keepNext/>
        <w:rPr>
          <w:rStyle w:val="Level2asHeadingtext"/>
        </w:rPr>
      </w:pPr>
      <w:r w:rsidRPr="0025698D">
        <w:rPr>
          <w:rStyle w:val="Level2asHeadingtext"/>
        </w:rPr>
        <w:t>Written statement of variation (F+)</w:t>
      </w:r>
    </w:p>
    <w:p w14:paraId="0EB2098B" w14:textId="0F734A06" w:rsidR="00C220FD" w:rsidRPr="0025698D" w:rsidRDefault="00C220FD" w:rsidP="0025698D">
      <w:pPr>
        <w:pStyle w:val="Level3"/>
      </w:pPr>
      <w:bookmarkStart w:id="135" w:name="_Ref94713806"/>
      <w:r>
        <w:t>If this contract is varied the landlord must, before the end of the relevant period, give you</w:t>
      </w:r>
      <w:bookmarkEnd w:id="135"/>
      <w:r w:rsidR="0058207E">
        <w:t>:</w:t>
      </w:r>
    </w:p>
    <w:p w14:paraId="5F24D104" w14:textId="6A0A8128" w:rsidR="00C220FD" w:rsidRPr="0025698D" w:rsidRDefault="00C220FD" w:rsidP="0025698D">
      <w:pPr>
        <w:pStyle w:val="Level4"/>
      </w:pPr>
      <w:r>
        <w:t>a written statement of the term or terms varied</w:t>
      </w:r>
      <w:r w:rsidR="0058207E">
        <w:t>;</w:t>
      </w:r>
      <w:r>
        <w:t xml:space="preserve"> or</w:t>
      </w:r>
    </w:p>
    <w:p w14:paraId="22737726" w14:textId="221F4684" w:rsidR="00C220FD" w:rsidRPr="0025698D" w:rsidRDefault="00C220FD" w:rsidP="0025698D">
      <w:pPr>
        <w:pStyle w:val="Level4"/>
      </w:pPr>
      <w:r>
        <w:t>a written statement of this contract as varied.</w:t>
      </w:r>
    </w:p>
    <w:p w14:paraId="42AEA779" w14:textId="5281457A" w:rsidR="00C220FD" w:rsidRPr="0025698D" w:rsidRDefault="00C220FD" w:rsidP="0025698D">
      <w:pPr>
        <w:pStyle w:val="Level3"/>
      </w:pPr>
      <w:r>
        <w:t>The relevant period is the period of 14 days starting with the day on which this contract is varied.</w:t>
      </w:r>
    </w:p>
    <w:p w14:paraId="415BAF6A" w14:textId="45BDF2EF" w:rsidR="00C220FD" w:rsidRPr="0025698D" w:rsidRDefault="00C220FD" w:rsidP="0025698D">
      <w:pPr>
        <w:pStyle w:val="Level3"/>
      </w:pPr>
      <w:r>
        <w:t xml:space="preserve">The landlord may not charge a fee for providing a written statement under </w:t>
      </w:r>
      <w:r w:rsidRPr="00DA3D9A">
        <w:rPr>
          <w:b/>
          <w:bCs/>
        </w:rPr>
        <w:t xml:space="preserve">paragraph </w:t>
      </w:r>
      <w:r w:rsidR="00F33D94" w:rsidRPr="00DA3D9A">
        <w:rPr>
          <w:b/>
          <w:bCs/>
        </w:rPr>
        <w:fldChar w:fldCharType="begin"/>
      </w:r>
      <w:r w:rsidR="00F33D94" w:rsidRPr="00DA3D9A">
        <w:rPr>
          <w:b/>
          <w:bCs/>
        </w:rPr>
        <w:instrText xml:space="preserve"> REF _Ref94713806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17.2.1</w:t>
      </w:r>
      <w:r w:rsidR="00F33D94" w:rsidRPr="00DA3D9A">
        <w:rPr>
          <w:b/>
          <w:bCs/>
        </w:rPr>
        <w:fldChar w:fldCharType="end"/>
      </w:r>
      <w:r>
        <w:t xml:space="preserve"> of this term.</w:t>
      </w:r>
    </w:p>
    <w:p w14:paraId="756542E8" w14:textId="452F50F7" w:rsidR="00C220FD" w:rsidRPr="0025698D" w:rsidRDefault="00C220FD" w:rsidP="0025698D">
      <w:pPr>
        <w:pStyle w:val="Level2"/>
        <w:keepNext/>
        <w:rPr>
          <w:rStyle w:val="Level2asHeadingtext"/>
        </w:rPr>
      </w:pPr>
      <w:bookmarkStart w:id="136" w:name="_Ref94713820"/>
      <w:r w:rsidRPr="0025698D">
        <w:rPr>
          <w:rStyle w:val="Level2asHeadingtext"/>
        </w:rPr>
        <w:lastRenderedPageBreak/>
        <w:t>Provision of information by landlord about the landlord (F+)</w:t>
      </w:r>
      <w:bookmarkEnd w:id="136"/>
    </w:p>
    <w:p w14:paraId="48C4B079" w14:textId="22C1DEE4" w:rsidR="00C220FD" w:rsidRPr="0025698D" w:rsidRDefault="00C220FD" w:rsidP="00EE79D5">
      <w:pPr>
        <w:pStyle w:val="Level3"/>
      </w:pPr>
      <w:r>
        <w:t>The landlord must, before the end of the period of 14 days starting with the occupation date, give you notice of an address to which you may send documents that are intended for the landlord.</w:t>
      </w:r>
    </w:p>
    <w:p w14:paraId="3CB2E4E7" w14:textId="53D944FC" w:rsidR="00C220FD" w:rsidRPr="0025698D" w:rsidRDefault="00C220FD" w:rsidP="0025698D">
      <w:pPr>
        <w:pStyle w:val="Level3"/>
      </w:pPr>
      <w:r>
        <w:t>If there is a change in the identity of the landlord, the new landlord must, before the end of the period of 14 days starting with the day on which the new landlord becomes the landlord, give you notice of the change in identity and of an address to which you may send documents that are intended for the new landlord.</w:t>
      </w:r>
    </w:p>
    <w:p w14:paraId="36044EAE" w14:textId="513860D2" w:rsidR="00C220FD" w:rsidRPr="0025698D" w:rsidRDefault="00C220FD" w:rsidP="0025698D">
      <w:pPr>
        <w:pStyle w:val="Level3"/>
      </w:pPr>
      <w:r>
        <w:t>If the address to which you may send documents that are intended for the landlord changes, the landlord must, before the end of the period of 14 days starting with the day on which the address changes, give you notice of the new address.</w:t>
      </w:r>
    </w:p>
    <w:p w14:paraId="5E4B3E1A" w14:textId="3E610157" w:rsidR="00C220FD" w:rsidRPr="0025698D" w:rsidRDefault="00C220FD" w:rsidP="0025698D">
      <w:pPr>
        <w:pStyle w:val="Level2"/>
        <w:keepNext/>
        <w:rPr>
          <w:rStyle w:val="Level2asHeadingtext"/>
        </w:rPr>
      </w:pPr>
      <w:r w:rsidRPr="0025698D">
        <w:rPr>
          <w:rStyle w:val="Level2asHeadingtext"/>
        </w:rPr>
        <w:t xml:space="preserve">Compensation for breach of term </w:t>
      </w:r>
      <w:r w:rsidR="00F33D94" w:rsidRPr="0025698D">
        <w:rPr>
          <w:rStyle w:val="Level2asHeadingtext"/>
        </w:rPr>
        <w:fldChar w:fldCharType="begin"/>
      </w:r>
      <w:r w:rsidR="00F33D94" w:rsidRPr="0025698D">
        <w:rPr>
          <w:rStyle w:val="Level2asHeadingtext"/>
        </w:rPr>
        <w:instrText xml:space="preserve"> REF _Ref94713820 \w \h </w:instrText>
      </w:r>
      <w:r w:rsidR="00F33D94" w:rsidRPr="0025698D">
        <w:rPr>
          <w:rStyle w:val="Level2asHeadingtext"/>
        </w:rPr>
      </w:r>
      <w:r w:rsidR="00F33D94" w:rsidRPr="0025698D">
        <w:rPr>
          <w:rStyle w:val="Level2asHeadingtext"/>
        </w:rPr>
        <w:fldChar w:fldCharType="separate"/>
      </w:r>
      <w:r w:rsidR="00853A5C">
        <w:rPr>
          <w:rStyle w:val="Level2asHeadingtext"/>
          <w:rFonts w:hint="eastAsia"/>
          <w:cs/>
        </w:rPr>
        <w:t>‎</w:t>
      </w:r>
      <w:r w:rsidR="00853A5C">
        <w:rPr>
          <w:rStyle w:val="Level2asHeadingtext"/>
        </w:rPr>
        <w:t>17.3</w:t>
      </w:r>
      <w:r w:rsidR="00F33D94" w:rsidRPr="0025698D">
        <w:rPr>
          <w:rStyle w:val="Level2asHeadingtext"/>
        </w:rPr>
        <w:fldChar w:fldCharType="end"/>
      </w:r>
      <w:r w:rsidRPr="0025698D">
        <w:rPr>
          <w:rStyle w:val="Level2asHeadingtext"/>
        </w:rPr>
        <w:t xml:space="preserve"> (F+)</w:t>
      </w:r>
    </w:p>
    <w:p w14:paraId="079A63EF" w14:textId="76008840" w:rsidR="00C220FD" w:rsidRPr="0025698D" w:rsidRDefault="00C220FD" w:rsidP="0025698D">
      <w:pPr>
        <w:pStyle w:val="Level3"/>
      </w:pPr>
      <w:r>
        <w:t xml:space="preserve">If the landlord fails to comply with an obligation under </w:t>
      </w:r>
      <w:r w:rsidRPr="00DA3D9A">
        <w:rPr>
          <w:b/>
          <w:bCs/>
        </w:rPr>
        <w:t xml:space="preserve">term </w:t>
      </w:r>
      <w:r w:rsidR="00F33D94" w:rsidRPr="00DA3D9A">
        <w:rPr>
          <w:b/>
          <w:bCs/>
        </w:rPr>
        <w:fldChar w:fldCharType="begin"/>
      </w:r>
      <w:r w:rsidR="00F33D94" w:rsidRPr="00DA3D9A">
        <w:rPr>
          <w:b/>
          <w:bCs/>
        </w:rPr>
        <w:instrText xml:space="preserve"> REF _Ref94713820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17.3</w:t>
      </w:r>
      <w:r w:rsidR="00F33D94" w:rsidRPr="00DA3D9A">
        <w:rPr>
          <w:b/>
          <w:bCs/>
        </w:rPr>
        <w:fldChar w:fldCharType="end"/>
      </w:r>
      <w:r>
        <w:t>, the landlord is liable to pay you compensation under section 87 of the Act.</w:t>
      </w:r>
    </w:p>
    <w:p w14:paraId="48F87E4C" w14:textId="4831F512" w:rsidR="00C220FD" w:rsidRPr="0025698D" w:rsidRDefault="00C220FD" w:rsidP="0025698D">
      <w:pPr>
        <w:pStyle w:val="Level3"/>
      </w:pPr>
      <w:bookmarkStart w:id="137" w:name="_Ref94713851"/>
      <w:r>
        <w:t>The compensation is payable in respect of the relevant date and every day after the relevant date until</w:t>
      </w:r>
      <w:bookmarkEnd w:id="137"/>
      <w:r w:rsidR="0058207E">
        <w:t>:</w:t>
      </w:r>
    </w:p>
    <w:p w14:paraId="0012057A" w14:textId="1B3ECCEE" w:rsidR="00C220FD" w:rsidRPr="0025698D" w:rsidRDefault="00C220FD" w:rsidP="0025698D">
      <w:pPr>
        <w:pStyle w:val="Level4"/>
      </w:pPr>
      <w:r>
        <w:t>the day on which the landlord gives the notice in question</w:t>
      </w:r>
      <w:r w:rsidR="0058207E">
        <w:t>;</w:t>
      </w:r>
      <w:r>
        <w:t xml:space="preserve"> or</w:t>
      </w:r>
    </w:p>
    <w:p w14:paraId="4E68C0F5" w14:textId="33C9D713" w:rsidR="00C220FD" w:rsidRPr="0025698D" w:rsidRDefault="00C220FD" w:rsidP="0025698D">
      <w:pPr>
        <w:pStyle w:val="Level4"/>
      </w:pPr>
      <w:bookmarkStart w:id="138" w:name="_Ref94713858"/>
      <w:r>
        <w:t>if earlier, the last day of the period of two months starting with the relevant date.</w:t>
      </w:r>
      <w:bookmarkEnd w:id="138"/>
    </w:p>
    <w:p w14:paraId="23BF5438" w14:textId="115D8548" w:rsidR="00C220FD" w:rsidRPr="0025698D" w:rsidRDefault="00C220FD" w:rsidP="0025698D">
      <w:pPr>
        <w:pStyle w:val="Level3"/>
      </w:pPr>
      <w:r>
        <w:t xml:space="preserve">Interest on the compensation is payable if the landlord fails to give you the notice on or before the day referred to in </w:t>
      </w:r>
      <w:r w:rsidRPr="00DA3D9A">
        <w:rPr>
          <w:b/>
          <w:bCs/>
        </w:rPr>
        <w:t xml:space="preserve">paragraph </w:t>
      </w:r>
      <w:r w:rsidR="00F33D94" w:rsidRPr="00DA3D9A">
        <w:rPr>
          <w:b/>
          <w:bCs/>
        </w:rPr>
        <w:fldChar w:fldCharType="begin"/>
      </w:r>
      <w:r w:rsidR="00F33D94" w:rsidRPr="00DA3D9A">
        <w:rPr>
          <w:b/>
          <w:bCs/>
        </w:rPr>
        <w:instrText xml:space="preserve"> REF _Ref94713858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17.4.2.2</w:t>
      </w:r>
      <w:r w:rsidR="00F33D94" w:rsidRPr="00DA3D9A">
        <w:rPr>
          <w:b/>
          <w:bCs/>
        </w:rPr>
        <w:fldChar w:fldCharType="end"/>
      </w:r>
      <w:r>
        <w:t xml:space="preserve"> of this term.</w:t>
      </w:r>
    </w:p>
    <w:p w14:paraId="7E0EA7F4" w14:textId="30B1DAAD" w:rsidR="00C220FD" w:rsidRPr="0025698D" w:rsidRDefault="00C220FD" w:rsidP="0025698D">
      <w:pPr>
        <w:pStyle w:val="Level3"/>
      </w:pPr>
      <w:r>
        <w:t xml:space="preserve">The interest starts to run on the day referred to in </w:t>
      </w:r>
      <w:r w:rsidRPr="00DA3D9A">
        <w:rPr>
          <w:b/>
          <w:bCs/>
        </w:rPr>
        <w:t>paragraph</w:t>
      </w:r>
      <w:r w:rsidR="00F33D94" w:rsidRPr="00DA3D9A">
        <w:rPr>
          <w:b/>
          <w:bCs/>
        </w:rPr>
        <w:t xml:space="preserve"> </w:t>
      </w:r>
      <w:r w:rsidR="00F33D94" w:rsidRPr="00DA3D9A">
        <w:rPr>
          <w:b/>
          <w:bCs/>
        </w:rPr>
        <w:fldChar w:fldCharType="begin"/>
      </w:r>
      <w:r w:rsidR="00F33D94" w:rsidRPr="00DA3D9A">
        <w:rPr>
          <w:b/>
          <w:bCs/>
        </w:rPr>
        <w:instrText xml:space="preserve"> REF _Ref94713858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17.4.2.2</w:t>
      </w:r>
      <w:r w:rsidR="00F33D94" w:rsidRPr="00DA3D9A">
        <w:rPr>
          <w:b/>
          <w:bCs/>
        </w:rPr>
        <w:fldChar w:fldCharType="end"/>
      </w:r>
      <w:r>
        <w:t xml:space="preserve"> of this term at the rate prevailing under section 6 of the Late Payment of Commercial Debts (Interest) Act 1998 at the end of that day.</w:t>
      </w:r>
    </w:p>
    <w:p w14:paraId="134E4403" w14:textId="2A71D26A" w:rsidR="00C220FD" w:rsidRPr="0025698D" w:rsidRDefault="00C220FD" w:rsidP="0025698D">
      <w:pPr>
        <w:pStyle w:val="Level3"/>
      </w:pPr>
      <w:r>
        <w:t>The relevant date is the first day of the period before the end of which the landlord was required to give the notice.</w:t>
      </w:r>
    </w:p>
    <w:p w14:paraId="3C93F10B" w14:textId="6BA1E560" w:rsidR="00C220FD" w:rsidRPr="0025698D" w:rsidRDefault="00C220FD" w:rsidP="0025698D">
      <w:pPr>
        <w:pStyle w:val="Level2"/>
        <w:keepNext/>
        <w:rPr>
          <w:rStyle w:val="Level2asHeadingtext"/>
        </w:rPr>
      </w:pPr>
      <w:r w:rsidRPr="0025698D">
        <w:rPr>
          <w:rStyle w:val="Level2asHeadingtext"/>
        </w:rPr>
        <w:t>Inventory (S)</w:t>
      </w:r>
    </w:p>
    <w:p w14:paraId="1293178E" w14:textId="38499AFC" w:rsidR="00C220FD" w:rsidRPr="0025698D" w:rsidRDefault="007E5EBD" w:rsidP="00EE79D5">
      <w:pPr>
        <w:pStyle w:val="Level3"/>
      </w:pPr>
      <w:r>
        <w:t>UNLESS ALREADY PROVIDED UNDER A PRECEDING OCCUPATION CONTRACT t</w:t>
      </w:r>
      <w:r w:rsidR="00C220FD">
        <w:t xml:space="preserve">he landlord must provide you with an inventory in relation to the </w:t>
      </w:r>
      <w:r w:rsidR="007B378A">
        <w:t>dwelling</w:t>
      </w:r>
      <w:r w:rsidR="00657AE0">
        <w:t xml:space="preserve"> AT THE LANDLORD’S COST</w:t>
      </w:r>
      <w:r w:rsidR="00C220FD">
        <w:t xml:space="preserve"> no later than the date by which the landlord must provide you with the written statement of this contract in accordance with </w:t>
      </w:r>
      <w:r w:rsidR="00C220FD" w:rsidRPr="00DA3D9A">
        <w:rPr>
          <w:b/>
          <w:bCs/>
        </w:rPr>
        <w:t xml:space="preserve">term </w:t>
      </w:r>
      <w:r w:rsidR="00F33D94" w:rsidRPr="00DA3D9A">
        <w:rPr>
          <w:b/>
          <w:bCs/>
        </w:rPr>
        <w:fldChar w:fldCharType="begin"/>
      </w:r>
      <w:r w:rsidR="00F33D94" w:rsidRPr="00DA3D9A">
        <w:rPr>
          <w:b/>
          <w:bCs/>
        </w:rPr>
        <w:instrText xml:space="preserve"> REF _Ref94713156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17.1</w:t>
      </w:r>
      <w:r w:rsidR="00F33D94" w:rsidRPr="00DA3D9A">
        <w:rPr>
          <w:b/>
          <w:bCs/>
        </w:rPr>
        <w:fldChar w:fldCharType="end"/>
      </w:r>
      <w:r w:rsidR="00C220FD">
        <w:t>.</w:t>
      </w:r>
      <w:r w:rsidR="00F07633">
        <w:t xml:space="preserve"> </w:t>
      </w:r>
    </w:p>
    <w:p w14:paraId="2FFB4CEC" w14:textId="11418776" w:rsidR="00C220FD" w:rsidRPr="0025698D" w:rsidRDefault="00C220FD" w:rsidP="0025698D">
      <w:pPr>
        <w:pStyle w:val="Level3"/>
      </w:pPr>
      <w:r>
        <w:t xml:space="preserve">The inventory must set out the </w:t>
      </w:r>
      <w:r w:rsidR="007B378A">
        <w:t>dwelling</w:t>
      </w:r>
      <w:r>
        <w:t>’s contents, including all fixtures and fitting</w:t>
      </w:r>
      <w:r w:rsidR="001F0D2B">
        <w:t>s</w:t>
      </w:r>
      <w:r>
        <w:t xml:space="preserve"> and must describe their condition as at the </w:t>
      </w:r>
      <w:r w:rsidR="007E5EBD">
        <w:t xml:space="preserve">ORIGINAL </w:t>
      </w:r>
      <w:r>
        <w:t>occupation date.</w:t>
      </w:r>
    </w:p>
    <w:p w14:paraId="56C2C543" w14:textId="300C66DE" w:rsidR="00C220FD" w:rsidRPr="0025698D" w:rsidRDefault="00C220FD" w:rsidP="0025698D">
      <w:pPr>
        <w:pStyle w:val="Level3"/>
      </w:pPr>
      <w:r>
        <w:t>If you disagree with the information within the inventory, you may provide comments to the landlord.</w:t>
      </w:r>
    </w:p>
    <w:p w14:paraId="091678C7" w14:textId="03F7EED6" w:rsidR="00C220FD" w:rsidRPr="0025698D" w:rsidRDefault="00C220FD" w:rsidP="00EE79D5">
      <w:pPr>
        <w:pStyle w:val="Level3"/>
      </w:pPr>
      <w:r>
        <w:t xml:space="preserve">Where no comments are received by the landlord within </w:t>
      </w:r>
      <w:r w:rsidR="00C2235D">
        <w:t>7</w:t>
      </w:r>
      <w:r w:rsidR="004B3884">
        <w:t xml:space="preserve"> </w:t>
      </w:r>
      <w:r w:rsidR="004B3884" w:rsidRPr="00C2235D">
        <w:t>days</w:t>
      </w:r>
      <w:r w:rsidR="004B3884">
        <w:t xml:space="preserve"> OF THE INVENTORY BEING PROVIDED TO YOU</w:t>
      </w:r>
      <w:r>
        <w:t>, the inventory is deemed accurate.</w:t>
      </w:r>
    </w:p>
    <w:p w14:paraId="3E24312D" w14:textId="59138F3B" w:rsidR="00C220FD" w:rsidRPr="0025698D" w:rsidRDefault="00C220FD" w:rsidP="0025698D">
      <w:pPr>
        <w:pStyle w:val="Level3"/>
      </w:pPr>
      <w:r>
        <w:t xml:space="preserve">Where comments are received by the landlord </w:t>
      </w:r>
      <w:proofErr w:type="gramStart"/>
      <w:r>
        <w:t xml:space="preserve">within  </w:t>
      </w:r>
      <w:r w:rsidR="00C2235D">
        <w:t>7</w:t>
      </w:r>
      <w:proofErr w:type="gramEnd"/>
      <w:r w:rsidR="00F07633">
        <w:t xml:space="preserve"> </w:t>
      </w:r>
      <w:r w:rsidRPr="00C2235D">
        <w:t>days</w:t>
      </w:r>
      <w:r w:rsidR="004B3884">
        <w:t xml:space="preserve"> OF THE INVENTORY BEING PROVIDED TO YOU</w:t>
      </w:r>
      <w:r>
        <w:t>, the landlord must either</w:t>
      </w:r>
      <w:r w:rsidR="00547B42">
        <w:t>:</w:t>
      </w:r>
    </w:p>
    <w:p w14:paraId="0D7F5EBF" w14:textId="1F525AA1" w:rsidR="00C220FD" w:rsidRPr="0025698D" w:rsidRDefault="00C220FD" w:rsidP="0025698D">
      <w:pPr>
        <w:pStyle w:val="Level4"/>
      </w:pPr>
      <w:r>
        <w:t>amend the inventory in accordance with those comments and send the amended inventory to you</w:t>
      </w:r>
      <w:r w:rsidR="00547B42">
        <w:t>;</w:t>
      </w:r>
      <w:r>
        <w:t xml:space="preserve"> or</w:t>
      </w:r>
    </w:p>
    <w:p w14:paraId="6A627F3B" w14:textId="7E040C97" w:rsidR="00C220FD" w:rsidRPr="0025698D" w:rsidRDefault="00C220FD" w:rsidP="0025698D">
      <w:pPr>
        <w:pStyle w:val="Level4"/>
      </w:pPr>
      <w:r>
        <w:lastRenderedPageBreak/>
        <w:t>inform you that the comments are not agreed, and re-send the original inventory to you, with the comments attached to a copy of the inventory</w:t>
      </w:r>
      <w:r w:rsidR="00547B42">
        <w:t>;</w:t>
      </w:r>
      <w:r>
        <w:t xml:space="preserve"> or</w:t>
      </w:r>
    </w:p>
    <w:p w14:paraId="5FB7DCF6" w14:textId="2CC5B117" w:rsidR="00C220FD" w:rsidRDefault="00C220FD" w:rsidP="0025698D">
      <w:pPr>
        <w:pStyle w:val="Level4"/>
      </w:pPr>
      <w:r>
        <w:t>amend the inventory in accordance with some of the comments and send the amended inventory to you, together with a record of the comments which have not been agreed.</w:t>
      </w:r>
    </w:p>
    <w:p w14:paraId="372799B8" w14:textId="48833C77" w:rsidR="004B3884" w:rsidRDefault="00B863EB" w:rsidP="004B3884">
      <w:pPr>
        <w:pStyle w:val="Level3"/>
      </w:pPr>
      <w:r>
        <w:t>ONCE</w:t>
      </w:r>
      <w:r w:rsidR="004B3884">
        <w:t xml:space="preserve"> YOU VACATE THE DWELLING AT THE END OF THIS CONTRACT, THE LANDLORD, OR AN INDEPENDENT </w:t>
      </w:r>
      <w:r w:rsidR="00C2235D">
        <w:t>INVENTORY CLERK</w:t>
      </w:r>
      <w:r w:rsidR="004B3884">
        <w:t xml:space="preserve"> INSTRUCTED BY THE LANDLORD, WILL INSPECT THE PROPERTY AND PREPARE A CHECK OUT REPORT WHICH WILL SET OUT THE DWELLING’S CONTENTS, INCLUDING ALL FIXTURES AND FITTINGS AND MUST DESCRIBE THEIR CONDITION WITH REFERENCE TO THE</w:t>
      </w:r>
      <w:r>
        <w:t>IR CONDITION AS DESCRIBED IN THE</w:t>
      </w:r>
      <w:r w:rsidR="004B3884">
        <w:t xml:space="preserve"> INVENTORY. </w:t>
      </w:r>
      <w:r>
        <w:t>YOU ARE ENTITLED TO ATTEND THE CHECK OUT INSPECTION</w:t>
      </w:r>
      <w:r w:rsidR="00C2235D">
        <w:t xml:space="preserve"> AND THE LANDLORD WILL GIVE YOU AT LEAST 7 DAYS’ PRIOR WRITTEN NOTICE OF THE DATE AND TIME OF THE CHECK OUT INSPECTION</w:t>
      </w:r>
      <w:r>
        <w:t xml:space="preserve">. </w:t>
      </w:r>
      <w:r w:rsidR="004B3884">
        <w:t xml:space="preserve">YOU WILL BE GIVEN A COPY OF THE CHECK OUT REPORT </w:t>
      </w:r>
      <w:r>
        <w:t>AND MUST PROVIDE COMMENTS OR A RESPONSE TO THE REPORT WITHIN SEVEN DAYS, OTHERWISE YOU WILL BE DEEMED TO HAVE ACCEPTED TH</w:t>
      </w:r>
      <w:r w:rsidR="00BB1FC9">
        <w:t>E</w:t>
      </w:r>
      <w:r>
        <w:t xml:space="preserve"> FINDINGS OF THE REPORT. </w:t>
      </w:r>
    </w:p>
    <w:p w14:paraId="6DB37599" w14:textId="325D81EB" w:rsidR="00012D58" w:rsidRPr="0025698D" w:rsidRDefault="00012D58" w:rsidP="004B3884">
      <w:pPr>
        <w:pStyle w:val="Level3"/>
      </w:pPr>
      <w:r>
        <w:t xml:space="preserve">ANY INVENTORY PREPARED AND PROVIDED TO YOU IN COMPLIANCE WITH A PRECEDING OCCUPATION CONTRACT WILL CONSTITUTE THE INVENTORY FOR </w:t>
      </w:r>
      <w:r w:rsidR="00DE4A3D">
        <w:t xml:space="preserve">THE PURPOSES OF </w:t>
      </w:r>
      <w:r>
        <w:t>THIS CONTRACT</w:t>
      </w:r>
      <w:r w:rsidR="00DE4A3D">
        <w:t xml:space="preserve"> AND </w:t>
      </w:r>
      <w:r w:rsidR="00DE4A3D">
        <w:rPr>
          <w:b/>
          <w:bCs/>
        </w:rPr>
        <w:t xml:space="preserve">PARAGRAPHS 17.5.3 </w:t>
      </w:r>
      <w:r w:rsidR="00DE4A3D">
        <w:t>TO</w:t>
      </w:r>
      <w:r w:rsidR="00243F4D">
        <w:t xml:space="preserve"> </w:t>
      </w:r>
      <w:r w:rsidR="00DE4A3D">
        <w:rPr>
          <w:b/>
          <w:bCs/>
        </w:rPr>
        <w:t xml:space="preserve">17.5.5 </w:t>
      </w:r>
      <w:r w:rsidR="00DE4A3D">
        <w:t>WILL NOT APPLY.</w:t>
      </w:r>
    </w:p>
    <w:p w14:paraId="46D57A59" w14:textId="19E06751" w:rsidR="00C220FD" w:rsidRPr="00CB540D" w:rsidRDefault="00C220FD" w:rsidP="00CB540D">
      <w:pPr>
        <w:pStyle w:val="Level1"/>
        <w:keepNext/>
      </w:pPr>
      <w:r w:rsidRPr="0025698D">
        <w:rPr>
          <w:rStyle w:val="Level1asHeadingtext"/>
        </w:rPr>
        <w:t>Other matters</w:t>
      </w:r>
      <w:bookmarkStart w:id="139" w:name="_NN56"/>
      <w:bookmarkEnd w:id="139"/>
      <w:r w:rsidR="00CB540D" w:rsidRPr="00CB540D">
        <w:fldChar w:fldCharType="begin"/>
      </w:r>
      <w:r w:rsidR="00CB540D" w:rsidRPr="00CB540D">
        <w:instrText xml:space="preserve"> TC "</w:instrText>
      </w:r>
      <w:r w:rsidR="00CB540D" w:rsidRPr="00CB540D">
        <w:fldChar w:fldCharType="begin"/>
      </w:r>
      <w:r w:rsidR="00CB540D" w:rsidRPr="00CB540D">
        <w:instrText xml:space="preserve"> REF _NN56\r \h </w:instrText>
      </w:r>
      <w:r w:rsidR="00CB540D" w:rsidRPr="00CB540D">
        <w:fldChar w:fldCharType="separate"/>
      </w:r>
      <w:bookmarkStart w:id="140" w:name="_Toc156561875"/>
      <w:bookmarkStart w:id="141" w:name="_Toc158109650"/>
      <w:r w:rsidR="00853A5C">
        <w:rPr>
          <w:rFonts w:hint="eastAsia"/>
          <w:cs/>
        </w:rPr>
        <w:instrText>‎</w:instrText>
      </w:r>
      <w:r w:rsidR="00853A5C">
        <w:instrText>18</w:instrText>
      </w:r>
      <w:r w:rsidR="00CB540D" w:rsidRPr="00CB540D">
        <w:fldChar w:fldCharType="end"/>
      </w:r>
      <w:r w:rsidR="00CB540D" w:rsidRPr="00CB540D">
        <w:tab/>
        <w:instrText>Other matters</w:instrText>
      </w:r>
      <w:bookmarkEnd w:id="140"/>
      <w:bookmarkEnd w:id="141"/>
      <w:r w:rsidR="00CB540D" w:rsidRPr="00CB540D">
        <w:instrText xml:space="preserve">" \l 1 </w:instrText>
      </w:r>
      <w:r w:rsidR="00CB540D" w:rsidRPr="00CB540D">
        <w:fldChar w:fldCharType="end"/>
      </w:r>
    </w:p>
    <w:p w14:paraId="0EE1687E" w14:textId="5A3FA992" w:rsidR="00C220FD" w:rsidRPr="0025698D" w:rsidRDefault="00C220FD" w:rsidP="0025698D">
      <w:pPr>
        <w:pStyle w:val="Level2"/>
        <w:keepNext/>
        <w:rPr>
          <w:rStyle w:val="Level2asHeadingtext"/>
        </w:rPr>
      </w:pPr>
      <w:bookmarkStart w:id="142" w:name="_Ref94713101"/>
      <w:r w:rsidRPr="0025698D">
        <w:rPr>
          <w:rStyle w:val="Level2asHeadingtext"/>
        </w:rPr>
        <w:t>False statement inducing landlord to make contract to be treated as breach of conduct (F)</w:t>
      </w:r>
      <w:bookmarkEnd w:id="142"/>
    </w:p>
    <w:p w14:paraId="78725CA6" w14:textId="13B2DBFA" w:rsidR="00C220FD" w:rsidRPr="0025698D" w:rsidRDefault="00C220FD" w:rsidP="0025698D">
      <w:pPr>
        <w:pStyle w:val="Level3"/>
      </w:pPr>
      <w:r>
        <w:t>If the landlord is induced to make this contract by means of a relevant false statement</w:t>
      </w:r>
      <w:r w:rsidR="00547B42">
        <w:t>:</w:t>
      </w:r>
    </w:p>
    <w:p w14:paraId="565932F5" w14:textId="586AD61B" w:rsidR="00C220FD" w:rsidRPr="0025698D" w:rsidRDefault="00C220FD" w:rsidP="0025698D">
      <w:pPr>
        <w:pStyle w:val="Level4"/>
      </w:pPr>
      <w:r>
        <w:t>you are to be treated as being in breach of this contract</w:t>
      </w:r>
      <w:r w:rsidR="00547B42">
        <w:t>:</w:t>
      </w:r>
      <w:r>
        <w:t xml:space="preserve"> and</w:t>
      </w:r>
    </w:p>
    <w:p w14:paraId="3704B526" w14:textId="484EC66E" w:rsidR="00C220FD" w:rsidRPr="0025698D" w:rsidRDefault="00C220FD" w:rsidP="0025698D">
      <w:pPr>
        <w:pStyle w:val="Level4"/>
      </w:pPr>
      <w:r>
        <w:t xml:space="preserve">the landlord may accordingly make a possession claim on the ground in </w:t>
      </w:r>
      <w:r w:rsidRPr="00DA3D9A">
        <w:rPr>
          <w:b/>
          <w:bCs/>
        </w:rPr>
        <w:t xml:space="preserve">term </w:t>
      </w:r>
      <w:r w:rsidR="00F33D94" w:rsidRPr="00DA3D9A">
        <w:rPr>
          <w:b/>
          <w:bCs/>
        </w:rPr>
        <w:fldChar w:fldCharType="begin"/>
      </w:r>
      <w:r w:rsidR="00F33D94" w:rsidRPr="00DA3D9A">
        <w:rPr>
          <w:b/>
          <w:bCs/>
        </w:rPr>
        <w:instrText xml:space="preserve"> REF _Ref94713222 \w \h </w:instrText>
      </w:r>
      <w:r w:rsidR="00DA3D9A">
        <w:rPr>
          <w:b/>
          <w:bCs/>
        </w:rPr>
        <w:instrText xml:space="preserve"> \* MERGEFORMAT </w:instrText>
      </w:r>
      <w:r w:rsidR="00F33D94" w:rsidRPr="00DA3D9A">
        <w:rPr>
          <w:b/>
          <w:bCs/>
        </w:rPr>
      </w:r>
      <w:r w:rsidR="00F33D94" w:rsidRPr="00DA3D9A">
        <w:rPr>
          <w:b/>
          <w:bCs/>
        </w:rPr>
        <w:fldChar w:fldCharType="separate"/>
      </w:r>
      <w:r w:rsidR="00853A5C">
        <w:rPr>
          <w:rFonts w:hint="eastAsia"/>
          <w:b/>
          <w:bCs/>
          <w:cs/>
        </w:rPr>
        <w:t>‎</w:t>
      </w:r>
      <w:r w:rsidR="00853A5C">
        <w:rPr>
          <w:b/>
          <w:bCs/>
        </w:rPr>
        <w:t>14.1</w:t>
      </w:r>
      <w:r w:rsidR="00F33D94" w:rsidRPr="00DA3D9A">
        <w:rPr>
          <w:b/>
          <w:bCs/>
        </w:rPr>
        <w:fldChar w:fldCharType="end"/>
      </w:r>
      <w:r>
        <w:t xml:space="preserve"> (breach of contract).</w:t>
      </w:r>
    </w:p>
    <w:p w14:paraId="4AA64BF8" w14:textId="2F628D2D" w:rsidR="00C220FD" w:rsidRPr="0025698D" w:rsidRDefault="00C220FD" w:rsidP="0025698D">
      <w:pPr>
        <w:pStyle w:val="Level3"/>
      </w:pPr>
      <w:r>
        <w:t>A relevant false statement is one which if it is made knowingly or recklessly by</w:t>
      </w:r>
      <w:r w:rsidR="00C94DF9">
        <w:t>:</w:t>
      </w:r>
    </w:p>
    <w:p w14:paraId="68BD48C6" w14:textId="113D15C6" w:rsidR="00C220FD" w:rsidRPr="0025698D" w:rsidRDefault="00C220FD" w:rsidP="0025698D">
      <w:pPr>
        <w:pStyle w:val="Level4"/>
      </w:pPr>
      <w:r>
        <w:t>you</w:t>
      </w:r>
      <w:r w:rsidR="00547B42">
        <w:t>;</w:t>
      </w:r>
      <w:r>
        <w:t xml:space="preserve"> or</w:t>
      </w:r>
    </w:p>
    <w:p w14:paraId="409DD269" w14:textId="11AB05CE" w:rsidR="00C220FD" w:rsidRPr="0025698D" w:rsidRDefault="00C220FD" w:rsidP="0025698D">
      <w:pPr>
        <w:pStyle w:val="Level4"/>
      </w:pPr>
      <w:r>
        <w:t>another person acting at your instigation.</w:t>
      </w:r>
    </w:p>
    <w:p w14:paraId="019DD101" w14:textId="7CF00877" w:rsidR="00C220FD" w:rsidRPr="0025698D" w:rsidRDefault="00C220FD" w:rsidP="0025698D">
      <w:pPr>
        <w:pStyle w:val="Level2"/>
        <w:keepNext/>
        <w:rPr>
          <w:rStyle w:val="Level2asHeadingtext"/>
        </w:rPr>
      </w:pPr>
      <w:bookmarkStart w:id="143" w:name="_Ref94714399"/>
      <w:r w:rsidRPr="0025698D">
        <w:rPr>
          <w:rStyle w:val="Level2asHeadingtext"/>
        </w:rPr>
        <w:t>Forms of notices etc. (F+)</w:t>
      </w:r>
      <w:bookmarkEnd w:id="143"/>
    </w:p>
    <w:p w14:paraId="1E67B216" w14:textId="63B26D0D" w:rsidR="00C220FD" w:rsidRPr="0025698D" w:rsidRDefault="00C220FD" w:rsidP="00EE79D5">
      <w:pPr>
        <w:pStyle w:val="Level3"/>
      </w:pPr>
      <w:r>
        <w:t>Any notice, statement or other document required or authorised to be given or made by this occupation contract must be in writing.</w:t>
      </w:r>
    </w:p>
    <w:p w14:paraId="0B27BB9B" w14:textId="418EF028" w:rsidR="00C220FD" w:rsidRPr="00511B65" w:rsidRDefault="0025698D" w:rsidP="0025698D">
      <w:pPr>
        <w:pStyle w:val="Level3"/>
      </w:pPr>
      <w:r>
        <w:t>Sections 236</w:t>
      </w:r>
      <w:r w:rsidR="00A016AD">
        <w:rPr>
          <w:rStyle w:val="FootnoteReference"/>
        </w:rPr>
        <w:footnoteReference w:id="32"/>
      </w:r>
      <w:r>
        <w:t xml:space="preserve"> and 237 of the Act make further provision about form of notices and other documents, and about how to deliver or otherwise give a document required or authorised to be given to a person by or because of that Act.</w:t>
      </w:r>
    </w:p>
    <w:p w14:paraId="13F5B437" w14:textId="4BB3B155" w:rsidR="00C220FD" w:rsidRPr="0025698D" w:rsidRDefault="00C220FD" w:rsidP="0025698D">
      <w:pPr>
        <w:pStyle w:val="Level2"/>
        <w:keepNext/>
        <w:rPr>
          <w:rStyle w:val="Level2asHeadingtext"/>
        </w:rPr>
      </w:pPr>
      <w:r w:rsidRPr="0025698D">
        <w:rPr>
          <w:rStyle w:val="Level2asHeadingtext"/>
        </w:rPr>
        <w:t>Passing notices etc. to the landlord (S)</w:t>
      </w:r>
    </w:p>
    <w:p w14:paraId="159D9A3C" w14:textId="2F0A2C6F" w:rsidR="00C220FD" w:rsidRPr="00180DD8" w:rsidRDefault="00C220FD" w:rsidP="00180DD8">
      <w:pPr>
        <w:pStyle w:val="Body2"/>
      </w:pPr>
      <w:r>
        <w:t>You must</w:t>
      </w:r>
      <w:r w:rsidR="00303345">
        <w:t>:</w:t>
      </w:r>
    </w:p>
    <w:p w14:paraId="5A32A00D" w14:textId="2D6E7120" w:rsidR="00C220FD" w:rsidRPr="003944CA" w:rsidRDefault="00C220FD" w:rsidP="00CA4984">
      <w:pPr>
        <w:pStyle w:val="aBankingDefinition"/>
        <w:numPr>
          <w:ilvl w:val="0"/>
          <w:numId w:val="12"/>
        </w:numPr>
      </w:pPr>
      <w:r>
        <w:lastRenderedPageBreak/>
        <w:t>keep safe any notices,</w:t>
      </w:r>
      <w:r w:rsidR="00625015">
        <w:t xml:space="preserve"> LETTERS,</w:t>
      </w:r>
      <w:r>
        <w:t xml:space="preserve"> orders or other documents delivered to the </w:t>
      </w:r>
      <w:r w:rsidR="007B378A">
        <w:t>dwelling</w:t>
      </w:r>
      <w:r>
        <w:t xml:space="preserve"> addressed to the landlord specifically or the owner generally</w:t>
      </w:r>
      <w:r w:rsidR="00625015">
        <w:t xml:space="preserve"> OR TO ANOTHER RESIDENT OR A PREVIOUS RESIDENT OF THE DWELLING</w:t>
      </w:r>
      <w:r w:rsidR="00303345">
        <w:t>;</w:t>
      </w:r>
      <w:r>
        <w:t xml:space="preserve"> </w:t>
      </w:r>
      <w:r w:rsidRPr="00455BA3">
        <w:t>and</w:t>
      </w:r>
    </w:p>
    <w:p w14:paraId="69CD0C81" w14:textId="3A344312" w:rsidR="00C220FD" w:rsidRDefault="00C220FD" w:rsidP="003944CA">
      <w:pPr>
        <w:pStyle w:val="aBankingDefinition"/>
      </w:pPr>
      <w:r>
        <w:t xml:space="preserve">as soon as is reasonably practicable, give the original copies of any such notices, </w:t>
      </w:r>
      <w:r w:rsidR="00625015">
        <w:t xml:space="preserve">LETTERS, </w:t>
      </w:r>
      <w:r>
        <w:t>orders or other documents to the landlord</w:t>
      </w:r>
      <w:r w:rsidR="00455BA3">
        <w:t>.</w:t>
      </w:r>
    </w:p>
    <w:p w14:paraId="67C99ED8" w14:textId="242D1EB6" w:rsidR="00E85E11" w:rsidRPr="00E85E11" w:rsidRDefault="00560266" w:rsidP="00E85E11">
      <w:pPr>
        <w:pStyle w:val="Level1"/>
      </w:pPr>
      <w:r>
        <w:rPr>
          <w:b/>
          <w:bCs/>
          <w:caps/>
        </w:rPr>
        <w:t xml:space="preserve">definitions, </w:t>
      </w:r>
      <w:r w:rsidR="00E85E11">
        <w:rPr>
          <w:b/>
          <w:bCs/>
          <w:caps/>
        </w:rPr>
        <w:t>ADDITIONAL TERMS</w:t>
      </w:r>
      <w:r>
        <w:rPr>
          <w:b/>
          <w:bCs/>
          <w:caps/>
        </w:rPr>
        <w:t xml:space="preserve"> &amp; REFERENCES </w:t>
      </w:r>
      <w:r w:rsidR="009A7BDF">
        <w:rPr>
          <w:b/>
          <w:bCs/>
          <w:caps/>
        </w:rPr>
        <w:t>(A)</w:t>
      </w:r>
    </w:p>
    <w:p w14:paraId="2BCE15CC" w14:textId="176C3B3F" w:rsidR="00E85E11" w:rsidRDefault="00E85E11" w:rsidP="00E85E11">
      <w:pPr>
        <w:pStyle w:val="Level2"/>
      </w:pPr>
      <w:r>
        <w:t xml:space="preserve">THE </w:t>
      </w:r>
      <w:r w:rsidR="00560266">
        <w:t xml:space="preserve">DEFINITIONS AND </w:t>
      </w:r>
      <w:r>
        <w:t xml:space="preserve">ADDITIONAL TERMS SET OUT IN </w:t>
      </w:r>
      <w:r>
        <w:rPr>
          <w:b/>
          <w:bCs/>
        </w:rPr>
        <w:t>ANNEXURE 2</w:t>
      </w:r>
      <w:r w:rsidR="006910BF">
        <w:rPr>
          <w:b/>
          <w:bCs/>
        </w:rPr>
        <w:t xml:space="preserve"> </w:t>
      </w:r>
      <w:r w:rsidR="006910BF" w:rsidRPr="006910BF">
        <w:t>AND</w:t>
      </w:r>
      <w:r w:rsidR="00CF0863">
        <w:rPr>
          <w:b/>
          <w:bCs/>
        </w:rPr>
        <w:t xml:space="preserve"> ANNEXURE 3 </w:t>
      </w:r>
      <w:r>
        <w:t xml:space="preserve">ARE INCORPORATED INTO AND FORM PART OF THIS CONTRACT. </w:t>
      </w:r>
    </w:p>
    <w:p w14:paraId="58021D8B" w14:textId="444333CC" w:rsidR="00560266" w:rsidRPr="00E85E11" w:rsidRDefault="00560266" w:rsidP="00E85E11">
      <w:pPr>
        <w:pStyle w:val="Level2"/>
      </w:pPr>
      <w:r>
        <w:t xml:space="preserve">REFERENCES TO TERMS AND PARAGRAPHS ARE REFERENCES TO TERMS AND PARAGRAPHS IN THIS </w:t>
      </w:r>
      <w:r w:rsidRPr="00767CFA">
        <w:rPr>
          <w:b/>
          <w:bCs/>
        </w:rPr>
        <w:t>PART 3</w:t>
      </w:r>
      <w:r>
        <w:t xml:space="preserve"> OF THE CONTRACT UNLESS SPECIFIED OTHERWISE.</w:t>
      </w:r>
    </w:p>
    <w:p w14:paraId="71A2300D" w14:textId="761A634C" w:rsidR="00CA4984" w:rsidRDefault="00CA4984" w:rsidP="00CA4984">
      <w:pPr>
        <w:pStyle w:val="Body2"/>
        <w:numPr>
          <w:ilvl w:val="0"/>
          <w:numId w:val="0"/>
        </w:numPr>
        <w:ind w:left="851"/>
      </w:pPr>
    </w:p>
    <w:p w14:paraId="6D604F1F" w14:textId="22C8437C" w:rsidR="00CA4984" w:rsidRDefault="00CA4984" w:rsidP="00CA4984">
      <w:pPr>
        <w:pStyle w:val="Body2"/>
        <w:numPr>
          <w:ilvl w:val="0"/>
          <w:numId w:val="0"/>
        </w:numPr>
        <w:ind w:left="851"/>
      </w:pPr>
    </w:p>
    <w:p w14:paraId="12997B9D" w14:textId="563010E0" w:rsidR="00BE669C" w:rsidRDefault="00BE669C" w:rsidP="00CA4984">
      <w:pPr>
        <w:pStyle w:val="Body2"/>
        <w:numPr>
          <w:ilvl w:val="0"/>
          <w:numId w:val="0"/>
        </w:numPr>
        <w:ind w:left="851"/>
        <w:sectPr w:rsidR="00BE669C" w:rsidSect="00F6165E">
          <w:pgSz w:w="11907" w:h="16840" w:code="9"/>
          <w:pgMar w:top="1418" w:right="1418" w:bottom="1418" w:left="1418" w:header="454" w:footer="454" w:gutter="0"/>
          <w:cols w:space="708"/>
          <w:docGrid w:linePitch="272"/>
        </w:sectPr>
      </w:pPr>
    </w:p>
    <w:p w14:paraId="19856648" w14:textId="637052AD" w:rsidR="00BE669C" w:rsidRPr="00CB540D" w:rsidRDefault="00CB540D" w:rsidP="00CB540D">
      <w:pPr>
        <w:pStyle w:val="Schedule"/>
      </w:pPr>
      <w:bookmarkStart w:id="144" w:name="_Ref103029193"/>
      <w:r w:rsidRPr="00CB540D">
        <w:lastRenderedPageBreak/>
        <w:t>Annexure</w:t>
      </w:r>
      <w:bookmarkEnd w:id="144"/>
      <w:r w:rsidRPr="00CB540D">
        <w:t xml:space="preserve"> </w:t>
      </w:r>
      <w:fldSimple w:instr=" REF _Ref103029193 \r ">
        <w:r w:rsidR="00853A5C">
          <w:rPr>
            <w:rFonts w:hint="eastAsia"/>
            <w:cs/>
          </w:rPr>
          <w:t>‎</w:t>
        </w:r>
        <w:r w:rsidR="00853A5C">
          <w:t>1</w:t>
        </w:r>
      </w:fldSimple>
      <w:bookmarkStart w:id="145" w:name="_NN57"/>
      <w:bookmarkEnd w:id="145"/>
      <w:r>
        <w:fldChar w:fldCharType="begin"/>
      </w:r>
      <w:r>
        <w:instrText xml:space="preserve"> TC "</w:instrText>
      </w:r>
      <w:bookmarkStart w:id="146" w:name="_Toc103029877"/>
      <w:bookmarkStart w:id="147" w:name="_Toc103029902"/>
      <w:bookmarkStart w:id="148" w:name="_Toc126651146"/>
      <w:bookmarkStart w:id="149" w:name="_Toc152100517"/>
      <w:bookmarkStart w:id="150" w:name="_Toc152100685"/>
      <w:bookmarkStart w:id="151" w:name="_Toc152771746"/>
      <w:bookmarkStart w:id="152" w:name="_Toc156561876"/>
      <w:bookmarkStart w:id="153" w:name="_Toc157531025"/>
      <w:bookmarkStart w:id="154" w:name="_Toc158109651"/>
      <w:r>
        <w:instrText>Annexures</w:instrText>
      </w:r>
      <w:bookmarkEnd w:id="146"/>
      <w:bookmarkEnd w:id="147"/>
      <w:bookmarkEnd w:id="148"/>
      <w:bookmarkEnd w:id="149"/>
      <w:bookmarkEnd w:id="150"/>
      <w:bookmarkEnd w:id="151"/>
      <w:bookmarkEnd w:id="152"/>
      <w:bookmarkEnd w:id="153"/>
      <w:bookmarkEnd w:id="154"/>
      <w:r>
        <w:instrText xml:space="preserve">" \l 4 \n </w:instrText>
      </w:r>
      <w:r>
        <w:fldChar w:fldCharType="end"/>
      </w:r>
    </w:p>
    <w:p w14:paraId="7C982995" w14:textId="16735824" w:rsidR="003D6C2C" w:rsidRDefault="003D6C2C" w:rsidP="003D6C2C">
      <w:pPr>
        <w:pStyle w:val="Body2"/>
        <w:numPr>
          <w:ilvl w:val="0"/>
          <w:numId w:val="0"/>
        </w:numPr>
        <w:jc w:val="center"/>
      </w:pPr>
      <w:r>
        <w:t xml:space="preserve">See </w:t>
      </w:r>
      <w:r w:rsidRPr="00DA3D9A">
        <w:rPr>
          <w:b/>
          <w:bCs/>
        </w:rPr>
        <w:t xml:space="preserve">term </w:t>
      </w:r>
      <w:r w:rsidRPr="00DA3D9A">
        <w:rPr>
          <w:b/>
          <w:bCs/>
        </w:rPr>
        <w:fldChar w:fldCharType="begin"/>
      </w:r>
      <w:r w:rsidRPr="00DA3D9A">
        <w:rPr>
          <w:b/>
          <w:bCs/>
        </w:rPr>
        <w:instrText xml:space="preserve"> REF _Ref94713370 \w \h </w:instrText>
      </w:r>
      <w:r>
        <w:rPr>
          <w:b/>
          <w:bCs/>
        </w:rPr>
        <w:instrText xml:space="preserve"> \* MERGEFORMAT </w:instrText>
      </w:r>
      <w:r w:rsidRPr="00DA3D9A">
        <w:rPr>
          <w:b/>
          <w:bCs/>
        </w:rPr>
      </w:r>
      <w:r w:rsidRPr="00DA3D9A">
        <w:rPr>
          <w:b/>
          <w:bCs/>
        </w:rPr>
        <w:fldChar w:fldCharType="separate"/>
      </w:r>
      <w:r w:rsidR="00853A5C">
        <w:rPr>
          <w:rFonts w:hint="eastAsia"/>
          <w:b/>
          <w:bCs/>
          <w:cs/>
        </w:rPr>
        <w:t>‎</w:t>
      </w:r>
      <w:r w:rsidR="00853A5C">
        <w:rPr>
          <w:b/>
          <w:bCs/>
        </w:rPr>
        <w:t>14.3</w:t>
      </w:r>
      <w:r w:rsidRPr="00DA3D9A">
        <w:rPr>
          <w:b/>
          <w:bCs/>
        </w:rPr>
        <w:fldChar w:fldCharType="end"/>
      </w:r>
    </w:p>
    <w:p w14:paraId="293152C6" w14:textId="64DE9C86" w:rsidR="00106A85" w:rsidRPr="003D6C2C" w:rsidRDefault="00BE669C" w:rsidP="003D6C2C">
      <w:pPr>
        <w:pStyle w:val="ScheduleTitle"/>
      </w:pPr>
      <w:r>
        <w:t>Estate Management Grounds</w:t>
      </w:r>
      <w:r w:rsidR="00A016AD">
        <w:rPr>
          <w:rStyle w:val="FootnoteReference"/>
        </w:rPr>
        <w:footnoteReference w:id="33"/>
      </w:r>
      <w:r w:rsidR="00CB540D">
        <w:fldChar w:fldCharType="begin"/>
      </w:r>
      <w:r w:rsidR="00CB540D">
        <w:instrText xml:space="preserve"> TC "</w:instrText>
      </w:r>
      <w:r w:rsidR="00CB540D">
        <w:fldChar w:fldCharType="begin"/>
      </w:r>
      <w:r w:rsidR="00CB540D">
        <w:instrText xml:space="preserve"> REF _NN57\r \h </w:instrText>
      </w:r>
      <w:r w:rsidR="00CB540D">
        <w:fldChar w:fldCharType="separate"/>
      </w:r>
      <w:bookmarkStart w:id="155" w:name="_Toc156561877"/>
      <w:bookmarkStart w:id="156" w:name="_Toc158109652"/>
      <w:r w:rsidR="00853A5C">
        <w:rPr>
          <w:rFonts w:hint="eastAsia"/>
          <w:cs/>
        </w:rPr>
        <w:instrText>‎</w:instrText>
      </w:r>
      <w:r w:rsidR="00853A5C">
        <w:instrText>1</w:instrText>
      </w:r>
      <w:r w:rsidR="00CB540D">
        <w:fldChar w:fldCharType="end"/>
      </w:r>
      <w:r w:rsidR="00CB540D">
        <w:tab/>
        <w:instrText>Estate Management Grounds</w:instrText>
      </w:r>
      <w:bookmarkEnd w:id="155"/>
      <w:bookmarkEnd w:id="156"/>
      <w:r w:rsidR="00CB540D">
        <w:instrText xml:space="preserve">" \l 3 </w:instrText>
      </w:r>
      <w:r w:rsidR="00CB540D">
        <w:fldChar w:fldCharType="end"/>
      </w:r>
    </w:p>
    <w:p w14:paraId="221897FB" w14:textId="000F8064" w:rsidR="00C220FD" w:rsidRPr="00882D52" w:rsidRDefault="00C220FD" w:rsidP="00106A85">
      <w:pPr>
        <w:pStyle w:val="Body"/>
        <w:keepNext/>
        <w:jc w:val="center"/>
        <w:rPr>
          <w:b/>
          <w:bCs/>
        </w:rPr>
      </w:pPr>
      <w:r w:rsidRPr="00882D52">
        <w:rPr>
          <w:b/>
          <w:bCs/>
        </w:rPr>
        <w:t>REDEVELOPMENT GROUNDS</w:t>
      </w:r>
    </w:p>
    <w:p w14:paraId="26BA53B7" w14:textId="1FCFAE87" w:rsidR="00C220FD" w:rsidRPr="00882D52" w:rsidRDefault="00C220FD" w:rsidP="004E716D">
      <w:pPr>
        <w:pStyle w:val="Level1"/>
        <w:numPr>
          <w:ilvl w:val="0"/>
          <w:numId w:val="32"/>
        </w:numPr>
      </w:pPr>
      <w:r w:rsidRPr="00882D52">
        <w:t>Ground A (building works</w:t>
      </w:r>
      <w:r w:rsidR="00FA333D">
        <w:t>)</w:t>
      </w:r>
    </w:p>
    <w:p w14:paraId="1DD82075" w14:textId="164994F0" w:rsidR="00C220FD" w:rsidRPr="00882D52" w:rsidRDefault="00C220FD" w:rsidP="00180DD8">
      <w:pPr>
        <w:pStyle w:val="Body2"/>
      </w:pPr>
      <w:r w:rsidRPr="00882D52">
        <w:t xml:space="preserve">The landlord intends, within a reasonable time of obtaining possession of the </w:t>
      </w:r>
      <w:r w:rsidR="007B378A">
        <w:t>dwelling</w:t>
      </w:r>
      <w:r w:rsidRPr="00882D52">
        <w:t>—</w:t>
      </w:r>
    </w:p>
    <w:p w14:paraId="0761EA25" w14:textId="77497130" w:rsidR="00C220FD" w:rsidRPr="00882D52" w:rsidRDefault="00C220FD" w:rsidP="00106A85">
      <w:pPr>
        <w:pStyle w:val="Level2"/>
      </w:pPr>
      <w:r w:rsidRPr="00882D52">
        <w:t xml:space="preserve">to demolish or reconstruct the building or part of the building comprising the </w:t>
      </w:r>
      <w:r w:rsidR="007B378A">
        <w:t>dwelling</w:t>
      </w:r>
      <w:r w:rsidRPr="00882D52">
        <w:t>, or</w:t>
      </w:r>
    </w:p>
    <w:p w14:paraId="52604569" w14:textId="23469046" w:rsidR="00C220FD" w:rsidRPr="00882D52" w:rsidRDefault="00C220FD" w:rsidP="00106A85">
      <w:pPr>
        <w:pStyle w:val="Level2"/>
      </w:pPr>
      <w:r w:rsidRPr="00882D52">
        <w:t xml:space="preserve">to carry out work on that building or on land treated as part of the </w:t>
      </w:r>
      <w:proofErr w:type="gramStart"/>
      <w:r w:rsidR="007B378A">
        <w:t>dwelling</w:t>
      </w:r>
      <w:r w:rsidRPr="00882D52">
        <w:t>, and</w:t>
      </w:r>
      <w:proofErr w:type="gramEnd"/>
      <w:r w:rsidRPr="00882D52">
        <w:t xml:space="preserve"> cannot reasonably do so without obtaining possession of the </w:t>
      </w:r>
      <w:r w:rsidR="007B378A">
        <w:t>dwelling</w:t>
      </w:r>
      <w:r w:rsidRPr="00882D52">
        <w:t>.</w:t>
      </w:r>
    </w:p>
    <w:p w14:paraId="5253C148" w14:textId="1D1EFEE7" w:rsidR="00C220FD" w:rsidRPr="00882D52" w:rsidRDefault="00C220FD" w:rsidP="00822816">
      <w:pPr>
        <w:pStyle w:val="Level1"/>
      </w:pPr>
      <w:r w:rsidRPr="00882D52">
        <w:t>Ground B (redevelopment schemes)</w:t>
      </w:r>
    </w:p>
    <w:p w14:paraId="722AD5D3" w14:textId="20DA3A48" w:rsidR="00C220FD" w:rsidRPr="00882D52" w:rsidRDefault="00C220FD" w:rsidP="00106A85">
      <w:pPr>
        <w:pStyle w:val="Level2"/>
      </w:pPr>
      <w:r w:rsidRPr="00882D52">
        <w:t xml:space="preserve">This ground arises if the </w:t>
      </w:r>
      <w:r w:rsidR="007B378A">
        <w:t>dwelling</w:t>
      </w:r>
      <w:r w:rsidRPr="00882D52">
        <w:t xml:space="preserve"> satisfies the first condition or the second condition.</w:t>
      </w:r>
    </w:p>
    <w:p w14:paraId="7059E45A" w14:textId="3BD45982" w:rsidR="00C220FD" w:rsidRPr="00882D52" w:rsidRDefault="00C220FD" w:rsidP="00106A85">
      <w:pPr>
        <w:pStyle w:val="Level2"/>
      </w:pPr>
      <w:r w:rsidRPr="00882D52">
        <w:t xml:space="preserve">The first condition is that the </w:t>
      </w:r>
      <w:r w:rsidR="007B378A">
        <w:t>dwelling</w:t>
      </w:r>
      <w:r w:rsidRPr="00882D52">
        <w:t xml:space="preserve"> is in an area which is the subject of a redevelopment scheme approved in accordance with Part 2 of Schedule 8 to the Act, and the landlord intends within a reasonable time of obtaining possession to dispose of the </w:t>
      </w:r>
      <w:r w:rsidR="007B378A">
        <w:t>dwelling</w:t>
      </w:r>
      <w:r w:rsidRPr="00882D52">
        <w:t xml:space="preserve"> in accordance with the scheme.</w:t>
      </w:r>
    </w:p>
    <w:p w14:paraId="439A55B1" w14:textId="1A9D7983" w:rsidR="00C220FD" w:rsidRPr="00882D52" w:rsidRDefault="00C220FD" w:rsidP="00106A85">
      <w:pPr>
        <w:pStyle w:val="Level2"/>
      </w:pPr>
      <w:r w:rsidRPr="00882D52">
        <w:t xml:space="preserve">The second condition is that part of the </w:t>
      </w:r>
      <w:r w:rsidR="007B378A">
        <w:t>dwelling</w:t>
      </w:r>
      <w:r w:rsidRPr="00882D52">
        <w:t xml:space="preserve"> is in such an area and the landlord intends within a reasonable time of obtaining possession to dispose of that part in accordance with the scheme, and for that purpose reasonably requires possession of the </w:t>
      </w:r>
      <w:r w:rsidR="007B378A">
        <w:t>dwelling</w:t>
      </w:r>
      <w:r w:rsidRPr="00882D52">
        <w:t>.</w:t>
      </w:r>
    </w:p>
    <w:p w14:paraId="12D65107" w14:textId="315400A0" w:rsidR="00C220FD" w:rsidRPr="003944CA" w:rsidRDefault="00C220FD" w:rsidP="00106A85">
      <w:pPr>
        <w:pStyle w:val="Body"/>
        <w:keepNext/>
        <w:jc w:val="center"/>
        <w:rPr>
          <w:b/>
          <w:bCs/>
        </w:rPr>
      </w:pPr>
      <w:r w:rsidRPr="003944CA">
        <w:rPr>
          <w:b/>
          <w:bCs/>
        </w:rPr>
        <w:t xml:space="preserve">SPECIAL </w:t>
      </w:r>
      <w:r w:rsidR="007B378A">
        <w:rPr>
          <w:b/>
          <w:bCs/>
        </w:rPr>
        <w:t>DWELLING</w:t>
      </w:r>
      <w:r w:rsidRPr="003944CA">
        <w:rPr>
          <w:b/>
          <w:bCs/>
        </w:rPr>
        <w:t xml:space="preserve"> GROUNDS</w:t>
      </w:r>
    </w:p>
    <w:p w14:paraId="5754B899" w14:textId="11A2310C" w:rsidR="00C220FD" w:rsidRPr="00822816" w:rsidRDefault="00C220FD" w:rsidP="00822816">
      <w:pPr>
        <w:pStyle w:val="Level1"/>
        <w:rPr>
          <w:b/>
          <w:bCs/>
        </w:rPr>
      </w:pPr>
      <w:r w:rsidRPr="00822816">
        <w:rPr>
          <w:b/>
          <w:bCs/>
        </w:rPr>
        <w:t>Ground D (</w:t>
      </w:r>
      <w:r w:rsidR="007B378A">
        <w:rPr>
          <w:b/>
          <w:bCs/>
        </w:rPr>
        <w:t>dwelling</w:t>
      </w:r>
      <w:r w:rsidRPr="00822816">
        <w:rPr>
          <w:b/>
          <w:bCs/>
        </w:rPr>
        <w:t xml:space="preserve"> suitable for disabled people)</w:t>
      </w:r>
    </w:p>
    <w:p w14:paraId="0298D510" w14:textId="18FAACC1" w:rsidR="00C220FD" w:rsidRPr="00180DD8" w:rsidRDefault="00C220FD" w:rsidP="00180DD8">
      <w:pPr>
        <w:pStyle w:val="Body2"/>
      </w:pPr>
      <w:r>
        <w:t xml:space="preserve">The </w:t>
      </w:r>
      <w:r w:rsidR="007B378A">
        <w:t>dwelling</w:t>
      </w:r>
      <w:r>
        <w:t xml:space="preserve"> has features which are substantially different from those of ordinary </w:t>
      </w:r>
      <w:r w:rsidR="00080AE7">
        <w:t>dwellings</w:t>
      </w:r>
      <w:r>
        <w:t xml:space="preserve"> and which are designed to make it suitable for occupation by a physically disabled person who requires </w:t>
      </w:r>
      <w:r w:rsidR="007B378A">
        <w:t>dwelling</w:t>
      </w:r>
      <w:r>
        <w:t xml:space="preserve"> of a kind provided by the </w:t>
      </w:r>
      <w:r w:rsidR="007B378A">
        <w:t>dwelling</w:t>
      </w:r>
      <w:r>
        <w:t xml:space="preserve"> and</w:t>
      </w:r>
      <w:r w:rsidR="00303345">
        <w:t>:</w:t>
      </w:r>
    </w:p>
    <w:p w14:paraId="3C326935" w14:textId="291C3C5B" w:rsidR="00C220FD" w:rsidRPr="00106A85" w:rsidRDefault="00C220FD" w:rsidP="00106A85">
      <w:pPr>
        <w:pStyle w:val="Level2"/>
      </w:pPr>
      <w:r>
        <w:t xml:space="preserve">there is no longer such a person living in the </w:t>
      </w:r>
      <w:r w:rsidR="007B378A">
        <w:t>dwelling</w:t>
      </w:r>
      <w:r w:rsidR="00303345">
        <w:t>;</w:t>
      </w:r>
      <w:r>
        <w:t xml:space="preserve"> and</w:t>
      </w:r>
    </w:p>
    <w:p w14:paraId="74FAD80A" w14:textId="43E745A9" w:rsidR="00C220FD" w:rsidRPr="00106A85" w:rsidRDefault="00C220FD" w:rsidP="00106A85">
      <w:pPr>
        <w:pStyle w:val="Level2"/>
      </w:pPr>
      <w:r>
        <w:t xml:space="preserve">the landlord requires the </w:t>
      </w:r>
      <w:r w:rsidR="007B378A">
        <w:t>dwelling</w:t>
      </w:r>
      <w:r>
        <w:t xml:space="preserve"> for occupation by such a person (whether alone or with members of that person’s family).</w:t>
      </w:r>
    </w:p>
    <w:p w14:paraId="29C46D4A" w14:textId="77777777" w:rsidR="00C220FD" w:rsidRPr="003944CA" w:rsidRDefault="00C220FD" w:rsidP="00106A85">
      <w:pPr>
        <w:pStyle w:val="Body"/>
        <w:jc w:val="center"/>
        <w:rPr>
          <w:b/>
          <w:bCs/>
        </w:rPr>
      </w:pPr>
      <w:r w:rsidRPr="003944CA">
        <w:rPr>
          <w:b/>
          <w:bCs/>
        </w:rPr>
        <w:t>UNDER-OCCUPATION GROUNDS</w:t>
      </w:r>
    </w:p>
    <w:p w14:paraId="70DF04E9" w14:textId="1144328B" w:rsidR="00C220FD" w:rsidRPr="00822816" w:rsidRDefault="00C220FD" w:rsidP="00822816">
      <w:pPr>
        <w:pStyle w:val="Level1"/>
        <w:keepNext/>
        <w:rPr>
          <w:b/>
          <w:bCs/>
        </w:rPr>
      </w:pPr>
      <w:r w:rsidRPr="00822816">
        <w:rPr>
          <w:b/>
          <w:bCs/>
        </w:rPr>
        <w:t>Ground G (reserve successors)</w:t>
      </w:r>
    </w:p>
    <w:p w14:paraId="6956A026" w14:textId="60605E76" w:rsidR="00C220FD" w:rsidRPr="00180DD8" w:rsidRDefault="00C220FD" w:rsidP="00180DD8">
      <w:pPr>
        <w:pStyle w:val="Body2"/>
      </w:pPr>
      <w:r>
        <w:t xml:space="preserve">The contract-holder succeeded to the occupation contract under section 73 of the Act as a reserve successor (see sections 76 and 77 of the Act), and the </w:t>
      </w:r>
      <w:r w:rsidR="007B378A">
        <w:t>dwelling</w:t>
      </w:r>
      <w:r>
        <w:t xml:space="preserve"> comprised in the </w:t>
      </w:r>
      <w:r w:rsidR="007B378A">
        <w:t>dwelling</w:t>
      </w:r>
      <w:r>
        <w:t xml:space="preserve"> is more extensive than is reasonably required by the contract-holder.</w:t>
      </w:r>
    </w:p>
    <w:p w14:paraId="3B4AD1A2" w14:textId="7DBE86BE" w:rsidR="00C220FD" w:rsidRPr="00822816" w:rsidRDefault="00C220FD" w:rsidP="00822816">
      <w:pPr>
        <w:pStyle w:val="Level1"/>
        <w:keepNext/>
        <w:rPr>
          <w:b/>
          <w:bCs/>
        </w:rPr>
      </w:pPr>
      <w:r w:rsidRPr="00822816">
        <w:rPr>
          <w:b/>
          <w:bCs/>
        </w:rPr>
        <w:t>Ground H (joint contract-holders)</w:t>
      </w:r>
    </w:p>
    <w:p w14:paraId="4059090C" w14:textId="5E8990BB" w:rsidR="00C220FD" w:rsidRPr="00106A85" w:rsidRDefault="00C220FD" w:rsidP="00106A85">
      <w:pPr>
        <w:pStyle w:val="Level2"/>
      </w:pPr>
      <w:r>
        <w:t>This ground arises if the first condition and the second condition are met.</w:t>
      </w:r>
    </w:p>
    <w:p w14:paraId="32BCD8FE" w14:textId="485E9831" w:rsidR="00C220FD" w:rsidRPr="00106A85" w:rsidRDefault="00C220FD" w:rsidP="00106A85">
      <w:pPr>
        <w:pStyle w:val="Level2"/>
      </w:pPr>
      <w:r>
        <w:lastRenderedPageBreak/>
        <w:t>The first condition is that a joint contract-holder’s rights and obligations under the contract have been ended in accordance with</w:t>
      </w:r>
      <w:r w:rsidR="00303345">
        <w:t>:</w:t>
      </w:r>
    </w:p>
    <w:p w14:paraId="11DD54A1" w14:textId="7F50207E" w:rsidR="00C220FD" w:rsidRPr="00106A85" w:rsidRDefault="00C220FD" w:rsidP="00106A85">
      <w:pPr>
        <w:pStyle w:val="Level3"/>
      </w:pPr>
      <w:r>
        <w:t>section 138 (withdrawal) of the Act</w:t>
      </w:r>
      <w:r w:rsidR="00303345">
        <w:t>;</w:t>
      </w:r>
      <w:r>
        <w:t xml:space="preserve"> or</w:t>
      </w:r>
    </w:p>
    <w:p w14:paraId="73045B7C" w14:textId="514FE6E3" w:rsidR="00C220FD" w:rsidRPr="00106A85" w:rsidRDefault="00C220FD" w:rsidP="00106A85">
      <w:pPr>
        <w:pStyle w:val="Level3"/>
      </w:pPr>
      <w:r>
        <w:t>section 225, 227 or 230 (exclusion) of the Act.</w:t>
      </w:r>
    </w:p>
    <w:p w14:paraId="09368A54" w14:textId="21AF5073" w:rsidR="00C220FD" w:rsidRPr="00106A85" w:rsidRDefault="00C220FD" w:rsidP="00106A85">
      <w:pPr>
        <w:pStyle w:val="Level2"/>
      </w:pPr>
      <w:r>
        <w:t>The second condition is that</w:t>
      </w:r>
      <w:r w:rsidR="005C6DC6">
        <w:t>:</w:t>
      </w:r>
    </w:p>
    <w:p w14:paraId="0C6569BF" w14:textId="10982B0A" w:rsidR="00C220FD" w:rsidRPr="00106A85" w:rsidRDefault="00C220FD" w:rsidP="00106A85">
      <w:pPr>
        <w:pStyle w:val="Level3"/>
      </w:pPr>
      <w:r>
        <w:t xml:space="preserve">the </w:t>
      </w:r>
      <w:r w:rsidR="007B378A">
        <w:t>dwelling</w:t>
      </w:r>
      <w:r>
        <w:t xml:space="preserve"> comprised in the </w:t>
      </w:r>
      <w:r w:rsidR="007B378A">
        <w:t>dwelling</w:t>
      </w:r>
      <w:r>
        <w:t xml:space="preserve"> is more extensive than is reasonably required by the remaining contract-holder (or contract-holders)</w:t>
      </w:r>
      <w:r w:rsidR="00303345">
        <w:t>;</w:t>
      </w:r>
      <w:r>
        <w:t xml:space="preserve"> or</w:t>
      </w:r>
    </w:p>
    <w:p w14:paraId="299684D4" w14:textId="7F0CED74" w:rsidR="00C220FD" w:rsidRPr="00106A85" w:rsidRDefault="00C220FD" w:rsidP="00106A85">
      <w:pPr>
        <w:pStyle w:val="Level3"/>
      </w:pPr>
      <w:r>
        <w:t xml:space="preserve">where the landlord is a community landlord, the remaining contract-holder does not (or the remaining contract-holders do not) meet the landlord’s criteria for the allocation of housing </w:t>
      </w:r>
      <w:r w:rsidR="007B378A">
        <w:t>dwelling</w:t>
      </w:r>
      <w:r>
        <w:t>.</w:t>
      </w:r>
    </w:p>
    <w:p w14:paraId="0E727496" w14:textId="77777777" w:rsidR="00C220FD" w:rsidRPr="001E34D8" w:rsidRDefault="00C220FD" w:rsidP="00822816">
      <w:pPr>
        <w:pStyle w:val="Body"/>
        <w:keepNext/>
        <w:jc w:val="center"/>
        <w:rPr>
          <w:b/>
          <w:bCs/>
        </w:rPr>
      </w:pPr>
      <w:r w:rsidRPr="001E34D8">
        <w:rPr>
          <w:b/>
          <w:bCs/>
        </w:rPr>
        <w:t>OTHER ESTATE MANAGEMENT REASONS</w:t>
      </w:r>
    </w:p>
    <w:p w14:paraId="57EF617A" w14:textId="3CCF74BF" w:rsidR="00C220FD" w:rsidRPr="00822816" w:rsidRDefault="00C220FD" w:rsidP="00822816">
      <w:pPr>
        <w:pStyle w:val="Level1"/>
        <w:keepNext/>
        <w:rPr>
          <w:b/>
          <w:bCs/>
        </w:rPr>
      </w:pPr>
      <w:r w:rsidRPr="00822816">
        <w:rPr>
          <w:b/>
          <w:bCs/>
        </w:rPr>
        <w:t>Ground I (other estate management reasons)</w:t>
      </w:r>
    </w:p>
    <w:p w14:paraId="157B6E00" w14:textId="14E326C2" w:rsidR="00C220FD" w:rsidRPr="00106A85" w:rsidRDefault="00C220FD" w:rsidP="00106A85">
      <w:pPr>
        <w:pStyle w:val="Level2"/>
      </w:pPr>
      <w:r>
        <w:t xml:space="preserve">This ground arises where it is desirable for some other substantial estate management reason that the landlord should obtain possession of the </w:t>
      </w:r>
      <w:r w:rsidR="007B378A">
        <w:t>dwelling</w:t>
      </w:r>
      <w:r>
        <w:t>.</w:t>
      </w:r>
    </w:p>
    <w:p w14:paraId="3B379FF6" w14:textId="59E14838" w:rsidR="00C220FD" w:rsidRPr="00106A85" w:rsidRDefault="00C220FD" w:rsidP="00106A85">
      <w:pPr>
        <w:pStyle w:val="Level2"/>
      </w:pPr>
      <w:r>
        <w:t>An estate management reason may</w:t>
      </w:r>
      <w:proofErr w:type="gramStart"/>
      <w:r>
        <w:t>, in particular, relate</w:t>
      </w:r>
      <w:proofErr w:type="gramEnd"/>
      <w:r>
        <w:t xml:space="preserve"> to</w:t>
      </w:r>
      <w:r w:rsidR="00303345">
        <w:t>:</w:t>
      </w:r>
    </w:p>
    <w:p w14:paraId="60006F6A" w14:textId="2210D1A6" w:rsidR="00C220FD" w:rsidRPr="00106A85" w:rsidRDefault="00C220FD" w:rsidP="00106A85">
      <w:pPr>
        <w:pStyle w:val="Level3"/>
      </w:pPr>
      <w:r>
        <w:t xml:space="preserve">all or part of the </w:t>
      </w:r>
      <w:r w:rsidR="007B378A">
        <w:t>dwelling</w:t>
      </w:r>
      <w:r w:rsidR="00303345">
        <w:t>;</w:t>
      </w:r>
      <w:r>
        <w:t xml:space="preserve"> or</w:t>
      </w:r>
    </w:p>
    <w:p w14:paraId="0BBF278D" w14:textId="260A1479" w:rsidR="00C220FD" w:rsidRPr="00106A85" w:rsidRDefault="00C220FD" w:rsidP="00106A85">
      <w:pPr>
        <w:pStyle w:val="Level3"/>
      </w:pPr>
      <w:r>
        <w:t xml:space="preserve">any other premises of the landlord to which the </w:t>
      </w:r>
      <w:r w:rsidR="007B378A">
        <w:t>dwelling</w:t>
      </w:r>
      <w:r>
        <w:t xml:space="preserve"> is connected, whether by reason of proximity or the purposes for which they are used, or in any other manner.</w:t>
      </w:r>
    </w:p>
    <w:p w14:paraId="578633C8" w14:textId="527D5260" w:rsidR="00081F50" w:rsidRDefault="00081F50" w:rsidP="00081F50">
      <w:pPr>
        <w:pStyle w:val="Body"/>
        <w:numPr>
          <w:ilvl w:val="0"/>
          <w:numId w:val="0"/>
        </w:numPr>
      </w:pPr>
    </w:p>
    <w:p w14:paraId="09D1C337" w14:textId="77777777" w:rsidR="00822816" w:rsidRDefault="00822816" w:rsidP="00995FED">
      <w:pPr>
        <w:pStyle w:val="Body"/>
      </w:pPr>
    </w:p>
    <w:p w14:paraId="1C710A75" w14:textId="77777777" w:rsidR="00822816" w:rsidRDefault="00822816" w:rsidP="00822816">
      <w:pPr>
        <w:pStyle w:val="Body"/>
        <w:keepNext/>
        <w:rPr>
          <w:b/>
          <w:bCs/>
        </w:rPr>
        <w:sectPr w:rsidR="00822816" w:rsidSect="00F6165E">
          <w:pgSz w:w="11907" w:h="16840" w:code="9"/>
          <w:pgMar w:top="1418" w:right="1418" w:bottom="1418" w:left="1418" w:header="454" w:footer="454" w:gutter="0"/>
          <w:cols w:space="708"/>
          <w:docGrid w:linePitch="272"/>
        </w:sectPr>
      </w:pPr>
    </w:p>
    <w:p w14:paraId="0AE53FAE" w14:textId="001411A6" w:rsidR="00822816" w:rsidRPr="00CB540D" w:rsidRDefault="00822816" w:rsidP="00CB540D">
      <w:pPr>
        <w:pStyle w:val="Schedule"/>
      </w:pPr>
      <w:bookmarkStart w:id="157" w:name="_Ref103029786"/>
      <w:bookmarkStart w:id="158" w:name="_Ref103029787"/>
      <w:r w:rsidRPr="00CB540D">
        <w:lastRenderedPageBreak/>
        <w:t>annexure</w:t>
      </w:r>
      <w:bookmarkEnd w:id="157"/>
      <w:r w:rsidRPr="00CB540D">
        <w:t xml:space="preserve"> </w:t>
      </w:r>
      <w:fldSimple w:instr=" REF _Ref103029786 \r ">
        <w:r w:rsidR="00853A5C">
          <w:rPr>
            <w:rFonts w:hint="eastAsia"/>
            <w:cs/>
          </w:rPr>
          <w:t>‎</w:t>
        </w:r>
        <w:r w:rsidR="00853A5C">
          <w:t>2</w:t>
        </w:r>
      </w:fldSimple>
      <w:bookmarkStart w:id="159" w:name="_NN58"/>
      <w:bookmarkEnd w:id="158"/>
      <w:bookmarkEnd w:id="159"/>
    </w:p>
    <w:p w14:paraId="61C0FF95" w14:textId="13846792" w:rsidR="00D856B8" w:rsidRDefault="00822816" w:rsidP="00CB540D">
      <w:pPr>
        <w:pStyle w:val="ScheduleTitle"/>
      </w:pPr>
      <w:r>
        <w:t>Additional Terms (A)</w:t>
      </w:r>
      <w:r w:rsidR="00D34C3C">
        <w:t xml:space="preserve"> </w:t>
      </w:r>
      <w:r w:rsidR="00D34C3C">
        <w:fldChar w:fldCharType="begin"/>
      </w:r>
      <w:r w:rsidR="00D34C3C">
        <w:instrText xml:space="preserve"> TC “</w:instrText>
      </w:r>
      <w:r w:rsidR="00D34C3C">
        <w:fldChar w:fldCharType="begin"/>
      </w:r>
      <w:r w:rsidR="00D34C3C">
        <w:instrText xml:space="preserve"> REF _NN58\r \h </w:instrText>
      </w:r>
      <w:r w:rsidR="00D34C3C">
        <w:fldChar w:fldCharType="separate"/>
      </w:r>
      <w:bookmarkStart w:id="160" w:name="_Toc156561878"/>
      <w:bookmarkStart w:id="161" w:name="_Toc158109653"/>
      <w:r w:rsidR="00853A5C">
        <w:rPr>
          <w:rFonts w:hint="eastAsia"/>
          <w:cs/>
        </w:rPr>
        <w:instrText>‎</w:instrText>
      </w:r>
      <w:r w:rsidR="00853A5C">
        <w:instrText>2</w:instrText>
      </w:r>
      <w:r w:rsidR="00D34C3C">
        <w:fldChar w:fldCharType="end"/>
      </w:r>
      <w:r w:rsidR="00D34C3C">
        <w:tab/>
        <w:instrText>Additional Terms (A)</w:instrText>
      </w:r>
      <w:bookmarkEnd w:id="160"/>
      <w:bookmarkEnd w:id="161"/>
      <w:r w:rsidR="00D34C3C">
        <w:instrText xml:space="preserve">” \l 3 </w:instrText>
      </w:r>
      <w:r w:rsidR="00D34C3C">
        <w:fldChar w:fldCharType="end"/>
      </w:r>
    </w:p>
    <w:p w14:paraId="00FFFB03" w14:textId="761783C5" w:rsidR="00AF2472" w:rsidRDefault="00AF2472" w:rsidP="00D856B8">
      <w:pPr>
        <w:pStyle w:val="Level1"/>
        <w:numPr>
          <w:ilvl w:val="0"/>
          <w:numId w:val="31"/>
        </w:numPr>
        <w:jc w:val="left"/>
      </w:pPr>
      <w:bookmarkStart w:id="162" w:name="_Ref125983581"/>
      <w:r>
        <w:rPr>
          <w:b/>
          <w:bCs/>
        </w:rPr>
        <w:t xml:space="preserve">Definitions and interpretation </w:t>
      </w:r>
    </w:p>
    <w:p w14:paraId="4464D901" w14:textId="16B945BD" w:rsidR="00D856B8" w:rsidRDefault="00B863EB" w:rsidP="00AF2472">
      <w:pPr>
        <w:pStyle w:val="Level2"/>
        <w:numPr>
          <w:ilvl w:val="1"/>
          <w:numId w:val="31"/>
        </w:numPr>
        <w:jc w:val="left"/>
      </w:pPr>
      <w:r>
        <w:t>T</w:t>
      </w:r>
      <w:r w:rsidR="00D856B8">
        <w:t>he following words and expressions have the following meanings:</w:t>
      </w:r>
      <w:bookmarkEnd w:id="162"/>
    </w:p>
    <w:tbl>
      <w:tblPr>
        <w:tblW w:w="8340" w:type="dxa"/>
        <w:tblInd w:w="850" w:type="dxa"/>
        <w:tblLayout w:type="fixed"/>
        <w:tblCellMar>
          <w:left w:w="56" w:type="dxa"/>
          <w:right w:w="56" w:type="dxa"/>
        </w:tblCellMar>
        <w:tblLook w:val="04A0" w:firstRow="1" w:lastRow="0" w:firstColumn="1" w:lastColumn="0" w:noHBand="0" w:noVBand="1"/>
      </w:tblPr>
      <w:tblGrid>
        <w:gridCol w:w="3403"/>
        <w:gridCol w:w="4931"/>
        <w:gridCol w:w="6"/>
      </w:tblGrid>
      <w:tr w:rsidR="00D856B8" w14:paraId="1374D09C" w14:textId="77777777" w:rsidTr="006E62D6">
        <w:tc>
          <w:tcPr>
            <w:tcW w:w="3403" w:type="dxa"/>
            <w:hideMark/>
          </w:tcPr>
          <w:p w14:paraId="2BF48BF4" w14:textId="77777777" w:rsidR="00D856B8" w:rsidRDefault="00D856B8" w:rsidP="00D856B8">
            <w:pPr>
              <w:pStyle w:val="Body"/>
              <w:numPr>
                <w:ilvl w:val="0"/>
                <w:numId w:val="27"/>
              </w:numPr>
              <w:jc w:val="left"/>
              <w:rPr>
                <w:b/>
                <w:bCs/>
              </w:rPr>
            </w:pPr>
            <w:r>
              <w:rPr>
                <w:b/>
                <w:bCs/>
              </w:rPr>
              <w:t>“Building”</w:t>
            </w:r>
          </w:p>
        </w:tc>
        <w:tc>
          <w:tcPr>
            <w:tcW w:w="4937" w:type="dxa"/>
            <w:gridSpan w:val="2"/>
            <w:hideMark/>
          </w:tcPr>
          <w:p w14:paraId="5FA9E2F6" w14:textId="6CF64171" w:rsidR="00D856B8" w:rsidRDefault="00D856B8" w:rsidP="00D856B8">
            <w:pPr>
              <w:pStyle w:val="Body"/>
              <w:numPr>
                <w:ilvl w:val="0"/>
                <w:numId w:val="27"/>
              </w:numPr>
              <w:jc w:val="left"/>
            </w:pPr>
            <w:r>
              <w:t xml:space="preserve">the building </w:t>
            </w:r>
            <w:r w:rsidR="0083354A">
              <w:t>containing the dwelling</w:t>
            </w:r>
          </w:p>
        </w:tc>
      </w:tr>
      <w:tr w:rsidR="00D856B8" w14:paraId="4B333803" w14:textId="77777777" w:rsidTr="006E62D6">
        <w:tc>
          <w:tcPr>
            <w:tcW w:w="3403" w:type="dxa"/>
            <w:hideMark/>
          </w:tcPr>
          <w:p w14:paraId="0373B0F7" w14:textId="77777777" w:rsidR="00D856B8" w:rsidRDefault="00D856B8" w:rsidP="00D856B8">
            <w:pPr>
              <w:pStyle w:val="Body"/>
              <w:numPr>
                <w:ilvl w:val="0"/>
                <w:numId w:val="27"/>
              </w:numPr>
              <w:jc w:val="left"/>
            </w:pPr>
            <w:r>
              <w:rPr>
                <w:b/>
                <w:bCs/>
              </w:rPr>
              <w:t>“Common Parts”</w:t>
            </w:r>
          </w:p>
        </w:tc>
        <w:tc>
          <w:tcPr>
            <w:tcW w:w="4937" w:type="dxa"/>
            <w:gridSpan w:val="2"/>
            <w:hideMark/>
          </w:tcPr>
          <w:p w14:paraId="0858A15E" w14:textId="77777777" w:rsidR="00D856B8" w:rsidRDefault="00D856B8" w:rsidP="00D856B8">
            <w:pPr>
              <w:pStyle w:val="Body"/>
              <w:numPr>
                <w:ilvl w:val="0"/>
                <w:numId w:val="27"/>
              </w:numPr>
              <w:jc w:val="left"/>
            </w:pPr>
            <w:r>
              <w:t xml:space="preserve">the entrance hall, staircases, passageways and lifts of the </w:t>
            </w:r>
            <w:proofErr w:type="gramStart"/>
            <w:r>
              <w:t>Building</w:t>
            </w:r>
            <w:proofErr w:type="gramEnd"/>
            <w:r>
              <w:t xml:space="preserve"> including fire exits and escapes and any communal gardens or landscaping around it plus any car park to which the residents in the </w:t>
            </w:r>
            <w:proofErr w:type="gramStart"/>
            <w:r>
              <w:t>Building</w:t>
            </w:r>
            <w:proofErr w:type="gramEnd"/>
            <w:r>
              <w:t xml:space="preserve"> have access</w:t>
            </w:r>
          </w:p>
        </w:tc>
      </w:tr>
      <w:tr w:rsidR="00D856B8" w14:paraId="10198530" w14:textId="77777777" w:rsidTr="006E62D6">
        <w:tc>
          <w:tcPr>
            <w:tcW w:w="3403" w:type="dxa"/>
            <w:hideMark/>
          </w:tcPr>
          <w:p w14:paraId="06F8B305" w14:textId="77777777" w:rsidR="00D856B8" w:rsidRDefault="00D856B8" w:rsidP="00D856B8">
            <w:pPr>
              <w:pStyle w:val="Body"/>
              <w:numPr>
                <w:ilvl w:val="0"/>
                <w:numId w:val="27"/>
              </w:numPr>
              <w:jc w:val="left"/>
              <w:rPr>
                <w:b/>
                <w:bCs/>
              </w:rPr>
            </w:pPr>
            <w:r>
              <w:rPr>
                <w:b/>
                <w:bCs/>
              </w:rPr>
              <w:t>“Contents”</w:t>
            </w:r>
          </w:p>
        </w:tc>
        <w:tc>
          <w:tcPr>
            <w:tcW w:w="4937" w:type="dxa"/>
            <w:gridSpan w:val="2"/>
            <w:hideMark/>
          </w:tcPr>
          <w:p w14:paraId="0DF877D3" w14:textId="63FF66CA" w:rsidR="00D856B8" w:rsidRDefault="00D856B8" w:rsidP="00D856B8">
            <w:pPr>
              <w:pStyle w:val="Body"/>
              <w:numPr>
                <w:ilvl w:val="0"/>
                <w:numId w:val="27"/>
              </w:numPr>
              <w:jc w:val="left"/>
            </w:pPr>
            <w:r>
              <w:t>furniture, furnishings, fixtures, fittings and effects</w:t>
            </w:r>
            <w:r w:rsidR="00BB1FC9">
              <w:t xml:space="preserve"> of the dwelling </w:t>
            </w:r>
            <w:r>
              <w:t>including floor, ceiling and wall coverings, decorative features, white goods and other</w:t>
            </w:r>
            <w:r w:rsidR="00751A30">
              <w:t xml:space="preserve"> items and</w:t>
            </w:r>
            <w:r>
              <w:t xml:space="preserve"> equipment </w:t>
            </w:r>
            <w:r w:rsidR="00BB1FC9">
              <w:t xml:space="preserve">which </w:t>
            </w:r>
            <w:r w:rsidR="00DE4A3D">
              <w:t>are provided by the landlord</w:t>
            </w:r>
          </w:p>
        </w:tc>
      </w:tr>
      <w:tr w:rsidR="00D856B8" w14:paraId="1D888FC1" w14:textId="77777777" w:rsidTr="006E62D6">
        <w:tc>
          <w:tcPr>
            <w:tcW w:w="3403" w:type="dxa"/>
            <w:hideMark/>
          </w:tcPr>
          <w:p w14:paraId="3E174A5E" w14:textId="77777777" w:rsidR="00D856B8" w:rsidRDefault="00D856B8" w:rsidP="00D856B8">
            <w:pPr>
              <w:pStyle w:val="Body"/>
              <w:numPr>
                <w:ilvl w:val="0"/>
                <w:numId w:val="27"/>
              </w:numPr>
              <w:jc w:val="left"/>
              <w:rPr>
                <w:b/>
              </w:rPr>
            </w:pPr>
            <w:r>
              <w:rPr>
                <w:b/>
              </w:rPr>
              <w:t>“Deposit”</w:t>
            </w:r>
          </w:p>
        </w:tc>
        <w:tc>
          <w:tcPr>
            <w:tcW w:w="4937" w:type="dxa"/>
            <w:gridSpan w:val="2"/>
            <w:hideMark/>
          </w:tcPr>
          <w:p w14:paraId="1E8CE060" w14:textId="4CAD996D" w:rsidR="00D856B8" w:rsidRPr="00C1792B" w:rsidRDefault="009A7BDF" w:rsidP="00E85E11">
            <w:pPr>
              <w:pStyle w:val="Body"/>
              <w:numPr>
                <w:ilvl w:val="0"/>
                <w:numId w:val="0"/>
              </w:numPr>
              <w:jc w:val="left"/>
            </w:pPr>
            <w:r>
              <w:t>t</w:t>
            </w:r>
            <w:r w:rsidR="00E85E11">
              <w:t xml:space="preserve">he deposit set out in </w:t>
            </w:r>
            <w:r w:rsidR="00E85E11">
              <w:rPr>
                <w:b/>
                <w:bCs/>
              </w:rPr>
              <w:t>Part 2 Key Matters</w:t>
            </w:r>
            <w:r w:rsidR="006B6BC1">
              <w:t>, being a security deposit.</w:t>
            </w:r>
          </w:p>
        </w:tc>
      </w:tr>
      <w:tr w:rsidR="00D856B8" w14:paraId="1632379C" w14:textId="77777777" w:rsidTr="006E62D6">
        <w:tc>
          <w:tcPr>
            <w:tcW w:w="3403" w:type="dxa"/>
            <w:hideMark/>
          </w:tcPr>
          <w:p w14:paraId="1AFFA087" w14:textId="77777777" w:rsidR="00D856B8" w:rsidRDefault="00D856B8" w:rsidP="00D856B8">
            <w:pPr>
              <w:pStyle w:val="Body"/>
              <w:numPr>
                <w:ilvl w:val="0"/>
                <w:numId w:val="27"/>
              </w:numPr>
              <w:jc w:val="left"/>
              <w:rPr>
                <w:b/>
              </w:rPr>
            </w:pPr>
            <w:r>
              <w:rPr>
                <w:b/>
                <w:bCs/>
              </w:rPr>
              <w:t>“Deposit Holder”</w:t>
            </w:r>
          </w:p>
        </w:tc>
        <w:tc>
          <w:tcPr>
            <w:tcW w:w="4937" w:type="dxa"/>
            <w:gridSpan w:val="2"/>
            <w:hideMark/>
          </w:tcPr>
          <w:p w14:paraId="5BBE2479" w14:textId="119959C0" w:rsidR="00D856B8" w:rsidRDefault="00D856B8" w:rsidP="00D856B8">
            <w:pPr>
              <w:pStyle w:val="Body"/>
              <w:numPr>
                <w:ilvl w:val="0"/>
                <w:numId w:val="27"/>
              </w:numPr>
              <w:jc w:val="left"/>
            </w:pPr>
            <w:r>
              <w:t xml:space="preserve">[the </w:t>
            </w:r>
            <w:r w:rsidR="001A6CCF">
              <w:t>l</w:t>
            </w:r>
            <w:r>
              <w:t xml:space="preserve">andlord] </w:t>
            </w:r>
            <w:r w:rsidR="005509A9">
              <w:rPr>
                <w:lang w:eastAsia="en-US"/>
              </w:rPr>
              <w:t>Grainger Land &amp; Regeneration Ltd</w:t>
            </w:r>
          </w:p>
          <w:p w14:paraId="288A1019" w14:textId="6EA6AC7F" w:rsidR="00D856B8" w:rsidRDefault="00D856B8" w:rsidP="00D856B8">
            <w:pPr>
              <w:pStyle w:val="Body"/>
              <w:numPr>
                <w:ilvl w:val="0"/>
                <w:numId w:val="27"/>
              </w:numPr>
              <w:jc w:val="left"/>
            </w:pPr>
            <w:r>
              <w:t xml:space="preserve">[the </w:t>
            </w:r>
            <w:r w:rsidR="005E56F8">
              <w:t>Managing Agents</w:t>
            </w:r>
            <w:r>
              <w:t>]</w:t>
            </w:r>
            <w:r w:rsidR="00D96447">
              <w:t xml:space="preserve"> </w:t>
            </w:r>
            <w:r w:rsidR="005509A9">
              <w:rPr>
                <w:lang w:eastAsia="en-US"/>
              </w:rPr>
              <w:t>Grainger Residential Management Ltd</w:t>
            </w:r>
          </w:p>
          <w:p w14:paraId="53985643" w14:textId="1774E4F6" w:rsidR="00D856B8" w:rsidRDefault="00D856B8" w:rsidP="00D856B8">
            <w:pPr>
              <w:pStyle w:val="Body"/>
              <w:numPr>
                <w:ilvl w:val="0"/>
                <w:numId w:val="27"/>
              </w:numPr>
              <w:jc w:val="left"/>
            </w:pPr>
            <w:r>
              <w:t>[</w:t>
            </w:r>
            <w:r w:rsidR="00D16B59">
              <w:t xml:space="preserve">[name of scheme], </w:t>
            </w:r>
            <w:r w:rsidR="00D96447">
              <w:t>Insured TDS Scheme</w:t>
            </w:r>
          </w:p>
        </w:tc>
      </w:tr>
      <w:tr w:rsidR="00D856B8" w14:paraId="661FA9CC" w14:textId="77777777" w:rsidTr="006E62D6">
        <w:tc>
          <w:tcPr>
            <w:tcW w:w="3403" w:type="dxa"/>
            <w:hideMark/>
          </w:tcPr>
          <w:p w14:paraId="1F8C2B66" w14:textId="77777777" w:rsidR="00D856B8" w:rsidRDefault="00D856B8" w:rsidP="00D856B8">
            <w:pPr>
              <w:pStyle w:val="Body"/>
              <w:numPr>
                <w:ilvl w:val="0"/>
                <w:numId w:val="27"/>
              </w:numPr>
              <w:jc w:val="left"/>
              <w:rPr>
                <w:b/>
                <w:bCs/>
              </w:rPr>
            </w:pPr>
            <w:r>
              <w:rPr>
                <w:b/>
                <w:bCs/>
              </w:rPr>
              <w:t>“Designated Bank Account”</w:t>
            </w:r>
          </w:p>
        </w:tc>
        <w:tc>
          <w:tcPr>
            <w:tcW w:w="4937" w:type="dxa"/>
            <w:gridSpan w:val="2"/>
            <w:hideMark/>
          </w:tcPr>
          <w:p w14:paraId="555983BC" w14:textId="63F09C1C" w:rsidR="00D856B8" w:rsidRDefault="002B30B2" w:rsidP="002549FA">
            <w:pPr>
              <w:pStyle w:val="Body"/>
              <w:numPr>
                <w:ilvl w:val="0"/>
                <w:numId w:val="27"/>
              </w:numPr>
              <w:jc w:val="left"/>
            </w:pPr>
            <w:r>
              <w:t>the landlord’s</w:t>
            </w:r>
            <w:r w:rsidR="00D856B8">
              <w:t xml:space="preserve"> designated bank account for receiving the payment of Rent being</w:t>
            </w:r>
            <w:r w:rsidR="002549FA">
              <w:t xml:space="preserve"> such </w:t>
            </w:r>
            <w:r w:rsidR="00D856B8">
              <w:t xml:space="preserve">bank account as </w:t>
            </w:r>
            <w:r w:rsidR="00D16B59">
              <w:t xml:space="preserve">the landlord may </w:t>
            </w:r>
            <w:r w:rsidR="00D856B8">
              <w:t xml:space="preserve">notify </w:t>
            </w:r>
            <w:r w:rsidR="00D16B59">
              <w:t>y</w:t>
            </w:r>
            <w:r w:rsidR="00D856B8">
              <w:t>ou of in writing from time to time</w:t>
            </w:r>
          </w:p>
        </w:tc>
      </w:tr>
      <w:tr w:rsidR="0083354A" w14:paraId="030EB71F" w14:textId="77777777" w:rsidTr="006E62D6">
        <w:tblPrEx>
          <w:tblLook w:val="0000" w:firstRow="0" w:lastRow="0" w:firstColumn="0" w:lastColumn="0" w:noHBand="0" w:noVBand="0"/>
        </w:tblPrEx>
        <w:trPr>
          <w:gridAfter w:val="1"/>
          <w:wAfter w:w="6" w:type="dxa"/>
        </w:trPr>
        <w:tc>
          <w:tcPr>
            <w:tcW w:w="3403" w:type="dxa"/>
            <w:shd w:val="clear" w:color="auto" w:fill="auto"/>
          </w:tcPr>
          <w:p w14:paraId="08D738E2" w14:textId="77777777" w:rsidR="0083354A" w:rsidRPr="00037B83" w:rsidRDefault="0083354A" w:rsidP="0083354A">
            <w:pPr>
              <w:pStyle w:val="Body"/>
              <w:jc w:val="left"/>
              <w:rPr>
                <w:b/>
                <w:bCs/>
              </w:rPr>
            </w:pPr>
            <w:r w:rsidRPr="00037B83">
              <w:rPr>
                <w:b/>
                <w:bCs/>
              </w:rPr>
              <w:t>“Emergency”</w:t>
            </w:r>
          </w:p>
        </w:tc>
        <w:tc>
          <w:tcPr>
            <w:tcW w:w="4931" w:type="dxa"/>
            <w:shd w:val="clear" w:color="auto" w:fill="auto"/>
          </w:tcPr>
          <w:p w14:paraId="43ADF14C" w14:textId="0F0618DB" w:rsidR="0083354A" w:rsidRDefault="004566F6" w:rsidP="0083354A">
            <w:pPr>
              <w:pStyle w:val="Body"/>
              <w:jc w:val="left"/>
            </w:pPr>
            <w:r>
              <w:t xml:space="preserve">has the meaning given to it in </w:t>
            </w:r>
            <w:r w:rsidRPr="00C1792B">
              <w:rPr>
                <w:b/>
                <w:bCs/>
              </w:rPr>
              <w:t>term 4.6.4</w:t>
            </w:r>
            <w:r w:rsidR="00AD675D">
              <w:rPr>
                <w:b/>
                <w:bCs/>
              </w:rPr>
              <w:t xml:space="preserve"> </w:t>
            </w:r>
            <w:r w:rsidR="009D34D1">
              <w:t xml:space="preserve">of </w:t>
            </w:r>
            <w:r w:rsidR="00AD675D" w:rsidRPr="00767CFA">
              <w:rPr>
                <w:b/>
                <w:bCs/>
              </w:rPr>
              <w:t xml:space="preserve">Part </w:t>
            </w:r>
            <w:r w:rsidR="00AD675D">
              <w:rPr>
                <w:b/>
                <w:bCs/>
              </w:rPr>
              <w:t>3</w:t>
            </w:r>
          </w:p>
        </w:tc>
      </w:tr>
      <w:tr w:rsidR="006541C6" w14:paraId="3474DAEA" w14:textId="77777777" w:rsidTr="006E62D6">
        <w:tblPrEx>
          <w:tblLook w:val="0000" w:firstRow="0" w:lastRow="0" w:firstColumn="0" w:lastColumn="0" w:noHBand="0" w:noVBand="0"/>
        </w:tblPrEx>
        <w:trPr>
          <w:gridAfter w:val="1"/>
          <w:wAfter w:w="6" w:type="dxa"/>
        </w:trPr>
        <w:tc>
          <w:tcPr>
            <w:tcW w:w="3403" w:type="dxa"/>
            <w:shd w:val="clear" w:color="auto" w:fill="auto"/>
          </w:tcPr>
          <w:p w14:paraId="20E559AA" w14:textId="2F146FC5" w:rsidR="006541C6" w:rsidRPr="00037B83" w:rsidRDefault="006541C6" w:rsidP="0083354A">
            <w:pPr>
              <w:pStyle w:val="Body"/>
              <w:jc w:val="left"/>
              <w:rPr>
                <w:b/>
                <w:bCs/>
              </w:rPr>
            </w:pPr>
            <w:r>
              <w:rPr>
                <w:b/>
                <w:bCs/>
              </w:rPr>
              <w:t>“Energy Performance Certificate”</w:t>
            </w:r>
          </w:p>
        </w:tc>
        <w:tc>
          <w:tcPr>
            <w:tcW w:w="4931" w:type="dxa"/>
            <w:shd w:val="clear" w:color="auto" w:fill="auto"/>
          </w:tcPr>
          <w:p w14:paraId="19AD9D36" w14:textId="09788D6C" w:rsidR="006541C6" w:rsidRDefault="006541C6" w:rsidP="0083354A">
            <w:pPr>
              <w:pStyle w:val="Body"/>
              <w:jc w:val="left"/>
            </w:pPr>
            <w:r>
              <w:t>a certificate as defined in regulation 2(1) of the EPB Regulations</w:t>
            </w:r>
          </w:p>
        </w:tc>
      </w:tr>
      <w:tr w:rsidR="006541C6" w14:paraId="6068083E" w14:textId="77777777" w:rsidTr="006E62D6">
        <w:tblPrEx>
          <w:tblLook w:val="0000" w:firstRow="0" w:lastRow="0" w:firstColumn="0" w:lastColumn="0" w:noHBand="0" w:noVBand="0"/>
        </w:tblPrEx>
        <w:trPr>
          <w:gridAfter w:val="1"/>
          <w:wAfter w:w="6" w:type="dxa"/>
        </w:trPr>
        <w:tc>
          <w:tcPr>
            <w:tcW w:w="3403" w:type="dxa"/>
            <w:shd w:val="clear" w:color="auto" w:fill="auto"/>
          </w:tcPr>
          <w:p w14:paraId="01DFDDDB" w14:textId="0BC976FC" w:rsidR="006541C6" w:rsidRDefault="006541C6" w:rsidP="0083354A">
            <w:pPr>
              <w:pStyle w:val="Body"/>
              <w:jc w:val="left"/>
              <w:rPr>
                <w:b/>
                <w:bCs/>
              </w:rPr>
            </w:pPr>
            <w:r>
              <w:rPr>
                <w:b/>
                <w:bCs/>
              </w:rPr>
              <w:t>“EPB Regulations”</w:t>
            </w:r>
          </w:p>
        </w:tc>
        <w:tc>
          <w:tcPr>
            <w:tcW w:w="4931" w:type="dxa"/>
            <w:shd w:val="clear" w:color="auto" w:fill="auto"/>
          </w:tcPr>
          <w:p w14:paraId="044EDC59" w14:textId="52517798" w:rsidR="006541C6" w:rsidRDefault="006541C6" w:rsidP="0083354A">
            <w:pPr>
              <w:pStyle w:val="Body"/>
              <w:jc w:val="left"/>
            </w:pPr>
            <w:r>
              <w:t>the Energy Performance of Buildings (England and Wales) Regulations 2012 (SI 2012/3118)</w:t>
            </w:r>
          </w:p>
        </w:tc>
      </w:tr>
      <w:tr w:rsidR="006E62D6" w14:paraId="2B3F6F0E" w14:textId="77777777" w:rsidTr="006E62D6">
        <w:tblPrEx>
          <w:tblLook w:val="0000" w:firstRow="0" w:lastRow="0" w:firstColumn="0" w:lastColumn="0" w:noHBand="0" w:noVBand="0"/>
        </w:tblPrEx>
        <w:trPr>
          <w:gridAfter w:val="1"/>
          <w:wAfter w:w="6" w:type="dxa"/>
        </w:trPr>
        <w:tc>
          <w:tcPr>
            <w:tcW w:w="3403" w:type="dxa"/>
            <w:shd w:val="clear" w:color="auto" w:fill="auto"/>
          </w:tcPr>
          <w:p w14:paraId="22337FA5" w14:textId="77777777" w:rsidR="006E62D6" w:rsidRPr="00037B83" w:rsidRDefault="006E62D6" w:rsidP="006E62D6">
            <w:pPr>
              <w:pStyle w:val="Body"/>
              <w:jc w:val="left"/>
              <w:rPr>
                <w:b/>
                <w:bCs/>
              </w:rPr>
            </w:pPr>
            <w:r w:rsidRPr="00037B83">
              <w:rPr>
                <w:b/>
                <w:bCs/>
              </w:rPr>
              <w:t>“Fair Wear and Tear”</w:t>
            </w:r>
          </w:p>
        </w:tc>
        <w:tc>
          <w:tcPr>
            <w:tcW w:w="4931" w:type="dxa"/>
            <w:shd w:val="clear" w:color="auto" w:fill="auto"/>
          </w:tcPr>
          <w:p w14:paraId="2CB4B2E3" w14:textId="77777777" w:rsidR="006E62D6" w:rsidRDefault="006E62D6" w:rsidP="006E62D6">
            <w:pPr>
              <w:pStyle w:val="Body"/>
              <w:jc w:val="left"/>
            </w:pPr>
            <w:r>
              <w:t>depreciation that naturally and inevitably occurs from reasonable and ordinary use or from ageing</w:t>
            </w:r>
          </w:p>
        </w:tc>
      </w:tr>
      <w:tr w:rsidR="00512244" w14:paraId="3B1DC7B1" w14:textId="77777777" w:rsidTr="006E62D6">
        <w:tblPrEx>
          <w:tblLook w:val="0000" w:firstRow="0" w:lastRow="0" w:firstColumn="0" w:lastColumn="0" w:noHBand="0" w:noVBand="0"/>
        </w:tblPrEx>
        <w:trPr>
          <w:gridAfter w:val="1"/>
          <w:wAfter w:w="6" w:type="dxa"/>
        </w:trPr>
        <w:tc>
          <w:tcPr>
            <w:tcW w:w="3403" w:type="dxa"/>
            <w:shd w:val="clear" w:color="auto" w:fill="auto"/>
          </w:tcPr>
          <w:p w14:paraId="2D64D73E" w14:textId="4E47C742" w:rsidR="00512244" w:rsidRPr="00037B83" w:rsidRDefault="00512244" w:rsidP="006E62D6">
            <w:pPr>
              <w:pStyle w:val="Body"/>
              <w:jc w:val="left"/>
              <w:rPr>
                <w:b/>
                <w:bCs/>
              </w:rPr>
            </w:pPr>
            <w:r>
              <w:rPr>
                <w:b/>
                <w:bCs/>
              </w:rPr>
              <w:t>“Form of Periodic Contract”</w:t>
            </w:r>
          </w:p>
        </w:tc>
        <w:tc>
          <w:tcPr>
            <w:tcW w:w="4931" w:type="dxa"/>
            <w:shd w:val="clear" w:color="auto" w:fill="auto"/>
          </w:tcPr>
          <w:p w14:paraId="10A23D7E" w14:textId="51FAD720" w:rsidR="00512244" w:rsidRDefault="00512244" w:rsidP="006E62D6">
            <w:pPr>
              <w:pStyle w:val="Body"/>
              <w:jc w:val="left"/>
            </w:pPr>
            <w:r>
              <w:t xml:space="preserve">the </w:t>
            </w:r>
            <w:r w:rsidR="00603FAF">
              <w:t>form of the periodic standard occupation contract</w:t>
            </w:r>
            <w:r w:rsidR="00056648">
              <w:t xml:space="preserve"> annexed to this contract at </w:t>
            </w:r>
            <w:r w:rsidR="00056648">
              <w:rPr>
                <w:b/>
                <w:bCs/>
              </w:rPr>
              <w:t>Annexure 5</w:t>
            </w:r>
            <w:r w:rsidR="00603FAF">
              <w:t xml:space="preserve"> that the landlord, the contract-holder and (if applicable) the Guarantor agree will arise </w:t>
            </w:r>
            <w:r w:rsidR="00274781">
              <w:t xml:space="preserve">pursuant to sections 184 and 185 of the Act </w:t>
            </w:r>
            <w:r w:rsidR="00056648">
              <w:t>if you remain in occupation of the dwelling at the end of this contract</w:t>
            </w:r>
            <w:r w:rsidR="00DE4A3D">
              <w:t xml:space="preserve"> and you have not entered into a new fixed term standard occupation contract with the landlord relating to the dwelling. </w:t>
            </w:r>
            <w:r w:rsidR="00056648">
              <w:t xml:space="preserve"> </w:t>
            </w:r>
          </w:p>
        </w:tc>
      </w:tr>
      <w:tr w:rsidR="00521CE6" w14:paraId="3F2DD5B3" w14:textId="77777777" w:rsidTr="006E62D6">
        <w:tc>
          <w:tcPr>
            <w:tcW w:w="3403" w:type="dxa"/>
          </w:tcPr>
          <w:p w14:paraId="6AFD91C8" w14:textId="20A1B89D" w:rsidR="00521CE6" w:rsidRDefault="00521CE6" w:rsidP="00D856B8">
            <w:pPr>
              <w:pStyle w:val="Body"/>
              <w:numPr>
                <w:ilvl w:val="0"/>
                <w:numId w:val="27"/>
              </w:numPr>
              <w:jc w:val="left"/>
              <w:rPr>
                <w:b/>
                <w:bCs/>
              </w:rPr>
            </w:pPr>
            <w:r>
              <w:rPr>
                <w:b/>
                <w:bCs/>
              </w:rPr>
              <w:lastRenderedPageBreak/>
              <w:t>“Guarantor”</w:t>
            </w:r>
          </w:p>
        </w:tc>
        <w:tc>
          <w:tcPr>
            <w:tcW w:w="4937" w:type="dxa"/>
            <w:gridSpan w:val="2"/>
          </w:tcPr>
          <w:p w14:paraId="1CCEA8C9" w14:textId="18AB8C38" w:rsidR="00521CE6" w:rsidRDefault="00521CE6" w:rsidP="00521CE6">
            <w:pPr>
              <w:pStyle w:val="Body"/>
              <w:numPr>
                <w:ilvl w:val="0"/>
                <w:numId w:val="0"/>
              </w:numPr>
              <w:jc w:val="left"/>
            </w:pPr>
            <w:r>
              <w:t xml:space="preserve">the person(s) </w:t>
            </w:r>
            <w:r w:rsidR="002549FA">
              <w:t xml:space="preserve">(if any) </w:t>
            </w:r>
            <w:r>
              <w:t>named</w:t>
            </w:r>
            <w:r w:rsidR="00B863EB">
              <w:t xml:space="preserve"> as </w:t>
            </w:r>
            <w:r w:rsidR="00E32C69">
              <w:t>g</w:t>
            </w:r>
            <w:r w:rsidR="00B863EB">
              <w:t>uarantor</w:t>
            </w:r>
            <w:r>
              <w:t xml:space="preserve"> in </w:t>
            </w:r>
            <w:r w:rsidRPr="00767CFA">
              <w:rPr>
                <w:b/>
                <w:bCs/>
              </w:rPr>
              <w:t>Part 2 Key Matters</w:t>
            </w:r>
            <w:r w:rsidR="002549FA">
              <w:t xml:space="preserve"> </w:t>
            </w:r>
          </w:p>
        </w:tc>
      </w:tr>
      <w:tr w:rsidR="00D856B8" w14:paraId="58A5E438" w14:textId="77777777" w:rsidTr="006E62D6">
        <w:tc>
          <w:tcPr>
            <w:tcW w:w="3403" w:type="dxa"/>
            <w:hideMark/>
          </w:tcPr>
          <w:p w14:paraId="6974F35B" w14:textId="77777777" w:rsidR="00D856B8" w:rsidRDefault="00D856B8" w:rsidP="00D856B8">
            <w:pPr>
              <w:pStyle w:val="Body"/>
              <w:numPr>
                <w:ilvl w:val="0"/>
                <w:numId w:val="27"/>
              </w:numPr>
              <w:jc w:val="left"/>
              <w:rPr>
                <w:b/>
                <w:bCs/>
              </w:rPr>
            </w:pPr>
            <w:r>
              <w:rPr>
                <w:b/>
                <w:bCs/>
              </w:rPr>
              <w:t>“Index”</w:t>
            </w:r>
          </w:p>
        </w:tc>
        <w:tc>
          <w:tcPr>
            <w:tcW w:w="4937" w:type="dxa"/>
            <w:gridSpan w:val="2"/>
            <w:hideMark/>
          </w:tcPr>
          <w:p w14:paraId="46A8E6AA" w14:textId="4020A520" w:rsidR="00D856B8" w:rsidRDefault="00D856B8" w:rsidP="00D856B8">
            <w:pPr>
              <w:pStyle w:val="Body"/>
              <w:numPr>
                <w:ilvl w:val="0"/>
                <w:numId w:val="27"/>
              </w:numPr>
              <w:jc w:val="left"/>
            </w:pPr>
            <w:r>
              <w:t xml:space="preserve">the “All Items” index figure of the Index of </w:t>
            </w:r>
            <w:r w:rsidR="0060031F">
              <w:t>Retail</w:t>
            </w:r>
            <w:r>
              <w:t xml:space="preserve"> Prices published by the Office of National Statistics </w:t>
            </w:r>
          </w:p>
        </w:tc>
      </w:tr>
      <w:tr w:rsidR="00D856B8" w14:paraId="3A3422B0" w14:textId="77777777" w:rsidTr="006E62D6">
        <w:tc>
          <w:tcPr>
            <w:tcW w:w="3403" w:type="dxa"/>
            <w:hideMark/>
          </w:tcPr>
          <w:p w14:paraId="6F3117BA" w14:textId="77777777" w:rsidR="00D856B8" w:rsidRDefault="00D856B8" w:rsidP="00D856B8">
            <w:pPr>
              <w:pStyle w:val="Body"/>
              <w:numPr>
                <w:ilvl w:val="0"/>
                <w:numId w:val="27"/>
              </w:numPr>
              <w:jc w:val="left"/>
              <w:rPr>
                <w:b/>
                <w:bCs/>
              </w:rPr>
            </w:pPr>
            <w:r>
              <w:rPr>
                <w:b/>
                <w:bCs/>
              </w:rPr>
              <w:t>“Interest Rate”</w:t>
            </w:r>
          </w:p>
        </w:tc>
        <w:tc>
          <w:tcPr>
            <w:tcW w:w="4937" w:type="dxa"/>
            <w:gridSpan w:val="2"/>
            <w:hideMark/>
          </w:tcPr>
          <w:p w14:paraId="49681D2D" w14:textId="3E97DB19" w:rsidR="00D856B8" w:rsidRDefault="00D856B8" w:rsidP="00D856B8">
            <w:pPr>
              <w:pStyle w:val="Body"/>
              <w:numPr>
                <w:ilvl w:val="0"/>
                <w:numId w:val="27"/>
              </w:numPr>
              <w:jc w:val="left"/>
            </w:pPr>
            <w:r>
              <w:t xml:space="preserve">the rate of </w:t>
            </w:r>
            <w:r w:rsidR="001E5334">
              <w:t>3</w:t>
            </w:r>
            <w:r>
              <w:t>% above the Bank of England base rate</w:t>
            </w:r>
          </w:p>
        </w:tc>
      </w:tr>
      <w:tr w:rsidR="0037285A" w14:paraId="41954710" w14:textId="77777777" w:rsidTr="00FF58E2">
        <w:tc>
          <w:tcPr>
            <w:tcW w:w="3403" w:type="dxa"/>
            <w:hideMark/>
          </w:tcPr>
          <w:p w14:paraId="0B70D8B2" w14:textId="77777777" w:rsidR="0037285A" w:rsidRDefault="0037285A" w:rsidP="00FF58E2">
            <w:pPr>
              <w:pStyle w:val="Body"/>
              <w:numPr>
                <w:ilvl w:val="0"/>
                <w:numId w:val="27"/>
              </w:numPr>
              <w:jc w:val="left"/>
              <w:rPr>
                <w:b/>
              </w:rPr>
            </w:pPr>
            <w:r>
              <w:t>“</w:t>
            </w:r>
            <w:r>
              <w:rPr>
                <w:b/>
                <w:bCs/>
              </w:rPr>
              <w:t>Internet Services</w:t>
            </w:r>
            <w:r>
              <w:t>”</w:t>
            </w:r>
          </w:p>
        </w:tc>
        <w:tc>
          <w:tcPr>
            <w:tcW w:w="4937" w:type="dxa"/>
            <w:gridSpan w:val="2"/>
            <w:hideMark/>
          </w:tcPr>
          <w:p w14:paraId="0335CA0F" w14:textId="1A1D00C9" w:rsidR="00DA77E1" w:rsidRDefault="0037285A" w:rsidP="009A7BDF">
            <w:pPr>
              <w:pStyle w:val="Body"/>
              <w:numPr>
                <w:ilvl w:val="0"/>
                <w:numId w:val="27"/>
              </w:numPr>
              <w:jc w:val="left"/>
            </w:pPr>
            <w:r>
              <w:t xml:space="preserve">any cable, broadband, data, </w:t>
            </w:r>
            <w:proofErr w:type="spellStart"/>
            <w:r>
              <w:t>WiFi</w:t>
            </w:r>
            <w:proofErr w:type="spellEnd"/>
            <w:r>
              <w:t xml:space="preserve"> or other similar services that are supplied to the dwelling </w:t>
            </w:r>
          </w:p>
        </w:tc>
      </w:tr>
      <w:tr w:rsidR="009A7BDF" w14:paraId="09E477A3" w14:textId="77777777" w:rsidTr="00FF58E2">
        <w:tc>
          <w:tcPr>
            <w:tcW w:w="3403" w:type="dxa"/>
          </w:tcPr>
          <w:p w14:paraId="6A6AD6E3" w14:textId="276F2808" w:rsidR="009A7BDF" w:rsidRDefault="009A7BDF" w:rsidP="00FF58E2">
            <w:pPr>
              <w:pStyle w:val="Body"/>
              <w:numPr>
                <w:ilvl w:val="0"/>
                <w:numId w:val="27"/>
              </w:numPr>
              <w:jc w:val="left"/>
            </w:pPr>
            <w:r>
              <w:t>“</w:t>
            </w:r>
            <w:r>
              <w:rPr>
                <w:b/>
                <w:bCs/>
              </w:rPr>
              <w:t>Internet Services Provider</w:t>
            </w:r>
            <w:r>
              <w:t>”</w:t>
            </w:r>
          </w:p>
        </w:tc>
        <w:tc>
          <w:tcPr>
            <w:tcW w:w="4937" w:type="dxa"/>
            <w:gridSpan w:val="2"/>
          </w:tcPr>
          <w:p w14:paraId="1FC2A945" w14:textId="51A214DC" w:rsidR="009A7BDF" w:rsidRDefault="009A7BDF" w:rsidP="00FF58E2">
            <w:pPr>
              <w:pStyle w:val="Body"/>
              <w:numPr>
                <w:ilvl w:val="0"/>
                <w:numId w:val="27"/>
              </w:numPr>
              <w:jc w:val="left"/>
            </w:pPr>
            <w:r>
              <w:t xml:space="preserve">means a provider of Internet Services other than the </w:t>
            </w:r>
            <w:r w:rsidR="00A90A62">
              <w:t>l</w:t>
            </w:r>
            <w:r>
              <w:t>andlord</w:t>
            </w:r>
          </w:p>
        </w:tc>
      </w:tr>
      <w:tr w:rsidR="00D856B8" w14:paraId="0FA5A5AC" w14:textId="77777777" w:rsidTr="006E62D6">
        <w:tc>
          <w:tcPr>
            <w:tcW w:w="3403" w:type="dxa"/>
            <w:hideMark/>
          </w:tcPr>
          <w:p w14:paraId="7D237D85" w14:textId="77777777" w:rsidR="00D856B8" w:rsidRDefault="00D856B8" w:rsidP="00D856B8">
            <w:pPr>
              <w:pStyle w:val="Body"/>
              <w:numPr>
                <w:ilvl w:val="0"/>
                <w:numId w:val="27"/>
              </w:numPr>
              <w:jc w:val="left"/>
              <w:rPr>
                <w:b/>
                <w:bCs/>
              </w:rPr>
            </w:pPr>
            <w:r>
              <w:rPr>
                <w:b/>
                <w:bCs/>
              </w:rPr>
              <w:t>“Inventory”</w:t>
            </w:r>
          </w:p>
        </w:tc>
        <w:tc>
          <w:tcPr>
            <w:tcW w:w="4937" w:type="dxa"/>
            <w:gridSpan w:val="2"/>
            <w:hideMark/>
          </w:tcPr>
          <w:p w14:paraId="55935160" w14:textId="05E5449A" w:rsidR="00D856B8" w:rsidRDefault="00D856B8" w:rsidP="00D856B8">
            <w:pPr>
              <w:pStyle w:val="Body"/>
              <w:numPr>
                <w:ilvl w:val="0"/>
                <w:numId w:val="27"/>
              </w:numPr>
              <w:jc w:val="left"/>
            </w:pPr>
            <w:r>
              <w:t xml:space="preserve">any document prepared by </w:t>
            </w:r>
            <w:r w:rsidR="00E85E11">
              <w:t>the landlord</w:t>
            </w:r>
            <w:r>
              <w:t>, the Manag</w:t>
            </w:r>
            <w:r w:rsidR="00B863EB">
              <w:t>ing Agents</w:t>
            </w:r>
            <w:r>
              <w:t xml:space="preserve"> or an inventory clerk and provided to </w:t>
            </w:r>
            <w:r w:rsidR="00E85E11">
              <w:t>y</w:t>
            </w:r>
            <w:r>
              <w:t>ou</w:t>
            </w:r>
            <w:r w:rsidR="00AD675D">
              <w:t xml:space="preserve"> pursuant to </w:t>
            </w:r>
            <w:r w:rsidR="00AD675D" w:rsidRPr="00C1792B">
              <w:rPr>
                <w:b/>
                <w:bCs/>
              </w:rPr>
              <w:t xml:space="preserve">term 17.5 </w:t>
            </w:r>
            <w:r w:rsidR="00AD675D" w:rsidRPr="00AD675D">
              <w:t xml:space="preserve">of </w:t>
            </w:r>
            <w:r w:rsidR="00AD675D" w:rsidRPr="00C1792B">
              <w:rPr>
                <w:b/>
                <w:bCs/>
              </w:rPr>
              <w:t>Part 3</w:t>
            </w:r>
            <w:r w:rsidR="008F7025">
              <w:rPr>
                <w:b/>
                <w:bCs/>
              </w:rPr>
              <w:t xml:space="preserve"> </w:t>
            </w:r>
            <w:r w:rsidR="008F7025">
              <w:t>which sets out the Contents of the dwelling and describes their state and condition</w:t>
            </w:r>
            <w:r>
              <w:t>. Such document may be relied upon</w:t>
            </w:r>
            <w:r w:rsidR="00581CCD">
              <w:t xml:space="preserve"> when you vacate the dwelling</w:t>
            </w:r>
            <w:r>
              <w:t xml:space="preserve"> at the end of the </w:t>
            </w:r>
            <w:r w:rsidR="006B0273">
              <w:t>contract</w:t>
            </w:r>
            <w:r>
              <w:t xml:space="preserve"> in assessing damage or compensation for damage</w:t>
            </w:r>
            <w:r w:rsidR="0037285A">
              <w:t xml:space="preserve"> </w:t>
            </w:r>
          </w:p>
        </w:tc>
      </w:tr>
      <w:tr w:rsidR="00D856B8" w14:paraId="54BC9939" w14:textId="77777777" w:rsidTr="006E62D6">
        <w:tc>
          <w:tcPr>
            <w:tcW w:w="3403" w:type="dxa"/>
            <w:hideMark/>
          </w:tcPr>
          <w:p w14:paraId="60D16A22" w14:textId="7631042B" w:rsidR="00D856B8" w:rsidRDefault="00D856B8" w:rsidP="00D856B8">
            <w:pPr>
              <w:pStyle w:val="Body"/>
              <w:numPr>
                <w:ilvl w:val="0"/>
                <w:numId w:val="27"/>
              </w:numPr>
              <w:jc w:val="left"/>
              <w:rPr>
                <w:b/>
                <w:bCs/>
              </w:rPr>
            </w:pPr>
            <w:r>
              <w:rPr>
                <w:b/>
                <w:bCs/>
              </w:rPr>
              <w:t>“Manag</w:t>
            </w:r>
            <w:r w:rsidR="00B863EB">
              <w:rPr>
                <w:b/>
                <w:bCs/>
              </w:rPr>
              <w:t>ing</w:t>
            </w:r>
            <w:r>
              <w:rPr>
                <w:b/>
                <w:bCs/>
              </w:rPr>
              <w:t xml:space="preserve"> </w:t>
            </w:r>
            <w:r w:rsidR="00B863EB">
              <w:rPr>
                <w:b/>
                <w:bCs/>
              </w:rPr>
              <w:t>Agents</w:t>
            </w:r>
            <w:r>
              <w:rPr>
                <w:b/>
                <w:bCs/>
              </w:rPr>
              <w:t>”</w:t>
            </w:r>
          </w:p>
        </w:tc>
        <w:tc>
          <w:tcPr>
            <w:tcW w:w="4937" w:type="dxa"/>
            <w:gridSpan w:val="2"/>
            <w:hideMark/>
          </w:tcPr>
          <w:p w14:paraId="5CE19276" w14:textId="4ECD20B4" w:rsidR="00D856B8" w:rsidRDefault="00D856B8" w:rsidP="00D856B8">
            <w:pPr>
              <w:pStyle w:val="Body"/>
              <w:numPr>
                <w:ilvl w:val="0"/>
                <w:numId w:val="27"/>
              </w:numPr>
              <w:jc w:val="left"/>
            </w:pPr>
            <w:r>
              <w:t xml:space="preserve">any person or firm appointed by </w:t>
            </w:r>
            <w:r w:rsidR="00D16B59">
              <w:t>the landlord</w:t>
            </w:r>
            <w:r>
              <w:t xml:space="preserve"> to manage the </w:t>
            </w:r>
            <w:proofErr w:type="gramStart"/>
            <w:r>
              <w:t>Building</w:t>
            </w:r>
            <w:proofErr w:type="gramEnd"/>
            <w:r>
              <w:t xml:space="preserve"> and to perform </w:t>
            </w:r>
            <w:r w:rsidR="00D16B59">
              <w:t>the landlord’s</w:t>
            </w:r>
            <w:r>
              <w:t xml:space="preserve"> responsibilities under this </w:t>
            </w:r>
            <w:r w:rsidR="00D16B59">
              <w:t>contract</w:t>
            </w:r>
          </w:p>
        </w:tc>
      </w:tr>
      <w:tr w:rsidR="00444E4E" w14:paraId="03C41DF6" w14:textId="77777777" w:rsidTr="006E62D6">
        <w:tc>
          <w:tcPr>
            <w:tcW w:w="3403" w:type="dxa"/>
          </w:tcPr>
          <w:p w14:paraId="77643197" w14:textId="272693F2" w:rsidR="00444E4E" w:rsidRDefault="00444E4E" w:rsidP="00D856B8">
            <w:pPr>
              <w:pStyle w:val="Body"/>
              <w:numPr>
                <w:ilvl w:val="0"/>
                <w:numId w:val="27"/>
              </w:numPr>
              <w:jc w:val="left"/>
              <w:rPr>
                <w:b/>
                <w:bCs/>
              </w:rPr>
            </w:pPr>
            <w:r>
              <w:rPr>
                <w:b/>
                <w:bCs/>
              </w:rPr>
              <w:t>“Original Occupation Date”</w:t>
            </w:r>
          </w:p>
        </w:tc>
        <w:tc>
          <w:tcPr>
            <w:tcW w:w="4937" w:type="dxa"/>
            <w:gridSpan w:val="2"/>
          </w:tcPr>
          <w:p w14:paraId="59CF60DF" w14:textId="5675F9CE" w:rsidR="00444E4E" w:rsidRDefault="00444E4E" w:rsidP="00D856B8">
            <w:pPr>
              <w:pStyle w:val="Body"/>
              <w:numPr>
                <w:ilvl w:val="0"/>
                <w:numId w:val="27"/>
              </w:numPr>
              <w:jc w:val="left"/>
            </w:pPr>
            <w:r>
              <w:t xml:space="preserve">the occupation date set out in </w:t>
            </w:r>
            <w:r w:rsidRPr="00444E4E">
              <w:rPr>
                <w:b/>
                <w:bCs/>
              </w:rPr>
              <w:t xml:space="preserve">Part </w:t>
            </w:r>
            <w:r>
              <w:rPr>
                <w:b/>
                <w:bCs/>
              </w:rPr>
              <w:t>2</w:t>
            </w:r>
            <w:r w:rsidRPr="00444E4E">
              <w:rPr>
                <w:b/>
                <w:bCs/>
              </w:rPr>
              <w:t xml:space="preserve"> Key Matters</w:t>
            </w:r>
            <w:r>
              <w:rPr>
                <w:b/>
                <w:bCs/>
              </w:rPr>
              <w:t xml:space="preserve"> </w:t>
            </w:r>
            <w:r>
              <w:t xml:space="preserve">or if earlier the date on which you first took occupation of the dwelling under any other earlier occupation contract </w:t>
            </w:r>
          </w:p>
        </w:tc>
      </w:tr>
      <w:tr w:rsidR="00D856B8" w14:paraId="5697C2C6" w14:textId="77777777" w:rsidTr="006E62D6">
        <w:tc>
          <w:tcPr>
            <w:tcW w:w="3403" w:type="dxa"/>
            <w:hideMark/>
          </w:tcPr>
          <w:p w14:paraId="624F102C" w14:textId="77777777" w:rsidR="00D856B8" w:rsidRDefault="00D856B8" w:rsidP="00D856B8">
            <w:pPr>
              <w:pStyle w:val="Body"/>
              <w:numPr>
                <w:ilvl w:val="0"/>
                <w:numId w:val="27"/>
              </w:numPr>
              <w:jc w:val="left"/>
              <w:rPr>
                <w:b/>
                <w:bCs/>
                <w:color w:val="FF0000"/>
              </w:rPr>
            </w:pPr>
            <w:r>
              <w:rPr>
                <w:b/>
                <w:bCs/>
              </w:rPr>
              <w:t>“Permitted Occupiers”</w:t>
            </w:r>
          </w:p>
        </w:tc>
        <w:tc>
          <w:tcPr>
            <w:tcW w:w="4937" w:type="dxa"/>
            <w:gridSpan w:val="2"/>
            <w:hideMark/>
          </w:tcPr>
          <w:p w14:paraId="0E2C5A7A" w14:textId="6C0563C1" w:rsidR="00D856B8" w:rsidRPr="00E85E11" w:rsidRDefault="00D856B8">
            <w:pPr>
              <w:pStyle w:val="aDefinition"/>
              <w:tabs>
                <w:tab w:val="clear" w:pos="851"/>
                <w:tab w:val="left" w:pos="720"/>
              </w:tabs>
              <w:rPr>
                <w:color w:val="FF0000"/>
              </w:rPr>
            </w:pPr>
            <w:r>
              <w:t>the persons listed in</w:t>
            </w:r>
            <w:r w:rsidR="00E85E11">
              <w:t xml:space="preserve"> </w:t>
            </w:r>
            <w:r w:rsidR="00E85E11">
              <w:rPr>
                <w:b/>
                <w:bCs/>
              </w:rPr>
              <w:t xml:space="preserve">Annexure </w:t>
            </w:r>
            <w:r w:rsidR="00F7124B">
              <w:rPr>
                <w:b/>
                <w:bCs/>
              </w:rPr>
              <w:t>4</w:t>
            </w:r>
          </w:p>
        </w:tc>
      </w:tr>
      <w:tr w:rsidR="00C95EDE" w14:paraId="0DB139A5" w14:textId="77777777" w:rsidTr="006E62D6">
        <w:tc>
          <w:tcPr>
            <w:tcW w:w="3403" w:type="dxa"/>
          </w:tcPr>
          <w:p w14:paraId="1B79C217" w14:textId="6DC28060" w:rsidR="00C95EDE" w:rsidRDefault="00C95EDE" w:rsidP="00D856B8">
            <w:pPr>
              <w:pStyle w:val="Body"/>
              <w:numPr>
                <w:ilvl w:val="0"/>
                <w:numId w:val="27"/>
              </w:numPr>
              <w:jc w:val="left"/>
              <w:rPr>
                <w:b/>
              </w:rPr>
            </w:pPr>
            <w:r>
              <w:rPr>
                <w:b/>
              </w:rPr>
              <w:t>“Regulations”</w:t>
            </w:r>
          </w:p>
        </w:tc>
        <w:tc>
          <w:tcPr>
            <w:tcW w:w="4937" w:type="dxa"/>
            <w:gridSpan w:val="2"/>
          </w:tcPr>
          <w:p w14:paraId="2917B616" w14:textId="4785708E" w:rsidR="00C95EDE" w:rsidRDefault="00C95EDE" w:rsidP="00D856B8">
            <w:pPr>
              <w:pStyle w:val="Body"/>
              <w:numPr>
                <w:ilvl w:val="0"/>
                <w:numId w:val="27"/>
              </w:numPr>
              <w:jc w:val="left"/>
            </w:pPr>
            <w:r>
              <w:t xml:space="preserve">the rules and regulations governing your use of the dwelling, the Common Parts and the Building set out in </w:t>
            </w:r>
            <w:r>
              <w:rPr>
                <w:b/>
                <w:bCs/>
              </w:rPr>
              <w:t xml:space="preserve">Annexure 3 </w:t>
            </w:r>
          </w:p>
        </w:tc>
      </w:tr>
      <w:tr w:rsidR="00D856B8" w14:paraId="7186B95B" w14:textId="77777777" w:rsidTr="006E62D6">
        <w:tc>
          <w:tcPr>
            <w:tcW w:w="3403" w:type="dxa"/>
            <w:hideMark/>
          </w:tcPr>
          <w:p w14:paraId="17181893" w14:textId="77777777" w:rsidR="00D856B8" w:rsidRDefault="00D856B8" w:rsidP="00D856B8">
            <w:pPr>
              <w:pStyle w:val="Body"/>
              <w:numPr>
                <w:ilvl w:val="0"/>
                <w:numId w:val="27"/>
              </w:numPr>
              <w:jc w:val="left"/>
              <w:rPr>
                <w:b/>
              </w:rPr>
            </w:pPr>
            <w:r>
              <w:rPr>
                <w:b/>
              </w:rPr>
              <w:t>“Rent”</w:t>
            </w:r>
          </w:p>
        </w:tc>
        <w:tc>
          <w:tcPr>
            <w:tcW w:w="4937" w:type="dxa"/>
            <w:gridSpan w:val="2"/>
            <w:hideMark/>
          </w:tcPr>
          <w:p w14:paraId="12736F6F" w14:textId="091FCE72" w:rsidR="00D856B8" w:rsidRDefault="00F20C72" w:rsidP="00D856B8">
            <w:pPr>
              <w:pStyle w:val="Body"/>
              <w:numPr>
                <w:ilvl w:val="0"/>
                <w:numId w:val="27"/>
              </w:numPr>
              <w:jc w:val="left"/>
            </w:pPr>
            <w:r>
              <w:t xml:space="preserve">rent at the initial rent set out in </w:t>
            </w:r>
            <w:r w:rsidRPr="00444E4E">
              <w:rPr>
                <w:b/>
                <w:bCs/>
              </w:rPr>
              <w:t xml:space="preserve">Part </w:t>
            </w:r>
            <w:r>
              <w:rPr>
                <w:b/>
                <w:bCs/>
              </w:rPr>
              <w:t>2</w:t>
            </w:r>
            <w:r w:rsidRPr="00444E4E">
              <w:rPr>
                <w:b/>
                <w:bCs/>
              </w:rPr>
              <w:t xml:space="preserve"> Key Matters</w:t>
            </w:r>
            <w:r>
              <w:t xml:space="preserve"> which (if the fixed term granted by this contract </w:t>
            </w:r>
            <w:r w:rsidR="00C87028">
              <w:t>is for more than</w:t>
            </w:r>
            <w:r>
              <w:t xml:space="preserve"> 12 months)</w:t>
            </w:r>
            <w:r w:rsidR="00C87028">
              <w:t xml:space="preserve"> is</w:t>
            </w:r>
            <w:r>
              <w:t xml:space="preserve"> subject to review in accordance with </w:t>
            </w:r>
            <w:r>
              <w:rPr>
                <w:b/>
                <w:bCs/>
              </w:rPr>
              <w:t xml:space="preserve">term </w:t>
            </w:r>
            <w:r>
              <w:rPr>
                <w:b/>
                <w:bCs/>
                <w:cs/>
              </w:rPr>
              <w:t>‎</w:t>
            </w:r>
            <w:r>
              <w:rPr>
                <w:b/>
                <w:bCs/>
              </w:rPr>
              <w:t>26</w:t>
            </w:r>
            <w:r>
              <w:t xml:space="preserve"> of this </w:t>
            </w:r>
            <w:r>
              <w:rPr>
                <w:b/>
                <w:bCs/>
              </w:rPr>
              <w:t>Annexure 2</w:t>
            </w:r>
          </w:p>
        </w:tc>
      </w:tr>
      <w:tr w:rsidR="00D856B8" w14:paraId="5789CC49" w14:textId="77777777" w:rsidTr="006E62D6">
        <w:tc>
          <w:tcPr>
            <w:tcW w:w="3403" w:type="dxa"/>
            <w:hideMark/>
          </w:tcPr>
          <w:p w14:paraId="5881D590" w14:textId="77777777" w:rsidR="00D856B8" w:rsidRDefault="00D856B8" w:rsidP="00D856B8">
            <w:pPr>
              <w:pStyle w:val="Body"/>
              <w:numPr>
                <w:ilvl w:val="0"/>
                <w:numId w:val="27"/>
              </w:numPr>
              <w:jc w:val="left"/>
              <w:rPr>
                <w:b/>
                <w:color w:val="FF0000"/>
              </w:rPr>
            </w:pPr>
            <w:r>
              <w:rPr>
                <w:b/>
              </w:rPr>
              <w:t>“Rent Days”</w:t>
            </w:r>
          </w:p>
        </w:tc>
        <w:tc>
          <w:tcPr>
            <w:tcW w:w="4937" w:type="dxa"/>
            <w:gridSpan w:val="2"/>
            <w:hideMark/>
          </w:tcPr>
          <w:p w14:paraId="07EAD8BF" w14:textId="45E5E73E" w:rsidR="00D856B8" w:rsidRDefault="00D856B8" w:rsidP="00D856B8">
            <w:pPr>
              <w:pStyle w:val="Body"/>
              <w:numPr>
                <w:ilvl w:val="0"/>
                <w:numId w:val="27"/>
              </w:numPr>
              <w:jc w:val="left"/>
              <w:rPr>
                <w:color w:val="FF0000"/>
              </w:rPr>
            </w:pPr>
            <w:r>
              <w:t xml:space="preserve">the day </w:t>
            </w:r>
            <w:r w:rsidR="00C87028">
              <w:t>for</w:t>
            </w:r>
            <w:r w:rsidR="002549FA">
              <w:t xml:space="preserve"> the payment of </w:t>
            </w:r>
            <w:r w:rsidR="00C87028">
              <w:t>R</w:t>
            </w:r>
            <w:r w:rsidR="002549FA">
              <w:t xml:space="preserve">ent </w:t>
            </w:r>
            <w:r w:rsidR="00C87028">
              <w:t xml:space="preserve">each month as </w:t>
            </w:r>
            <w:r w:rsidR="002549FA">
              <w:t xml:space="preserve">set out in </w:t>
            </w:r>
            <w:r w:rsidR="002549FA">
              <w:rPr>
                <w:b/>
                <w:bCs/>
              </w:rPr>
              <w:t>Part 2 Key Matters</w:t>
            </w:r>
          </w:p>
        </w:tc>
      </w:tr>
      <w:tr w:rsidR="00D856B8" w14:paraId="23C7D6D1" w14:textId="77777777" w:rsidTr="00D16B59">
        <w:trPr>
          <w:trHeight w:val="816"/>
        </w:trPr>
        <w:tc>
          <w:tcPr>
            <w:tcW w:w="3403" w:type="dxa"/>
            <w:hideMark/>
          </w:tcPr>
          <w:p w14:paraId="21DBECA9" w14:textId="77777777" w:rsidR="00D856B8" w:rsidRDefault="00D856B8" w:rsidP="00D856B8">
            <w:pPr>
              <w:pStyle w:val="Body"/>
              <w:numPr>
                <w:ilvl w:val="0"/>
                <w:numId w:val="27"/>
              </w:numPr>
              <w:jc w:val="left"/>
              <w:rPr>
                <w:b/>
              </w:rPr>
            </w:pPr>
            <w:r>
              <w:rPr>
                <w:b/>
                <w:bCs/>
              </w:rPr>
              <w:t>“Utility or Utilities”</w:t>
            </w:r>
          </w:p>
        </w:tc>
        <w:tc>
          <w:tcPr>
            <w:tcW w:w="4937" w:type="dxa"/>
            <w:gridSpan w:val="2"/>
            <w:hideMark/>
          </w:tcPr>
          <w:p w14:paraId="0D12C2CC" w14:textId="2F2D6A62" w:rsidR="00D856B8" w:rsidRDefault="009A7BDF" w:rsidP="009A7BDF">
            <w:pPr>
              <w:pStyle w:val="Body"/>
              <w:numPr>
                <w:ilvl w:val="0"/>
                <w:numId w:val="27"/>
              </w:numPr>
              <w:jc w:val="left"/>
            </w:pPr>
            <w:r>
              <w:t>e</w:t>
            </w:r>
            <w:r w:rsidR="00AD675D">
              <w:t xml:space="preserve">lectricity, gas or other fuel or </w:t>
            </w:r>
            <w:r w:rsidR="00D856B8">
              <w:t>water</w:t>
            </w:r>
            <w:r w:rsidR="00AD675D">
              <w:t xml:space="preserve"> (including sewerage) services,</w:t>
            </w:r>
            <w:r w:rsidR="00B51163">
              <w:t xml:space="preserve"> heating, hot water,</w:t>
            </w:r>
            <w:r w:rsidR="00D856B8">
              <w:t xml:space="preserve"> telephone</w:t>
            </w:r>
            <w:r w:rsidR="00AD675D">
              <w:t>, cable television or satellite television</w:t>
            </w:r>
            <w:r w:rsidR="00D856B8">
              <w:t xml:space="preserve"> </w:t>
            </w:r>
          </w:p>
        </w:tc>
      </w:tr>
      <w:tr w:rsidR="009A7BDF" w14:paraId="51CDF5BB" w14:textId="77777777" w:rsidTr="00D16B59">
        <w:trPr>
          <w:trHeight w:val="816"/>
        </w:trPr>
        <w:tc>
          <w:tcPr>
            <w:tcW w:w="3403" w:type="dxa"/>
          </w:tcPr>
          <w:p w14:paraId="1D657484" w14:textId="0C15B262" w:rsidR="009A7BDF" w:rsidRDefault="009A7BDF" w:rsidP="00D856B8">
            <w:pPr>
              <w:pStyle w:val="Body"/>
              <w:numPr>
                <w:ilvl w:val="0"/>
                <w:numId w:val="27"/>
              </w:numPr>
              <w:jc w:val="left"/>
              <w:rPr>
                <w:b/>
                <w:bCs/>
              </w:rPr>
            </w:pPr>
            <w:r>
              <w:t>“</w:t>
            </w:r>
            <w:r>
              <w:rPr>
                <w:b/>
                <w:bCs/>
              </w:rPr>
              <w:t>Utility Company</w:t>
            </w:r>
            <w:r>
              <w:t>”</w:t>
            </w:r>
          </w:p>
        </w:tc>
        <w:tc>
          <w:tcPr>
            <w:tcW w:w="4937" w:type="dxa"/>
            <w:gridSpan w:val="2"/>
          </w:tcPr>
          <w:p w14:paraId="5833AF03" w14:textId="75EE9F18" w:rsidR="009A7BDF" w:rsidRDefault="009A7BDF" w:rsidP="00D856B8">
            <w:pPr>
              <w:pStyle w:val="Body"/>
              <w:numPr>
                <w:ilvl w:val="0"/>
                <w:numId w:val="27"/>
              </w:numPr>
              <w:jc w:val="left"/>
            </w:pPr>
            <w:r>
              <w:t xml:space="preserve">means a provider of Utilities other than the </w:t>
            </w:r>
            <w:r w:rsidR="00A90A62">
              <w:t>l</w:t>
            </w:r>
            <w:r>
              <w:t>andlord</w:t>
            </w:r>
          </w:p>
        </w:tc>
      </w:tr>
    </w:tbl>
    <w:p w14:paraId="0901DE8D" w14:textId="77777777" w:rsidR="00D856B8" w:rsidRDefault="00D856B8" w:rsidP="00D856B8">
      <w:pPr>
        <w:pStyle w:val="Level2"/>
        <w:jc w:val="left"/>
      </w:pPr>
      <w:r>
        <w:t xml:space="preserve">Words importing the </w:t>
      </w:r>
      <w:r>
        <w:rPr>
          <w:b/>
          <w:bCs/>
        </w:rPr>
        <w:t>“singular”</w:t>
      </w:r>
      <w:r>
        <w:t xml:space="preserve"> number include the </w:t>
      </w:r>
      <w:r>
        <w:rPr>
          <w:b/>
          <w:bCs/>
        </w:rPr>
        <w:t>“plural”</w:t>
      </w:r>
      <w:r>
        <w:t xml:space="preserve"> number and </w:t>
      </w:r>
      <w:proofErr w:type="gramStart"/>
      <w:r>
        <w:t>vice versa;</w:t>
      </w:r>
      <w:proofErr w:type="gramEnd"/>
    </w:p>
    <w:p w14:paraId="236D94E0" w14:textId="1A0AE3A4" w:rsidR="00D856B8" w:rsidRDefault="00521CE6" w:rsidP="00D856B8">
      <w:pPr>
        <w:pStyle w:val="Level2"/>
        <w:jc w:val="left"/>
      </w:pPr>
      <w:r>
        <w:t>The landlord</w:t>
      </w:r>
      <w:r w:rsidR="00D856B8">
        <w:t xml:space="preserve"> can enforce the </w:t>
      </w:r>
      <w:r>
        <w:t>terms</w:t>
      </w:r>
      <w:r w:rsidR="00D856B8">
        <w:t xml:space="preserve"> of this </w:t>
      </w:r>
      <w:r w:rsidR="003B141D">
        <w:t>contract</w:t>
      </w:r>
      <w:r w:rsidR="00D856B8">
        <w:t xml:space="preserve"> relating to </w:t>
      </w:r>
      <w:r w:rsidR="003B141D">
        <w:t>y</w:t>
      </w:r>
      <w:r w:rsidR="00D856B8">
        <w:t xml:space="preserve">ou or the Guarantor (if relevant) against all of </w:t>
      </w:r>
      <w:r>
        <w:t>y</w:t>
      </w:r>
      <w:r w:rsidR="00D856B8">
        <w:t xml:space="preserve">ou together or each one of </w:t>
      </w:r>
      <w:r>
        <w:t>y</w:t>
      </w:r>
      <w:r w:rsidR="00D856B8">
        <w:t xml:space="preserve">ou separately if there is more than one of </w:t>
      </w:r>
      <w:r>
        <w:t>y</w:t>
      </w:r>
      <w:r w:rsidR="00D856B8">
        <w:t xml:space="preserve">ou.  This is known as </w:t>
      </w:r>
      <w:r w:rsidR="00D856B8">
        <w:rPr>
          <w:b/>
          <w:bCs/>
        </w:rPr>
        <w:t>“Joint and Several Liability</w:t>
      </w:r>
      <w:proofErr w:type="gramStart"/>
      <w:r w:rsidR="00D856B8">
        <w:rPr>
          <w:b/>
          <w:bCs/>
        </w:rPr>
        <w:t>”</w:t>
      </w:r>
      <w:r w:rsidR="00D856B8">
        <w:t>;</w:t>
      </w:r>
      <w:proofErr w:type="gramEnd"/>
    </w:p>
    <w:p w14:paraId="3DF51716" w14:textId="67DF9E42" w:rsidR="00D856B8" w:rsidRDefault="00D856B8" w:rsidP="00D856B8">
      <w:pPr>
        <w:pStyle w:val="Level2"/>
        <w:jc w:val="left"/>
      </w:pPr>
      <w:r>
        <w:t xml:space="preserve">If a </w:t>
      </w:r>
      <w:r w:rsidR="00521CE6">
        <w:t>term</w:t>
      </w:r>
      <w:r>
        <w:t xml:space="preserve"> in this </w:t>
      </w:r>
      <w:r w:rsidR="00521CE6">
        <w:t>contract</w:t>
      </w:r>
      <w:r>
        <w:t xml:space="preserve"> requires </w:t>
      </w:r>
      <w:r w:rsidR="00521CE6">
        <w:t>y</w:t>
      </w:r>
      <w:r>
        <w:t xml:space="preserve">ou not to do something </w:t>
      </w:r>
      <w:r w:rsidR="00521CE6">
        <w:t>y</w:t>
      </w:r>
      <w:r>
        <w:t xml:space="preserve">ou must not allow </w:t>
      </w:r>
      <w:r w:rsidR="0037285A">
        <w:t xml:space="preserve">the Permitted Occupiers, guests or anyone you are responsible for </w:t>
      </w:r>
      <w:r>
        <w:t xml:space="preserve">to do </w:t>
      </w:r>
      <w:proofErr w:type="gramStart"/>
      <w:r>
        <w:t>it;</w:t>
      </w:r>
      <w:proofErr w:type="gramEnd"/>
    </w:p>
    <w:p w14:paraId="2F92F6A8" w14:textId="6089071D" w:rsidR="00D856B8" w:rsidRDefault="00D856B8" w:rsidP="00D856B8">
      <w:pPr>
        <w:pStyle w:val="Level2"/>
        <w:jc w:val="left"/>
      </w:pPr>
      <w:r>
        <w:lastRenderedPageBreak/>
        <w:t xml:space="preserve">References to </w:t>
      </w:r>
      <w:r w:rsidR="00521CE6">
        <w:t>y</w:t>
      </w:r>
      <w:r>
        <w:t xml:space="preserve">ou includes anyone entitled to possession of the </w:t>
      </w:r>
      <w:r w:rsidR="00521CE6">
        <w:t>dwelling</w:t>
      </w:r>
      <w:r>
        <w:t xml:space="preserve"> under this </w:t>
      </w:r>
      <w:proofErr w:type="gramStart"/>
      <w:r w:rsidR="00521CE6">
        <w:t>contract</w:t>
      </w:r>
      <w:r>
        <w:t>;</w:t>
      </w:r>
      <w:proofErr w:type="gramEnd"/>
    </w:p>
    <w:p w14:paraId="340D5117" w14:textId="6ECBB944" w:rsidR="00D856B8" w:rsidRDefault="00D856B8" w:rsidP="00D856B8">
      <w:pPr>
        <w:pStyle w:val="Level2"/>
        <w:jc w:val="left"/>
      </w:pPr>
      <w:r>
        <w:t xml:space="preserve">References to </w:t>
      </w:r>
      <w:r w:rsidR="00521CE6">
        <w:t>the landlord</w:t>
      </w:r>
      <w:r>
        <w:t xml:space="preserve"> include </w:t>
      </w:r>
      <w:r w:rsidR="00521CE6">
        <w:t>its</w:t>
      </w:r>
      <w:r>
        <w:t xml:space="preserve"> successors in title</w:t>
      </w:r>
      <w:r w:rsidR="00C95EDE">
        <w:t xml:space="preserve"> and the person immediately entitled to the reversion of this </w:t>
      </w:r>
      <w:proofErr w:type="gramStart"/>
      <w:r w:rsidR="00C95EDE">
        <w:t>contract</w:t>
      </w:r>
      <w:r>
        <w:t>;</w:t>
      </w:r>
      <w:proofErr w:type="gramEnd"/>
      <w:r>
        <w:t xml:space="preserve"> </w:t>
      </w:r>
    </w:p>
    <w:p w14:paraId="4EA2A75B" w14:textId="0FD75B0C" w:rsidR="004A005F" w:rsidRDefault="00D856B8" w:rsidP="00DB6286">
      <w:pPr>
        <w:pStyle w:val="Level2"/>
        <w:jc w:val="left"/>
      </w:pPr>
      <w:r>
        <w:t xml:space="preserve">References to the </w:t>
      </w:r>
      <w:r w:rsidR="00521CE6">
        <w:t>dwelling</w:t>
      </w:r>
      <w:r w:rsidR="00F7124B">
        <w:t xml:space="preserve">, </w:t>
      </w:r>
      <w:r>
        <w:t>the Building</w:t>
      </w:r>
      <w:r w:rsidR="00F7124B">
        <w:t xml:space="preserve"> and the Common Parts</w:t>
      </w:r>
      <w:r>
        <w:t xml:space="preserve"> include any part of them unless specific reference is made to the whole of </w:t>
      </w:r>
      <w:proofErr w:type="gramStart"/>
      <w:r>
        <w:t>them;</w:t>
      </w:r>
      <w:proofErr w:type="gramEnd"/>
    </w:p>
    <w:p w14:paraId="30B49B20" w14:textId="08FCD38A" w:rsidR="00081F50" w:rsidRPr="00822816" w:rsidRDefault="00081F50" w:rsidP="00822816">
      <w:pPr>
        <w:pStyle w:val="Body"/>
        <w:keepNext/>
        <w:rPr>
          <w:b/>
          <w:bCs/>
        </w:rPr>
      </w:pPr>
      <w:r w:rsidRPr="00822816">
        <w:rPr>
          <w:b/>
          <w:bCs/>
        </w:rPr>
        <w:t xml:space="preserve">Your additional obligations </w:t>
      </w:r>
    </w:p>
    <w:p w14:paraId="19F72729" w14:textId="77777777" w:rsidR="00081F50" w:rsidRPr="001D361C" w:rsidRDefault="00081F50" w:rsidP="001B4985">
      <w:pPr>
        <w:pStyle w:val="Level1"/>
      </w:pPr>
      <w:r>
        <w:t xml:space="preserve">You must: </w:t>
      </w:r>
    </w:p>
    <w:p w14:paraId="7D6E3A5B" w14:textId="3EC56ADE" w:rsidR="00C95EDE" w:rsidRDefault="00C95EDE" w:rsidP="00081F50">
      <w:pPr>
        <w:pStyle w:val="Level3"/>
      </w:pPr>
      <w:r>
        <w:t xml:space="preserve">comply with the </w:t>
      </w:r>
      <w:proofErr w:type="gramStart"/>
      <w:r>
        <w:t>Regulations;</w:t>
      </w:r>
      <w:proofErr w:type="gramEnd"/>
      <w:r>
        <w:t xml:space="preserve"> </w:t>
      </w:r>
    </w:p>
    <w:p w14:paraId="31FB9841" w14:textId="6B0A1901" w:rsidR="00081F50" w:rsidRDefault="00081F50" w:rsidP="00081F50">
      <w:pPr>
        <w:pStyle w:val="Level3"/>
      </w:pPr>
      <w:r>
        <w:t xml:space="preserve">comply with all relevant </w:t>
      </w:r>
      <w:proofErr w:type="gramStart"/>
      <w:r>
        <w:t>legislation;</w:t>
      </w:r>
      <w:proofErr w:type="gramEnd"/>
      <w:r>
        <w:t xml:space="preserve"> </w:t>
      </w:r>
    </w:p>
    <w:p w14:paraId="41A554B7" w14:textId="4BC7FC5D" w:rsidR="000F5F66" w:rsidRDefault="002B3634" w:rsidP="00EE79D5">
      <w:pPr>
        <w:pStyle w:val="Level3"/>
      </w:pPr>
      <w:r>
        <w:t xml:space="preserve">ensure that any electrical appliances or devices (including all extension leads) you bring into the </w:t>
      </w:r>
      <w:proofErr w:type="gramStart"/>
      <w:r w:rsidR="007B378A">
        <w:t>dwelling</w:t>
      </w:r>
      <w:proofErr w:type="gramEnd"/>
      <w:r>
        <w:t xml:space="preserve"> or the </w:t>
      </w:r>
      <w:r w:rsidR="007B00C8">
        <w:t>C</w:t>
      </w:r>
      <w:r>
        <w:t xml:space="preserve">ommon </w:t>
      </w:r>
      <w:r w:rsidR="007B00C8">
        <w:t>P</w:t>
      </w:r>
      <w:r>
        <w:t xml:space="preserve">arts are PAT </w:t>
      </w:r>
      <w:proofErr w:type="gramStart"/>
      <w:r>
        <w:t>tested;</w:t>
      </w:r>
      <w:proofErr w:type="gramEnd"/>
    </w:p>
    <w:p w14:paraId="25153E57" w14:textId="58A93E07" w:rsidR="00277550" w:rsidRDefault="00277550" w:rsidP="00C8462A">
      <w:pPr>
        <w:pStyle w:val="Level3"/>
      </w:pPr>
      <w:r>
        <w:t>take all reasonable actions to prevent further damage to the dwelling and/or</w:t>
      </w:r>
      <w:r w:rsidR="00E85E11">
        <w:t xml:space="preserve"> the Building</w:t>
      </w:r>
      <w:r w:rsidR="005803C2">
        <w:t xml:space="preserve"> </w:t>
      </w:r>
      <w:r w:rsidR="00C95EDE">
        <w:t xml:space="preserve">in an Emergency </w:t>
      </w:r>
      <w:r w:rsidR="005803C2">
        <w:t xml:space="preserve">so long as it is safe to do </w:t>
      </w:r>
      <w:proofErr w:type="gramStart"/>
      <w:r w:rsidR="005803C2">
        <w:t>so;</w:t>
      </w:r>
      <w:proofErr w:type="gramEnd"/>
    </w:p>
    <w:p w14:paraId="7E7830E9" w14:textId="4C3292D7" w:rsidR="005803C2" w:rsidRDefault="00C95EDE" w:rsidP="00C8462A">
      <w:pPr>
        <w:pStyle w:val="Level3"/>
      </w:pPr>
      <w:r w:rsidRPr="00C95EDE">
        <w:t>test weekly any smoke</w:t>
      </w:r>
      <w:r>
        <w:t>, carbon monoxide</w:t>
      </w:r>
      <w:r w:rsidRPr="00C95EDE">
        <w:t xml:space="preserve"> and other alarms fitted in the </w:t>
      </w:r>
      <w:r>
        <w:t>dwelling</w:t>
      </w:r>
      <w:r w:rsidRPr="00C95EDE">
        <w:t xml:space="preserve"> and replace any battery in an alarm which you find is not working. You must let </w:t>
      </w:r>
      <w:r w:rsidR="00B034A1">
        <w:t>the landlord</w:t>
      </w:r>
      <w:r w:rsidRPr="00C95EDE">
        <w:t xml:space="preserve"> know as soon as possible if the alarm does not work after you fit a new battery. You must not tamper with or adjust smoke or carbon monoxide detection or fire-fighting </w:t>
      </w:r>
      <w:proofErr w:type="gramStart"/>
      <w:r w:rsidRPr="00C95EDE">
        <w:t>equipment</w:t>
      </w:r>
      <w:r>
        <w:t>;</w:t>
      </w:r>
      <w:proofErr w:type="gramEnd"/>
    </w:p>
    <w:p w14:paraId="01E5D6DA" w14:textId="51F1E153" w:rsidR="00C95EDE" w:rsidRDefault="00C95EDE" w:rsidP="00C8462A">
      <w:pPr>
        <w:pStyle w:val="Level3"/>
      </w:pPr>
      <w:r w:rsidRPr="00C95EDE">
        <w:t xml:space="preserve">take reasonable care to heat and ventilate the </w:t>
      </w:r>
      <w:r>
        <w:t>dwelling</w:t>
      </w:r>
      <w:r w:rsidRPr="00C95EDE">
        <w:t xml:space="preserve"> to help prevent condensation, including consistent use of any extractors installed within the </w:t>
      </w:r>
      <w:r>
        <w:t>dwelling</w:t>
      </w:r>
      <w:r w:rsidRPr="00C95EDE">
        <w:t xml:space="preserve">. If there is condensation, you must wipe it down and clean any surfaces when necessary to prevent mould building up or damage to the </w:t>
      </w:r>
      <w:r>
        <w:t>dwelling</w:t>
      </w:r>
      <w:r w:rsidRPr="00C95EDE">
        <w:t xml:space="preserve"> and </w:t>
      </w:r>
      <w:r>
        <w:t>the Content</w:t>
      </w:r>
      <w:r w:rsidR="00BB1FC9">
        <w:t>s</w:t>
      </w:r>
      <w:r w:rsidRPr="00C95EDE">
        <w:t xml:space="preserve">. If the </w:t>
      </w:r>
      <w:r>
        <w:t>dwelling</w:t>
      </w:r>
      <w:r w:rsidRPr="00C95EDE">
        <w:t xml:space="preserve"> benefit</w:t>
      </w:r>
      <w:r>
        <w:t>s</w:t>
      </w:r>
      <w:r w:rsidRPr="00C95EDE">
        <w:t xml:space="preserve"> from a </w:t>
      </w:r>
      <w:r w:rsidR="001B4985">
        <w:t>m</w:t>
      </w:r>
      <w:r w:rsidRPr="00C95EDE">
        <w:t xml:space="preserve">echanical </w:t>
      </w:r>
      <w:r w:rsidR="001B4985">
        <w:t>v</w:t>
      </w:r>
      <w:r w:rsidRPr="00C95EDE">
        <w:t xml:space="preserve">entilation with </w:t>
      </w:r>
      <w:r w:rsidR="001B4985">
        <w:t>h</w:t>
      </w:r>
      <w:r w:rsidRPr="00C95EDE">
        <w:t xml:space="preserve">eat </w:t>
      </w:r>
      <w:r w:rsidR="001B4985">
        <w:t>r</w:t>
      </w:r>
      <w:r w:rsidRPr="00C95EDE">
        <w:t xml:space="preserve">ecovery system you must not turn it </w:t>
      </w:r>
      <w:proofErr w:type="gramStart"/>
      <w:r w:rsidRPr="00C95EDE">
        <w:t>off</w:t>
      </w:r>
      <w:r>
        <w:t>;</w:t>
      </w:r>
      <w:proofErr w:type="gramEnd"/>
    </w:p>
    <w:p w14:paraId="10710D90" w14:textId="708DD90E" w:rsidR="008C1743" w:rsidRDefault="008C1743" w:rsidP="00C8462A">
      <w:pPr>
        <w:pStyle w:val="Level3"/>
      </w:pPr>
      <w:r>
        <w:t>i</w:t>
      </w:r>
      <w:r w:rsidRPr="008C1743">
        <w:t xml:space="preserve">f </w:t>
      </w:r>
      <w:r>
        <w:t>the dwelling includes</w:t>
      </w:r>
      <w:r w:rsidRPr="008C1743">
        <w:t xml:space="preserve"> a garden, you must keep it clean and tidy, including cutting the grass and lawns regularly, and not dig up or cut down any trees, shrubs, or bushes unless you have </w:t>
      </w:r>
      <w:r>
        <w:t>the landlord’s</w:t>
      </w:r>
      <w:r w:rsidRPr="008C1743">
        <w:t xml:space="preserve"> p</w:t>
      </w:r>
      <w:r>
        <w:t>rior written consent.</w:t>
      </w:r>
      <w:r w:rsidRPr="008C1743">
        <w:t xml:space="preserve"> You must also keep the patio areas </w:t>
      </w:r>
      <w:r>
        <w:t xml:space="preserve">of the garden </w:t>
      </w:r>
      <w:r w:rsidRPr="008C1743">
        <w:t xml:space="preserve">(if any), paths, garden areas, lawns, flowerbeds, shrubs or bushes and borders (if any) as tidy and free of weeds as they were </w:t>
      </w:r>
      <w:r>
        <w:t xml:space="preserve">on the </w:t>
      </w:r>
      <w:r w:rsidR="007E5EBD">
        <w:t>Original O</w:t>
      </w:r>
      <w:r>
        <w:t xml:space="preserve">ccupation </w:t>
      </w:r>
      <w:proofErr w:type="gramStart"/>
      <w:r w:rsidR="007E5EBD">
        <w:t>D</w:t>
      </w:r>
      <w:r>
        <w:t>ate;</w:t>
      </w:r>
      <w:proofErr w:type="gramEnd"/>
    </w:p>
    <w:p w14:paraId="32C0705E" w14:textId="20B134D5" w:rsidR="008C1743" w:rsidRDefault="008C1743" w:rsidP="00C8462A">
      <w:pPr>
        <w:pStyle w:val="Level3"/>
      </w:pPr>
      <w:r>
        <w:t xml:space="preserve">allow the landlord to display a “for sale” or “to let” </w:t>
      </w:r>
      <w:r w:rsidR="005266D3">
        <w:t xml:space="preserve">board or notice on the dwelling in the last two months of this </w:t>
      </w:r>
      <w:proofErr w:type="gramStart"/>
      <w:r w:rsidR="005266D3">
        <w:t>contract;</w:t>
      </w:r>
      <w:proofErr w:type="gramEnd"/>
      <w:r w:rsidR="005266D3">
        <w:t xml:space="preserve"> </w:t>
      </w:r>
    </w:p>
    <w:p w14:paraId="20FFB56E" w14:textId="14540866" w:rsidR="005266D3" w:rsidRDefault="000113B9" w:rsidP="00C8462A">
      <w:pPr>
        <w:pStyle w:val="Level3"/>
      </w:pPr>
      <w:r w:rsidRPr="000113B9">
        <w:t>take reasonable</w:t>
      </w:r>
      <w:r>
        <w:t xml:space="preserve"> steps</w:t>
      </w:r>
      <w:r w:rsidRPr="000113B9">
        <w:t xml:space="preserve"> to keep the </w:t>
      </w:r>
      <w:r>
        <w:t xml:space="preserve">dwelling and the </w:t>
      </w:r>
      <w:proofErr w:type="gramStart"/>
      <w:r>
        <w:t>Building</w:t>
      </w:r>
      <w:proofErr w:type="gramEnd"/>
      <w:r w:rsidRPr="000113B9">
        <w:t xml:space="preserve"> free of vermin (for example, rats), fleas </w:t>
      </w:r>
      <w:r w:rsidR="001B4985">
        <w:t>and</w:t>
      </w:r>
      <w:r w:rsidRPr="000113B9">
        <w:t xml:space="preserve"> parasites. If the </w:t>
      </w:r>
      <w:r>
        <w:t>dwelling</w:t>
      </w:r>
      <w:r w:rsidRPr="000113B9">
        <w:t xml:space="preserve"> </w:t>
      </w:r>
      <w:r>
        <w:t xml:space="preserve">or the </w:t>
      </w:r>
      <w:proofErr w:type="gramStart"/>
      <w:r>
        <w:t>Building</w:t>
      </w:r>
      <w:proofErr w:type="gramEnd"/>
      <w:r>
        <w:t xml:space="preserve"> </w:t>
      </w:r>
      <w:r w:rsidRPr="000113B9">
        <w:t xml:space="preserve">become infested because of something you have or have not done, </w:t>
      </w:r>
      <w:r>
        <w:t>the landlord</w:t>
      </w:r>
      <w:r w:rsidRPr="000113B9">
        <w:t xml:space="preserve"> will be entitled to claim damages from you relating to the costs incurred in putting this right and cleaning any parts of the </w:t>
      </w:r>
      <w:r>
        <w:t xml:space="preserve">dwelling or the </w:t>
      </w:r>
      <w:proofErr w:type="gramStart"/>
      <w:r>
        <w:t>Building</w:t>
      </w:r>
      <w:proofErr w:type="gramEnd"/>
      <w:r w:rsidRPr="000113B9">
        <w:t xml:space="preserve"> which are </w:t>
      </w:r>
      <w:proofErr w:type="gramStart"/>
      <w:r w:rsidRPr="000113B9">
        <w:t>affected</w:t>
      </w:r>
      <w:r w:rsidR="004D5B6C">
        <w:t>;</w:t>
      </w:r>
      <w:proofErr w:type="gramEnd"/>
    </w:p>
    <w:p w14:paraId="1B3FEA62" w14:textId="77777777" w:rsidR="004D5B6C" w:rsidRDefault="004D5B6C" w:rsidP="001B4985">
      <w:pPr>
        <w:pStyle w:val="Level3"/>
      </w:pPr>
      <w:r>
        <w:t>from the occupation date</w:t>
      </w:r>
      <w:r w:rsidRPr="004D5B6C">
        <w:t xml:space="preserve"> and regularly during </w:t>
      </w:r>
      <w:r>
        <w:t>this contract</w:t>
      </w:r>
      <w:r w:rsidRPr="004D5B6C">
        <w:t xml:space="preserve">, if any bathrooms in the </w:t>
      </w:r>
      <w:r>
        <w:t>dwelling</w:t>
      </w:r>
      <w:r w:rsidRPr="004D5B6C">
        <w:t xml:space="preserve"> are not in regular use, or upon returning from leaving the </w:t>
      </w:r>
      <w:r>
        <w:t>dwelling</w:t>
      </w:r>
      <w:r w:rsidRPr="004D5B6C">
        <w:t xml:space="preserve"> vacant for periods of 14 days or more, you will allow all hot and cold water outlets to run freely for not less than 5 minutes in order to purge the water system of any stale water before using or consuming water therefrom. You agree to regularly flush through and clean any shower heads within the </w:t>
      </w:r>
      <w:r>
        <w:t>dwelling</w:t>
      </w:r>
      <w:r w:rsidRPr="004D5B6C">
        <w:t xml:space="preserve"> to avoid any possible water bacteria problems such as </w:t>
      </w:r>
      <w:proofErr w:type="gramStart"/>
      <w:r w:rsidRPr="004D5B6C">
        <w:t>Legionella</w:t>
      </w:r>
      <w:r>
        <w:t>;</w:t>
      </w:r>
      <w:proofErr w:type="gramEnd"/>
    </w:p>
    <w:p w14:paraId="30E11FCA" w14:textId="28FDE686" w:rsidR="004D5B6C" w:rsidRDefault="004D5B6C" w:rsidP="00C8462A">
      <w:pPr>
        <w:pStyle w:val="Level3"/>
      </w:pPr>
      <w:r>
        <w:lastRenderedPageBreak/>
        <w:t>if</w:t>
      </w:r>
      <w:r w:rsidRPr="004D5B6C">
        <w:t xml:space="preserve"> the </w:t>
      </w:r>
      <w:r>
        <w:t>dwelling</w:t>
      </w:r>
      <w:r w:rsidRPr="004D5B6C">
        <w:t xml:space="preserve"> ha</w:t>
      </w:r>
      <w:r>
        <w:t>s</w:t>
      </w:r>
      <w:r w:rsidRPr="004D5B6C">
        <w:t xml:space="preserve"> a dehumidifier, you agree to ensure that it is emptied regularly and in accordance with manufacturer instructions. You agree not to leave any clothing or soft furnishing on or near the </w:t>
      </w:r>
      <w:proofErr w:type="gramStart"/>
      <w:r w:rsidRPr="004D5B6C">
        <w:t>dehumidifier</w:t>
      </w:r>
      <w:r>
        <w:t>;</w:t>
      </w:r>
      <w:proofErr w:type="gramEnd"/>
      <w:r>
        <w:t xml:space="preserve"> </w:t>
      </w:r>
    </w:p>
    <w:p w14:paraId="37D199A3" w14:textId="5B872EE6" w:rsidR="004D5B6C" w:rsidRDefault="004D5B6C" w:rsidP="00C8462A">
      <w:pPr>
        <w:pStyle w:val="Level3"/>
      </w:pPr>
      <w:r w:rsidRPr="004D5B6C">
        <w:t xml:space="preserve">comply with any fire safety or evacuation policies which apply to the </w:t>
      </w:r>
      <w:proofErr w:type="gramStart"/>
      <w:r>
        <w:t>B</w:t>
      </w:r>
      <w:r w:rsidRPr="004D5B6C">
        <w:t>uilding</w:t>
      </w:r>
      <w:proofErr w:type="gramEnd"/>
      <w:r>
        <w:t>;</w:t>
      </w:r>
      <w:r w:rsidR="005E56F8">
        <w:t xml:space="preserve"> and</w:t>
      </w:r>
    </w:p>
    <w:p w14:paraId="444CCA2D" w14:textId="1F5C0E81" w:rsidR="00052F22" w:rsidRDefault="00052F22" w:rsidP="00C8462A">
      <w:pPr>
        <w:pStyle w:val="Level3"/>
      </w:pPr>
      <w:r>
        <w:t xml:space="preserve">if basic Internet Services are specified as included in the Rent in </w:t>
      </w:r>
      <w:r>
        <w:rPr>
          <w:b/>
          <w:bCs/>
        </w:rPr>
        <w:t xml:space="preserve">Part 2 Key Matters </w:t>
      </w:r>
      <w:r>
        <w:t>you must comply with any regulations in respect of your access to such services including any fair usage caps that may apply</w:t>
      </w:r>
      <w:r w:rsidR="005E56F8">
        <w:t>.</w:t>
      </w:r>
      <w:r>
        <w:t xml:space="preserve"> </w:t>
      </w:r>
    </w:p>
    <w:p w14:paraId="214203E0" w14:textId="31A58913" w:rsidR="00D16B59" w:rsidRDefault="00D16B59" w:rsidP="00D16B59">
      <w:pPr>
        <w:pStyle w:val="Level2"/>
      </w:pPr>
      <w:r>
        <w:t xml:space="preserve">If you are in breach of any of your agreements or responsibilities in this contract which includes those set out in the </w:t>
      </w:r>
      <w:r w:rsidR="00DB6286">
        <w:t>Annexures</w:t>
      </w:r>
      <w:r>
        <w:t xml:space="preserve"> to this </w:t>
      </w:r>
      <w:r w:rsidR="00DB6286">
        <w:t>contract</w:t>
      </w:r>
      <w:r>
        <w:t xml:space="preserve"> </w:t>
      </w:r>
      <w:r w:rsidR="00DB6286">
        <w:t>y</w:t>
      </w:r>
      <w:r>
        <w:t xml:space="preserve">ou shall pay </w:t>
      </w:r>
      <w:r w:rsidR="00DB6286">
        <w:t xml:space="preserve">to the landlord </w:t>
      </w:r>
      <w:r>
        <w:t xml:space="preserve">within 14 days of written demand </w:t>
      </w:r>
      <w:r w:rsidR="00DB6286">
        <w:t>the landlord’s</w:t>
      </w:r>
      <w:r>
        <w:t xml:space="preserve"> reasonable legal costs and expenses (including VAT), properly incurred by </w:t>
      </w:r>
      <w:r w:rsidR="00DB6286">
        <w:t>the landlord</w:t>
      </w:r>
      <w:r>
        <w:t xml:space="preserve"> and</w:t>
      </w:r>
      <w:r w:rsidR="00DB6286">
        <w:t xml:space="preserve"> its</w:t>
      </w:r>
      <w:r>
        <w:t xml:space="preserve"> professional advisers in enforcing the remedy of </w:t>
      </w:r>
      <w:r w:rsidR="00DB6286">
        <w:t>y</w:t>
      </w:r>
      <w:r>
        <w:t xml:space="preserve">our breaches of this </w:t>
      </w:r>
      <w:r w:rsidR="00DB6286">
        <w:t>contract</w:t>
      </w:r>
      <w:r>
        <w:t xml:space="preserve"> and</w:t>
      </w:r>
      <w:r w:rsidR="00603FAF">
        <w:t xml:space="preserve"> (if applicable)</w:t>
      </w:r>
      <w:r>
        <w:t xml:space="preserve"> recovering possession of the </w:t>
      </w:r>
      <w:r w:rsidR="00DB6286">
        <w:t>dwelling</w:t>
      </w:r>
      <w:r>
        <w:t xml:space="preserve"> from </w:t>
      </w:r>
      <w:r w:rsidR="00DB6286">
        <w:t>y</w:t>
      </w:r>
      <w:r>
        <w:t>ou.</w:t>
      </w:r>
    </w:p>
    <w:p w14:paraId="6A729C1F" w14:textId="610FDCB3" w:rsidR="00D16B59" w:rsidRDefault="00DB6286" w:rsidP="00D16B59">
      <w:pPr>
        <w:pStyle w:val="Level2"/>
      </w:pPr>
      <w:r>
        <w:t xml:space="preserve">You are responsible for paying the cost of any independent legal advice that you may take in relation to this contract. </w:t>
      </w:r>
    </w:p>
    <w:p w14:paraId="580AFA99" w14:textId="214DEF5C" w:rsidR="00081F50" w:rsidRPr="00822816" w:rsidRDefault="00DB6286" w:rsidP="00822816">
      <w:pPr>
        <w:pStyle w:val="Body"/>
        <w:keepNext/>
        <w:rPr>
          <w:b/>
          <w:bCs/>
        </w:rPr>
      </w:pPr>
      <w:r>
        <w:rPr>
          <w:b/>
          <w:bCs/>
        </w:rPr>
        <w:t>The landlord’s</w:t>
      </w:r>
      <w:r w:rsidR="00081F50" w:rsidRPr="00822816">
        <w:rPr>
          <w:b/>
          <w:bCs/>
        </w:rPr>
        <w:t xml:space="preserve"> additional obligations</w:t>
      </w:r>
    </w:p>
    <w:p w14:paraId="383C9BF8" w14:textId="77777777" w:rsidR="00081F50" w:rsidRPr="00822816" w:rsidRDefault="00081F50" w:rsidP="00DB6286">
      <w:pPr>
        <w:pStyle w:val="Level1"/>
      </w:pPr>
      <w:r>
        <w:t xml:space="preserve">The landlord must: </w:t>
      </w:r>
    </w:p>
    <w:p w14:paraId="62869FFA" w14:textId="092030C0" w:rsidR="00DB6286" w:rsidRDefault="00DB6286" w:rsidP="00DB6286">
      <w:pPr>
        <w:pStyle w:val="Level3"/>
      </w:pPr>
      <w:r>
        <w:t xml:space="preserve">pay </w:t>
      </w:r>
      <w:r w:rsidR="001B4985">
        <w:t>its own</w:t>
      </w:r>
      <w:r>
        <w:t xml:space="preserve"> costs of preparing this </w:t>
      </w:r>
      <w:proofErr w:type="gramStart"/>
      <w:r>
        <w:t>contract</w:t>
      </w:r>
      <w:r w:rsidR="00767CFA">
        <w:t>;</w:t>
      </w:r>
      <w:proofErr w:type="gramEnd"/>
    </w:p>
    <w:p w14:paraId="00D68279" w14:textId="431037A3" w:rsidR="00C8462A" w:rsidRDefault="00767CFA" w:rsidP="00DB6286">
      <w:pPr>
        <w:pStyle w:val="Level3"/>
      </w:pPr>
      <w:r>
        <w:t xml:space="preserve">ensure that the Common Parts are kept clean and properly lit except </w:t>
      </w:r>
      <w:proofErr w:type="gramStart"/>
      <w:r>
        <w:t>where</w:t>
      </w:r>
      <w:proofErr w:type="gramEnd"/>
      <w:r>
        <w:t xml:space="preserve"> prevented by circumstances beyond the landlord’s </w:t>
      </w:r>
      <w:proofErr w:type="gramStart"/>
      <w:r>
        <w:t>control;</w:t>
      </w:r>
      <w:proofErr w:type="gramEnd"/>
    </w:p>
    <w:p w14:paraId="1C6C65FC" w14:textId="19A2D4A7" w:rsidR="009B59D3" w:rsidRDefault="00767CFA" w:rsidP="00DB6286">
      <w:pPr>
        <w:pStyle w:val="Level3"/>
      </w:pPr>
      <w:r>
        <w:t>pr</w:t>
      </w:r>
      <w:r w:rsidR="009B59D3">
        <w:t>ovide</w:t>
      </w:r>
      <w:r>
        <w:t xml:space="preserve"> connections to </w:t>
      </w:r>
      <w:r w:rsidR="009B59D3">
        <w:t xml:space="preserve">the </w:t>
      </w:r>
      <w:r>
        <w:t>Utilities</w:t>
      </w:r>
      <w:r w:rsidR="009B59D3">
        <w:t xml:space="preserve"> that serve the dwelling at the start of this contract provided that:</w:t>
      </w:r>
    </w:p>
    <w:p w14:paraId="60333E02" w14:textId="0AA9E807" w:rsidR="00767CFA" w:rsidRDefault="0037285A" w:rsidP="009B59D3">
      <w:pPr>
        <w:pStyle w:val="Level4"/>
      </w:pPr>
      <w:r>
        <w:t xml:space="preserve">the landlord </w:t>
      </w:r>
      <w:r w:rsidR="009B59D3">
        <w:t>shall</w:t>
      </w:r>
      <w:r>
        <w:t xml:space="preserve"> not be liable for any interruption in the supply of Utilities that are outside of the landlord’s control or due to any necessary maintenance, repair, replacement</w:t>
      </w:r>
      <w:r w:rsidR="009B59D3">
        <w:t>, renewal, servicing, inspection or testing</w:t>
      </w:r>
      <w:r w:rsidR="00767CFA">
        <w:t>; and</w:t>
      </w:r>
    </w:p>
    <w:p w14:paraId="33370BE1" w14:textId="19354EA6" w:rsidR="009B59D3" w:rsidRDefault="009B59D3" w:rsidP="009B59D3">
      <w:pPr>
        <w:pStyle w:val="Level4"/>
      </w:pPr>
      <w:proofErr w:type="gramStart"/>
      <w:r>
        <w:t>in the event that</w:t>
      </w:r>
      <w:proofErr w:type="gramEnd"/>
      <w:r>
        <w:t xml:space="preserve"> the supply of Utilities is interrupted the landlord will take reasonable steps to restore the supply as soon as reasonably </w:t>
      </w:r>
      <w:proofErr w:type="gramStart"/>
      <w:r>
        <w:t>practicable;</w:t>
      </w:r>
      <w:proofErr w:type="gramEnd"/>
    </w:p>
    <w:p w14:paraId="576A6283" w14:textId="234CF45F" w:rsidR="00767CFA" w:rsidRDefault="008D3561" w:rsidP="00DB6286">
      <w:pPr>
        <w:pStyle w:val="Level3"/>
      </w:pPr>
      <w:r>
        <w:t xml:space="preserve">if </w:t>
      </w:r>
      <w:r w:rsidR="000659C6">
        <w:t xml:space="preserve">basic </w:t>
      </w:r>
      <w:r>
        <w:t xml:space="preserve">Internet Services are specified as included in the Rent in </w:t>
      </w:r>
      <w:r>
        <w:rPr>
          <w:b/>
          <w:bCs/>
        </w:rPr>
        <w:t xml:space="preserve">Part 2 Key Matters </w:t>
      </w:r>
      <w:r w:rsidR="00767CFA">
        <w:t>use reasonable endeavours to</w:t>
      </w:r>
      <w:r w:rsidR="00825A95">
        <w:t xml:space="preserve"> supply the</w:t>
      </w:r>
      <w:r w:rsidR="00767CFA">
        <w:t xml:space="preserve"> </w:t>
      </w:r>
      <w:r w:rsidR="000659C6">
        <w:t xml:space="preserve">basic </w:t>
      </w:r>
      <w:r w:rsidR="009B59D3">
        <w:t>Internet</w:t>
      </w:r>
      <w:r w:rsidR="00767CFA">
        <w:t xml:space="preserve"> Services at all appropriate times, subject to the following:</w:t>
      </w:r>
    </w:p>
    <w:p w14:paraId="38D5B3A7" w14:textId="3DEE8AAB" w:rsidR="00767CFA" w:rsidRDefault="00767CFA" w:rsidP="00767CFA">
      <w:pPr>
        <w:pStyle w:val="Level4"/>
      </w:pPr>
      <w:r>
        <w:t>the landlord may vary, reduce or extend th</w:t>
      </w:r>
      <w:r w:rsidR="009B59D3">
        <w:t>e Internet</w:t>
      </w:r>
      <w:r>
        <w:t xml:space="preserve"> </w:t>
      </w:r>
      <w:proofErr w:type="gramStart"/>
      <w:r>
        <w:t>Services;</w:t>
      </w:r>
      <w:proofErr w:type="gramEnd"/>
    </w:p>
    <w:p w14:paraId="2ED61CC3" w14:textId="394EE6E3" w:rsidR="00767CFA" w:rsidRDefault="00767CFA" w:rsidP="00767CFA">
      <w:pPr>
        <w:pStyle w:val="Level4"/>
      </w:pPr>
      <w:r>
        <w:t xml:space="preserve">the landlord may from time to time employ such agents, contractors or others </w:t>
      </w:r>
      <w:proofErr w:type="gramStart"/>
      <w:r>
        <w:t>in order to</w:t>
      </w:r>
      <w:proofErr w:type="gramEnd"/>
      <w:r>
        <w:t xml:space="preserve"> provide the </w:t>
      </w:r>
      <w:r w:rsidR="009B59D3">
        <w:t>Internet</w:t>
      </w:r>
      <w:r>
        <w:t xml:space="preserve"> Services; and</w:t>
      </w:r>
    </w:p>
    <w:p w14:paraId="133E88D9" w14:textId="0A9E0941" w:rsidR="00767CFA" w:rsidRDefault="00767CFA" w:rsidP="00767CFA">
      <w:pPr>
        <w:pStyle w:val="Level4"/>
      </w:pPr>
      <w:r>
        <w:t xml:space="preserve">the landlord will not be responsible for any interruption in the supply of the </w:t>
      </w:r>
      <w:r w:rsidR="009B59D3">
        <w:t>Internet</w:t>
      </w:r>
      <w:r>
        <w:t xml:space="preserve"> Services due to any circumstances outside of the landlord’s control or due to any necessary maintenance, repair, replacement, renewal, servicing, inspection or testing. The landlord will take reasonable steps to restore the supply as soon as reasonably </w:t>
      </w:r>
      <w:proofErr w:type="gramStart"/>
      <w:r>
        <w:t>practicable</w:t>
      </w:r>
      <w:r w:rsidR="00246143">
        <w:t>;</w:t>
      </w:r>
      <w:proofErr w:type="gramEnd"/>
    </w:p>
    <w:p w14:paraId="0CFEAFF2" w14:textId="5C588572" w:rsidR="001F0D2B" w:rsidRDefault="00246143" w:rsidP="001F0D2B">
      <w:pPr>
        <w:pStyle w:val="Level3"/>
      </w:pPr>
      <w:r>
        <w:t>e</w:t>
      </w:r>
      <w:r w:rsidR="001F0D2B">
        <w:t xml:space="preserve">nsure </w:t>
      </w:r>
      <w:r>
        <w:t xml:space="preserve">that </w:t>
      </w:r>
      <w:r w:rsidR="00056648">
        <w:t>the dwelling</w:t>
      </w:r>
      <w:r>
        <w:t xml:space="preserve"> complies with regulation 5 of the Renting Homes (Fitness for Human Habitation) (Wales) Regulations 2022/6 in relation to smoke alarms and carbon monoxide alarms at the dwelling;</w:t>
      </w:r>
      <w:r w:rsidR="005E56F8">
        <w:t xml:space="preserve"> and</w:t>
      </w:r>
    </w:p>
    <w:p w14:paraId="22B089AC" w14:textId="77777777" w:rsidR="007E5EBD" w:rsidRDefault="007E5EBD" w:rsidP="007E5EBD">
      <w:pPr>
        <w:pStyle w:val="Level3"/>
      </w:pPr>
      <w:r>
        <w:t xml:space="preserve">repair all appliances for which the landlord is responsible where repairs are needed </w:t>
      </w:r>
      <w:proofErr w:type="gramStart"/>
      <w:r>
        <w:t>as a result of</w:t>
      </w:r>
      <w:proofErr w:type="gramEnd"/>
      <w:r>
        <w:t xml:space="preserve"> Fair Wear and </w:t>
      </w:r>
      <w:proofErr w:type="gramStart"/>
      <w:r>
        <w:t>Tear</w:t>
      </w:r>
      <w:proofErr w:type="gramEnd"/>
      <w:r>
        <w:t xml:space="preserve"> but the landlord is not obliged to repair defects that are of a purely cosmetic nature. </w:t>
      </w:r>
    </w:p>
    <w:p w14:paraId="38B1BE4A" w14:textId="636D75CD" w:rsidR="00767CFA" w:rsidRPr="00767CFA" w:rsidRDefault="00767CFA" w:rsidP="00767CFA">
      <w:pPr>
        <w:pStyle w:val="Level4"/>
        <w:numPr>
          <w:ilvl w:val="0"/>
          <w:numId w:val="0"/>
        </w:numPr>
        <w:rPr>
          <w:b/>
          <w:bCs/>
        </w:rPr>
      </w:pPr>
      <w:r>
        <w:rPr>
          <w:b/>
          <w:bCs/>
        </w:rPr>
        <w:t xml:space="preserve">Miscellaneous additional terms </w:t>
      </w:r>
    </w:p>
    <w:p w14:paraId="17956570" w14:textId="3D7C0571" w:rsidR="00081F50" w:rsidRPr="008A20FB" w:rsidRDefault="00BF0A84" w:rsidP="00B51163">
      <w:pPr>
        <w:pStyle w:val="Level1"/>
      </w:pPr>
      <w:bookmarkStart w:id="163" w:name="_Hlk111463449"/>
      <w:r>
        <w:t>You</w:t>
      </w:r>
      <w:r w:rsidR="00882D52">
        <w:t xml:space="preserve"> may use </w:t>
      </w:r>
      <w:r>
        <w:t xml:space="preserve">those </w:t>
      </w:r>
      <w:r w:rsidR="007B00C8">
        <w:t>C</w:t>
      </w:r>
      <w:r>
        <w:t xml:space="preserve">ommon </w:t>
      </w:r>
      <w:r w:rsidR="007B00C8">
        <w:t>P</w:t>
      </w:r>
      <w:r>
        <w:t xml:space="preserve">arts designated by the landlord for your use from time to time. If the landlord does not designate any, you can use those </w:t>
      </w:r>
      <w:r w:rsidR="007B00C8">
        <w:t>C</w:t>
      </w:r>
      <w:r>
        <w:t xml:space="preserve">ommon </w:t>
      </w:r>
      <w:r w:rsidR="007B00C8">
        <w:t>P</w:t>
      </w:r>
      <w:r>
        <w:t xml:space="preserve">arts which are </w:t>
      </w:r>
      <w:r w:rsidRPr="008A20FB">
        <w:t xml:space="preserve">reasonably required in connection with your use of the </w:t>
      </w:r>
      <w:r w:rsidR="007B378A" w:rsidRPr="008A20FB">
        <w:t>dwelling</w:t>
      </w:r>
      <w:r w:rsidRPr="008A20FB">
        <w:t>.</w:t>
      </w:r>
      <w:r w:rsidR="00882D52" w:rsidRPr="008A20FB">
        <w:t xml:space="preserve"> </w:t>
      </w:r>
      <w:bookmarkEnd w:id="163"/>
      <w:r w:rsidR="00081F50" w:rsidRPr="008A20FB">
        <w:t xml:space="preserve"> </w:t>
      </w:r>
      <w:r w:rsidR="00746DEB" w:rsidRPr="008A20FB">
        <w:t xml:space="preserve">    </w:t>
      </w:r>
    </w:p>
    <w:p w14:paraId="596139C0" w14:textId="77777777" w:rsidR="00081F50" w:rsidRDefault="00081F50" w:rsidP="00081F50">
      <w:pPr>
        <w:pStyle w:val="Level1"/>
      </w:pPr>
      <w:r>
        <w:t xml:space="preserve">The landlord will not be liable for loss or damage to any persons or property except </w:t>
      </w:r>
      <w:proofErr w:type="gramStart"/>
      <w:r>
        <w:t>where</w:t>
      </w:r>
      <w:proofErr w:type="gramEnd"/>
      <w:r>
        <w:t xml:space="preserve"> caused by the landlord’s negligence or its breaching of its obligations in this contract.</w:t>
      </w:r>
    </w:p>
    <w:p w14:paraId="01F16035" w14:textId="1286BE2D" w:rsidR="00081F50" w:rsidRDefault="00081F50" w:rsidP="00081F50">
      <w:pPr>
        <w:pStyle w:val="Level1"/>
        <w:rPr>
          <w:rFonts w:eastAsia="Arial"/>
        </w:rPr>
      </w:pPr>
      <w:r>
        <w:rPr>
          <w:rFonts w:eastAsia="Arial"/>
        </w:rPr>
        <w:t>T</w:t>
      </w:r>
      <w:r>
        <w:rPr>
          <w:rFonts w:eastAsia="Arial"/>
          <w:spacing w:val="-1"/>
        </w:rPr>
        <w:t>h</w:t>
      </w:r>
      <w:r>
        <w:rPr>
          <w:rFonts w:eastAsia="Arial"/>
        </w:rPr>
        <w:t>e</w:t>
      </w:r>
      <w:r>
        <w:rPr>
          <w:rFonts w:eastAsia="Arial"/>
          <w:spacing w:val="3"/>
        </w:rPr>
        <w:t xml:space="preserve"> </w:t>
      </w:r>
      <w:r>
        <w:rPr>
          <w:rFonts w:eastAsia="Arial"/>
          <w:spacing w:val="-1"/>
        </w:rPr>
        <w:t>landlord</w:t>
      </w:r>
      <w:r>
        <w:rPr>
          <w:rFonts w:eastAsia="Arial"/>
          <w:spacing w:val="4"/>
        </w:rPr>
        <w:t xml:space="preserve"> </w:t>
      </w:r>
      <w:r>
        <w:rPr>
          <w:rFonts w:eastAsia="Arial"/>
          <w:spacing w:val="-1"/>
        </w:rPr>
        <w:t>i</w:t>
      </w:r>
      <w:r>
        <w:rPr>
          <w:rFonts w:eastAsia="Arial"/>
        </w:rPr>
        <w:t>s</w:t>
      </w:r>
      <w:r>
        <w:rPr>
          <w:rFonts w:eastAsia="Arial"/>
          <w:spacing w:val="1"/>
        </w:rPr>
        <w:t xml:space="preserve"> </w:t>
      </w:r>
      <w:r>
        <w:rPr>
          <w:rFonts w:eastAsia="Arial"/>
        </w:rPr>
        <w:t>e</w:t>
      </w:r>
      <w:r>
        <w:rPr>
          <w:rFonts w:eastAsia="Arial"/>
          <w:spacing w:val="-3"/>
        </w:rPr>
        <w:t>n</w:t>
      </w:r>
      <w:r>
        <w:rPr>
          <w:rFonts w:eastAsia="Arial"/>
          <w:spacing w:val="1"/>
        </w:rPr>
        <w:t>t</w:t>
      </w:r>
      <w:r>
        <w:rPr>
          <w:rFonts w:eastAsia="Arial"/>
          <w:spacing w:val="-1"/>
        </w:rPr>
        <w:t>i</w:t>
      </w:r>
      <w:r>
        <w:rPr>
          <w:rFonts w:eastAsia="Arial"/>
          <w:spacing w:val="1"/>
        </w:rPr>
        <w:t>t</w:t>
      </w:r>
      <w:r>
        <w:rPr>
          <w:rFonts w:eastAsia="Arial"/>
          <w:spacing w:val="-1"/>
        </w:rPr>
        <w:t>l</w:t>
      </w:r>
      <w:r>
        <w:rPr>
          <w:rFonts w:eastAsia="Arial"/>
        </w:rPr>
        <w:t>ed</w:t>
      </w:r>
      <w:r>
        <w:rPr>
          <w:rFonts w:eastAsia="Arial"/>
          <w:spacing w:val="3"/>
        </w:rPr>
        <w:t xml:space="preserve"> </w:t>
      </w:r>
      <w:r>
        <w:rPr>
          <w:rFonts w:eastAsia="Arial"/>
          <w:spacing w:val="1"/>
        </w:rPr>
        <w:t>t</w:t>
      </w:r>
      <w:r>
        <w:rPr>
          <w:rFonts w:eastAsia="Arial"/>
        </w:rPr>
        <w:t>o</w:t>
      </w:r>
      <w:r>
        <w:rPr>
          <w:rFonts w:eastAsia="Arial"/>
          <w:spacing w:val="-2"/>
        </w:rPr>
        <w:t xml:space="preserve"> </w:t>
      </w:r>
      <w:r>
        <w:rPr>
          <w:rFonts w:eastAsia="Arial"/>
          <w:spacing w:val="1"/>
        </w:rPr>
        <w:t>r</w:t>
      </w:r>
      <w:r>
        <w:rPr>
          <w:rFonts w:eastAsia="Arial"/>
        </w:rPr>
        <w:t>em</w:t>
      </w:r>
      <w:r>
        <w:rPr>
          <w:rFonts w:eastAsia="Arial"/>
          <w:spacing w:val="-2"/>
        </w:rPr>
        <w:t>o</w:t>
      </w:r>
      <w:r>
        <w:rPr>
          <w:rFonts w:eastAsia="Arial"/>
        </w:rPr>
        <w:t>ve</w:t>
      </w:r>
      <w:r>
        <w:rPr>
          <w:rFonts w:eastAsia="Arial"/>
          <w:spacing w:val="1"/>
        </w:rPr>
        <w:t xml:space="preserve"> </w:t>
      </w:r>
      <w:r>
        <w:rPr>
          <w:rFonts w:eastAsia="Arial"/>
          <w:spacing w:val="-1"/>
        </w:rPr>
        <w:t>f</w:t>
      </w:r>
      <w:r>
        <w:rPr>
          <w:rFonts w:eastAsia="Arial"/>
          <w:spacing w:val="1"/>
        </w:rPr>
        <w:t>r</w:t>
      </w:r>
      <w:r>
        <w:rPr>
          <w:rFonts w:eastAsia="Arial"/>
        </w:rPr>
        <w:t>om</w:t>
      </w:r>
      <w:r>
        <w:rPr>
          <w:rFonts w:eastAsia="Arial"/>
          <w:spacing w:val="-1"/>
        </w:rPr>
        <w:t xml:space="preserve"> </w:t>
      </w:r>
      <w:r>
        <w:rPr>
          <w:rFonts w:eastAsia="Arial"/>
          <w:spacing w:val="1"/>
        </w:rPr>
        <w:t>t</w:t>
      </w:r>
      <w:r>
        <w:rPr>
          <w:rFonts w:eastAsia="Arial"/>
        </w:rPr>
        <w:t xml:space="preserve">he </w:t>
      </w:r>
      <w:r w:rsidR="007B378A">
        <w:rPr>
          <w:rFonts w:eastAsia="Arial"/>
          <w:spacing w:val="-1"/>
        </w:rPr>
        <w:t>dwelling</w:t>
      </w:r>
      <w:r>
        <w:rPr>
          <w:rFonts w:eastAsia="Arial"/>
          <w:spacing w:val="3"/>
        </w:rPr>
        <w:t xml:space="preserve"> </w:t>
      </w:r>
      <w:r>
        <w:rPr>
          <w:rFonts w:eastAsia="Arial"/>
          <w:spacing w:val="-3"/>
        </w:rPr>
        <w:t>o</w:t>
      </w:r>
      <w:r>
        <w:rPr>
          <w:rFonts w:eastAsia="Arial"/>
        </w:rPr>
        <w:t>r</w:t>
      </w:r>
      <w:r>
        <w:rPr>
          <w:rFonts w:eastAsia="Arial"/>
          <w:spacing w:val="2"/>
        </w:rPr>
        <w:t xml:space="preserve"> </w:t>
      </w:r>
      <w:r>
        <w:rPr>
          <w:rFonts w:eastAsia="Arial"/>
          <w:spacing w:val="1"/>
        </w:rPr>
        <w:t>t</w:t>
      </w:r>
      <w:r>
        <w:rPr>
          <w:rFonts w:eastAsia="Arial"/>
        </w:rPr>
        <w:t xml:space="preserve">he </w:t>
      </w:r>
      <w:r w:rsidR="007B00C8">
        <w:rPr>
          <w:rFonts w:eastAsia="Arial"/>
          <w:spacing w:val="-1"/>
        </w:rPr>
        <w:t>C</w:t>
      </w:r>
      <w:r>
        <w:rPr>
          <w:rFonts w:eastAsia="Arial"/>
          <w:spacing w:val="-1"/>
        </w:rPr>
        <w:t xml:space="preserve">ommon </w:t>
      </w:r>
      <w:r w:rsidR="007B00C8">
        <w:rPr>
          <w:rFonts w:eastAsia="Arial"/>
          <w:spacing w:val="-1"/>
        </w:rPr>
        <w:t>P</w:t>
      </w:r>
      <w:r>
        <w:rPr>
          <w:rFonts w:eastAsia="Arial"/>
          <w:spacing w:val="-1"/>
        </w:rPr>
        <w:t>arts</w:t>
      </w:r>
      <w:r>
        <w:rPr>
          <w:rFonts w:eastAsia="Arial"/>
          <w:spacing w:val="1"/>
        </w:rPr>
        <w:t xml:space="preserve"> </w:t>
      </w:r>
      <w:r>
        <w:rPr>
          <w:rFonts w:eastAsia="Arial"/>
        </w:rPr>
        <w:t>a</w:t>
      </w:r>
      <w:r>
        <w:rPr>
          <w:rFonts w:eastAsia="Arial"/>
          <w:spacing w:val="-3"/>
        </w:rPr>
        <w:t>n</w:t>
      </w:r>
      <w:r>
        <w:rPr>
          <w:rFonts w:eastAsia="Arial"/>
        </w:rPr>
        <w:t>y</w:t>
      </w:r>
      <w:r>
        <w:rPr>
          <w:rFonts w:eastAsia="Arial"/>
          <w:spacing w:val="4"/>
        </w:rPr>
        <w:t xml:space="preserve"> </w:t>
      </w:r>
      <w:r>
        <w:rPr>
          <w:rFonts w:eastAsia="Arial"/>
          <w:spacing w:val="-3"/>
        </w:rPr>
        <w:t>a</w:t>
      </w:r>
      <w:r>
        <w:rPr>
          <w:rFonts w:eastAsia="Arial"/>
          <w:spacing w:val="1"/>
        </w:rPr>
        <w:t>rt</w:t>
      </w:r>
      <w:r>
        <w:rPr>
          <w:rFonts w:eastAsia="Arial"/>
          <w:spacing w:val="-1"/>
        </w:rPr>
        <w:t>i</w:t>
      </w:r>
      <w:r>
        <w:rPr>
          <w:rFonts w:eastAsia="Arial"/>
        </w:rPr>
        <w:t>c</w:t>
      </w:r>
      <w:r>
        <w:rPr>
          <w:rFonts w:eastAsia="Arial"/>
          <w:spacing w:val="-1"/>
        </w:rPr>
        <w:t>l</w:t>
      </w:r>
      <w:r>
        <w:rPr>
          <w:rFonts w:eastAsia="Arial"/>
        </w:rPr>
        <w:t>e</w:t>
      </w:r>
      <w:r>
        <w:rPr>
          <w:rFonts w:eastAsia="Arial"/>
          <w:spacing w:val="1"/>
        </w:rPr>
        <w:t xml:space="preserve"> </w:t>
      </w:r>
      <w:r>
        <w:rPr>
          <w:rFonts w:eastAsia="Arial"/>
          <w:spacing w:val="-1"/>
        </w:rPr>
        <w:t>w</w:t>
      </w:r>
      <w:r>
        <w:rPr>
          <w:rFonts w:eastAsia="Arial"/>
        </w:rPr>
        <w:t>h</w:t>
      </w:r>
      <w:r>
        <w:rPr>
          <w:rFonts w:eastAsia="Arial"/>
          <w:spacing w:val="-1"/>
        </w:rPr>
        <w:t>i</w:t>
      </w:r>
      <w:r>
        <w:rPr>
          <w:rFonts w:eastAsia="Arial"/>
        </w:rPr>
        <w:t>ch co</w:t>
      </w:r>
      <w:r>
        <w:rPr>
          <w:rFonts w:eastAsia="Arial"/>
          <w:spacing w:val="-1"/>
        </w:rPr>
        <w:t>n</w:t>
      </w:r>
      <w:r>
        <w:rPr>
          <w:rFonts w:eastAsia="Arial"/>
        </w:rPr>
        <w:t>s</w:t>
      </w:r>
      <w:r>
        <w:rPr>
          <w:rFonts w:eastAsia="Arial"/>
          <w:spacing w:val="1"/>
        </w:rPr>
        <w:t>t</w:t>
      </w:r>
      <w:r>
        <w:rPr>
          <w:rFonts w:eastAsia="Arial"/>
          <w:spacing w:val="-1"/>
        </w:rPr>
        <w:t>i</w:t>
      </w:r>
      <w:r>
        <w:rPr>
          <w:rFonts w:eastAsia="Arial"/>
          <w:spacing w:val="1"/>
        </w:rPr>
        <w:t>t</w:t>
      </w:r>
      <w:r>
        <w:rPr>
          <w:rFonts w:eastAsia="Arial"/>
          <w:spacing w:val="-3"/>
        </w:rPr>
        <w:t>u</w:t>
      </w:r>
      <w:r>
        <w:rPr>
          <w:rFonts w:eastAsia="Arial"/>
          <w:spacing w:val="1"/>
        </w:rPr>
        <w:t>t</w:t>
      </w:r>
      <w:r>
        <w:rPr>
          <w:rFonts w:eastAsia="Arial"/>
        </w:rPr>
        <w:t>es</w:t>
      </w:r>
      <w:r>
        <w:rPr>
          <w:rFonts w:eastAsia="Arial"/>
          <w:spacing w:val="2"/>
        </w:rPr>
        <w:t xml:space="preserve"> </w:t>
      </w:r>
      <w:r>
        <w:rPr>
          <w:rFonts w:eastAsia="Arial"/>
        </w:rPr>
        <w:t>an o</w:t>
      </w:r>
      <w:r>
        <w:rPr>
          <w:rFonts w:eastAsia="Arial"/>
          <w:spacing w:val="-1"/>
        </w:rPr>
        <w:t>b</w:t>
      </w:r>
      <w:r>
        <w:rPr>
          <w:rFonts w:eastAsia="Arial"/>
          <w:spacing w:val="-2"/>
        </w:rPr>
        <w:t>s</w:t>
      </w:r>
      <w:r>
        <w:rPr>
          <w:rFonts w:eastAsia="Arial"/>
          <w:spacing w:val="1"/>
        </w:rPr>
        <w:t>tr</w:t>
      </w:r>
      <w:r>
        <w:rPr>
          <w:rFonts w:eastAsia="Arial"/>
          <w:spacing w:val="-3"/>
        </w:rPr>
        <w:t>u</w:t>
      </w:r>
      <w:r>
        <w:rPr>
          <w:rFonts w:eastAsia="Arial"/>
        </w:rPr>
        <w:t>c</w:t>
      </w:r>
      <w:r>
        <w:rPr>
          <w:rFonts w:eastAsia="Arial"/>
          <w:spacing w:val="1"/>
        </w:rPr>
        <w:t>t</w:t>
      </w:r>
      <w:r>
        <w:rPr>
          <w:rFonts w:eastAsia="Arial"/>
          <w:spacing w:val="-1"/>
        </w:rPr>
        <w:t>i</w:t>
      </w:r>
      <w:r>
        <w:rPr>
          <w:rFonts w:eastAsia="Arial"/>
          <w:spacing w:val="-3"/>
        </w:rPr>
        <w:t>o</w:t>
      </w:r>
      <w:r>
        <w:rPr>
          <w:rFonts w:eastAsia="Arial"/>
        </w:rPr>
        <w:t>n</w:t>
      </w:r>
      <w:r>
        <w:rPr>
          <w:rFonts w:eastAsia="Arial"/>
          <w:spacing w:val="2"/>
        </w:rPr>
        <w:t xml:space="preserve"> </w:t>
      </w:r>
      <w:r>
        <w:rPr>
          <w:rFonts w:eastAsia="Arial"/>
        </w:rPr>
        <w:t>or</w:t>
      </w:r>
      <w:r>
        <w:rPr>
          <w:rFonts w:eastAsia="Arial"/>
          <w:spacing w:val="1"/>
        </w:rPr>
        <w:t xml:space="preserve"> </w:t>
      </w:r>
      <w:r>
        <w:rPr>
          <w:rFonts w:eastAsia="Arial"/>
        </w:rPr>
        <w:t xml:space="preserve">a </w:t>
      </w:r>
      <w:r>
        <w:rPr>
          <w:rFonts w:eastAsia="Arial"/>
          <w:spacing w:val="1"/>
        </w:rPr>
        <w:t>f</w:t>
      </w:r>
      <w:r>
        <w:rPr>
          <w:rFonts w:eastAsia="Arial"/>
          <w:spacing w:val="-1"/>
        </w:rPr>
        <w:t>i</w:t>
      </w:r>
      <w:r>
        <w:rPr>
          <w:rFonts w:eastAsia="Arial"/>
          <w:spacing w:val="1"/>
        </w:rPr>
        <w:t>r</w:t>
      </w:r>
      <w:r>
        <w:rPr>
          <w:rFonts w:eastAsia="Arial"/>
        </w:rPr>
        <w:t>e or</w:t>
      </w:r>
      <w:r>
        <w:rPr>
          <w:rFonts w:eastAsia="Arial"/>
          <w:spacing w:val="1"/>
        </w:rPr>
        <w:t xml:space="preserve"> </w:t>
      </w:r>
      <w:r>
        <w:rPr>
          <w:rFonts w:eastAsia="Arial"/>
        </w:rPr>
        <w:t>h</w:t>
      </w:r>
      <w:r>
        <w:rPr>
          <w:rFonts w:eastAsia="Arial"/>
          <w:spacing w:val="-1"/>
        </w:rPr>
        <w:t>e</w:t>
      </w:r>
      <w:r>
        <w:rPr>
          <w:rFonts w:eastAsia="Arial"/>
        </w:rPr>
        <w:t>a</w:t>
      </w:r>
      <w:r>
        <w:rPr>
          <w:rFonts w:eastAsia="Arial"/>
          <w:spacing w:val="-1"/>
        </w:rPr>
        <w:t>l</w:t>
      </w:r>
      <w:r>
        <w:rPr>
          <w:rFonts w:eastAsia="Arial"/>
          <w:spacing w:val="1"/>
        </w:rPr>
        <w:t>t</w:t>
      </w:r>
      <w:r>
        <w:rPr>
          <w:rFonts w:eastAsia="Arial"/>
        </w:rPr>
        <w:t>h or</w:t>
      </w:r>
      <w:r>
        <w:rPr>
          <w:rFonts w:eastAsia="Arial"/>
          <w:spacing w:val="1"/>
        </w:rPr>
        <w:t xml:space="preserve"> </w:t>
      </w:r>
      <w:r>
        <w:rPr>
          <w:rFonts w:eastAsia="Arial"/>
          <w:spacing w:val="-2"/>
        </w:rPr>
        <w:t>s</w:t>
      </w:r>
      <w:r>
        <w:rPr>
          <w:rFonts w:eastAsia="Arial"/>
        </w:rPr>
        <w:t>afe</w:t>
      </w:r>
      <w:r>
        <w:rPr>
          <w:rFonts w:eastAsia="Arial"/>
          <w:spacing w:val="1"/>
        </w:rPr>
        <w:t>t</w:t>
      </w:r>
      <w:r>
        <w:rPr>
          <w:rFonts w:eastAsia="Arial"/>
        </w:rPr>
        <w:t xml:space="preserve">y </w:t>
      </w:r>
      <w:r>
        <w:rPr>
          <w:rFonts w:eastAsia="Arial"/>
          <w:spacing w:val="1"/>
        </w:rPr>
        <w:t>r</w:t>
      </w:r>
      <w:r>
        <w:rPr>
          <w:rFonts w:eastAsia="Arial"/>
          <w:spacing w:val="-1"/>
        </w:rPr>
        <w:t>i</w:t>
      </w:r>
      <w:r>
        <w:rPr>
          <w:rFonts w:eastAsia="Arial"/>
        </w:rPr>
        <w:t>sk b</w:t>
      </w:r>
      <w:r>
        <w:rPr>
          <w:rFonts w:eastAsia="Arial"/>
          <w:spacing w:val="-3"/>
        </w:rPr>
        <w:t>u</w:t>
      </w:r>
      <w:r>
        <w:rPr>
          <w:rFonts w:eastAsia="Arial"/>
        </w:rPr>
        <w:t>t</w:t>
      </w:r>
      <w:r>
        <w:rPr>
          <w:rFonts w:eastAsia="Arial"/>
          <w:spacing w:val="1"/>
        </w:rPr>
        <w:t xml:space="preserve"> (</w:t>
      </w:r>
      <w:r>
        <w:rPr>
          <w:rFonts w:eastAsia="Arial"/>
        </w:rPr>
        <w:t>u</w:t>
      </w:r>
      <w:r>
        <w:rPr>
          <w:rFonts w:eastAsia="Arial"/>
          <w:spacing w:val="-1"/>
        </w:rPr>
        <w:t>nl</w:t>
      </w:r>
      <w:r>
        <w:rPr>
          <w:rFonts w:eastAsia="Arial"/>
        </w:rPr>
        <w:t>ess</w:t>
      </w:r>
      <w:r>
        <w:rPr>
          <w:rFonts w:eastAsia="Arial"/>
          <w:spacing w:val="2"/>
        </w:rPr>
        <w:t xml:space="preserve"> </w:t>
      </w:r>
      <w:r>
        <w:rPr>
          <w:rFonts w:eastAsia="Arial"/>
          <w:spacing w:val="-3"/>
        </w:rPr>
        <w:t>p</w:t>
      </w:r>
      <w:r>
        <w:rPr>
          <w:rFonts w:eastAsia="Arial"/>
        </w:rPr>
        <w:t>e</w:t>
      </w:r>
      <w:r>
        <w:rPr>
          <w:rFonts w:eastAsia="Arial"/>
          <w:spacing w:val="-2"/>
        </w:rPr>
        <w:t>r</w:t>
      </w:r>
      <w:r>
        <w:rPr>
          <w:rFonts w:eastAsia="Arial"/>
          <w:spacing w:val="-1"/>
        </w:rPr>
        <w:t>i</w:t>
      </w:r>
      <w:r>
        <w:rPr>
          <w:rFonts w:eastAsia="Arial"/>
        </w:rPr>
        <w:t>sh</w:t>
      </w:r>
      <w:r>
        <w:rPr>
          <w:rFonts w:eastAsia="Arial"/>
          <w:spacing w:val="-1"/>
        </w:rPr>
        <w:t>a</w:t>
      </w:r>
      <w:r>
        <w:rPr>
          <w:rFonts w:eastAsia="Arial"/>
          <w:spacing w:val="8"/>
        </w:rPr>
        <w:t>b</w:t>
      </w:r>
      <w:r>
        <w:rPr>
          <w:rFonts w:eastAsia="Arial"/>
          <w:spacing w:val="-1"/>
        </w:rPr>
        <w:t>l</w:t>
      </w:r>
      <w:r>
        <w:rPr>
          <w:rFonts w:eastAsia="Arial"/>
        </w:rPr>
        <w:t>e</w:t>
      </w:r>
      <w:r>
        <w:rPr>
          <w:rFonts w:eastAsia="Arial"/>
          <w:spacing w:val="3"/>
        </w:rPr>
        <w:t xml:space="preserve"> </w:t>
      </w:r>
      <w:r>
        <w:rPr>
          <w:rFonts w:eastAsia="Arial"/>
        </w:rPr>
        <w:t>or</w:t>
      </w:r>
      <w:r>
        <w:rPr>
          <w:rFonts w:eastAsia="Arial"/>
          <w:spacing w:val="3"/>
        </w:rPr>
        <w:t xml:space="preserve"> </w:t>
      </w:r>
      <w:r>
        <w:rPr>
          <w:rFonts w:eastAsia="Arial"/>
        </w:rPr>
        <w:t>h</w:t>
      </w:r>
      <w:r>
        <w:rPr>
          <w:rFonts w:eastAsia="Arial"/>
          <w:spacing w:val="-1"/>
        </w:rPr>
        <w:t>a</w:t>
      </w:r>
      <w:r>
        <w:rPr>
          <w:rFonts w:eastAsia="Arial"/>
        </w:rPr>
        <w:t>n</w:t>
      </w:r>
      <w:r>
        <w:rPr>
          <w:rFonts w:eastAsia="Arial"/>
          <w:spacing w:val="-1"/>
        </w:rPr>
        <w:t>d</w:t>
      </w:r>
      <w:r>
        <w:rPr>
          <w:rFonts w:eastAsia="Arial"/>
        </w:rPr>
        <w:t>ed ov</w:t>
      </w:r>
      <w:r>
        <w:rPr>
          <w:rFonts w:eastAsia="Arial"/>
          <w:spacing w:val="-3"/>
        </w:rPr>
        <w:t>e</w:t>
      </w:r>
      <w:r>
        <w:rPr>
          <w:rFonts w:eastAsia="Arial"/>
        </w:rPr>
        <w:t>r</w:t>
      </w:r>
      <w:r>
        <w:rPr>
          <w:rFonts w:eastAsia="Arial"/>
          <w:spacing w:val="1"/>
        </w:rPr>
        <w:t xml:space="preserve"> </w:t>
      </w:r>
      <w:r>
        <w:rPr>
          <w:rFonts w:eastAsia="Arial"/>
          <w:spacing w:val="-1"/>
        </w:rPr>
        <w:t>t</w:t>
      </w:r>
      <w:r>
        <w:rPr>
          <w:rFonts w:eastAsia="Arial"/>
        </w:rPr>
        <w:t xml:space="preserve">o </w:t>
      </w:r>
      <w:r>
        <w:rPr>
          <w:rFonts w:eastAsia="Arial"/>
          <w:spacing w:val="1"/>
        </w:rPr>
        <w:t>t</w:t>
      </w:r>
      <w:r>
        <w:rPr>
          <w:rFonts w:eastAsia="Arial"/>
        </w:rPr>
        <w:t>he</w:t>
      </w:r>
      <w:r>
        <w:rPr>
          <w:rFonts w:eastAsia="Arial"/>
          <w:spacing w:val="1"/>
        </w:rPr>
        <w:t xml:space="preserve"> </w:t>
      </w:r>
      <w:r>
        <w:rPr>
          <w:rFonts w:eastAsia="Arial"/>
        </w:rPr>
        <w:t>p</w:t>
      </w:r>
      <w:r>
        <w:rPr>
          <w:rFonts w:eastAsia="Arial"/>
          <w:spacing w:val="-1"/>
        </w:rPr>
        <w:t>oli</w:t>
      </w:r>
      <w:r>
        <w:rPr>
          <w:rFonts w:eastAsia="Arial"/>
        </w:rPr>
        <w:t xml:space="preserve">ce) </w:t>
      </w:r>
      <w:r>
        <w:rPr>
          <w:rFonts w:eastAsia="Arial"/>
          <w:spacing w:val="-1"/>
        </w:rPr>
        <w:t>wil</w:t>
      </w:r>
      <w:r>
        <w:rPr>
          <w:rFonts w:eastAsia="Arial"/>
        </w:rPr>
        <w:t xml:space="preserve">l </w:t>
      </w:r>
      <w:r>
        <w:rPr>
          <w:rFonts w:eastAsia="Arial"/>
          <w:spacing w:val="1"/>
        </w:rPr>
        <w:t>r</w:t>
      </w:r>
      <w:r>
        <w:rPr>
          <w:rFonts w:eastAsia="Arial"/>
        </w:rPr>
        <w:t>etu</w:t>
      </w:r>
      <w:r>
        <w:rPr>
          <w:rFonts w:eastAsia="Arial"/>
          <w:spacing w:val="1"/>
        </w:rPr>
        <w:t>r</w:t>
      </w:r>
      <w:r>
        <w:rPr>
          <w:rFonts w:eastAsia="Arial"/>
        </w:rPr>
        <w:t>n</w:t>
      </w:r>
      <w:r>
        <w:rPr>
          <w:rFonts w:eastAsia="Arial"/>
          <w:spacing w:val="-2"/>
        </w:rPr>
        <w:t xml:space="preserve"> </w:t>
      </w:r>
      <w:r>
        <w:rPr>
          <w:rFonts w:eastAsia="Arial"/>
          <w:spacing w:val="-1"/>
        </w:rPr>
        <w:t>i</w:t>
      </w:r>
      <w:r>
        <w:rPr>
          <w:rFonts w:eastAsia="Arial"/>
        </w:rPr>
        <w:t xml:space="preserve">t </w:t>
      </w:r>
      <w:r>
        <w:rPr>
          <w:rFonts w:eastAsia="Arial"/>
          <w:spacing w:val="1"/>
        </w:rPr>
        <w:t>t</w:t>
      </w:r>
      <w:r>
        <w:rPr>
          <w:rFonts w:eastAsia="Arial"/>
        </w:rPr>
        <w:t>o</w:t>
      </w:r>
      <w:r>
        <w:rPr>
          <w:rFonts w:eastAsia="Arial"/>
          <w:spacing w:val="-2"/>
        </w:rPr>
        <w:t xml:space="preserve"> </w:t>
      </w:r>
      <w:r>
        <w:rPr>
          <w:rFonts w:eastAsia="Arial"/>
          <w:spacing w:val="1"/>
        </w:rPr>
        <w:t xml:space="preserve">you </w:t>
      </w:r>
      <w:r>
        <w:rPr>
          <w:rFonts w:eastAsia="Arial"/>
        </w:rPr>
        <w:t>on</w:t>
      </w:r>
      <w:r>
        <w:rPr>
          <w:rFonts w:eastAsia="Arial"/>
          <w:spacing w:val="-2"/>
        </w:rPr>
        <w:t xml:space="preserve"> </w:t>
      </w:r>
      <w:r>
        <w:rPr>
          <w:rFonts w:eastAsia="Arial"/>
          <w:spacing w:val="1"/>
        </w:rPr>
        <w:t>t</w:t>
      </w:r>
      <w:r>
        <w:rPr>
          <w:rFonts w:eastAsia="Arial"/>
          <w:spacing w:val="-3"/>
        </w:rPr>
        <w:t>e</w:t>
      </w:r>
      <w:r>
        <w:rPr>
          <w:rFonts w:eastAsia="Arial"/>
          <w:spacing w:val="1"/>
        </w:rPr>
        <w:t>rm</w:t>
      </w:r>
      <w:r>
        <w:rPr>
          <w:rFonts w:eastAsia="Arial"/>
          <w:spacing w:val="-1"/>
        </w:rPr>
        <w:t>i</w:t>
      </w:r>
      <w:r>
        <w:rPr>
          <w:rFonts w:eastAsia="Arial"/>
        </w:rPr>
        <w:t>n</w:t>
      </w:r>
      <w:r>
        <w:rPr>
          <w:rFonts w:eastAsia="Arial"/>
          <w:spacing w:val="-3"/>
        </w:rPr>
        <w:t>a</w:t>
      </w:r>
      <w:r>
        <w:rPr>
          <w:rFonts w:eastAsia="Arial"/>
          <w:spacing w:val="1"/>
        </w:rPr>
        <w:t>t</w:t>
      </w:r>
      <w:r>
        <w:rPr>
          <w:rFonts w:eastAsia="Arial"/>
          <w:spacing w:val="-1"/>
        </w:rPr>
        <w:t>i</w:t>
      </w:r>
      <w:r>
        <w:rPr>
          <w:rFonts w:eastAsia="Arial"/>
        </w:rPr>
        <w:t>on</w:t>
      </w:r>
      <w:r>
        <w:rPr>
          <w:rFonts w:eastAsia="Arial"/>
          <w:spacing w:val="1"/>
        </w:rPr>
        <w:t xml:space="preserve"> </w:t>
      </w:r>
      <w:r>
        <w:rPr>
          <w:rFonts w:eastAsia="Arial"/>
        </w:rPr>
        <w:t xml:space="preserve">of </w:t>
      </w:r>
      <w:r>
        <w:rPr>
          <w:rFonts w:eastAsia="Arial"/>
          <w:spacing w:val="1"/>
        </w:rPr>
        <w:t>t</w:t>
      </w:r>
      <w:r>
        <w:rPr>
          <w:rFonts w:eastAsia="Arial"/>
        </w:rPr>
        <w:t>his contract</w:t>
      </w:r>
      <w:r w:rsidR="009B59D3">
        <w:rPr>
          <w:rFonts w:eastAsia="Arial"/>
        </w:rPr>
        <w:t xml:space="preserve"> if the landlord has reason to believe that the article belongs to you</w:t>
      </w:r>
      <w:r>
        <w:rPr>
          <w:rFonts w:eastAsia="Arial"/>
        </w:rPr>
        <w:t xml:space="preserve">. </w:t>
      </w:r>
    </w:p>
    <w:p w14:paraId="5C0E8F7C" w14:textId="6B2EBF97" w:rsidR="00081F50" w:rsidRDefault="00FF4406" w:rsidP="00081F50">
      <w:pPr>
        <w:pStyle w:val="Level1"/>
      </w:pPr>
      <w:r>
        <w:t>Under section 237(4)(a) of the Act, y</w:t>
      </w:r>
      <w:r w:rsidR="00081F50">
        <w:t>ou agree to receive the written statement and any other notice</w:t>
      </w:r>
      <w:r>
        <w:t xml:space="preserve"> or document</w:t>
      </w:r>
      <w:r w:rsidR="00081F50">
        <w:t xml:space="preserve"> under this contract electronically </w:t>
      </w:r>
      <w:proofErr w:type="gramStart"/>
      <w:r w:rsidR="00081F50">
        <w:t>where</w:t>
      </w:r>
      <w:proofErr w:type="gramEnd"/>
      <w:r w:rsidR="00081F50">
        <w:t xml:space="preserve"> permitted by the terms of this contract and the Act.</w:t>
      </w:r>
    </w:p>
    <w:p w14:paraId="61E0CB3F" w14:textId="214DE37C" w:rsidR="00BD75D1" w:rsidRDefault="00BD75D1" w:rsidP="00BD75D1">
      <w:pPr>
        <w:pStyle w:val="Level1"/>
      </w:pPr>
      <w:r>
        <w:t xml:space="preserve">Any notice, statement or document to be served by either party in relation to this </w:t>
      </w:r>
      <w:proofErr w:type="gramStart"/>
      <w:r>
        <w:t>contract  sent</w:t>
      </w:r>
      <w:proofErr w:type="gramEnd"/>
      <w:r>
        <w:t xml:space="preserve"> by first class post or by special delivery shall be considered to have been served two working days after the date of posting.  Reasonable evidence should be kept of the date of posting and (if applicable) delivery.  </w:t>
      </w:r>
    </w:p>
    <w:p w14:paraId="1E0A9F6E" w14:textId="77777777" w:rsidR="00A43A09" w:rsidRDefault="00A43A09" w:rsidP="00A43A09">
      <w:pPr>
        <w:pStyle w:val="Level1"/>
      </w:pPr>
      <w:bookmarkStart w:id="164" w:name="_Ref103029126"/>
      <w:r>
        <w:t xml:space="preserve">To the extent permitted by the Act the landlord is entitled to instruct Managing Agents to carry out its obligations under this contract. If the landlord instructs Managing </w:t>
      </w:r>
      <w:proofErr w:type="gramStart"/>
      <w:r>
        <w:t>Agents</w:t>
      </w:r>
      <w:proofErr w:type="gramEnd"/>
      <w:r>
        <w:t xml:space="preserve"> you will be provided with notice of their contact details and any obligation on your part under this contract that requires you to contact the landlord will be satisfied by you contacting the Managing Agents using the contact details provided. </w:t>
      </w:r>
    </w:p>
    <w:p w14:paraId="4DE3A7BB" w14:textId="376DF37E" w:rsidR="00081F50" w:rsidRDefault="00081F50" w:rsidP="00767CFA">
      <w:pPr>
        <w:pStyle w:val="Level1"/>
      </w:pPr>
      <w:r>
        <w:t xml:space="preserve">You agree that a false statement for the purposes of </w:t>
      </w:r>
      <w:r w:rsidRPr="00767CFA">
        <w:rPr>
          <w:b/>
          <w:bCs/>
        </w:rPr>
        <w:t>term 18.1</w:t>
      </w:r>
      <w:r>
        <w:t xml:space="preserve"> </w:t>
      </w:r>
      <w:r w:rsidR="002573C6">
        <w:t xml:space="preserve">of </w:t>
      </w:r>
      <w:r w:rsidR="002573C6">
        <w:rPr>
          <w:b/>
          <w:bCs/>
        </w:rPr>
        <w:t xml:space="preserve">Part 3 </w:t>
      </w:r>
      <w:r>
        <w:t>can be a statement as to any previous or pending criminal convictions</w:t>
      </w:r>
      <w:r w:rsidR="00882D52">
        <w:t>, in addition to any other statements</w:t>
      </w:r>
      <w:r>
        <w:t>.</w:t>
      </w:r>
      <w:bookmarkEnd w:id="164"/>
      <w:r>
        <w:t xml:space="preserve"> </w:t>
      </w:r>
    </w:p>
    <w:p w14:paraId="32159B10" w14:textId="1ECBF01E" w:rsidR="00455BA3" w:rsidRDefault="00455BA3" w:rsidP="00455BA3">
      <w:pPr>
        <w:pStyle w:val="Level1"/>
      </w:pPr>
      <w:r>
        <w:t xml:space="preserve">For the purposes of sections 47 and 48 of the Landlord and Tenant Act 1987 the landlord’s address is </w:t>
      </w:r>
      <w:r w:rsidR="001B4985">
        <w:t xml:space="preserve">the landlord’s postal contact address set out in </w:t>
      </w:r>
      <w:r w:rsidR="001B4985">
        <w:rPr>
          <w:b/>
          <w:bCs/>
        </w:rPr>
        <w:t>Part 2 Key Matters</w:t>
      </w:r>
      <w:r w:rsidR="001B4985">
        <w:t>.</w:t>
      </w:r>
    </w:p>
    <w:p w14:paraId="3A702381" w14:textId="461F7C68" w:rsidR="007B4583" w:rsidRDefault="007B4583" w:rsidP="00455BA3">
      <w:pPr>
        <w:pStyle w:val="Level1"/>
      </w:pPr>
      <w:r>
        <w:t>I</w:t>
      </w:r>
      <w:r w:rsidR="00EB256E">
        <w:t>f you remain in occupation of the dwelling at the end of the fixed term of this contract and a new periodic standard contract is created by virtue of section 184</w:t>
      </w:r>
      <w:r w:rsidR="00274781">
        <w:t>(2)</w:t>
      </w:r>
      <w:r w:rsidR="00EB256E">
        <w:t xml:space="preserve"> of the Act the landlord, you and </w:t>
      </w:r>
      <w:r w:rsidR="00274781">
        <w:t xml:space="preserve">(if applicable) </w:t>
      </w:r>
      <w:r w:rsidR="00EB256E">
        <w:t xml:space="preserve">the Guarantor agree </w:t>
      </w:r>
      <w:r w:rsidR="00613482">
        <w:t xml:space="preserve">that, </w:t>
      </w:r>
      <w:r w:rsidR="00274781">
        <w:t>to the extent permitted by the Act</w:t>
      </w:r>
      <w:r w:rsidR="00613482">
        <w:t xml:space="preserve"> and the fundamental terms of this contract,</w:t>
      </w:r>
      <w:r w:rsidR="00274781">
        <w:t xml:space="preserve"> pursuant to section 185(1) of the Act the terms of the periodic standard contract that arises will be as set out in the Form of Periodic Contract annexed to this contract at </w:t>
      </w:r>
      <w:r w:rsidR="00274781">
        <w:rPr>
          <w:b/>
          <w:bCs/>
        </w:rPr>
        <w:t>Annexure 5</w:t>
      </w:r>
      <w:r w:rsidR="00613482">
        <w:t>.</w:t>
      </w:r>
    </w:p>
    <w:p w14:paraId="46AC7F3F" w14:textId="5AA9CED6" w:rsidR="004D5B6C" w:rsidRDefault="004D5B6C" w:rsidP="00455BA3">
      <w:pPr>
        <w:pStyle w:val="Level1"/>
      </w:pPr>
      <w:r>
        <w:t>You are</w:t>
      </w:r>
      <w:r w:rsidRPr="004D5B6C">
        <w:t xml:space="preserve"> responsible for assessing </w:t>
      </w:r>
      <w:r>
        <w:t>your</w:t>
      </w:r>
      <w:r w:rsidRPr="004D5B6C">
        <w:t xml:space="preserve"> liability, if any and at any time, for Land Transaction Tax relating to this </w:t>
      </w:r>
      <w:r>
        <w:t>contract</w:t>
      </w:r>
      <w:r w:rsidRPr="004D5B6C">
        <w:t xml:space="preserve">, and for submitting the appropriate forms and payment to the Welsh Revenue Authority.  This is a legal </w:t>
      </w:r>
      <w:proofErr w:type="gramStart"/>
      <w:r w:rsidRPr="004D5B6C">
        <w:t>obligation</w:t>
      </w:r>
      <w:proofErr w:type="gramEnd"/>
      <w:r w:rsidRPr="004D5B6C">
        <w:t xml:space="preserve"> and the Welsh Revenue Authority may impose fines or penalties for failure to comply.  The calculation of the liability for </w:t>
      </w:r>
      <w:r w:rsidR="0049280F">
        <w:t>Land Transaction Tax</w:t>
      </w:r>
      <w:r w:rsidRPr="004D5B6C">
        <w:t xml:space="preserve"> on rent over the relevant threshold is subject to </w:t>
      </w:r>
      <w:proofErr w:type="gramStart"/>
      <w:r w:rsidRPr="004D5B6C">
        <w:t>a number of</w:t>
      </w:r>
      <w:proofErr w:type="gramEnd"/>
      <w:r w:rsidRPr="004D5B6C">
        <w:t xml:space="preserve"> factors and calculations.  More information and guidance can be obtained from </w:t>
      </w:r>
      <w:r w:rsidR="00EA0DD2" w:rsidRPr="00EA0DD2">
        <w:t>www.gov.wales</w:t>
      </w:r>
      <w:r w:rsidRPr="004D5B6C">
        <w:t>.</w:t>
      </w:r>
    </w:p>
    <w:p w14:paraId="506F66FE" w14:textId="672F0EE4" w:rsidR="00DB6286" w:rsidRDefault="00DB6286" w:rsidP="00BD75D1">
      <w:pPr>
        <w:pStyle w:val="Level1"/>
        <w:jc w:val="left"/>
      </w:pPr>
      <w:r>
        <w:rPr>
          <w:b/>
          <w:bCs/>
        </w:rPr>
        <w:t xml:space="preserve">Insurance </w:t>
      </w:r>
    </w:p>
    <w:p w14:paraId="41C895C6" w14:textId="2DE9DAA3" w:rsidR="0037285A" w:rsidRDefault="0037285A" w:rsidP="00DB6286">
      <w:pPr>
        <w:pStyle w:val="Level2"/>
      </w:pPr>
      <w:r>
        <w:t>The landlord must:</w:t>
      </w:r>
    </w:p>
    <w:p w14:paraId="573390F5" w14:textId="2F030DE6" w:rsidR="0037285A" w:rsidRPr="00146FD9" w:rsidRDefault="0037285A" w:rsidP="0037285A">
      <w:pPr>
        <w:pStyle w:val="Level3"/>
      </w:pPr>
      <w:r>
        <w:t>insure and maintain a comprehensive policy of insurance on the</w:t>
      </w:r>
      <w:r w:rsidR="00246143">
        <w:t xml:space="preserve"> dwelling, the</w:t>
      </w:r>
      <w:r>
        <w:t xml:space="preserve"> Building and on the Contents (but not for your personal possessions) for the duration of the contract in the full insurable value</w:t>
      </w:r>
      <w:r w:rsidR="00246143">
        <w:t xml:space="preserve"> </w:t>
      </w:r>
      <w:r w:rsidR="00864C65">
        <w:t>the landlord</w:t>
      </w:r>
      <w:r w:rsidR="00246143">
        <w:t xml:space="preserve"> consider</w:t>
      </w:r>
      <w:r w:rsidR="00864C65">
        <w:t>s</w:t>
      </w:r>
      <w:r w:rsidR="00246143">
        <w:t xml:space="preserve"> appropriate</w:t>
      </w:r>
      <w:r>
        <w:t xml:space="preserve"> against fire, flood, escape of water and other usual risks subject to any exclusions and excesses that are usually imposed in residential insurance policies.  The landlord will not be in breach of the provisions of this clause if the policy is made void by your actions or if the landlord is unable to arrange insurance on terms that the landlord regards as prudent; and</w:t>
      </w:r>
    </w:p>
    <w:p w14:paraId="7F756F16" w14:textId="6B43C60B" w:rsidR="0037285A" w:rsidRDefault="0037285A" w:rsidP="0037285A">
      <w:pPr>
        <w:pStyle w:val="Level3"/>
      </w:pPr>
      <w:r>
        <w:t>provide a copy of the buildings insurance policy as soon as reasonably practicable if requested to do so by you.</w:t>
      </w:r>
    </w:p>
    <w:p w14:paraId="50425E56" w14:textId="57C7F1C0" w:rsidR="008C1743" w:rsidRDefault="008C1743" w:rsidP="00C8462A">
      <w:pPr>
        <w:pStyle w:val="Level2"/>
      </w:pPr>
      <w:r>
        <w:t xml:space="preserve">The landlord does not provide any cover under any insurance policy arranged by the landlord for damage to your personal belongings or valuables. You must obtain your own contents insurance if you require cover for items belonging to you. Nor does the landlord provide cover for claims against you from other parties for damage to property or personal injury that results from something you have or have not done. You should consider arranging insurance for these risks yourself.  </w:t>
      </w:r>
    </w:p>
    <w:p w14:paraId="6FD4536E" w14:textId="0112FC8D" w:rsidR="003A29BE" w:rsidRDefault="003A29BE" w:rsidP="00BD75D1">
      <w:pPr>
        <w:pStyle w:val="Level1"/>
        <w:jc w:val="left"/>
      </w:pPr>
      <w:r>
        <w:rPr>
          <w:b/>
          <w:bCs/>
        </w:rPr>
        <w:t xml:space="preserve">Not to Assign or Sublet </w:t>
      </w:r>
    </w:p>
    <w:p w14:paraId="2F3F371D" w14:textId="1843AD94" w:rsidR="003A29BE" w:rsidRDefault="003A29BE" w:rsidP="003A29BE">
      <w:pPr>
        <w:pStyle w:val="Level2"/>
      </w:pPr>
      <w:r>
        <w:t>You must not allow anyone to occupy the dwelling other than the Permitted Occupiers.</w:t>
      </w:r>
    </w:p>
    <w:p w14:paraId="7766C7CD" w14:textId="65D893D7" w:rsidR="003A29BE" w:rsidRDefault="003A29BE" w:rsidP="003A29BE">
      <w:pPr>
        <w:pStyle w:val="Level2"/>
      </w:pPr>
      <w:r>
        <w:t>You must not in relation to the whole or any part of the dwelling:</w:t>
      </w:r>
    </w:p>
    <w:p w14:paraId="40AC7BCB" w14:textId="321391C0" w:rsidR="003A29BE" w:rsidRDefault="003A29BE" w:rsidP="003A29BE">
      <w:pPr>
        <w:pStyle w:val="Level3"/>
      </w:pPr>
      <w:r>
        <w:t>transfer o</w:t>
      </w:r>
      <w:r w:rsidR="0049280F">
        <w:t>r</w:t>
      </w:r>
      <w:r>
        <w:t xml:space="preserve"> assign this </w:t>
      </w:r>
      <w:r w:rsidR="00767CFA">
        <w:t>contract</w:t>
      </w:r>
      <w:r>
        <w:t xml:space="preserve"> to anyone, save as permitted by</w:t>
      </w:r>
      <w:r w:rsidR="00767CFA">
        <w:t xml:space="preserve"> fundamental terms of this </w:t>
      </w:r>
      <w:proofErr w:type="gramStart"/>
      <w:r w:rsidR="00767CFA">
        <w:t>contract;</w:t>
      </w:r>
      <w:proofErr w:type="gramEnd"/>
      <w:r w:rsidR="00767CFA">
        <w:t xml:space="preserve"> </w:t>
      </w:r>
    </w:p>
    <w:p w14:paraId="7483E665" w14:textId="57CA80A6" w:rsidR="00767CFA" w:rsidRDefault="00767CFA" w:rsidP="003A29BE">
      <w:pPr>
        <w:pStyle w:val="Level3"/>
      </w:pPr>
      <w:r>
        <w:t xml:space="preserve">take in or receive paying guests or </w:t>
      </w:r>
      <w:proofErr w:type="gramStart"/>
      <w:r>
        <w:t>lodgers;</w:t>
      </w:r>
      <w:proofErr w:type="gramEnd"/>
      <w:r>
        <w:t xml:space="preserve"> </w:t>
      </w:r>
    </w:p>
    <w:p w14:paraId="0EB65426" w14:textId="63CD7528" w:rsidR="00767CFA" w:rsidRDefault="00767CFA" w:rsidP="003A29BE">
      <w:pPr>
        <w:pStyle w:val="Level3"/>
      </w:pPr>
      <w:r>
        <w:t xml:space="preserve">sublet the dwelling; or </w:t>
      </w:r>
    </w:p>
    <w:p w14:paraId="5C14632F" w14:textId="4BCE4C25" w:rsidR="00767CFA" w:rsidRPr="003A29BE" w:rsidRDefault="00767CFA" w:rsidP="003A29BE">
      <w:pPr>
        <w:pStyle w:val="Level3"/>
      </w:pPr>
      <w:r>
        <w:t xml:space="preserve">otherwise share occupation or possession except with any Permitted Occupiers. </w:t>
      </w:r>
    </w:p>
    <w:p w14:paraId="1743CF80" w14:textId="742E598B" w:rsidR="00277550" w:rsidRPr="00F43CF8" w:rsidRDefault="00B35744" w:rsidP="00B35744">
      <w:pPr>
        <w:pStyle w:val="Level1"/>
      </w:pPr>
      <w:r w:rsidRPr="00F43CF8">
        <w:rPr>
          <w:b/>
          <w:bCs/>
        </w:rPr>
        <w:t xml:space="preserve">Deposit </w:t>
      </w:r>
    </w:p>
    <w:p w14:paraId="09AD3877" w14:textId="7FC7DBD5" w:rsidR="00B35744" w:rsidRPr="00F43CF8" w:rsidRDefault="00B35744" w:rsidP="00925305">
      <w:pPr>
        <w:pStyle w:val="Level2"/>
      </w:pPr>
      <w:r w:rsidRPr="00F43CF8">
        <w:t xml:space="preserve">On or before the occupation date you will pay the Deposit as security for your responsibilities contained in this contract. </w:t>
      </w:r>
    </w:p>
    <w:p w14:paraId="5ECCD1DD" w14:textId="5C38B0A5" w:rsidR="00925305" w:rsidRPr="00F43CF8" w:rsidRDefault="00925305" w:rsidP="00925305">
      <w:pPr>
        <w:pStyle w:val="Level2"/>
      </w:pPr>
      <w:r w:rsidRPr="00F43CF8">
        <w:t xml:space="preserve">The landlord will arrange for the Deposit to be held by the Deposit Holder in accordance with the provisions of </w:t>
      </w:r>
      <w:r w:rsidR="006B6BC1" w:rsidRPr="00C1792B">
        <w:rPr>
          <w:b/>
          <w:bCs/>
        </w:rPr>
        <w:t>term 2.2</w:t>
      </w:r>
      <w:r w:rsidR="006B6BC1">
        <w:t xml:space="preserve"> of </w:t>
      </w:r>
      <w:r w:rsidR="006B6BC1" w:rsidRPr="00C1792B">
        <w:rPr>
          <w:b/>
          <w:bCs/>
        </w:rPr>
        <w:t>Part 3</w:t>
      </w:r>
      <w:r w:rsidR="006B6BC1">
        <w:t>.</w:t>
      </w:r>
    </w:p>
    <w:p w14:paraId="650AB266" w14:textId="256DA7A4" w:rsidR="00925305" w:rsidRPr="00F43CF8" w:rsidRDefault="00925305" w:rsidP="00925305">
      <w:pPr>
        <w:pStyle w:val="Level2"/>
      </w:pPr>
      <w:r w:rsidRPr="00F43CF8">
        <w:t>The landlord will refund the Deposit to you once you have vacated the dwelling at the end of this contract except that before refunding the Deposit the landlord is entitled to make reasonable deductions from the Deposit to cover:</w:t>
      </w:r>
    </w:p>
    <w:p w14:paraId="161AFE73" w14:textId="61C970D5" w:rsidR="00925305" w:rsidRDefault="00925305" w:rsidP="00925305">
      <w:pPr>
        <w:pStyle w:val="Level3"/>
      </w:pPr>
      <w:r w:rsidRPr="00F43CF8">
        <w:t xml:space="preserve">any unpaid </w:t>
      </w:r>
      <w:proofErr w:type="gramStart"/>
      <w:r w:rsidRPr="00F43CF8">
        <w:t>Rent;</w:t>
      </w:r>
      <w:proofErr w:type="gramEnd"/>
    </w:p>
    <w:p w14:paraId="07FA7885" w14:textId="5B1B210D" w:rsidR="00B87238" w:rsidRPr="00F43CF8" w:rsidRDefault="00B87238" w:rsidP="00925305">
      <w:pPr>
        <w:pStyle w:val="Level3"/>
      </w:pPr>
      <w:r>
        <w:t xml:space="preserve">any unpaid accounts for Utilities, council tax or Internet Services for which you are </w:t>
      </w:r>
      <w:proofErr w:type="gramStart"/>
      <w:r>
        <w:t>liable;</w:t>
      </w:r>
      <w:proofErr w:type="gramEnd"/>
      <w:r>
        <w:t xml:space="preserve"> </w:t>
      </w:r>
    </w:p>
    <w:p w14:paraId="6129E9DD" w14:textId="442903DE" w:rsidR="00925305" w:rsidRPr="00F43CF8" w:rsidRDefault="00925305" w:rsidP="00925305">
      <w:pPr>
        <w:pStyle w:val="Level3"/>
      </w:pPr>
      <w:r w:rsidRPr="00F43CF8">
        <w:t xml:space="preserve">the making good of any damage or lack of cleanliness to the </w:t>
      </w:r>
      <w:r w:rsidR="006E62D6" w:rsidRPr="00F43CF8">
        <w:t xml:space="preserve">dwelling or to the Contents (except for Fair Wear and Tear) caused by your failure to comply with your obligations under this </w:t>
      </w:r>
      <w:proofErr w:type="gramStart"/>
      <w:r w:rsidR="006E62D6" w:rsidRPr="00F43CF8">
        <w:t>contract;</w:t>
      </w:r>
      <w:proofErr w:type="gramEnd"/>
    </w:p>
    <w:p w14:paraId="202B7AF1" w14:textId="29D84D62" w:rsidR="006E62D6" w:rsidRPr="00F43CF8" w:rsidRDefault="006E62D6" w:rsidP="00925305">
      <w:pPr>
        <w:pStyle w:val="Level3"/>
      </w:pPr>
      <w:r w:rsidRPr="00F43CF8">
        <w:t xml:space="preserve">replacement of any items which are missing from the dwelling and specified in the </w:t>
      </w:r>
      <w:proofErr w:type="gramStart"/>
      <w:r w:rsidRPr="00F43CF8">
        <w:t>Inventory;</w:t>
      </w:r>
      <w:proofErr w:type="gramEnd"/>
      <w:r w:rsidRPr="00F43CF8">
        <w:t xml:space="preserve"> </w:t>
      </w:r>
    </w:p>
    <w:p w14:paraId="30ED3B56" w14:textId="3AE27B99" w:rsidR="006E62D6" w:rsidRPr="00F43CF8" w:rsidRDefault="006E62D6" w:rsidP="00C1792B">
      <w:pPr>
        <w:pStyle w:val="Level3"/>
      </w:pPr>
      <w:r w:rsidRPr="00F43CF8">
        <w:t>the reasonable cost of remedying any breaches of your obligations under this contract.</w:t>
      </w:r>
    </w:p>
    <w:p w14:paraId="00768024" w14:textId="69D927CB" w:rsidR="006E62D6" w:rsidRPr="00F43CF8" w:rsidRDefault="006E62D6" w:rsidP="006E62D6">
      <w:pPr>
        <w:pStyle w:val="Level2"/>
      </w:pPr>
      <w:r w:rsidRPr="00F43CF8">
        <w:t xml:space="preserve">If the amount of money that the landlord </w:t>
      </w:r>
      <w:r w:rsidR="006F4738">
        <w:t>is</w:t>
      </w:r>
      <w:r w:rsidRPr="00F43CF8">
        <w:t xml:space="preserve"> entitled to deduct from the Deposit under </w:t>
      </w:r>
      <w:r w:rsidR="00A20BAE" w:rsidRPr="00F43CF8">
        <w:rPr>
          <w:b/>
          <w:bCs/>
        </w:rPr>
        <w:t xml:space="preserve">term </w:t>
      </w:r>
      <w:r w:rsidR="00767CFA" w:rsidRPr="00F43CF8">
        <w:rPr>
          <w:b/>
          <w:bCs/>
        </w:rPr>
        <w:t>1</w:t>
      </w:r>
      <w:r w:rsidR="00A16D90">
        <w:rPr>
          <w:b/>
          <w:bCs/>
        </w:rPr>
        <w:t>6</w:t>
      </w:r>
      <w:r w:rsidR="00767CFA" w:rsidRPr="00F43CF8">
        <w:rPr>
          <w:b/>
          <w:bCs/>
        </w:rPr>
        <w:t xml:space="preserve">.3 </w:t>
      </w:r>
      <w:r w:rsidR="00767CFA" w:rsidRPr="00F43CF8">
        <w:t>of this Annexure</w:t>
      </w:r>
      <w:r w:rsidRPr="00F43CF8">
        <w:rPr>
          <w:b/>
          <w:bCs/>
        </w:rPr>
        <w:t xml:space="preserve"> </w:t>
      </w:r>
      <w:r w:rsidRPr="00F43CF8">
        <w:t xml:space="preserve">exceeds the amount held as the Deposit, </w:t>
      </w:r>
      <w:r w:rsidR="0049280F">
        <w:t>y</w:t>
      </w:r>
      <w:r w:rsidRPr="00F43CF8">
        <w:t xml:space="preserve">ou must pay </w:t>
      </w:r>
      <w:r w:rsidR="00A20BAE" w:rsidRPr="00F43CF8">
        <w:t>the landlord</w:t>
      </w:r>
      <w:r w:rsidRPr="00F43CF8">
        <w:t xml:space="preserve"> the excess amount within 14 days of written demand from </w:t>
      </w:r>
      <w:r w:rsidR="00A20BAE" w:rsidRPr="00F43CF8">
        <w:t>the landlord</w:t>
      </w:r>
      <w:r w:rsidRPr="00F43CF8">
        <w:t>.</w:t>
      </w:r>
    </w:p>
    <w:p w14:paraId="572DC877" w14:textId="2D0FF18D" w:rsidR="00A20BAE" w:rsidRDefault="00A20BAE" w:rsidP="00A20BAE">
      <w:pPr>
        <w:pStyle w:val="Level2"/>
      </w:pPr>
      <w:r w:rsidRPr="00F43CF8">
        <w:t>You are not entitled to use the Deposit or any part of it as payment of any instalment of Rent.</w:t>
      </w:r>
    </w:p>
    <w:p w14:paraId="17D6275B" w14:textId="57CDBEA6" w:rsidR="00510CF0" w:rsidRDefault="00510CF0" w:rsidP="00510CF0">
      <w:pPr>
        <w:pStyle w:val="Level2"/>
      </w:pPr>
      <w:proofErr w:type="gramStart"/>
      <w:r>
        <w:t>In the event that</w:t>
      </w:r>
      <w:proofErr w:type="gramEnd"/>
      <w:r>
        <w:t xml:space="preserve"> you remain in occupation of the dwelling at the end of the fixed term of this contract and a new periodic standard contract is created by virtue of section 184(2) of the Act</w:t>
      </w:r>
      <w:r w:rsidR="0049280F">
        <w:t>,</w:t>
      </w:r>
      <w:r>
        <w:t xml:space="preserve"> the Deposit paid under this contract will, in accordance with paragraph 4 of Schedule 5 to the Act</w:t>
      </w:r>
      <w:r w:rsidR="0049280F">
        <w:t>,</w:t>
      </w:r>
      <w:r>
        <w:t xml:space="preserve"> continue to be held:</w:t>
      </w:r>
    </w:p>
    <w:p w14:paraId="2D457439" w14:textId="77777777" w:rsidR="00510CF0" w:rsidRDefault="00510CF0" w:rsidP="00510CF0">
      <w:pPr>
        <w:pStyle w:val="Level3"/>
      </w:pPr>
      <w:r>
        <w:t xml:space="preserve">in connection with the substitute periodic standard contract that arises by virtue of section 184(2) of the Act; and </w:t>
      </w:r>
    </w:p>
    <w:p w14:paraId="57B2812B" w14:textId="3CE678E8" w:rsidR="00270ECD" w:rsidRDefault="00510CF0" w:rsidP="00510CF0">
      <w:pPr>
        <w:pStyle w:val="Level3"/>
      </w:pPr>
      <w:r>
        <w:t xml:space="preserve">in accordance with the same authorised deposit </w:t>
      </w:r>
      <w:proofErr w:type="gramStart"/>
      <w:r>
        <w:t>scheme</w:t>
      </w:r>
      <w:r w:rsidR="00B87238">
        <w:t>;</w:t>
      </w:r>
      <w:proofErr w:type="gramEnd"/>
    </w:p>
    <w:p w14:paraId="70B91DFE" w14:textId="70FAD4FA" w:rsidR="00B87238" w:rsidRPr="00F43CF8" w:rsidRDefault="00B87238" w:rsidP="00B87238">
      <w:pPr>
        <w:pStyle w:val="Level3"/>
        <w:numPr>
          <w:ilvl w:val="0"/>
          <w:numId w:val="0"/>
        </w:numPr>
        <w:ind w:left="851"/>
      </w:pPr>
      <w:r>
        <w:t xml:space="preserve">and subject to the landlord having complied with the initial requirements of the scheme and providing the information required by section 45(2)(b) of the Act, the landlord will be treated as having complied with the requirements of section 45 of the Act in respect of the substitute periodic standard contract. </w:t>
      </w:r>
    </w:p>
    <w:p w14:paraId="74952281" w14:textId="77777777" w:rsidR="00B515E2" w:rsidRPr="00B515E2" w:rsidRDefault="00B515E2" w:rsidP="00B515E2">
      <w:pPr>
        <w:pStyle w:val="Level1"/>
        <w:jc w:val="left"/>
        <w:rPr>
          <w:b/>
          <w:bCs/>
        </w:rPr>
      </w:pPr>
      <w:r w:rsidRPr="00B515E2">
        <w:rPr>
          <w:b/>
          <w:bCs/>
        </w:rPr>
        <w:t>Contract Terms</w:t>
      </w:r>
    </w:p>
    <w:p w14:paraId="185995BE" w14:textId="108A4030" w:rsidR="00B515E2" w:rsidRDefault="00B515E2" w:rsidP="00B515E2">
      <w:pPr>
        <w:pStyle w:val="Body1"/>
        <w:numPr>
          <w:ilvl w:val="0"/>
          <w:numId w:val="27"/>
        </w:numPr>
        <w:ind w:left="851"/>
        <w:jc w:val="left"/>
      </w:pPr>
      <w:r>
        <w:t>If any provision or term contained in this contract shall be held by a Court of law or other body to be unreasonable or unenforceable then such term or provision or terms or provisions shall be deemed to be a severable part of this contract and all remaining parts or terms or provisions of this contract shall remain in full force and effect.</w:t>
      </w:r>
    </w:p>
    <w:p w14:paraId="3AD827A4" w14:textId="77777777" w:rsidR="00B515E2" w:rsidRPr="00B515E2" w:rsidRDefault="00B515E2" w:rsidP="00B515E2">
      <w:pPr>
        <w:pStyle w:val="Level1"/>
        <w:jc w:val="left"/>
        <w:rPr>
          <w:b/>
          <w:bCs/>
        </w:rPr>
      </w:pPr>
      <w:r w:rsidRPr="00B515E2">
        <w:rPr>
          <w:b/>
          <w:bCs/>
        </w:rPr>
        <w:t>Third Party Rights</w:t>
      </w:r>
    </w:p>
    <w:p w14:paraId="11758E88" w14:textId="22DEB76A" w:rsidR="00B515E2" w:rsidRDefault="00B515E2" w:rsidP="00B515E2">
      <w:pPr>
        <w:pStyle w:val="Body1"/>
        <w:numPr>
          <w:ilvl w:val="0"/>
          <w:numId w:val="27"/>
        </w:numPr>
        <w:ind w:left="851"/>
        <w:jc w:val="left"/>
      </w:pPr>
      <w:r>
        <w:t xml:space="preserve">The parties do not intend any of the terms of this contract to be enforceable by any third party pursuant to </w:t>
      </w:r>
      <w:r w:rsidR="0049280F">
        <w:t>t</w:t>
      </w:r>
      <w:r>
        <w:t>he Contract</w:t>
      </w:r>
      <w:r w:rsidR="0049280F">
        <w:t>s</w:t>
      </w:r>
      <w:r>
        <w:t xml:space="preserve"> (Rights of Third Parties) Act 1999.</w:t>
      </w:r>
    </w:p>
    <w:p w14:paraId="745EEEE4" w14:textId="0EC2E253" w:rsidR="004F3C18" w:rsidRDefault="00080528" w:rsidP="00B515E2">
      <w:pPr>
        <w:pStyle w:val="Level1"/>
        <w:jc w:val="left"/>
        <w:rPr>
          <w:b/>
          <w:bCs/>
        </w:rPr>
      </w:pPr>
      <w:r>
        <w:rPr>
          <w:b/>
          <w:bCs/>
        </w:rPr>
        <w:t>Pets</w:t>
      </w:r>
    </w:p>
    <w:p w14:paraId="21BC5F22" w14:textId="49A813F3" w:rsidR="00080528" w:rsidRDefault="00080528" w:rsidP="00080528">
      <w:pPr>
        <w:pStyle w:val="Level2"/>
        <w:jc w:val="left"/>
      </w:pPr>
      <w:r>
        <w:t xml:space="preserve">You must not keep any pet animal in the dwelling or the </w:t>
      </w:r>
      <w:proofErr w:type="gramStart"/>
      <w:r>
        <w:t>Building</w:t>
      </w:r>
      <w:proofErr w:type="gramEnd"/>
      <w:r>
        <w:t xml:space="preserve"> unless </w:t>
      </w:r>
      <w:r w:rsidR="00052F22">
        <w:t xml:space="preserve">the </w:t>
      </w:r>
      <w:r w:rsidR="00A90A62">
        <w:t>l</w:t>
      </w:r>
      <w:r w:rsidR="00052F22">
        <w:t xml:space="preserve">andlord has given you prior written consent to do so </w:t>
      </w:r>
      <w:r w:rsidRPr="0047314B">
        <w:t>(</w:t>
      </w:r>
      <w:r w:rsidRPr="00080528">
        <w:rPr>
          <w:b/>
          <w:bCs/>
        </w:rPr>
        <w:t>“Pet Licence”</w:t>
      </w:r>
      <w:r w:rsidRPr="0047314B">
        <w:t>).</w:t>
      </w:r>
    </w:p>
    <w:p w14:paraId="41C0D70F" w14:textId="77777777" w:rsidR="00961B6F" w:rsidRDefault="00961B6F" w:rsidP="00961B6F">
      <w:pPr>
        <w:pStyle w:val="Level2"/>
      </w:pPr>
      <w:r>
        <w:t>The landlord will not unreasonably withhold the grant of a Pet Licence.</w:t>
      </w:r>
    </w:p>
    <w:p w14:paraId="51E03CB0" w14:textId="7F883FF6" w:rsidR="00961B6F" w:rsidRDefault="00961B6F" w:rsidP="00961B6F">
      <w:pPr>
        <w:pStyle w:val="Level2"/>
      </w:pPr>
      <w:r>
        <w:t xml:space="preserve">The landlord will not impose unreasonable conditions within the Pet Licence. </w:t>
      </w:r>
    </w:p>
    <w:p w14:paraId="496EA068" w14:textId="60CFFD03" w:rsidR="00961B6F" w:rsidRDefault="00961B6F" w:rsidP="00961B6F">
      <w:pPr>
        <w:pStyle w:val="Level2"/>
      </w:pPr>
      <w:r>
        <w:t xml:space="preserve">You must provide the landlord with any information that the landlord reasonably requests </w:t>
      </w:r>
      <w:proofErr w:type="gramStart"/>
      <w:r>
        <w:t>in order to</w:t>
      </w:r>
      <w:proofErr w:type="gramEnd"/>
      <w:r>
        <w:t xml:space="preserve"> consider your request for a Pet Licence. </w:t>
      </w:r>
    </w:p>
    <w:p w14:paraId="09EF0131" w14:textId="14188DBC" w:rsidR="00052F22" w:rsidRPr="00052F22" w:rsidRDefault="00052F22" w:rsidP="00052F22">
      <w:pPr>
        <w:pStyle w:val="Level2"/>
      </w:pPr>
      <w:r w:rsidRPr="00052F22">
        <w:t>If you are granted a P</w:t>
      </w:r>
      <w:r w:rsidR="002C56AC">
        <w:t>et</w:t>
      </w:r>
      <w:r w:rsidRPr="00052F22">
        <w:t xml:space="preserve"> Licence you must abide strictly by its conditions and requirements. The landlord reserves the right to revoke the P</w:t>
      </w:r>
      <w:r w:rsidR="002C56AC">
        <w:t>et</w:t>
      </w:r>
      <w:r w:rsidRPr="00052F22">
        <w:t xml:space="preserve"> Licence if you do not comply with its conditions and requirements.</w:t>
      </w:r>
    </w:p>
    <w:p w14:paraId="2920E961" w14:textId="2663E61B" w:rsidR="00080528" w:rsidRDefault="00080528" w:rsidP="00961B6F">
      <w:pPr>
        <w:pStyle w:val="Level2"/>
        <w:jc w:val="left"/>
      </w:pPr>
      <w:r>
        <w:t xml:space="preserve">In the event </w:t>
      </w:r>
      <w:r w:rsidR="00961B6F">
        <w:t>y</w:t>
      </w:r>
      <w:r>
        <w:t xml:space="preserve">ou </w:t>
      </w:r>
      <w:r w:rsidR="00052F22">
        <w:t>are granted</w:t>
      </w:r>
      <w:r>
        <w:t xml:space="preserve"> a Pet Licence, </w:t>
      </w:r>
      <w:r w:rsidR="00961B6F">
        <w:t>y</w:t>
      </w:r>
      <w:r>
        <w:t xml:space="preserve">ou agree that that Pet Licence will form a part of this </w:t>
      </w:r>
      <w:r w:rsidR="00961B6F">
        <w:t>contract</w:t>
      </w:r>
      <w:r>
        <w:t xml:space="preserve"> and that any breach of the provisions therein shall be treated as a breach of this </w:t>
      </w:r>
      <w:r w:rsidR="00961B6F">
        <w:t>contract</w:t>
      </w:r>
      <w:r>
        <w:t>.</w:t>
      </w:r>
    </w:p>
    <w:p w14:paraId="523AE80E" w14:textId="7DCECC01" w:rsidR="00961B6F" w:rsidRDefault="00961B6F" w:rsidP="00961B6F">
      <w:pPr>
        <w:pStyle w:val="Level1"/>
      </w:pPr>
      <w:r>
        <w:rPr>
          <w:b/>
          <w:bCs/>
        </w:rPr>
        <w:t xml:space="preserve">Parking </w:t>
      </w:r>
    </w:p>
    <w:p w14:paraId="4BF38631" w14:textId="640FCF70" w:rsidR="00961B6F" w:rsidRDefault="00961B6F" w:rsidP="00961B6F">
      <w:pPr>
        <w:pStyle w:val="Level2"/>
      </w:pPr>
      <w:r>
        <w:t xml:space="preserve">You must not park a car in the parking spaces at the </w:t>
      </w:r>
      <w:proofErr w:type="gramStart"/>
      <w:r>
        <w:t>Building</w:t>
      </w:r>
      <w:proofErr w:type="gramEnd"/>
      <w:r>
        <w:t xml:space="preserve"> </w:t>
      </w:r>
      <w:r w:rsidR="00052F22">
        <w:t xml:space="preserve">unless the </w:t>
      </w:r>
      <w:r w:rsidR="00A90A62">
        <w:t>l</w:t>
      </w:r>
      <w:r w:rsidR="00052F22">
        <w:t xml:space="preserve">andlord has given you prior written consent to do so </w:t>
      </w:r>
      <w:r w:rsidRPr="0047314B">
        <w:t>(</w:t>
      </w:r>
      <w:r w:rsidRPr="0047314B">
        <w:rPr>
          <w:b/>
          <w:bCs/>
        </w:rPr>
        <w:t>“Parking Licence”</w:t>
      </w:r>
      <w:r w:rsidRPr="0047314B">
        <w:t>).</w:t>
      </w:r>
    </w:p>
    <w:p w14:paraId="586FD5AC" w14:textId="34468A54" w:rsidR="00961B6F" w:rsidRDefault="00961B6F" w:rsidP="00961B6F">
      <w:pPr>
        <w:pStyle w:val="Level2"/>
      </w:pPr>
      <w:r>
        <w:t xml:space="preserve">Parking Licences may be available but </w:t>
      </w:r>
      <w:r w:rsidR="00052F22">
        <w:t xml:space="preserve">due to limited numbers of parking spaces </w:t>
      </w:r>
      <w:r>
        <w:t>this cannot be guaranteed</w:t>
      </w:r>
      <w:r w:rsidR="00052F22">
        <w:t>.</w:t>
      </w:r>
    </w:p>
    <w:p w14:paraId="19F368EB" w14:textId="49BC15D5" w:rsidR="00961B6F" w:rsidRDefault="00961B6F" w:rsidP="00961B6F">
      <w:pPr>
        <w:pStyle w:val="Level2"/>
      </w:pPr>
      <w:r>
        <w:t xml:space="preserve">The landlord will not unreasonably withhold the grant of a Parking </w:t>
      </w:r>
      <w:proofErr w:type="gramStart"/>
      <w:r>
        <w:t>Licence,</w:t>
      </w:r>
      <w:proofErr w:type="gramEnd"/>
      <w:r>
        <w:t xml:space="preserve"> however any such grant will be subject to suitable parking facilities being available.</w:t>
      </w:r>
    </w:p>
    <w:p w14:paraId="4F9E5596" w14:textId="1C2B2A46" w:rsidR="00961B6F" w:rsidRDefault="00961B6F" w:rsidP="00961B6F">
      <w:pPr>
        <w:pStyle w:val="Level2"/>
      </w:pPr>
      <w:r>
        <w:t xml:space="preserve">The landlord will not impose unreasonable conditions within the Parking Licence. </w:t>
      </w:r>
    </w:p>
    <w:p w14:paraId="3F017933" w14:textId="73F950AF" w:rsidR="00961B6F" w:rsidRDefault="00961B6F" w:rsidP="00961B6F">
      <w:pPr>
        <w:pStyle w:val="Level2"/>
      </w:pPr>
      <w:r>
        <w:t xml:space="preserve">You must provide the landlord with any information that the landlord reasonably requests </w:t>
      </w:r>
      <w:proofErr w:type="gramStart"/>
      <w:r>
        <w:t>in order to</w:t>
      </w:r>
      <w:proofErr w:type="gramEnd"/>
      <w:r>
        <w:t xml:space="preserve"> consider your request for a Parking Licence. </w:t>
      </w:r>
    </w:p>
    <w:p w14:paraId="3E993CBD" w14:textId="4FBB881A" w:rsidR="00052F22" w:rsidRPr="001D48AB" w:rsidRDefault="00052F22" w:rsidP="00961B6F">
      <w:pPr>
        <w:pStyle w:val="Level2"/>
      </w:pPr>
      <w:r w:rsidRPr="00052F22">
        <w:t>If you are granted a P</w:t>
      </w:r>
      <w:r>
        <w:t>arking</w:t>
      </w:r>
      <w:r w:rsidRPr="00052F22">
        <w:t xml:space="preserve"> Licence you must abide strictly by its conditions and requirements. </w:t>
      </w:r>
      <w:r>
        <w:t>T</w:t>
      </w:r>
      <w:r w:rsidRPr="00052F22">
        <w:t>he landlord reserves the right to revoke the P</w:t>
      </w:r>
      <w:r>
        <w:t>arking</w:t>
      </w:r>
      <w:r w:rsidRPr="00052F22">
        <w:t xml:space="preserve"> Licence</w:t>
      </w:r>
      <w:r>
        <w:t xml:space="preserve"> if you do not comply with its conditions and requirements</w:t>
      </w:r>
      <w:r w:rsidRPr="00052F22">
        <w:t>.</w:t>
      </w:r>
    </w:p>
    <w:p w14:paraId="55651973" w14:textId="7BD9A521" w:rsidR="00961B6F" w:rsidRPr="001D48AB" w:rsidRDefault="00961B6F" w:rsidP="00961B6F">
      <w:pPr>
        <w:pStyle w:val="Level2"/>
      </w:pPr>
      <w:r>
        <w:t xml:space="preserve">In the event you </w:t>
      </w:r>
      <w:r w:rsidR="00052F22">
        <w:t>are granted</w:t>
      </w:r>
      <w:r>
        <w:t xml:space="preserve"> a Parking Licence, you agree that that the Parking Licence will form a part of this contract and that any breach of the provisions therein shall be treated as a breach of this contract. </w:t>
      </w:r>
    </w:p>
    <w:p w14:paraId="35718CFC" w14:textId="2C4DEC71" w:rsidR="00B70918" w:rsidRDefault="00B70918" w:rsidP="00B515E2">
      <w:pPr>
        <w:pStyle w:val="Level1"/>
        <w:jc w:val="left"/>
        <w:rPr>
          <w:b/>
          <w:bCs/>
        </w:rPr>
      </w:pPr>
      <w:r>
        <w:rPr>
          <w:b/>
          <w:bCs/>
        </w:rPr>
        <w:t xml:space="preserve">Bicycle Storage </w:t>
      </w:r>
    </w:p>
    <w:p w14:paraId="44747A06" w14:textId="455B6CE7" w:rsidR="00B70918" w:rsidRDefault="00B70918" w:rsidP="00B70918">
      <w:pPr>
        <w:pStyle w:val="Level2"/>
      </w:pPr>
      <w:r>
        <w:t xml:space="preserve">If bicycle storage facilities are provided at the </w:t>
      </w:r>
      <w:proofErr w:type="gramStart"/>
      <w:r>
        <w:t>Building</w:t>
      </w:r>
      <w:proofErr w:type="gramEnd"/>
      <w:r>
        <w:t xml:space="preserve"> for the use of the residents:</w:t>
      </w:r>
    </w:p>
    <w:p w14:paraId="5F6DC091" w14:textId="0AC681EF" w:rsidR="00B70918" w:rsidRDefault="00B70918" w:rsidP="00B70918">
      <w:pPr>
        <w:pStyle w:val="Level3"/>
      </w:pPr>
      <w:r w:rsidRPr="00B70918">
        <w:t xml:space="preserve">you must notify </w:t>
      </w:r>
      <w:r>
        <w:t>the landlord</w:t>
      </w:r>
      <w:r w:rsidRPr="00B70918">
        <w:t xml:space="preserve"> if you want to use the bicycle storage facilities. Provided one or more of the bicycle racks has not been allocated to another resident at the </w:t>
      </w:r>
      <w:proofErr w:type="gramStart"/>
      <w:r>
        <w:t>B</w:t>
      </w:r>
      <w:r w:rsidRPr="00B70918">
        <w:t>uilding</w:t>
      </w:r>
      <w:proofErr w:type="gramEnd"/>
      <w:r w:rsidRPr="00B70918">
        <w:t xml:space="preserve">, </w:t>
      </w:r>
      <w:r w:rsidR="00864C65">
        <w:t>the landlord</w:t>
      </w:r>
      <w:r w:rsidRPr="00B70918">
        <w:t xml:space="preserve"> will allocate a numbered bicycle rack for you to use. There are a limited number of </w:t>
      </w:r>
      <w:proofErr w:type="gramStart"/>
      <w:r w:rsidRPr="00B70918">
        <w:t>racks</w:t>
      </w:r>
      <w:proofErr w:type="gramEnd"/>
      <w:r w:rsidRPr="00B70918">
        <w:t xml:space="preserve"> and these will be allocated on a ‘first-come-first-served’ </w:t>
      </w:r>
      <w:proofErr w:type="gramStart"/>
      <w:r w:rsidRPr="00B70918">
        <w:t>basis</w:t>
      </w:r>
      <w:r>
        <w:t>;</w:t>
      </w:r>
      <w:proofErr w:type="gramEnd"/>
    </w:p>
    <w:p w14:paraId="40E4C485" w14:textId="0C290D5F" w:rsidR="00B70918" w:rsidRDefault="00B70918" w:rsidP="00B70918">
      <w:pPr>
        <w:pStyle w:val="Level3"/>
      </w:pPr>
      <w:r>
        <w:t>y</w:t>
      </w:r>
      <w:r w:rsidRPr="00B70918">
        <w:t xml:space="preserve">ou must not bring bicycles through any residential entrances to the </w:t>
      </w:r>
      <w:proofErr w:type="gramStart"/>
      <w:r>
        <w:t>B</w:t>
      </w:r>
      <w:r w:rsidRPr="00B70918">
        <w:t>uilding</w:t>
      </w:r>
      <w:r>
        <w:t>;</w:t>
      </w:r>
      <w:proofErr w:type="gramEnd"/>
      <w:r w:rsidRPr="00B70918">
        <w:t xml:space="preserve">  </w:t>
      </w:r>
    </w:p>
    <w:p w14:paraId="55D712D9" w14:textId="0D021913" w:rsidR="00B70918" w:rsidRDefault="00B70918" w:rsidP="00B70918">
      <w:pPr>
        <w:pStyle w:val="Level3"/>
      </w:pPr>
      <w:r>
        <w:t>y</w:t>
      </w:r>
      <w:r w:rsidRPr="00B70918">
        <w:t xml:space="preserve">ou agree that you will only use the bicycle rack that has been allocated to </w:t>
      </w:r>
      <w:proofErr w:type="gramStart"/>
      <w:r w:rsidRPr="00B70918">
        <w:t>you</w:t>
      </w:r>
      <w:r>
        <w:t>;</w:t>
      </w:r>
      <w:proofErr w:type="gramEnd"/>
    </w:p>
    <w:p w14:paraId="2488B516" w14:textId="13DEA164" w:rsidR="002C56AC" w:rsidRDefault="002C56AC" w:rsidP="00B70918">
      <w:pPr>
        <w:pStyle w:val="Level3"/>
      </w:pPr>
      <w:r>
        <w:t xml:space="preserve">you agree to comply with any reasonable conditions and requirements that the landlord may impose in respect of your use of the bicycle storage </w:t>
      </w:r>
      <w:proofErr w:type="gramStart"/>
      <w:r>
        <w:t>facilities;</w:t>
      </w:r>
      <w:proofErr w:type="gramEnd"/>
      <w:r>
        <w:t xml:space="preserve"> </w:t>
      </w:r>
    </w:p>
    <w:p w14:paraId="1DF2BECB" w14:textId="5CD0B2ED" w:rsidR="00B70918" w:rsidRDefault="00B70918" w:rsidP="00B70918">
      <w:pPr>
        <w:pStyle w:val="Level3"/>
      </w:pPr>
      <w:r>
        <w:t>the landlord</w:t>
      </w:r>
      <w:r w:rsidRPr="00B70918">
        <w:t xml:space="preserve"> reserve</w:t>
      </w:r>
      <w:r>
        <w:t>s</w:t>
      </w:r>
      <w:r w:rsidRPr="00B70918">
        <w:t xml:space="preserve"> the right</w:t>
      </w:r>
      <w:r>
        <w:t xml:space="preserve"> to </w:t>
      </w:r>
      <w:r w:rsidRPr="00B70918">
        <w:t xml:space="preserve">remove and dispose of any bicycles or other items in the bicycle storage facility </w:t>
      </w:r>
      <w:r>
        <w:t xml:space="preserve">that have been left there in breach of the terms of this </w:t>
      </w:r>
      <w:proofErr w:type="gramStart"/>
      <w:r>
        <w:t>contract;</w:t>
      </w:r>
      <w:proofErr w:type="gramEnd"/>
      <w:r>
        <w:t xml:space="preserve"> </w:t>
      </w:r>
    </w:p>
    <w:p w14:paraId="25FEEEFE" w14:textId="2C79DE3C" w:rsidR="00B70918" w:rsidRDefault="00B70918" w:rsidP="00B70918">
      <w:pPr>
        <w:pStyle w:val="Level3"/>
      </w:pPr>
      <w:r>
        <w:t>t</w:t>
      </w:r>
      <w:r w:rsidRPr="00B70918">
        <w:t xml:space="preserve">he bicycle storage facility door (if there is a door) must </w:t>
      </w:r>
      <w:proofErr w:type="gramStart"/>
      <w:r w:rsidRPr="00B70918">
        <w:t>remain closed at all times</w:t>
      </w:r>
      <w:proofErr w:type="gramEnd"/>
      <w:r w:rsidRPr="00B70918">
        <w:t xml:space="preserve"> except when in </w:t>
      </w:r>
      <w:proofErr w:type="gramStart"/>
      <w:r w:rsidRPr="00B70918">
        <w:t>use</w:t>
      </w:r>
      <w:r>
        <w:t>;</w:t>
      </w:r>
      <w:proofErr w:type="gramEnd"/>
    </w:p>
    <w:p w14:paraId="5A4F66A2" w14:textId="02224225" w:rsidR="00B70918" w:rsidRDefault="00B70918" w:rsidP="00B70918">
      <w:pPr>
        <w:pStyle w:val="Level3"/>
      </w:pPr>
      <w:r>
        <w:t>the landlord</w:t>
      </w:r>
      <w:r w:rsidRPr="00B70918">
        <w:t xml:space="preserve"> accept</w:t>
      </w:r>
      <w:r>
        <w:t>s</w:t>
      </w:r>
      <w:r w:rsidRPr="00B70918">
        <w:t xml:space="preserve"> no liability for any loss, theft or damage caused to any bicycles or other items stored in the bicycle storage facility, save where such loss results in:   </w:t>
      </w:r>
    </w:p>
    <w:p w14:paraId="2B76E650" w14:textId="1945A848" w:rsidR="00B70918" w:rsidRDefault="00B70918" w:rsidP="00B70918">
      <w:pPr>
        <w:pStyle w:val="Level4"/>
      </w:pPr>
      <w:r w:rsidRPr="00B70918">
        <w:t xml:space="preserve">death or personal injury or damage to property caused by negligence on the part of the </w:t>
      </w:r>
      <w:r>
        <w:t>landlord</w:t>
      </w:r>
      <w:r w:rsidRPr="00B70918">
        <w:t xml:space="preserve"> or our employees or contractors</w:t>
      </w:r>
      <w:r>
        <w:t>; or</w:t>
      </w:r>
    </w:p>
    <w:p w14:paraId="1EB116B0" w14:textId="5E1A55D5" w:rsidR="00B70918" w:rsidRDefault="00B70918" w:rsidP="00B70918">
      <w:pPr>
        <w:pStyle w:val="Level4"/>
      </w:pPr>
      <w:r w:rsidRPr="00B70918">
        <w:t xml:space="preserve">any matter in respect of which it would be unlawful for </w:t>
      </w:r>
      <w:r>
        <w:t>the landlord</w:t>
      </w:r>
      <w:r w:rsidRPr="00B70918">
        <w:t xml:space="preserve"> to exclude or restrict liability.  </w:t>
      </w:r>
    </w:p>
    <w:p w14:paraId="0213BE98" w14:textId="3870CD6E" w:rsidR="00B515E2" w:rsidRDefault="00B515E2" w:rsidP="00B515E2">
      <w:pPr>
        <w:pStyle w:val="Level1"/>
        <w:jc w:val="left"/>
        <w:rPr>
          <w:b/>
          <w:bCs/>
        </w:rPr>
      </w:pPr>
      <w:r w:rsidRPr="00B515E2">
        <w:rPr>
          <w:b/>
          <w:bCs/>
        </w:rPr>
        <w:t xml:space="preserve">Data Protection </w:t>
      </w:r>
      <w:r w:rsidR="00B70918">
        <w:rPr>
          <w:b/>
          <w:bCs/>
        </w:rPr>
        <w:t xml:space="preserve">– Privacy Notice – Why the landlord holds and processes information </w:t>
      </w:r>
    </w:p>
    <w:p w14:paraId="0F593A93" w14:textId="0EF34C26" w:rsidR="00B70918" w:rsidRDefault="00C864A2" w:rsidP="00C864A2">
      <w:pPr>
        <w:pStyle w:val="Level2"/>
      </w:pPr>
      <w:r w:rsidRPr="00C864A2">
        <w:t xml:space="preserve">This notice sets out how </w:t>
      </w:r>
      <w:r w:rsidR="00C12563">
        <w:t xml:space="preserve">the landlord </w:t>
      </w:r>
      <w:r w:rsidRPr="00C864A2">
        <w:t>hold</w:t>
      </w:r>
      <w:r w:rsidR="00C12563">
        <w:t>s</w:t>
      </w:r>
      <w:r w:rsidRPr="00C864A2">
        <w:t xml:space="preserve"> and process</w:t>
      </w:r>
      <w:r w:rsidR="00C12563">
        <w:t>es</w:t>
      </w:r>
      <w:r w:rsidRPr="00C864A2">
        <w:t xml:space="preserve"> information</w:t>
      </w:r>
      <w:r w:rsidR="00C12563">
        <w:t xml:space="preserve"> it holds</w:t>
      </w:r>
      <w:r w:rsidRPr="00C864A2">
        <w:t xml:space="preserve"> about you. </w:t>
      </w:r>
      <w:r w:rsidR="00C12563">
        <w:t>The landlord</w:t>
      </w:r>
      <w:r w:rsidRPr="00C864A2">
        <w:t xml:space="preserve"> process</w:t>
      </w:r>
      <w:r w:rsidR="00C12563">
        <w:t>es</w:t>
      </w:r>
      <w:r w:rsidRPr="00C864A2">
        <w:t xml:space="preserve"> personal information about </w:t>
      </w:r>
      <w:r w:rsidR="00C12563">
        <w:t>its</w:t>
      </w:r>
      <w:r w:rsidRPr="00C864A2">
        <w:t xml:space="preserve"> </w:t>
      </w:r>
      <w:r w:rsidR="00C12563">
        <w:t>contract-holders</w:t>
      </w:r>
      <w:r w:rsidRPr="00C864A2">
        <w:t xml:space="preserve"> and possible new </w:t>
      </w:r>
      <w:r w:rsidR="00C12563">
        <w:t>contract-holders</w:t>
      </w:r>
      <w:r w:rsidRPr="00C864A2">
        <w:t xml:space="preserve"> so </w:t>
      </w:r>
      <w:r w:rsidR="00C12563">
        <w:t>it can</w:t>
      </w:r>
      <w:r w:rsidRPr="00C864A2">
        <w:t xml:space="preserve"> provide residential accommodation. This includes:  </w:t>
      </w:r>
    </w:p>
    <w:p w14:paraId="70EF3445" w14:textId="1B5993AE" w:rsidR="00C864A2" w:rsidRDefault="00C864A2" w:rsidP="00C864A2">
      <w:pPr>
        <w:pStyle w:val="Level3"/>
      </w:pPr>
      <w:r w:rsidRPr="00C864A2">
        <w:t xml:space="preserve">dealing with </w:t>
      </w:r>
      <w:r w:rsidR="00890690">
        <w:t xml:space="preserve">occupation </w:t>
      </w:r>
      <w:proofErr w:type="gramStart"/>
      <w:r w:rsidR="00890690">
        <w:t>contracts</w:t>
      </w:r>
      <w:r w:rsidRPr="00C864A2">
        <w:t>;</w:t>
      </w:r>
      <w:proofErr w:type="gramEnd"/>
      <w:r w:rsidRPr="00C864A2">
        <w:t xml:space="preserve">  </w:t>
      </w:r>
    </w:p>
    <w:p w14:paraId="1EB6EA25" w14:textId="051A3684" w:rsidR="00C864A2" w:rsidRDefault="00C864A2" w:rsidP="00C864A2">
      <w:pPr>
        <w:pStyle w:val="Level3"/>
      </w:pPr>
      <w:r w:rsidRPr="00C864A2">
        <w:t xml:space="preserve">dealing with applications for </w:t>
      </w:r>
      <w:r w:rsidR="00890690">
        <w:t xml:space="preserve">occupation </w:t>
      </w:r>
      <w:proofErr w:type="gramStart"/>
      <w:r w:rsidR="00890690">
        <w:t>contracts</w:t>
      </w:r>
      <w:r w:rsidRPr="00C864A2">
        <w:t>;</w:t>
      </w:r>
      <w:proofErr w:type="gramEnd"/>
      <w:r w:rsidRPr="00C864A2">
        <w:t xml:space="preserve">  </w:t>
      </w:r>
    </w:p>
    <w:p w14:paraId="1A5C6DEC" w14:textId="538BD248" w:rsidR="00C864A2" w:rsidRDefault="00C864A2" w:rsidP="00C864A2">
      <w:pPr>
        <w:pStyle w:val="Level3"/>
      </w:pPr>
      <w:r w:rsidRPr="00C864A2">
        <w:t xml:space="preserve">checking suitability for </w:t>
      </w:r>
      <w:r w:rsidR="00890690">
        <w:t>occupation contracts</w:t>
      </w:r>
      <w:r w:rsidRPr="00C864A2">
        <w:t xml:space="preserve"> (including credit, </w:t>
      </w:r>
      <w:r w:rsidR="00C12563">
        <w:t>identity</w:t>
      </w:r>
      <w:r w:rsidRPr="00C864A2">
        <w:t xml:space="preserve"> and similar checks</w:t>
      </w:r>
      <w:proofErr w:type="gramStart"/>
      <w:r w:rsidRPr="00C864A2">
        <w:t>);</w:t>
      </w:r>
      <w:proofErr w:type="gramEnd"/>
    </w:p>
    <w:p w14:paraId="222FA90A" w14:textId="2A3141E0" w:rsidR="00C864A2" w:rsidRDefault="00C864A2" w:rsidP="00C864A2">
      <w:pPr>
        <w:pStyle w:val="Level3"/>
      </w:pPr>
      <w:r w:rsidRPr="00C864A2">
        <w:t xml:space="preserve">managing </w:t>
      </w:r>
      <w:proofErr w:type="gramStart"/>
      <w:r w:rsidRPr="00C864A2">
        <w:t>property;</w:t>
      </w:r>
      <w:proofErr w:type="gramEnd"/>
      <w:r w:rsidRPr="00C864A2">
        <w:t xml:space="preserve">  </w:t>
      </w:r>
    </w:p>
    <w:p w14:paraId="3EB8E73F" w14:textId="4786A33D" w:rsidR="00C12563" w:rsidRDefault="00C12563" w:rsidP="00C864A2">
      <w:pPr>
        <w:pStyle w:val="Level3"/>
      </w:pPr>
      <w:r w:rsidRPr="00C12563">
        <w:t xml:space="preserve">collecting </w:t>
      </w:r>
      <w:proofErr w:type="gramStart"/>
      <w:r w:rsidRPr="00C12563">
        <w:t>rent;</w:t>
      </w:r>
      <w:proofErr w:type="gramEnd"/>
      <w:r w:rsidRPr="00C12563">
        <w:t xml:space="preserve">  </w:t>
      </w:r>
    </w:p>
    <w:p w14:paraId="13314842" w14:textId="21858846" w:rsidR="00C12563" w:rsidRDefault="00C12563" w:rsidP="00C864A2">
      <w:pPr>
        <w:pStyle w:val="Level3"/>
      </w:pPr>
      <w:r w:rsidRPr="00C12563">
        <w:t xml:space="preserve">reporting on energy consumption at </w:t>
      </w:r>
      <w:r>
        <w:t xml:space="preserve">the landlord’s </w:t>
      </w:r>
      <w:r w:rsidRPr="00C12563">
        <w:t>buildings and across</w:t>
      </w:r>
      <w:r>
        <w:t xml:space="preserve"> its</w:t>
      </w:r>
      <w:r w:rsidRPr="00C12563">
        <w:t xml:space="preserve"> portfolio</w:t>
      </w:r>
    </w:p>
    <w:p w14:paraId="51D86143" w14:textId="30E6708F" w:rsidR="00C12563" w:rsidRDefault="00C12563" w:rsidP="00C864A2">
      <w:pPr>
        <w:pStyle w:val="Level3"/>
      </w:pPr>
      <w:r w:rsidRPr="00C12563">
        <w:t>maintaining</w:t>
      </w:r>
      <w:r>
        <w:t xml:space="preserve"> the landlord’s </w:t>
      </w:r>
      <w:r w:rsidRPr="00C12563">
        <w:t>accounts and records;</w:t>
      </w:r>
      <w:r>
        <w:t xml:space="preserve"> and</w:t>
      </w:r>
    </w:p>
    <w:p w14:paraId="357843C8" w14:textId="1FC5F0BC" w:rsidR="00C12563" w:rsidRDefault="00C12563" w:rsidP="00C864A2">
      <w:pPr>
        <w:pStyle w:val="Level3"/>
      </w:pPr>
      <w:r w:rsidRPr="00C12563">
        <w:t>dealing with</w:t>
      </w:r>
      <w:r w:rsidR="00890690">
        <w:t xml:space="preserve"> security </w:t>
      </w:r>
      <w:r w:rsidR="000E7E6D">
        <w:t>and</w:t>
      </w:r>
      <w:r w:rsidR="00890690">
        <w:t xml:space="preserve"> holding</w:t>
      </w:r>
      <w:r w:rsidRPr="00C12563">
        <w:t xml:space="preserve"> deposits</w:t>
      </w:r>
      <w:r>
        <w:t>.</w:t>
      </w:r>
    </w:p>
    <w:p w14:paraId="21E0DC67" w14:textId="1B91AE46" w:rsidR="00C12563" w:rsidRDefault="00C12563" w:rsidP="00C12563">
      <w:pPr>
        <w:pStyle w:val="Level2"/>
      </w:pPr>
      <w:r w:rsidRPr="00C12563">
        <w:t xml:space="preserve">Relevant information may include personal details, employment and education details, energy consumption data and financial details.  </w:t>
      </w:r>
    </w:p>
    <w:p w14:paraId="3ED77DFC" w14:textId="3423CE78" w:rsidR="00C12563" w:rsidRPr="00C12563" w:rsidRDefault="00C12563" w:rsidP="00C12563">
      <w:pPr>
        <w:pStyle w:val="Level2"/>
        <w:numPr>
          <w:ilvl w:val="0"/>
          <w:numId w:val="0"/>
        </w:numPr>
        <w:ind w:left="851"/>
        <w:rPr>
          <w:i/>
          <w:iCs/>
        </w:rPr>
      </w:pPr>
      <w:r>
        <w:rPr>
          <w:i/>
          <w:iCs/>
        </w:rPr>
        <w:t xml:space="preserve">Sharing information with others </w:t>
      </w:r>
    </w:p>
    <w:p w14:paraId="2891AB0D" w14:textId="19D085B5" w:rsidR="00C12563" w:rsidRDefault="00C12563" w:rsidP="00C12563">
      <w:pPr>
        <w:pStyle w:val="Level2"/>
      </w:pPr>
      <w:r>
        <w:t>The landlord</w:t>
      </w:r>
      <w:r w:rsidRPr="00C12563">
        <w:t xml:space="preserve"> may need to share personal information </w:t>
      </w:r>
      <w:r>
        <w:t xml:space="preserve">it </w:t>
      </w:r>
      <w:r w:rsidRPr="00C12563">
        <w:t>process</w:t>
      </w:r>
      <w:r>
        <w:t>es</w:t>
      </w:r>
      <w:r w:rsidRPr="00C12563">
        <w:t xml:space="preserve"> with others. If </w:t>
      </w:r>
      <w:r>
        <w:t xml:space="preserve">the landlord </w:t>
      </w:r>
      <w:proofErr w:type="gramStart"/>
      <w:r w:rsidRPr="00C12563">
        <w:t>ha</w:t>
      </w:r>
      <w:r>
        <w:t>s</w:t>
      </w:r>
      <w:r w:rsidRPr="00C12563">
        <w:t xml:space="preserve"> to</w:t>
      </w:r>
      <w:proofErr w:type="gramEnd"/>
      <w:r w:rsidRPr="00C12563">
        <w:t xml:space="preserve"> do this, </w:t>
      </w:r>
      <w:r>
        <w:t>it</w:t>
      </w:r>
      <w:r w:rsidRPr="00C12563">
        <w:t xml:space="preserve"> will </w:t>
      </w:r>
      <w:r>
        <w:t>comply with</w:t>
      </w:r>
      <w:r w:rsidRPr="00C12563">
        <w:t xml:space="preserve"> data protection legislation.  </w:t>
      </w:r>
    </w:p>
    <w:p w14:paraId="6FA62AF8" w14:textId="2A056446" w:rsidR="00C12563" w:rsidRDefault="00C12563" w:rsidP="00C12563">
      <w:pPr>
        <w:pStyle w:val="Level2"/>
      </w:pPr>
      <w:r w:rsidRPr="00C12563">
        <w:t xml:space="preserve">Depending on the circumstances, </w:t>
      </w:r>
      <w:r>
        <w:t>the landlord</w:t>
      </w:r>
      <w:r w:rsidRPr="00C12563">
        <w:t xml:space="preserve"> may share information with:  </w:t>
      </w:r>
    </w:p>
    <w:p w14:paraId="2BE49A43" w14:textId="6F297292" w:rsidR="00C12563" w:rsidRDefault="00C12563" w:rsidP="00C12563">
      <w:pPr>
        <w:pStyle w:val="Level3"/>
      </w:pPr>
      <w:r w:rsidRPr="00C12563">
        <w:t xml:space="preserve">other </w:t>
      </w:r>
      <w:proofErr w:type="gramStart"/>
      <w:r w:rsidRPr="00C12563">
        <w:t>landlords;</w:t>
      </w:r>
      <w:proofErr w:type="gramEnd"/>
      <w:r w:rsidRPr="00C12563">
        <w:t xml:space="preserve">   </w:t>
      </w:r>
    </w:p>
    <w:p w14:paraId="241D49BF" w14:textId="7A986C1E" w:rsidR="00C12563" w:rsidRDefault="00C12563" w:rsidP="00C12563">
      <w:pPr>
        <w:pStyle w:val="Level3"/>
      </w:pPr>
      <w:proofErr w:type="gramStart"/>
      <w:r w:rsidRPr="00C12563">
        <w:t>employers;</w:t>
      </w:r>
      <w:proofErr w:type="gramEnd"/>
      <w:r w:rsidRPr="00C12563">
        <w:t xml:space="preserve">  </w:t>
      </w:r>
    </w:p>
    <w:p w14:paraId="4478C66A" w14:textId="5A6C0E60" w:rsidR="00C12563" w:rsidRDefault="00C12563" w:rsidP="00C12563">
      <w:pPr>
        <w:pStyle w:val="Level3"/>
      </w:pPr>
      <w:r w:rsidRPr="00C12563">
        <w:t xml:space="preserve">educational institutions, universities and </w:t>
      </w:r>
      <w:proofErr w:type="gramStart"/>
      <w:r w:rsidRPr="00C12563">
        <w:t>colleges;</w:t>
      </w:r>
      <w:proofErr w:type="gramEnd"/>
      <w:r w:rsidRPr="00C12563">
        <w:t xml:space="preserve">  </w:t>
      </w:r>
    </w:p>
    <w:p w14:paraId="7E706A2A" w14:textId="7627932A" w:rsidR="00C12563" w:rsidRDefault="00C12563" w:rsidP="00C12563">
      <w:pPr>
        <w:pStyle w:val="Level3"/>
      </w:pPr>
      <w:r w:rsidRPr="00C12563">
        <w:t xml:space="preserve">suppliers (including gas, electricity and water companies) and service </w:t>
      </w:r>
      <w:proofErr w:type="gramStart"/>
      <w:r w:rsidRPr="00C12563">
        <w:t>providers;</w:t>
      </w:r>
      <w:proofErr w:type="gramEnd"/>
      <w:r w:rsidRPr="00C12563">
        <w:t xml:space="preserve">  </w:t>
      </w:r>
    </w:p>
    <w:p w14:paraId="6745AB7D" w14:textId="4BC981C5" w:rsidR="00C12563" w:rsidRDefault="00C12563" w:rsidP="00C12563">
      <w:pPr>
        <w:pStyle w:val="Level3"/>
      </w:pPr>
      <w:r w:rsidRPr="00C12563">
        <w:t>financial organisations (including banks</w:t>
      </w:r>
      <w:proofErr w:type="gramStart"/>
      <w:r w:rsidRPr="00C12563">
        <w:t>);</w:t>
      </w:r>
      <w:proofErr w:type="gramEnd"/>
      <w:r w:rsidRPr="00C12563">
        <w:t xml:space="preserve">  </w:t>
      </w:r>
    </w:p>
    <w:p w14:paraId="0C843F68" w14:textId="1B8C629D" w:rsidR="00C12563" w:rsidRDefault="00C12563" w:rsidP="00C12563">
      <w:pPr>
        <w:pStyle w:val="Level3"/>
      </w:pPr>
      <w:r w:rsidRPr="00C12563">
        <w:t>credit and tenant</w:t>
      </w:r>
      <w:r>
        <w:t xml:space="preserve"> </w:t>
      </w:r>
      <w:r w:rsidRPr="00C12563">
        <w:t xml:space="preserve">reference </w:t>
      </w:r>
      <w:proofErr w:type="gramStart"/>
      <w:r w:rsidRPr="00C12563">
        <w:t>agencies;</w:t>
      </w:r>
      <w:proofErr w:type="gramEnd"/>
      <w:r w:rsidRPr="00C12563">
        <w:t xml:space="preserve">  </w:t>
      </w:r>
    </w:p>
    <w:p w14:paraId="768A5FD4" w14:textId="732BF2D5" w:rsidR="00C12563" w:rsidRDefault="00B50A98" w:rsidP="00C12563">
      <w:pPr>
        <w:pStyle w:val="Level3"/>
      </w:pPr>
      <w:r>
        <w:t>authorised</w:t>
      </w:r>
      <w:r w:rsidR="00C12563" w:rsidRPr="00C12563">
        <w:t xml:space="preserve"> deposit </w:t>
      </w:r>
      <w:proofErr w:type="gramStart"/>
      <w:r w:rsidR="00C12563" w:rsidRPr="00C12563">
        <w:t>schemes;</w:t>
      </w:r>
      <w:proofErr w:type="gramEnd"/>
      <w:r w:rsidR="00C12563" w:rsidRPr="00C12563">
        <w:t xml:space="preserve">  </w:t>
      </w:r>
    </w:p>
    <w:p w14:paraId="757B6225" w14:textId="203CA0DC" w:rsidR="00C12563" w:rsidRDefault="00C12563" w:rsidP="00C12563">
      <w:pPr>
        <w:pStyle w:val="Level3"/>
      </w:pPr>
      <w:r w:rsidRPr="00C12563">
        <w:t xml:space="preserve">debt-collection and tracing </w:t>
      </w:r>
      <w:proofErr w:type="gramStart"/>
      <w:r w:rsidRPr="00C12563">
        <w:t>agencies;</w:t>
      </w:r>
      <w:proofErr w:type="gramEnd"/>
      <w:r w:rsidRPr="00C12563">
        <w:t xml:space="preserve">  </w:t>
      </w:r>
    </w:p>
    <w:p w14:paraId="50F3D2BD" w14:textId="57F854F8" w:rsidR="00C12563" w:rsidRDefault="00C12563" w:rsidP="00C12563">
      <w:pPr>
        <w:pStyle w:val="Level3"/>
      </w:pPr>
      <w:r w:rsidRPr="00C12563">
        <w:t>public and government bodies (including those who deal with benefits and council tax</w:t>
      </w:r>
      <w:proofErr w:type="gramStart"/>
      <w:r w:rsidRPr="00C12563">
        <w:t>);</w:t>
      </w:r>
      <w:proofErr w:type="gramEnd"/>
      <w:r w:rsidRPr="00C12563">
        <w:t xml:space="preserve">  </w:t>
      </w:r>
    </w:p>
    <w:p w14:paraId="6A2DB388" w14:textId="77777777" w:rsidR="00C12563" w:rsidRDefault="00C12563" w:rsidP="00C12563">
      <w:pPr>
        <w:pStyle w:val="Level3"/>
      </w:pPr>
      <w:r w:rsidRPr="00C12563">
        <w:t xml:space="preserve">contractors and </w:t>
      </w:r>
      <w:proofErr w:type="gramStart"/>
      <w:r w:rsidRPr="00C12563">
        <w:t>repairers;</w:t>
      </w:r>
      <w:proofErr w:type="gramEnd"/>
      <w:r w:rsidRPr="00C12563">
        <w:t xml:space="preserve"> </w:t>
      </w:r>
    </w:p>
    <w:p w14:paraId="45777608" w14:textId="77777777" w:rsidR="00C12563" w:rsidRDefault="00C12563" w:rsidP="00C12563">
      <w:pPr>
        <w:pStyle w:val="Level3"/>
      </w:pPr>
      <w:r w:rsidRPr="00C12563">
        <w:t xml:space="preserve">solicitors and </w:t>
      </w:r>
      <w:proofErr w:type="gramStart"/>
      <w:r w:rsidRPr="00C12563">
        <w:t>barristers</w:t>
      </w:r>
      <w:r>
        <w:t>;</w:t>
      </w:r>
      <w:proofErr w:type="gramEnd"/>
    </w:p>
    <w:p w14:paraId="09295656" w14:textId="77777777" w:rsidR="00C12563" w:rsidRDefault="00C12563" w:rsidP="00C12563">
      <w:pPr>
        <w:pStyle w:val="Level3"/>
      </w:pPr>
      <w:r w:rsidRPr="00C12563">
        <w:t xml:space="preserve">inventory </w:t>
      </w:r>
      <w:proofErr w:type="gramStart"/>
      <w:r w:rsidRPr="00C12563">
        <w:t>clerks</w:t>
      </w:r>
      <w:r>
        <w:t>;</w:t>
      </w:r>
      <w:proofErr w:type="gramEnd"/>
    </w:p>
    <w:p w14:paraId="6CE08828" w14:textId="327176F8" w:rsidR="00C12563" w:rsidRDefault="00C12563" w:rsidP="00C12563">
      <w:pPr>
        <w:pStyle w:val="Level3"/>
      </w:pPr>
      <w:r w:rsidRPr="00C12563">
        <w:t>lettings, sales and managing agents;</w:t>
      </w:r>
      <w:r>
        <w:t xml:space="preserve"> and</w:t>
      </w:r>
    </w:p>
    <w:p w14:paraId="6FA65EB4" w14:textId="0383E27C" w:rsidR="00C12563" w:rsidRDefault="00C12563" w:rsidP="00C12563">
      <w:pPr>
        <w:pStyle w:val="Level3"/>
      </w:pPr>
      <w:r w:rsidRPr="00C12563">
        <w:t xml:space="preserve">any future owner of the </w:t>
      </w:r>
      <w:r w:rsidR="00745D9E">
        <w:t xml:space="preserve">dwelling or the </w:t>
      </w:r>
      <w:proofErr w:type="gramStart"/>
      <w:r w:rsidR="00745D9E">
        <w:t>Building</w:t>
      </w:r>
      <w:proofErr w:type="gramEnd"/>
      <w:r w:rsidRPr="00C12563">
        <w:t xml:space="preserve">.  </w:t>
      </w:r>
    </w:p>
    <w:p w14:paraId="52D8F5CC" w14:textId="3A04DF72" w:rsidR="00C12563" w:rsidRDefault="00C12563" w:rsidP="00C12563">
      <w:pPr>
        <w:pStyle w:val="Level2"/>
      </w:pPr>
      <w:r w:rsidRPr="00C12563">
        <w:t xml:space="preserve">This does not mean that </w:t>
      </w:r>
      <w:r>
        <w:t>the landlord will</w:t>
      </w:r>
      <w:r w:rsidRPr="00C12563">
        <w:t xml:space="preserve"> necessarily share information with </w:t>
      </w:r>
      <w:proofErr w:type="gramStart"/>
      <w:r w:rsidRPr="00C12563">
        <w:t>all of</w:t>
      </w:r>
      <w:proofErr w:type="gramEnd"/>
      <w:r w:rsidRPr="00C12563">
        <w:t xml:space="preserve"> the </w:t>
      </w:r>
      <w:proofErr w:type="gramStart"/>
      <w:r w:rsidRPr="00C12563">
        <w:t>above</w:t>
      </w:r>
      <w:proofErr w:type="gramEnd"/>
      <w:r w:rsidRPr="00C12563">
        <w:t xml:space="preserve"> but </w:t>
      </w:r>
      <w:r>
        <w:t>it</w:t>
      </w:r>
      <w:r w:rsidRPr="00C12563">
        <w:t xml:space="preserve"> may do so if </w:t>
      </w:r>
      <w:r>
        <w:t>it</w:t>
      </w:r>
      <w:r w:rsidRPr="00C12563">
        <w:t xml:space="preserve"> need</w:t>
      </w:r>
      <w:r>
        <w:t>s</w:t>
      </w:r>
      <w:r w:rsidRPr="00C12563">
        <w:t xml:space="preserve"> to.  </w:t>
      </w:r>
    </w:p>
    <w:p w14:paraId="14BEA6A4" w14:textId="40441859" w:rsidR="00C12563" w:rsidRPr="00C12563" w:rsidRDefault="00C12563" w:rsidP="00C12563">
      <w:pPr>
        <w:pStyle w:val="Level2"/>
        <w:numPr>
          <w:ilvl w:val="0"/>
          <w:numId w:val="0"/>
        </w:numPr>
        <w:ind w:left="851"/>
        <w:rPr>
          <w:i/>
          <w:iCs/>
        </w:rPr>
      </w:pPr>
      <w:r>
        <w:rPr>
          <w:i/>
          <w:iCs/>
        </w:rPr>
        <w:t xml:space="preserve">Council tax and utilities and services </w:t>
      </w:r>
    </w:p>
    <w:p w14:paraId="17590EE9" w14:textId="4B21E498" w:rsidR="00C12563" w:rsidRDefault="00C12563" w:rsidP="00C12563">
      <w:pPr>
        <w:pStyle w:val="Level2"/>
      </w:pPr>
      <w:r w:rsidRPr="00C12563">
        <w:t xml:space="preserve">To make sure that council tax and utility and service bills (including water charges) are correctly collected, </w:t>
      </w:r>
      <w:r>
        <w:t>the landlord</w:t>
      </w:r>
      <w:r w:rsidRPr="00C12563">
        <w:t xml:space="preserve"> share</w:t>
      </w:r>
      <w:r>
        <w:t>s</w:t>
      </w:r>
      <w:r w:rsidRPr="00C12563">
        <w:t xml:space="preserve"> information with the relevant local authority and utility or service providers. </w:t>
      </w:r>
      <w:r>
        <w:t xml:space="preserve">The landlord </w:t>
      </w:r>
      <w:r w:rsidRPr="00C12563">
        <w:t>also share</w:t>
      </w:r>
      <w:r>
        <w:t>s</w:t>
      </w:r>
      <w:r w:rsidRPr="00C12563">
        <w:t xml:space="preserve"> this information to make sure that bills are sent to the correct person and charges and debts can be collected. By law, in certain areas </w:t>
      </w:r>
      <w:r>
        <w:t>the landlord</w:t>
      </w:r>
      <w:r w:rsidRPr="00C12563">
        <w:t xml:space="preserve"> </w:t>
      </w:r>
      <w:proofErr w:type="gramStart"/>
      <w:r w:rsidRPr="00C12563">
        <w:t>ha</w:t>
      </w:r>
      <w:r>
        <w:t>s</w:t>
      </w:r>
      <w:r w:rsidRPr="00C12563">
        <w:t xml:space="preserve"> to</w:t>
      </w:r>
      <w:proofErr w:type="gramEnd"/>
      <w:r w:rsidRPr="00C12563">
        <w:t xml:space="preserve"> pass information about who lives in a property to water companies. In all other areas, although this is voluntary, </w:t>
      </w:r>
      <w:r>
        <w:t>the landlord</w:t>
      </w:r>
      <w:r w:rsidRPr="00C12563">
        <w:t xml:space="preserve"> may pass this information to water companies.  </w:t>
      </w:r>
    </w:p>
    <w:p w14:paraId="6E4B89F6" w14:textId="5896418D" w:rsidR="000A0D61" w:rsidRPr="000A0D61" w:rsidRDefault="000A0D61" w:rsidP="000A0D61">
      <w:pPr>
        <w:pStyle w:val="Level2"/>
        <w:numPr>
          <w:ilvl w:val="0"/>
          <w:numId w:val="0"/>
        </w:numPr>
        <w:ind w:left="851"/>
        <w:rPr>
          <w:i/>
          <w:iCs/>
        </w:rPr>
      </w:pPr>
      <w:r>
        <w:rPr>
          <w:i/>
          <w:iCs/>
        </w:rPr>
        <w:t>Why the landlord uses your personal information</w:t>
      </w:r>
    </w:p>
    <w:p w14:paraId="11F4A594" w14:textId="77777777" w:rsidR="00C12563" w:rsidRDefault="00C12563" w:rsidP="00C12563">
      <w:pPr>
        <w:pStyle w:val="Level2"/>
      </w:pPr>
      <w:r>
        <w:t>The landlord</w:t>
      </w:r>
      <w:r w:rsidRPr="00C12563">
        <w:t xml:space="preserve"> may use the personal information you give us in </w:t>
      </w:r>
      <w:proofErr w:type="gramStart"/>
      <w:r w:rsidRPr="00C12563">
        <w:t>a number of</w:t>
      </w:r>
      <w:proofErr w:type="gramEnd"/>
      <w:r w:rsidRPr="00C12563">
        <w:t xml:space="preserve"> ways, for example</w:t>
      </w:r>
      <w:r>
        <w:t>:</w:t>
      </w:r>
    </w:p>
    <w:p w14:paraId="601075BA" w14:textId="45378486" w:rsidR="00C12563" w:rsidRDefault="00C12563" w:rsidP="00C12563">
      <w:pPr>
        <w:pStyle w:val="Level3"/>
      </w:pPr>
      <w:r w:rsidRPr="00C12563">
        <w:t xml:space="preserve">to decide whether to </w:t>
      </w:r>
      <w:r w:rsidR="00745D9E">
        <w:t xml:space="preserve">grant an occupation contract </w:t>
      </w:r>
      <w:r w:rsidR="000E7E6D">
        <w:t>of</w:t>
      </w:r>
      <w:r w:rsidR="00745D9E">
        <w:t xml:space="preserve"> the dwelling</w:t>
      </w:r>
      <w:r w:rsidRPr="00C12563">
        <w:t xml:space="preserve"> to </w:t>
      </w:r>
      <w:proofErr w:type="gramStart"/>
      <w:r w:rsidRPr="00C12563">
        <w:t>you;</w:t>
      </w:r>
      <w:proofErr w:type="gramEnd"/>
      <w:r w:rsidRPr="00C12563">
        <w:t xml:space="preserve"> </w:t>
      </w:r>
    </w:p>
    <w:p w14:paraId="04F10D84" w14:textId="77777777" w:rsidR="00C12563" w:rsidRDefault="00C12563" w:rsidP="00C12563">
      <w:pPr>
        <w:pStyle w:val="Level3"/>
      </w:pPr>
      <w:r w:rsidRPr="00C12563">
        <w:t xml:space="preserve">to prevent </w:t>
      </w:r>
      <w:proofErr w:type="gramStart"/>
      <w:r w:rsidRPr="00C12563">
        <w:t>fraud</w:t>
      </w:r>
      <w:r>
        <w:t>;</w:t>
      </w:r>
      <w:proofErr w:type="gramEnd"/>
      <w:r w:rsidRPr="00C12563">
        <w:t xml:space="preserve"> </w:t>
      </w:r>
    </w:p>
    <w:p w14:paraId="555FE260" w14:textId="77777777" w:rsidR="00C12563" w:rsidRDefault="00C12563" w:rsidP="00C12563">
      <w:pPr>
        <w:pStyle w:val="Level3"/>
      </w:pPr>
      <w:r w:rsidRPr="00C12563">
        <w:t xml:space="preserve">for accounting and auditing </w:t>
      </w:r>
      <w:proofErr w:type="gramStart"/>
      <w:r w:rsidRPr="00C12563">
        <w:t>purposes</w:t>
      </w:r>
      <w:r>
        <w:t>;</w:t>
      </w:r>
      <w:proofErr w:type="gramEnd"/>
      <w:r w:rsidRPr="00C12563">
        <w:t xml:space="preserve"> </w:t>
      </w:r>
    </w:p>
    <w:p w14:paraId="009E11EA" w14:textId="77777777" w:rsidR="000A0D61" w:rsidRDefault="00C12563" w:rsidP="00C12563">
      <w:pPr>
        <w:pStyle w:val="Level3"/>
      </w:pPr>
      <w:r w:rsidRPr="00C12563">
        <w:t>for managing property</w:t>
      </w:r>
      <w:r w:rsidR="000A0D61">
        <w:t>;</w:t>
      </w:r>
      <w:r w:rsidRPr="00C12563">
        <w:t xml:space="preserve"> or </w:t>
      </w:r>
    </w:p>
    <w:p w14:paraId="6D14A2B9" w14:textId="66C15462" w:rsidR="00C12563" w:rsidRDefault="00C12563" w:rsidP="00C12563">
      <w:pPr>
        <w:pStyle w:val="Level3"/>
      </w:pPr>
      <w:r w:rsidRPr="00C12563">
        <w:t xml:space="preserve">for debt collection.  </w:t>
      </w:r>
    </w:p>
    <w:p w14:paraId="21CF21AC" w14:textId="7D458CB2" w:rsidR="000A0D61" w:rsidRPr="000A0D61" w:rsidRDefault="000A0D61" w:rsidP="000A0D61">
      <w:pPr>
        <w:pStyle w:val="Level3"/>
        <w:numPr>
          <w:ilvl w:val="0"/>
          <w:numId w:val="0"/>
        </w:numPr>
        <w:ind w:left="851"/>
        <w:rPr>
          <w:i/>
          <w:iCs/>
        </w:rPr>
      </w:pPr>
      <w:r>
        <w:rPr>
          <w:i/>
          <w:iCs/>
        </w:rPr>
        <w:t xml:space="preserve">Right to gather information </w:t>
      </w:r>
    </w:p>
    <w:p w14:paraId="7EB3378E" w14:textId="29FC0908" w:rsidR="000A0D61" w:rsidRDefault="000A0D61" w:rsidP="000A0D61">
      <w:pPr>
        <w:pStyle w:val="Level2"/>
      </w:pPr>
      <w:r w:rsidRPr="000A0D61">
        <w:t xml:space="preserve">You have the right to ask for a copy of the information that </w:t>
      </w:r>
      <w:r>
        <w:t>the landlord</w:t>
      </w:r>
      <w:r w:rsidRPr="000A0D61">
        <w:t xml:space="preserve"> hold</w:t>
      </w:r>
      <w:r>
        <w:t>s</w:t>
      </w:r>
      <w:r w:rsidRPr="000A0D61">
        <w:t xml:space="preserve"> about you.  </w:t>
      </w:r>
      <w:r>
        <w:t>The landlord</w:t>
      </w:r>
      <w:r w:rsidRPr="000A0D61">
        <w:t xml:space="preserve"> want</w:t>
      </w:r>
      <w:r>
        <w:t>s</w:t>
      </w:r>
      <w:r w:rsidRPr="000A0D61">
        <w:t xml:space="preserve"> to make sure that your personal information is accurate and up to date. You may ask </w:t>
      </w:r>
      <w:r>
        <w:t>the landlord</w:t>
      </w:r>
      <w:r w:rsidRPr="000A0D61">
        <w:t xml:space="preserve"> to correct or remove information if </w:t>
      </w:r>
      <w:r w:rsidR="006541C6">
        <w:t>this information</w:t>
      </w:r>
      <w:r w:rsidRPr="000A0D61">
        <w:t xml:space="preserve"> is not accurate. To ask for this information, please write to </w:t>
      </w:r>
      <w:r>
        <w:t>the landlord</w:t>
      </w:r>
      <w:r w:rsidRPr="000A0D61">
        <w:t xml:space="preserve"> </w:t>
      </w:r>
      <w:r>
        <w:t>via post or email</w:t>
      </w:r>
      <w:r w:rsidRPr="000A0D61">
        <w:t xml:space="preserve">.  </w:t>
      </w:r>
    </w:p>
    <w:p w14:paraId="401AD10D" w14:textId="0CB92DD8" w:rsidR="000A0D61" w:rsidRPr="000A0D61" w:rsidRDefault="000A0D61" w:rsidP="000A0D61">
      <w:pPr>
        <w:pStyle w:val="Level2"/>
        <w:numPr>
          <w:ilvl w:val="0"/>
          <w:numId w:val="0"/>
        </w:numPr>
        <w:ind w:left="851"/>
        <w:rPr>
          <w:i/>
          <w:iCs/>
        </w:rPr>
      </w:pPr>
      <w:r>
        <w:rPr>
          <w:i/>
          <w:iCs/>
        </w:rPr>
        <w:t>Full privacy notice</w:t>
      </w:r>
    </w:p>
    <w:p w14:paraId="23650C05" w14:textId="1B687064" w:rsidR="000A0D61" w:rsidRDefault="000A0D61" w:rsidP="000A0D61">
      <w:pPr>
        <w:pStyle w:val="Level2"/>
      </w:pPr>
      <w:r>
        <w:t xml:space="preserve">The landlord’s full Privacy Notice can be accessed at: - </w:t>
      </w:r>
    </w:p>
    <w:p w14:paraId="38455B11" w14:textId="768AD835" w:rsidR="000A0D61" w:rsidRPr="00B515E2" w:rsidRDefault="000A0D61" w:rsidP="000A0D61">
      <w:pPr>
        <w:pStyle w:val="Level2"/>
        <w:numPr>
          <w:ilvl w:val="0"/>
          <w:numId w:val="0"/>
        </w:numPr>
        <w:ind w:left="851"/>
      </w:pPr>
      <w:r>
        <w:t xml:space="preserve">https://www.graingerplc.co.uk/~/media/Files/G/Grainger/documents/2021/data-protection-dp-rec-4-1-v6-graingerplcdp-privacy-notice-december-2021.pdf  </w:t>
      </w:r>
    </w:p>
    <w:p w14:paraId="5DE905D0" w14:textId="77777777" w:rsidR="000A0D61" w:rsidRDefault="00B515E2" w:rsidP="000A0D61">
      <w:pPr>
        <w:pStyle w:val="Level1"/>
        <w:jc w:val="left"/>
        <w:rPr>
          <w:b/>
          <w:bCs/>
        </w:rPr>
      </w:pPr>
      <w:r w:rsidRPr="00B515E2">
        <w:rPr>
          <w:b/>
          <w:bCs/>
        </w:rPr>
        <w:t>Energy Performance Certificate</w:t>
      </w:r>
    </w:p>
    <w:p w14:paraId="3B090AC8" w14:textId="5FEFF3D2" w:rsidR="00B515E2" w:rsidRPr="000A0D61" w:rsidRDefault="00B515E2" w:rsidP="000A0D61">
      <w:pPr>
        <w:pStyle w:val="Level2"/>
        <w:rPr>
          <w:b/>
          <w:bCs/>
        </w:rPr>
      </w:pPr>
      <w:r>
        <w:t>You confirm that a valid Energy Performance Certificate relating to the dwelling has been made available to you prior to the signing of this contract in accordance with the requirements of the</w:t>
      </w:r>
      <w:r w:rsidR="006541C6">
        <w:t xml:space="preserve"> EPB Regulations.</w:t>
      </w:r>
    </w:p>
    <w:p w14:paraId="467C4916" w14:textId="54FC60D7" w:rsidR="000A0D61" w:rsidRPr="000A0D61" w:rsidRDefault="000A0D61" w:rsidP="000A0D61">
      <w:pPr>
        <w:pStyle w:val="Level2"/>
        <w:rPr>
          <w:b/>
          <w:bCs/>
        </w:rPr>
      </w:pPr>
      <w:r>
        <w:t xml:space="preserve">You must not commission your own Energy Performance Certificate in relation to the dwelling or the </w:t>
      </w:r>
      <w:proofErr w:type="gramStart"/>
      <w:r>
        <w:t>Building</w:t>
      </w:r>
      <w:proofErr w:type="gramEnd"/>
      <w:r>
        <w:t xml:space="preserve">. </w:t>
      </w:r>
    </w:p>
    <w:p w14:paraId="1F8418E8" w14:textId="3D7FADF3" w:rsidR="00B515E2" w:rsidRPr="00B515E2" w:rsidRDefault="00B515E2" w:rsidP="00B515E2">
      <w:pPr>
        <w:pStyle w:val="Level1"/>
        <w:jc w:val="left"/>
        <w:rPr>
          <w:rStyle w:val="Level1asHeadingtext"/>
          <w:b w:val="0"/>
        </w:rPr>
      </w:pPr>
      <w:r w:rsidRPr="00B515E2">
        <w:rPr>
          <w:rStyle w:val="Level1asHeadingtext"/>
          <w:bCs/>
        </w:rPr>
        <w:t xml:space="preserve">Electrical </w:t>
      </w:r>
      <w:r w:rsidR="002C56AC">
        <w:rPr>
          <w:rStyle w:val="Level1asHeadingtext"/>
          <w:bCs/>
        </w:rPr>
        <w:t>Condition</w:t>
      </w:r>
      <w:r w:rsidRPr="00B515E2">
        <w:rPr>
          <w:rStyle w:val="Level1asHeadingtext"/>
          <w:bCs/>
        </w:rPr>
        <w:t xml:space="preserve"> Re</w:t>
      </w:r>
      <w:r w:rsidR="002C56AC">
        <w:rPr>
          <w:rStyle w:val="Level1asHeadingtext"/>
          <w:bCs/>
        </w:rPr>
        <w:t>port</w:t>
      </w:r>
      <w:r w:rsidRPr="00B515E2">
        <w:rPr>
          <w:rStyle w:val="Level1asHeadingtext"/>
          <w:bCs/>
        </w:rPr>
        <w:t xml:space="preserve"> </w:t>
      </w:r>
    </w:p>
    <w:p w14:paraId="29BC32E8" w14:textId="0F30E33D" w:rsidR="00B515E2" w:rsidRPr="00B515E2" w:rsidRDefault="00B515E2" w:rsidP="00B515E2">
      <w:pPr>
        <w:pStyle w:val="Level2"/>
        <w:numPr>
          <w:ilvl w:val="0"/>
          <w:numId w:val="0"/>
        </w:numPr>
        <w:tabs>
          <w:tab w:val="left" w:pos="720"/>
        </w:tabs>
        <w:ind w:left="851"/>
        <w:rPr>
          <w:rStyle w:val="Level1asHeadingtext"/>
          <w:b w:val="0"/>
          <w:bCs/>
        </w:rPr>
      </w:pPr>
      <w:r w:rsidRPr="00B515E2">
        <w:rPr>
          <w:rStyle w:val="Level1asHeadingtext"/>
          <w:b w:val="0"/>
          <w:bCs/>
        </w:rPr>
        <w:t xml:space="preserve">You confirm that an electrical </w:t>
      </w:r>
      <w:r w:rsidR="002C56AC">
        <w:rPr>
          <w:rStyle w:val="Level1asHeadingtext"/>
          <w:b w:val="0"/>
          <w:bCs/>
        </w:rPr>
        <w:t>condition report</w:t>
      </w:r>
      <w:r w:rsidRPr="00B515E2">
        <w:rPr>
          <w:rStyle w:val="Level1asHeadingtext"/>
          <w:b w:val="0"/>
          <w:bCs/>
        </w:rPr>
        <w:t xml:space="preserve"> dated within the last 5 years at the </w:t>
      </w:r>
      <w:r>
        <w:rPr>
          <w:rStyle w:val="Level1asHeadingtext"/>
          <w:b w:val="0"/>
          <w:bCs/>
        </w:rPr>
        <w:t>occupation date</w:t>
      </w:r>
      <w:r w:rsidRPr="00B515E2">
        <w:rPr>
          <w:rStyle w:val="Level1asHeadingtext"/>
          <w:b w:val="0"/>
          <w:bCs/>
        </w:rPr>
        <w:t xml:space="preserve"> of the </w:t>
      </w:r>
      <w:r>
        <w:rPr>
          <w:rStyle w:val="Level1asHeadingtext"/>
          <w:b w:val="0"/>
          <w:bCs/>
        </w:rPr>
        <w:t>contract</w:t>
      </w:r>
      <w:r w:rsidRPr="00B515E2">
        <w:rPr>
          <w:rStyle w:val="Level1asHeadingtext"/>
          <w:b w:val="0"/>
          <w:bCs/>
        </w:rPr>
        <w:t xml:space="preserve"> has been made available to you on or before the </w:t>
      </w:r>
      <w:r>
        <w:rPr>
          <w:rStyle w:val="Level1asHeadingtext"/>
          <w:b w:val="0"/>
          <w:bCs/>
        </w:rPr>
        <w:t>occupation date</w:t>
      </w:r>
      <w:r w:rsidR="002C56AC">
        <w:rPr>
          <w:rStyle w:val="Level1asHeadingtext"/>
          <w:b w:val="0"/>
          <w:bCs/>
        </w:rPr>
        <w:t xml:space="preserve"> as required by regulation 6 of the Renting Homes (Fitness for Human Habitation) (Wales) Regulations 2022. </w:t>
      </w:r>
    </w:p>
    <w:p w14:paraId="1F0F895E" w14:textId="795DD863" w:rsidR="00455BA3" w:rsidRPr="00B515E2" w:rsidRDefault="00B515E2" w:rsidP="00081F50">
      <w:pPr>
        <w:pStyle w:val="Level1"/>
      </w:pPr>
      <w:r>
        <w:rPr>
          <w:b/>
          <w:bCs/>
        </w:rPr>
        <w:t xml:space="preserve">Gas Safety </w:t>
      </w:r>
      <w:r w:rsidR="002C56AC">
        <w:rPr>
          <w:b/>
          <w:bCs/>
        </w:rPr>
        <w:t xml:space="preserve">Report </w:t>
      </w:r>
    </w:p>
    <w:p w14:paraId="1EAD4AF0" w14:textId="291D1766" w:rsidR="00B515E2" w:rsidRDefault="00B515E2" w:rsidP="00B515E2">
      <w:pPr>
        <w:pStyle w:val="Level1"/>
        <w:numPr>
          <w:ilvl w:val="0"/>
          <w:numId w:val="0"/>
        </w:numPr>
        <w:ind w:left="851"/>
      </w:pPr>
      <w:r>
        <w:t>You confirm that a gas safe</w:t>
      </w:r>
      <w:r w:rsidR="002C56AC">
        <w:t>ty report</w:t>
      </w:r>
      <w:r>
        <w:t xml:space="preserve"> </w:t>
      </w:r>
      <w:r w:rsidR="002C56AC">
        <w:t xml:space="preserve">in respect of </w:t>
      </w:r>
      <w:r>
        <w:t>any gas appliances either within the dwelling or which serve it</w:t>
      </w:r>
      <w:r w:rsidR="002C56AC">
        <w:t xml:space="preserve"> (if any),</w:t>
      </w:r>
      <w:r>
        <w:t xml:space="preserve"> dated within the last 12 months at the occupation date</w:t>
      </w:r>
      <w:r w:rsidR="002C56AC">
        <w:t>,</w:t>
      </w:r>
      <w:r>
        <w:t xml:space="preserve"> has been made available to you on or before the occupation date</w:t>
      </w:r>
      <w:r w:rsidR="002C56AC">
        <w:t xml:space="preserve"> as required by regulation 36 of the Gas Safety (Installation and Use) Regulations 1998</w:t>
      </w:r>
      <w:r>
        <w:t>.</w:t>
      </w:r>
    </w:p>
    <w:p w14:paraId="4F6FA017" w14:textId="1A9B28C0" w:rsidR="00D856B8" w:rsidRDefault="004F3C18" w:rsidP="00D856B8">
      <w:pPr>
        <w:pStyle w:val="Level1"/>
        <w:jc w:val="left"/>
      </w:pPr>
      <w:bookmarkStart w:id="165" w:name="_Hlk125121588"/>
      <w:r>
        <w:rPr>
          <w:b/>
          <w:bCs/>
        </w:rPr>
        <w:t xml:space="preserve">Rent </w:t>
      </w:r>
      <w:r w:rsidR="00F20C72">
        <w:rPr>
          <w:b/>
          <w:bCs/>
        </w:rPr>
        <w:t>R</w:t>
      </w:r>
      <w:r>
        <w:rPr>
          <w:b/>
          <w:bCs/>
        </w:rPr>
        <w:t>eview</w:t>
      </w:r>
    </w:p>
    <w:p w14:paraId="6DC6AE14" w14:textId="524F378D" w:rsidR="00F20C72" w:rsidRDefault="00F20C72" w:rsidP="00D856B8">
      <w:pPr>
        <w:pStyle w:val="Level2"/>
        <w:jc w:val="left"/>
      </w:pPr>
      <w:bookmarkStart w:id="166" w:name="_Hlk157781774"/>
      <w:r>
        <w:t xml:space="preserve">If the fixed term of this contract </w:t>
      </w:r>
      <w:r w:rsidR="00C87028">
        <w:t>is for more than</w:t>
      </w:r>
      <w:r>
        <w:t xml:space="preserve"> 12 months the Rent will be reviewed in accordance with this </w:t>
      </w:r>
      <w:r>
        <w:rPr>
          <w:b/>
          <w:bCs/>
        </w:rPr>
        <w:t>term 26</w:t>
      </w:r>
      <w:r>
        <w:t>.</w:t>
      </w:r>
      <w:bookmarkEnd w:id="166"/>
    </w:p>
    <w:p w14:paraId="125911D4" w14:textId="4D771DFF" w:rsidR="00D856B8" w:rsidRDefault="00D856B8" w:rsidP="00D856B8">
      <w:pPr>
        <w:pStyle w:val="Level2"/>
        <w:jc w:val="left"/>
      </w:pPr>
      <w:r>
        <w:t xml:space="preserve">The </w:t>
      </w:r>
      <w:r w:rsidR="002B30B2">
        <w:t>R</w:t>
      </w:r>
      <w:r>
        <w:t xml:space="preserve">ent is to be increased on each anniversary of the occupation date (each being a </w:t>
      </w:r>
      <w:r w:rsidRPr="00D856B8">
        <w:rPr>
          <w:b/>
        </w:rPr>
        <w:t>“Review Date”</w:t>
      </w:r>
      <w:r>
        <w:t>).</w:t>
      </w:r>
    </w:p>
    <w:p w14:paraId="7E0DBA9E" w14:textId="26F21659" w:rsidR="00D856B8" w:rsidRDefault="00D856B8" w:rsidP="00D856B8">
      <w:pPr>
        <w:pStyle w:val="Level2"/>
        <w:jc w:val="left"/>
      </w:pPr>
      <w:r>
        <w:t xml:space="preserve">On each Review Date, the </w:t>
      </w:r>
      <w:r w:rsidR="002B30B2">
        <w:t>R</w:t>
      </w:r>
      <w:r>
        <w:t>ent will increase by the same percentage as the percentage increase in the Index</w:t>
      </w:r>
      <w:r w:rsidR="003C3F90">
        <w:t xml:space="preserve"> </w:t>
      </w:r>
      <w:r>
        <w:t xml:space="preserve">for the </w:t>
      </w:r>
      <w:proofErr w:type="gramStart"/>
      <w:r>
        <w:t>12 month</w:t>
      </w:r>
      <w:proofErr w:type="gramEnd"/>
      <w:r>
        <w:t xml:space="preserve"> period ending with the</w:t>
      </w:r>
      <w:r w:rsidR="00E84094">
        <w:t xml:space="preserve"> most recent </w:t>
      </w:r>
      <w:r>
        <w:t>month</w:t>
      </w:r>
      <w:r w:rsidR="00E84094">
        <w:t xml:space="preserve"> for which the Index has been published</w:t>
      </w:r>
      <w:r w:rsidR="00044BB2">
        <w:t xml:space="preserve"> as at the date two months</w:t>
      </w:r>
      <w:r>
        <w:t xml:space="preserve"> preceding the relevant Review Date </w:t>
      </w:r>
      <w:r w:rsidR="0064092D">
        <w:t>subject to</w:t>
      </w:r>
      <w:r>
        <w:t>:</w:t>
      </w:r>
    </w:p>
    <w:p w14:paraId="6FBD3FF9" w14:textId="3E427A4D" w:rsidR="00D856B8" w:rsidRDefault="0064092D" w:rsidP="00D856B8">
      <w:pPr>
        <w:pStyle w:val="Level3"/>
        <w:jc w:val="left"/>
      </w:pPr>
      <w:r>
        <w:t xml:space="preserve">a maximum increase to the Rent on each Review Date of </w:t>
      </w:r>
      <w:r w:rsidR="005241E2">
        <w:t>10</w:t>
      </w:r>
      <w:r>
        <w:t>%;</w:t>
      </w:r>
      <w:r w:rsidR="00D856B8">
        <w:t xml:space="preserve"> </w:t>
      </w:r>
      <w:r>
        <w:t>and</w:t>
      </w:r>
    </w:p>
    <w:p w14:paraId="588A968C" w14:textId="062529BA" w:rsidR="0064092D" w:rsidRDefault="0064092D" w:rsidP="0064092D">
      <w:pPr>
        <w:pStyle w:val="Level3"/>
        <w:jc w:val="left"/>
      </w:pPr>
      <w:r>
        <w:t>a minimum increase to the Rent on each Review Date of</w:t>
      </w:r>
      <w:r w:rsidR="005241E2">
        <w:t xml:space="preserve"> 5</w:t>
      </w:r>
      <w:r>
        <w:t xml:space="preserve">%. </w:t>
      </w:r>
    </w:p>
    <w:p w14:paraId="66A64050" w14:textId="6730CB35" w:rsidR="00D856B8" w:rsidRDefault="00D856B8" w:rsidP="00D856B8">
      <w:pPr>
        <w:pStyle w:val="Level2"/>
        <w:jc w:val="left"/>
      </w:pPr>
      <w:r>
        <w:t xml:space="preserve">The increased Rent will be rounded up to the nearest five pounds and become the Rent for the purposes of this </w:t>
      </w:r>
      <w:r w:rsidR="009912C4">
        <w:t>contract</w:t>
      </w:r>
      <w:r>
        <w:t>, including for the next rent review.</w:t>
      </w:r>
    </w:p>
    <w:p w14:paraId="12FE3A7F" w14:textId="0E084B2B" w:rsidR="00D856B8" w:rsidRDefault="00D856B8" w:rsidP="00D856B8">
      <w:pPr>
        <w:pStyle w:val="Level2"/>
        <w:jc w:val="left"/>
      </w:pPr>
      <w:r>
        <w:t xml:space="preserve">As soon as reasonably practicable after </w:t>
      </w:r>
      <w:r w:rsidR="00044BB2">
        <w:t xml:space="preserve">the date two months </w:t>
      </w:r>
      <w:r>
        <w:t xml:space="preserve">preceding each Review Date, </w:t>
      </w:r>
      <w:r w:rsidR="009912C4">
        <w:t>the landlord</w:t>
      </w:r>
      <w:r>
        <w:t xml:space="preserve"> must notify </w:t>
      </w:r>
      <w:r w:rsidR="009912C4">
        <w:t>y</w:t>
      </w:r>
      <w:r>
        <w:t>ou in writing of the Rent payable from and including the relevant Review Date.</w:t>
      </w:r>
    </w:p>
    <w:bookmarkEnd w:id="165"/>
    <w:p w14:paraId="3E16D029" w14:textId="7CBC0C18" w:rsidR="00D856B8" w:rsidRPr="00BA6574" w:rsidRDefault="009912C4" w:rsidP="00D856B8">
      <w:pPr>
        <w:pStyle w:val="Level2"/>
        <w:jc w:val="left"/>
        <w:rPr>
          <w:b/>
        </w:rPr>
      </w:pPr>
      <w:r>
        <w:t>The landlord</w:t>
      </w:r>
      <w:r w:rsidR="00D856B8">
        <w:t xml:space="preserve"> acting reasonably can substitute an alternative index or comparable measure of price inflation for the Index to be used in calculating the Rent under this </w:t>
      </w:r>
      <w:r w:rsidR="00FF4406">
        <w:rPr>
          <w:rStyle w:val="CrossReference"/>
        </w:rPr>
        <w:t>t</w:t>
      </w:r>
      <w:r w:rsidR="002B30B2">
        <w:rPr>
          <w:rStyle w:val="CrossReference"/>
        </w:rPr>
        <w:t>erm</w:t>
      </w:r>
      <w:r w:rsidR="00DF7C3D">
        <w:rPr>
          <w:rStyle w:val="CrossReference"/>
        </w:rPr>
        <w:t xml:space="preserve"> 2</w:t>
      </w:r>
      <w:r w:rsidR="002F79CB">
        <w:rPr>
          <w:rStyle w:val="CrossReference"/>
        </w:rPr>
        <w:t>6</w:t>
      </w:r>
      <w:r w:rsidR="00D856B8">
        <w:t xml:space="preserve"> if the </w:t>
      </w:r>
      <w:r w:rsidR="000E7E6D">
        <w:t>I</w:t>
      </w:r>
      <w:r w:rsidR="00D856B8">
        <w:t xml:space="preserve">ndex used to calculate the increase in Rent is no longer published or if there is a substantial change in the method used to calculate that </w:t>
      </w:r>
      <w:r w:rsidR="000E7E6D">
        <w:t>I</w:t>
      </w:r>
      <w:r w:rsidR="00D856B8">
        <w:t xml:space="preserve">ndex.  In such circumstances, the new alternative index or measure will become the “Index” for the purposes of this </w:t>
      </w:r>
      <w:r w:rsidR="00FF4406">
        <w:rPr>
          <w:rStyle w:val="CrossReference"/>
        </w:rPr>
        <w:t>t</w:t>
      </w:r>
      <w:r w:rsidR="002B30B2">
        <w:rPr>
          <w:rStyle w:val="CrossReference"/>
        </w:rPr>
        <w:t>erm</w:t>
      </w:r>
      <w:r w:rsidR="00DF7C3D">
        <w:rPr>
          <w:rStyle w:val="CrossReference"/>
        </w:rPr>
        <w:t xml:space="preserve"> 2</w:t>
      </w:r>
      <w:r w:rsidR="005C68E6">
        <w:rPr>
          <w:rStyle w:val="CrossReference"/>
        </w:rPr>
        <w:t>6</w:t>
      </w:r>
      <w:r w:rsidR="002B30B2">
        <w:rPr>
          <w:rStyle w:val="CrossReference"/>
          <w:b w:val="0"/>
          <w:bCs/>
        </w:rPr>
        <w:t>.</w:t>
      </w:r>
      <w:r w:rsidR="002B30B2" w:rsidRPr="00BA6574">
        <w:rPr>
          <w:b/>
        </w:rPr>
        <w:t xml:space="preserve"> </w:t>
      </w:r>
    </w:p>
    <w:p w14:paraId="19109942" w14:textId="60A5FEAC" w:rsidR="004F3C18" w:rsidRDefault="00B35744" w:rsidP="005C5533">
      <w:pPr>
        <w:pStyle w:val="Level1"/>
        <w:keepNext/>
        <w:jc w:val="left"/>
      </w:pPr>
      <w:bookmarkStart w:id="167" w:name="_NN77"/>
      <w:bookmarkEnd w:id="167"/>
      <w:r>
        <w:rPr>
          <w:rStyle w:val="Level1asHeadingtext"/>
        </w:rPr>
        <w:t xml:space="preserve">Guarantor’s Covenants </w:t>
      </w:r>
    </w:p>
    <w:p w14:paraId="2CD43E96" w14:textId="12C2788C" w:rsidR="004F3C18" w:rsidRDefault="004F3C18" w:rsidP="004F3C18">
      <w:pPr>
        <w:pStyle w:val="Level2"/>
        <w:jc w:val="left"/>
      </w:pPr>
      <w:bookmarkStart w:id="168" w:name="_Ref125983550"/>
      <w:r>
        <w:t xml:space="preserve">If a Guarantor is named in </w:t>
      </w:r>
      <w:r w:rsidR="006F2B0A">
        <w:t xml:space="preserve">the </w:t>
      </w:r>
      <w:r w:rsidR="006F2B0A" w:rsidRPr="002B30B2">
        <w:rPr>
          <w:b/>
          <w:bCs/>
        </w:rPr>
        <w:t>Part 2 Key Matters</w:t>
      </w:r>
      <w:r w:rsidR="006F2B0A">
        <w:t xml:space="preserve"> section of this contract</w:t>
      </w:r>
      <w:r>
        <w:t xml:space="preserve">, the Guarantor guarantees to </w:t>
      </w:r>
      <w:r w:rsidR="006F2B0A">
        <w:t xml:space="preserve">the landlord </w:t>
      </w:r>
      <w:r>
        <w:t xml:space="preserve">that </w:t>
      </w:r>
      <w:r w:rsidR="006F2B0A">
        <w:t>y</w:t>
      </w:r>
      <w:r>
        <w:t xml:space="preserve">ou will pay the </w:t>
      </w:r>
      <w:r w:rsidR="006F2B0A">
        <w:t>r</w:t>
      </w:r>
      <w:r>
        <w:t xml:space="preserve">ent and shall perform and observe all of </w:t>
      </w:r>
      <w:r w:rsidR="006F2B0A">
        <w:t>y</w:t>
      </w:r>
      <w:r>
        <w:t xml:space="preserve">our agreements and responsibilities contained in this </w:t>
      </w:r>
      <w:r w:rsidR="006F2B0A">
        <w:t>contract</w:t>
      </w:r>
      <w:r w:rsidR="00EB2363">
        <w:t xml:space="preserve"> </w:t>
      </w:r>
      <w:r>
        <w:t xml:space="preserve">and that if </w:t>
      </w:r>
      <w:r w:rsidR="006F2B0A">
        <w:t>y</w:t>
      </w:r>
      <w:r>
        <w:t xml:space="preserve">ou fail to pay the </w:t>
      </w:r>
      <w:r w:rsidR="006F2B0A">
        <w:t>r</w:t>
      </w:r>
      <w:r>
        <w:t xml:space="preserve">ent or to observe or perform any of </w:t>
      </w:r>
      <w:r w:rsidR="006F2B0A">
        <w:t>y</w:t>
      </w:r>
      <w:r>
        <w:t>our agreements or responsibilities contained in this</w:t>
      </w:r>
      <w:r w:rsidR="006F2B0A">
        <w:t xml:space="preserve"> contract</w:t>
      </w:r>
      <w:r>
        <w:t xml:space="preserve"> the Guarantor shall pay or observe and perform them.</w:t>
      </w:r>
      <w:bookmarkEnd w:id="168"/>
    </w:p>
    <w:p w14:paraId="435A4E9B" w14:textId="15BC01B8" w:rsidR="00EB2363" w:rsidRDefault="004F3C18" w:rsidP="004F3C18">
      <w:pPr>
        <w:pStyle w:val="Level2"/>
        <w:jc w:val="left"/>
      </w:pPr>
      <w:r>
        <w:t xml:space="preserve">The Guarantor covenants with </w:t>
      </w:r>
      <w:r w:rsidR="006F2B0A">
        <w:t>the landlord</w:t>
      </w:r>
      <w:r>
        <w:t xml:space="preserve"> as principal obligor and as a separate independent obligation and liability from its obligations and liabilities under </w:t>
      </w:r>
      <w:r w:rsidR="006F2B0A">
        <w:rPr>
          <w:rStyle w:val="CrossReference"/>
        </w:rPr>
        <w:t xml:space="preserve">paragraph </w:t>
      </w:r>
      <w:r w:rsidR="00F6739D">
        <w:rPr>
          <w:rStyle w:val="CrossReference"/>
        </w:rPr>
        <w:t>2</w:t>
      </w:r>
      <w:r w:rsidR="005C68E6">
        <w:rPr>
          <w:rStyle w:val="CrossReference"/>
        </w:rPr>
        <w:t>7</w:t>
      </w:r>
      <w:r w:rsidR="00DF7C3D">
        <w:rPr>
          <w:rStyle w:val="CrossReference"/>
        </w:rPr>
        <w:t>.</w:t>
      </w:r>
      <w:r w:rsidR="00F20C72">
        <w:rPr>
          <w:rStyle w:val="CrossReference"/>
        </w:rPr>
        <w:t>1</w:t>
      </w:r>
      <w:r w:rsidR="006F2B0A">
        <w:rPr>
          <w:rStyle w:val="CrossReference"/>
        </w:rPr>
        <w:t xml:space="preserve"> </w:t>
      </w:r>
      <w:r w:rsidR="00084FE6">
        <w:rPr>
          <w:rStyle w:val="CrossReference"/>
          <w:b w:val="0"/>
          <w:bCs/>
        </w:rPr>
        <w:t xml:space="preserve">of </w:t>
      </w:r>
      <w:r w:rsidR="006F2B0A">
        <w:rPr>
          <w:rStyle w:val="CrossReference"/>
          <w:b w:val="0"/>
          <w:bCs/>
        </w:rPr>
        <w:t xml:space="preserve">this Annexure </w:t>
      </w:r>
      <w:r>
        <w:t xml:space="preserve">to indemnify and keep indemnified </w:t>
      </w:r>
      <w:r w:rsidR="00084FE6">
        <w:t>the landlord</w:t>
      </w:r>
      <w:r>
        <w:t xml:space="preserve"> against any failure by </w:t>
      </w:r>
      <w:r w:rsidR="00084FE6">
        <w:t>y</w:t>
      </w:r>
      <w:r>
        <w:t xml:space="preserve">ou to pay the </w:t>
      </w:r>
      <w:r w:rsidR="00084FE6">
        <w:t>r</w:t>
      </w:r>
      <w:r>
        <w:t xml:space="preserve">ent or any failure to observe or perform any of </w:t>
      </w:r>
      <w:r w:rsidR="00084FE6">
        <w:t>y</w:t>
      </w:r>
      <w:r>
        <w:t>our covenants in this</w:t>
      </w:r>
      <w:r w:rsidR="00084FE6">
        <w:t xml:space="preserve"> contract</w:t>
      </w:r>
      <w:r w:rsidR="00EB2363">
        <w:t xml:space="preserve">. </w:t>
      </w:r>
    </w:p>
    <w:p w14:paraId="6571D083" w14:textId="1A0FE31E" w:rsidR="004F3C18" w:rsidRDefault="00EB2363" w:rsidP="004F3C18">
      <w:pPr>
        <w:pStyle w:val="Level2"/>
        <w:jc w:val="left"/>
      </w:pPr>
      <w:proofErr w:type="gramStart"/>
      <w:r>
        <w:t>In the event that</w:t>
      </w:r>
      <w:proofErr w:type="gramEnd"/>
      <w:r>
        <w:t xml:space="preserve"> the Form of Periodic Contract is treated as having been made between the landlord and the contract-holder under section 184(2) and 185(1) of the Act the Guarantor covenants in the same terms as </w:t>
      </w:r>
      <w:r>
        <w:rPr>
          <w:b/>
          <w:bCs/>
        </w:rPr>
        <w:t>paragraphs 2</w:t>
      </w:r>
      <w:r w:rsidR="005C68E6">
        <w:rPr>
          <w:b/>
          <w:bCs/>
        </w:rPr>
        <w:t>7</w:t>
      </w:r>
      <w:r>
        <w:rPr>
          <w:b/>
          <w:bCs/>
        </w:rPr>
        <w:t>.</w:t>
      </w:r>
      <w:r w:rsidR="00F20C72">
        <w:rPr>
          <w:b/>
          <w:bCs/>
        </w:rPr>
        <w:t>1</w:t>
      </w:r>
      <w:r>
        <w:rPr>
          <w:b/>
          <w:bCs/>
        </w:rPr>
        <w:t xml:space="preserve"> </w:t>
      </w:r>
      <w:r>
        <w:t xml:space="preserve">and </w:t>
      </w:r>
      <w:r>
        <w:rPr>
          <w:b/>
          <w:bCs/>
        </w:rPr>
        <w:t>2</w:t>
      </w:r>
      <w:r w:rsidR="005C68E6">
        <w:rPr>
          <w:b/>
          <w:bCs/>
        </w:rPr>
        <w:t>7</w:t>
      </w:r>
      <w:r>
        <w:rPr>
          <w:b/>
          <w:bCs/>
        </w:rPr>
        <w:t>.</w:t>
      </w:r>
      <w:r w:rsidR="00F20C72">
        <w:rPr>
          <w:b/>
          <w:bCs/>
        </w:rPr>
        <w:t>2</w:t>
      </w:r>
      <w:r>
        <w:rPr>
          <w:b/>
          <w:bCs/>
        </w:rPr>
        <w:t xml:space="preserve"> </w:t>
      </w:r>
      <w:r>
        <w:t xml:space="preserve">in respect of the contract-holder obligations in the periodic standard contract that so arises. </w:t>
      </w:r>
      <w:r w:rsidR="004F3C18">
        <w:t xml:space="preserve"> </w:t>
      </w:r>
    </w:p>
    <w:p w14:paraId="5A59317E" w14:textId="01F519D7" w:rsidR="004F3C18" w:rsidRDefault="004F3C18" w:rsidP="004F3C18">
      <w:pPr>
        <w:pStyle w:val="Level2"/>
        <w:jc w:val="left"/>
      </w:pPr>
      <w:r>
        <w:t xml:space="preserve">Where </w:t>
      </w:r>
      <w:r w:rsidR="00084FE6">
        <w:t>y</w:t>
      </w:r>
      <w:r>
        <w:t xml:space="preserve">ou breach the terms of this </w:t>
      </w:r>
      <w:r w:rsidR="00084FE6">
        <w:t>contract</w:t>
      </w:r>
      <w:r>
        <w:t xml:space="preserve">, the Guarantor agrees that </w:t>
      </w:r>
      <w:r w:rsidR="00080528">
        <w:t>the landlord</w:t>
      </w:r>
      <w:r>
        <w:t xml:space="preserve"> may make a claim against the Guarantor under this guarantee and indemnity without first making a claim against </w:t>
      </w:r>
      <w:r w:rsidR="00084FE6">
        <w:t>y</w:t>
      </w:r>
      <w:r>
        <w:t>ou.</w:t>
      </w:r>
    </w:p>
    <w:p w14:paraId="2ACC8AF0" w14:textId="77777777" w:rsidR="004F3C18" w:rsidRDefault="004F3C18" w:rsidP="004F3C18">
      <w:pPr>
        <w:pStyle w:val="Level2"/>
        <w:jc w:val="left"/>
      </w:pPr>
      <w:r>
        <w:t>The obligations of the Guarantor are not to be released by:</w:t>
      </w:r>
    </w:p>
    <w:p w14:paraId="03FADCB4" w14:textId="0894CF07" w:rsidR="004F3C18" w:rsidRDefault="004F3C18" w:rsidP="004F3C18">
      <w:pPr>
        <w:pStyle w:val="Level3"/>
        <w:jc w:val="left"/>
      </w:pPr>
      <w:r>
        <w:t xml:space="preserve">any time or indulgence granted by </w:t>
      </w:r>
      <w:r w:rsidR="00080528">
        <w:t>the landlord</w:t>
      </w:r>
      <w:r>
        <w:t xml:space="preserve"> to </w:t>
      </w:r>
      <w:proofErr w:type="gramStart"/>
      <w:r w:rsidR="00080528">
        <w:t>y</w:t>
      </w:r>
      <w:r>
        <w:t>ou;</w:t>
      </w:r>
      <w:proofErr w:type="gramEnd"/>
    </w:p>
    <w:p w14:paraId="49F18BC1" w14:textId="15A07B93" w:rsidR="004F3C18" w:rsidRDefault="004F3C18" w:rsidP="004F3C18">
      <w:pPr>
        <w:pStyle w:val="Level3"/>
        <w:jc w:val="left"/>
      </w:pPr>
      <w:r>
        <w:t xml:space="preserve">any delay or forbearance by </w:t>
      </w:r>
      <w:r w:rsidR="00080528">
        <w:t>the landlord</w:t>
      </w:r>
      <w:r>
        <w:t xml:space="preserve"> in enforcing the payment of the </w:t>
      </w:r>
      <w:r w:rsidR="00080528">
        <w:t>r</w:t>
      </w:r>
      <w:r>
        <w:t xml:space="preserve">ent or the observance or performance of any of </w:t>
      </w:r>
      <w:r w:rsidR="00080528">
        <w:t>y</w:t>
      </w:r>
      <w:r>
        <w:t xml:space="preserve">our covenants in this </w:t>
      </w:r>
      <w:r w:rsidR="00080528">
        <w:t>contract</w:t>
      </w:r>
      <w:r>
        <w:t xml:space="preserve"> or in making any demand in respect of </w:t>
      </w:r>
      <w:proofErr w:type="gramStart"/>
      <w:r>
        <w:t>them;</w:t>
      </w:r>
      <w:proofErr w:type="gramEnd"/>
    </w:p>
    <w:p w14:paraId="528B44F4" w14:textId="07819EA7" w:rsidR="004F3C18" w:rsidRDefault="00080528" w:rsidP="004F3C18">
      <w:pPr>
        <w:pStyle w:val="Level3"/>
        <w:jc w:val="left"/>
      </w:pPr>
      <w:r>
        <w:t>the landlord</w:t>
      </w:r>
      <w:r w:rsidR="004F3C18">
        <w:t xml:space="preserve"> exercising any right or remedy against </w:t>
      </w:r>
      <w:r>
        <w:t>y</w:t>
      </w:r>
      <w:r w:rsidR="004F3C18">
        <w:t xml:space="preserve">ou for any failure to pay the </w:t>
      </w:r>
      <w:r>
        <w:t>r</w:t>
      </w:r>
      <w:r w:rsidR="004F3C18">
        <w:t xml:space="preserve">ent or observe or perform </w:t>
      </w:r>
      <w:r>
        <w:t>y</w:t>
      </w:r>
      <w:r w:rsidR="004F3C18">
        <w:t xml:space="preserve">our covenants in this </w:t>
      </w:r>
      <w:proofErr w:type="gramStart"/>
      <w:r>
        <w:t>contract</w:t>
      </w:r>
      <w:r w:rsidR="004F3C18">
        <w:t>;</w:t>
      </w:r>
      <w:proofErr w:type="gramEnd"/>
    </w:p>
    <w:p w14:paraId="43E11650" w14:textId="62DB5501" w:rsidR="004F3C18" w:rsidRDefault="00080528" w:rsidP="004F3C18">
      <w:pPr>
        <w:pStyle w:val="Level3"/>
        <w:jc w:val="left"/>
      </w:pPr>
      <w:r>
        <w:t>the landlord</w:t>
      </w:r>
      <w:r w:rsidR="004F3C18">
        <w:t xml:space="preserve"> taking any action or refraining from taking any action in connection with the </w:t>
      </w:r>
      <w:proofErr w:type="gramStart"/>
      <w:r>
        <w:t>d</w:t>
      </w:r>
      <w:r w:rsidR="004F3C18">
        <w:t>eposit;</w:t>
      </w:r>
      <w:proofErr w:type="gramEnd"/>
      <w:r w:rsidR="004F3C18">
        <w:t xml:space="preserve"> </w:t>
      </w:r>
    </w:p>
    <w:p w14:paraId="47FAA823" w14:textId="3327770D" w:rsidR="00F6739D" w:rsidRDefault="00F6739D" w:rsidP="00A05D29">
      <w:pPr>
        <w:pStyle w:val="Level3"/>
        <w:jc w:val="left"/>
      </w:pPr>
      <w:r>
        <w:t>y</w:t>
      </w:r>
      <w:r w:rsidR="004F3C18">
        <w:t xml:space="preserve">ou being declared bankrupt, making an application for an interim order, </w:t>
      </w:r>
      <w:proofErr w:type="gramStart"/>
      <w:r w:rsidR="004F3C18">
        <w:t>entering into</w:t>
      </w:r>
      <w:proofErr w:type="gramEnd"/>
      <w:r w:rsidR="004F3C18">
        <w:t xml:space="preserve"> any voluntary arrangements with </w:t>
      </w:r>
      <w:r w:rsidR="00080528">
        <w:t>y</w:t>
      </w:r>
      <w:r w:rsidR="004F3C18">
        <w:t xml:space="preserve">our creditors or suffering the process of execution or distrain upon </w:t>
      </w:r>
      <w:r w:rsidR="00080528">
        <w:t>y</w:t>
      </w:r>
      <w:r w:rsidR="004F3C18">
        <w:t xml:space="preserve">our </w:t>
      </w:r>
      <w:proofErr w:type="gramStart"/>
      <w:r w:rsidR="004F3C18">
        <w:t>belongings</w:t>
      </w:r>
      <w:r w:rsidR="00A05D29">
        <w:t>;</w:t>
      </w:r>
      <w:proofErr w:type="gramEnd"/>
      <w:r w:rsidR="00A05D29">
        <w:t xml:space="preserve"> </w:t>
      </w:r>
    </w:p>
    <w:p w14:paraId="7BB15032" w14:textId="0EED13FC" w:rsidR="00F6739D" w:rsidRDefault="00F6739D" w:rsidP="00A05D29">
      <w:pPr>
        <w:pStyle w:val="Level3"/>
        <w:jc w:val="left"/>
      </w:pPr>
      <w:r>
        <w:t xml:space="preserve">the contract-holder </w:t>
      </w:r>
      <w:proofErr w:type="gramStart"/>
      <w:r>
        <w:t>dying;</w:t>
      </w:r>
      <w:proofErr w:type="gramEnd"/>
    </w:p>
    <w:p w14:paraId="1672A5CC" w14:textId="7DE233A9" w:rsidR="00A05D29" w:rsidRDefault="000E7E6D" w:rsidP="00A05D29">
      <w:pPr>
        <w:pStyle w:val="Level3"/>
        <w:jc w:val="left"/>
      </w:pPr>
      <w:r>
        <w:t>t</w:t>
      </w:r>
      <w:r w:rsidR="00F6739D">
        <w:t>he Rent increasing pursuant to any rent review term in this contract; or</w:t>
      </w:r>
    </w:p>
    <w:p w14:paraId="2D21D474" w14:textId="46B31E80" w:rsidR="004F3C18" w:rsidRDefault="00A05D29" w:rsidP="00A05D29">
      <w:pPr>
        <w:pStyle w:val="Level3"/>
        <w:jc w:val="left"/>
      </w:pPr>
      <w:r>
        <w:t xml:space="preserve">the </w:t>
      </w:r>
      <w:r w:rsidR="00C15515">
        <w:t xml:space="preserve">substitution </w:t>
      </w:r>
      <w:r>
        <w:t>of a periodic standard contract</w:t>
      </w:r>
      <w:r w:rsidR="00C15515">
        <w:t xml:space="preserve"> for this contract</w:t>
      </w:r>
      <w:r>
        <w:t xml:space="preserve"> under section 184 of the Ac</w:t>
      </w:r>
      <w:r w:rsidR="00EB2363">
        <w:t>t.</w:t>
      </w:r>
    </w:p>
    <w:p w14:paraId="7F1FF89B" w14:textId="026299D2" w:rsidR="00966AC8" w:rsidRDefault="00966AC8" w:rsidP="00966AC8">
      <w:pPr>
        <w:pStyle w:val="Level1"/>
      </w:pPr>
      <w:bookmarkStart w:id="169" w:name="_Hlk153986840"/>
      <w:r>
        <w:rPr>
          <w:b/>
          <w:bCs/>
        </w:rPr>
        <w:t xml:space="preserve">Limitation of Landlord’s Liability </w:t>
      </w:r>
    </w:p>
    <w:p w14:paraId="1D040E98" w14:textId="76FA65CA" w:rsidR="00966AC8" w:rsidRDefault="00966AC8" w:rsidP="00966AC8">
      <w:pPr>
        <w:pStyle w:val="Level2"/>
      </w:pPr>
      <w:r>
        <w:t>To the extent permitted by the Act and the fundamental terms of this contract, the landlord excludes liability for loss, damages or compensation for the following matters:</w:t>
      </w:r>
    </w:p>
    <w:p w14:paraId="3FB09963" w14:textId="541B04C0" w:rsidR="00966AC8" w:rsidRDefault="00966AC8" w:rsidP="00966AC8">
      <w:pPr>
        <w:pStyle w:val="Level3"/>
      </w:pPr>
      <w:r>
        <w:t xml:space="preserve">damage to your belongings </w:t>
      </w:r>
      <w:proofErr w:type="gramStart"/>
      <w:r>
        <w:t>as a result of</w:t>
      </w:r>
      <w:proofErr w:type="gramEnd"/>
      <w:r>
        <w:t xml:space="preserve"> white goods (including washing machines and tumble driers) breaking </w:t>
      </w:r>
      <w:proofErr w:type="gramStart"/>
      <w:r>
        <w:t>down;</w:t>
      </w:r>
      <w:proofErr w:type="gramEnd"/>
    </w:p>
    <w:p w14:paraId="74F93F55" w14:textId="77777777" w:rsidR="00966AC8" w:rsidRDefault="00966AC8" w:rsidP="00966AC8">
      <w:pPr>
        <w:pStyle w:val="Level3"/>
      </w:pPr>
      <w:r>
        <w:t xml:space="preserve">food thawing or becoming unfit to eat due to breakdowns of any fridge or </w:t>
      </w:r>
      <w:proofErr w:type="gramStart"/>
      <w:r>
        <w:t>fridge-freezer;</w:t>
      </w:r>
      <w:proofErr w:type="gramEnd"/>
    </w:p>
    <w:p w14:paraId="18FF8DF4" w14:textId="77777777" w:rsidR="00966AC8" w:rsidRDefault="00966AC8" w:rsidP="00966AC8">
      <w:pPr>
        <w:pStyle w:val="Level3"/>
      </w:pPr>
      <w:r>
        <w:t xml:space="preserve">the lift in the </w:t>
      </w:r>
      <w:proofErr w:type="gramStart"/>
      <w:r>
        <w:t>Building</w:t>
      </w:r>
      <w:proofErr w:type="gramEnd"/>
      <w:r>
        <w:t xml:space="preserve"> breaking down or being out of </w:t>
      </w:r>
      <w:proofErr w:type="gramStart"/>
      <w:r>
        <w:t>use;</w:t>
      </w:r>
      <w:proofErr w:type="gramEnd"/>
      <w:r>
        <w:t xml:space="preserve"> </w:t>
      </w:r>
    </w:p>
    <w:p w14:paraId="1EF576AD" w14:textId="77777777" w:rsidR="00966AC8" w:rsidRDefault="00966AC8" w:rsidP="00966AC8">
      <w:pPr>
        <w:pStyle w:val="Level3"/>
      </w:pPr>
      <w:r>
        <w:t xml:space="preserve">accidents caused by </w:t>
      </w:r>
      <w:proofErr w:type="gramStart"/>
      <w:r>
        <w:t>lifts;</w:t>
      </w:r>
      <w:proofErr w:type="gramEnd"/>
      <w:r>
        <w:t xml:space="preserve"> </w:t>
      </w:r>
    </w:p>
    <w:p w14:paraId="49D684B1" w14:textId="77777777" w:rsidR="00966AC8" w:rsidRDefault="00966AC8" w:rsidP="00966AC8">
      <w:pPr>
        <w:pStyle w:val="Level3"/>
      </w:pPr>
      <w:r>
        <w:t xml:space="preserve">damage that the landlord’s agents, contractors or staff </w:t>
      </w:r>
      <w:proofErr w:type="gramStart"/>
      <w:r>
        <w:t>cause;</w:t>
      </w:r>
      <w:proofErr w:type="gramEnd"/>
      <w:r>
        <w:t xml:space="preserve"> </w:t>
      </w:r>
    </w:p>
    <w:p w14:paraId="45AD5CD5" w14:textId="77777777" w:rsidR="00966AC8" w:rsidRDefault="00966AC8" w:rsidP="00966AC8">
      <w:pPr>
        <w:pStyle w:val="Level3"/>
      </w:pPr>
      <w:r>
        <w:t xml:space="preserve">faults in any pipes, staircases or anything else in the dwelling or the </w:t>
      </w:r>
      <w:proofErr w:type="gramStart"/>
      <w:r>
        <w:t>Building;</w:t>
      </w:r>
      <w:proofErr w:type="gramEnd"/>
      <w:r>
        <w:t xml:space="preserve"> </w:t>
      </w:r>
    </w:p>
    <w:p w14:paraId="26CF2BC0" w14:textId="77777777" w:rsidR="00966AC8" w:rsidRDefault="00966AC8" w:rsidP="00966AC8">
      <w:pPr>
        <w:pStyle w:val="Level3"/>
      </w:pPr>
      <w:r>
        <w:t xml:space="preserve">anything which any resident services team in the </w:t>
      </w:r>
      <w:proofErr w:type="gramStart"/>
      <w:r>
        <w:t>Building</w:t>
      </w:r>
      <w:proofErr w:type="gramEnd"/>
      <w:r>
        <w:t xml:space="preserve"> does or does not </w:t>
      </w:r>
      <w:proofErr w:type="gramStart"/>
      <w:r>
        <w:t>do;</w:t>
      </w:r>
      <w:proofErr w:type="gramEnd"/>
    </w:p>
    <w:p w14:paraId="74CE2C74" w14:textId="1C02E689" w:rsidR="00966AC8" w:rsidRDefault="00966AC8" w:rsidP="00966AC8">
      <w:pPr>
        <w:pStyle w:val="Level3"/>
      </w:pPr>
      <w:r>
        <w:t xml:space="preserve">any inconvenience (including elevated noise levels) you suffer when the landlord carries out work to the dwelling or the </w:t>
      </w:r>
      <w:proofErr w:type="gramStart"/>
      <w:r>
        <w:t>Building</w:t>
      </w:r>
      <w:proofErr w:type="gramEnd"/>
      <w:r>
        <w:t xml:space="preserve"> (including work to premises next door or buildings the landlord owns nearby), such as decorating, carrying out repairs or </w:t>
      </w:r>
      <w:proofErr w:type="gramStart"/>
      <w:r>
        <w:t>alterations;</w:t>
      </w:r>
      <w:proofErr w:type="gramEnd"/>
      <w:r>
        <w:t xml:space="preserve"> </w:t>
      </w:r>
    </w:p>
    <w:p w14:paraId="248C57D3" w14:textId="77777777" w:rsidR="00966AC8" w:rsidRDefault="00966AC8" w:rsidP="00966AC8">
      <w:pPr>
        <w:pStyle w:val="Level3"/>
      </w:pPr>
      <w:r>
        <w:t xml:space="preserve">any effect that the lift has on your television or other electrical </w:t>
      </w:r>
      <w:proofErr w:type="gramStart"/>
      <w:r>
        <w:t>equipment;</w:t>
      </w:r>
      <w:proofErr w:type="gramEnd"/>
    </w:p>
    <w:p w14:paraId="371212E5" w14:textId="77777777" w:rsidR="00966AC8" w:rsidRDefault="00966AC8" w:rsidP="00966AC8">
      <w:pPr>
        <w:pStyle w:val="Level3"/>
      </w:pPr>
      <w:r>
        <w:t xml:space="preserve">any loss caused to post, parcels or other items where on-site postal collection and/or storage facilities are provided, unless this has been caused by a failure to follow your reasonable instructions by our negligence or the negligence of our employees, agents or sub-contractors and you inform us of any loss or damage caused within 28 days of it </w:t>
      </w:r>
      <w:proofErr w:type="gramStart"/>
      <w:r>
        <w:t>occurring;</w:t>
      </w:r>
      <w:proofErr w:type="gramEnd"/>
      <w:r>
        <w:t xml:space="preserve"> </w:t>
      </w:r>
    </w:p>
    <w:p w14:paraId="4B6B9B7B" w14:textId="77777777" w:rsidR="00966AC8" w:rsidRDefault="00966AC8" w:rsidP="00966AC8">
      <w:pPr>
        <w:pStyle w:val="Level3"/>
      </w:pPr>
      <w:r>
        <w:t xml:space="preserve">damage to items that require cold storage where there are no such facilities at the </w:t>
      </w:r>
      <w:proofErr w:type="gramStart"/>
      <w:r>
        <w:t>Building;</w:t>
      </w:r>
      <w:proofErr w:type="gramEnd"/>
    </w:p>
    <w:p w14:paraId="7A3891AD" w14:textId="77777777" w:rsidR="00966AC8" w:rsidRDefault="00966AC8" w:rsidP="00966AC8">
      <w:pPr>
        <w:pStyle w:val="Level3"/>
      </w:pPr>
      <w:r>
        <w:t>special, indirect or consequential loss or damage; and</w:t>
      </w:r>
    </w:p>
    <w:p w14:paraId="67398B70" w14:textId="77777777" w:rsidR="00966AC8" w:rsidRDefault="00966AC8" w:rsidP="00966AC8">
      <w:pPr>
        <w:pStyle w:val="Level3"/>
      </w:pPr>
      <w:r>
        <w:t xml:space="preserve">loss of profits, business contracts, anticipated savings, goodwill or revenue (whether indirect or direct). </w:t>
      </w:r>
    </w:p>
    <w:p w14:paraId="2B9A9177" w14:textId="002948CB" w:rsidR="00966AC8" w:rsidRPr="00966AC8" w:rsidRDefault="00966AC8" w:rsidP="00966AC8">
      <w:pPr>
        <w:pStyle w:val="Level2"/>
      </w:pPr>
      <w:r>
        <w:t xml:space="preserve">Nothing in </w:t>
      </w:r>
      <w:r w:rsidR="00F20C72">
        <w:rPr>
          <w:b/>
          <w:bCs/>
        </w:rPr>
        <w:t>t</w:t>
      </w:r>
      <w:r>
        <w:rPr>
          <w:b/>
          <w:bCs/>
        </w:rPr>
        <w:t>erm 2</w:t>
      </w:r>
      <w:r w:rsidR="005C68E6">
        <w:rPr>
          <w:b/>
          <w:bCs/>
        </w:rPr>
        <w:t>8</w:t>
      </w:r>
      <w:r>
        <w:rPr>
          <w:b/>
          <w:bCs/>
        </w:rPr>
        <w:t xml:space="preserve"> </w:t>
      </w:r>
      <w:r>
        <w:t xml:space="preserve">of this Annexure shall in any way exclude liability for death or personal injury resulting from our own negligence or the negligence of our employees or agents acting in the course of their employment or agency, nor exclude any liability for fraud or fraudulent misrepresentation. </w:t>
      </w:r>
    </w:p>
    <w:bookmarkEnd w:id="169"/>
    <w:p w14:paraId="02AA57E8" w14:textId="61CE2893" w:rsidR="00B515E2" w:rsidRPr="00B515E2" w:rsidRDefault="00B515E2" w:rsidP="00D856B8">
      <w:pPr>
        <w:pStyle w:val="Level1"/>
        <w:numPr>
          <w:ilvl w:val="0"/>
          <w:numId w:val="0"/>
        </w:numPr>
        <w:ind w:left="851" w:hanging="851"/>
      </w:pPr>
    </w:p>
    <w:p w14:paraId="2CE0BEB3" w14:textId="77777777" w:rsidR="00277550" w:rsidRDefault="00277550" w:rsidP="00081F50">
      <w:pPr>
        <w:pStyle w:val="Body"/>
        <w:numPr>
          <w:ilvl w:val="0"/>
          <w:numId w:val="0"/>
        </w:numPr>
        <w:jc w:val="center"/>
        <w:sectPr w:rsidR="00277550" w:rsidSect="00F6165E">
          <w:pgSz w:w="11907" w:h="16840" w:code="9"/>
          <w:pgMar w:top="1418" w:right="1418" w:bottom="1418" w:left="1418" w:header="454" w:footer="454" w:gutter="0"/>
          <w:cols w:space="708"/>
          <w:docGrid w:linePitch="272"/>
        </w:sectPr>
      </w:pPr>
    </w:p>
    <w:p w14:paraId="515C6963" w14:textId="5D0A4EB3" w:rsidR="00081F50" w:rsidRDefault="00277550" w:rsidP="00277550">
      <w:pPr>
        <w:pStyle w:val="Schedule"/>
      </w:pPr>
      <w:bookmarkStart w:id="170" w:name="_Ref126615307"/>
      <w:bookmarkStart w:id="171" w:name="_Ref126615308"/>
      <w:r>
        <w:t>annexure</w:t>
      </w:r>
      <w:bookmarkEnd w:id="170"/>
      <w:r>
        <w:t xml:space="preserve"> </w:t>
      </w:r>
      <w:fldSimple w:instr=" REF _Ref126615307 \r ">
        <w:r w:rsidR="00853A5C">
          <w:rPr>
            <w:rFonts w:hint="eastAsia"/>
            <w:cs/>
          </w:rPr>
          <w:t>‎</w:t>
        </w:r>
        <w:r w:rsidR="00853A5C">
          <w:t>3</w:t>
        </w:r>
      </w:fldSimple>
      <w:bookmarkEnd w:id="171"/>
    </w:p>
    <w:p w14:paraId="7F13F515" w14:textId="24F13F45" w:rsidR="00277550" w:rsidRDefault="00277550" w:rsidP="00277550">
      <w:pPr>
        <w:pStyle w:val="ScheduleTitle"/>
      </w:pPr>
      <w:r>
        <w:fldChar w:fldCharType="begin"/>
      </w:r>
      <w:r>
        <w:instrText xml:space="preserve">  TC "</w:instrText>
      </w:r>
      <w:r>
        <w:fldChar w:fldCharType="begin"/>
      </w:r>
      <w:r>
        <w:instrText xml:space="preserve"> REF _Ref126615308 \r </w:instrText>
      </w:r>
      <w:r>
        <w:fldChar w:fldCharType="separate"/>
      </w:r>
      <w:bookmarkStart w:id="172" w:name="_Toc156561879"/>
      <w:bookmarkStart w:id="173" w:name="_Toc158109654"/>
      <w:r w:rsidR="00853A5C">
        <w:rPr>
          <w:rFonts w:hint="eastAsia"/>
          <w:cs/>
        </w:rPr>
        <w:instrText>‎</w:instrText>
      </w:r>
      <w:r w:rsidR="00853A5C">
        <w:instrText>3</w:instrText>
      </w:r>
      <w:r>
        <w:fldChar w:fldCharType="end"/>
      </w:r>
      <w:r>
        <w:tab/>
      </w:r>
      <w:r w:rsidR="00B12F38">
        <w:instrText>Regulations</w:instrText>
      </w:r>
      <w:bookmarkEnd w:id="172"/>
      <w:bookmarkEnd w:id="173"/>
      <w:r>
        <w:instrText xml:space="preserve">"\l3  </w:instrText>
      </w:r>
      <w:r>
        <w:fldChar w:fldCharType="end"/>
      </w:r>
      <w:r w:rsidR="00B12F38">
        <w:t>Regulations</w:t>
      </w:r>
    </w:p>
    <w:p w14:paraId="7AAD38C4" w14:textId="1A4EED3B" w:rsidR="00B12F38" w:rsidRDefault="00B12F38" w:rsidP="00B12F38">
      <w:pPr>
        <w:pStyle w:val="Level1"/>
        <w:numPr>
          <w:ilvl w:val="0"/>
          <w:numId w:val="33"/>
        </w:numPr>
      </w:pPr>
      <w:bookmarkStart w:id="174" w:name="_Hlk126615436"/>
      <w:r w:rsidRPr="00B12F38">
        <w:t xml:space="preserve">You must not block any cisterns, waste or soil pipes or rubbish chutes in the </w:t>
      </w:r>
      <w:proofErr w:type="gramStart"/>
      <w:r>
        <w:t>B</w:t>
      </w:r>
      <w:r w:rsidRPr="00B12F38">
        <w:t>uilding</w:t>
      </w:r>
      <w:proofErr w:type="gramEnd"/>
      <w:r w:rsidRPr="00B12F38">
        <w:t xml:space="preserve"> (if there are any)</w:t>
      </w:r>
      <w:bookmarkEnd w:id="174"/>
      <w:r w:rsidR="00FF4406">
        <w:t>.</w:t>
      </w:r>
    </w:p>
    <w:p w14:paraId="08492BBF" w14:textId="06A570A1" w:rsidR="00B12F38" w:rsidRDefault="00B12F38" w:rsidP="00B12F38">
      <w:pPr>
        <w:pStyle w:val="Level1"/>
        <w:numPr>
          <w:ilvl w:val="0"/>
          <w:numId w:val="33"/>
        </w:numPr>
      </w:pPr>
      <w:r w:rsidRPr="00B12F38">
        <w:t xml:space="preserve">You must not allow any rubbish to build up in the </w:t>
      </w:r>
      <w:r>
        <w:t xml:space="preserve">dwelling or </w:t>
      </w:r>
      <w:r w:rsidRPr="00B12F38">
        <w:t xml:space="preserve">the </w:t>
      </w:r>
      <w:proofErr w:type="gramStart"/>
      <w:r>
        <w:t>B</w:t>
      </w:r>
      <w:r w:rsidRPr="00B12F38">
        <w:t>uilding</w:t>
      </w:r>
      <w:proofErr w:type="gramEnd"/>
      <w:r w:rsidRPr="00B12F38">
        <w:t xml:space="preserve"> and you must put all rubbish in the bins or other proper rubbish containers (you must provide these). You must not pour any oil, grease or other substance down any drain or pipe in or around the </w:t>
      </w:r>
      <w:r>
        <w:t>dwelling</w:t>
      </w:r>
      <w:r w:rsidRPr="00B12F38">
        <w:t xml:space="preserve"> which might be dangerous or damage the drainage system.  </w:t>
      </w:r>
    </w:p>
    <w:p w14:paraId="13DE8F95" w14:textId="32518E1D" w:rsidR="00B12F38" w:rsidRDefault="00B12F38" w:rsidP="00B12F38">
      <w:pPr>
        <w:pStyle w:val="Level1"/>
        <w:numPr>
          <w:ilvl w:val="0"/>
          <w:numId w:val="33"/>
        </w:numPr>
      </w:pPr>
      <w:r>
        <w:t>Between the hours of 11.00pm and 8.30am you must not:</w:t>
      </w:r>
    </w:p>
    <w:p w14:paraId="7DC5BAF5" w14:textId="123D8AA2" w:rsidR="00B12F38" w:rsidRDefault="00B12F38" w:rsidP="00B12F38">
      <w:pPr>
        <w:pStyle w:val="Level2"/>
        <w:numPr>
          <w:ilvl w:val="1"/>
          <w:numId w:val="33"/>
        </w:numPr>
      </w:pPr>
      <w:r w:rsidRPr="00B12F38">
        <w:t xml:space="preserve">play or use any piano, record player, radio, loudspeaker or mechanical or other musical instrument;  </w:t>
      </w:r>
    </w:p>
    <w:p w14:paraId="5DFC325B" w14:textId="73A5368D" w:rsidR="00B12F38" w:rsidRDefault="00B12F38" w:rsidP="00B12F38">
      <w:pPr>
        <w:pStyle w:val="Level2"/>
        <w:numPr>
          <w:ilvl w:val="1"/>
          <w:numId w:val="33"/>
        </w:numPr>
      </w:pPr>
      <w:r w:rsidRPr="00B12F38">
        <w:t xml:space="preserve">use any equipment or machinery of any kind (such as a vacuum </w:t>
      </w:r>
      <w:proofErr w:type="gramStart"/>
      <w:r w:rsidRPr="00B12F38">
        <w:t>cleaner);</w:t>
      </w:r>
      <w:proofErr w:type="gramEnd"/>
      <w:r w:rsidRPr="00B12F38">
        <w:t xml:space="preserve">  </w:t>
      </w:r>
    </w:p>
    <w:p w14:paraId="242ABF6D" w14:textId="299CAF99" w:rsidR="00B12F38" w:rsidRDefault="00B12F38" w:rsidP="00B12F38">
      <w:pPr>
        <w:pStyle w:val="Level2"/>
        <w:numPr>
          <w:ilvl w:val="1"/>
          <w:numId w:val="33"/>
        </w:numPr>
      </w:pPr>
      <w:r w:rsidRPr="00B12F38">
        <w:t>sing loudly;</w:t>
      </w:r>
      <w:r w:rsidR="00515D6A">
        <w:t xml:space="preserve"> or</w:t>
      </w:r>
    </w:p>
    <w:p w14:paraId="40EC755C" w14:textId="1689A66E" w:rsidR="00B12F38" w:rsidRDefault="00B12F38" w:rsidP="00B12F38">
      <w:pPr>
        <w:pStyle w:val="Level2"/>
        <w:numPr>
          <w:ilvl w:val="1"/>
          <w:numId w:val="33"/>
        </w:numPr>
      </w:pPr>
      <w:r w:rsidRPr="00B12F38">
        <w:t xml:space="preserve">make any other noise which could annoy any of your neighbours or be heard outside the </w:t>
      </w:r>
      <w:r>
        <w:t>dwelling</w:t>
      </w:r>
      <w:r w:rsidRPr="00B12F38">
        <w:t xml:space="preserve">.  </w:t>
      </w:r>
    </w:p>
    <w:p w14:paraId="39C290C5" w14:textId="60D73498" w:rsidR="00B12F38" w:rsidRDefault="00B12F38" w:rsidP="00B12F38">
      <w:pPr>
        <w:pStyle w:val="Level1"/>
        <w:numPr>
          <w:ilvl w:val="0"/>
          <w:numId w:val="33"/>
        </w:numPr>
      </w:pPr>
      <w:r>
        <w:t>You must not:</w:t>
      </w:r>
    </w:p>
    <w:p w14:paraId="4A9D7C07" w14:textId="287B0FD8" w:rsidR="00B12F38" w:rsidRDefault="00B12F38" w:rsidP="00B12F38">
      <w:pPr>
        <w:pStyle w:val="Level2"/>
        <w:numPr>
          <w:ilvl w:val="1"/>
          <w:numId w:val="33"/>
        </w:numPr>
      </w:pPr>
      <w:r>
        <w:t>hang clothes or other items outside the dwelling</w:t>
      </w:r>
      <w:r w:rsidR="00F03E1C">
        <w:t xml:space="preserve"> or on any balcony of the dwelling</w:t>
      </w:r>
      <w:r>
        <w:t xml:space="preserve"> unless in an area designated for this by the </w:t>
      </w:r>
      <w:proofErr w:type="gramStart"/>
      <w:r>
        <w:t>landlord;</w:t>
      </w:r>
      <w:proofErr w:type="gramEnd"/>
      <w:r>
        <w:t xml:space="preserve"> </w:t>
      </w:r>
    </w:p>
    <w:p w14:paraId="141B8D90" w14:textId="002727A7" w:rsidR="00F03E1C" w:rsidRDefault="00F03E1C" w:rsidP="00B12F38">
      <w:pPr>
        <w:pStyle w:val="Level2"/>
        <w:numPr>
          <w:ilvl w:val="1"/>
          <w:numId w:val="33"/>
        </w:numPr>
      </w:pPr>
      <w:r>
        <w:t xml:space="preserve">dry laundry on the radiators of the </w:t>
      </w:r>
      <w:proofErr w:type="gramStart"/>
      <w:r>
        <w:t>dwelling;</w:t>
      </w:r>
      <w:proofErr w:type="gramEnd"/>
      <w:r>
        <w:t xml:space="preserve"> </w:t>
      </w:r>
    </w:p>
    <w:p w14:paraId="3B099B3D" w14:textId="53D226FC" w:rsidR="00B12F38" w:rsidRDefault="00B12F38" w:rsidP="00B12F38">
      <w:pPr>
        <w:pStyle w:val="Level2"/>
        <w:numPr>
          <w:ilvl w:val="1"/>
          <w:numId w:val="33"/>
        </w:numPr>
      </w:pPr>
      <w:r w:rsidRPr="00B12F38">
        <w:t xml:space="preserve">place any pot, flowerpot, window box or any container of any kind on any windowsill or concrete or stone ledge of the </w:t>
      </w:r>
      <w:r>
        <w:t>dwelling</w:t>
      </w:r>
      <w:r w:rsidRPr="00B12F38">
        <w:t xml:space="preserve"> or the building</w:t>
      </w:r>
      <w:r w:rsidR="00515D6A">
        <w:t>; or</w:t>
      </w:r>
    </w:p>
    <w:p w14:paraId="402E647E" w14:textId="344059B7" w:rsidR="00515D6A" w:rsidRDefault="00515D6A" w:rsidP="00B12F38">
      <w:pPr>
        <w:pStyle w:val="Level2"/>
        <w:numPr>
          <w:ilvl w:val="1"/>
          <w:numId w:val="33"/>
        </w:numPr>
      </w:pPr>
      <w:r>
        <w:t>place any signs, posters or advertisements that can be seen from outside the dwelling.</w:t>
      </w:r>
    </w:p>
    <w:p w14:paraId="7124F9A9" w14:textId="746DCD71" w:rsidR="00B12F38" w:rsidRDefault="00B12F38" w:rsidP="00B12F38">
      <w:pPr>
        <w:pStyle w:val="Level1"/>
        <w:numPr>
          <w:ilvl w:val="0"/>
          <w:numId w:val="33"/>
        </w:numPr>
      </w:pPr>
      <w:r w:rsidRPr="00B12F38">
        <w:t xml:space="preserve">You must not throw rubbish out of any window of the </w:t>
      </w:r>
      <w:r>
        <w:t>dwelling</w:t>
      </w:r>
      <w:r w:rsidRPr="00B12F38">
        <w:t xml:space="preserve"> or shake any mat out of the windows.  </w:t>
      </w:r>
    </w:p>
    <w:p w14:paraId="538D57C8" w14:textId="04847CEB" w:rsidR="009C1E9D" w:rsidRDefault="009C1E9D" w:rsidP="00B12F38">
      <w:pPr>
        <w:pStyle w:val="Level1"/>
        <w:numPr>
          <w:ilvl w:val="0"/>
          <w:numId w:val="33"/>
        </w:numPr>
      </w:pPr>
      <w:r w:rsidRPr="009C1E9D">
        <w:t xml:space="preserve">You must not use or allow anyone to use any lift to carry goods or more people than the weight or number allowed, as shown in the lift.  </w:t>
      </w:r>
    </w:p>
    <w:p w14:paraId="69B90681" w14:textId="7B6465EA" w:rsidR="009C1E9D" w:rsidRDefault="009C1E9D" w:rsidP="00B12F38">
      <w:pPr>
        <w:pStyle w:val="Level1"/>
        <w:numPr>
          <w:ilvl w:val="0"/>
          <w:numId w:val="33"/>
        </w:numPr>
      </w:pPr>
      <w:r w:rsidRPr="009C1E9D">
        <w:t xml:space="preserve">You must not bring </w:t>
      </w:r>
      <w:r>
        <w:t xml:space="preserve">onto </w:t>
      </w:r>
      <w:r w:rsidRPr="009C1E9D">
        <w:t xml:space="preserve">or keep </w:t>
      </w:r>
      <w:r>
        <w:t>at the dwelling</w:t>
      </w:r>
      <w:r w:rsidRPr="009C1E9D">
        <w:t xml:space="preserve"> </w:t>
      </w:r>
      <w:r w:rsidR="00515D6A">
        <w:t xml:space="preserve">or the </w:t>
      </w:r>
      <w:proofErr w:type="gramStart"/>
      <w:r w:rsidR="00515D6A">
        <w:t>Building</w:t>
      </w:r>
      <w:proofErr w:type="gramEnd"/>
      <w:r w:rsidR="00515D6A">
        <w:t xml:space="preserve"> </w:t>
      </w:r>
      <w:r w:rsidRPr="009C1E9D">
        <w:t xml:space="preserve">anything which is or may become, in </w:t>
      </w:r>
      <w:r w:rsidR="000E7E6D">
        <w:t>the landlord’s</w:t>
      </w:r>
      <w:r w:rsidRPr="009C1E9D">
        <w:t xml:space="preserve"> opinion, unclean or unsightly.  </w:t>
      </w:r>
    </w:p>
    <w:p w14:paraId="28D090BD" w14:textId="23BE963A" w:rsidR="009C1E9D" w:rsidRDefault="009C1E9D" w:rsidP="00B12F38">
      <w:pPr>
        <w:pStyle w:val="Level1"/>
        <w:numPr>
          <w:ilvl w:val="0"/>
          <w:numId w:val="33"/>
        </w:numPr>
      </w:pPr>
      <w:r w:rsidRPr="009C1E9D">
        <w:t xml:space="preserve">You must not park cars in any yard, garden or driveway of the </w:t>
      </w:r>
      <w:proofErr w:type="gramStart"/>
      <w:r>
        <w:t>B</w:t>
      </w:r>
      <w:r w:rsidRPr="009C1E9D">
        <w:t>uilding</w:t>
      </w:r>
      <w:proofErr w:type="gramEnd"/>
      <w:r w:rsidRPr="009C1E9D">
        <w:t xml:space="preserve">.  </w:t>
      </w:r>
    </w:p>
    <w:p w14:paraId="6195F341" w14:textId="0D3DD364" w:rsidR="00515D6A" w:rsidRDefault="00515D6A" w:rsidP="00B12F38">
      <w:pPr>
        <w:pStyle w:val="Level1"/>
        <w:numPr>
          <w:ilvl w:val="0"/>
          <w:numId w:val="33"/>
        </w:numPr>
      </w:pPr>
      <w:r>
        <w:t xml:space="preserve">You must not remove any of the Contents from the dwelling without the </w:t>
      </w:r>
      <w:r w:rsidR="00A90A62">
        <w:t>l</w:t>
      </w:r>
      <w:r>
        <w:t xml:space="preserve">andlord’s prior written consent. </w:t>
      </w:r>
    </w:p>
    <w:p w14:paraId="58A471BC" w14:textId="0AA22AB0" w:rsidR="00515D6A" w:rsidRDefault="00515D6A" w:rsidP="00B12F38">
      <w:pPr>
        <w:pStyle w:val="Level1"/>
        <w:numPr>
          <w:ilvl w:val="0"/>
          <w:numId w:val="33"/>
        </w:numPr>
      </w:pPr>
      <w:r w:rsidRPr="00515D6A">
        <w:t>You must not block any shared passageways, hallways and staircases, or keep any bicycle, pushchair, doormat, shoes or other item in any</w:t>
      </w:r>
      <w:r>
        <w:t xml:space="preserve"> of the</w:t>
      </w:r>
      <w:r w:rsidRPr="00515D6A">
        <w:t xml:space="preserve"> </w:t>
      </w:r>
      <w:r>
        <w:t>Common Parts</w:t>
      </w:r>
      <w:r w:rsidRPr="00515D6A">
        <w:t xml:space="preserve"> without </w:t>
      </w:r>
      <w:r>
        <w:t xml:space="preserve">the prior written consent of the </w:t>
      </w:r>
      <w:r w:rsidR="00A90A62">
        <w:t>l</w:t>
      </w:r>
      <w:r>
        <w:t xml:space="preserve">andlord. </w:t>
      </w:r>
    </w:p>
    <w:p w14:paraId="0DA3CC0B" w14:textId="4FF55F0B" w:rsidR="00F03E1C" w:rsidRDefault="00515D6A" w:rsidP="00F03E1C">
      <w:pPr>
        <w:pStyle w:val="Level1"/>
        <w:numPr>
          <w:ilvl w:val="0"/>
          <w:numId w:val="33"/>
        </w:numPr>
      </w:pPr>
      <w:r w:rsidRPr="00515D6A">
        <w:t xml:space="preserve">You, </w:t>
      </w:r>
      <w:r>
        <w:t xml:space="preserve">the Permitted Occupiers, </w:t>
      </w:r>
      <w:r w:rsidRPr="00515D6A">
        <w:t>your family, guests and visitors must not smoke any substance (this includes e-cigarettes and any other vaping product</w:t>
      </w:r>
      <w:r w:rsidR="00056648">
        <w:t>s</w:t>
      </w:r>
      <w:r w:rsidRPr="00515D6A">
        <w:t xml:space="preserve">) inside or in the vicinity of the </w:t>
      </w:r>
      <w:r>
        <w:t>dwelling</w:t>
      </w:r>
      <w:r w:rsidRPr="00515D6A">
        <w:t xml:space="preserve"> or the </w:t>
      </w:r>
      <w:r>
        <w:t>B</w:t>
      </w:r>
      <w:r w:rsidRPr="00515D6A">
        <w:t xml:space="preserve">uilding, including on any balcony or in any </w:t>
      </w:r>
      <w:r>
        <w:t>Common Parts</w:t>
      </w:r>
      <w:r w:rsidRPr="00515D6A">
        <w:t xml:space="preserve"> and in the event that damage is caused to the </w:t>
      </w:r>
      <w:r>
        <w:t>dwelling</w:t>
      </w:r>
      <w:r w:rsidRPr="00515D6A">
        <w:t xml:space="preserve"> or the </w:t>
      </w:r>
      <w:r>
        <w:t>B</w:t>
      </w:r>
      <w:r w:rsidRPr="00515D6A">
        <w:t xml:space="preserve">uilding as a result of a breach of this </w:t>
      </w:r>
      <w:r>
        <w:t>term of the contract</w:t>
      </w:r>
      <w:r w:rsidRPr="00515D6A">
        <w:t xml:space="preserve">, </w:t>
      </w:r>
      <w:r>
        <w:t xml:space="preserve">the </w:t>
      </w:r>
      <w:r w:rsidR="00A90A62">
        <w:t>l</w:t>
      </w:r>
      <w:r>
        <w:t>andlord</w:t>
      </w:r>
      <w:r w:rsidRPr="00515D6A">
        <w:t xml:space="preserve"> will be entitled to claim damages from you relating to the costs incurred in repairing that damage or redecorating the </w:t>
      </w:r>
      <w:r>
        <w:t>dwelling</w:t>
      </w:r>
      <w:r w:rsidRPr="00515D6A">
        <w:t xml:space="preserve"> or </w:t>
      </w:r>
      <w:r>
        <w:t>the B</w:t>
      </w:r>
      <w:r w:rsidRPr="00515D6A">
        <w:t xml:space="preserve">uilding.  </w:t>
      </w:r>
    </w:p>
    <w:p w14:paraId="542900CC" w14:textId="60B22C57" w:rsidR="00564571" w:rsidRDefault="00F03E1C" w:rsidP="00F03E1C">
      <w:pPr>
        <w:pStyle w:val="Level1"/>
        <w:numPr>
          <w:ilvl w:val="0"/>
          <w:numId w:val="33"/>
        </w:numPr>
      </w:pPr>
      <w:r w:rsidRPr="00F03E1C">
        <w:t xml:space="preserve">You must not bring to, and keep in, the </w:t>
      </w:r>
      <w:r>
        <w:t>dwelling</w:t>
      </w:r>
      <w:r w:rsidRPr="00F03E1C">
        <w:t xml:space="preserve"> upholstered furniture (such as sofas and armchairs), heating equipment or any electrical equipment which does not comply with all relevant British Standards.  </w:t>
      </w:r>
    </w:p>
    <w:p w14:paraId="2E5BFD91" w14:textId="12F98520" w:rsidR="00F03E1C" w:rsidRDefault="00F03E1C" w:rsidP="00F03E1C">
      <w:pPr>
        <w:pStyle w:val="Level1"/>
        <w:numPr>
          <w:ilvl w:val="0"/>
          <w:numId w:val="33"/>
        </w:numPr>
      </w:pPr>
      <w:r w:rsidRPr="00F03E1C">
        <w:t xml:space="preserve">You must not leave any waste or rubbish in the </w:t>
      </w:r>
      <w:proofErr w:type="gramStart"/>
      <w:r>
        <w:t>B</w:t>
      </w:r>
      <w:r w:rsidRPr="00F03E1C">
        <w:t>uilding</w:t>
      </w:r>
      <w:proofErr w:type="gramEnd"/>
      <w:r w:rsidRPr="00F03E1C">
        <w:t xml:space="preserve"> or the vicinity of the </w:t>
      </w:r>
      <w:proofErr w:type="gramStart"/>
      <w:r>
        <w:t>B</w:t>
      </w:r>
      <w:r w:rsidRPr="00F03E1C">
        <w:t>uilding</w:t>
      </w:r>
      <w:proofErr w:type="gramEnd"/>
      <w:r w:rsidRPr="00F03E1C">
        <w:t xml:space="preserve">. If you require the collection of bulky waste that cannot be removed through the standard collection of rubbish, you are responsible for arranging its collection by the local authority and it must not be left outside of the </w:t>
      </w:r>
      <w:r>
        <w:t>dwelling</w:t>
      </w:r>
      <w:r w:rsidRPr="00F03E1C">
        <w:t xml:space="preserve"> or in any other part of the </w:t>
      </w:r>
      <w:proofErr w:type="gramStart"/>
      <w:r>
        <w:t>B</w:t>
      </w:r>
      <w:r w:rsidRPr="00F03E1C">
        <w:t>uilding</w:t>
      </w:r>
      <w:proofErr w:type="gramEnd"/>
      <w:r w:rsidRPr="00F03E1C">
        <w:t xml:space="preserve"> pending its collection.  </w:t>
      </w:r>
    </w:p>
    <w:p w14:paraId="0974C850" w14:textId="1455FA02" w:rsidR="00F03E1C" w:rsidRDefault="00F03E1C" w:rsidP="00F03E1C">
      <w:pPr>
        <w:pStyle w:val="Level1"/>
        <w:numPr>
          <w:ilvl w:val="0"/>
          <w:numId w:val="33"/>
        </w:numPr>
      </w:pPr>
      <w:r w:rsidRPr="00F03E1C">
        <w:t xml:space="preserve">Unless with equipment provided by </w:t>
      </w:r>
      <w:r>
        <w:t xml:space="preserve">the </w:t>
      </w:r>
      <w:r w:rsidR="00A90A62">
        <w:t>l</w:t>
      </w:r>
      <w:r>
        <w:t>andlord</w:t>
      </w:r>
      <w:r w:rsidRPr="00F03E1C">
        <w:t xml:space="preserve"> and with </w:t>
      </w:r>
      <w:r>
        <w:t xml:space="preserve">the </w:t>
      </w:r>
      <w:r w:rsidR="00A90A62">
        <w:t>l</w:t>
      </w:r>
      <w:r>
        <w:t>andlord’s prior written</w:t>
      </w:r>
      <w:r w:rsidRPr="00F03E1C">
        <w:t xml:space="preserve"> consent, you must not light or use any barbecues of any type or otherwise cook on any balcony</w:t>
      </w:r>
      <w:r>
        <w:t xml:space="preserve"> of the dwelling</w:t>
      </w:r>
      <w:r w:rsidRPr="00F03E1C">
        <w:t xml:space="preserve"> or in </w:t>
      </w:r>
      <w:r>
        <w:t xml:space="preserve">the Common Parts. </w:t>
      </w:r>
      <w:r w:rsidRPr="00F03E1C">
        <w:t xml:space="preserve">  </w:t>
      </w:r>
    </w:p>
    <w:p w14:paraId="409A6E0F" w14:textId="29CD9F0E" w:rsidR="005803C2" w:rsidRDefault="005803C2" w:rsidP="005803C2">
      <w:pPr>
        <w:pStyle w:val="Level1"/>
        <w:numPr>
          <w:ilvl w:val="0"/>
          <w:numId w:val="33"/>
        </w:numPr>
      </w:pPr>
      <w:r>
        <w:t xml:space="preserve">You must not do anything which may pose a fire risk or put the health and safety of any other person or any property at risk. </w:t>
      </w:r>
    </w:p>
    <w:p w14:paraId="7F7CFD74" w14:textId="783F49E2" w:rsidR="005803C2" w:rsidRDefault="005803C2" w:rsidP="005803C2">
      <w:pPr>
        <w:pStyle w:val="Level1"/>
        <w:numPr>
          <w:ilvl w:val="0"/>
          <w:numId w:val="33"/>
        </w:numPr>
      </w:pPr>
      <w:r>
        <w:t xml:space="preserve">You must not do or allow to be done anything which may result in the landlord’s buildings insurance policy being cancelled or invalidated or which may cause an increased premium to become payable.  In such event you will be liable to repay to the landlord all sums paid by way of increased premiums and all expenses incurred by the landlord </w:t>
      </w:r>
      <w:proofErr w:type="gramStart"/>
      <w:r>
        <w:t>as a result of</w:t>
      </w:r>
      <w:proofErr w:type="gramEnd"/>
      <w:r>
        <w:t xml:space="preserve"> your breach of this term. </w:t>
      </w:r>
    </w:p>
    <w:p w14:paraId="5301D97B" w14:textId="77777777" w:rsidR="005803C2" w:rsidRDefault="005803C2" w:rsidP="005803C2">
      <w:pPr>
        <w:pStyle w:val="Level1"/>
        <w:numPr>
          <w:ilvl w:val="0"/>
          <w:numId w:val="0"/>
        </w:numPr>
        <w:ind w:left="851"/>
      </w:pPr>
    </w:p>
    <w:p w14:paraId="12A86187" w14:textId="77777777" w:rsidR="00564571" w:rsidRDefault="00564571" w:rsidP="00F7124B">
      <w:pPr>
        <w:pStyle w:val="Level1"/>
        <w:numPr>
          <w:ilvl w:val="0"/>
          <w:numId w:val="0"/>
        </w:numPr>
        <w:jc w:val="left"/>
      </w:pPr>
    </w:p>
    <w:p w14:paraId="441071A5" w14:textId="3572DD81" w:rsidR="00F03E1C" w:rsidRDefault="00F03E1C" w:rsidP="00F7124B">
      <w:pPr>
        <w:pStyle w:val="Level1"/>
        <w:numPr>
          <w:ilvl w:val="0"/>
          <w:numId w:val="0"/>
        </w:numPr>
        <w:jc w:val="left"/>
        <w:sectPr w:rsidR="00F03E1C" w:rsidSect="00F6165E">
          <w:pgSz w:w="11907" w:h="16840" w:code="9"/>
          <w:pgMar w:top="1418" w:right="1418" w:bottom="1418" w:left="1418" w:header="454" w:footer="454" w:gutter="0"/>
          <w:cols w:space="708"/>
          <w:docGrid w:linePitch="272"/>
        </w:sectPr>
      </w:pPr>
    </w:p>
    <w:p w14:paraId="06C5D871" w14:textId="1BDACF2B" w:rsidR="00564571" w:rsidRDefault="00564571" w:rsidP="00F7124B">
      <w:pPr>
        <w:pStyle w:val="Schedule"/>
        <w:numPr>
          <w:ilvl w:val="0"/>
          <w:numId w:val="39"/>
        </w:numPr>
      </w:pPr>
      <w:bookmarkStart w:id="175" w:name="_Ref126617057"/>
      <w:bookmarkStart w:id="176" w:name="_Ref126617058"/>
      <w:r>
        <w:t>annexure</w:t>
      </w:r>
      <w:bookmarkEnd w:id="175"/>
      <w:r>
        <w:t xml:space="preserve"> </w:t>
      </w:r>
      <w:bookmarkEnd w:id="176"/>
      <w:r w:rsidR="00F7124B">
        <w:t>4</w:t>
      </w:r>
    </w:p>
    <w:p w14:paraId="0FC19059" w14:textId="27587842" w:rsidR="00564571" w:rsidRDefault="00564571" w:rsidP="00564571">
      <w:pPr>
        <w:pStyle w:val="ScheduleTitle"/>
      </w:pPr>
      <w:r>
        <w:fldChar w:fldCharType="begin"/>
      </w:r>
      <w:r>
        <w:instrText xml:space="preserve">  TC "</w:instrText>
      </w:r>
      <w:bookmarkStart w:id="177" w:name="_Toc156561880"/>
      <w:bookmarkStart w:id="178" w:name="_Toc158109655"/>
      <w:r w:rsidR="00F7124B">
        <w:instrText>4</w:instrText>
      </w:r>
      <w:r>
        <w:tab/>
        <w:instrText>Permitted Occupiers</w:instrText>
      </w:r>
      <w:bookmarkEnd w:id="177"/>
      <w:bookmarkEnd w:id="178"/>
      <w:r>
        <w:instrText xml:space="preserve">"\l3  </w:instrText>
      </w:r>
      <w:r>
        <w:fldChar w:fldCharType="end"/>
      </w:r>
      <w:r>
        <w:t xml:space="preserve">Permitted Occupiers </w:t>
      </w:r>
    </w:p>
    <w:tbl>
      <w:tblPr>
        <w:tblW w:w="9639" w:type="dxa"/>
        <w:tblBorders>
          <w:top w:val="single" w:sz="6" w:space="0" w:color="DADADA"/>
          <w:left w:val="single" w:sz="6" w:space="0" w:color="DADADA"/>
          <w:bottom w:val="single" w:sz="6" w:space="0" w:color="DADADA"/>
          <w:right w:val="single" w:sz="6" w:space="0" w:color="DADADA"/>
        </w:tblBorders>
        <w:shd w:val="clear" w:color="auto" w:fill="FFFFFF"/>
        <w:tblCellMar>
          <w:left w:w="0" w:type="dxa"/>
          <w:right w:w="0" w:type="dxa"/>
        </w:tblCellMar>
        <w:tblLook w:val="04A0" w:firstRow="1" w:lastRow="0" w:firstColumn="1" w:lastColumn="0" w:noHBand="0" w:noVBand="1"/>
      </w:tblPr>
      <w:tblGrid>
        <w:gridCol w:w="5103"/>
        <w:gridCol w:w="4536"/>
      </w:tblGrid>
      <w:tr w:rsidR="007E1809" w:rsidRPr="00B25BF7" w14:paraId="263AA68A" w14:textId="77777777" w:rsidTr="00C918B2">
        <w:trPr>
          <w:trHeight w:val="1729"/>
        </w:trPr>
        <w:tc>
          <w:tcPr>
            <w:tcW w:w="5103" w:type="dxa"/>
            <w:tcBorders>
              <w:top w:val="nil"/>
              <w:left w:val="nil"/>
              <w:bottom w:val="single" w:sz="6" w:space="0" w:color="DADADA"/>
              <w:right w:val="single" w:sz="6" w:space="0" w:color="DADADA"/>
            </w:tcBorders>
            <w:shd w:val="clear" w:color="auto" w:fill="FFFFFF"/>
            <w:hideMark/>
          </w:tcPr>
          <w:p w14:paraId="317EC046" w14:textId="1FD0EF06" w:rsidR="007E1809" w:rsidRPr="00B25BF7" w:rsidRDefault="007E1809" w:rsidP="00564571">
            <w:pPr>
              <w:pStyle w:val="Body"/>
              <w:jc w:val="left"/>
            </w:pPr>
            <w:r w:rsidRPr="00B25BF7">
              <w:rPr>
                <w:b/>
                <w:bCs/>
              </w:rPr>
              <w:t>Name</w:t>
            </w:r>
          </w:p>
        </w:tc>
        <w:tc>
          <w:tcPr>
            <w:tcW w:w="4536" w:type="dxa"/>
            <w:tcBorders>
              <w:top w:val="nil"/>
              <w:left w:val="nil"/>
              <w:bottom w:val="single" w:sz="6" w:space="0" w:color="DADADA"/>
              <w:right w:val="single" w:sz="6" w:space="0" w:color="DADADA"/>
            </w:tcBorders>
            <w:shd w:val="clear" w:color="auto" w:fill="FFFFFF"/>
            <w:hideMark/>
          </w:tcPr>
          <w:p w14:paraId="66A309EE" w14:textId="627AEBD0" w:rsidR="007E1809" w:rsidRPr="00B25BF7" w:rsidRDefault="007E1809" w:rsidP="00564571">
            <w:pPr>
              <w:pStyle w:val="Body"/>
              <w:jc w:val="left"/>
            </w:pPr>
            <w:r w:rsidRPr="00B25BF7">
              <w:rPr>
                <w:b/>
                <w:bCs/>
              </w:rPr>
              <w:t>Date of birth</w:t>
            </w:r>
            <w:r w:rsidRPr="00B25BF7">
              <w:t> (note if under 18</w:t>
            </w:r>
            <w:r>
              <w:t xml:space="preserve"> years old</w:t>
            </w:r>
            <w:r w:rsidRPr="00B25BF7">
              <w:t xml:space="preserve">, or will turn 18 during the term of the </w:t>
            </w:r>
            <w:r>
              <w:t>contract</w:t>
            </w:r>
            <w:r w:rsidRPr="00B25BF7">
              <w:t>)</w:t>
            </w:r>
          </w:p>
        </w:tc>
      </w:tr>
      <w:tr w:rsidR="007E1809" w:rsidRPr="00B25BF7" w14:paraId="583DF4D9" w14:textId="77777777" w:rsidTr="00C918B2">
        <w:trPr>
          <w:trHeight w:val="498"/>
        </w:trPr>
        <w:tc>
          <w:tcPr>
            <w:tcW w:w="5103" w:type="dxa"/>
            <w:tcBorders>
              <w:top w:val="nil"/>
              <w:left w:val="nil"/>
              <w:bottom w:val="single" w:sz="6" w:space="0" w:color="DADADA"/>
              <w:right w:val="single" w:sz="6" w:space="0" w:color="DADADA"/>
            </w:tcBorders>
            <w:shd w:val="clear" w:color="auto" w:fill="FFFFFF"/>
            <w:hideMark/>
          </w:tcPr>
          <w:p w14:paraId="3313C27E" w14:textId="77777777" w:rsidR="007E1809" w:rsidRPr="00B25BF7" w:rsidRDefault="007E1809" w:rsidP="00564571">
            <w:pPr>
              <w:pStyle w:val="Body"/>
              <w:jc w:val="left"/>
            </w:pPr>
          </w:p>
        </w:tc>
        <w:tc>
          <w:tcPr>
            <w:tcW w:w="4536" w:type="dxa"/>
            <w:tcBorders>
              <w:top w:val="nil"/>
              <w:left w:val="nil"/>
              <w:bottom w:val="single" w:sz="6" w:space="0" w:color="DADADA"/>
              <w:right w:val="single" w:sz="6" w:space="0" w:color="DADADA"/>
            </w:tcBorders>
            <w:shd w:val="clear" w:color="auto" w:fill="FFFFFF"/>
            <w:hideMark/>
          </w:tcPr>
          <w:p w14:paraId="181924C2" w14:textId="77777777" w:rsidR="007E1809" w:rsidRPr="00B25BF7" w:rsidRDefault="007E1809" w:rsidP="00564571">
            <w:pPr>
              <w:pStyle w:val="Body"/>
              <w:jc w:val="left"/>
            </w:pPr>
            <w:r w:rsidRPr="00B25BF7">
              <w:t> </w:t>
            </w:r>
          </w:p>
        </w:tc>
      </w:tr>
      <w:tr w:rsidR="007E1809" w:rsidRPr="00B25BF7" w14:paraId="48F514D9" w14:textId="77777777" w:rsidTr="00C918B2">
        <w:trPr>
          <w:trHeight w:val="515"/>
        </w:trPr>
        <w:tc>
          <w:tcPr>
            <w:tcW w:w="5103" w:type="dxa"/>
            <w:tcBorders>
              <w:top w:val="nil"/>
              <w:left w:val="nil"/>
              <w:bottom w:val="single" w:sz="6" w:space="0" w:color="DADADA"/>
              <w:right w:val="single" w:sz="6" w:space="0" w:color="DADADA"/>
            </w:tcBorders>
            <w:shd w:val="clear" w:color="auto" w:fill="FFFFFF"/>
            <w:hideMark/>
          </w:tcPr>
          <w:p w14:paraId="5BE71567" w14:textId="77777777" w:rsidR="007E1809" w:rsidRPr="00B25BF7" w:rsidRDefault="007E1809" w:rsidP="00564571">
            <w:pPr>
              <w:pStyle w:val="Body"/>
              <w:jc w:val="left"/>
            </w:pPr>
            <w:r w:rsidRPr="00B25BF7">
              <w:t> </w:t>
            </w:r>
          </w:p>
        </w:tc>
        <w:tc>
          <w:tcPr>
            <w:tcW w:w="4536" w:type="dxa"/>
            <w:tcBorders>
              <w:top w:val="nil"/>
              <w:left w:val="nil"/>
              <w:bottom w:val="single" w:sz="6" w:space="0" w:color="DADADA"/>
              <w:right w:val="single" w:sz="6" w:space="0" w:color="DADADA"/>
            </w:tcBorders>
            <w:shd w:val="clear" w:color="auto" w:fill="FFFFFF"/>
            <w:hideMark/>
          </w:tcPr>
          <w:p w14:paraId="4B2CF1D3" w14:textId="77777777" w:rsidR="007E1809" w:rsidRPr="00B25BF7" w:rsidRDefault="007E1809" w:rsidP="00564571">
            <w:pPr>
              <w:pStyle w:val="Body"/>
              <w:jc w:val="left"/>
            </w:pPr>
            <w:r w:rsidRPr="00B25BF7">
              <w:t> </w:t>
            </w:r>
          </w:p>
        </w:tc>
      </w:tr>
      <w:tr w:rsidR="007E1809" w:rsidRPr="00B25BF7" w14:paraId="1776C3EF" w14:textId="77777777" w:rsidTr="00C918B2">
        <w:trPr>
          <w:trHeight w:val="498"/>
        </w:trPr>
        <w:tc>
          <w:tcPr>
            <w:tcW w:w="5103" w:type="dxa"/>
            <w:tcBorders>
              <w:top w:val="nil"/>
              <w:left w:val="nil"/>
              <w:bottom w:val="single" w:sz="6" w:space="0" w:color="DADADA"/>
              <w:right w:val="single" w:sz="6" w:space="0" w:color="DADADA"/>
            </w:tcBorders>
            <w:shd w:val="clear" w:color="auto" w:fill="FFFFFF"/>
            <w:hideMark/>
          </w:tcPr>
          <w:p w14:paraId="7D2DB1A7" w14:textId="77777777" w:rsidR="007E1809" w:rsidRPr="00B25BF7" w:rsidRDefault="007E1809" w:rsidP="00564571">
            <w:pPr>
              <w:pStyle w:val="Body"/>
              <w:jc w:val="left"/>
            </w:pPr>
            <w:r w:rsidRPr="00B25BF7">
              <w:t> </w:t>
            </w:r>
          </w:p>
        </w:tc>
        <w:tc>
          <w:tcPr>
            <w:tcW w:w="4536" w:type="dxa"/>
            <w:tcBorders>
              <w:top w:val="nil"/>
              <w:left w:val="nil"/>
              <w:bottom w:val="single" w:sz="6" w:space="0" w:color="DADADA"/>
              <w:right w:val="single" w:sz="6" w:space="0" w:color="DADADA"/>
            </w:tcBorders>
            <w:shd w:val="clear" w:color="auto" w:fill="FFFFFF"/>
            <w:hideMark/>
          </w:tcPr>
          <w:p w14:paraId="5D05584A" w14:textId="77777777" w:rsidR="007E1809" w:rsidRPr="00B25BF7" w:rsidRDefault="007E1809" w:rsidP="00564571">
            <w:pPr>
              <w:pStyle w:val="Body"/>
              <w:jc w:val="left"/>
            </w:pPr>
            <w:r w:rsidRPr="00B25BF7">
              <w:t> </w:t>
            </w:r>
          </w:p>
        </w:tc>
      </w:tr>
      <w:tr w:rsidR="007E1809" w:rsidRPr="00B25BF7" w14:paraId="18647A9E" w14:textId="77777777" w:rsidTr="00C918B2">
        <w:trPr>
          <w:trHeight w:val="515"/>
        </w:trPr>
        <w:tc>
          <w:tcPr>
            <w:tcW w:w="5103" w:type="dxa"/>
            <w:tcBorders>
              <w:top w:val="nil"/>
              <w:left w:val="nil"/>
              <w:bottom w:val="single" w:sz="6" w:space="0" w:color="DADADA"/>
              <w:right w:val="single" w:sz="6" w:space="0" w:color="DADADA"/>
            </w:tcBorders>
            <w:shd w:val="clear" w:color="auto" w:fill="FFFFFF"/>
            <w:hideMark/>
          </w:tcPr>
          <w:p w14:paraId="424778AC" w14:textId="77777777" w:rsidR="007E1809" w:rsidRPr="00B25BF7" w:rsidRDefault="007E1809" w:rsidP="00564571">
            <w:pPr>
              <w:pStyle w:val="Body"/>
              <w:jc w:val="left"/>
            </w:pPr>
            <w:r w:rsidRPr="00B25BF7">
              <w:t> </w:t>
            </w:r>
          </w:p>
        </w:tc>
        <w:tc>
          <w:tcPr>
            <w:tcW w:w="4536" w:type="dxa"/>
            <w:tcBorders>
              <w:top w:val="nil"/>
              <w:left w:val="nil"/>
              <w:bottom w:val="single" w:sz="6" w:space="0" w:color="DADADA"/>
              <w:right w:val="single" w:sz="6" w:space="0" w:color="DADADA"/>
            </w:tcBorders>
            <w:shd w:val="clear" w:color="auto" w:fill="FFFFFF"/>
            <w:hideMark/>
          </w:tcPr>
          <w:p w14:paraId="4AED37F3" w14:textId="77777777" w:rsidR="007E1809" w:rsidRPr="00B25BF7" w:rsidRDefault="007E1809" w:rsidP="00564571">
            <w:pPr>
              <w:pStyle w:val="Body"/>
              <w:jc w:val="left"/>
            </w:pPr>
            <w:r w:rsidRPr="00B25BF7">
              <w:t> </w:t>
            </w:r>
          </w:p>
        </w:tc>
      </w:tr>
    </w:tbl>
    <w:p w14:paraId="4F61225F" w14:textId="670D5F7E" w:rsidR="00E8132F" w:rsidRDefault="00E8132F" w:rsidP="00E8132F">
      <w:pPr>
        <w:jc w:val="left"/>
      </w:pPr>
    </w:p>
    <w:p w14:paraId="071548A8" w14:textId="56910D60" w:rsidR="00E8132F" w:rsidRDefault="00E8132F" w:rsidP="00E8132F">
      <w:pPr>
        <w:jc w:val="left"/>
      </w:pPr>
    </w:p>
    <w:p w14:paraId="15BB0C7F" w14:textId="43DB17D6" w:rsidR="00E8132F" w:rsidRDefault="00E8132F" w:rsidP="00E8132F">
      <w:pPr>
        <w:jc w:val="left"/>
      </w:pPr>
    </w:p>
    <w:p w14:paraId="472E5352" w14:textId="573F3DD0" w:rsidR="00E8132F" w:rsidRDefault="00E8132F" w:rsidP="00E8132F">
      <w:pPr>
        <w:jc w:val="left"/>
      </w:pPr>
    </w:p>
    <w:p w14:paraId="30334A47" w14:textId="3AB546FB" w:rsidR="00E8132F" w:rsidRDefault="00E8132F" w:rsidP="00E8132F">
      <w:pPr>
        <w:jc w:val="left"/>
      </w:pPr>
    </w:p>
    <w:p w14:paraId="5770E612" w14:textId="2137270B" w:rsidR="00E8132F" w:rsidRDefault="00E8132F" w:rsidP="00E8132F">
      <w:pPr>
        <w:jc w:val="left"/>
      </w:pPr>
    </w:p>
    <w:p w14:paraId="5BE1970D" w14:textId="786CC78E" w:rsidR="00E8132F" w:rsidRDefault="00E8132F" w:rsidP="00E8132F">
      <w:pPr>
        <w:jc w:val="left"/>
      </w:pPr>
    </w:p>
    <w:p w14:paraId="3A89D048" w14:textId="77777777" w:rsidR="00995FED" w:rsidRDefault="00995FED" w:rsidP="00E8132F">
      <w:pPr>
        <w:jc w:val="left"/>
        <w:sectPr w:rsidR="00995FED" w:rsidSect="00F6165E">
          <w:pgSz w:w="11907" w:h="16840" w:code="9"/>
          <w:pgMar w:top="1418" w:right="1418" w:bottom="1418" w:left="1418" w:header="454" w:footer="454" w:gutter="0"/>
          <w:cols w:space="708"/>
          <w:docGrid w:linePitch="272"/>
        </w:sectPr>
      </w:pPr>
    </w:p>
    <w:p w14:paraId="11001DDF" w14:textId="10ECF3F5" w:rsidR="00E8132F" w:rsidRDefault="00E8132F" w:rsidP="00E8132F">
      <w:pPr>
        <w:pStyle w:val="Schedule"/>
        <w:numPr>
          <w:ilvl w:val="0"/>
          <w:numId w:val="0"/>
        </w:numPr>
      </w:pPr>
      <w:r>
        <w:t>annexure 5</w:t>
      </w:r>
    </w:p>
    <w:p w14:paraId="4C86BC04" w14:textId="6E834341" w:rsidR="00E8132F" w:rsidRDefault="00E8132F" w:rsidP="00E8132F">
      <w:pPr>
        <w:pStyle w:val="ScheduleTitle"/>
      </w:pPr>
      <w:r>
        <w:fldChar w:fldCharType="begin"/>
      </w:r>
      <w:r>
        <w:instrText xml:space="preserve">  TC "</w:instrText>
      </w:r>
      <w:bookmarkStart w:id="179" w:name="_Toc156561881"/>
      <w:bookmarkStart w:id="180" w:name="_Toc158109656"/>
      <w:r>
        <w:instrText>5</w:instrText>
      </w:r>
      <w:r>
        <w:tab/>
        <w:instrText>Form of Periodic Contract</w:instrText>
      </w:r>
      <w:bookmarkEnd w:id="179"/>
      <w:bookmarkEnd w:id="180"/>
      <w:r>
        <w:instrText xml:space="preserve">"\l3  </w:instrText>
      </w:r>
      <w:r>
        <w:fldChar w:fldCharType="end"/>
      </w:r>
      <w:r>
        <w:t xml:space="preserve">Form of Periodic Contract </w:t>
      </w:r>
    </w:p>
    <w:bookmarkEnd w:id="0"/>
    <w:p w14:paraId="09F8E49E" w14:textId="77777777" w:rsidR="00853A5C" w:rsidRDefault="00853A5C" w:rsidP="00853A5C">
      <w:pPr>
        <w:pStyle w:val="Body"/>
        <w:numPr>
          <w:ilvl w:val="0"/>
          <w:numId w:val="0"/>
        </w:numPr>
      </w:pPr>
    </w:p>
    <w:p w14:paraId="2215D128" w14:textId="3A05C239" w:rsidR="00853A5C" w:rsidRDefault="00853A5C" w:rsidP="00853A5C">
      <w:pPr>
        <w:pStyle w:val="Body"/>
        <w:numPr>
          <w:ilvl w:val="0"/>
          <w:numId w:val="0"/>
        </w:numPr>
        <w:sectPr w:rsidR="00853A5C" w:rsidSect="00F6165E">
          <w:pgSz w:w="11907" w:h="16840" w:code="9"/>
          <w:pgMar w:top="1418" w:right="1418" w:bottom="1418" w:left="1418" w:header="454" w:footer="454" w:gutter="0"/>
          <w:cols w:space="708"/>
          <w:docGrid w:linePitch="272"/>
        </w:sectPr>
      </w:pPr>
    </w:p>
    <w:p w14:paraId="1E243CC5" w14:textId="77777777" w:rsidR="00853A5C" w:rsidRPr="007D171E" w:rsidRDefault="00853A5C" w:rsidP="00853A5C">
      <w:pPr>
        <w:pStyle w:val="Body"/>
        <w:numPr>
          <w:ilvl w:val="0"/>
          <w:numId w:val="0"/>
        </w:numPr>
        <w:jc w:val="center"/>
        <w:rPr>
          <w:b/>
          <w:bCs/>
          <w:sz w:val="24"/>
          <w:szCs w:val="24"/>
        </w:rPr>
      </w:pPr>
      <w:bookmarkStart w:id="181" w:name="Annex5"/>
      <w:r w:rsidRPr="007D171E">
        <w:rPr>
          <w:b/>
          <w:bCs/>
          <w:sz w:val="24"/>
          <w:szCs w:val="24"/>
        </w:rPr>
        <w:t xml:space="preserve">WRITTEN STATEMENT OF A </w:t>
      </w:r>
      <w:r>
        <w:rPr>
          <w:b/>
          <w:bCs/>
          <w:sz w:val="24"/>
          <w:szCs w:val="24"/>
        </w:rPr>
        <w:t>PERIODIC</w:t>
      </w:r>
      <w:r w:rsidRPr="007D171E">
        <w:rPr>
          <w:b/>
          <w:bCs/>
          <w:sz w:val="24"/>
          <w:szCs w:val="24"/>
        </w:rPr>
        <w:t xml:space="preserve"> STANDARD OCCUPATION CONTRACT</w:t>
      </w:r>
    </w:p>
    <w:p w14:paraId="6F3C1AEB" w14:textId="77777777" w:rsidR="00853A5C" w:rsidRPr="00CB540D" w:rsidRDefault="00853A5C" w:rsidP="00853A5C">
      <w:pPr>
        <w:pStyle w:val="Part"/>
        <w:keepNext/>
        <w:numPr>
          <w:ilvl w:val="0"/>
          <w:numId w:val="40"/>
        </w:numPr>
      </w:pPr>
      <w:r>
        <w:t>EXPLANATORY INFORMATION</w:t>
      </w:r>
      <w:r w:rsidRPr="00CB540D">
        <w:fldChar w:fldCharType="begin"/>
      </w:r>
      <w:r w:rsidRPr="00CB540D">
        <w:instrText xml:space="preserve"> TC "</w:instrText>
      </w:r>
      <w:r w:rsidRPr="00CB540D">
        <w:fldChar w:fldCharType="begin"/>
      </w:r>
      <w:r w:rsidRPr="00CB540D">
        <w:instrText xml:space="preserve"> REF _NN35\r \h </w:instrText>
      </w:r>
      <w:r w:rsidRPr="00CB540D">
        <w:fldChar w:fldCharType="separate"/>
      </w:r>
      <w:bookmarkStart w:id="182" w:name="_Toc157530434"/>
      <w:bookmarkStart w:id="183" w:name="_Toc158109600"/>
      <w:r>
        <w:rPr>
          <w:rFonts w:hint="eastAsia"/>
          <w:cs/>
        </w:rPr>
        <w:instrText>‎</w:instrText>
      </w:r>
      <w:r>
        <w:instrText>Part 1</w:instrText>
      </w:r>
      <w:r w:rsidRPr="00CB540D">
        <w:fldChar w:fldCharType="end"/>
      </w:r>
      <w:r w:rsidRPr="00CB540D">
        <w:tab/>
        <w:instrText>EXPLANATORY INFORMATION</w:instrText>
      </w:r>
      <w:bookmarkEnd w:id="182"/>
      <w:bookmarkEnd w:id="183"/>
      <w:r w:rsidRPr="00CB540D">
        <w:instrText xml:space="preserve">" \l 2 </w:instrText>
      </w:r>
      <w:r w:rsidRPr="00CB540D">
        <w:fldChar w:fldCharType="end"/>
      </w:r>
    </w:p>
    <w:p w14:paraId="6FE1A2E7" w14:textId="77777777" w:rsidR="00853A5C" w:rsidRDefault="00853A5C" w:rsidP="00853A5C">
      <w:pPr>
        <w:pStyle w:val="Body"/>
      </w:pPr>
      <w:r>
        <w:t xml:space="preserve">This is your written statement of the occupation contract you have made under the Renting Homes (Wales) Act 2016 </w:t>
      </w:r>
      <w:proofErr w:type="gramStart"/>
      <w:r>
        <w:t>(”the</w:t>
      </w:r>
      <w:proofErr w:type="gramEnd"/>
      <w:r>
        <w:t xml:space="preserve"> Act”). The contract is between you, as the “contract-holder”, and the “landlord”.</w:t>
      </w:r>
    </w:p>
    <w:p w14:paraId="3E3369BC" w14:textId="71DB07C2" w:rsidR="00853A5C" w:rsidRDefault="00853A5C" w:rsidP="00853A5C">
      <w:pPr>
        <w:pStyle w:val="Body"/>
      </w:pPr>
      <w:r>
        <w:t>Your landlord must give you a written statement, free of charge, within 14 days of the “occupation date” (WHICH IS THE DAY IMMEDIATELY AFTER THE LAST DAY OF THE FIXED TERM OF THE PRECEDING FIXED TERM CONTRACT). If you did not receive a copy of this written statement (including electronically if you have agreed to receive the written statement in an electronic form) within 14 days of the occupation date, for each day after the occupation date that the written statement has not been provided, the landlord may be liable to pay you compensation, equivalent to a day’s rent, up to a maximum of two months’ rent (unless the failure was intentional in which case you can apply to the court to increase this amount). BY INCLUDING THE TERMS OF THIS PERIODIC STANDARD CONTRACT WITHIN THE PRECEDING FIXED TERM CONTRACT, THE LANDLORD IS (BY VIRTUE OF SECTION 185(2) OF THE ACT) TREATED AS HAVING COMPLIED WITH THE REQUIREMENT TO PROVIDE A WRITTEN STATEMENT UNDER SECTION 31(1) OF THE ACT.</w:t>
      </w:r>
    </w:p>
    <w:p w14:paraId="556C27D7" w14:textId="77777777" w:rsidR="00853A5C" w:rsidRDefault="00853A5C" w:rsidP="00853A5C">
      <w:pPr>
        <w:pStyle w:val="Body"/>
      </w:pPr>
      <w:r>
        <w:t>The written statement must contain the terms of your contract and the explanatory information that the landlord is required to give you. The terms set out your rights and responsibilities and those of the landlord (that is, the things that you and your landlord must do or are permitted to do under the occupation contract). You should read the terms to ensure you fully understand and are content with them and then sign where indicated to confirm that you are content. The written statement should be kept safe as you may need to refer to it in the future.</w:t>
      </w:r>
    </w:p>
    <w:p w14:paraId="31413514" w14:textId="77777777" w:rsidR="00853A5C" w:rsidRDefault="00853A5C" w:rsidP="00853A5C">
      <w:pPr>
        <w:pStyle w:val="Body"/>
      </w:pPr>
      <w:r>
        <w:t>The terms of your contract consist of:</w:t>
      </w:r>
    </w:p>
    <w:tbl>
      <w:tblPr>
        <w:tblW w:w="9184" w:type="dxa"/>
        <w:tblLayout w:type="fixed"/>
        <w:tblCellMar>
          <w:left w:w="56" w:type="dxa"/>
          <w:right w:w="56" w:type="dxa"/>
        </w:tblCellMar>
        <w:tblLook w:val="0000" w:firstRow="0" w:lastRow="0" w:firstColumn="0" w:lastColumn="0" w:noHBand="0" w:noVBand="0"/>
      </w:tblPr>
      <w:tblGrid>
        <w:gridCol w:w="2835"/>
        <w:gridCol w:w="6349"/>
      </w:tblGrid>
      <w:tr w:rsidR="00853A5C" w14:paraId="5437C21D" w14:textId="77777777" w:rsidTr="0053246A">
        <w:tc>
          <w:tcPr>
            <w:tcW w:w="2835" w:type="dxa"/>
            <w:shd w:val="clear" w:color="auto" w:fill="auto"/>
          </w:tcPr>
          <w:p w14:paraId="2D9E0F2B" w14:textId="77777777" w:rsidR="00853A5C" w:rsidRPr="00C220FD" w:rsidRDefault="00853A5C" w:rsidP="0053246A">
            <w:pPr>
              <w:pStyle w:val="Body"/>
              <w:jc w:val="left"/>
              <w:rPr>
                <w:b/>
                <w:bCs/>
              </w:rPr>
            </w:pPr>
            <w:r w:rsidRPr="00C220FD">
              <w:rPr>
                <w:b/>
                <w:bCs/>
              </w:rPr>
              <w:t>“Key Matters”</w:t>
            </w:r>
          </w:p>
        </w:tc>
        <w:tc>
          <w:tcPr>
            <w:tcW w:w="6349" w:type="dxa"/>
            <w:shd w:val="clear" w:color="auto" w:fill="auto"/>
          </w:tcPr>
          <w:p w14:paraId="23B8A25D" w14:textId="77777777" w:rsidR="00853A5C" w:rsidRDefault="00853A5C" w:rsidP="0053246A">
            <w:pPr>
              <w:pStyle w:val="Body"/>
              <w:numPr>
                <w:ilvl w:val="0"/>
                <w:numId w:val="0"/>
              </w:numPr>
            </w:pPr>
            <w:r>
              <w:t xml:space="preserve">that is: </w:t>
            </w:r>
          </w:p>
          <w:p w14:paraId="7D399708" w14:textId="77777777" w:rsidR="00853A5C" w:rsidRDefault="00853A5C" w:rsidP="00853A5C">
            <w:pPr>
              <w:pStyle w:val="Body"/>
              <w:numPr>
                <w:ilvl w:val="0"/>
                <w:numId w:val="15"/>
              </w:numPr>
            </w:pPr>
            <w:r>
              <w:t xml:space="preserve">the address of the </w:t>
            </w:r>
            <w:proofErr w:type="gramStart"/>
            <w:r>
              <w:t>dwelling;</w:t>
            </w:r>
            <w:proofErr w:type="gramEnd"/>
            <w:r>
              <w:t xml:space="preserve"> </w:t>
            </w:r>
          </w:p>
          <w:p w14:paraId="25641887" w14:textId="77777777" w:rsidR="00853A5C" w:rsidRDefault="00853A5C" w:rsidP="00853A5C">
            <w:pPr>
              <w:pStyle w:val="Body"/>
              <w:numPr>
                <w:ilvl w:val="0"/>
                <w:numId w:val="15"/>
              </w:numPr>
            </w:pPr>
            <w:r>
              <w:t xml:space="preserve">the occupation </w:t>
            </w:r>
            <w:proofErr w:type="gramStart"/>
            <w:r>
              <w:t>date;</w:t>
            </w:r>
            <w:proofErr w:type="gramEnd"/>
            <w:r>
              <w:t xml:space="preserve"> </w:t>
            </w:r>
          </w:p>
          <w:p w14:paraId="0C0DA805" w14:textId="77777777" w:rsidR="00853A5C" w:rsidRDefault="00853A5C" w:rsidP="00853A5C">
            <w:pPr>
              <w:pStyle w:val="Body"/>
              <w:numPr>
                <w:ilvl w:val="0"/>
                <w:numId w:val="15"/>
              </w:numPr>
            </w:pPr>
            <w:r>
              <w:t>the amount of rent (or other consideration</w:t>
            </w:r>
            <w:r>
              <w:rPr>
                <w:rStyle w:val="FootnoteReference"/>
              </w:rPr>
              <w:footnoteReference w:id="34"/>
            </w:r>
            <w:r>
              <w:t>); and</w:t>
            </w:r>
          </w:p>
          <w:p w14:paraId="02F38B68" w14:textId="77777777" w:rsidR="00853A5C" w:rsidRDefault="00853A5C" w:rsidP="00853A5C">
            <w:pPr>
              <w:pStyle w:val="Body"/>
              <w:numPr>
                <w:ilvl w:val="0"/>
                <w:numId w:val="15"/>
              </w:numPr>
            </w:pPr>
            <w:r>
              <w:t>the rental period (i.e. the period in respect of which the rent is payable (e.g. weekly or monthly))</w:t>
            </w:r>
          </w:p>
        </w:tc>
      </w:tr>
      <w:tr w:rsidR="00853A5C" w14:paraId="2B1E7CB6" w14:textId="77777777" w:rsidTr="0053246A">
        <w:tc>
          <w:tcPr>
            <w:tcW w:w="2835" w:type="dxa"/>
            <w:shd w:val="clear" w:color="auto" w:fill="auto"/>
          </w:tcPr>
          <w:p w14:paraId="7A1EA841" w14:textId="77777777" w:rsidR="00853A5C" w:rsidRPr="00C220FD" w:rsidRDefault="00853A5C" w:rsidP="0053246A">
            <w:pPr>
              <w:pStyle w:val="Body"/>
              <w:jc w:val="left"/>
              <w:rPr>
                <w:b/>
                <w:bCs/>
              </w:rPr>
            </w:pPr>
            <w:r w:rsidRPr="00C220FD">
              <w:rPr>
                <w:b/>
                <w:bCs/>
              </w:rPr>
              <w:t>“Fundamental Terms”</w:t>
            </w:r>
          </w:p>
        </w:tc>
        <w:tc>
          <w:tcPr>
            <w:tcW w:w="6349" w:type="dxa"/>
            <w:shd w:val="clear" w:color="auto" w:fill="auto"/>
          </w:tcPr>
          <w:p w14:paraId="0529AEAB" w14:textId="77777777" w:rsidR="00853A5C" w:rsidRDefault="00853A5C" w:rsidP="0053246A">
            <w:pPr>
              <w:pStyle w:val="Body"/>
            </w:pPr>
            <w:r>
              <w:t>these are provisions of the Act that are automatically included as terms of an occupation contract. Some cannot be changed and must reflect the wording in the Act</w:t>
            </w:r>
            <w:r>
              <w:rPr>
                <w:rStyle w:val="FootnoteReference"/>
              </w:rPr>
              <w:footnoteReference w:id="35"/>
            </w:r>
            <w:r>
              <w:t>. However, others can be left out or changed, but only if you and the landlord agree to do that and it benefits you as the contract-holder.</w:t>
            </w:r>
          </w:p>
        </w:tc>
      </w:tr>
      <w:tr w:rsidR="00853A5C" w14:paraId="671A90B6" w14:textId="77777777" w:rsidTr="0053246A">
        <w:tc>
          <w:tcPr>
            <w:tcW w:w="2835" w:type="dxa"/>
            <w:shd w:val="clear" w:color="auto" w:fill="auto"/>
          </w:tcPr>
          <w:p w14:paraId="4BA31A7F" w14:textId="77777777" w:rsidR="00853A5C" w:rsidRPr="00C220FD" w:rsidRDefault="00853A5C" w:rsidP="0053246A">
            <w:pPr>
              <w:pStyle w:val="Body"/>
              <w:jc w:val="left"/>
              <w:rPr>
                <w:b/>
                <w:bCs/>
              </w:rPr>
            </w:pPr>
            <w:r w:rsidRPr="00C220FD">
              <w:rPr>
                <w:b/>
                <w:bCs/>
              </w:rPr>
              <w:t>“Supplementary Terms”</w:t>
            </w:r>
          </w:p>
        </w:tc>
        <w:tc>
          <w:tcPr>
            <w:tcW w:w="6349" w:type="dxa"/>
            <w:shd w:val="clear" w:color="auto" w:fill="auto"/>
          </w:tcPr>
          <w:p w14:paraId="4B3C65CF" w14:textId="77777777" w:rsidR="00853A5C" w:rsidRDefault="00853A5C" w:rsidP="0053246A">
            <w:pPr>
              <w:pStyle w:val="Body"/>
            </w:pPr>
            <w:r>
              <w:t>these are provisions, set out in regulations made by the Welsh Ministers, which are also automatically included as terms of an occupation contract. However, providing you and the landlord agree to it, these can be left out or changed, either to benefit you or the landlord. Supplementary terms cannot be omitted or modified in a way that would make those terms incompatible with a fundamental term.</w:t>
            </w:r>
          </w:p>
        </w:tc>
      </w:tr>
    </w:tbl>
    <w:p w14:paraId="012E8025" w14:textId="77777777" w:rsidR="00853A5C" w:rsidRPr="00DC6824" w:rsidRDefault="00853A5C" w:rsidP="00853A5C">
      <w:pPr>
        <w:pStyle w:val="Body"/>
      </w:pPr>
      <w:r w:rsidRPr="00DC6824">
        <w:t>Where a fundamental or supplementary term has been left out or changed, this must be identified in this written statement.</w:t>
      </w:r>
      <w:r>
        <w:t xml:space="preserve"> THIS HAS BEEN IDENTIFIED USING CAPITAL LETTERS FOR ADDITIONAL WORDING AND/OR STRIKING THROUGH FOR DELETED WORDING. </w:t>
      </w:r>
    </w:p>
    <w:p w14:paraId="6FF6BFBD" w14:textId="77777777" w:rsidR="00853A5C" w:rsidRDefault="00853A5C" w:rsidP="00853A5C">
      <w:pPr>
        <w:pStyle w:val="Body"/>
      </w:pPr>
      <w:r>
        <w:t>The terms of your contract may also include:</w:t>
      </w:r>
    </w:p>
    <w:tbl>
      <w:tblPr>
        <w:tblW w:w="9184" w:type="dxa"/>
        <w:tblLayout w:type="fixed"/>
        <w:tblCellMar>
          <w:left w:w="56" w:type="dxa"/>
          <w:right w:w="56" w:type="dxa"/>
        </w:tblCellMar>
        <w:tblLook w:val="0000" w:firstRow="0" w:lastRow="0" w:firstColumn="0" w:lastColumn="0" w:noHBand="0" w:noVBand="0"/>
      </w:tblPr>
      <w:tblGrid>
        <w:gridCol w:w="2835"/>
        <w:gridCol w:w="6349"/>
      </w:tblGrid>
      <w:tr w:rsidR="00853A5C" w14:paraId="50DC8C60" w14:textId="77777777" w:rsidTr="0053246A">
        <w:tc>
          <w:tcPr>
            <w:tcW w:w="2835" w:type="dxa"/>
            <w:shd w:val="clear" w:color="auto" w:fill="auto"/>
          </w:tcPr>
          <w:p w14:paraId="6826AD9F" w14:textId="77777777" w:rsidR="00853A5C" w:rsidRPr="00E710CC" w:rsidRDefault="00853A5C" w:rsidP="0053246A">
            <w:pPr>
              <w:pStyle w:val="Body"/>
              <w:jc w:val="left"/>
              <w:rPr>
                <w:b/>
                <w:bCs/>
              </w:rPr>
            </w:pPr>
            <w:r w:rsidRPr="00E710CC">
              <w:rPr>
                <w:b/>
                <w:bCs/>
              </w:rPr>
              <w:t>“Additional Terms”</w:t>
            </w:r>
          </w:p>
        </w:tc>
        <w:tc>
          <w:tcPr>
            <w:tcW w:w="6349" w:type="dxa"/>
            <w:shd w:val="clear" w:color="auto" w:fill="auto"/>
          </w:tcPr>
          <w:p w14:paraId="2EDF8ACC" w14:textId="77777777" w:rsidR="00853A5C" w:rsidRDefault="00853A5C" w:rsidP="0053246A">
            <w:pPr>
              <w:pStyle w:val="Body"/>
            </w:pPr>
            <w:r>
              <w:t xml:space="preserve">these are provisions agreed by you and the landlord, which can cover any other matter, provided they do not conflict with a key matter, a fundamental term or a supplementary term. THESE TERMS ARE THE TERMS INCLUDED AT </w:t>
            </w:r>
            <w:r>
              <w:rPr>
                <w:b/>
                <w:bCs/>
              </w:rPr>
              <w:t xml:space="preserve">ANNEXURE </w:t>
            </w:r>
            <w:r w:rsidRPr="00792B06">
              <w:rPr>
                <w:b/>
                <w:bCs/>
              </w:rPr>
              <w:t>2</w:t>
            </w:r>
            <w:r>
              <w:t xml:space="preserve">. </w:t>
            </w:r>
          </w:p>
        </w:tc>
      </w:tr>
    </w:tbl>
    <w:p w14:paraId="380217AA" w14:textId="77777777" w:rsidR="00853A5C" w:rsidRDefault="00853A5C" w:rsidP="00853A5C">
      <w:pPr>
        <w:pStyle w:val="Body"/>
      </w:pPr>
    </w:p>
    <w:p w14:paraId="4352B7F7" w14:textId="77777777" w:rsidR="00853A5C" w:rsidRDefault="00853A5C" w:rsidP="00853A5C">
      <w:pPr>
        <w:pStyle w:val="Body"/>
      </w:pPr>
      <w:r>
        <w:t>Under section 62 of the Consumer Rights Act 2015, an additional term, or any change to a supplementary term, which is unfair (within the meaning of that Act), is not binding on you.</w:t>
      </w:r>
    </w:p>
    <w:p w14:paraId="57684516" w14:textId="77777777" w:rsidR="00853A5C" w:rsidRDefault="00853A5C" w:rsidP="00853A5C">
      <w:pPr>
        <w:pStyle w:val="Body"/>
      </w:pPr>
      <w:r>
        <w:t>An incorrect or incomplete written statement may mean the landlord is liable to pay you compensation.</w:t>
      </w:r>
    </w:p>
    <w:p w14:paraId="562F4C56" w14:textId="77777777" w:rsidR="00853A5C" w:rsidRDefault="00853A5C" w:rsidP="00853A5C">
      <w:pPr>
        <w:pStyle w:val="Body"/>
      </w:pPr>
      <w:r>
        <w:t>Where any changes to this contract are agreed after the start of this contract, the landlord must provide you with a written copy of the new term or terms or a new written statement of this contract, within 14 days of the change being agreed.</w:t>
      </w:r>
    </w:p>
    <w:p w14:paraId="6F9055EF" w14:textId="77777777" w:rsidR="00853A5C" w:rsidRDefault="00853A5C" w:rsidP="00853A5C">
      <w:pPr>
        <w:pStyle w:val="Body"/>
      </w:pPr>
      <w:r>
        <w:t>Your contract is a periodic standard contract, which means that it continues from one rental period to the next (typically from month to month or week to week). It also means that you cannot be evicted without a court order, unless you abandon the dwelling. Before a court makes such an order the landlord must demonstrate that the correct procedures have been followed and that at least one of the following is satisfied:</w:t>
      </w:r>
    </w:p>
    <w:p w14:paraId="0F3D91BC" w14:textId="77777777" w:rsidR="00853A5C" w:rsidRDefault="00853A5C" w:rsidP="00853A5C">
      <w:pPr>
        <w:pStyle w:val="aDefinition"/>
      </w:pPr>
      <w:r>
        <w:t xml:space="preserve">you were given at least six months’ notice (under </w:t>
      </w:r>
      <w:r w:rsidRPr="001521F1">
        <w:rPr>
          <w:b/>
          <w:bCs/>
        </w:rPr>
        <w:t xml:space="preserve">term </w:t>
      </w:r>
      <w:r>
        <w:rPr>
          <w:b/>
          <w:bCs/>
        </w:rPr>
        <w:t>15.1</w:t>
      </w:r>
      <w:r>
        <w:t xml:space="preserve"> of this contract) that you must give up possession and that the notice was not issued in the first six months following the occupation date and no other restrictions on the giving of a notice applied, including the restrictions set out in sections 75 and 98 of the Housing Act 2004 and section 44 of the Housing (Wales) Act 2014;</w:t>
      </w:r>
    </w:p>
    <w:p w14:paraId="480C9FF4" w14:textId="77777777" w:rsidR="00853A5C" w:rsidRDefault="00853A5C" w:rsidP="00853A5C">
      <w:pPr>
        <w:pStyle w:val="aDefinition"/>
      </w:pPr>
      <w:r>
        <w:t xml:space="preserve">you have broken one or more terms of this contract (which includes any arrears of rent, engaging in anti-social behaviour or other prohibited conduct, and failing to take proper care of the dwelling) and it is reasonable to evict </w:t>
      </w:r>
      <w:proofErr w:type="gramStart"/>
      <w:r>
        <w:t>you;</w:t>
      </w:r>
      <w:proofErr w:type="gramEnd"/>
    </w:p>
    <w:p w14:paraId="2761387F" w14:textId="77777777" w:rsidR="00853A5C" w:rsidRPr="00667332" w:rsidRDefault="00853A5C" w:rsidP="00853A5C">
      <w:pPr>
        <w:pStyle w:val="aDefinition"/>
      </w:pPr>
      <w:r>
        <w:t xml:space="preserve">you are seriously in arrears with your rent (e.g. </w:t>
      </w:r>
      <w:r w:rsidRPr="00B201DE">
        <w:t>if the rental period is a month, at least two months’ rent is unpaid</w:t>
      </w:r>
      <w:r>
        <w:t xml:space="preserve">); or </w:t>
      </w:r>
    </w:p>
    <w:p w14:paraId="57C12658" w14:textId="77777777" w:rsidR="00853A5C" w:rsidRDefault="00853A5C" w:rsidP="00853A5C">
      <w:pPr>
        <w:pStyle w:val="aDefinition"/>
      </w:pPr>
      <w:r>
        <w:t xml:space="preserve">your landlord needs to move you, and one of the estate management grounds under section 160 (estate management grounds) of the Act applies, suitable alternative dwelling is available (or will be available when the order takes effect), and it is reasonable to </w:t>
      </w:r>
      <w:r w:rsidRPr="00792B06">
        <w:t>evict</w:t>
      </w:r>
      <w:r>
        <w:t xml:space="preserve"> you.</w:t>
      </w:r>
    </w:p>
    <w:p w14:paraId="27E8DF61" w14:textId="77777777" w:rsidR="00853A5C" w:rsidRDefault="00853A5C" w:rsidP="00853A5C">
      <w:pPr>
        <w:pStyle w:val="Body"/>
      </w:pPr>
      <w:r>
        <w:t>You have important rights as to how you can use the dwelling, although some of these require the consent of your landlord. IF THIS CONTRACT PERMITS SOMEONE TO LIVE WITH YOU AT THE DWELLING, s</w:t>
      </w:r>
      <w:r w:rsidRPr="00543C9F">
        <w:t xml:space="preserve">omeone who lives with you at the </w:t>
      </w:r>
      <w:r>
        <w:t>dwelling</w:t>
      </w:r>
      <w:r w:rsidRPr="00543C9F">
        <w:t xml:space="preserve"> may have a right to succeed to this contract if you die.</w:t>
      </w:r>
    </w:p>
    <w:p w14:paraId="2BCE44D0" w14:textId="77777777" w:rsidR="00853A5C" w:rsidRDefault="00853A5C" w:rsidP="00853A5C">
      <w:pPr>
        <w:pStyle w:val="Body"/>
      </w:pPr>
      <w:r>
        <w:t>You must not allow the dwelling to become overcrowded by permitting more people to live in it than the maximum number allowed. Part 10 of the Housing Act 1985 provides the basis for determining the maximum number of people permitted to live in the dwelling. THIS IS ALWAYS SUBJECT TO THE LIMITS IMPOSED BY THIS CONTRACT.</w:t>
      </w:r>
    </w:p>
    <w:p w14:paraId="2332985C" w14:textId="77777777" w:rsidR="00853A5C" w:rsidRDefault="00853A5C" w:rsidP="00853A5C">
      <w:pPr>
        <w:pStyle w:val="Body"/>
      </w:pPr>
      <w:r>
        <w:t>You can be held responsible for the behaviour of everyone who lives in and visits the dwelling. Anti-social behaviour and other prohibited conduct can include excessive noise, verbal abuse and physical assault. It may also include domestic abuse (including physical, emotional and sexual, psychological, emotional or financial abuse).</w:t>
      </w:r>
    </w:p>
    <w:p w14:paraId="670BCF1F" w14:textId="77777777" w:rsidR="00853A5C" w:rsidRDefault="00853A5C" w:rsidP="00853A5C">
      <w:pPr>
        <w:pStyle w:val="Body"/>
      </w:pPr>
      <w:r>
        <w:t>If you have a problem with your home, you should first contact your landlord. Many problems can be resolved quickly by raising them when they first arise. If you are unable to reach an agreement with your landlord, you may wish to contact an advice agency (such as Citizens Advice Cymru or Shelter Cymru) or independent legal advisors. Disputes regarding your contract may ultimately be settled through the county courts.</w:t>
      </w:r>
    </w:p>
    <w:p w14:paraId="4B15BFF6" w14:textId="77777777" w:rsidR="00853A5C" w:rsidRDefault="00853A5C" w:rsidP="00853A5C">
      <w:pPr>
        <w:pStyle w:val="Body"/>
      </w:pPr>
      <w:r>
        <w:t xml:space="preserve">If you have any questions about this </w:t>
      </w:r>
      <w:proofErr w:type="gramStart"/>
      <w:r>
        <w:t>contract</w:t>
      </w:r>
      <w:proofErr w:type="gramEnd"/>
      <w:r>
        <w:t xml:space="preserve"> you may find the answer on the Welsh Government’s website along with other relevant information, such as information on the resolution of disputes. Alternatively, you may wish to contact an advice agency (such as Citizens Advice Cymru or Shelter Cymru) or independent legal advisors.</w:t>
      </w:r>
      <w:r>
        <w:br w:type="page"/>
      </w:r>
    </w:p>
    <w:p w14:paraId="1C722932" w14:textId="77777777" w:rsidR="00853A5C" w:rsidRPr="00CB540D" w:rsidRDefault="00853A5C" w:rsidP="00853A5C">
      <w:pPr>
        <w:pStyle w:val="Part"/>
        <w:keepNext/>
      </w:pPr>
      <w:r>
        <w:t>KEY MATTERS</w:t>
      </w:r>
      <w:r w:rsidRPr="00CB540D">
        <w:fldChar w:fldCharType="begin"/>
      </w:r>
      <w:r w:rsidRPr="00CB540D">
        <w:instrText xml:space="preserve"> TC "</w:instrText>
      </w:r>
      <w:r w:rsidRPr="00CB540D">
        <w:fldChar w:fldCharType="begin"/>
      </w:r>
      <w:r w:rsidRPr="00CB540D">
        <w:instrText xml:space="preserve"> REF _NN36\r \h </w:instrText>
      </w:r>
      <w:r w:rsidRPr="00CB540D">
        <w:fldChar w:fldCharType="separate"/>
      </w:r>
      <w:bookmarkStart w:id="184" w:name="_Toc157530435"/>
      <w:bookmarkStart w:id="185" w:name="_Toc158109601"/>
      <w:r>
        <w:rPr>
          <w:rFonts w:hint="eastAsia"/>
          <w:cs/>
        </w:rPr>
        <w:instrText>‎</w:instrText>
      </w:r>
      <w:r>
        <w:instrText>Part 2</w:instrText>
      </w:r>
      <w:r w:rsidRPr="00CB540D">
        <w:fldChar w:fldCharType="end"/>
      </w:r>
      <w:r w:rsidRPr="00CB540D">
        <w:tab/>
        <w:instrText>KEY MATTERS</w:instrText>
      </w:r>
      <w:bookmarkEnd w:id="184"/>
      <w:bookmarkEnd w:id="185"/>
      <w:r w:rsidRPr="00CB540D">
        <w:instrText xml:space="preserve">" \l 2 </w:instrText>
      </w:r>
      <w:r w:rsidRPr="00CB540D">
        <w:fldChar w:fldCharType="end"/>
      </w:r>
    </w:p>
    <w:p w14:paraId="62A31B0F" w14:textId="77777777" w:rsidR="00853A5C" w:rsidRPr="00C220FD" w:rsidRDefault="00853A5C" w:rsidP="00853A5C">
      <w:pPr>
        <w:pStyle w:val="Body"/>
        <w:rPr>
          <w:b/>
          <w:bCs/>
        </w:rPr>
      </w:pPr>
      <w:r w:rsidRPr="00C220FD">
        <w:rPr>
          <w:b/>
          <w:bCs/>
        </w:rPr>
        <w:t>The key matters and information about the deposit</w:t>
      </w:r>
      <w:r>
        <w:rPr>
          <w:b/>
          <w:bCs/>
        </w:rPr>
        <w:t xml:space="preserve"> </w:t>
      </w:r>
      <w:r w:rsidRPr="00C220FD">
        <w:rPr>
          <w:b/>
          <w:bCs/>
        </w:rPr>
        <w:t>and landlord are set out below.</w:t>
      </w:r>
    </w:p>
    <w:p w14:paraId="2651FB9F" w14:textId="77777777" w:rsidR="00853A5C" w:rsidRPr="00485473" w:rsidRDefault="00853A5C" w:rsidP="00853A5C">
      <w:pPr>
        <w:pStyle w:val="Body"/>
        <w:numPr>
          <w:ilvl w:val="0"/>
          <w:numId w:val="0"/>
        </w:numPr>
      </w:pPr>
      <w:r w:rsidRPr="00485473">
        <w:t xml:space="preserve">This contract is between: </w:t>
      </w:r>
    </w:p>
    <w:p w14:paraId="41D7A3E4" w14:textId="2CE26019" w:rsidR="000D58DA" w:rsidRDefault="009905BF" w:rsidP="00BB3C48">
      <w:pPr>
        <w:pStyle w:val="Body"/>
        <w:numPr>
          <w:ilvl w:val="0"/>
          <w:numId w:val="0"/>
        </w:numPr>
        <w:ind w:left="720"/>
      </w:pPr>
      <w:r w:rsidRPr="00D04A4A">
        <w:rPr>
          <w:rFonts w:cs="Arial"/>
        </w:rPr>
        <w:t>{{CONTRACT_LANDLORD_NAME}}</w:t>
      </w:r>
      <w:r>
        <w:t xml:space="preserve"> </w:t>
      </w:r>
      <w:r w:rsidRPr="00485473">
        <w:t>of</w:t>
      </w:r>
      <w:r>
        <w:t xml:space="preserve"> </w:t>
      </w:r>
      <w:r w:rsidRPr="00485473">
        <w:t>{{CONTRACT_LANDLORD_STREET}}, {{CONTRACT_LANDLORD_CITY}}, {{CONTRACT_LANDLORD_POST_CODE}}</w:t>
      </w:r>
      <w:r w:rsidRPr="00D04A4A">
        <w:rPr>
          <w:i/>
          <w:iCs/>
        </w:rPr>
        <w:t xml:space="preserve"> (landlord)(s</w:t>
      </w:r>
      <w:r>
        <w:t>);</w:t>
      </w:r>
      <w:r>
        <w:fldChar w:fldCharType="begin"/>
      </w:r>
      <w:r>
        <w:instrText xml:space="preserve"> IF  </w:instrText>
      </w:r>
      <w:fldSimple w:instr=" MERGEFIELD  CONTRACT_NUMBER_OF_TENANTS  \* MERGEFORMAT ">
        <w:r w:rsidR="000D58DA">
          <w:rPr>
            <w:noProof/>
          </w:rPr>
          <w:instrText>«CONTRACT_NUMBER_OF_TENANTS»</w:instrText>
        </w:r>
      </w:fldSimple>
      <w:r>
        <w:instrText xml:space="preserve"> = "0" "" " and</w:instrText>
      </w:r>
      <w:r w:rsidR="00BB3C48">
        <w:br/>
      </w:r>
      <w:r w:rsidRPr="00D840D7">
        <w:rPr>
          <w:rFonts w:cs="Arial"/>
        </w:rPr>
        <w:instrText>{{TableStart:OCRLeadTenant}}</w:instrText>
      </w:r>
      <w:r w:rsidR="003916AA">
        <w:rPr>
          <w:rFonts w:cs="Arial"/>
        </w:rPr>
        <w:br/>
      </w:r>
      <w:r>
        <w:rPr>
          <w:rFonts w:cs="Arial"/>
        </w:rPr>
        <w:instrText xml:space="preserve">{{Contact}} of </w:instrText>
      </w:r>
      <w:r w:rsidRPr="00D840D7">
        <w:rPr>
          <w:rFonts w:cs="Arial"/>
        </w:rPr>
        <w:instrText>{{Contact_MailingStreet}}, {{Contact_MailingCity}}, {{Contact_MailingPostalCode}} {{TableEnd:OCRLeadTenant}}</w:instrText>
      </w:r>
      <w:r w:rsidRPr="00485473">
        <w:rPr>
          <w:rFonts w:cs="Arial"/>
        </w:rPr>
        <w:instrText>{{TableStart:OCRTenant}}</w:instrText>
      </w:r>
      <w:r>
        <w:rPr>
          <w:rFonts w:cs="Arial"/>
        </w:rPr>
        <w:instrText>,</w:instrText>
      </w:r>
      <w:r w:rsidR="00643E1C">
        <w:rPr>
          <w:rFonts w:cs="Arial"/>
        </w:rPr>
        <w:br/>
      </w:r>
      <w:r>
        <w:rPr>
          <w:rFonts w:cs="Arial"/>
        </w:rPr>
        <w:instrText xml:space="preserve">{{Contact}} of </w:instrText>
      </w:r>
      <w:r w:rsidRPr="00485473">
        <w:rPr>
          <w:rFonts w:cs="Arial"/>
        </w:rPr>
        <w:instrText>{{Contact_MailingStreet}}, {{Contact_MailingCity}}, {{Contact_MailingPostalCode}} {{TableEnd:OCRTenant}}</w:instrText>
      </w:r>
      <w:r>
        <w:rPr>
          <w:rFonts w:cs="Arial"/>
        </w:rPr>
        <w:instrText xml:space="preserve"> </w:instrText>
      </w:r>
      <w:r w:rsidRPr="00485473">
        <w:rPr>
          <w:i/>
          <w:iCs/>
        </w:rPr>
        <w:instrText>(contract-holder)(s)</w:instrText>
      </w:r>
      <w:r w:rsidRPr="001F1C23">
        <w:instrText>”</w:instrText>
      </w:r>
      <w:r>
        <w:fldChar w:fldCharType="separate"/>
      </w:r>
      <w:r w:rsidR="000D58DA">
        <w:rPr>
          <w:noProof/>
        </w:rPr>
        <w:t xml:space="preserve"> and</w:t>
      </w:r>
    </w:p>
    <w:p w14:paraId="079A27F8" w14:textId="21F3441B" w:rsidR="000D58DA" w:rsidRDefault="000D58DA" w:rsidP="00BB3C48">
      <w:pPr>
        <w:pStyle w:val="Body"/>
        <w:numPr>
          <w:ilvl w:val="0"/>
          <w:numId w:val="0"/>
        </w:numPr>
        <w:ind w:left="720"/>
      </w:pPr>
      <w:r w:rsidRPr="00D840D7">
        <w:rPr>
          <w:rFonts w:cs="Arial"/>
          <w:noProof/>
        </w:rPr>
        <w:t>{{TableStart:OCRLeadTenant}}</w:t>
      </w:r>
      <w:r>
        <w:rPr>
          <w:rFonts w:cs="Arial"/>
          <w:noProof/>
        </w:rPr>
        <w:t xml:space="preserve">{{Contact}} of </w:t>
      </w:r>
      <w:r w:rsidRPr="00D840D7">
        <w:rPr>
          <w:rFonts w:cs="Arial"/>
          <w:noProof/>
        </w:rPr>
        <w:t>{{Contact_MailingStreet}}, {{Contact_MailingCity}}, {{Contact_MailingPostalCode}} {{TableEnd:OCRLeadTenant}}</w:t>
      </w:r>
      <w:r w:rsidRPr="00485473">
        <w:rPr>
          <w:rFonts w:cs="Arial"/>
          <w:noProof/>
        </w:rPr>
        <w:t>{{TableStart:OCRTenant}}</w:t>
      </w:r>
      <w:r>
        <w:rPr>
          <w:rFonts w:cs="Arial"/>
          <w:noProof/>
        </w:rPr>
        <w:t xml:space="preserve">,&lt;line break&gt;{{Contact}} of </w:t>
      </w:r>
      <w:r w:rsidRPr="00485473">
        <w:rPr>
          <w:rFonts w:cs="Arial"/>
          <w:noProof/>
        </w:rPr>
        <w:t>{{Contact_MailingStreet}}, {{Contact_MailingCity}}, {{Contact_MailingPostalCode}} {{TableEnd:OCRTenant}}</w:t>
      </w:r>
      <w:r>
        <w:rPr>
          <w:rFonts w:cs="Arial"/>
          <w:noProof/>
        </w:rPr>
        <w:t xml:space="preserve"> </w:t>
      </w:r>
      <w:r w:rsidRPr="00485473">
        <w:rPr>
          <w:i/>
          <w:iCs/>
          <w:noProof/>
        </w:rPr>
        <w:t>(contract-holder)(s)</w:t>
      </w:r>
      <w:r w:rsidRPr="00485473">
        <w:rPr>
          <w:noProof/>
        </w:rPr>
        <w:t>;</w:t>
      </w:r>
      <w:r w:rsidR="009905BF">
        <w:fldChar w:fldCharType="end"/>
      </w:r>
      <w:r w:rsidR="009905BF">
        <w:fldChar w:fldCharType="begin"/>
      </w:r>
      <w:r w:rsidR="009905BF">
        <w:instrText xml:space="preserve"> IF  </w:instrText>
      </w:r>
      <w:fldSimple w:instr=" MERGEFIELD  Contract_Number_of_Guarantors \* Upper  \* MERGEFORMAT ">
        <w:r>
          <w:rPr>
            <w:noProof/>
          </w:rPr>
          <w:instrText>«CONTRACT_NUMBER_OF_GUARANTORS»</w:instrText>
        </w:r>
      </w:fldSimple>
      <w:r w:rsidR="009905BF">
        <w:instrText xml:space="preserve"> = "0" "</w:instrText>
      </w:r>
      <w:r w:rsidR="00F20446">
        <w:instrText>.</w:instrText>
      </w:r>
      <w:r w:rsidR="009905BF">
        <w:instrText>" "</w:instrText>
      </w:r>
      <w:r w:rsidR="00F20446">
        <w:instrText>;</w:instrText>
      </w:r>
      <w:r w:rsidR="009905BF">
        <w:instrText xml:space="preserve"> and</w:instrText>
      </w:r>
      <w:r w:rsidR="00BB3C48">
        <w:br/>
      </w:r>
      <w:r w:rsidR="009905BF" w:rsidRPr="00E15390">
        <w:rPr>
          <w:rFonts w:cs="Arial"/>
          <w:bCs/>
        </w:rPr>
        <w:instrText>{{TableStart:OCRGuarantor}}</w:instrText>
      </w:r>
      <w:r w:rsidR="003916AA">
        <w:rPr>
          <w:rFonts w:cs="Arial"/>
          <w:bCs/>
        </w:rPr>
        <w:br/>
      </w:r>
      <w:r w:rsidR="009905BF">
        <w:rPr>
          <w:rFonts w:cs="Arial"/>
          <w:bCs/>
        </w:rPr>
        <w:instrText xml:space="preserve">{{Contact}} of </w:instrText>
      </w:r>
      <w:r w:rsidR="009905BF" w:rsidRPr="00E15390">
        <w:rPr>
          <w:rFonts w:cs="Arial"/>
          <w:bCs/>
        </w:rPr>
        <w:instrText xml:space="preserve">{{Contact_MailingStreet}}, {{Contact_MailingCity}}, {{Contact_MailingPostalCode}}. {{TableEnd:OCRGuarantor}} </w:instrText>
      </w:r>
      <w:r w:rsidR="009905BF" w:rsidRPr="00E15390">
        <w:rPr>
          <w:i/>
          <w:iCs/>
        </w:rPr>
        <w:instrText>(GUARANTOR)(S)</w:instrText>
      </w:r>
      <w:r w:rsidR="009905BF" w:rsidRPr="003447B7">
        <w:instrText xml:space="preserve"> </w:instrText>
      </w:r>
      <w:r w:rsidR="009905BF">
        <w:instrText>"</w:instrText>
      </w:r>
      <w:r w:rsidR="009905BF">
        <w:fldChar w:fldCharType="separate"/>
      </w:r>
      <w:r>
        <w:rPr>
          <w:noProof/>
        </w:rPr>
        <w:t xml:space="preserve"> and</w:t>
      </w:r>
    </w:p>
    <w:p w14:paraId="2F802A34" w14:textId="4559FE42" w:rsidR="009905BF" w:rsidRPr="009905BF" w:rsidRDefault="000D58DA" w:rsidP="009905BF">
      <w:pPr>
        <w:pStyle w:val="Body"/>
        <w:numPr>
          <w:ilvl w:val="0"/>
          <w:numId w:val="0"/>
        </w:numPr>
        <w:ind w:left="720"/>
        <w:rPr>
          <w:noProof/>
        </w:rPr>
      </w:pPr>
      <w:r w:rsidRPr="00E15390">
        <w:rPr>
          <w:rFonts w:cs="Arial"/>
          <w:bCs/>
          <w:noProof/>
        </w:rPr>
        <w:t>{{TableStart:OCRGuarantor}}</w:t>
      </w:r>
      <w:r>
        <w:rPr>
          <w:rFonts w:cs="Arial"/>
          <w:bCs/>
          <w:noProof/>
        </w:rPr>
        <w:t xml:space="preserve">{{Contact}} of </w:t>
      </w:r>
      <w:r w:rsidRPr="00E15390">
        <w:rPr>
          <w:rFonts w:cs="Arial"/>
          <w:bCs/>
          <w:noProof/>
        </w:rPr>
        <w:t xml:space="preserve">{{Contact_MailingStreet}}, {{Contact_MailingCity}}, {{Contact_MailingPostalCode}}. {{TableEnd:OCRGuarantor}} </w:t>
      </w:r>
      <w:r w:rsidRPr="00E15390">
        <w:rPr>
          <w:i/>
          <w:iCs/>
          <w:noProof/>
        </w:rPr>
        <w:t>(GUARANTOR)(S)</w:t>
      </w:r>
      <w:r w:rsidRPr="003447B7">
        <w:rPr>
          <w:noProof/>
        </w:rPr>
        <w:t xml:space="preserve"> </w:t>
      </w:r>
      <w:r w:rsidR="009905BF">
        <w:fldChar w:fldCharType="end"/>
      </w:r>
    </w:p>
    <w:p w14:paraId="2A01C650" w14:textId="257C6112" w:rsidR="00853A5C" w:rsidRPr="00C57888" w:rsidRDefault="00853A5C" w:rsidP="00853A5C">
      <w:pPr>
        <w:pStyle w:val="Body"/>
        <w:numPr>
          <w:ilvl w:val="0"/>
          <w:numId w:val="0"/>
        </w:numPr>
      </w:pPr>
      <w:r>
        <w:t xml:space="preserve">It relates to: </w:t>
      </w:r>
      <w:bookmarkStart w:id="186" w:name="_Hlk158887134"/>
      <w:r w:rsidR="00D922B0" w:rsidRPr="00D922B0">
        <w:t>{{CONTRACT_FLAT_NO}</w:t>
      </w:r>
      <w:proofErr w:type="gramStart"/>
      <w:r w:rsidR="00D922B0" w:rsidRPr="00D922B0">
        <w:t>},</w:t>
      </w:r>
      <w:r w:rsidR="00307254" w:rsidRPr="009965F1">
        <w:rPr>
          <w:rFonts w:eastAsia="FoundrySterling-Medium" w:cs="Arial"/>
        </w:rPr>
        <w:t>{</w:t>
      </w:r>
      <w:proofErr w:type="gramEnd"/>
      <w:r w:rsidR="00307254" w:rsidRPr="009965F1">
        <w:rPr>
          <w:rFonts w:eastAsia="FoundrySterling-Medium" w:cs="Arial"/>
        </w:rPr>
        <w:t>{CONTRACT_STREET_NAME}}, {{CONTRACT_CITY}}, {{CONTRACT_POST_CODE</w:t>
      </w:r>
      <w:proofErr w:type="gramStart"/>
      <w:r w:rsidR="00307254" w:rsidRPr="009965F1">
        <w:rPr>
          <w:rFonts w:eastAsia="FoundrySterling-Medium" w:cs="Arial"/>
        </w:rPr>
        <w:t>}}</w:t>
      </w:r>
      <w:bookmarkEnd w:id="186"/>
      <w:r w:rsidR="00307254" w:rsidRPr="009965F1">
        <w:rPr>
          <w:i/>
          <w:iCs/>
        </w:rPr>
        <w:t xml:space="preserve"> </w:t>
      </w:r>
      <w:r>
        <w:t xml:space="preserve"> </w:t>
      </w:r>
      <w:r>
        <w:rPr>
          <w:i/>
          <w:iCs/>
        </w:rPr>
        <w:t>(</w:t>
      </w:r>
      <w:proofErr w:type="gramEnd"/>
      <w:r>
        <w:rPr>
          <w:i/>
          <w:iCs/>
        </w:rPr>
        <w:t>the dwelling)</w:t>
      </w:r>
    </w:p>
    <w:p w14:paraId="2121C760" w14:textId="12FF1B54" w:rsidR="00853A5C" w:rsidRDefault="00853A5C" w:rsidP="00853A5C">
      <w:pPr>
        <w:pStyle w:val="Body"/>
        <w:numPr>
          <w:ilvl w:val="0"/>
          <w:numId w:val="0"/>
        </w:numPr>
      </w:pPr>
      <w:r>
        <w:t xml:space="preserve">The initial rent is THE INITIAL RENT (AS DEFINED IN </w:t>
      </w:r>
      <w:r>
        <w:rPr>
          <w:b/>
          <w:bCs/>
        </w:rPr>
        <w:t xml:space="preserve">TERM 1.1 </w:t>
      </w:r>
      <w:r>
        <w:t xml:space="preserve">OF </w:t>
      </w:r>
      <w:r w:rsidRPr="008C3E2F">
        <w:rPr>
          <w:b/>
          <w:bCs/>
        </w:rPr>
        <w:t>ANNEXURE 2</w:t>
      </w:r>
      <w:r>
        <w:t>) per month</w:t>
      </w:r>
      <w:r>
        <w:rPr>
          <w:rStyle w:val="FootnoteReference"/>
          <w:i/>
          <w:iCs/>
        </w:rPr>
        <w:footnoteReference w:id="36"/>
      </w:r>
      <w:r>
        <w:t xml:space="preserve"> (PAYABLE IN ACCORDANCE WITH THE TERMS OF THIS CONTRACT).</w:t>
      </w:r>
    </w:p>
    <w:p w14:paraId="27EA7F53" w14:textId="77777777" w:rsidR="00853A5C" w:rsidRDefault="00853A5C" w:rsidP="00853A5C">
      <w:pPr>
        <w:pStyle w:val="Body"/>
      </w:pPr>
      <w:r>
        <w:t>The first payment is to be made on OR BEFORE THE OCCUPATION DATE</w:t>
      </w:r>
    </w:p>
    <w:p w14:paraId="6A2357A2" w14:textId="0BB1C66A" w:rsidR="00853A5C" w:rsidRPr="00052F22" w:rsidRDefault="00853A5C" w:rsidP="00853A5C">
      <w:pPr>
        <w:pStyle w:val="Body"/>
      </w:pPr>
      <w:r>
        <w:t xml:space="preserve">And further payments are to be made ON THE </w:t>
      </w:r>
      <w:r w:rsidR="00307254">
        <w:t>1st</w:t>
      </w:r>
      <w:r>
        <w:t xml:space="preserve"> OF EACH MONTH </w:t>
      </w:r>
      <w:r>
        <w:rPr>
          <w:i/>
          <w:iCs/>
        </w:rPr>
        <w:t>(RENT DAYS)</w:t>
      </w:r>
    </w:p>
    <w:p w14:paraId="68E5E2CD" w14:textId="3FEB702F" w:rsidR="00853A5C" w:rsidRPr="008D3561" w:rsidRDefault="00853A5C" w:rsidP="00853A5C">
      <w:pPr>
        <w:pStyle w:val="Body"/>
      </w:pPr>
      <w:r>
        <w:t xml:space="preserve">THE RENT INCLUDES THE COST OF BASIC INTERNET SERVICES TO THE DWELLING (AS DEFINED IN </w:t>
      </w:r>
      <w:r w:rsidRPr="00052F22">
        <w:rPr>
          <w:b/>
          <w:bCs/>
        </w:rPr>
        <w:t>TERM 1.1</w:t>
      </w:r>
      <w:r w:rsidRPr="00052F22">
        <w:t xml:space="preserve"> OF </w:t>
      </w:r>
      <w:r w:rsidRPr="00052F22">
        <w:rPr>
          <w:b/>
          <w:bCs/>
        </w:rPr>
        <w:t>ANNEXURE 2</w:t>
      </w:r>
      <w:r w:rsidRPr="00052F22">
        <w:t>)</w:t>
      </w:r>
    </w:p>
    <w:p w14:paraId="276982C6" w14:textId="77777777" w:rsidR="00853A5C" w:rsidRDefault="00853A5C" w:rsidP="00853A5C">
      <w:pPr>
        <w:pStyle w:val="Body"/>
      </w:pPr>
      <w:r>
        <w:t>You can contact the landlord:</w:t>
      </w:r>
      <w:r>
        <w:tab/>
      </w:r>
    </w:p>
    <w:p w14:paraId="15CAB7E7" w14:textId="6A9B233F" w:rsidR="00853A5C" w:rsidRDefault="00853A5C" w:rsidP="00853A5C">
      <w:pPr>
        <w:pStyle w:val="Body"/>
        <w:numPr>
          <w:ilvl w:val="0"/>
          <w:numId w:val="16"/>
        </w:numPr>
      </w:pPr>
      <w:r>
        <w:t xml:space="preserve">by post: </w:t>
      </w:r>
      <w:bookmarkStart w:id="187" w:name="_Hlk158887341"/>
      <w:r w:rsidR="00307254" w:rsidRPr="009965F1">
        <w:t>{{CONTRACT_LANDLORD_STREET}}, {{CONTRACT_LANDLORD_CITY}}, {{CONTRACT_LANDLORD_POST_CODE}}</w:t>
      </w:r>
      <w:bookmarkEnd w:id="187"/>
      <w:r>
        <w:t xml:space="preserve"> </w:t>
      </w:r>
    </w:p>
    <w:p w14:paraId="1CFDE7D2" w14:textId="0ACEC917" w:rsidR="00853A5C" w:rsidRDefault="00853A5C" w:rsidP="00853A5C">
      <w:pPr>
        <w:pStyle w:val="Body"/>
        <w:numPr>
          <w:ilvl w:val="0"/>
          <w:numId w:val="16"/>
        </w:numPr>
      </w:pPr>
      <w:r>
        <w:t xml:space="preserve">by telephone: </w:t>
      </w:r>
      <w:r w:rsidR="00307254">
        <w:t>0207 940 9500</w:t>
      </w:r>
    </w:p>
    <w:p w14:paraId="53B32107" w14:textId="283FBFFE" w:rsidR="00853A5C" w:rsidRDefault="00853A5C" w:rsidP="00853A5C">
      <w:pPr>
        <w:pStyle w:val="Body"/>
        <w:numPr>
          <w:ilvl w:val="0"/>
          <w:numId w:val="16"/>
        </w:numPr>
      </w:pPr>
      <w:r>
        <w:t xml:space="preserve">by e-mail: </w:t>
      </w:r>
      <w:hyperlink r:id="rId15" w:history="1">
        <w:r w:rsidR="00307254" w:rsidRPr="005D2B91">
          <w:rPr>
            <w:rStyle w:val="Hyperlink"/>
          </w:rPr>
          <w:t>info@graingerplc.co.uk</w:t>
        </w:r>
      </w:hyperlink>
      <w:r w:rsidR="00307254">
        <w:t xml:space="preserve"> </w:t>
      </w:r>
    </w:p>
    <w:p w14:paraId="1A06FD29" w14:textId="3470A3F7" w:rsidR="00853A5C" w:rsidRDefault="00853A5C" w:rsidP="00853A5C">
      <w:pPr>
        <w:pStyle w:val="Body"/>
      </w:pPr>
      <w:r w:rsidRPr="0015134D">
        <w:t xml:space="preserve">You have </w:t>
      </w:r>
      <w:r>
        <w:t xml:space="preserve">paid a deposit of </w:t>
      </w:r>
      <w:bookmarkStart w:id="188" w:name="_Hlk158887416"/>
      <w:r w:rsidR="00307254" w:rsidRPr="009965F1">
        <w:rPr>
          <w:rFonts w:eastAsia="MS Mincho" w:cs="Arial"/>
          <w:lang w:val="en-US"/>
        </w:rPr>
        <w:t>£</w:t>
      </w:r>
      <w:r w:rsidR="00307254">
        <w:rPr>
          <w:rFonts w:eastAsia="MS Mincho" w:cs="Arial"/>
          <w:lang w:val="en-US"/>
        </w:rPr>
        <w:t xml:space="preserve"> </w:t>
      </w:r>
      <w:r w:rsidR="00307254" w:rsidRPr="009965F1">
        <w:rPr>
          <w:rFonts w:cs="Arial"/>
        </w:rPr>
        <w:t>{{</w:t>
      </w:r>
      <w:r w:rsidR="00E217BD">
        <w:rPr>
          <w:rFonts w:cs="Arial"/>
        </w:rPr>
        <w:t>CONTRACT_SECURITY_DEPOSIT_AMOUNT</w:t>
      </w:r>
      <w:r w:rsidR="00307254" w:rsidRPr="009965F1">
        <w:rPr>
          <w:rFonts w:cs="Arial"/>
        </w:rPr>
        <w:t xml:space="preserve"> \# </w:t>
      </w:r>
      <w:proofErr w:type="gramStart"/>
      <w:r w:rsidR="00307254" w:rsidRPr="009965F1">
        <w:rPr>
          <w:rFonts w:cs="Arial"/>
        </w:rPr>
        <w:t>#,#</w:t>
      </w:r>
      <w:proofErr w:type="gramEnd"/>
      <w:r w:rsidR="00307254" w:rsidRPr="009965F1">
        <w:rPr>
          <w:rFonts w:cs="Arial"/>
        </w:rPr>
        <w:t>#0.00}}</w:t>
      </w:r>
      <w:bookmarkEnd w:id="188"/>
    </w:p>
    <w:p w14:paraId="192ACBCA" w14:textId="22523E33" w:rsidR="00853A5C" w:rsidRPr="0015134D" w:rsidRDefault="00853A5C" w:rsidP="00853A5C">
      <w:pPr>
        <w:pStyle w:val="Body"/>
      </w:pPr>
      <w:r>
        <w:t xml:space="preserve">For more information about the holding of your deposit: </w:t>
      </w:r>
      <w:r w:rsidR="00562DC2">
        <w:rPr>
          <w:lang w:eastAsia="en-US"/>
        </w:rPr>
        <w:t>Tenancy Deposit Scheme (TDS)</w:t>
      </w:r>
    </w:p>
    <w:p w14:paraId="19D8B936" w14:textId="77777777" w:rsidR="00853A5C" w:rsidRDefault="00853A5C" w:rsidP="00853A5C">
      <w:pPr>
        <w:pStyle w:val="Body2"/>
        <w:numPr>
          <w:ilvl w:val="0"/>
          <w:numId w:val="0"/>
        </w:numPr>
      </w:pPr>
      <w:r>
        <w:t xml:space="preserve">The occupation date (when you can begin occupying the dwelling) is: THE DATE FALLING IMMEDIATELY AFTER THE END OF THE FIXED TERM OF THE PRECEDING FIXED TERM CONTRACT (AS DEFINED IN </w:t>
      </w:r>
      <w:r w:rsidRPr="008C3E2F">
        <w:rPr>
          <w:b/>
          <w:bCs/>
        </w:rPr>
        <w:t>TERM 1.1</w:t>
      </w:r>
      <w:r>
        <w:t xml:space="preserve"> OF </w:t>
      </w:r>
      <w:r w:rsidRPr="008C3E2F">
        <w:rPr>
          <w:b/>
          <w:bCs/>
        </w:rPr>
        <w:t>ANNEXURE 2</w:t>
      </w:r>
      <w:r>
        <w:t>).</w:t>
      </w:r>
    </w:p>
    <w:p w14:paraId="2A460244" w14:textId="77777777" w:rsidR="00853A5C" w:rsidRDefault="00853A5C" w:rsidP="00853A5C">
      <w:pPr>
        <w:pStyle w:val="Body2"/>
        <w:numPr>
          <w:ilvl w:val="0"/>
          <w:numId w:val="0"/>
        </w:numPr>
      </w:pPr>
      <w:r>
        <w:t xml:space="preserve">THIS OCCUPATION CONTRACT CONSTITUTES A LEGALLY BINDING CONTRACT BETWEEN YOU AND THE LANDLORD. </w:t>
      </w:r>
    </w:p>
    <w:p w14:paraId="5BE44ADE" w14:textId="77777777" w:rsidR="00853A5C" w:rsidRDefault="00853A5C" w:rsidP="00853A5C">
      <w:pPr>
        <w:jc w:val="left"/>
      </w:pPr>
      <w:r>
        <w:t>Rent Smart Wales</w:t>
      </w:r>
    </w:p>
    <w:p w14:paraId="60191072" w14:textId="05884D75" w:rsidR="00853A5C" w:rsidRDefault="00853A5C" w:rsidP="00853A5C">
      <w:pPr>
        <w:jc w:val="left"/>
      </w:pPr>
      <w:r>
        <w:t>Registration Number</w:t>
      </w:r>
      <w:r>
        <w:tab/>
        <w:t>______</w:t>
      </w:r>
      <w:r w:rsidR="00D653EB" w:rsidRPr="00562DC2">
        <w:t>RN-12170-49202</w:t>
      </w:r>
      <w:r>
        <w:t>_______________________</w:t>
      </w:r>
    </w:p>
    <w:p w14:paraId="3C98D189" w14:textId="77777777" w:rsidR="00853A5C" w:rsidRDefault="00853A5C" w:rsidP="00853A5C">
      <w:pPr>
        <w:jc w:val="left"/>
      </w:pPr>
      <w:r>
        <w:t>(if applicable)</w:t>
      </w:r>
    </w:p>
    <w:p w14:paraId="4DAB52BB" w14:textId="77777777" w:rsidR="00853A5C" w:rsidRDefault="00853A5C" w:rsidP="00853A5C">
      <w:pPr>
        <w:jc w:val="left"/>
      </w:pPr>
    </w:p>
    <w:p w14:paraId="4091A13B" w14:textId="480F8E64" w:rsidR="00853A5C" w:rsidRDefault="00853A5C" w:rsidP="00853A5C">
      <w:pPr>
        <w:jc w:val="left"/>
      </w:pPr>
      <w:r>
        <w:t>Licence Number</w:t>
      </w:r>
      <w:r>
        <w:tab/>
        <w:t>______</w:t>
      </w:r>
      <w:r w:rsidR="00D653EB" w:rsidRPr="00562DC2">
        <w:t>LR-75126-40252</w:t>
      </w:r>
      <w:r>
        <w:t>_______________________</w:t>
      </w:r>
    </w:p>
    <w:p w14:paraId="2DE33159" w14:textId="77777777" w:rsidR="00853A5C" w:rsidRDefault="00853A5C" w:rsidP="00853A5C">
      <w:pPr>
        <w:jc w:val="left"/>
      </w:pPr>
      <w:r>
        <w:t>(if applicable)</w:t>
      </w:r>
      <w:r>
        <w:br w:type="page"/>
      </w:r>
    </w:p>
    <w:p w14:paraId="7FE8DFCC" w14:textId="77777777" w:rsidR="00853A5C" w:rsidRPr="00CB540D" w:rsidRDefault="00853A5C" w:rsidP="00853A5C">
      <w:pPr>
        <w:pStyle w:val="Body"/>
        <w:numPr>
          <w:ilvl w:val="0"/>
          <w:numId w:val="0"/>
        </w:numPr>
      </w:pPr>
      <w:r>
        <w:rPr>
          <w:b/>
          <w:bCs/>
        </w:rPr>
        <w:t xml:space="preserve">PART 3 PERIODIC STANDARD OCCUPATION CONTRACT </w:t>
      </w:r>
      <w:r w:rsidRPr="007D171E">
        <w:rPr>
          <w:b/>
          <w:bCs/>
        </w:rPr>
        <w:t>- FUNDAMENTAL AND SUPPLEMENTARY TERMS</w:t>
      </w:r>
      <w:r w:rsidRPr="00CB540D">
        <w:fldChar w:fldCharType="begin"/>
      </w:r>
      <w:r w:rsidRPr="00CB540D">
        <w:instrText xml:space="preserve"> TC "</w:instrText>
      </w:r>
      <w:bookmarkStart w:id="189" w:name="_Toc157530436"/>
      <w:bookmarkStart w:id="190" w:name="_Toc158109602"/>
      <w:r w:rsidRPr="00CB540D">
        <w:instrText>FUNDAMENTAL AND SUPPLEMENTARY TERMS</w:instrText>
      </w:r>
      <w:bookmarkEnd w:id="189"/>
      <w:bookmarkEnd w:id="190"/>
      <w:r w:rsidRPr="00CB540D">
        <w:instrText xml:space="preserve">" \l 2 </w:instrText>
      </w:r>
      <w:r w:rsidRPr="00CB540D">
        <w:fldChar w:fldCharType="end"/>
      </w:r>
    </w:p>
    <w:p w14:paraId="23DE855B" w14:textId="77777777" w:rsidR="00853A5C" w:rsidRDefault="00853A5C" w:rsidP="00853A5C">
      <w:pPr>
        <w:pStyle w:val="Body"/>
      </w:pPr>
      <w:r>
        <w:t xml:space="preserve">The fundamental and supplementary terms of this periodic standard contract are set out in this Part. </w:t>
      </w:r>
    </w:p>
    <w:p w14:paraId="2AAEAB6F" w14:textId="77777777" w:rsidR="00853A5C" w:rsidRDefault="00853A5C" w:rsidP="00853A5C">
      <w:pPr>
        <w:pStyle w:val="Body"/>
      </w:pPr>
      <w:r>
        <w:t>Key:</w:t>
      </w:r>
    </w:p>
    <w:tbl>
      <w:tblPr>
        <w:tblW w:w="0" w:type="auto"/>
        <w:tblLook w:val="0000" w:firstRow="0" w:lastRow="0" w:firstColumn="0" w:lastColumn="0" w:noHBand="0" w:noVBand="0"/>
      </w:tblPr>
      <w:tblGrid>
        <w:gridCol w:w="4535"/>
        <w:gridCol w:w="4536"/>
      </w:tblGrid>
      <w:tr w:rsidR="00853A5C" w14:paraId="4BE4D3D2" w14:textId="77777777" w:rsidTr="0053246A">
        <w:tc>
          <w:tcPr>
            <w:tcW w:w="4535" w:type="dxa"/>
          </w:tcPr>
          <w:p w14:paraId="09F37DB8" w14:textId="77777777" w:rsidR="00853A5C" w:rsidRPr="006A2EF3" w:rsidRDefault="00853A5C" w:rsidP="0053246A">
            <w:pPr>
              <w:pStyle w:val="Body"/>
            </w:pPr>
            <w:r w:rsidRPr="006A2EF3">
              <w:t>(A)</w:t>
            </w:r>
          </w:p>
        </w:tc>
        <w:tc>
          <w:tcPr>
            <w:tcW w:w="4536" w:type="dxa"/>
          </w:tcPr>
          <w:p w14:paraId="5D2ABEC1" w14:textId="77777777" w:rsidR="00853A5C" w:rsidRDefault="00853A5C" w:rsidP="0053246A">
            <w:pPr>
              <w:pStyle w:val="Body"/>
            </w:pPr>
            <w:r>
              <w:t xml:space="preserve">additional terms have </w:t>
            </w:r>
            <w:r w:rsidRPr="007D171E">
              <w:rPr>
                <w:b/>
                <w:bCs/>
              </w:rPr>
              <w:t>(A)</w:t>
            </w:r>
            <w:r>
              <w:t xml:space="preserve"> added</w:t>
            </w:r>
          </w:p>
        </w:tc>
      </w:tr>
      <w:tr w:rsidR="00853A5C" w14:paraId="7564BCA7" w14:textId="77777777" w:rsidTr="0053246A">
        <w:tc>
          <w:tcPr>
            <w:tcW w:w="4535" w:type="dxa"/>
          </w:tcPr>
          <w:p w14:paraId="249EF3BC" w14:textId="77777777" w:rsidR="00853A5C" w:rsidRPr="006A2EF3" w:rsidRDefault="00853A5C" w:rsidP="0053246A">
            <w:pPr>
              <w:pStyle w:val="Body"/>
            </w:pPr>
            <w:r w:rsidRPr="006A2EF3">
              <w:t>(F)</w:t>
            </w:r>
          </w:p>
        </w:tc>
        <w:tc>
          <w:tcPr>
            <w:tcW w:w="4536" w:type="dxa"/>
          </w:tcPr>
          <w:p w14:paraId="00F941FA" w14:textId="77777777" w:rsidR="00853A5C" w:rsidRDefault="00853A5C" w:rsidP="0053246A">
            <w:pPr>
              <w:pStyle w:val="Body"/>
              <w:numPr>
                <w:ilvl w:val="0"/>
                <w:numId w:val="0"/>
              </w:numPr>
            </w:pPr>
            <w:r>
              <w:t>f</w:t>
            </w:r>
            <w:r w:rsidRPr="00587124">
              <w:t>undamental terms that cannot be left out of this contract or change</w:t>
            </w:r>
            <w:r>
              <w:t>d</w:t>
            </w:r>
            <w:r>
              <w:rPr>
                <w:rStyle w:val="FootnoteReference"/>
              </w:rPr>
              <w:footnoteReference w:id="37"/>
            </w:r>
            <w:r>
              <w:t xml:space="preserve"> have </w:t>
            </w:r>
            <w:r w:rsidRPr="006A2EF3">
              <w:rPr>
                <w:b/>
                <w:bCs/>
              </w:rPr>
              <w:t xml:space="preserve">(F) </w:t>
            </w:r>
            <w:r>
              <w:t xml:space="preserve">added </w:t>
            </w:r>
          </w:p>
        </w:tc>
      </w:tr>
      <w:tr w:rsidR="00853A5C" w14:paraId="5DE2AF60" w14:textId="77777777" w:rsidTr="0053246A">
        <w:tc>
          <w:tcPr>
            <w:tcW w:w="4535" w:type="dxa"/>
          </w:tcPr>
          <w:p w14:paraId="34A652A6" w14:textId="77777777" w:rsidR="00853A5C" w:rsidRPr="006A2EF3" w:rsidRDefault="00853A5C" w:rsidP="0053246A">
            <w:pPr>
              <w:pStyle w:val="Body"/>
            </w:pPr>
            <w:r w:rsidRPr="006A2EF3">
              <w:t>(F+)</w:t>
            </w:r>
          </w:p>
        </w:tc>
        <w:tc>
          <w:tcPr>
            <w:tcW w:w="4536" w:type="dxa"/>
          </w:tcPr>
          <w:p w14:paraId="6BBD729C" w14:textId="77777777" w:rsidR="00853A5C" w:rsidRDefault="00853A5C" w:rsidP="0053246A">
            <w:pPr>
              <w:pStyle w:val="Body"/>
            </w:pPr>
            <w:r>
              <w:t>f</w:t>
            </w:r>
            <w:r w:rsidRPr="00587124">
              <w:t xml:space="preserve">undamental terms that can be left out </w:t>
            </w:r>
            <w:r>
              <w:t xml:space="preserve">of this contract </w:t>
            </w:r>
            <w:r w:rsidRPr="00587124">
              <w:t xml:space="preserve">or changed </w:t>
            </w:r>
            <w:r>
              <w:t xml:space="preserve">where the effect would be to improve the position of the contract-holder have </w:t>
            </w:r>
            <w:r w:rsidRPr="006A2EF3">
              <w:rPr>
                <w:b/>
                <w:bCs/>
              </w:rPr>
              <w:t>(F+)</w:t>
            </w:r>
            <w:r>
              <w:t xml:space="preserve"> added</w:t>
            </w:r>
          </w:p>
        </w:tc>
      </w:tr>
      <w:tr w:rsidR="00853A5C" w14:paraId="5653378F" w14:textId="77777777" w:rsidTr="0053246A">
        <w:tc>
          <w:tcPr>
            <w:tcW w:w="4535" w:type="dxa"/>
          </w:tcPr>
          <w:p w14:paraId="5C6ED482" w14:textId="77777777" w:rsidR="00853A5C" w:rsidRPr="006A2EF3" w:rsidRDefault="00853A5C" w:rsidP="0053246A">
            <w:pPr>
              <w:pStyle w:val="Body"/>
            </w:pPr>
            <w:r w:rsidRPr="006A2EF3">
              <w:t>(S)</w:t>
            </w:r>
          </w:p>
        </w:tc>
        <w:tc>
          <w:tcPr>
            <w:tcW w:w="4536" w:type="dxa"/>
          </w:tcPr>
          <w:p w14:paraId="22DB68E1" w14:textId="77777777" w:rsidR="00853A5C" w:rsidRDefault="00853A5C" w:rsidP="0053246A">
            <w:pPr>
              <w:pStyle w:val="Body"/>
            </w:pPr>
            <w:r>
              <w:t xml:space="preserve">supplementary terms have </w:t>
            </w:r>
            <w:r w:rsidRPr="006A2EF3">
              <w:rPr>
                <w:b/>
                <w:bCs/>
              </w:rPr>
              <w:t>(S)</w:t>
            </w:r>
            <w:r>
              <w:t xml:space="preserve"> added</w:t>
            </w:r>
          </w:p>
        </w:tc>
      </w:tr>
      <w:tr w:rsidR="00853A5C" w14:paraId="0F6F5F70" w14:textId="77777777" w:rsidTr="0053246A">
        <w:tc>
          <w:tcPr>
            <w:tcW w:w="4535" w:type="dxa"/>
          </w:tcPr>
          <w:p w14:paraId="51874F27" w14:textId="77777777" w:rsidR="00853A5C" w:rsidRPr="00587124" w:rsidRDefault="00853A5C" w:rsidP="0053246A">
            <w:pPr>
              <w:pStyle w:val="Body"/>
            </w:pPr>
            <w:r>
              <w:t>“</w:t>
            </w:r>
            <w:r w:rsidRPr="006A2EF3">
              <w:t>you” and “your”</w:t>
            </w:r>
          </w:p>
        </w:tc>
        <w:tc>
          <w:tcPr>
            <w:tcW w:w="4536" w:type="dxa"/>
          </w:tcPr>
          <w:p w14:paraId="4EF45BB7" w14:textId="77777777" w:rsidR="00853A5C" w:rsidRDefault="00853A5C" w:rsidP="0053246A">
            <w:pPr>
              <w:pStyle w:val="Body"/>
              <w:numPr>
                <w:ilvl w:val="0"/>
                <w:numId w:val="0"/>
              </w:numPr>
            </w:pPr>
            <w:r>
              <w:t xml:space="preserve">where a term is referring to the contract-holder </w:t>
            </w:r>
          </w:p>
        </w:tc>
      </w:tr>
      <w:tr w:rsidR="00853A5C" w14:paraId="05D64194" w14:textId="77777777" w:rsidTr="0053246A">
        <w:tc>
          <w:tcPr>
            <w:tcW w:w="4535" w:type="dxa"/>
          </w:tcPr>
          <w:p w14:paraId="3EAD0B01" w14:textId="77777777" w:rsidR="00853A5C" w:rsidRPr="006A2EF3" w:rsidRDefault="00853A5C" w:rsidP="0053246A">
            <w:pPr>
              <w:pStyle w:val="Body"/>
            </w:pPr>
            <w:r w:rsidRPr="006A2EF3">
              <w:t xml:space="preserve">Act </w:t>
            </w:r>
          </w:p>
        </w:tc>
        <w:tc>
          <w:tcPr>
            <w:tcW w:w="4536" w:type="dxa"/>
          </w:tcPr>
          <w:p w14:paraId="0F8BEB80" w14:textId="77777777" w:rsidR="00853A5C" w:rsidRDefault="00853A5C" w:rsidP="0053246A">
            <w:pPr>
              <w:pStyle w:val="Body"/>
            </w:pPr>
            <w:r>
              <w:t>means the Renting Homes (Wales) Act 2016</w:t>
            </w:r>
          </w:p>
        </w:tc>
      </w:tr>
      <w:tr w:rsidR="00853A5C" w14:paraId="3690521B" w14:textId="77777777" w:rsidTr="0053246A">
        <w:tc>
          <w:tcPr>
            <w:tcW w:w="4535" w:type="dxa"/>
          </w:tcPr>
          <w:p w14:paraId="079E8776" w14:textId="77777777" w:rsidR="00853A5C" w:rsidRPr="006A2EF3" w:rsidRDefault="00853A5C" w:rsidP="0053246A">
            <w:pPr>
              <w:pStyle w:val="Body"/>
            </w:pPr>
            <w:r w:rsidRPr="006A2EF3">
              <w:t>landlord</w:t>
            </w:r>
          </w:p>
        </w:tc>
        <w:tc>
          <w:tcPr>
            <w:tcW w:w="4536" w:type="dxa"/>
          </w:tcPr>
          <w:p w14:paraId="67BF7249" w14:textId="6CB80BC1" w:rsidR="00853A5C" w:rsidRDefault="00D653EB" w:rsidP="0053246A">
            <w:pPr>
              <w:pStyle w:val="Body"/>
              <w:numPr>
                <w:ilvl w:val="0"/>
                <w:numId w:val="0"/>
              </w:numPr>
            </w:pPr>
            <w:r w:rsidRPr="00562DC2">
              <w:rPr>
                <w:lang w:eastAsia="en-US"/>
              </w:rPr>
              <w:t xml:space="preserve">Grainger Land &amp; Regeneration Ltd </w:t>
            </w:r>
            <w:r w:rsidR="00853A5C" w:rsidRPr="00562DC2">
              <w:t xml:space="preserve">of </w:t>
            </w:r>
            <w:r w:rsidRPr="00562DC2">
              <w:rPr>
                <w:lang w:eastAsia="en-US"/>
              </w:rPr>
              <w:t>1</w:t>
            </w:r>
            <w:r w:rsidRPr="00562DC2">
              <w:rPr>
                <w:vertAlign w:val="superscript"/>
                <w:lang w:eastAsia="en-US"/>
              </w:rPr>
              <w:t>st</w:t>
            </w:r>
            <w:r w:rsidRPr="00562DC2">
              <w:rPr>
                <w:lang w:eastAsia="en-US"/>
              </w:rPr>
              <w:t xml:space="preserve"> Floor Citygate, St. James Boulevard, Newcastle-upon-Tyne, NE1 4JE</w:t>
            </w:r>
          </w:p>
        </w:tc>
      </w:tr>
      <w:tr w:rsidR="00853A5C" w14:paraId="251281E6" w14:textId="77777777" w:rsidTr="0053246A">
        <w:tc>
          <w:tcPr>
            <w:tcW w:w="4535" w:type="dxa"/>
          </w:tcPr>
          <w:p w14:paraId="59AAABC0" w14:textId="77777777" w:rsidR="00853A5C" w:rsidRPr="00587124" w:rsidRDefault="00853A5C" w:rsidP="0053246A">
            <w:pPr>
              <w:pStyle w:val="Body"/>
            </w:pPr>
            <w:r>
              <w:t>“</w:t>
            </w:r>
            <w:r w:rsidRPr="006A2EF3">
              <w:t>including</w:t>
            </w:r>
            <w:r>
              <w:t>” and “</w:t>
            </w:r>
            <w:r w:rsidRPr="006A2EF3">
              <w:t>include</w:t>
            </w:r>
            <w:r>
              <w:t>”</w:t>
            </w:r>
          </w:p>
        </w:tc>
        <w:tc>
          <w:tcPr>
            <w:tcW w:w="4536" w:type="dxa"/>
          </w:tcPr>
          <w:p w14:paraId="038BCBB5" w14:textId="77777777" w:rsidR="00853A5C" w:rsidRDefault="00853A5C" w:rsidP="0053246A">
            <w:pPr>
              <w:pStyle w:val="Body"/>
            </w:pPr>
            <w:r>
              <w:t xml:space="preserve">any lists following these words are illustrative and non-exhaustive </w:t>
            </w:r>
          </w:p>
        </w:tc>
      </w:tr>
      <w:tr w:rsidR="00853A5C" w14:paraId="0D6CE28E" w14:textId="77777777" w:rsidTr="0053246A">
        <w:tc>
          <w:tcPr>
            <w:tcW w:w="4535" w:type="dxa"/>
          </w:tcPr>
          <w:p w14:paraId="520E0F4C" w14:textId="77777777" w:rsidR="00853A5C" w:rsidRDefault="00853A5C" w:rsidP="0053246A">
            <w:pPr>
              <w:pStyle w:val="Body"/>
            </w:pPr>
            <w:r w:rsidRPr="00587124">
              <w:t>Text shown in CAPITALS</w:t>
            </w:r>
          </w:p>
        </w:tc>
        <w:tc>
          <w:tcPr>
            <w:tcW w:w="4536" w:type="dxa"/>
          </w:tcPr>
          <w:p w14:paraId="006DC00A" w14:textId="77777777" w:rsidR="00853A5C" w:rsidRDefault="00853A5C" w:rsidP="0053246A">
            <w:pPr>
              <w:pStyle w:val="Body"/>
            </w:pPr>
            <w:r>
              <w:t xml:space="preserve">new text that has been added to a fundamental or supplementary term </w:t>
            </w:r>
          </w:p>
        </w:tc>
      </w:tr>
      <w:tr w:rsidR="00853A5C" w14:paraId="1027DA7D" w14:textId="77777777" w:rsidTr="0053246A">
        <w:tc>
          <w:tcPr>
            <w:tcW w:w="4535" w:type="dxa"/>
          </w:tcPr>
          <w:p w14:paraId="253C076E" w14:textId="5FC813E5" w:rsidR="00853A5C" w:rsidRDefault="00853A5C" w:rsidP="0053246A">
            <w:pPr>
              <w:pStyle w:val="Body"/>
            </w:pPr>
            <w:r>
              <w:t xml:space="preserve">Text </w:t>
            </w:r>
          </w:p>
        </w:tc>
        <w:tc>
          <w:tcPr>
            <w:tcW w:w="4536" w:type="dxa"/>
          </w:tcPr>
          <w:p w14:paraId="0AF5BB87" w14:textId="77777777" w:rsidR="00853A5C" w:rsidRDefault="00853A5C" w:rsidP="0053246A">
            <w:pPr>
              <w:pStyle w:val="Body"/>
            </w:pPr>
            <w:r>
              <w:t>text that has been omitted from a fundamental or supplementary term</w:t>
            </w:r>
          </w:p>
        </w:tc>
      </w:tr>
    </w:tbl>
    <w:p w14:paraId="63F59E39" w14:textId="77777777" w:rsidR="00853A5C" w:rsidRDefault="00853A5C" w:rsidP="00853A5C">
      <w:pPr>
        <w:pStyle w:val="Body"/>
      </w:pPr>
    </w:p>
    <w:p w14:paraId="60C3EABA" w14:textId="77777777" w:rsidR="00853A5C" w:rsidRDefault="00853A5C" w:rsidP="00853A5C">
      <w:pPr>
        <w:pStyle w:val="Body"/>
      </w:pPr>
      <w:r>
        <w:t xml:space="preserve">Footnotes do not form part of the terms of this </w:t>
      </w:r>
      <w:proofErr w:type="gramStart"/>
      <w:r>
        <w:t>contract, but</w:t>
      </w:r>
      <w:proofErr w:type="gramEnd"/>
      <w:r>
        <w:t xml:space="preserve"> have been included where that is helpful.</w:t>
      </w:r>
    </w:p>
    <w:p w14:paraId="5710C706" w14:textId="77777777" w:rsidR="00853A5C" w:rsidRDefault="00853A5C" w:rsidP="00853A5C">
      <w:pPr>
        <w:pStyle w:val="Body"/>
        <w:rPr>
          <w:b/>
          <w:bCs/>
        </w:rPr>
      </w:pPr>
    </w:p>
    <w:p w14:paraId="39B008C6" w14:textId="77777777" w:rsidR="00853A5C" w:rsidRDefault="00853A5C" w:rsidP="00853A5C">
      <w:pPr>
        <w:pStyle w:val="Body"/>
        <w:rPr>
          <w:b/>
          <w:bCs/>
        </w:rPr>
        <w:sectPr w:rsidR="00853A5C" w:rsidSect="00F6165E">
          <w:headerReference w:type="even" r:id="rId16"/>
          <w:headerReference w:type="default" r:id="rId17"/>
          <w:footerReference w:type="even" r:id="rId18"/>
          <w:footerReference w:type="default" r:id="rId19"/>
          <w:headerReference w:type="first" r:id="rId20"/>
          <w:footerReference w:type="first" r:id="rId21"/>
          <w:pgSz w:w="11907" w:h="16840" w:code="9"/>
          <w:pgMar w:top="1418" w:right="1418" w:bottom="1418" w:left="1418" w:header="454" w:footer="454" w:gutter="0"/>
          <w:cols w:space="708"/>
          <w:docGrid w:linePitch="272"/>
        </w:sectPr>
      </w:pPr>
    </w:p>
    <w:p w14:paraId="314D545F" w14:textId="77777777" w:rsidR="00853A5C" w:rsidRPr="003C7A91" w:rsidRDefault="00853A5C" w:rsidP="00853A5C">
      <w:pPr>
        <w:pStyle w:val="Body"/>
        <w:jc w:val="center"/>
        <w:rPr>
          <w:b/>
          <w:bCs/>
        </w:rPr>
      </w:pPr>
      <w:r>
        <w:rPr>
          <w:b/>
          <w:bCs/>
        </w:rPr>
        <w:t xml:space="preserve">CONTENTS </w:t>
      </w:r>
    </w:p>
    <w:p w14:paraId="5BEB759D" w14:textId="567FB38D" w:rsidR="00791AEA" w:rsidRDefault="00762831">
      <w:pPr>
        <w:pStyle w:val="TOC2"/>
        <w:rPr>
          <w:rFonts w:asciiTheme="minorHAnsi" w:eastAsiaTheme="minorEastAsia" w:hAnsiTheme="minorHAnsi" w:cstheme="minorBidi"/>
          <w:sz w:val="22"/>
          <w:szCs w:val="22"/>
        </w:rPr>
      </w:pPr>
      <w:r>
        <w:fldChar w:fldCharType="begin"/>
      </w:r>
      <w:r>
        <w:instrText xml:space="preserve"> TOC \f \u \* MERGEFORMAT \b Annex5 \* MERGEFORMAT </w:instrText>
      </w:r>
      <w:r>
        <w:fldChar w:fldCharType="separate"/>
      </w:r>
      <w:r w:rsidR="00791AEA">
        <w:rPr>
          <w:cs/>
        </w:rPr>
        <w:t>‎</w:t>
      </w:r>
      <w:r w:rsidR="00791AEA">
        <w:t>Part 1</w:t>
      </w:r>
      <w:r w:rsidR="00791AEA">
        <w:rPr>
          <w:rFonts w:asciiTheme="minorHAnsi" w:eastAsiaTheme="minorEastAsia" w:hAnsiTheme="minorHAnsi" w:cstheme="minorBidi"/>
          <w:sz w:val="22"/>
          <w:szCs w:val="22"/>
        </w:rPr>
        <w:tab/>
      </w:r>
      <w:r w:rsidR="00791AEA">
        <w:t>EXPLANATORY INFORMATION</w:t>
      </w:r>
      <w:r w:rsidR="00791AEA">
        <w:tab/>
      </w:r>
      <w:r w:rsidR="00791AEA">
        <w:fldChar w:fldCharType="begin"/>
      </w:r>
      <w:r w:rsidR="00791AEA">
        <w:instrText xml:space="preserve"> PAGEREF _Toc158109600 \h </w:instrText>
      </w:r>
      <w:r w:rsidR="00791AEA">
        <w:fldChar w:fldCharType="separate"/>
      </w:r>
      <w:r w:rsidR="00791AEA">
        <w:t>54</w:t>
      </w:r>
      <w:r w:rsidR="00791AEA">
        <w:fldChar w:fldCharType="end"/>
      </w:r>
    </w:p>
    <w:p w14:paraId="730BF2BB" w14:textId="5BD2A688" w:rsidR="00791AEA" w:rsidRDefault="00791AEA">
      <w:pPr>
        <w:pStyle w:val="TOC2"/>
        <w:rPr>
          <w:rFonts w:asciiTheme="minorHAnsi" w:eastAsiaTheme="minorEastAsia" w:hAnsiTheme="minorHAnsi" w:cstheme="minorBidi"/>
          <w:sz w:val="22"/>
          <w:szCs w:val="22"/>
        </w:rPr>
      </w:pPr>
      <w:r>
        <w:rPr>
          <w:cs/>
        </w:rPr>
        <w:t>‎</w:t>
      </w:r>
      <w:r>
        <w:t>Part 2</w:t>
      </w:r>
      <w:r>
        <w:rPr>
          <w:rFonts w:asciiTheme="minorHAnsi" w:eastAsiaTheme="minorEastAsia" w:hAnsiTheme="minorHAnsi" w:cstheme="minorBidi"/>
          <w:sz w:val="22"/>
          <w:szCs w:val="22"/>
        </w:rPr>
        <w:tab/>
      </w:r>
      <w:r>
        <w:t>KEY MATTERS</w:t>
      </w:r>
      <w:r>
        <w:tab/>
      </w:r>
      <w:r>
        <w:fldChar w:fldCharType="begin"/>
      </w:r>
      <w:r>
        <w:instrText xml:space="preserve"> PAGEREF _Toc158109601 \h </w:instrText>
      </w:r>
      <w:r>
        <w:fldChar w:fldCharType="separate"/>
      </w:r>
      <w:r>
        <w:t>57</w:t>
      </w:r>
      <w:r>
        <w:fldChar w:fldCharType="end"/>
      </w:r>
    </w:p>
    <w:p w14:paraId="2C6BE2F3" w14:textId="19FFBC34" w:rsidR="00791AEA" w:rsidRDefault="00791AEA">
      <w:pPr>
        <w:pStyle w:val="TOC2"/>
        <w:rPr>
          <w:rFonts w:asciiTheme="minorHAnsi" w:eastAsiaTheme="minorEastAsia" w:hAnsiTheme="minorHAnsi" w:cstheme="minorBidi"/>
          <w:sz w:val="22"/>
          <w:szCs w:val="22"/>
        </w:rPr>
      </w:pPr>
      <w:r>
        <w:t>FUNDAMENTAL AND SUPPLEMENTARY TERMS</w:t>
      </w:r>
      <w:r>
        <w:tab/>
      </w:r>
      <w:r>
        <w:fldChar w:fldCharType="begin"/>
      </w:r>
      <w:r>
        <w:instrText xml:space="preserve"> PAGEREF _Toc158109602 \h </w:instrText>
      </w:r>
      <w:r>
        <w:fldChar w:fldCharType="separate"/>
      </w:r>
      <w:r>
        <w:t>58</w:t>
      </w:r>
      <w:r>
        <w:fldChar w:fldCharType="end"/>
      </w:r>
    </w:p>
    <w:p w14:paraId="41EE5739" w14:textId="673D4AF2" w:rsidR="00791AEA" w:rsidRDefault="00791AEA">
      <w:pPr>
        <w:pStyle w:val="TOC5"/>
        <w:rPr>
          <w:rFonts w:asciiTheme="minorHAnsi" w:eastAsiaTheme="minorEastAsia" w:hAnsiTheme="minorHAnsi" w:cstheme="minorBidi"/>
          <w:sz w:val="22"/>
          <w:szCs w:val="22"/>
        </w:rPr>
      </w:pPr>
      <w:r>
        <w:t>TERMS</w:t>
      </w:r>
      <w:r>
        <w:tab/>
      </w:r>
      <w:r>
        <w:fldChar w:fldCharType="begin"/>
      </w:r>
      <w:r>
        <w:instrText xml:space="preserve"> PAGEREF _Toc158109603 \h </w:instrText>
      </w:r>
      <w:r>
        <w:fldChar w:fldCharType="separate"/>
      </w:r>
      <w:r>
        <w:t>60</w:t>
      </w:r>
      <w:r>
        <w:fldChar w:fldCharType="end"/>
      </w:r>
    </w:p>
    <w:p w14:paraId="6F950277" w14:textId="1AF8DD0A" w:rsidR="00791AEA" w:rsidRDefault="00791AEA">
      <w:pPr>
        <w:pStyle w:val="TOC1"/>
        <w:rPr>
          <w:rFonts w:asciiTheme="minorHAnsi" w:eastAsiaTheme="minorEastAsia" w:hAnsiTheme="minorHAnsi" w:cstheme="minorBidi"/>
          <w:caps w:val="0"/>
          <w:sz w:val="22"/>
          <w:szCs w:val="22"/>
        </w:rPr>
      </w:pPr>
      <w:r>
        <w:rPr>
          <w:cs/>
        </w:rPr>
        <w:t>‎</w:t>
      </w:r>
      <w:r>
        <w:t>1</w:t>
      </w:r>
      <w:r>
        <w:rPr>
          <w:rFonts w:asciiTheme="minorHAnsi" w:eastAsiaTheme="minorEastAsia" w:hAnsiTheme="minorHAnsi" w:cstheme="minorBidi"/>
          <w:caps w:val="0"/>
          <w:sz w:val="22"/>
          <w:szCs w:val="22"/>
        </w:rPr>
        <w:tab/>
      </w:r>
      <w:r>
        <w:t>Rent and other charges</w:t>
      </w:r>
      <w:r>
        <w:tab/>
      </w:r>
      <w:r>
        <w:fldChar w:fldCharType="begin"/>
      </w:r>
      <w:r>
        <w:instrText xml:space="preserve"> PAGEREF _Toc158109604 \h </w:instrText>
      </w:r>
      <w:r>
        <w:fldChar w:fldCharType="separate"/>
      </w:r>
      <w:r>
        <w:t>60</w:t>
      </w:r>
      <w:r>
        <w:fldChar w:fldCharType="end"/>
      </w:r>
    </w:p>
    <w:p w14:paraId="428C8A7D" w14:textId="1283A4F4" w:rsidR="00791AEA" w:rsidRDefault="00791AEA">
      <w:pPr>
        <w:pStyle w:val="TOC1"/>
        <w:rPr>
          <w:rFonts w:asciiTheme="minorHAnsi" w:eastAsiaTheme="minorEastAsia" w:hAnsiTheme="minorHAnsi" w:cstheme="minorBidi"/>
          <w:caps w:val="0"/>
          <w:sz w:val="22"/>
          <w:szCs w:val="22"/>
        </w:rPr>
      </w:pPr>
      <w:r>
        <w:rPr>
          <w:cs/>
        </w:rPr>
        <w:t>‎</w:t>
      </w:r>
      <w:r>
        <w:t>2</w:t>
      </w:r>
      <w:r>
        <w:rPr>
          <w:rFonts w:asciiTheme="minorHAnsi" w:eastAsiaTheme="minorEastAsia" w:hAnsiTheme="minorHAnsi" w:cstheme="minorBidi"/>
          <w:caps w:val="0"/>
          <w:sz w:val="22"/>
          <w:szCs w:val="22"/>
        </w:rPr>
        <w:tab/>
      </w:r>
      <w:r>
        <w:t>Deposit</w:t>
      </w:r>
      <w:r>
        <w:tab/>
      </w:r>
      <w:r>
        <w:fldChar w:fldCharType="begin"/>
      </w:r>
      <w:r>
        <w:instrText xml:space="preserve"> PAGEREF _Toc158109605 \h </w:instrText>
      </w:r>
      <w:r>
        <w:fldChar w:fldCharType="separate"/>
      </w:r>
      <w:r>
        <w:t>62</w:t>
      </w:r>
      <w:r>
        <w:fldChar w:fldCharType="end"/>
      </w:r>
    </w:p>
    <w:p w14:paraId="24A9AF9C" w14:textId="10BCCFC8" w:rsidR="00791AEA" w:rsidRDefault="00791AEA">
      <w:pPr>
        <w:pStyle w:val="TOC1"/>
        <w:rPr>
          <w:rFonts w:asciiTheme="minorHAnsi" w:eastAsiaTheme="minorEastAsia" w:hAnsiTheme="minorHAnsi" w:cstheme="minorBidi"/>
          <w:caps w:val="0"/>
          <w:sz w:val="22"/>
          <w:szCs w:val="22"/>
        </w:rPr>
      </w:pPr>
      <w:r>
        <w:rPr>
          <w:cs/>
        </w:rPr>
        <w:t>‎</w:t>
      </w:r>
      <w:r>
        <w:t>3</w:t>
      </w:r>
      <w:r>
        <w:rPr>
          <w:rFonts w:asciiTheme="minorHAnsi" w:eastAsiaTheme="minorEastAsia" w:hAnsiTheme="minorHAnsi" w:cstheme="minorBidi"/>
          <w:caps w:val="0"/>
          <w:sz w:val="22"/>
          <w:szCs w:val="22"/>
        </w:rPr>
        <w:tab/>
      </w:r>
      <w:r>
        <w:t>Prohibited conduct</w:t>
      </w:r>
      <w:r>
        <w:tab/>
      </w:r>
      <w:r>
        <w:fldChar w:fldCharType="begin"/>
      </w:r>
      <w:r>
        <w:instrText xml:space="preserve"> PAGEREF _Toc158109606 \h </w:instrText>
      </w:r>
      <w:r>
        <w:fldChar w:fldCharType="separate"/>
      </w:r>
      <w:r>
        <w:t>63</w:t>
      </w:r>
      <w:r>
        <w:fldChar w:fldCharType="end"/>
      </w:r>
    </w:p>
    <w:p w14:paraId="1CC2B11E" w14:textId="0004163F" w:rsidR="00791AEA" w:rsidRDefault="00791AEA">
      <w:pPr>
        <w:pStyle w:val="TOC1"/>
        <w:rPr>
          <w:rFonts w:asciiTheme="minorHAnsi" w:eastAsiaTheme="minorEastAsia" w:hAnsiTheme="minorHAnsi" w:cstheme="minorBidi"/>
          <w:caps w:val="0"/>
          <w:sz w:val="22"/>
          <w:szCs w:val="22"/>
        </w:rPr>
      </w:pPr>
      <w:r>
        <w:rPr>
          <w:cs/>
        </w:rPr>
        <w:t>‎</w:t>
      </w:r>
      <w:r>
        <w:t>4</w:t>
      </w:r>
      <w:r>
        <w:rPr>
          <w:rFonts w:asciiTheme="minorHAnsi" w:eastAsiaTheme="minorEastAsia" w:hAnsiTheme="minorHAnsi" w:cstheme="minorBidi"/>
          <w:caps w:val="0"/>
          <w:sz w:val="22"/>
          <w:szCs w:val="22"/>
        </w:rPr>
        <w:tab/>
      </w:r>
      <w:r>
        <w:t>Control of the accommodation</w:t>
      </w:r>
      <w:r>
        <w:tab/>
      </w:r>
      <w:r>
        <w:fldChar w:fldCharType="begin"/>
      </w:r>
      <w:r>
        <w:instrText xml:space="preserve"> PAGEREF _Toc158109607 \h </w:instrText>
      </w:r>
      <w:r>
        <w:fldChar w:fldCharType="separate"/>
      </w:r>
      <w:r>
        <w:t>64</w:t>
      </w:r>
      <w:r>
        <w:fldChar w:fldCharType="end"/>
      </w:r>
    </w:p>
    <w:p w14:paraId="74117D46" w14:textId="6A35560F" w:rsidR="00791AEA" w:rsidRDefault="00791AEA">
      <w:pPr>
        <w:pStyle w:val="TOC1"/>
        <w:rPr>
          <w:rFonts w:asciiTheme="minorHAnsi" w:eastAsiaTheme="minorEastAsia" w:hAnsiTheme="minorHAnsi" w:cstheme="minorBidi"/>
          <w:caps w:val="0"/>
          <w:sz w:val="22"/>
          <w:szCs w:val="22"/>
        </w:rPr>
      </w:pPr>
      <w:r>
        <w:rPr>
          <w:cs/>
        </w:rPr>
        <w:t>‎</w:t>
      </w:r>
      <w:r>
        <w:t>5</w:t>
      </w:r>
      <w:r>
        <w:rPr>
          <w:rFonts w:asciiTheme="minorHAnsi" w:eastAsiaTheme="minorEastAsia" w:hAnsiTheme="minorHAnsi" w:cstheme="minorBidi"/>
          <w:caps w:val="0"/>
          <w:sz w:val="22"/>
          <w:szCs w:val="22"/>
        </w:rPr>
        <w:tab/>
      </w:r>
      <w:r>
        <w:t>Care of the accommodation — contract-holder’s responsibilities</w:t>
      </w:r>
      <w:r>
        <w:tab/>
      </w:r>
      <w:r>
        <w:fldChar w:fldCharType="begin"/>
      </w:r>
      <w:r>
        <w:instrText xml:space="preserve"> PAGEREF _Toc158109608 \h </w:instrText>
      </w:r>
      <w:r>
        <w:fldChar w:fldCharType="separate"/>
      </w:r>
      <w:r>
        <w:t>66</w:t>
      </w:r>
      <w:r>
        <w:fldChar w:fldCharType="end"/>
      </w:r>
    </w:p>
    <w:p w14:paraId="5DFFDB2B" w14:textId="12456FB7" w:rsidR="00791AEA" w:rsidRDefault="00791AEA">
      <w:pPr>
        <w:pStyle w:val="TOC1"/>
        <w:rPr>
          <w:rFonts w:asciiTheme="minorHAnsi" w:eastAsiaTheme="minorEastAsia" w:hAnsiTheme="minorHAnsi" w:cstheme="minorBidi"/>
          <w:caps w:val="0"/>
          <w:sz w:val="22"/>
          <w:szCs w:val="22"/>
        </w:rPr>
      </w:pPr>
      <w:r>
        <w:rPr>
          <w:cs/>
        </w:rPr>
        <w:t>‎</w:t>
      </w:r>
      <w:r>
        <w:t>6</w:t>
      </w:r>
      <w:r>
        <w:rPr>
          <w:rFonts w:asciiTheme="minorHAnsi" w:eastAsiaTheme="minorEastAsia" w:hAnsiTheme="minorHAnsi" w:cstheme="minorBidi"/>
          <w:caps w:val="0"/>
          <w:sz w:val="22"/>
          <w:szCs w:val="22"/>
        </w:rPr>
        <w:tab/>
      </w:r>
      <w:r>
        <w:t>Care of the accommodation — landlord’s obligations</w:t>
      </w:r>
      <w:r>
        <w:tab/>
      </w:r>
      <w:r>
        <w:fldChar w:fldCharType="begin"/>
      </w:r>
      <w:r>
        <w:instrText xml:space="preserve"> PAGEREF _Toc158109609 \h </w:instrText>
      </w:r>
      <w:r>
        <w:fldChar w:fldCharType="separate"/>
      </w:r>
      <w:r>
        <w:t>68</w:t>
      </w:r>
      <w:r>
        <w:fldChar w:fldCharType="end"/>
      </w:r>
    </w:p>
    <w:p w14:paraId="3B87DA76" w14:textId="0D3B09CB" w:rsidR="00791AEA" w:rsidRDefault="00791AEA">
      <w:pPr>
        <w:pStyle w:val="TOC1"/>
        <w:rPr>
          <w:rFonts w:asciiTheme="minorHAnsi" w:eastAsiaTheme="minorEastAsia" w:hAnsiTheme="minorHAnsi" w:cstheme="minorBidi"/>
          <w:caps w:val="0"/>
          <w:sz w:val="22"/>
          <w:szCs w:val="22"/>
        </w:rPr>
      </w:pPr>
      <w:r>
        <w:rPr>
          <w:cs/>
        </w:rPr>
        <w:t>‎</w:t>
      </w:r>
      <w:r>
        <w:t>7</w:t>
      </w:r>
      <w:r>
        <w:rPr>
          <w:rFonts w:asciiTheme="minorHAnsi" w:eastAsiaTheme="minorEastAsia" w:hAnsiTheme="minorHAnsi" w:cstheme="minorBidi"/>
          <w:caps w:val="0"/>
          <w:sz w:val="22"/>
          <w:szCs w:val="22"/>
        </w:rPr>
        <w:tab/>
      </w:r>
      <w:r>
        <w:t>Making changes to the accommodation or utilities</w:t>
      </w:r>
      <w:r>
        <w:tab/>
      </w:r>
      <w:r>
        <w:fldChar w:fldCharType="begin"/>
      </w:r>
      <w:r>
        <w:instrText xml:space="preserve"> PAGEREF _Toc158109610 \h </w:instrText>
      </w:r>
      <w:r>
        <w:fldChar w:fldCharType="separate"/>
      </w:r>
      <w:r>
        <w:t>71</w:t>
      </w:r>
      <w:r>
        <w:fldChar w:fldCharType="end"/>
      </w:r>
    </w:p>
    <w:p w14:paraId="65D4B289" w14:textId="272A2D54" w:rsidR="00791AEA" w:rsidRDefault="00791AEA">
      <w:pPr>
        <w:pStyle w:val="TOC1"/>
        <w:rPr>
          <w:rFonts w:asciiTheme="minorHAnsi" w:eastAsiaTheme="minorEastAsia" w:hAnsiTheme="minorHAnsi" w:cstheme="minorBidi"/>
          <w:caps w:val="0"/>
          <w:sz w:val="22"/>
          <w:szCs w:val="22"/>
        </w:rPr>
      </w:pPr>
      <w:r>
        <w:rPr>
          <w:cs/>
        </w:rPr>
        <w:t>‎</w:t>
      </w:r>
      <w:r>
        <w:t>8</w:t>
      </w:r>
      <w:r>
        <w:rPr>
          <w:rFonts w:asciiTheme="minorHAnsi" w:eastAsiaTheme="minorEastAsia" w:hAnsiTheme="minorHAnsi" w:cstheme="minorBidi"/>
          <w:caps w:val="0"/>
          <w:sz w:val="22"/>
          <w:szCs w:val="22"/>
        </w:rPr>
        <w:tab/>
      </w:r>
      <w:r>
        <w:t>Security and safety of the accommodation: contract-holder’s responsibilities</w:t>
      </w:r>
      <w:r>
        <w:tab/>
      </w:r>
      <w:r>
        <w:fldChar w:fldCharType="begin"/>
      </w:r>
      <w:r>
        <w:instrText xml:space="preserve"> PAGEREF _Toc158109611 \h </w:instrText>
      </w:r>
      <w:r>
        <w:fldChar w:fldCharType="separate"/>
      </w:r>
      <w:r>
        <w:t>72</w:t>
      </w:r>
      <w:r>
        <w:fldChar w:fldCharType="end"/>
      </w:r>
    </w:p>
    <w:p w14:paraId="2BD23186" w14:textId="1B15A4B4" w:rsidR="00791AEA" w:rsidRDefault="00791AEA">
      <w:pPr>
        <w:pStyle w:val="TOC1"/>
        <w:rPr>
          <w:rFonts w:asciiTheme="minorHAnsi" w:eastAsiaTheme="minorEastAsia" w:hAnsiTheme="minorHAnsi" w:cstheme="minorBidi"/>
          <w:caps w:val="0"/>
          <w:sz w:val="22"/>
          <w:szCs w:val="22"/>
        </w:rPr>
      </w:pPr>
      <w:r>
        <w:rPr>
          <w:cs/>
        </w:rPr>
        <w:t>‎</w:t>
      </w:r>
      <w:r>
        <w:t>9</w:t>
      </w:r>
      <w:r>
        <w:rPr>
          <w:rFonts w:asciiTheme="minorHAnsi" w:eastAsiaTheme="minorEastAsia" w:hAnsiTheme="minorHAnsi" w:cstheme="minorBidi"/>
          <w:caps w:val="0"/>
          <w:sz w:val="22"/>
          <w:szCs w:val="22"/>
        </w:rPr>
        <w:tab/>
      </w:r>
      <w:r>
        <w:t>Creating a sub-tenancy or sub-licence, transferring the contract or taking out a mortgage</w:t>
      </w:r>
      <w:r>
        <w:tab/>
      </w:r>
      <w:r>
        <w:fldChar w:fldCharType="begin"/>
      </w:r>
      <w:r>
        <w:instrText xml:space="preserve"> PAGEREF _Toc158109612 \h </w:instrText>
      </w:r>
      <w:r>
        <w:fldChar w:fldCharType="separate"/>
      </w:r>
      <w:r>
        <w:t>73</w:t>
      </w:r>
      <w:r>
        <w:fldChar w:fldCharType="end"/>
      </w:r>
    </w:p>
    <w:p w14:paraId="39C2AFE8" w14:textId="4FBE7617" w:rsidR="00791AEA" w:rsidRDefault="00791AEA">
      <w:pPr>
        <w:pStyle w:val="TOC1"/>
        <w:rPr>
          <w:rFonts w:asciiTheme="minorHAnsi" w:eastAsiaTheme="minorEastAsia" w:hAnsiTheme="minorHAnsi" w:cstheme="minorBidi"/>
          <w:caps w:val="0"/>
          <w:sz w:val="22"/>
          <w:szCs w:val="22"/>
        </w:rPr>
      </w:pPr>
      <w:r>
        <w:rPr>
          <w:cs/>
        </w:rPr>
        <w:t>‎</w:t>
      </w:r>
      <w:r>
        <w:t>10</w:t>
      </w:r>
      <w:r>
        <w:rPr>
          <w:rFonts w:asciiTheme="minorHAnsi" w:eastAsiaTheme="minorEastAsia" w:hAnsiTheme="minorHAnsi" w:cstheme="minorBidi"/>
          <w:caps w:val="0"/>
          <w:sz w:val="22"/>
          <w:szCs w:val="22"/>
        </w:rPr>
        <w:tab/>
      </w:r>
      <w:r>
        <w:t>Provisions about joint contract-holders</w:t>
      </w:r>
      <w:r>
        <w:tab/>
      </w:r>
      <w:r>
        <w:fldChar w:fldCharType="begin"/>
      </w:r>
      <w:r>
        <w:instrText xml:space="preserve"> PAGEREF _Toc158109613 \h </w:instrText>
      </w:r>
      <w:r>
        <w:fldChar w:fldCharType="separate"/>
      </w:r>
      <w:r>
        <w:t>74</w:t>
      </w:r>
      <w:r>
        <w:fldChar w:fldCharType="end"/>
      </w:r>
    </w:p>
    <w:p w14:paraId="7CE32308" w14:textId="64B18581" w:rsidR="00791AEA" w:rsidRDefault="00791AEA">
      <w:pPr>
        <w:pStyle w:val="TOC1"/>
        <w:rPr>
          <w:rFonts w:asciiTheme="minorHAnsi" w:eastAsiaTheme="minorEastAsia" w:hAnsiTheme="minorHAnsi" w:cstheme="minorBidi"/>
          <w:caps w:val="0"/>
          <w:sz w:val="22"/>
          <w:szCs w:val="22"/>
        </w:rPr>
      </w:pPr>
      <w:r>
        <w:rPr>
          <w:cs/>
        </w:rPr>
        <w:t>‎</w:t>
      </w:r>
      <w:r>
        <w:t>11</w:t>
      </w:r>
      <w:r>
        <w:rPr>
          <w:rFonts w:asciiTheme="minorHAnsi" w:eastAsiaTheme="minorEastAsia" w:hAnsiTheme="minorHAnsi" w:cstheme="minorBidi"/>
          <w:caps w:val="0"/>
          <w:sz w:val="22"/>
          <w:szCs w:val="22"/>
        </w:rPr>
        <w:tab/>
      </w:r>
      <w:r>
        <w:t>Termination of contract — general</w:t>
      </w:r>
      <w:r>
        <w:tab/>
      </w:r>
      <w:r>
        <w:fldChar w:fldCharType="begin"/>
      </w:r>
      <w:r>
        <w:instrText xml:space="preserve"> PAGEREF _Toc158109614 \h </w:instrText>
      </w:r>
      <w:r>
        <w:fldChar w:fldCharType="separate"/>
      </w:r>
      <w:r>
        <w:t>75</w:t>
      </w:r>
      <w:r>
        <w:fldChar w:fldCharType="end"/>
      </w:r>
    </w:p>
    <w:p w14:paraId="30C3DC40" w14:textId="0073030D" w:rsidR="00791AEA" w:rsidRDefault="00791AEA">
      <w:pPr>
        <w:pStyle w:val="TOC1"/>
        <w:rPr>
          <w:rFonts w:asciiTheme="minorHAnsi" w:eastAsiaTheme="minorEastAsia" w:hAnsiTheme="minorHAnsi" w:cstheme="minorBidi"/>
          <w:caps w:val="0"/>
          <w:sz w:val="22"/>
          <w:szCs w:val="22"/>
        </w:rPr>
      </w:pPr>
      <w:r>
        <w:rPr>
          <w:cs/>
        </w:rPr>
        <w:t>‎</w:t>
      </w:r>
      <w:r>
        <w:t>12</w:t>
      </w:r>
      <w:r>
        <w:rPr>
          <w:rFonts w:asciiTheme="minorHAnsi" w:eastAsiaTheme="minorEastAsia" w:hAnsiTheme="minorHAnsi" w:cstheme="minorBidi"/>
          <w:caps w:val="0"/>
          <w:sz w:val="22"/>
          <w:szCs w:val="22"/>
        </w:rPr>
        <w:tab/>
      </w:r>
      <w:r>
        <w:t>Termination by contract-holder</w:t>
      </w:r>
      <w:r>
        <w:tab/>
      </w:r>
      <w:r>
        <w:fldChar w:fldCharType="begin"/>
      </w:r>
      <w:r>
        <w:instrText xml:space="preserve"> PAGEREF _Toc158109615 \h </w:instrText>
      </w:r>
      <w:r>
        <w:fldChar w:fldCharType="separate"/>
      </w:r>
      <w:r>
        <w:t>78</w:t>
      </w:r>
      <w:r>
        <w:fldChar w:fldCharType="end"/>
      </w:r>
    </w:p>
    <w:p w14:paraId="64E53DEB" w14:textId="1FBC147C" w:rsidR="00791AEA" w:rsidRDefault="00791AEA">
      <w:pPr>
        <w:pStyle w:val="TOC1"/>
        <w:rPr>
          <w:rFonts w:asciiTheme="minorHAnsi" w:eastAsiaTheme="minorEastAsia" w:hAnsiTheme="minorHAnsi" w:cstheme="minorBidi"/>
          <w:caps w:val="0"/>
          <w:sz w:val="22"/>
          <w:szCs w:val="22"/>
        </w:rPr>
      </w:pPr>
      <w:r>
        <w:rPr>
          <w:cs/>
        </w:rPr>
        <w:t>‎</w:t>
      </w:r>
      <w:r>
        <w:t>13</w:t>
      </w:r>
      <w:r>
        <w:rPr>
          <w:rFonts w:asciiTheme="minorHAnsi" w:eastAsiaTheme="minorEastAsia" w:hAnsiTheme="minorHAnsi" w:cstheme="minorBidi"/>
          <w:caps w:val="0"/>
          <w:sz w:val="22"/>
          <w:szCs w:val="22"/>
        </w:rPr>
        <w:tab/>
      </w:r>
      <w:r>
        <w:t>Termination by the landlord: possession claims and possession notices</w:t>
      </w:r>
      <w:r>
        <w:tab/>
      </w:r>
      <w:r>
        <w:fldChar w:fldCharType="begin"/>
      </w:r>
      <w:r>
        <w:instrText xml:space="preserve"> PAGEREF _Toc158109616 \h </w:instrText>
      </w:r>
      <w:r>
        <w:fldChar w:fldCharType="separate"/>
      </w:r>
      <w:r>
        <w:t>79</w:t>
      </w:r>
      <w:r>
        <w:fldChar w:fldCharType="end"/>
      </w:r>
    </w:p>
    <w:p w14:paraId="498542D4" w14:textId="139E1138" w:rsidR="00791AEA" w:rsidRDefault="00791AEA">
      <w:pPr>
        <w:pStyle w:val="TOC1"/>
        <w:rPr>
          <w:rFonts w:asciiTheme="minorHAnsi" w:eastAsiaTheme="minorEastAsia" w:hAnsiTheme="minorHAnsi" w:cstheme="minorBidi"/>
          <w:caps w:val="0"/>
          <w:sz w:val="22"/>
          <w:szCs w:val="22"/>
        </w:rPr>
      </w:pPr>
      <w:r>
        <w:rPr>
          <w:cs/>
        </w:rPr>
        <w:t>‎</w:t>
      </w:r>
      <w:r>
        <w:t>14</w:t>
      </w:r>
      <w:r>
        <w:rPr>
          <w:rFonts w:asciiTheme="minorHAnsi" w:eastAsiaTheme="minorEastAsia" w:hAnsiTheme="minorHAnsi" w:cstheme="minorBidi"/>
          <w:caps w:val="0"/>
          <w:sz w:val="22"/>
          <w:szCs w:val="22"/>
        </w:rPr>
        <w:tab/>
      </w:r>
      <w:r>
        <w:t>Termination by the landlord: grounds for making a possession claim</w:t>
      </w:r>
      <w:r>
        <w:tab/>
      </w:r>
      <w:r>
        <w:fldChar w:fldCharType="begin"/>
      </w:r>
      <w:r>
        <w:instrText xml:space="preserve"> PAGEREF _Toc158109617 \h </w:instrText>
      </w:r>
      <w:r>
        <w:fldChar w:fldCharType="separate"/>
      </w:r>
      <w:r>
        <w:t>80</w:t>
      </w:r>
      <w:r>
        <w:fldChar w:fldCharType="end"/>
      </w:r>
    </w:p>
    <w:p w14:paraId="18618C6B" w14:textId="079A0057" w:rsidR="00791AEA" w:rsidRDefault="00791AEA">
      <w:pPr>
        <w:pStyle w:val="TOC1"/>
        <w:rPr>
          <w:rFonts w:asciiTheme="minorHAnsi" w:eastAsiaTheme="minorEastAsia" w:hAnsiTheme="minorHAnsi" w:cstheme="minorBidi"/>
          <w:caps w:val="0"/>
          <w:sz w:val="22"/>
          <w:szCs w:val="22"/>
        </w:rPr>
      </w:pPr>
      <w:r>
        <w:rPr>
          <w:cs/>
        </w:rPr>
        <w:t>‎</w:t>
      </w:r>
      <w:r>
        <w:t>17</w:t>
      </w:r>
      <w:r>
        <w:rPr>
          <w:rFonts w:asciiTheme="minorHAnsi" w:eastAsiaTheme="minorEastAsia" w:hAnsiTheme="minorHAnsi" w:cstheme="minorBidi"/>
          <w:caps w:val="0"/>
          <w:sz w:val="22"/>
          <w:szCs w:val="22"/>
        </w:rPr>
        <w:tab/>
      </w:r>
      <w:r>
        <w:t>Termination by the landlord: landlord’s notice</w:t>
      </w:r>
      <w:r>
        <w:tab/>
      </w:r>
      <w:r>
        <w:fldChar w:fldCharType="begin"/>
      </w:r>
      <w:r>
        <w:instrText xml:space="preserve"> PAGEREF _Toc158109618 \h </w:instrText>
      </w:r>
      <w:r>
        <w:fldChar w:fldCharType="separate"/>
      </w:r>
      <w:r>
        <w:t>82</w:t>
      </w:r>
      <w:r>
        <w:fldChar w:fldCharType="end"/>
      </w:r>
    </w:p>
    <w:p w14:paraId="7154B0B2" w14:textId="4A8E4934" w:rsidR="00791AEA" w:rsidRDefault="00791AEA">
      <w:pPr>
        <w:pStyle w:val="TOC1"/>
        <w:rPr>
          <w:rFonts w:asciiTheme="minorHAnsi" w:eastAsiaTheme="minorEastAsia" w:hAnsiTheme="minorHAnsi" w:cstheme="minorBidi"/>
          <w:caps w:val="0"/>
          <w:sz w:val="22"/>
          <w:szCs w:val="22"/>
        </w:rPr>
      </w:pPr>
      <w:r>
        <w:rPr>
          <w:cs/>
        </w:rPr>
        <w:t>‎</w:t>
      </w:r>
      <w:r>
        <w:t>17</w:t>
      </w:r>
      <w:r>
        <w:rPr>
          <w:rFonts w:asciiTheme="minorHAnsi" w:eastAsiaTheme="minorEastAsia" w:hAnsiTheme="minorHAnsi" w:cstheme="minorBidi"/>
          <w:caps w:val="0"/>
          <w:sz w:val="22"/>
          <w:szCs w:val="22"/>
        </w:rPr>
        <w:tab/>
      </w:r>
      <w:r>
        <w:t>Termination by the landlord: restrictions on giving a landlord’s notice</w:t>
      </w:r>
      <w:r>
        <w:tab/>
      </w:r>
      <w:r>
        <w:fldChar w:fldCharType="begin"/>
      </w:r>
      <w:r>
        <w:instrText xml:space="preserve"> PAGEREF _Toc158109619 \h </w:instrText>
      </w:r>
      <w:r>
        <w:fldChar w:fldCharType="separate"/>
      </w:r>
      <w:r>
        <w:t>84</w:t>
      </w:r>
      <w:r>
        <w:fldChar w:fldCharType="end"/>
      </w:r>
    </w:p>
    <w:p w14:paraId="590B95F9" w14:textId="0CAE51C3" w:rsidR="00791AEA" w:rsidRDefault="00791AEA">
      <w:pPr>
        <w:pStyle w:val="TOC1"/>
        <w:rPr>
          <w:rFonts w:asciiTheme="minorHAnsi" w:eastAsiaTheme="minorEastAsia" w:hAnsiTheme="minorHAnsi" w:cstheme="minorBidi"/>
          <w:caps w:val="0"/>
          <w:sz w:val="22"/>
          <w:szCs w:val="22"/>
        </w:rPr>
      </w:pPr>
      <w:r>
        <w:rPr>
          <w:cs/>
        </w:rPr>
        <w:t>‎</w:t>
      </w:r>
      <w:r>
        <w:t>17</w:t>
      </w:r>
      <w:r>
        <w:rPr>
          <w:rFonts w:asciiTheme="minorHAnsi" w:eastAsiaTheme="minorEastAsia" w:hAnsiTheme="minorHAnsi" w:cstheme="minorBidi"/>
          <w:caps w:val="0"/>
          <w:sz w:val="22"/>
          <w:szCs w:val="22"/>
        </w:rPr>
        <w:tab/>
      </w:r>
      <w:r>
        <w:t>Court’s Order for possession</w:t>
      </w:r>
      <w:r>
        <w:tab/>
      </w:r>
      <w:r>
        <w:fldChar w:fldCharType="begin"/>
      </w:r>
      <w:r>
        <w:instrText xml:space="preserve"> PAGEREF _Toc158109620 \h </w:instrText>
      </w:r>
      <w:r>
        <w:fldChar w:fldCharType="separate"/>
      </w:r>
      <w:r>
        <w:t>88</w:t>
      </w:r>
      <w:r>
        <w:fldChar w:fldCharType="end"/>
      </w:r>
    </w:p>
    <w:p w14:paraId="2C854E4B" w14:textId="5600DFBB" w:rsidR="00791AEA" w:rsidRDefault="00791AEA">
      <w:pPr>
        <w:pStyle w:val="TOC1"/>
        <w:rPr>
          <w:rFonts w:asciiTheme="minorHAnsi" w:eastAsiaTheme="minorEastAsia" w:hAnsiTheme="minorHAnsi" w:cstheme="minorBidi"/>
          <w:caps w:val="0"/>
          <w:sz w:val="22"/>
          <w:szCs w:val="22"/>
        </w:rPr>
      </w:pPr>
      <w:r>
        <w:rPr>
          <w:cs/>
        </w:rPr>
        <w:t>‎</w:t>
      </w:r>
      <w:r>
        <w:t>18</w:t>
      </w:r>
      <w:r>
        <w:rPr>
          <w:rFonts w:asciiTheme="minorHAnsi" w:eastAsiaTheme="minorEastAsia" w:hAnsiTheme="minorHAnsi" w:cstheme="minorBidi"/>
          <w:caps w:val="0"/>
          <w:sz w:val="22"/>
          <w:szCs w:val="22"/>
        </w:rPr>
        <w:tab/>
      </w:r>
      <w:r>
        <w:t>Variation</w:t>
      </w:r>
      <w:r>
        <w:tab/>
      </w:r>
      <w:r>
        <w:fldChar w:fldCharType="begin"/>
      </w:r>
      <w:r>
        <w:instrText xml:space="preserve"> PAGEREF _Toc158109621 \h </w:instrText>
      </w:r>
      <w:r>
        <w:fldChar w:fldCharType="separate"/>
      </w:r>
      <w:r>
        <w:t>88</w:t>
      </w:r>
      <w:r>
        <w:fldChar w:fldCharType="end"/>
      </w:r>
    </w:p>
    <w:p w14:paraId="11196F1D" w14:textId="4F7635A1" w:rsidR="00791AEA" w:rsidRDefault="00791AEA">
      <w:pPr>
        <w:pStyle w:val="TOC1"/>
        <w:rPr>
          <w:rFonts w:asciiTheme="minorHAnsi" w:eastAsiaTheme="minorEastAsia" w:hAnsiTheme="minorHAnsi" w:cstheme="minorBidi"/>
          <w:caps w:val="0"/>
          <w:sz w:val="22"/>
          <w:szCs w:val="22"/>
        </w:rPr>
      </w:pPr>
      <w:r>
        <w:rPr>
          <w:cs/>
        </w:rPr>
        <w:t>‎</w:t>
      </w:r>
      <w:r>
        <w:t>19</w:t>
      </w:r>
      <w:r>
        <w:rPr>
          <w:rFonts w:asciiTheme="minorHAnsi" w:eastAsiaTheme="minorEastAsia" w:hAnsiTheme="minorHAnsi" w:cstheme="minorBidi"/>
          <w:caps w:val="0"/>
          <w:sz w:val="22"/>
          <w:szCs w:val="22"/>
        </w:rPr>
        <w:tab/>
      </w:r>
      <w:r>
        <w:t>Written statements and the provision of information by landlord</w:t>
      </w:r>
      <w:r>
        <w:tab/>
      </w:r>
      <w:r>
        <w:fldChar w:fldCharType="begin"/>
      </w:r>
      <w:r>
        <w:instrText xml:space="preserve"> PAGEREF _Toc158109622 \h </w:instrText>
      </w:r>
      <w:r>
        <w:fldChar w:fldCharType="separate"/>
      </w:r>
      <w:r>
        <w:t>90</w:t>
      </w:r>
      <w:r>
        <w:fldChar w:fldCharType="end"/>
      </w:r>
    </w:p>
    <w:p w14:paraId="17C8532D" w14:textId="78CAD330" w:rsidR="00791AEA" w:rsidRDefault="00791AEA">
      <w:pPr>
        <w:pStyle w:val="TOC1"/>
        <w:rPr>
          <w:rFonts w:asciiTheme="minorHAnsi" w:eastAsiaTheme="minorEastAsia" w:hAnsiTheme="minorHAnsi" w:cstheme="minorBidi"/>
          <w:caps w:val="0"/>
          <w:sz w:val="22"/>
          <w:szCs w:val="22"/>
        </w:rPr>
      </w:pPr>
      <w:r>
        <w:rPr>
          <w:cs/>
        </w:rPr>
        <w:t>‎</w:t>
      </w:r>
      <w:r>
        <w:t>20</w:t>
      </w:r>
      <w:r>
        <w:rPr>
          <w:rFonts w:asciiTheme="minorHAnsi" w:eastAsiaTheme="minorEastAsia" w:hAnsiTheme="minorHAnsi" w:cstheme="minorBidi"/>
          <w:caps w:val="0"/>
          <w:sz w:val="22"/>
          <w:szCs w:val="22"/>
        </w:rPr>
        <w:tab/>
      </w:r>
      <w:r>
        <w:t>Other matters</w:t>
      </w:r>
      <w:r>
        <w:tab/>
      </w:r>
      <w:r>
        <w:fldChar w:fldCharType="begin"/>
      </w:r>
      <w:r>
        <w:instrText xml:space="preserve"> PAGEREF _Toc158109623 \h </w:instrText>
      </w:r>
      <w:r>
        <w:fldChar w:fldCharType="separate"/>
      </w:r>
      <w:r>
        <w:t>92</w:t>
      </w:r>
      <w:r>
        <w:fldChar w:fldCharType="end"/>
      </w:r>
    </w:p>
    <w:p w14:paraId="7B2B9C31" w14:textId="77777777" w:rsidR="00791AEA" w:rsidRDefault="00791AEA">
      <w:pPr>
        <w:pStyle w:val="TOC4"/>
        <w:rPr>
          <w:rFonts w:asciiTheme="minorHAnsi" w:eastAsiaTheme="minorEastAsia" w:hAnsiTheme="minorHAnsi" w:cstheme="minorBidi"/>
          <w:b w:val="0"/>
          <w:sz w:val="22"/>
          <w:szCs w:val="22"/>
        </w:rPr>
      </w:pPr>
      <w:r>
        <w:t>Annexures</w:t>
      </w:r>
    </w:p>
    <w:p w14:paraId="53140281" w14:textId="4DB21740" w:rsidR="00791AEA" w:rsidRDefault="00791AEA">
      <w:pPr>
        <w:pStyle w:val="TOC3"/>
        <w:rPr>
          <w:rFonts w:asciiTheme="minorHAnsi" w:eastAsiaTheme="minorEastAsia" w:hAnsiTheme="minorHAnsi" w:cstheme="minorBidi"/>
          <w:sz w:val="22"/>
          <w:szCs w:val="22"/>
        </w:rPr>
      </w:pPr>
      <w:r>
        <w:rPr>
          <w:cs/>
        </w:rPr>
        <w:t>‎</w:t>
      </w:r>
      <w:r>
        <w:t>1</w:t>
      </w:r>
      <w:r>
        <w:rPr>
          <w:rFonts w:asciiTheme="minorHAnsi" w:eastAsiaTheme="minorEastAsia" w:hAnsiTheme="minorHAnsi" w:cstheme="minorBidi"/>
          <w:sz w:val="22"/>
          <w:szCs w:val="22"/>
        </w:rPr>
        <w:tab/>
      </w:r>
      <w:r>
        <w:t>Estate Management Grounds</w:t>
      </w:r>
      <w:r>
        <w:tab/>
      </w:r>
      <w:r>
        <w:fldChar w:fldCharType="begin"/>
      </w:r>
      <w:r>
        <w:instrText xml:space="preserve"> PAGEREF _Toc158109625 \h </w:instrText>
      </w:r>
      <w:r>
        <w:fldChar w:fldCharType="separate"/>
      </w:r>
      <w:r>
        <w:t>94</w:t>
      </w:r>
      <w:r>
        <w:fldChar w:fldCharType="end"/>
      </w:r>
    </w:p>
    <w:p w14:paraId="41B0EEB2" w14:textId="51BF896E" w:rsidR="00791AEA" w:rsidRDefault="00791AEA">
      <w:pPr>
        <w:pStyle w:val="TOC3"/>
        <w:rPr>
          <w:rFonts w:asciiTheme="minorHAnsi" w:eastAsiaTheme="minorEastAsia" w:hAnsiTheme="minorHAnsi" w:cstheme="minorBidi"/>
          <w:sz w:val="22"/>
          <w:szCs w:val="22"/>
        </w:rPr>
      </w:pPr>
      <w:r>
        <w:rPr>
          <w:cs/>
        </w:rPr>
        <w:t>‎</w:t>
      </w:r>
      <w:r>
        <w:t>2</w:t>
      </w:r>
      <w:r>
        <w:rPr>
          <w:rFonts w:asciiTheme="minorHAnsi" w:eastAsiaTheme="minorEastAsia" w:hAnsiTheme="minorHAnsi" w:cstheme="minorBidi"/>
          <w:sz w:val="22"/>
          <w:szCs w:val="22"/>
        </w:rPr>
        <w:tab/>
      </w:r>
      <w:r>
        <w:t>Additional Terms (A)</w:t>
      </w:r>
      <w:r>
        <w:tab/>
      </w:r>
      <w:r>
        <w:fldChar w:fldCharType="begin"/>
      </w:r>
      <w:r>
        <w:instrText xml:space="preserve"> PAGEREF _Toc158109626 \h </w:instrText>
      </w:r>
      <w:r>
        <w:fldChar w:fldCharType="separate"/>
      </w:r>
      <w:r>
        <w:t>97</w:t>
      </w:r>
      <w:r>
        <w:fldChar w:fldCharType="end"/>
      </w:r>
    </w:p>
    <w:p w14:paraId="3BC208B8" w14:textId="3E63D72F" w:rsidR="00791AEA" w:rsidRDefault="00791AEA">
      <w:pPr>
        <w:pStyle w:val="TOC3"/>
        <w:rPr>
          <w:rFonts w:asciiTheme="minorHAnsi" w:eastAsiaTheme="minorEastAsia" w:hAnsiTheme="minorHAnsi" w:cstheme="minorBidi"/>
          <w:sz w:val="22"/>
          <w:szCs w:val="22"/>
        </w:rPr>
      </w:pPr>
      <w:r>
        <w:rPr>
          <w:cs/>
        </w:rPr>
        <w:t>‎</w:t>
      </w:r>
      <w:r>
        <w:t>3</w:t>
      </w:r>
      <w:r>
        <w:rPr>
          <w:rFonts w:asciiTheme="minorHAnsi" w:eastAsiaTheme="minorEastAsia" w:hAnsiTheme="minorHAnsi" w:cstheme="minorBidi"/>
          <w:sz w:val="22"/>
          <w:szCs w:val="22"/>
        </w:rPr>
        <w:tab/>
      </w:r>
      <w:r>
        <w:t>Regulations</w:t>
      </w:r>
      <w:r>
        <w:tab/>
      </w:r>
      <w:r>
        <w:fldChar w:fldCharType="begin"/>
      </w:r>
      <w:r>
        <w:instrText xml:space="preserve"> PAGEREF _Toc158109627 \h </w:instrText>
      </w:r>
      <w:r>
        <w:fldChar w:fldCharType="separate"/>
      </w:r>
      <w:r>
        <w:t>108</w:t>
      </w:r>
      <w:r>
        <w:fldChar w:fldCharType="end"/>
      </w:r>
    </w:p>
    <w:p w14:paraId="1DD53D75" w14:textId="27F91044" w:rsidR="00791AEA" w:rsidRDefault="00791AEA">
      <w:pPr>
        <w:pStyle w:val="TOC3"/>
        <w:rPr>
          <w:rFonts w:asciiTheme="minorHAnsi" w:eastAsiaTheme="minorEastAsia" w:hAnsiTheme="minorHAnsi" w:cstheme="minorBidi"/>
          <w:sz w:val="22"/>
          <w:szCs w:val="22"/>
        </w:rPr>
      </w:pPr>
      <w:r>
        <w:t>4</w:t>
      </w:r>
      <w:r>
        <w:rPr>
          <w:rFonts w:asciiTheme="minorHAnsi" w:eastAsiaTheme="minorEastAsia" w:hAnsiTheme="minorHAnsi" w:cstheme="minorBidi"/>
          <w:sz w:val="22"/>
          <w:szCs w:val="22"/>
        </w:rPr>
        <w:tab/>
      </w:r>
      <w:r>
        <w:t>Permitted Occupiers</w:t>
      </w:r>
      <w:r>
        <w:tab/>
      </w:r>
      <w:r>
        <w:fldChar w:fldCharType="begin"/>
      </w:r>
      <w:r>
        <w:instrText xml:space="preserve"> PAGEREF _Toc158109628 \h </w:instrText>
      </w:r>
      <w:r>
        <w:fldChar w:fldCharType="separate"/>
      </w:r>
      <w:r>
        <w:t>110</w:t>
      </w:r>
      <w:r>
        <w:fldChar w:fldCharType="end"/>
      </w:r>
    </w:p>
    <w:p w14:paraId="60F0F28F" w14:textId="18A37757" w:rsidR="00853A5C" w:rsidRDefault="00762831" w:rsidP="00853A5C">
      <w:pPr>
        <w:pStyle w:val="Body"/>
      </w:pPr>
      <w:r>
        <w:rPr>
          <w:noProof/>
        </w:rPr>
        <w:fldChar w:fldCharType="end"/>
      </w:r>
    </w:p>
    <w:p w14:paraId="16964220" w14:textId="77777777" w:rsidR="00853A5C" w:rsidRDefault="00853A5C" w:rsidP="00853A5C">
      <w:pPr>
        <w:pStyle w:val="Sideheading"/>
        <w:numPr>
          <w:ilvl w:val="0"/>
          <w:numId w:val="0"/>
        </w:numPr>
      </w:pPr>
    </w:p>
    <w:p w14:paraId="1D7387DD" w14:textId="77777777" w:rsidR="00853A5C" w:rsidRDefault="00853A5C" w:rsidP="00853A5C">
      <w:pPr>
        <w:pStyle w:val="Sideheading"/>
        <w:keepNext/>
        <w:numPr>
          <w:ilvl w:val="0"/>
          <w:numId w:val="0"/>
        </w:numPr>
        <w:sectPr w:rsidR="00853A5C" w:rsidSect="00F6165E">
          <w:pgSz w:w="11907" w:h="16840" w:code="9"/>
          <w:pgMar w:top="1418" w:right="1418" w:bottom="1418" w:left="1418" w:header="454" w:footer="454" w:gutter="0"/>
          <w:cols w:space="708"/>
          <w:docGrid w:linePitch="272"/>
        </w:sectPr>
      </w:pPr>
    </w:p>
    <w:p w14:paraId="742FF2A3" w14:textId="77777777" w:rsidR="00853A5C" w:rsidRPr="0078593D" w:rsidRDefault="00853A5C" w:rsidP="00853A5C">
      <w:pPr>
        <w:pStyle w:val="Sideheading"/>
        <w:keepNext/>
        <w:numPr>
          <w:ilvl w:val="0"/>
          <w:numId w:val="0"/>
        </w:numPr>
      </w:pPr>
      <w:r w:rsidRPr="0078593D">
        <w:t>TERMS</w:t>
      </w:r>
      <w:r>
        <w:fldChar w:fldCharType="begin"/>
      </w:r>
      <w:r>
        <w:instrText xml:space="preserve"> TC "</w:instrText>
      </w:r>
      <w:bookmarkStart w:id="191" w:name="_Toc157530437"/>
      <w:bookmarkStart w:id="192" w:name="_Toc158109603"/>
      <w:r>
        <w:instrText>TERMS</w:instrText>
      </w:r>
      <w:bookmarkEnd w:id="191"/>
      <w:bookmarkEnd w:id="192"/>
      <w:r>
        <w:instrText xml:space="preserve">" \l 5 </w:instrText>
      </w:r>
      <w:r>
        <w:fldChar w:fldCharType="end"/>
      </w:r>
    </w:p>
    <w:p w14:paraId="6E7C50BF" w14:textId="77777777" w:rsidR="00853A5C" w:rsidRPr="00CB540D" w:rsidRDefault="00853A5C" w:rsidP="00853A5C">
      <w:pPr>
        <w:pStyle w:val="Level1"/>
        <w:keepNext/>
        <w:numPr>
          <w:ilvl w:val="0"/>
          <w:numId w:val="41"/>
        </w:numPr>
      </w:pPr>
      <w:r w:rsidRPr="000F451D">
        <w:rPr>
          <w:rStyle w:val="Level1asHeadingtext"/>
        </w:rPr>
        <w:t>Rent and other charges</w:t>
      </w:r>
      <w:r w:rsidRPr="00CB540D">
        <w:fldChar w:fldCharType="begin"/>
      </w:r>
      <w:r w:rsidRPr="00CB540D">
        <w:instrText xml:space="preserve"> TC "</w:instrText>
      </w:r>
      <w:r w:rsidRPr="00CB540D">
        <w:fldChar w:fldCharType="begin"/>
      </w:r>
      <w:r w:rsidRPr="00CB540D">
        <w:instrText xml:space="preserve"> REF _NN39\r \h </w:instrText>
      </w:r>
      <w:r w:rsidRPr="00CB540D">
        <w:fldChar w:fldCharType="separate"/>
      </w:r>
      <w:bookmarkStart w:id="193" w:name="_Toc157530438"/>
      <w:bookmarkStart w:id="194" w:name="_Toc158109604"/>
      <w:r>
        <w:rPr>
          <w:rFonts w:hint="eastAsia"/>
          <w:cs/>
        </w:rPr>
        <w:instrText>‎</w:instrText>
      </w:r>
      <w:r>
        <w:instrText>1</w:instrText>
      </w:r>
      <w:r w:rsidRPr="00CB540D">
        <w:fldChar w:fldCharType="end"/>
      </w:r>
      <w:r w:rsidRPr="00CB540D">
        <w:tab/>
        <w:instrText>Rent and other charges</w:instrText>
      </w:r>
      <w:bookmarkEnd w:id="193"/>
      <w:bookmarkEnd w:id="194"/>
      <w:r w:rsidRPr="00CB540D">
        <w:instrText xml:space="preserve">" \l 1 </w:instrText>
      </w:r>
      <w:r w:rsidRPr="00CB540D">
        <w:fldChar w:fldCharType="end"/>
      </w:r>
    </w:p>
    <w:p w14:paraId="3232A134" w14:textId="77777777" w:rsidR="00853A5C" w:rsidRPr="000F451D" w:rsidRDefault="00853A5C" w:rsidP="00853A5C">
      <w:pPr>
        <w:pStyle w:val="Level2"/>
        <w:keepNext/>
        <w:numPr>
          <w:ilvl w:val="1"/>
          <w:numId w:val="7"/>
        </w:numPr>
        <w:rPr>
          <w:rStyle w:val="Level2asHeadingtext"/>
        </w:rPr>
      </w:pPr>
      <w:r>
        <w:rPr>
          <w:rStyle w:val="Level2asHeadingtext"/>
        </w:rPr>
        <w:t xml:space="preserve">PAYMENT AND </w:t>
      </w:r>
      <w:r w:rsidRPr="007267F3">
        <w:rPr>
          <w:rStyle w:val="Level2asHeadingtext"/>
        </w:rPr>
        <w:t>receipt</w:t>
      </w:r>
      <w:r w:rsidRPr="000F451D">
        <w:rPr>
          <w:rStyle w:val="Level2asHeadingtext"/>
        </w:rPr>
        <w:t xml:space="preserve"> of rent or other consideration</w:t>
      </w:r>
      <w:r>
        <w:rPr>
          <w:rStyle w:val="Level2asHeadingtext"/>
        </w:rPr>
        <w:t xml:space="preserve"> AND PAYMENT OF OTHER CHARGES</w:t>
      </w:r>
      <w:r w:rsidRPr="000F451D">
        <w:rPr>
          <w:rStyle w:val="Level2asHeadingtext"/>
        </w:rPr>
        <w:t xml:space="preserve"> (S)</w:t>
      </w:r>
    </w:p>
    <w:p w14:paraId="5B5F1E6E" w14:textId="77777777" w:rsidR="00853A5C" w:rsidRDefault="00853A5C" w:rsidP="00853A5C">
      <w:pPr>
        <w:pStyle w:val="Level3"/>
        <w:numPr>
          <w:ilvl w:val="2"/>
          <w:numId w:val="7"/>
        </w:numPr>
      </w:pPr>
      <w:r>
        <w:t xml:space="preserve">YOU WILL PAY THE RENT (AS DEFINED IN </w:t>
      </w:r>
      <w:r>
        <w:rPr>
          <w:b/>
          <w:bCs/>
        </w:rPr>
        <w:t xml:space="preserve">PARAGRAPH 1.1 </w:t>
      </w:r>
      <w:r>
        <w:t xml:space="preserve">of </w:t>
      </w:r>
      <w:r>
        <w:rPr>
          <w:b/>
          <w:bCs/>
        </w:rPr>
        <w:t>ANNEXURE 2</w:t>
      </w:r>
      <w:r>
        <w:t>) AND ANY OTHER SUMS DUE TO THE LANDLORD IN THE MANNER SET OUT IN THIS CONTRACT.</w:t>
      </w:r>
    </w:p>
    <w:p w14:paraId="6B1F5A4B" w14:textId="77777777" w:rsidR="00853A5C" w:rsidRDefault="00853A5C" w:rsidP="00853A5C">
      <w:pPr>
        <w:pStyle w:val="Level3"/>
        <w:numPr>
          <w:ilvl w:val="2"/>
          <w:numId w:val="7"/>
        </w:numPr>
      </w:pPr>
      <w:r>
        <w:t xml:space="preserve">THE RENT DOES NOT INCLUDE COUNCIL TAX AND UTILITIES. THE RENT INCLUDES BASIC INTERNET SERVICES IF INTERNET SERVICES ARE SPECIFIED AS INCLUDED IN </w:t>
      </w:r>
      <w:r>
        <w:rPr>
          <w:b/>
          <w:bCs/>
        </w:rPr>
        <w:t>PART 2 KEY MATTERS</w:t>
      </w:r>
      <w:r>
        <w:t>.</w:t>
      </w:r>
    </w:p>
    <w:p w14:paraId="2CD7E483" w14:textId="77777777" w:rsidR="00853A5C" w:rsidRDefault="00853A5C" w:rsidP="00853A5C">
      <w:pPr>
        <w:pStyle w:val="Level3"/>
        <w:numPr>
          <w:ilvl w:val="2"/>
          <w:numId w:val="7"/>
        </w:numPr>
      </w:pPr>
      <w:r>
        <w:t xml:space="preserve">THE RENT IS PAYABLE IN ADVANCE ON THE RENT DAYS SET OUT IN </w:t>
      </w:r>
      <w:r w:rsidRPr="00767CFA">
        <w:rPr>
          <w:b/>
          <w:bCs/>
        </w:rPr>
        <w:t xml:space="preserve">PART 2 KEY MATTERS </w:t>
      </w:r>
      <w:r>
        <w:t xml:space="preserve">AND THE FIRST PAYMENT WILL BE PAID ON OR BEFORE THE OCCUPATION DATE AND WILL BE CALCULATED ON A PRO-RATA BASIS FROM THE OCCUPATION DATE TO BUT EXCLUDING THE FIRST OF THE RENT DAYS FALLING AFTER THE OCCUPATION DATE. </w:t>
      </w:r>
    </w:p>
    <w:p w14:paraId="71663367" w14:textId="77777777" w:rsidR="00853A5C" w:rsidRDefault="00853A5C" w:rsidP="00853A5C">
      <w:pPr>
        <w:pStyle w:val="Level3"/>
        <w:numPr>
          <w:ilvl w:val="2"/>
          <w:numId w:val="7"/>
        </w:numPr>
      </w:pPr>
      <w:r>
        <w:t xml:space="preserve">THE FIRST AND ALL FUTURE PAYMENTS OF RENT MUST BE MADE BY YOU TO THE LANDLORD’S DESIGNATED BANK ACCOUNT (DETAILS OF WHICH ARE SET OUT IN </w:t>
      </w:r>
      <w:r>
        <w:rPr>
          <w:b/>
          <w:bCs/>
        </w:rPr>
        <w:t xml:space="preserve">PARAGRAPH 1.1 </w:t>
      </w:r>
      <w:r>
        <w:t>OF</w:t>
      </w:r>
      <w:r>
        <w:rPr>
          <w:b/>
          <w:bCs/>
        </w:rPr>
        <w:t xml:space="preserve"> ANNEXURE 2</w:t>
      </w:r>
      <w:r>
        <w:t>). THE LANDLORD WILL NOTIFY YOU IN WRITING IF THE DETAILS CHANGE AT ANY TIME DURING THE CONTRACT.</w:t>
      </w:r>
    </w:p>
    <w:p w14:paraId="78CEF0FF" w14:textId="77777777" w:rsidR="00853A5C" w:rsidRDefault="00853A5C" w:rsidP="00853A5C">
      <w:pPr>
        <w:pStyle w:val="Level3"/>
        <w:numPr>
          <w:ilvl w:val="2"/>
          <w:numId w:val="7"/>
        </w:numPr>
      </w:pPr>
      <w:r>
        <w:t xml:space="preserve">IF YOU ARE MORE THAN 7 DAYS LATE IN PAYING RENT DUE THE LANDLORD RESERVES THE RIGHT TO CHARGE INTEREST ON THE AMOUNT OUTSTANDING AT THE INTEREST RATE (AS DEFINED IN </w:t>
      </w:r>
      <w:r>
        <w:rPr>
          <w:b/>
          <w:bCs/>
        </w:rPr>
        <w:t>PARAGRAPH 1.1</w:t>
      </w:r>
      <w:r>
        <w:t xml:space="preserve"> OF </w:t>
      </w:r>
      <w:r>
        <w:rPr>
          <w:b/>
          <w:bCs/>
        </w:rPr>
        <w:t>ANNEXURE 2</w:t>
      </w:r>
      <w:r>
        <w:t>) UNTIL PAYMENT IN FULL IS MADE. THIS WILL BE CALCULATED ON A DAILY BASIS STARTING ON THE DATE THAT PAYMENT FELL DUE TO THE DATE OF ACTUAL RECEIPT OF PAYMENT, BOTH DATES INCLUSIVE. THE LANDLORD WILL SEEK TO RECOVER THE INTEREST AS THOUGH IT WERE THE RENT PAYMENT ITSELF.</w:t>
      </w:r>
    </w:p>
    <w:p w14:paraId="36006D22" w14:textId="77777777" w:rsidR="00853A5C" w:rsidRDefault="00853A5C" w:rsidP="00853A5C">
      <w:pPr>
        <w:pStyle w:val="Level3"/>
        <w:numPr>
          <w:ilvl w:val="2"/>
          <w:numId w:val="7"/>
        </w:numPr>
      </w:pPr>
      <w:r>
        <w:t>ANY PAYMENTS IN RESPECT OF OR ON ACCOUNT OF RENT MADE BY OR DRAWN ON ACCOUNTS OTHER THAN THOSE OF THE CONTRACT-HOLDER NAMED IN THIS CONTRACT WILL BE ACCEPTED BY THE LANDLORD AS PAYMENT MADE ON BEHALF OF THE CONTRACT-HOLDER ONLY AND IN NO CIRCUMSTANCES SHALL THIS CONSTITUTE THE CREATION OF A NEW CONTRACT TO ANY OTHER PERSON. THE LANDLORD RESERVES THE RIGHT TO DECLINE TO ACCEPT ANY PAYMENT MADE OTHER THAN BY THE CONTRACT-HOLDER NAMED IN THIS CONTRACT.</w:t>
      </w:r>
    </w:p>
    <w:p w14:paraId="49678CFD" w14:textId="77777777" w:rsidR="00853A5C" w:rsidRDefault="00853A5C" w:rsidP="00853A5C">
      <w:pPr>
        <w:pStyle w:val="Level3"/>
        <w:numPr>
          <w:ilvl w:val="2"/>
          <w:numId w:val="7"/>
        </w:numPr>
      </w:pPr>
      <w:r>
        <w:t xml:space="preserve">ACCEPTANCE OF RENT BY THE LANDLORD SHALL AT ALL TIMES BE WITHOUT PREJUDICE TO AND SHALL NOT BE A WAIVER OF THE LANDLORD’S RIGHTS AND REMEDIES IN RESPECT OF ANY BREACH OF YOUR AGREEMENTS OR RESPONSIBILITIES CONTAINED IN THIS CONTRACT. </w:t>
      </w:r>
    </w:p>
    <w:p w14:paraId="2498A55F" w14:textId="77777777" w:rsidR="00853A5C" w:rsidRDefault="00853A5C" w:rsidP="00853A5C">
      <w:pPr>
        <w:pStyle w:val="Level3"/>
        <w:numPr>
          <w:ilvl w:val="2"/>
          <w:numId w:val="7"/>
        </w:numPr>
      </w:pPr>
      <w:r>
        <w:t xml:space="preserve">SUBJECT TO </w:t>
      </w:r>
      <w:r w:rsidRPr="00764EC9">
        <w:rPr>
          <w:b/>
          <w:bCs/>
        </w:rPr>
        <w:t>PARAGRAPH 1.1.</w:t>
      </w:r>
      <w:r>
        <w:rPr>
          <w:b/>
          <w:bCs/>
        </w:rPr>
        <w:t>9</w:t>
      </w:r>
      <w:r>
        <w:t xml:space="preserve"> OF THIS TERM IF YOU ARE MORE THAN 7 DAYS LATE IN PAYING ANY SUM OTHER THAN RENT DUE UNDER THIS CONTRACT THE LANDLORD RESERVES THE RIGHT TO CHARGE INTEREST ON THE AMOUNT OUTSTANDING AT THE INTEREST RATE (AS DEFINED IN </w:t>
      </w:r>
      <w:r>
        <w:rPr>
          <w:b/>
          <w:bCs/>
        </w:rPr>
        <w:t>PARAGRAPH 1.1</w:t>
      </w:r>
      <w:r>
        <w:t xml:space="preserve"> OF </w:t>
      </w:r>
      <w:r>
        <w:rPr>
          <w:b/>
          <w:bCs/>
        </w:rPr>
        <w:t>ANNEXURE 2</w:t>
      </w:r>
      <w:r>
        <w:t xml:space="preserve">) UNTIL PAYMENT IN FULL IS MADE. THIS WILL BE CALCULATED ON A DAILY BASIS STARTING ON THE DATE THAT PAYMENT FELL DUE TO THE DATE OF ACTUAL RECEIPT OF PAYMENT, BOTH DATES INCLUSIVE. THE LANDLORD WILL SEEK TO RECOVER THE INTEREST AS THOUGH IT WERE THE PAYMENT ITSELF. </w:t>
      </w:r>
    </w:p>
    <w:p w14:paraId="0F0CF0BA" w14:textId="77777777" w:rsidR="00853A5C" w:rsidRDefault="00853A5C" w:rsidP="00853A5C">
      <w:pPr>
        <w:pStyle w:val="Level3"/>
        <w:numPr>
          <w:ilvl w:val="2"/>
          <w:numId w:val="7"/>
        </w:numPr>
      </w:pPr>
      <w:r>
        <w:t xml:space="preserve">INTEREST SHALL NOT BE PAYABLE ON PAYMENTS DUE TO THE LANDLORD UNDER </w:t>
      </w:r>
      <w:r w:rsidRPr="00D570FC">
        <w:rPr>
          <w:b/>
          <w:bCs/>
        </w:rPr>
        <w:t>TERM 8.</w:t>
      </w:r>
      <w:r>
        <w:rPr>
          <w:b/>
          <w:bCs/>
        </w:rPr>
        <w:t>10</w:t>
      </w:r>
      <w:r>
        <w:t>.</w:t>
      </w:r>
    </w:p>
    <w:p w14:paraId="7E7BC06C" w14:textId="77777777" w:rsidR="00853A5C" w:rsidRDefault="00853A5C" w:rsidP="00853A5C">
      <w:pPr>
        <w:pStyle w:val="Level3"/>
        <w:numPr>
          <w:ilvl w:val="2"/>
          <w:numId w:val="7"/>
        </w:numPr>
      </w:pPr>
      <w:r>
        <w:t xml:space="preserve">IF YOU HAVE NOT ALREADY DONE SO YOU MUST REGISTER WITH THE RELEVANT LOCAL AUTHORITY FOR PAYMENT OF COUNCIL TAX FROM THE ORIGINAL OCCUPATION DATE </w:t>
      </w:r>
      <w:bookmarkStart w:id="195" w:name="_Hlk153183609"/>
      <w:r>
        <w:t xml:space="preserve">(DEFINED AT </w:t>
      </w:r>
      <w:r>
        <w:rPr>
          <w:b/>
          <w:bCs/>
        </w:rPr>
        <w:t>PARAGRAPH 1.1</w:t>
      </w:r>
      <w:r>
        <w:t xml:space="preserve"> OF </w:t>
      </w:r>
      <w:r>
        <w:rPr>
          <w:b/>
          <w:bCs/>
        </w:rPr>
        <w:t>ANNEXURE 2</w:t>
      </w:r>
      <w:r>
        <w:t xml:space="preserve">). </w:t>
      </w:r>
      <w:bookmarkEnd w:id="195"/>
      <w:r>
        <w:t xml:space="preserve">YOU MUST </w:t>
      </w:r>
      <w:r w:rsidRPr="004D109A">
        <w:t xml:space="preserve">PAY ALL COUNCIL TAX DIRECTLY TO THE RELEVANT </w:t>
      </w:r>
      <w:r>
        <w:t>LOCAL</w:t>
      </w:r>
      <w:r w:rsidRPr="004D109A">
        <w:t xml:space="preserve"> AUTHORITY ON DEMAND</w:t>
      </w:r>
      <w:r>
        <w:t>.</w:t>
      </w:r>
    </w:p>
    <w:p w14:paraId="6C91D98E" w14:textId="77777777" w:rsidR="00853A5C" w:rsidRDefault="00853A5C" w:rsidP="00853A5C">
      <w:pPr>
        <w:pStyle w:val="Level3"/>
        <w:numPr>
          <w:ilvl w:val="2"/>
          <w:numId w:val="7"/>
        </w:numPr>
      </w:pPr>
      <w:r>
        <w:t xml:space="preserve">YOU MUST PAY TO THE RELEVANT UTILITY COMPANY (OR, IF THE LANDLORD RECHARGES THE COST OF UTILITIES TO YOU, TO THE LANDLORD) ALL CHARGES FOR ALL UTILITIES THAT ARE SUPPLIED TO THE DWELLING. WHERE A UTILITY IS CHARGED DIRECTLY BY A UTILITY COMPANY, IF YOU HAVE NOT ALREADY DONE SO YOU MUST ARRANGE FOR THE UTILITY ACCOUNT TO BE TRANSFERRED INTO YOUR NAME FROM THE ORIGINAL OCCUPATION DATE (AS DEFINED IN </w:t>
      </w:r>
      <w:r>
        <w:rPr>
          <w:b/>
          <w:bCs/>
        </w:rPr>
        <w:t>PARAGRAPH 1.1</w:t>
      </w:r>
      <w:r>
        <w:t xml:space="preserve"> OF </w:t>
      </w:r>
      <w:r>
        <w:rPr>
          <w:b/>
          <w:bCs/>
        </w:rPr>
        <w:t>ANNEXURE 2</w:t>
      </w:r>
      <w:r>
        <w:t xml:space="preserve">). YOU WILL BE RESPONSIBLE FOR ANY TRANSFER OR RECONNECTION CHARGES OF THE UTILITY COMPANY. </w:t>
      </w:r>
    </w:p>
    <w:p w14:paraId="32541333" w14:textId="77777777" w:rsidR="00853A5C" w:rsidRDefault="00853A5C" w:rsidP="00853A5C">
      <w:pPr>
        <w:pStyle w:val="Level3"/>
        <w:numPr>
          <w:ilvl w:val="2"/>
          <w:numId w:val="7"/>
        </w:numPr>
      </w:pPr>
      <w:r>
        <w:t xml:space="preserve">YOU MUST PAY ANY APPLICABLE TV LICENCE FEES TO THE BRITISH BROADCASTING CORPORATION FROM THE ORIGINAL OCCUPATION DATE (DEFINED AT </w:t>
      </w:r>
      <w:r>
        <w:rPr>
          <w:b/>
          <w:bCs/>
        </w:rPr>
        <w:t>PARAGRAPH 1.1</w:t>
      </w:r>
      <w:r>
        <w:t xml:space="preserve"> OF </w:t>
      </w:r>
      <w:r>
        <w:rPr>
          <w:b/>
          <w:bCs/>
        </w:rPr>
        <w:t>ANNEXURE 2</w:t>
      </w:r>
      <w:r>
        <w:t xml:space="preserve">) UNTIL YOU VACATE THE DWELLING AT THE END OF THIS CONTRACT. </w:t>
      </w:r>
    </w:p>
    <w:p w14:paraId="5E7153AF" w14:textId="77777777" w:rsidR="00853A5C" w:rsidRPr="007267F3" w:rsidRDefault="00853A5C" w:rsidP="00853A5C">
      <w:pPr>
        <w:pStyle w:val="Level3"/>
        <w:numPr>
          <w:ilvl w:val="2"/>
          <w:numId w:val="7"/>
        </w:numPr>
      </w:pPr>
      <w:r>
        <w:t>Within 14 days of a request from you, the landlord must provide you with written receipt of any rent or other consideration</w:t>
      </w:r>
      <w:r>
        <w:rPr>
          <w:rStyle w:val="FootnoteReference"/>
        </w:rPr>
        <w:footnoteReference w:id="38"/>
      </w:r>
      <w:r>
        <w:t xml:space="preserve"> paid or provided under the contract.</w:t>
      </w:r>
    </w:p>
    <w:p w14:paraId="3CA43757" w14:textId="77777777" w:rsidR="00853A5C" w:rsidRDefault="00853A5C" w:rsidP="00853A5C">
      <w:pPr>
        <w:pStyle w:val="Level2"/>
        <w:keepNext/>
        <w:numPr>
          <w:ilvl w:val="1"/>
          <w:numId w:val="7"/>
        </w:numPr>
        <w:rPr>
          <w:rStyle w:val="Level2asHeadingtext"/>
        </w:rPr>
      </w:pPr>
      <w:r w:rsidRPr="000F451D">
        <w:rPr>
          <w:rStyle w:val="Level2asHeadingtext"/>
        </w:rPr>
        <w:t>Periods when th</w:t>
      </w:r>
      <w:r>
        <w:rPr>
          <w:rStyle w:val="Level2asHeadingtext"/>
        </w:rPr>
        <w:t>e dwelling</w:t>
      </w:r>
      <w:r w:rsidRPr="000F451D">
        <w:rPr>
          <w:rStyle w:val="Level2asHeadingtext"/>
        </w:rPr>
        <w:t xml:space="preserve"> is unfit for human habitation (S)</w:t>
      </w:r>
    </w:p>
    <w:p w14:paraId="02EBEB7C" w14:textId="77777777" w:rsidR="00853A5C" w:rsidRPr="007732FF" w:rsidRDefault="00853A5C" w:rsidP="00853A5C">
      <w:pPr>
        <w:pStyle w:val="Level3"/>
        <w:numPr>
          <w:ilvl w:val="2"/>
          <w:numId w:val="7"/>
        </w:numPr>
        <w:rPr>
          <w:b/>
        </w:rPr>
      </w:pPr>
      <w:bookmarkStart w:id="196" w:name="_Hlk152948536"/>
      <w:r>
        <w:t xml:space="preserve">SUBJECT TO </w:t>
      </w:r>
      <w:r w:rsidRPr="00B93378">
        <w:rPr>
          <w:b/>
          <w:bCs/>
        </w:rPr>
        <w:t>PARAGRAPH 1.2.2</w:t>
      </w:r>
      <w:r>
        <w:t xml:space="preserve"> OF THIS TERM </w:t>
      </w:r>
      <w:bookmarkEnd w:id="196"/>
      <w:r>
        <w:t>you are not required to pay the rent in respect of any day or part day during which:</w:t>
      </w:r>
    </w:p>
    <w:p w14:paraId="2FB5B696" w14:textId="77777777" w:rsidR="00853A5C" w:rsidRPr="007732FF" w:rsidRDefault="00853A5C" w:rsidP="00853A5C">
      <w:pPr>
        <w:pStyle w:val="Level4"/>
        <w:numPr>
          <w:ilvl w:val="3"/>
          <w:numId w:val="7"/>
        </w:numPr>
        <w:rPr>
          <w:b/>
        </w:rPr>
      </w:pPr>
      <w:r>
        <w:t>the dwelling is unfit for human habitation</w:t>
      </w:r>
      <w:r>
        <w:rPr>
          <w:rStyle w:val="FootnoteReference"/>
        </w:rPr>
        <w:footnoteReference w:id="39"/>
      </w:r>
      <w:r>
        <w:t>; OR</w:t>
      </w:r>
    </w:p>
    <w:p w14:paraId="692A575B" w14:textId="77777777" w:rsidR="00853A5C" w:rsidRPr="007732FF" w:rsidRDefault="00853A5C" w:rsidP="00853A5C">
      <w:pPr>
        <w:pStyle w:val="Level4"/>
        <w:numPr>
          <w:ilvl w:val="3"/>
          <w:numId w:val="7"/>
        </w:numPr>
        <w:rPr>
          <w:b/>
        </w:rPr>
      </w:pPr>
      <w:bookmarkStart w:id="197" w:name="_Hlk152948573"/>
      <w:r>
        <w:t>THE LANDLORD’S INSURER CONSIDERS THAT THE DWELLING IS UNFIT FOR OCCUPATION DUE TO DAMAGE TO THE BUILDING BY AN INSURED RISK</w:t>
      </w:r>
    </w:p>
    <w:p w14:paraId="18663E1D" w14:textId="77777777" w:rsidR="00853A5C" w:rsidRPr="003E3D40" w:rsidRDefault="00853A5C" w:rsidP="00853A5C">
      <w:pPr>
        <w:pStyle w:val="Level3"/>
        <w:numPr>
          <w:ilvl w:val="2"/>
          <w:numId w:val="7"/>
        </w:numPr>
      </w:pPr>
      <w:bookmarkStart w:id="198" w:name="_Hlk153173162"/>
      <w:r>
        <w:t xml:space="preserve">RENT SHALL NOT BE SUSPENDED UNDER </w:t>
      </w:r>
      <w:r w:rsidRPr="00B93378">
        <w:rPr>
          <w:b/>
          <w:bCs/>
        </w:rPr>
        <w:t>TERM 1.2.1</w:t>
      </w:r>
      <w:r>
        <w:t xml:space="preserve"> IF </w:t>
      </w:r>
      <w:r w:rsidRPr="00B93378">
        <w:rPr>
          <w:b/>
          <w:bCs/>
        </w:rPr>
        <w:t>PARAGRAPHS 1.2.1.1</w:t>
      </w:r>
      <w:r>
        <w:t xml:space="preserve"> OR </w:t>
      </w:r>
      <w:r w:rsidRPr="00B93378">
        <w:rPr>
          <w:b/>
          <w:bCs/>
        </w:rPr>
        <w:t>1.2.1.2</w:t>
      </w:r>
      <w:r>
        <w:t xml:space="preserve"> APPLY WHOLLY OR MAINLY BECAUSE OF AN ACT OR OMISSION (INCLUDING AN ACT OR OMISSION AMOUNTING TO A LACK OF CARE AS DEFINED BY </w:t>
      </w:r>
      <w:r w:rsidRPr="00B85DCF">
        <w:rPr>
          <w:b/>
          <w:bCs/>
        </w:rPr>
        <w:t>TERM 6.5.3</w:t>
      </w:r>
      <w:r>
        <w:t xml:space="preserve">) BY YOU OR A PERMITTED OCCUPIER OF THE DWELLING. </w:t>
      </w:r>
    </w:p>
    <w:bookmarkEnd w:id="197"/>
    <w:bookmarkEnd w:id="198"/>
    <w:p w14:paraId="2569A246" w14:textId="77777777" w:rsidR="00853A5C" w:rsidRPr="000F451D" w:rsidRDefault="00853A5C" w:rsidP="00853A5C">
      <w:pPr>
        <w:pStyle w:val="Level2"/>
        <w:keepNext/>
        <w:numPr>
          <w:ilvl w:val="1"/>
          <w:numId w:val="7"/>
        </w:numPr>
        <w:rPr>
          <w:rStyle w:val="Level2asHeadingtext"/>
        </w:rPr>
      </w:pPr>
      <w:r w:rsidRPr="000F451D">
        <w:rPr>
          <w:rStyle w:val="Level2asHeadingtext"/>
        </w:rPr>
        <w:t>Right of set off</w:t>
      </w:r>
      <w:r>
        <w:rPr>
          <w:rStyle w:val="FootnoteReference"/>
          <w:b w:val="0"/>
        </w:rPr>
        <w:footnoteReference w:id="40"/>
      </w:r>
      <w:r w:rsidRPr="000F451D">
        <w:rPr>
          <w:rStyle w:val="Level2asHeadingtext"/>
        </w:rPr>
        <w:t xml:space="preserve"> (F+)</w:t>
      </w:r>
    </w:p>
    <w:p w14:paraId="608312B2" w14:textId="77777777" w:rsidR="00853A5C" w:rsidRPr="0071162D" w:rsidRDefault="00853A5C" w:rsidP="00853A5C">
      <w:pPr>
        <w:pStyle w:val="Body2"/>
        <w:numPr>
          <w:ilvl w:val="0"/>
          <w:numId w:val="0"/>
        </w:numPr>
        <w:ind w:left="851"/>
      </w:pPr>
      <w:r>
        <w:t>If the landlord is liable to pay you compensation under section 87 of the Act, you may set off that liability against rent</w:t>
      </w:r>
      <w:r>
        <w:rPr>
          <w:rStyle w:val="FootnoteReference"/>
        </w:rPr>
        <w:footnoteReference w:id="41"/>
      </w:r>
      <w:r>
        <w:t>.</w:t>
      </w:r>
    </w:p>
    <w:p w14:paraId="1F712A81" w14:textId="77777777" w:rsidR="00853A5C" w:rsidRPr="00584DAF" w:rsidRDefault="00853A5C" w:rsidP="00853A5C">
      <w:pPr>
        <w:pStyle w:val="Level2"/>
        <w:numPr>
          <w:ilvl w:val="1"/>
          <w:numId w:val="7"/>
        </w:numPr>
        <w:rPr>
          <w:rStyle w:val="Level1asHeadingtext"/>
          <w:b w:val="0"/>
        </w:rPr>
      </w:pPr>
      <w:r>
        <w:rPr>
          <w:rStyle w:val="Level1asHeadingtext"/>
          <w:bCs/>
        </w:rPr>
        <w:t>Variation of rent</w:t>
      </w:r>
      <w:r>
        <w:rPr>
          <w:rStyle w:val="FootnoteReference"/>
        </w:rPr>
        <w:footnoteReference w:id="42"/>
      </w:r>
      <w:r>
        <w:rPr>
          <w:rStyle w:val="Level1asHeadingtext"/>
          <w:bCs/>
        </w:rPr>
        <w:t xml:space="preserve"> (F+)</w:t>
      </w:r>
    </w:p>
    <w:p w14:paraId="537869A8" w14:textId="77777777" w:rsidR="00853A5C" w:rsidRDefault="00853A5C" w:rsidP="00853A5C">
      <w:pPr>
        <w:pStyle w:val="Level3"/>
        <w:numPr>
          <w:ilvl w:val="2"/>
          <w:numId w:val="7"/>
        </w:numPr>
        <w:rPr>
          <w:rStyle w:val="Level1asHeadingtext"/>
          <w:b w:val="0"/>
        </w:rPr>
      </w:pPr>
      <w:r>
        <w:rPr>
          <w:rStyle w:val="Level1asHeadingtext"/>
          <w:b w:val="0"/>
        </w:rPr>
        <w:t>The landlord may vary the rent payable under this contract by giving you a notice setting out a new rent to take effect on the date specified in the notice.</w:t>
      </w:r>
    </w:p>
    <w:p w14:paraId="4D7A4738" w14:textId="77777777" w:rsidR="00853A5C" w:rsidRDefault="00853A5C" w:rsidP="00853A5C">
      <w:pPr>
        <w:pStyle w:val="Level3"/>
        <w:numPr>
          <w:ilvl w:val="2"/>
          <w:numId w:val="7"/>
        </w:numPr>
        <w:rPr>
          <w:rStyle w:val="Level1asHeadingtext"/>
          <w:b w:val="0"/>
        </w:rPr>
      </w:pPr>
      <w:r>
        <w:rPr>
          <w:rStyle w:val="Level1asHeadingtext"/>
          <w:b w:val="0"/>
        </w:rPr>
        <w:t>The period between the day on which the notice is given to you and the specified date may not be less than two months.</w:t>
      </w:r>
    </w:p>
    <w:p w14:paraId="670B0C7A" w14:textId="77777777" w:rsidR="00853A5C" w:rsidRDefault="00853A5C" w:rsidP="00853A5C">
      <w:pPr>
        <w:pStyle w:val="Level3"/>
        <w:numPr>
          <w:ilvl w:val="2"/>
          <w:numId w:val="7"/>
        </w:numPr>
        <w:rPr>
          <w:rStyle w:val="Level1asHeadingtext"/>
          <w:b w:val="0"/>
        </w:rPr>
      </w:pPr>
      <w:r>
        <w:rPr>
          <w:rStyle w:val="Level1asHeadingtext"/>
          <w:b w:val="0"/>
        </w:rPr>
        <w:t>Subject to that:</w:t>
      </w:r>
    </w:p>
    <w:p w14:paraId="2DEA9C0F" w14:textId="77777777" w:rsidR="00853A5C" w:rsidRDefault="00853A5C" w:rsidP="00853A5C">
      <w:pPr>
        <w:pStyle w:val="Level4"/>
        <w:numPr>
          <w:ilvl w:val="3"/>
          <w:numId w:val="7"/>
        </w:numPr>
        <w:rPr>
          <w:rStyle w:val="Level1asHeadingtext"/>
          <w:b w:val="0"/>
        </w:rPr>
      </w:pPr>
      <w:r>
        <w:rPr>
          <w:rStyle w:val="Level1asHeadingtext"/>
          <w:b w:val="0"/>
        </w:rPr>
        <w:t xml:space="preserve">the first notice may specify any date, and </w:t>
      </w:r>
    </w:p>
    <w:p w14:paraId="1C71A8F8" w14:textId="77777777" w:rsidR="00853A5C" w:rsidRDefault="00853A5C" w:rsidP="00853A5C">
      <w:pPr>
        <w:pStyle w:val="Level4"/>
        <w:numPr>
          <w:ilvl w:val="3"/>
          <w:numId w:val="7"/>
        </w:numPr>
        <w:rPr>
          <w:rStyle w:val="Level1asHeadingtext"/>
          <w:b w:val="0"/>
        </w:rPr>
      </w:pPr>
      <w:r>
        <w:rPr>
          <w:rStyle w:val="Level1asHeadingtext"/>
          <w:b w:val="0"/>
        </w:rPr>
        <w:t>subsequent notices must specify a date which is not less than one year after the last date on which a new rent took effect.</w:t>
      </w:r>
    </w:p>
    <w:p w14:paraId="4F6BEA70" w14:textId="77777777" w:rsidR="00853A5C" w:rsidRDefault="00853A5C" w:rsidP="00853A5C">
      <w:pPr>
        <w:pStyle w:val="Level2"/>
        <w:numPr>
          <w:ilvl w:val="1"/>
          <w:numId w:val="7"/>
        </w:numPr>
        <w:rPr>
          <w:rStyle w:val="Level1asHeadingtext"/>
          <w:bCs/>
        </w:rPr>
      </w:pPr>
      <w:r w:rsidRPr="00584DAF">
        <w:rPr>
          <w:rStyle w:val="Level1asHeadingtext"/>
          <w:bCs/>
        </w:rPr>
        <w:t>Variation of other consideration</w:t>
      </w:r>
      <w:r w:rsidRPr="00584DAF">
        <w:rPr>
          <w:rStyle w:val="FootnoteReference"/>
          <w:bCs/>
        </w:rPr>
        <w:footnoteReference w:id="43"/>
      </w:r>
      <w:r w:rsidRPr="00584DAF">
        <w:rPr>
          <w:rStyle w:val="Level1asHeadingtext"/>
          <w:bCs/>
        </w:rPr>
        <w:t xml:space="preserve"> (F+)</w:t>
      </w:r>
    </w:p>
    <w:p w14:paraId="7A0DBB4D" w14:textId="77777777" w:rsidR="00853A5C" w:rsidRPr="00584DAF" w:rsidRDefault="00853A5C" w:rsidP="00853A5C">
      <w:pPr>
        <w:pStyle w:val="Level3"/>
        <w:numPr>
          <w:ilvl w:val="2"/>
          <w:numId w:val="7"/>
        </w:numPr>
        <w:rPr>
          <w:rStyle w:val="Level1asHeadingtext"/>
          <w:bCs/>
        </w:rPr>
      </w:pPr>
      <w:r>
        <w:rPr>
          <w:rStyle w:val="Level1asHeadingtext"/>
          <w:b w:val="0"/>
        </w:rPr>
        <w:t>Where consideration other than rent is payable under this contract, the amount of consideration may be varied:</w:t>
      </w:r>
    </w:p>
    <w:p w14:paraId="7BD77965" w14:textId="77777777" w:rsidR="00853A5C" w:rsidRPr="00584DAF" w:rsidRDefault="00853A5C" w:rsidP="00853A5C">
      <w:pPr>
        <w:pStyle w:val="Level4"/>
        <w:numPr>
          <w:ilvl w:val="3"/>
          <w:numId w:val="7"/>
        </w:numPr>
        <w:rPr>
          <w:rStyle w:val="Level1asHeadingtext"/>
          <w:bCs/>
        </w:rPr>
      </w:pPr>
      <w:r>
        <w:rPr>
          <w:rStyle w:val="Level1asHeadingtext"/>
          <w:b w:val="0"/>
        </w:rPr>
        <w:t>by agreement between the landlord and you, or</w:t>
      </w:r>
    </w:p>
    <w:p w14:paraId="145924C9" w14:textId="77777777" w:rsidR="00853A5C" w:rsidRPr="00584DAF" w:rsidRDefault="00853A5C" w:rsidP="00853A5C">
      <w:pPr>
        <w:pStyle w:val="Level4"/>
        <w:numPr>
          <w:ilvl w:val="3"/>
          <w:numId w:val="7"/>
        </w:numPr>
        <w:rPr>
          <w:rStyle w:val="Level1asHeadingtext"/>
          <w:bCs/>
        </w:rPr>
      </w:pPr>
      <w:r>
        <w:rPr>
          <w:rStyle w:val="Level1asHeadingtext"/>
          <w:b w:val="0"/>
        </w:rPr>
        <w:t xml:space="preserve">by the landlord in accordance with </w:t>
      </w:r>
      <w:r w:rsidRPr="00DE1F73">
        <w:rPr>
          <w:rStyle w:val="Level1asHeadingtext"/>
          <w:bCs/>
        </w:rPr>
        <w:t>paragraphs 1.5.2</w:t>
      </w:r>
      <w:r>
        <w:rPr>
          <w:rStyle w:val="Level1asHeadingtext"/>
          <w:b w:val="0"/>
        </w:rPr>
        <w:t xml:space="preserve"> to </w:t>
      </w:r>
      <w:r w:rsidRPr="00DE1F73">
        <w:rPr>
          <w:rStyle w:val="Level1asHeadingtext"/>
          <w:bCs/>
        </w:rPr>
        <w:t>1.5.4</w:t>
      </w:r>
      <w:r>
        <w:rPr>
          <w:rStyle w:val="Level1asHeadingtext"/>
          <w:b w:val="0"/>
        </w:rPr>
        <w:t xml:space="preserve"> of this term.</w:t>
      </w:r>
    </w:p>
    <w:p w14:paraId="3AE4E7B2" w14:textId="77777777" w:rsidR="00853A5C" w:rsidRPr="00584DAF" w:rsidRDefault="00853A5C" w:rsidP="00853A5C">
      <w:pPr>
        <w:pStyle w:val="Level3"/>
        <w:numPr>
          <w:ilvl w:val="2"/>
          <w:numId w:val="7"/>
        </w:numPr>
        <w:rPr>
          <w:rStyle w:val="Level1asHeadingtext"/>
          <w:bCs/>
        </w:rPr>
      </w:pPr>
      <w:r>
        <w:rPr>
          <w:rStyle w:val="Level1asHeadingtext"/>
          <w:b w:val="0"/>
        </w:rPr>
        <w:t xml:space="preserve">The landlord may give you a notice setting out a new amount of consideration to take effect on the date specified in the notice. </w:t>
      </w:r>
    </w:p>
    <w:p w14:paraId="7A9965BC" w14:textId="77777777" w:rsidR="00853A5C" w:rsidRPr="00584DAF" w:rsidRDefault="00853A5C" w:rsidP="00853A5C">
      <w:pPr>
        <w:pStyle w:val="Level3"/>
        <w:numPr>
          <w:ilvl w:val="2"/>
          <w:numId w:val="7"/>
        </w:numPr>
        <w:rPr>
          <w:rStyle w:val="Level1asHeadingtext"/>
          <w:bCs/>
        </w:rPr>
      </w:pPr>
      <w:r>
        <w:rPr>
          <w:rStyle w:val="Level1asHeadingtext"/>
          <w:b w:val="0"/>
        </w:rPr>
        <w:t xml:space="preserve">The period between the day on which the notice is given to you and the specified date may not be less than two months. </w:t>
      </w:r>
    </w:p>
    <w:p w14:paraId="69E0E7D6" w14:textId="77777777" w:rsidR="00853A5C" w:rsidRPr="00584DAF" w:rsidRDefault="00853A5C" w:rsidP="00853A5C">
      <w:pPr>
        <w:pStyle w:val="Level3"/>
        <w:numPr>
          <w:ilvl w:val="2"/>
          <w:numId w:val="7"/>
        </w:numPr>
        <w:rPr>
          <w:rStyle w:val="Level1asHeadingtext"/>
          <w:bCs/>
        </w:rPr>
      </w:pPr>
      <w:r>
        <w:rPr>
          <w:rStyle w:val="Level1asHeadingtext"/>
          <w:b w:val="0"/>
        </w:rPr>
        <w:t>Subject to that:</w:t>
      </w:r>
    </w:p>
    <w:p w14:paraId="742AF766" w14:textId="77777777" w:rsidR="00853A5C" w:rsidRPr="00584DAF" w:rsidRDefault="00853A5C" w:rsidP="00853A5C">
      <w:pPr>
        <w:pStyle w:val="Level4"/>
        <w:numPr>
          <w:ilvl w:val="3"/>
          <w:numId w:val="7"/>
        </w:numPr>
        <w:rPr>
          <w:rStyle w:val="Level1asHeadingtext"/>
          <w:bCs/>
        </w:rPr>
      </w:pPr>
      <w:r>
        <w:rPr>
          <w:rStyle w:val="Level1asHeadingtext"/>
          <w:b w:val="0"/>
        </w:rPr>
        <w:t>the first notice may specify any date, and</w:t>
      </w:r>
    </w:p>
    <w:p w14:paraId="2F61EB28" w14:textId="77777777" w:rsidR="00853A5C" w:rsidRPr="00584DAF" w:rsidRDefault="00853A5C" w:rsidP="00853A5C">
      <w:pPr>
        <w:pStyle w:val="Level4"/>
        <w:numPr>
          <w:ilvl w:val="3"/>
          <w:numId w:val="7"/>
        </w:numPr>
        <w:rPr>
          <w:rStyle w:val="Level1asHeadingtext"/>
          <w:bCs/>
        </w:rPr>
      </w:pPr>
      <w:r>
        <w:rPr>
          <w:rStyle w:val="Level1asHeadingtext"/>
          <w:b w:val="0"/>
        </w:rPr>
        <w:t xml:space="preserve">subsequent notices must specify a date which is not less than one year after the last date on which a new amount of consideration took effect. </w:t>
      </w:r>
    </w:p>
    <w:p w14:paraId="5A8734F9" w14:textId="77777777" w:rsidR="00853A5C" w:rsidRPr="00CB540D" w:rsidRDefault="00853A5C" w:rsidP="00853A5C">
      <w:pPr>
        <w:pStyle w:val="Level1"/>
        <w:keepNext/>
        <w:numPr>
          <w:ilvl w:val="0"/>
          <w:numId w:val="7"/>
        </w:numPr>
      </w:pPr>
      <w:r w:rsidRPr="000F451D">
        <w:rPr>
          <w:rStyle w:val="Level1asHeadingtext"/>
        </w:rPr>
        <w:t>Deposit</w:t>
      </w:r>
      <w:r w:rsidRPr="00CB540D">
        <w:fldChar w:fldCharType="begin"/>
      </w:r>
      <w:r w:rsidRPr="00CB540D">
        <w:instrText xml:space="preserve"> TC "</w:instrText>
      </w:r>
      <w:r w:rsidRPr="00CB540D">
        <w:fldChar w:fldCharType="begin"/>
      </w:r>
      <w:r w:rsidRPr="00CB540D">
        <w:instrText xml:space="preserve"> REF _NN40\r \h </w:instrText>
      </w:r>
      <w:r w:rsidRPr="00CB540D">
        <w:fldChar w:fldCharType="separate"/>
      </w:r>
      <w:bookmarkStart w:id="199" w:name="_Toc157530439"/>
      <w:bookmarkStart w:id="200" w:name="_Toc158109605"/>
      <w:r>
        <w:rPr>
          <w:rFonts w:hint="eastAsia"/>
          <w:cs/>
        </w:rPr>
        <w:instrText>‎</w:instrText>
      </w:r>
      <w:r>
        <w:instrText>2</w:instrText>
      </w:r>
      <w:r w:rsidRPr="00CB540D">
        <w:fldChar w:fldCharType="end"/>
      </w:r>
      <w:r w:rsidRPr="00CB540D">
        <w:tab/>
        <w:instrText>Deposit</w:instrText>
      </w:r>
      <w:bookmarkEnd w:id="199"/>
      <w:bookmarkEnd w:id="200"/>
      <w:r w:rsidRPr="00CB540D">
        <w:instrText xml:space="preserve">" \l 1 </w:instrText>
      </w:r>
      <w:r w:rsidRPr="00CB540D">
        <w:fldChar w:fldCharType="end"/>
      </w:r>
    </w:p>
    <w:p w14:paraId="10080D53" w14:textId="77777777" w:rsidR="00853A5C" w:rsidRPr="000F451D" w:rsidRDefault="00853A5C" w:rsidP="00853A5C">
      <w:pPr>
        <w:pStyle w:val="Level2"/>
        <w:keepNext/>
        <w:numPr>
          <w:ilvl w:val="1"/>
          <w:numId w:val="7"/>
        </w:numPr>
        <w:rPr>
          <w:rStyle w:val="Level2asHeadingtext"/>
        </w:rPr>
      </w:pPr>
      <w:r w:rsidRPr="000F451D">
        <w:rPr>
          <w:rStyle w:val="Level2asHeadingtext"/>
        </w:rPr>
        <w:t>Form of security (F+)</w:t>
      </w:r>
    </w:p>
    <w:p w14:paraId="1FF3ECF7" w14:textId="77777777" w:rsidR="00853A5C" w:rsidRPr="0071162D" w:rsidRDefault="00853A5C" w:rsidP="00853A5C">
      <w:pPr>
        <w:pStyle w:val="Body2"/>
      </w:pPr>
      <w:r>
        <w:t>The landlord may not require security (which includes a deposit) to be given in any form other than</w:t>
      </w:r>
      <w:r w:rsidRPr="00D13465">
        <w:t>:</w:t>
      </w:r>
    </w:p>
    <w:p w14:paraId="6BD681F7" w14:textId="77777777" w:rsidR="00853A5C" w:rsidRPr="00C91D79" w:rsidRDefault="00853A5C" w:rsidP="00853A5C">
      <w:pPr>
        <w:pStyle w:val="Level3"/>
        <w:numPr>
          <w:ilvl w:val="2"/>
          <w:numId w:val="7"/>
        </w:numPr>
        <w:rPr>
          <w:strike/>
        </w:rPr>
      </w:pPr>
      <w:r>
        <w:t>money</w:t>
      </w:r>
      <w:r w:rsidRPr="00D13465">
        <w:t>; or</w:t>
      </w:r>
    </w:p>
    <w:p w14:paraId="1F44D073" w14:textId="77777777" w:rsidR="00853A5C" w:rsidRPr="00D13465" w:rsidRDefault="00853A5C" w:rsidP="00853A5C">
      <w:pPr>
        <w:pStyle w:val="Level3"/>
        <w:numPr>
          <w:ilvl w:val="2"/>
          <w:numId w:val="7"/>
        </w:numPr>
      </w:pPr>
      <w:r w:rsidRPr="00D13465">
        <w:t>a guarantee.</w:t>
      </w:r>
    </w:p>
    <w:p w14:paraId="2DFD9F06" w14:textId="77777777" w:rsidR="00853A5C" w:rsidRPr="000F451D" w:rsidRDefault="00853A5C" w:rsidP="00853A5C">
      <w:pPr>
        <w:pStyle w:val="Level2"/>
        <w:keepNext/>
        <w:numPr>
          <w:ilvl w:val="1"/>
          <w:numId w:val="7"/>
        </w:numPr>
        <w:rPr>
          <w:rStyle w:val="Level2asHeadingtext"/>
        </w:rPr>
      </w:pPr>
      <w:r w:rsidRPr="000F451D">
        <w:rPr>
          <w:rStyle w:val="Level2asHeadingtext"/>
        </w:rPr>
        <w:t>Requirement to use a deposit scheme (F)</w:t>
      </w:r>
    </w:p>
    <w:p w14:paraId="75CA7B73" w14:textId="77777777" w:rsidR="00853A5C" w:rsidRPr="000F451D" w:rsidRDefault="00853A5C" w:rsidP="00853A5C">
      <w:pPr>
        <w:pStyle w:val="Level3"/>
        <w:numPr>
          <w:ilvl w:val="2"/>
          <w:numId w:val="7"/>
        </w:numPr>
      </w:pPr>
      <w:r>
        <w:t>If you pay a deposit under this contract (or another person pays a deposit on your behalf), the deposit must be dealt with in accordance with an authorised deposit scheme</w:t>
      </w:r>
      <w:r>
        <w:rPr>
          <w:rStyle w:val="FootnoteReference"/>
        </w:rPr>
        <w:footnoteReference w:id="44"/>
      </w:r>
      <w:r>
        <w:t>.</w:t>
      </w:r>
    </w:p>
    <w:p w14:paraId="73EED58C" w14:textId="77777777" w:rsidR="00853A5C" w:rsidRPr="000F451D" w:rsidRDefault="00853A5C" w:rsidP="00853A5C">
      <w:pPr>
        <w:pStyle w:val="Level3"/>
        <w:numPr>
          <w:ilvl w:val="2"/>
          <w:numId w:val="7"/>
        </w:numPr>
      </w:pPr>
      <w:r>
        <w:t>Before the end of the period of 30 days starting with the day on which the deposit is paid, the landlord must:</w:t>
      </w:r>
    </w:p>
    <w:p w14:paraId="2C8355EB" w14:textId="77777777" w:rsidR="00853A5C" w:rsidRPr="000F451D" w:rsidRDefault="00853A5C" w:rsidP="00853A5C">
      <w:pPr>
        <w:pStyle w:val="Level4"/>
        <w:numPr>
          <w:ilvl w:val="3"/>
          <w:numId w:val="7"/>
        </w:numPr>
      </w:pPr>
      <w:r>
        <w:t>comply with the initial requirements of the authorised deposit scheme; and</w:t>
      </w:r>
    </w:p>
    <w:p w14:paraId="4583EE2A" w14:textId="77777777" w:rsidR="00853A5C" w:rsidRPr="000F451D" w:rsidRDefault="00853A5C" w:rsidP="00853A5C">
      <w:pPr>
        <w:pStyle w:val="Level4"/>
        <w:numPr>
          <w:ilvl w:val="3"/>
          <w:numId w:val="7"/>
        </w:numPr>
      </w:pPr>
      <w:r>
        <w:t>give you (and any person who has paid the deposit on your behalf) the required information.</w:t>
      </w:r>
    </w:p>
    <w:p w14:paraId="71549A45" w14:textId="77777777" w:rsidR="00853A5C" w:rsidRPr="000F451D" w:rsidRDefault="00853A5C" w:rsidP="00853A5C">
      <w:pPr>
        <w:pStyle w:val="Level3"/>
        <w:numPr>
          <w:ilvl w:val="2"/>
          <w:numId w:val="7"/>
        </w:numPr>
      </w:pPr>
      <w:r>
        <w:t>The required information is such information as may be specified by the Welsh Ministers in regulations in accordance with section 45 of the Act, relating to:</w:t>
      </w:r>
    </w:p>
    <w:p w14:paraId="55AF412D" w14:textId="77777777" w:rsidR="00853A5C" w:rsidRPr="000F451D" w:rsidRDefault="00853A5C" w:rsidP="00853A5C">
      <w:pPr>
        <w:pStyle w:val="Level4"/>
        <w:numPr>
          <w:ilvl w:val="3"/>
          <w:numId w:val="7"/>
        </w:numPr>
      </w:pPr>
      <w:r>
        <w:t xml:space="preserve">the authorised deposit scheme which </w:t>
      </w:r>
      <w:proofErr w:type="gramStart"/>
      <w:r>
        <w:t>applies;</w:t>
      </w:r>
      <w:proofErr w:type="gramEnd"/>
    </w:p>
    <w:p w14:paraId="3F643BC8" w14:textId="77777777" w:rsidR="00853A5C" w:rsidRPr="000F451D" w:rsidRDefault="00853A5C" w:rsidP="00853A5C">
      <w:pPr>
        <w:pStyle w:val="Level4"/>
        <w:numPr>
          <w:ilvl w:val="3"/>
          <w:numId w:val="7"/>
        </w:numPr>
      </w:pPr>
      <w:r>
        <w:t>the landlord’s compliance with the initial requirements of the scheme; and</w:t>
      </w:r>
    </w:p>
    <w:p w14:paraId="035638BC" w14:textId="77777777" w:rsidR="00853A5C" w:rsidRPr="000F451D" w:rsidRDefault="00853A5C" w:rsidP="00853A5C">
      <w:pPr>
        <w:pStyle w:val="Level4"/>
        <w:numPr>
          <w:ilvl w:val="3"/>
          <w:numId w:val="7"/>
        </w:numPr>
      </w:pPr>
      <w:r>
        <w:t xml:space="preserve">the operation of Chapter 4 of Part 3 of the Act </w:t>
      </w:r>
      <w:r w:rsidRPr="005D47FE">
        <w:t>(Deposits and Deposit Schemes),</w:t>
      </w:r>
      <w:r>
        <w:t xml:space="preserve"> including your rights (and the rights of any person who has paid the deposit on your behalf) in relation to the deposit.</w:t>
      </w:r>
    </w:p>
    <w:p w14:paraId="1DCB25F1" w14:textId="77777777" w:rsidR="00853A5C" w:rsidRPr="00CB540D" w:rsidRDefault="00853A5C" w:rsidP="00853A5C">
      <w:pPr>
        <w:pStyle w:val="Level1"/>
        <w:keepNext/>
        <w:numPr>
          <w:ilvl w:val="0"/>
          <w:numId w:val="7"/>
        </w:numPr>
      </w:pPr>
      <w:r w:rsidRPr="000F451D">
        <w:rPr>
          <w:rStyle w:val="Level1asHeadingtext"/>
        </w:rPr>
        <w:t>Prohibited conduct</w:t>
      </w:r>
      <w:r w:rsidRPr="00CB540D">
        <w:fldChar w:fldCharType="begin"/>
      </w:r>
      <w:r w:rsidRPr="00CB540D">
        <w:instrText xml:space="preserve"> TC "</w:instrText>
      </w:r>
      <w:r w:rsidRPr="00CB540D">
        <w:fldChar w:fldCharType="begin"/>
      </w:r>
      <w:r w:rsidRPr="00CB540D">
        <w:instrText xml:space="preserve"> REF _NN41\r \h </w:instrText>
      </w:r>
      <w:r w:rsidRPr="00CB540D">
        <w:fldChar w:fldCharType="separate"/>
      </w:r>
      <w:bookmarkStart w:id="201" w:name="_Toc157530440"/>
      <w:bookmarkStart w:id="202" w:name="_Toc158109606"/>
      <w:r>
        <w:rPr>
          <w:rFonts w:hint="eastAsia"/>
          <w:cs/>
        </w:rPr>
        <w:instrText>‎</w:instrText>
      </w:r>
      <w:r>
        <w:instrText>3</w:instrText>
      </w:r>
      <w:r w:rsidRPr="00CB540D">
        <w:fldChar w:fldCharType="end"/>
      </w:r>
      <w:r w:rsidRPr="00CB540D">
        <w:tab/>
        <w:instrText>Prohibited conduct</w:instrText>
      </w:r>
      <w:bookmarkEnd w:id="201"/>
      <w:bookmarkEnd w:id="202"/>
      <w:r w:rsidRPr="00CB540D">
        <w:instrText xml:space="preserve">" \l 1 </w:instrText>
      </w:r>
      <w:r w:rsidRPr="00CB540D">
        <w:fldChar w:fldCharType="end"/>
      </w:r>
    </w:p>
    <w:p w14:paraId="157B5762" w14:textId="77777777" w:rsidR="00853A5C" w:rsidRPr="000F451D" w:rsidRDefault="00853A5C" w:rsidP="00853A5C">
      <w:pPr>
        <w:pStyle w:val="Level2"/>
        <w:keepNext/>
        <w:numPr>
          <w:ilvl w:val="1"/>
          <w:numId w:val="7"/>
        </w:numPr>
        <w:rPr>
          <w:rStyle w:val="Level2asHeadingtext"/>
        </w:rPr>
      </w:pPr>
      <w:r w:rsidRPr="000F451D">
        <w:rPr>
          <w:rStyle w:val="Level2asHeadingtext"/>
        </w:rPr>
        <w:t>Anti-social behaviour and other prohibited conduct</w:t>
      </w:r>
      <w:r>
        <w:rPr>
          <w:rStyle w:val="FootnoteReference"/>
          <w:b w:val="0"/>
        </w:rPr>
        <w:footnoteReference w:id="45"/>
      </w:r>
      <w:r w:rsidRPr="000F451D">
        <w:rPr>
          <w:rStyle w:val="Level2asHeadingtext"/>
        </w:rPr>
        <w:t xml:space="preserve"> (F)</w:t>
      </w:r>
    </w:p>
    <w:p w14:paraId="37D4135C" w14:textId="77777777" w:rsidR="00853A5C" w:rsidRPr="000F451D" w:rsidRDefault="00853A5C" w:rsidP="00853A5C">
      <w:pPr>
        <w:pStyle w:val="Level3"/>
        <w:numPr>
          <w:ilvl w:val="2"/>
          <w:numId w:val="7"/>
        </w:numPr>
      </w:pPr>
      <w:r>
        <w:t>You must not engage or threaten to engage in conduct capable of causing nuisance or annoyance to a person with a right (of whatever description):</w:t>
      </w:r>
    </w:p>
    <w:p w14:paraId="5DF77235" w14:textId="77777777" w:rsidR="00853A5C" w:rsidRPr="000F451D" w:rsidRDefault="00853A5C" w:rsidP="00853A5C">
      <w:pPr>
        <w:pStyle w:val="Level4"/>
        <w:numPr>
          <w:ilvl w:val="3"/>
          <w:numId w:val="7"/>
        </w:numPr>
      </w:pPr>
      <w:r>
        <w:t>to live in the dwelling subject to this contract; or</w:t>
      </w:r>
    </w:p>
    <w:p w14:paraId="78E54786" w14:textId="77777777" w:rsidR="00853A5C" w:rsidRPr="000F451D" w:rsidRDefault="00853A5C" w:rsidP="00853A5C">
      <w:pPr>
        <w:pStyle w:val="Level4"/>
        <w:numPr>
          <w:ilvl w:val="3"/>
          <w:numId w:val="7"/>
        </w:numPr>
      </w:pPr>
      <w:r>
        <w:t>to live in a dwelling or other dwelling in the locality of the dwelling subject to this contract.</w:t>
      </w:r>
    </w:p>
    <w:p w14:paraId="0EF5CB94" w14:textId="77777777" w:rsidR="00853A5C" w:rsidRPr="000F451D" w:rsidRDefault="00853A5C" w:rsidP="00853A5C">
      <w:pPr>
        <w:pStyle w:val="Level3"/>
        <w:numPr>
          <w:ilvl w:val="2"/>
          <w:numId w:val="7"/>
        </w:numPr>
      </w:pPr>
      <w:r>
        <w:t>You must not engage or threaten to engage in conduct capable of causing nuisance or annoyance to a person engaged in lawful activity:</w:t>
      </w:r>
    </w:p>
    <w:p w14:paraId="068FB5D3" w14:textId="77777777" w:rsidR="00853A5C" w:rsidRPr="000F451D" w:rsidRDefault="00853A5C" w:rsidP="00853A5C">
      <w:pPr>
        <w:pStyle w:val="Level4"/>
        <w:numPr>
          <w:ilvl w:val="3"/>
          <w:numId w:val="7"/>
        </w:numPr>
      </w:pPr>
      <w:r>
        <w:t>in the dwelling subject to this contract; or</w:t>
      </w:r>
    </w:p>
    <w:p w14:paraId="523F16F3" w14:textId="77777777" w:rsidR="00853A5C" w:rsidRPr="000F451D" w:rsidRDefault="00853A5C" w:rsidP="00853A5C">
      <w:pPr>
        <w:pStyle w:val="Level4"/>
        <w:numPr>
          <w:ilvl w:val="3"/>
          <w:numId w:val="7"/>
        </w:numPr>
      </w:pPr>
      <w:r>
        <w:t>in the locality of that dwelling.</w:t>
      </w:r>
    </w:p>
    <w:p w14:paraId="59604410" w14:textId="77777777" w:rsidR="00853A5C" w:rsidRPr="000F451D" w:rsidRDefault="00853A5C" w:rsidP="00853A5C">
      <w:pPr>
        <w:pStyle w:val="Level3"/>
        <w:numPr>
          <w:ilvl w:val="2"/>
          <w:numId w:val="7"/>
        </w:numPr>
      </w:pPr>
      <w:r>
        <w:t>You must not engage or threaten to engage in conduct:</w:t>
      </w:r>
    </w:p>
    <w:p w14:paraId="5D200735" w14:textId="77777777" w:rsidR="00853A5C" w:rsidRPr="000F451D" w:rsidRDefault="00853A5C" w:rsidP="00853A5C">
      <w:pPr>
        <w:pStyle w:val="Level4"/>
        <w:numPr>
          <w:ilvl w:val="3"/>
          <w:numId w:val="7"/>
        </w:numPr>
      </w:pPr>
      <w:r>
        <w:t>capable of causing nuisance or annoyance to:</w:t>
      </w:r>
    </w:p>
    <w:p w14:paraId="30C15D96" w14:textId="77777777" w:rsidR="00853A5C" w:rsidRPr="000F451D" w:rsidRDefault="00853A5C" w:rsidP="00853A5C">
      <w:pPr>
        <w:pStyle w:val="Level5"/>
        <w:numPr>
          <w:ilvl w:val="4"/>
          <w:numId w:val="7"/>
        </w:numPr>
      </w:pPr>
      <w:r>
        <w:t>the landlord; or</w:t>
      </w:r>
    </w:p>
    <w:p w14:paraId="05301B76" w14:textId="77777777" w:rsidR="00853A5C" w:rsidRPr="000F451D" w:rsidRDefault="00853A5C" w:rsidP="00853A5C">
      <w:pPr>
        <w:pStyle w:val="Level5"/>
        <w:numPr>
          <w:ilvl w:val="4"/>
          <w:numId w:val="7"/>
        </w:numPr>
      </w:pPr>
      <w:r>
        <w:t>a person (</w:t>
      </w:r>
      <w:proofErr w:type="gramStart"/>
      <w:r>
        <w:t>whether or not</w:t>
      </w:r>
      <w:proofErr w:type="gramEnd"/>
      <w:r>
        <w:t xml:space="preserve"> employed by the landlord) acting in connection with the exercise of the landlord’s housing management functions; and</w:t>
      </w:r>
    </w:p>
    <w:p w14:paraId="219A3AC9" w14:textId="77777777" w:rsidR="00853A5C" w:rsidRPr="000F451D" w:rsidRDefault="00853A5C" w:rsidP="00853A5C">
      <w:pPr>
        <w:pStyle w:val="Level4"/>
        <w:numPr>
          <w:ilvl w:val="3"/>
          <w:numId w:val="7"/>
        </w:numPr>
      </w:pPr>
      <w:r>
        <w:t>that is directly or indirectly related to or affects the landlord’s housing management functions.</w:t>
      </w:r>
    </w:p>
    <w:p w14:paraId="34CDFE59" w14:textId="77777777" w:rsidR="00853A5C" w:rsidRPr="000F451D" w:rsidRDefault="00853A5C" w:rsidP="00853A5C">
      <w:pPr>
        <w:pStyle w:val="Level3"/>
        <w:numPr>
          <w:ilvl w:val="2"/>
          <w:numId w:val="7"/>
        </w:numPr>
      </w:pPr>
      <w:r>
        <w:t>You may not use or threaten to use the dwelling subject to this contract, including any common parts</w:t>
      </w:r>
      <w:r>
        <w:rPr>
          <w:rStyle w:val="FootnoteReference"/>
        </w:rPr>
        <w:footnoteReference w:id="46"/>
      </w:r>
      <w:r>
        <w:t xml:space="preserve"> and any other part of a building comprising the dwelling, for criminal purposes.</w:t>
      </w:r>
    </w:p>
    <w:p w14:paraId="5DA36131" w14:textId="77777777" w:rsidR="00853A5C" w:rsidRPr="000F451D" w:rsidRDefault="00853A5C" w:rsidP="00853A5C">
      <w:pPr>
        <w:pStyle w:val="Level3"/>
        <w:numPr>
          <w:ilvl w:val="2"/>
          <w:numId w:val="7"/>
        </w:numPr>
      </w:pPr>
      <w:r>
        <w:t xml:space="preserve">You must not, by any act or omission: </w:t>
      </w:r>
    </w:p>
    <w:p w14:paraId="5FD46BDE" w14:textId="77777777" w:rsidR="00853A5C" w:rsidRPr="000F451D" w:rsidRDefault="00853A5C" w:rsidP="00853A5C">
      <w:pPr>
        <w:pStyle w:val="Level4"/>
        <w:numPr>
          <w:ilvl w:val="3"/>
          <w:numId w:val="7"/>
        </w:numPr>
      </w:pPr>
      <w:r>
        <w:t xml:space="preserve">allow, incite or encourage any person who is living in or visiting the dwelling to act as mentioned in </w:t>
      </w:r>
      <w:r w:rsidRPr="00027741">
        <w:rPr>
          <w:b/>
          <w:bCs/>
        </w:rPr>
        <w:t xml:space="preserve">paragraphs </w:t>
      </w:r>
      <w:r w:rsidRPr="00027741">
        <w:rPr>
          <w:b/>
          <w:bCs/>
        </w:rPr>
        <w:fldChar w:fldCharType="begin"/>
      </w:r>
      <w:r w:rsidRPr="00027741">
        <w:rPr>
          <w:b/>
          <w:bCs/>
        </w:rPr>
        <w:instrText xml:space="preserve"> REF _Ref94711782 \r \h </w:instrText>
      </w:r>
      <w:r>
        <w:rPr>
          <w:b/>
          <w:bCs/>
        </w:rPr>
        <w:instrText xml:space="preserve"> \* MERGEFORMAT </w:instrText>
      </w:r>
      <w:r w:rsidRPr="00027741">
        <w:rPr>
          <w:b/>
          <w:bCs/>
        </w:rPr>
      </w:r>
      <w:r w:rsidRPr="00027741">
        <w:rPr>
          <w:b/>
          <w:bCs/>
        </w:rPr>
        <w:fldChar w:fldCharType="separate"/>
      </w:r>
      <w:r>
        <w:rPr>
          <w:rFonts w:hint="eastAsia"/>
          <w:b/>
          <w:bCs/>
          <w:cs/>
        </w:rPr>
        <w:t>‎</w:t>
      </w:r>
      <w:r>
        <w:rPr>
          <w:b/>
          <w:bCs/>
        </w:rPr>
        <w:t>3.1.1</w:t>
      </w:r>
      <w:r w:rsidRPr="00027741">
        <w:rPr>
          <w:b/>
          <w:bCs/>
        </w:rPr>
        <w:fldChar w:fldCharType="end"/>
      </w:r>
      <w:r>
        <w:t xml:space="preserve"> to </w:t>
      </w:r>
      <w:r w:rsidRPr="00027741">
        <w:rPr>
          <w:b/>
          <w:bCs/>
        </w:rPr>
        <w:fldChar w:fldCharType="begin"/>
      </w:r>
      <w:r w:rsidRPr="00027741">
        <w:rPr>
          <w:b/>
          <w:bCs/>
        </w:rPr>
        <w:instrText xml:space="preserve"> REF _Ref94711791 \r \h </w:instrText>
      </w:r>
      <w:r>
        <w:rPr>
          <w:b/>
          <w:bCs/>
        </w:rPr>
        <w:instrText xml:space="preserve"> \* MERGEFORMAT </w:instrText>
      </w:r>
      <w:r w:rsidRPr="00027741">
        <w:rPr>
          <w:b/>
          <w:bCs/>
        </w:rPr>
      </w:r>
      <w:r w:rsidRPr="00027741">
        <w:rPr>
          <w:b/>
          <w:bCs/>
        </w:rPr>
        <w:fldChar w:fldCharType="separate"/>
      </w:r>
      <w:r>
        <w:rPr>
          <w:rFonts w:hint="eastAsia"/>
          <w:b/>
          <w:bCs/>
          <w:cs/>
        </w:rPr>
        <w:t>‎</w:t>
      </w:r>
      <w:r>
        <w:rPr>
          <w:b/>
          <w:bCs/>
        </w:rPr>
        <w:t>3.1.3</w:t>
      </w:r>
      <w:r w:rsidRPr="00027741">
        <w:rPr>
          <w:b/>
          <w:bCs/>
        </w:rPr>
        <w:fldChar w:fldCharType="end"/>
      </w:r>
      <w:r>
        <w:t xml:space="preserve"> of this term; or</w:t>
      </w:r>
    </w:p>
    <w:p w14:paraId="733B0008" w14:textId="77777777" w:rsidR="00853A5C" w:rsidRPr="000F451D" w:rsidRDefault="00853A5C" w:rsidP="00853A5C">
      <w:pPr>
        <w:pStyle w:val="Level4"/>
        <w:numPr>
          <w:ilvl w:val="3"/>
          <w:numId w:val="7"/>
        </w:numPr>
      </w:pPr>
      <w:r>
        <w:t xml:space="preserve">allow, incite or encourage any person to act as mentioned in </w:t>
      </w:r>
      <w:r w:rsidRPr="00027741">
        <w:rPr>
          <w:b/>
          <w:bCs/>
        </w:rPr>
        <w:t xml:space="preserve">paragraph </w:t>
      </w:r>
      <w:r w:rsidRPr="00027741">
        <w:rPr>
          <w:b/>
          <w:bCs/>
        </w:rPr>
        <w:fldChar w:fldCharType="begin"/>
      </w:r>
      <w:r w:rsidRPr="00027741">
        <w:rPr>
          <w:b/>
          <w:bCs/>
        </w:rPr>
        <w:instrText xml:space="preserve"> REF _Ref94711806 \r \h </w:instrText>
      </w:r>
      <w:r>
        <w:rPr>
          <w:b/>
          <w:bCs/>
        </w:rPr>
        <w:instrText xml:space="preserve"> \* MERGEFORMAT </w:instrText>
      </w:r>
      <w:r w:rsidRPr="00027741">
        <w:rPr>
          <w:b/>
          <w:bCs/>
        </w:rPr>
      </w:r>
      <w:r w:rsidRPr="00027741">
        <w:rPr>
          <w:b/>
          <w:bCs/>
        </w:rPr>
        <w:fldChar w:fldCharType="separate"/>
      </w:r>
      <w:r>
        <w:rPr>
          <w:rFonts w:hint="eastAsia"/>
          <w:b/>
          <w:bCs/>
          <w:cs/>
        </w:rPr>
        <w:t>‎</w:t>
      </w:r>
      <w:r>
        <w:rPr>
          <w:b/>
          <w:bCs/>
        </w:rPr>
        <w:t>3.1.4</w:t>
      </w:r>
      <w:r w:rsidRPr="00027741">
        <w:rPr>
          <w:b/>
          <w:bCs/>
        </w:rPr>
        <w:fldChar w:fldCharType="end"/>
      </w:r>
      <w:r>
        <w:t xml:space="preserve"> of this term.</w:t>
      </w:r>
    </w:p>
    <w:p w14:paraId="397D31B0" w14:textId="77777777" w:rsidR="00853A5C" w:rsidRPr="00CB540D" w:rsidRDefault="00853A5C" w:rsidP="00853A5C">
      <w:pPr>
        <w:pStyle w:val="Level1"/>
        <w:keepNext/>
        <w:numPr>
          <w:ilvl w:val="0"/>
          <w:numId w:val="7"/>
        </w:numPr>
      </w:pPr>
      <w:r w:rsidRPr="000F451D">
        <w:rPr>
          <w:rStyle w:val="Level1asHeadingtext"/>
        </w:rPr>
        <w:t>Control of the</w:t>
      </w:r>
      <w:r>
        <w:rPr>
          <w:rStyle w:val="Level1asHeadingtext"/>
        </w:rPr>
        <w:t xml:space="preserve"> dwelling</w:t>
      </w:r>
      <w:r w:rsidRPr="00CB540D">
        <w:fldChar w:fldCharType="begin"/>
      </w:r>
      <w:r w:rsidRPr="00CB540D">
        <w:instrText xml:space="preserve"> TC "</w:instrText>
      </w:r>
      <w:r w:rsidRPr="00CB540D">
        <w:fldChar w:fldCharType="begin"/>
      </w:r>
      <w:r w:rsidRPr="00CB540D">
        <w:instrText xml:space="preserve"> REF _NN42\r \h </w:instrText>
      </w:r>
      <w:r w:rsidRPr="00CB540D">
        <w:fldChar w:fldCharType="separate"/>
      </w:r>
      <w:bookmarkStart w:id="203" w:name="_Toc157530441"/>
      <w:bookmarkStart w:id="204" w:name="_Toc158109607"/>
      <w:r>
        <w:rPr>
          <w:rFonts w:hint="eastAsia"/>
          <w:cs/>
        </w:rPr>
        <w:instrText>‎</w:instrText>
      </w:r>
      <w:r>
        <w:instrText>4</w:instrText>
      </w:r>
      <w:r w:rsidRPr="00CB540D">
        <w:fldChar w:fldCharType="end"/>
      </w:r>
      <w:r w:rsidRPr="00CB540D">
        <w:tab/>
        <w:instrText xml:space="preserve">Control of the </w:instrText>
      </w:r>
      <w:r>
        <w:instrText>accommodation</w:instrText>
      </w:r>
      <w:bookmarkEnd w:id="203"/>
      <w:bookmarkEnd w:id="204"/>
      <w:r>
        <w:instrText xml:space="preserve"> </w:instrText>
      </w:r>
      <w:r w:rsidRPr="00CB540D">
        <w:instrText xml:space="preserve">" \l 1 </w:instrText>
      </w:r>
      <w:r w:rsidRPr="00CB540D">
        <w:fldChar w:fldCharType="end"/>
      </w:r>
    </w:p>
    <w:p w14:paraId="12E7ED4E" w14:textId="77777777" w:rsidR="00853A5C" w:rsidRPr="000F451D" w:rsidRDefault="00853A5C" w:rsidP="00853A5C">
      <w:pPr>
        <w:pStyle w:val="Level2"/>
        <w:keepNext/>
        <w:numPr>
          <w:ilvl w:val="1"/>
          <w:numId w:val="7"/>
        </w:numPr>
        <w:rPr>
          <w:rStyle w:val="Level2asHeadingtext"/>
        </w:rPr>
      </w:pPr>
      <w:r w:rsidRPr="000F451D">
        <w:rPr>
          <w:rStyle w:val="Level2asHeadingtext"/>
        </w:rPr>
        <w:t>Use of the</w:t>
      </w:r>
      <w:r>
        <w:rPr>
          <w:rStyle w:val="Level2asHeadingtext"/>
        </w:rPr>
        <w:t xml:space="preserve"> dwelling</w:t>
      </w:r>
      <w:r w:rsidRPr="000F451D">
        <w:rPr>
          <w:rStyle w:val="Level2asHeadingtext"/>
        </w:rPr>
        <w:t xml:space="preserve"> by the contract-holder (S)</w:t>
      </w:r>
    </w:p>
    <w:p w14:paraId="66877DEF" w14:textId="71159E81" w:rsidR="00853A5C" w:rsidRDefault="00853A5C" w:rsidP="00853A5C">
      <w:pPr>
        <w:pStyle w:val="Level3"/>
        <w:numPr>
          <w:ilvl w:val="2"/>
          <w:numId w:val="7"/>
        </w:numPr>
      </w:pPr>
      <w:r>
        <w:t xml:space="preserve">You must not carry on or permit any trade or business at the dwelling. </w:t>
      </w:r>
    </w:p>
    <w:p w14:paraId="76F7274B" w14:textId="77777777" w:rsidR="00853A5C" w:rsidRPr="00063F5D" w:rsidRDefault="00853A5C" w:rsidP="00853A5C">
      <w:pPr>
        <w:pStyle w:val="Level3"/>
        <w:numPr>
          <w:ilvl w:val="2"/>
          <w:numId w:val="7"/>
        </w:numPr>
      </w:pPr>
      <w:r w:rsidRPr="00063F5D">
        <w:t xml:space="preserve">YOU MUST OCCUPY THE DWELLING AS </w:t>
      </w:r>
      <w:r>
        <w:t xml:space="preserve">A PRIVATE RESIDENCE AS </w:t>
      </w:r>
      <w:r w:rsidRPr="00063F5D">
        <w:t>YOUR</w:t>
      </w:r>
      <w:r>
        <w:t xml:space="preserve"> ONLY OR PRINCIPAL</w:t>
      </w:r>
      <w:r w:rsidRPr="00063F5D">
        <w:t xml:space="preserve"> HOME. </w:t>
      </w:r>
    </w:p>
    <w:p w14:paraId="02AB508D" w14:textId="77777777" w:rsidR="00853A5C" w:rsidRPr="000F451D" w:rsidRDefault="00853A5C" w:rsidP="00853A5C">
      <w:pPr>
        <w:pStyle w:val="Level2"/>
        <w:keepNext/>
        <w:numPr>
          <w:ilvl w:val="1"/>
          <w:numId w:val="7"/>
        </w:numPr>
        <w:rPr>
          <w:rStyle w:val="Level2asHeadingtext"/>
        </w:rPr>
      </w:pPr>
      <w:r w:rsidRPr="000F451D">
        <w:rPr>
          <w:rStyle w:val="Level2asHeadingtext"/>
        </w:rPr>
        <w:t>Permitted occupiers (S)</w:t>
      </w:r>
    </w:p>
    <w:p w14:paraId="013DDEB5" w14:textId="656EB751" w:rsidR="00853A5C" w:rsidRPr="002B6075" w:rsidRDefault="00853A5C" w:rsidP="00853A5C">
      <w:pPr>
        <w:pStyle w:val="Body2"/>
      </w:pPr>
      <w:r>
        <w:t xml:space="preserve">You may NOT permit ANY persons OTHER THAN THE PERMITTED OCCUPIERS SET OUT IN </w:t>
      </w:r>
      <w:r w:rsidRPr="008474EA">
        <w:rPr>
          <w:b/>
          <w:bCs/>
        </w:rPr>
        <w:t xml:space="preserve">ANNEXURE </w:t>
      </w:r>
      <w:r>
        <w:rPr>
          <w:b/>
          <w:bCs/>
        </w:rPr>
        <w:t>4</w:t>
      </w:r>
      <w:r>
        <w:t xml:space="preserve"> to live in OR OCCUPY the dwelling </w:t>
      </w:r>
      <w:r w:rsidRPr="007F5671">
        <w:t>as a home.</w:t>
      </w:r>
      <w:r>
        <w:t xml:space="preserve"> YOU MAY ADD FAMILY MEMBERS AS PERMITTED OCCUPIERS WITH THE LANDLORD’S PRIOR WRITTEN CONSENT WHICH WILL NOT BE UNREASONABLY WITHHELD SUBJECT TO THE ADDITION OF A PERMITTED OCCUPIER NOT CAUSING OVERCROWDING OF THE DWELLING. IF THE LANDLORD ASKS YOU TO CONFIRM THE IDENITITY OF THE PERSONS WHO ARE IN ACTUAL OCCUPATION OF THE DWELLING YOU MUST PROVIDE THE LANDLORD WITH THIS INFORMATION WITHIN 21 DAYS. </w:t>
      </w:r>
    </w:p>
    <w:p w14:paraId="3D95830C" w14:textId="77777777" w:rsidR="00853A5C" w:rsidRPr="000F451D" w:rsidRDefault="00853A5C" w:rsidP="00853A5C">
      <w:pPr>
        <w:pStyle w:val="Level2"/>
        <w:keepNext/>
        <w:numPr>
          <w:ilvl w:val="1"/>
          <w:numId w:val="7"/>
        </w:numPr>
        <w:rPr>
          <w:rStyle w:val="Level2asHeadingtext"/>
        </w:rPr>
      </w:pPr>
      <w:r w:rsidRPr="000F451D">
        <w:rPr>
          <w:rStyle w:val="Level2asHeadingtext"/>
        </w:rPr>
        <w:t>Right to occupy without interference from the landlord (F+)</w:t>
      </w:r>
    </w:p>
    <w:p w14:paraId="2BD1442A" w14:textId="77777777" w:rsidR="00853A5C" w:rsidRPr="000F451D" w:rsidRDefault="00853A5C" w:rsidP="00853A5C">
      <w:pPr>
        <w:pStyle w:val="Level3"/>
        <w:numPr>
          <w:ilvl w:val="2"/>
          <w:numId w:val="7"/>
        </w:numPr>
      </w:pPr>
      <w:r>
        <w:t>The landlord may not, by any act or omission, interfere with your right to occupy the dwelling.</w:t>
      </w:r>
    </w:p>
    <w:p w14:paraId="1630B9B4" w14:textId="77777777" w:rsidR="00853A5C" w:rsidRPr="000F451D" w:rsidRDefault="00853A5C" w:rsidP="00853A5C">
      <w:pPr>
        <w:pStyle w:val="Level3"/>
        <w:numPr>
          <w:ilvl w:val="2"/>
          <w:numId w:val="7"/>
        </w:numPr>
      </w:pPr>
      <w:r>
        <w:t>The landlord does not interfere with your right to occupy the dwelling by reasonably exercising the landlord’s rights under this contract.</w:t>
      </w:r>
    </w:p>
    <w:p w14:paraId="6650FBF0" w14:textId="77777777" w:rsidR="00853A5C" w:rsidRPr="000F451D" w:rsidRDefault="00853A5C" w:rsidP="00853A5C">
      <w:pPr>
        <w:pStyle w:val="Level3"/>
        <w:numPr>
          <w:ilvl w:val="2"/>
          <w:numId w:val="7"/>
        </w:numPr>
      </w:pPr>
      <w:r>
        <w:t>The landlord does not interfere with your right to occupy the dwelling because of a failure to comply with repairing obligations (within the meaning of section 100(2) of the Act</w:t>
      </w:r>
      <w:r>
        <w:rPr>
          <w:rStyle w:val="FootnoteReference"/>
        </w:rPr>
        <w:footnoteReference w:id="47"/>
      </w:r>
      <w:r>
        <w:t>).</w:t>
      </w:r>
    </w:p>
    <w:p w14:paraId="4BDE2651" w14:textId="77777777" w:rsidR="00853A5C" w:rsidRPr="000F451D" w:rsidRDefault="00853A5C" w:rsidP="00853A5C">
      <w:pPr>
        <w:pStyle w:val="Level3"/>
        <w:numPr>
          <w:ilvl w:val="2"/>
          <w:numId w:val="7"/>
        </w:numPr>
      </w:pPr>
      <w:r>
        <w:t>The landlord is to be treated as having interfered with your right if a person who:</w:t>
      </w:r>
    </w:p>
    <w:p w14:paraId="2470BC22" w14:textId="77777777" w:rsidR="00853A5C" w:rsidRPr="000F451D" w:rsidRDefault="00853A5C" w:rsidP="00853A5C">
      <w:pPr>
        <w:pStyle w:val="Level4"/>
        <w:numPr>
          <w:ilvl w:val="3"/>
          <w:numId w:val="7"/>
        </w:numPr>
      </w:pPr>
      <w:r>
        <w:t>acts on behalf of the landlord; or</w:t>
      </w:r>
    </w:p>
    <w:p w14:paraId="13EE1B80" w14:textId="77777777" w:rsidR="00853A5C" w:rsidRPr="000F451D" w:rsidRDefault="00853A5C" w:rsidP="00853A5C">
      <w:pPr>
        <w:pStyle w:val="Level4"/>
        <w:numPr>
          <w:ilvl w:val="3"/>
          <w:numId w:val="7"/>
        </w:numPr>
      </w:pPr>
      <w:r>
        <w:t>has an interest in the dwelling, or part of it, that is superior to the landlord’s interest,</w:t>
      </w:r>
    </w:p>
    <w:p w14:paraId="30A1CB5A" w14:textId="77777777" w:rsidR="00853A5C" w:rsidRPr="00184A21" w:rsidRDefault="00853A5C" w:rsidP="00853A5C">
      <w:pPr>
        <w:pStyle w:val="Body2"/>
        <w:ind w:left="1843"/>
      </w:pPr>
      <w:r>
        <w:t>interferes with your right by any lawful act or omission.</w:t>
      </w:r>
    </w:p>
    <w:p w14:paraId="4A030AF8" w14:textId="77777777" w:rsidR="00853A5C" w:rsidRPr="000F451D" w:rsidRDefault="00853A5C" w:rsidP="00853A5C">
      <w:pPr>
        <w:pStyle w:val="Level2"/>
        <w:keepNext/>
        <w:numPr>
          <w:ilvl w:val="1"/>
          <w:numId w:val="7"/>
        </w:numPr>
        <w:rPr>
          <w:rStyle w:val="Level2asHeadingtext"/>
        </w:rPr>
      </w:pPr>
      <w:r w:rsidRPr="000F451D">
        <w:rPr>
          <w:rStyle w:val="Level2asHeadingtext"/>
        </w:rPr>
        <w:t>Landlord’s right to enter the</w:t>
      </w:r>
      <w:r>
        <w:rPr>
          <w:rStyle w:val="Level2asHeadingtext"/>
        </w:rPr>
        <w:t xml:space="preserve"> </w:t>
      </w:r>
      <w:proofErr w:type="gramStart"/>
      <w:r>
        <w:rPr>
          <w:rStyle w:val="Level2asHeadingtext"/>
        </w:rPr>
        <w:t xml:space="preserve">dwelling </w:t>
      </w:r>
      <w:r w:rsidRPr="000F451D">
        <w:rPr>
          <w:rStyle w:val="Level2asHeadingtext"/>
        </w:rPr>
        <w:t xml:space="preserve"> —</w:t>
      </w:r>
      <w:proofErr w:type="gramEnd"/>
      <w:r w:rsidRPr="000F451D">
        <w:rPr>
          <w:rStyle w:val="Level2asHeadingtext"/>
        </w:rPr>
        <w:t xml:space="preserve"> Repairs (F+)</w:t>
      </w:r>
    </w:p>
    <w:p w14:paraId="71C8ACAC" w14:textId="77777777" w:rsidR="00853A5C" w:rsidRPr="000F451D" w:rsidRDefault="00853A5C" w:rsidP="00853A5C">
      <w:pPr>
        <w:pStyle w:val="Level3"/>
        <w:numPr>
          <w:ilvl w:val="2"/>
          <w:numId w:val="7"/>
        </w:numPr>
      </w:pPr>
      <w:r>
        <w:t>The landlord may enter the dwelling at any reasonable time for the purpose of:</w:t>
      </w:r>
    </w:p>
    <w:p w14:paraId="3A9547DB" w14:textId="77777777" w:rsidR="00853A5C" w:rsidRPr="000F451D" w:rsidRDefault="00853A5C" w:rsidP="00853A5C">
      <w:pPr>
        <w:pStyle w:val="Level4"/>
        <w:numPr>
          <w:ilvl w:val="3"/>
          <w:numId w:val="7"/>
        </w:numPr>
      </w:pPr>
      <w:r>
        <w:t>inspecting its condition and state of repair; or</w:t>
      </w:r>
    </w:p>
    <w:p w14:paraId="0BF282B0" w14:textId="77777777" w:rsidR="00853A5C" w:rsidRPr="000F451D" w:rsidRDefault="00853A5C" w:rsidP="00853A5C">
      <w:pPr>
        <w:pStyle w:val="Level4"/>
        <w:numPr>
          <w:ilvl w:val="3"/>
          <w:numId w:val="7"/>
        </w:numPr>
      </w:pPr>
      <w:r>
        <w:t xml:space="preserve">carrying out works or repairs needed in order to comply with the obligations set out in </w:t>
      </w:r>
      <w:r w:rsidRPr="00DF1DDF">
        <w:rPr>
          <w:b/>
          <w:bCs/>
        </w:rPr>
        <w:t xml:space="preserve">terms </w:t>
      </w:r>
      <w:r w:rsidRPr="00DF1DDF">
        <w:rPr>
          <w:b/>
          <w:bCs/>
        </w:rPr>
        <w:fldChar w:fldCharType="begin"/>
      </w:r>
      <w:r w:rsidRPr="00DF1DDF">
        <w:rPr>
          <w:b/>
          <w:bCs/>
        </w:rPr>
        <w:instrText xml:space="preserve"> REF _Ref94711855 \r \h </w:instrText>
      </w:r>
      <w:r>
        <w:rPr>
          <w:b/>
          <w:bCs/>
        </w:rPr>
        <w:instrText xml:space="preserve"> \* MERGEFORMAT </w:instrText>
      </w:r>
      <w:r w:rsidRPr="00DF1DDF">
        <w:rPr>
          <w:b/>
          <w:bCs/>
        </w:rPr>
      </w:r>
      <w:r w:rsidRPr="00DF1DDF">
        <w:rPr>
          <w:b/>
          <w:bCs/>
        </w:rPr>
        <w:fldChar w:fldCharType="separate"/>
      </w:r>
      <w:r>
        <w:rPr>
          <w:rFonts w:hint="eastAsia"/>
          <w:b/>
          <w:bCs/>
          <w:cs/>
        </w:rPr>
        <w:t>‎</w:t>
      </w:r>
      <w:r>
        <w:rPr>
          <w:b/>
          <w:bCs/>
        </w:rPr>
        <w:t>6.1</w:t>
      </w:r>
      <w:r w:rsidRPr="00DF1DDF">
        <w:rPr>
          <w:b/>
          <w:bCs/>
        </w:rPr>
        <w:fldChar w:fldCharType="end"/>
      </w:r>
      <w:r>
        <w:t xml:space="preserve"> and </w:t>
      </w:r>
      <w:r w:rsidRPr="00DA3D9A">
        <w:rPr>
          <w:b/>
          <w:bCs/>
        </w:rPr>
        <w:fldChar w:fldCharType="begin"/>
      </w:r>
      <w:r w:rsidRPr="00DA3D9A">
        <w:rPr>
          <w:b/>
          <w:bCs/>
        </w:rPr>
        <w:instrText xml:space="preserve"> REF _Ref94711864 \r \h  \* MERGEFORMAT </w:instrText>
      </w:r>
      <w:r w:rsidRPr="00DA3D9A">
        <w:rPr>
          <w:b/>
          <w:bCs/>
        </w:rPr>
      </w:r>
      <w:r w:rsidRPr="00DA3D9A">
        <w:rPr>
          <w:b/>
          <w:bCs/>
        </w:rPr>
        <w:fldChar w:fldCharType="separate"/>
      </w:r>
      <w:r>
        <w:rPr>
          <w:rFonts w:hint="eastAsia"/>
          <w:b/>
          <w:bCs/>
          <w:cs/>
        </w:rPr>
        <w:t>‎</w:t>
      </w:r>
      <w:r>
        <w:rPr>
          <w:b/>
          <w:bCs/>
        </w:rPr>
        <w:t>6.2</w:t>
      </w:r>
      <w:r w:rsidRPr="00DA3D9A">
        <w:rPr>
          <w:b/>
          <w:bCs/>
        </w:rPr>
        <w:fldChar w:fldCharType="end"/>
      </w:r>
      <w:r w:rsidRPr="00B23DC0">
        <w:rPr>
          <w:b/>
          <w:bCs/>
        </w:rPr>
        <w:t xml:space="preserve"> </w:t>
      </w:r>
      <w:r>
        <w:t>of this contract.</w:t>
      </w:r>
    </w:p>
    <w:p w14:paraId="718C6384" w14:textId="77777777" w:rsidR="00853A5C" w:rsidRPr="000F451D" w:rsidRDefault="00853A5C" w:rsidP="00853A5C">
      <w:pPr>
        <w:pStyle w:val="Level3"/>
        <w:numPr>
          <w:ilvl w:val="2"/>
          <w:numId w:val="7"/>
        </w:numPr>
      </w:pPr>
      <w:r>
        <w:t xml:space="preserve">The landlord must give at least 24 hours’ notice to you before exercising that right. </w:t>
      </w:r>
    </w:p>
    <w:p w14:paraId="31D2A708" w14:textId="77777777" w:rsidR="00853A5C" w:rsidRPr="000F451D" w:rsidRDefault="00853A5C" w:rsidP="00853A5C">
      <w:pPr>
        <w:pStyle w:val="Level3"/>
        <w:numPr>
          <w:ilvl w:val="2"/>
          <w:numId w:val="7"/>
        </w:numPr>
      </w:pPr>
      <w:r w:rsidRPr="00DF1DDF">
        <w:rPr>
          <w:b/>
          <w:bCs/>
        </w:rPr>
        <w:t xml:space="preserve">Paragraph </w:t>
      </w:r>
      <w:r w:rsidRPr="00DF1DDF">
        <w:rPr>
          <w:b/>
          <w:bCs/>
        </w:rPr>
        <w:fldChar w:fldCharType="begin"/>
      </w:r>
      <w:r w:rsidRPr="00DF1DDF">
        <w:rPr>
          <w:b/>
          <w:bCs/>
        </w:rPr>
        <w:instrText xml:space="preserve"> REF _Ref94711888 \r \h </w:instrText>
      </w:r>
      <w:r>
        <w:rPr>
          <w:b/>
          <w:bCs/>
        </w:rPr>
        <w:instrText xml:space="preserve"> \* MERGEFORMAT </w:instrText>
      </w:r>
      <w:r w:rsidRPr="00DF1DDF">
        <w:rPr>
          <w:b/>
          <w:bCs/>
        </w:rPr>
      </w:r>
      <w:r w:rsidRPr="00DF1DDF">
        <w:rPr>
          <w:b/>
          <w:bCs/>
        </w:rPr>
        <w:fldChar w:fldCharType="separate"/>
      </w:r>
      <w:r>
        <w:rPr>
          <w:rFonts w:hint="eastAsia"/>
          <w:b/>
          <w:bCs/>
          <w:cs/>
        </w:rPr>
        <w:t>‎</w:t>
      </w:r>
      <w:r>
        <w:rPr>
          <w:b/>
          <w:bCs/>
        </w:rPr>
        <w:t>4.4.4</w:t>
      </w:r>
      <w:r w:rsidRPr="00DF1DDF">
        <w:rPr>
          <w:b/>
          <w:bCs/>
        </w:rPr>
        <w:fldChar w:fldCharType="end"/>
      </w:r>
      <w:r>
        <w:t xml:space="preserve"> of this term applies where:</w:t>
      </w:r>
    </w:p>
    <w:p w14:paraId="795E9CEB" w14:textId="77777777" w:rsidR="00853A5C" w:rsidRPr="000F451D" w:rsidRDefault="00853A5C" w:rsidP="00853A5C">
      <w:pPr>
        <w:pStyle w:val="Level4"/>
        <w:numPr>
          <w:ilvl w:val="3"/>
          <w:numId w:val="7"/>
        </w:numPr>
      </w:pPr>
      <w:r>
        <w:t>the dwelling forms part only of a building; and</w:t>
      </w:r>
    </w:p>
    <w:p w14:paraId="3DB6DA5C" w14:textId="77777777" w:rsidR="00853A5C" w:rsidRPr="000F451D" w:rsidRDefault="00853A5C" w:rsidP="00853A5C">
      <w:pPr>
        <w:pStyle w:val="Level4"/>
        <w:numPr>
          <w:ilvl w:val="3"/>
          <w:numId w:val="7"/>
        </w:numPr>
      </w:pPr>
      <w:r>
        <w:t xml:space="preserve">in order to comply with the obligations set out in </w:t>
      </w:r>
      <w:r w:rsidRPr="00DF1DDF">
        <w:rPr>
          <w:b/>
          <w:bCs/>
        </w:rPr>
        <w:t xml:space="preserve">terms </w:t>
      </w:r>
      <w:r w:rsidRPr="00DF1DDF">
        <w:rPr>
          <w:b/>
          <w:bCs/>
        </w:rPr>
        <w:fldChar w:fldCharType="begin"/>
      </w:r>
      <w:r w:rsidRPr="00DF1DDF">
        <w:rPr>
          <w:b/>
          <w:bCs/>
        </w:rPr>
        <w:instrText xml:space="preserve"> REF _Ref94711855 \w \h </w:instrText>
      </w:r>
      <w:r>
        <w:rPr>
          <w:b/>
          <w:bCs/>
        </w:rPr>
        <w:instrText xml:space="preserve"> \* MERGEFORMAT </w:instrText>
      </w:r>
      <w:r w:rsidRPr="00DF1DDF">
        <w:rPr>
          <w:b/>
          <w:bCs/>
        </w:rPr>
      </w:r>
      <w:r w:rsidRPr="00DF1DDF">
        <w:rPr>
          <w:b/>
          <w:bCs/>
        </w:rPr>
        <w:fldChar w:fldCharType="separate"/>
      </w:r>
      <w:r>
        <w:rPr>
          <w:rFonts w:hint="eastAsia"/>
          <w:b/>
          <w:bCs/>
          <w:cs/>
        </w:rPr>
        <w:t>‎</w:t>
      </w:r>
      <w:r>
        <w:rPr>
          <w:b/>
          <w:bCs/>
        </w:rPr>
        <w:t>6.1</w:t>
      </w:r>
      <w:r w:rsidRPr="00DF1DDF">
        <w:rPr>
          <w:b/>
          <w:bCs/>
        </w:rPr>
        <w:fldChar w:fldCharType="end"/>
      </w:r>
      <w:r>
        <w:t xml:space="preserve"> and </w:t>
      </w:r>
      <w:r>
        <w:fldChar w:fldCharType="begin"/>
      </w:r>
      <w:r>
        <w:instrText xml:space="preserve"> REF _Ref94711864 \w \h  \* MERGEFORMAT </w:instrText>
      </w:r>
      <w:r>
        <w:fldChar w:fldCharType="separate"/>
      </w:r>
      <w:r>
        <w:rPr>
          <w:rFonts w:hint="eastAsia"/>
          <w:cs/>
        </w:rPr>
        <w:t>‎</w:t>
      </w:r>
      <w:r w:rsidRPr="00C778F6">
        <w:rPr>
          <w:b/>
          <w:bCs/>
        </w:rPr>
        <w:t>6.2</w:t>
      </w:r>
      <w:r>
        <w:fldChar w:fldCharType="end"/>
      </w:r>
      <w:r>
        <w:t xml:space="preserve"> the landlord needs to carry out works or repairs in another part of the building. </w:t>
      </w:r>
    </w:p>
    <w:p w14:paraId="2AE3BFFC" w14:textId="77777777" w:rsidR="00853A5C" w:rsidRPr="000F451D" w:rsidRDefault="00853A5C" w:rsidP="00853A5C">
      <w:pPr>
        <w:pStyle w:val="Level3"/>
        <w:numPr>
          <w:ilvl w:val="2"/>
          <w:numId w:val="7"/>
        </w:numPr>
      </w:pPr>
      <w:r>
        <w:t xml:space="preserve">The landlord is not liable for failing to comply with the obligations under </w:t>
      </w:r>
      <w:r w:rsidRPr="00DF1DDF">
        <w:rPr>
          <w:b/>
          <w:bCs/>
        </w:rPr>
        <w:t xml:space="preserve">terms </w:t>
      </w:r>
      <w:r w:rsidRPr="00DF1DDF">
        <w:rPr>
          <w:b/>
          <w:bCs/>
        </w:rPr>
        <w:fldChar w:fldCharType="begin"/>
      </w:r>
      <w:r w:rsidRPr="00DF1DDF">
        <w:rPr>
          <w:b/>
          <w:bCs/>
        </w:rPr>
        <w:instrText xml:space="preserve"> REF _Ref94711855 \w \h </w:instrText>
      </w:r>
      <w:r>
        <w:rPr>
          <w:b/>
          <w:bCs/>
        </w:rPr>
        <w:instrText xml:space="preserve"> \* MERGEFORMAT </w:instrText>
      </w:r>
      <w:r w:rsidRPr="00DF1DDF">
        <w:rPr>
          <w:b/>
          <w:bCs/>
        </w:rPr>
      </w:r>
      <w:r w:rsidRPr="00DF1DDF">
        <w:rPr>
          <w:b/>
          <w:bCs/>
        </w:rPr>
        <w:fldChar w:fldCharType="separate"/>
      </w:r>
      <w:r>
        <w:rPr>
          <w:rFonts w:hint="eastAsia"/>
          <w:b/>
          <w:bCs/>
          <w:cs/>
        </w:rPr>
        <w:t>‎</w:t>
      </w:r>
      <w:r>
        <w:rPr>
          <w:b/>
          <w:bCs/>
        </w:rPr>
        <w:t>6.1</w:t>
      </w:r>
      <w:r w:rsidRPr="00DF1DDF">
        <w:rPr>
          <w:b/>
          <w:bCs/>
        </w:rPr>
        <w:fldChar w:fldCharType="end"/>
      </w:r>
      <w:r>
        <w:t xml:space="preserve"> and </w:t>
      </w:r>
      <w:r w:rsidRPr="00DF1DDF">
        <w:rPr>
          <w:b/>
          <w:bCs/>
        </w:rPr>
        <w:fldChar w:fldCharType="begin"/>
      </w:r>
      <w:r w:rsidRPr="00DF1DDF">
        <w:rPr>
          <w:b/>
          <w:bCs/>
        </w:rPr>
        <w:instrText xml:space="preserve"> REF _Ref94711864 \w \h </w:instrText>
      </w:r>
      <w:r>
        <w:rPr>
          <w:b/>
          <w:bCs/>
        </w:rPr>
        <w:instrText xml:space="preserve"> \* MERGEFORMAT </w:instrText>
      </w:r>
      <w:r w:rsidRPr="00DF1DDF">
        <w:rPr>
          <w:b/>
          <w:bCs/>
        </w:rPr>
      </w:r>
      <w:r w:rsidRPr="00DF1DDF">
        <w:rPr>
          <w:b/>
          <w:bCs/>
        </w:rPr>
        <w:fldChar w:fldCharType="separate"/>
      </w:r>
      <w:r>
        <w:rPr>
          <w:rFonts w:hint="eastAsia"/>
          <w:b/>
          <w:bCs/>
          <w:cs/>
        </w:rPr>
        <w:t>‎</w:t>
      </w:r>
      <w:r>
        <w:rPr>
          <w:b/>
          <w:bCs/>
        </w:rPr>
        <w:t>6.2</w:t>
      </w:r>
      <w:r w:rsidRPr="00DF1DDF">
        <w:rPr>
          <w:b/>
          <w:bCs/>
        </w:rPr>
        <w:fldChar w:fldCharType="end"/>
      </w:r>
      <w:r>
        <w:t xml:space="preserve"> if the landlord does not have sufficient rights over that other part of the building to be able to carry out the works or repairs, and was unable to obtain such rights after making a reasonable effort to do so.</w:t>
      </w:r>
    </w:p>
    <w:p w14:paraId="7E48E1BD" w14:textId="77777777" w:rsidR="00853A5C" w:rsidRPr="00561896" w:rsidRDefault="00853A5C" w:rsidP="00853A5C">
      <w:pPr>
        <w:pStyle w:val="Level2"/>
        <w:keepNext/>
        <w:numPr>
          <w:ilvl w:val="1"/>
          <w:numId w:val="7"/>
        </w:numPr>
        <w:rPr>
          <w:rStyle w:val="Level2asHeadingtext"/>
        </w:rPr>
      </w:pPr>
      <w:r w:rsidRPr="00561896">
        <w:rPr>
          <w:rStyle w:val="Level2asHeadingtext"/>
        </w:rPr>
        <w:t>Landlord’s right to enter the</w:t>
      </w:r>
      <w:r>
        <w:rPr>
          <w:rStyle w:val="Level2asHeadingtext"/>
        </w:rPr>
        <w:t xml:space="preserve"> dwelling</w:t>
      </w:r>
      <w:r w:rsidRPr="00561896">
        <w:rPr>
          <w:rStyle w:val="Level2asHeadingtext"/>
        </w:rPr>
        <w:t xml:space="preserve"> — repairs to fixtures and fittings</w:t>
      </w:r>
      <w:r>
        <w:rPr>
          <w:rStyle w:val="Level2asHeadingtext"/>
        </w:rPr>
        <w:t xml:space="preserve"> AND OTHER MATTERS</w:t>
      </w:r>
      <w:r w:rsidRPr="00561896">
        <w:rPr>
          <w:rStyle w:val="Level2asHeadingtext"/>
        </w:rPr>
        <w:t xml:space="preserve"> (S)</w:t>
      </w:r>
    </w:p>
    <w:p w14:paraId="4D08FC88" w14:textId="77777777" w:rsidR="00853A5C" w:rsidRDefault="00853A5C" w:rsidP="00853A5C">
      <w:pPr>
        <w:pStyle w:val="Level3"/>
        <w:numPr>
          <w:ilvl w:val="2"/>
          <w:numId w:val="7"/>
        </w:numPr>
      </w:pPr>
      <w:r w:rsidRPr="00561896">
        <w:t xml:space="preserve">In circumstances where you have not undertaken the repairs that are your responsibility in accordance with </w:t>
      </w:r>
      <w:r w:rsidRPr="00767CFA">
        <w:rPr>
          <w:b/>
          <w:bCs/>
        </w:rPr>
        <w:t xml:space="preserve">term </w:t>
      </w:r>
      <w:r w:rsidRPr="00767CFA">
        <w:rPr>
          <w:b/>
          <w:bCs/>
        </w:rPr>
        <w:fldChar w:fldCharType="begin"/>
      </w:r>
      <w:r w:rsidRPr="00767CFA">
        <w:rPr>
          <w:b/>
          <w:bCs/>
        </w:rPr>
        <w:instrText xml:space="preserve"> REF _Ref94711929 \r \h  \* MERGEFORMAT </w:instrText>
      </w:r>
      <w:r w:rsidRPr="00767CFA">
        <w:rPr>
          <w:b/>
          <w:bCs/>
        </w:rPr>
      </w:r>
      <w:r w:rsidRPr="00767CFA">
        <w:rPr>
          <w:b/>
          <w:bCs/>
        </w:rPr>
        <w:fldChar w:fldCharType="separate"/>
      </w:r>
      <w:r>
        <w:rPr>
          <w:rFonts w:hint="eastAsia"/>
          <w:b/>
          <w:bCs/>
          <w:cs/>
        </w:rPr>
        <w:t>‎</w:t>
      </w:r>
      <w:r>
        <w:rPr>
          <w:b/>
          <w:bCs/>
        </w:rPr>
        <w:t>5.2.2</w:t>
      </w:r>
      <w:r w:rsidRPr="00767CFA">
        <w:rPr>
          <w:b/>
          <w:bCs/>
        </w:rPr>
        <w:fldChar w:fldCharType="end"/>
      </w:r>
      <w:r w:rsidRPr="00561896">
        <w:t xml:space="preserve"> and </w:t>
      </w:r>
      <w:r w:rsidRPr="00767CFA">
        <w:rPr>
          <w:b/>
          <w:bCs/>
        </w:rPr>
        <w:fldChar w:fldCharType="begin"/>
      </w:r>
      <w:r w:rsidRPr="00767CFA">
        <w:rPr>
          <w:b/>
          <w:bCs/>
        </w:rPr>
        <w:instrText xml:space="preserve"> REF _Ref94711936 \r \h  \* MERGEFORMAT </w:instrText>
      </w:r>
      <w:r w:rsidRPr="00767CFA">
        <w:rPr>
          <w:b/>
          <w:bCs/>
        </w:rPr>
      </w:r>
      <w:r w:rsidRPr="00767CFA">
        <w:rPr>
          <w:b/>
          <w:bCs/>
        </w:rPr>
        <w:fldChar w:fldCharType="separate"/>
      </w:r>
      <w:r>
        <w:rPr>
          <w:rFonts w:hint="eastAsia"/>
          <w:b/>
          <w:bCs/>
          <w:cs/>
        </w:rPr>
        <w:t>‎</w:t>
      </w:r>
      <w:r>
        <w:rPr>
          <w:b/>
          <w:bCs/>
        </w:rPr>
        <w:t>5.2.3</w:t>
      </w:r>
      <w:r w:rsidRPr="00767CFA">
        <w:rPr>
          <w:b/>
          <w:bCs/>
        </w:rPr>
        <w:fldChar w:fldCharType="end"/>
      </w:r>
      <w:r w:rsidRPr="00561896">
        <w:t>, the landlord may enter the</w:t>
      </w:r>
      <w:r>
        <w:t xml:space="preserve"> dwelling</w:t>
      </w:r>
      <w:r w:rsidRPr="00561896">
        <w:t xml:space="preserve"> at any reasonable time for the purpose of carrying out repairs to the fixtures and fittings or other items listed in the inventory, or replacing them.</w:t>
      </w:r>
    </w:p>
    <w:p w14:paraId="6CCCC465" w14:textId="77777777" w:rsidR="00853A5C" w:rsidRDefault="00853A5C" w:rsidP="00853A5C">
      <w:pPr>
        <w:pStyle w:val="Level3"/>
        <w:numPr>
          <w:ilvl w:val="2"/>
          <w:numId w:val="7"/>
        </w:numPr>
      </w:pPr>
      <w:r>
        <w:t xml:space="preserve">IN CIRCUMSTANCES WHERE YOU HAVE NOT COMPLIED WITH YOUR OBLIGATIONS UNDER </w:t>
      </w:r>
      <w:r w:rsidRPr="00767CFA">
        <w:rPr>
          <w:b/>
          <w:bCs/>
        </w:rPr>
        <w:t>TERM 5.1</w:t>
      </w:r>
      <w:r>
        <w:t xml:space="preserve"> THE LANDLORD MAY PURSUANT TO </w:t>
      </w:r>
      <w:r w:rsidRPr="00DC0807">
        <w:rPr>
          <w:b/>
          <w:bCs/>
        </w:rPr>
        <w:t>TERM</w:t>
      </w:r>
      <w:r>
        <w:t xml:space="preserve"> </w:t>
      </w:r>
      <w:r w:rsidRPr="00C71FDD">
        <w:rPr>
          <w:b/>
          <w:bCs/>
        </w:rPr>
        <w:t>5.2.6</w:t>
      </w:r>
      <w:r>
        <w:t xml:space="preserve"> ENTER THE DWELLING AT ANY REASONABLE TIME FOR THE PURPOSES OF CARRYING OUT REPAIRS AND MAINTENANCE (INCLUDING DECORATIVE REPAIR). </w:t>
      </w:r>
    </w:p>
    <w:p w14:paraId="0697527A" w14:textId="77777777" w:rsidR="00853A5C" w:rsidRDefault="00853A5C" w:rsidP="00853A5C">
      <w:pPr>
        <w:pStyle w:val="Level3"/>
        <w:numPr>
          <w:ilvl w:val="2"/>
          <w:numId w:val="7"/>
        </w:numPr>
      </w:pPr>
      <w:r>
        <w:t>THE LANDLORD IS ENTITLED TO ENTER THE DWELLING AT ANY REASONABLE TIME FOR THE PURPOSES OF COMPLYING WITH THE LANDLORD’S LEGAL OBLIGATIONS.</w:t>
      </w:r>
    </w:p>
    <w:p w14:paraId="7643C87E" w14:textId="77777777" w:rsidR="00853A5C" w:rsidRPr="00FB1F3F" w:rsidRDefault="00853A5C" w:rsidP="00853A5C">
      <w:pPr>
        <w:pStyle w:val="Level3"/>
        <w:numPr>
          <w:ilvl w:val="2"/>
          <w:numId w:val="7"/>
        </w:numPr>
        <w:rPr>
          <w:b/>
          <w:bCs/>
        </w:rPr>
      </w:pPr>
      <w:r>
        <w:t xml:space="preserve">THE LANDLORD IS ENTITLED TO ENTER THE DWELLING AT ANY REASONABLE TIME TO MONITOR ANY WORKS OF DECORATIVE ALTERATION UNDERTAKEN PURSUANT TO </w:t>
      </w:r>
      <w:r>
        <w:rPr>
          <w:b/>
          <w:bCs/>
        </w:rPr>
        <w:t>TERM 7.4</w:t>
      </w:r>
      <w:r w:rsidRPr="00FB1F3F">
        <w:t>.</w:t>
      </w:r>
    </w:p>
    <w:p w14:paraId="216F7021" w14:textId="77777777" w:rsidR="00853A5C" w:rsidRPr="00FB1F3F" w:rsidRDefault="00853A5C" w:rsidP="00853A5C">
      <w:pPr>
        <w:pStyle w:val="Level3"/>
        <w:numPr>
          <w:ilvl w:val="2"/>
          <w:numId w:val="7"/>
        </w:numPr>
        <w:rPr>
          <w:b/>
          <w:bCs/>
        </w:rPr>
      </w:pPr>
      <w:r>
        <w:t>THE LANDLORD IS ENTITLED TO ENTER THE DWELLING AT ANY REASONABLE TIME TO CARRY OUT REPAIRS OR ALTERATIONS TO NEIGHBOURING DWELLINGS OR PROPERTIES IF SUCH ACCESS IS REASONABLY REQUIRED TO CARRY OUT THE REPAIRS OR ALTERATIONS.</w:t>
      </w:r>
    </w:p>
    <w:p w14:paraId="4B2D5A42" w14:textId="77777777" w:rsidR="00853A5C" w:rsidRPr="00FB1F3F" w:rsidRDefault="00853A5C" w:rsidP="00853A5C">
      <w:pPr>
        <w:pStyle w:val="Level3"/>
        <w:numPr>
          <w:ilvl w:val="2"/>
          <w:numId w:val="7"/>
        </w:numPr>
        <w:rPr>
          <w:b/>
          <w:bCs/>
        </w:rPr>
      </w:pPr>
      <w:r>
        <w:t xml:space="preserve">THE LANDLORD IS ENTITLED TO ENTER THE DWELLING BETWEEN THE HOURS OF 9AM AND 8PM OR, IF OUTSIDE THIS TIME PERIOD AS AGREED WITH YOU IN ADVANCE, TO SHOW THE DWELLING TO PROSPECTIVE NEW CONTRACT HOLDERS, TENANTS OR OCCUPIERS. </w:t>
      </w:r>
    </w:p>
    <w:p w14:paraId="25EC7FA1" w14:textId="77777777" w:rsidR="00853A5C" w:rsidRPr="0066424A" w:rsidRDefault="00853A5C" w:rsidP="00853A5C">
      <w:pPr>
        <w:pStyle w:val="Level3"/>
        <w:numPr>
          <w:ilvl w:val="2"/>
          <w:numId w:val="7"/>
        </w:numPr>
        <w:rPr>
          <w:b/>
          <w:bCs/>
        </w:rPr>
      </w:pPr>
      <w:r>
        <w:t>THE LANDLORD IS ENTITLED TO ENTER THE DWELLING, BETWEEN THE HOURS OF 9AM AND 8PM OR, IF OUTSIDE THIS TIME PERIOD AS AGREED WITH YOU IN ADVANCE, TO SHOW THE DWELLING TO ESTATE AGENTS, PROSPECTIVE PURCHASERS OF THE LANDLORD’S PROPERTY AND THEIR PROFESSIONAL ADVISORS.</w:t>
      </w:r>
    </w:p>
    <w:p w14:paraId="7CE8FB4E" w14:textId="77777777" w:rsidR="00853A5C" w:rsidRPr="00C1792B" w:rsidRDefault="00853A5C" w:rsidP="00853A5C">
      <w:pPr>
        <w:pStyle w:val="Level3"/>
        <w:numPr>
          <w:ilvl w:val="2"/>
          <w:numId w:val="7"/>
        </w:numPr>
        <w:rPr>
          <w:b/>
          <w:bCs/>
        </w:rPr>
      </w:pPr>
      <w:r>
        <w:t xml:space="preserve">THE LANDLORD IS ENTITLED TO ENTER THE DWELLING AT ANY REASONABLE TIME FOR ANY OTHER REASONABLE PURPOSE, INCLUDING: SELLING OR MORTGAGING THE LANDLORD’S PROPERTY; BUILDING WORKS; IMPROVEMENT WORKS; HEALTH AND SAFETY ASSESSMENTS; AND MONITORING ENERGY CONSUMPTION AND EFFICIENCY.  </w:t>
      </w:r>
    </w:p>
    <w:p w14:paraId="10FDEBE8" w14:textId="17DDEAB0" w:rsidR="00853A5C" w:rsidRDefault="00853A5C" w:rsidP="00853A5C">
      <w:pPr>
        <w:pStyle w:val="Level3"/>
        <w:numPr>
          <w:ilvl w:val="2"/>
          <w:numId w:val="7"/>
        </w:numPr>
      </w:pPr>
      <w:r>
        <w:t xml:space="preserve">FOR THE PURPOSES OF </w:t>
      </w:r>
      <w:r w:rsidRPr="00767CFA">
        <w:rPr>
          <w:b/>
          <w:bCs/>
        </w:rPr>
        <w:t>TERMS 4.5.1</w:t>
      </w:r>
      <w:r>
        <w:t xml:space="preserve"> TO </w:t>
      </w:r>
      <w:r w:rsidRPr="00D355A5">
        <w:rPr>
          <w:b/>
          <w:bCs/>
        </w:rPr>
        <w:t>4.5.</w:t>
      </w:r>
      <w:r>
        <w:rPr>
          <w:b/>
          <w:bCs/>
        </w:rPr>
        <w:t xml:space="preserve">8 </w:t>
      </w:r>
      <w:r>
        <w:t xml:space="preserve">(INCLUSIVE) </w:t>
      </w:r>
      <w:r w:rsidRPr="00561896">
        <w:t>the landlord must give you at least 24 hours’ notice before entering the</w:t>
      </w:r>
      <w:r>
        <w:t xml:space="preserve"> dwelling. </w:t>
      </w:r>
    </w:p>
    <w:p w14:paraId="784FCD76" w14:textId="77777777" w:rsidR="00853A5C" w:rsidRDefault="00853A5C" w:rsidP="00853A5C">
      <w:pPr>
        <w:pStyle w:val="Level3"/>
        <w:numPr>
          <w:ilvl w:val="2"/>
          <w:numId w:val="7"/>
        </w:numPr>
      </w:pPr>
      <w:r>
        <w:t>IF THE LANDLORD PROVIDES YOU WITH AT LEAST 24 HOURS’ NOTICE IN ADVANCE THE LANDLORD MAY ACCESS THE DWELLING WHEN YOU ARE NOT THERE.</w:t>
      </w:r>
    </w:p>
    <w:p w14:paraId="288A3230" w14:textId="77777777" w:rsidR="00853A5C" w:rsidRPr="000F451D" w:rsidRDefault="00853A5C" w:rsidP="00853A5C">
      <w:pPr>
        <w:pStyle w:val="Level2"/>
        <w:keepNext/>
        <w:numPr>
          <w:ilvl w:val="1"/>
          <w:numId w:val="7"/>
        </w:numPr>
        <w:rPr>
          <w:rStyle w:val="Level2asHeadingtext"/>
        </w:rPr>
      </w:pPr>
      <w:r w:rsidRPr="000F451D">
        <w:rPr>
          <w:rStyle w:val="Level2asHeadingtext"/>
        </w:rPr>
        <w:t>Landlord’s right to enter the</w:t>
      </w:r>
      <w:r>
        <w:rPr>
          <w:rStyle w:val="Level2asHeadingtext"/>
        </w:rPr>
        <w:t xml:space="preserve"> dwelling </w:t>
      </w:r>
      <w:r w:rsidRPr="000F451D">
        <w:rPr>
          <w:rStyle w:val="Level2asHeadingtext"/>
        </w:rPr>
        <w:t>— Emergencies (S)</w:t>
      </w:r>
    </w:p>
    <w:p w14:paraId="58B41AE7" w14:textId="77777777" w:rsidR="00853A5C" w:rsidRPr="000F451D" w:rsidRDefault="00853A5C" w:rsidP="00853A5C">
      <w:pPr>
        <w:pStyle w:val="Level3"/>
        <w:numPr>
          <w:ilvl w:val="2"/>
          <w:numId w:val="7"/>
        </w:numPr>
      </w:pPr>
      <w:r>
        <w:t>In the event of an emergency which results in the landlord needing to enter the dwelling without notice, you must give the landlord immediate access to the dwelling.</w:t>
      </w:r>
    </w:p>
    <w:p w14:paraId="1078E3FE" w14:textId="77777777" w:rsidR="00853A5C" w:rsidRPr="000F451D" w:rsidRDefault="00853A5C" w:rsidP="00853A5C">
      <w:pPr>
        <w:pStyle w:val="Level3"/>
        <w:numPr>
          <w:ilvl w:val="2"/>
          <w:numId w:val="7"/>
        </w:numPr>
      </w:pPr>
      <w:r>
        <w:t xml:space="preserve">If you do not provide access immediately, the landlord may enter the dwelling without your permission. THE LANDLORD MAY ALSO ENTER THE DWELLING WHEN YOU ARE NOT THERE. </w:t>
      </w:r>
    </w:p>
    <w:p w14:paraId="08CF331C" w14:textId="77777777" w:rsidR="00853A5C" w:rsidRPr="000F451D" w:rsidRDefault="00853A5C" w:rsidP="00853A5C">
      <w:pPr>
        <w:pStyle w:val="Level3"/>
        <w:numPr>
          <w:ilvl w:val="2"/>
          <w:numId w:val="7"/>
        </w:numPr>
      </w:pPr>
      <w:r>
        <w:t xml:space="preserve">If the landlord enters the dwelling in accordance with </w:t>
      </w:r>
      <w:r w:rsidRPr="0044492C">
        <w:rPr>
          <w:b/>
          <w:bCs/>
        </w:rPr>
        <w:t xml:space="preserve">paragraph </w:t>
      </w:r>
      <w:r w:rsidRPr="0044492C">
        <w:rPr>
          <w:b/>
          <w:bCs/>
        </w:rPr>
        <w:fldChar w:fldCharType="begin"/>
      </w:r>
      <w:r w:rsidRPr="0044492C">
        <w:rPr>
          <w:b/>
          <w:bCs/>
        </w:rPr>
        <w:instrText xml:space="preserve"> REF _Ref94711964 \r \h </w:instrText>
      </w:r>
      <w:r>
        <w:rPr>
          <w:b/>
          <w:bCs/>
        </w:rPr>
        <w:instrText xml:space="preserve"> \* MERGEFORMAT </w:instrText>
      </w:r>
      <w:r w:rsidRPr="0044492C">
        <w:rPr>
          <w:b/>
          <w:bCs/>
        </w:rPr>
      </w:r>
      <w:r w:rsidRPr="0044492C">
        <w:rPr>
          <w:b/>
          <w:bCs/>
        </w:rPr>
        <w:fldChar w:fldCharType="separate"/>
      </w:r>
      <w:r>
        <w:rPr>
          <w:rFonts w:hint="eastAsia"/>
          <w:b/>
          <w:bCs/>
          <w:cs/>
        </w:rPr>
        <w:t>‎</w:t>
      </w:r>
      <w:r>
        <w:rPr>
          <w:b/>
          <w:bCs/>
        </w:rPr>
        <w:t>4.6.2</w:t>
      </w:r>
      <w:r w:rsidRPr="0044492C">
        <w:rPr>
          <w:b/>
          <w:bCs/>
        </w:rPr>
        <w:fldChar w:fldCharType="end"/>
      </w:r>
      <w:r>
        <w:t xml:space="preserve"> </w:t>
      </w:r>
      <w:r w:rsidRPr="002C57A7">
        <w:t>of this term</w:t>
      </w:r>
      <w:r>
        <w:t xml:space="preserve">, the landlord must use </w:t>
      </w:r>
      <w:r w:rsidRPr="009C3B1D">
        <w:rPr>
          <w:strike/>
        </w:rPr>
        <w:t>all</w:t>
      </w:r>
      <w:r>
        <w:t xml:space="preserve"> reasonable endeavours to notify you that they have entered the dwelling as soon as reasonably practicable after entry.</w:t>
      </w:r>
    </w:p>
    <w:p w14:paraId="0FE8769E" w14:textId="77777777" w:rsidR="00853A5C" w:rsidRPr="000F451D" w:rsidRDefault="00853A5C" w:rsidP="00853A5C">
      <w:pPr>
        <w:pStyle w:val="Level3"/>
        <w:numPr>
          <w:ilvl w:val="2"/>
          <w:numId w:val="7"/>
        </w:numPr>
      </w:pPr>
      <w:r>
        <w:t xml:space="preserve">For the purposes of </w:t>
      </w:r>
      <w:r w:rsidRPr="0044492C">
        <w:rPr>
          <w:b/>
          <w:bCs/>
        </w:rPr>
        <w:t xml:space="preserve">paragraph </w:t>
      </w:r>
      <w:r w:rsidRPr="0044492C">
        <w:rPr>
          <w:b/>
          <w:bCs/>
        </w:rPr>
        <w:fldChar w:fldCharType="begin"/>
      </w:r>
      <w:r w:rsidRPr="0044492C">
        <w:rPr>
          <w:b/>
          <w:bCs/>
        </w:rPr>
        <w:instrText xml:space="preserve"> REF _Ref94711980 \r \h </w:instrText>
      </w:r>
      <w:r>
        <w:rPr>
          <w:b/>
          <w:bCs/>
        </w:rPr>
        <w:instrText xml:space="preserve"> \* MERGEFORMAT </w:instrText>
      </w:r>
      <w:r w:rsidRPr="0044492C">
        <w:rPr>
          <w:b/>
          <w:bCs/>
        </w:rPr>
      </w:r>
      <w:r w:rsidRPr="0044492C">
        <w:rPr>
          <w:b/>
          <w:bCs/>
        </w:rPr>
        <w:fldChar w:fldCharType="separate"/>
      </w:r>
      <w:r>
        <w:rPr>
          <w:rFonts w:hint="eastAsia"/>
          <w:b/>
          <w:bCs/>
          <w:cs/>
        </w:rPr>
        <w:t>‎</w:t>
      </w:r>
      <w:r>
        <w:rPr>
          <w:b/>
          <w:bCs/>
        </w:rPr>
        <w:t>4.6.1</w:t>
      </w:r>
      <w:r w:rsidRPr="0044492C">
        <w:rPr>
          <w:b/>
          <w:bCs/>
        </w:rPr>
        <w:fldChar w:fldCharType="end"/>
      </w:r>
      <w:r>
        <w:t xml:space="preserve"> of this term, an emergency includes:</w:t>
      </w:r>
    </w:p>
    <w:p w14:paraId="641B3CC6" w14:textId="77777777" w:rsidR="00853A5C" w:rsidRPr="000F451D" w:rsidRDefault="00853A5C" w:rsidP="00853A5C">
      <w:pPr>
        <w:pStyle w:val="Level4"/>
        <w:numPr>
          <w:ilvl w:val="3"/>
          <w:numId w:val="7"/>
        </w:numPr>
      </w:pPr>
      <w:r>
        <w:t>something which requires urgent work to prevent the dwelling or dwellings, THE CONTENTS, THE BUILDING OR ANY PROPERTY in the vicinity from being severely damaged, further damaged or destroyed; and</w:t>
      </w:r>
    </w:p>
    <w:p w14:paraId="03F76CAC" w14:textId="77777777" w:rsidR="00853A5C" w:rsidRPr="000F451D" w:rsidRDefault="00853A5C" w:rsidP="00853A5C">
      <w:pPr>
        <w:pStyle w:val="Level4"/>
        <w:numPr>
          <w:ilvl w:val="3"/>
          <w:numId w:val="7"/>
        </w:numPr>
      </w:pPr>
      <w:r>
        <w:t>something which if not dealt with by the landlord immediately, would put at imminent risk the LIFE OR health and safety of you, any permitted occupier of the dwelling or other persons in the vicinity of the dwelling.</w:t>
      </w:r>
    </w:p>
    <w:p w14:paraId="4610B5CF" w14:textId="77777777" w:rsidR="00853A5C" w:rsidRPr="00CB540D" w:rsidRDefault="00853A5C" w:rsidP="00853A5C">
      <w:pPr>
        <w:pStyle w:val="Level1"/>
        <w:keepNext/>
        <w:numPr>
          <w:ilvl w:val="0"/>
          <w:numId w:val="7"/>
        </w:numPr>
      </w:pPr>
      <w:r w:rsidRPr="000F451D">
        <w:rPr>
          <w:rStyle w:val="Level1asHeadingtext"/>
        </w:rPr>
        <w:t xml:space="preserve">Care of the </w:t>
      </w:r>
      <w:r>
        <w:rPr>
          <w:rStyle w:val="Level1asHeadingtext"/>
        </w:rPr>
        <w:t>dwelling</w:t>
      </w:r>
      <w:r w:rsidRPr="000F451D">
        <w:rPr>
          <w:rStyle w:val="Level1asHeadingtext"/>
        </w:rPr>
        <w:t xml:space="preserve"> — contract-holder’s responsibilities</w:t>
      </w:r>
      <w:r w:rsidRPr="00CB540D">
        <w:fldChar w:fldCharType="begin"/>
      </w:r>
      <w:r w:rsidRPr="00CB540D">
        <w:instrText xml:space="preserve"> TC "</w:instrText>
      </w:r>
      <w:r w:rsidRPr="00CB540D">
        <w:fldChar w:fldCharType="begin"/>
      </w:r>
      <w:r w:rsidRPr="00CB540D">
        <w:instrText xml:space="preserve"> REF _NN43\r \h </w:instrText>
      </w:r>
      <w:r w:rsidRPr="00CB540D">
        <w:fldChar w:fldCharType="separate"/>
      </w:r>
      <w:bookmarkStart w:id="205" w:name="_Toc157530442"/>
      <w:bookmarkStart w:id="206" w:name="_Toc158109608"/>
      <w:r>
        <w:rPr>
          <w:rFonts w:hint="eastAsia"/>
          <w:cs/>
        </w:rPr>
        <w:instrText>‎</w:instrText>
      </w:r>
      <w:r>
        <w:instrText>5</w:instrText>
      </w:r>
      <w:r w:rsidRPr="00CB540D">
        <w:fldChar w:fldCharType="end"/>
      </w:r>
      <w:r w:rsidRPr="00CB540D">
        <w:tab/>
        <w:instrText xml:space="preserve">Care of the </w:instrText>
      </w:r>
      <w:r>
        <w:instrText>accommodation</w:instrText>
      </w:r>
      <w:r w:rsidRPr="00CB540D">
        <w:instrText xml:space="preserve"> — contract-holder’s responsibilities</w:instrText>
      </w:r>
      <w:bookmarkEnd w:id="205"/>
      <w:bookmarkEnd w:id="206"/>
      <w:r w:rsidRPr="00CB540D">
        <w:instrText xml:space="preserve">" \l 1 </w:instrText>
      </w:r>
      <w:r w:rsidRPr="00CB540D">
        <w:fldChar w:fldCharType="end"/>
      </w:r>
    </w:p>
    <w:p w14:paraId="0A1BB04D" w14:textId="77777777" w:rsidR="00853A5C" w:rsidRPr="000F451D" w:rsidRDefault="00853A5C" w:rsidP="00853A5C">
      <w:pPr>
        <w:pStyle w:val="Level2"/>
        <w:keepNext/>
        <w:numPr>
          <w:ilvl w:val="1"/>
          <w:numId w:val="7"/>
        </w:numPr>
        <w:rPr>
          <w:rStyle w:val="Level2asHeadingtext"/>
        </w:rPr>
      </w:pPr>
      <w:r w:rsidRPr="000F451D">
        <w:rPr>
          <w:rStyle w:val="Level2asHeadingtext"/>
        </w:rPr>
        <w:t xml:space="preserve">Duty to take care of the </w:t>
      </w:r>
      <w:r>
        <w:rPr>
          <w:rStyle w:val="Level2asHeadingtext"/>
        </w:rPr>
        <w:t>dwelling AND THE COMMON PARTS</w:t>
      </w:r>
      <w:r w:rsidRPr="000F451D">
        <w:rPr>
          <w:rStyle w:val="Level2asHeadingtext"/>
        </w:rPr>
        <w:t xml:space="preserve"> (S)</w:t>
      </w:r>
    </w:p>
    <w:p w14:paraId="6347353D" w14:textId="153191BE" w:rsidR="00853A5C" w:rsidRPr="0071162D" w:rsidRDefault="00853A5C" w:rsidP="00853A5C">
      <w:pPr>
        <w:pStyle w:val="Body2"/>
      </w:pPr>
      <w:r>
        <w:t>You are not liable for fair wear and tear to the dwelling or to THE CONTENTS OR THE COMMON PARTS but must:</w:t>
      </w:r>
    </w:p>
    <w:p w14:paraId="3DD25900" w14:textId="00C5B2FA" w:rsidR="00853A5C" w:rsidRPr="006B6C54" w:rsidRDefault="00853A5C" w:rsidP="00853A5C">
      <w:pPr>
        <w:pStyle w:val="Level3"/>
        <w:numPr>
          <w:ilvl w:val="2"/>
          <w:numId w:val="7"/>
        </w:numPr>
      </w:pPr>
      <w:r>
        <w:t xml:space="preserve">take proper care of the dwelling, THE CONTENTS AND THE COMMON PARTS BY NOT CAUSING ANY DAMAGE TO THE DWELLING, THE CONTENTS OR THE COMMON </w:t>
      </w:r>
      <w:proofErr w:type="gramStart"/>
      <w:r>
        <w:t>PARTS;</w:t>
      </w:r>
      <w:proofErr w:type="gramEnd"/>
    </w:p>
    <w:p w14:paraId="49AD27CC" w14:textId="3B6FDA84" w:rsidR="00853A5C" w:rsidRPr="006B6C54" w:rsidRDefault="00853A5C" w:rsidP="00853A5C">
      <w:pPr>
        <w:pStyle w:val="Level3"/>
        <w:numPr>
          <w:ilvl w:val="2"/>
          <w:numId w:val="7"/>
        </w:numPr>
      </w:pPr>
      <w:r>
        <w:t xml:space="preserve">not remove any CONTENTS from the dwelling without the consent of the </w:t>
      </w:r>
      <w:proofErr w:type="gramStart"/>
      <w:r>
        <w:t>landlord;</w:t>
      </w:r>
      <w:proofErr w:type="gramEnd"/>
    </w:p>
    <w:p w14:paraId="12DC8BF0" w14:textId="77777777" w:rsidR="00853A5C" w:rsidRDefault="00853A5C" w:rsidP="00853A5C">
      <w:pPr>
        <w:pStyle w:val="Level3"/>
        <w:numPr>
          <w:ilvl w:val="2"/>
          <w:numId w:val="7"/>
        </w:numPr>
      </w:pPr>
      <w:r>
        <w:t>keep the dwelling AND THE COMMON PARTS in a state of reasonable decorative order BY:</w:t>
      </w:r>
    </w:p>
    <w:p w14:paraId="31F12CF6" w14:textId="77777777" w:rsidR="00853A5C" w:rsidRDefault="00853A5C" w:rsidP="00853A5C">
      <w:pPr>
        <w:pStyle w:val="Level4"/>
        <w:numPr>
          <w:ilvl w:val="3"/>
          <w:numId w:val="7"/>
        </w:numPr>
      </w:pPr>
      <w:r>
        <w:t xml:space="preserve">NOT REMOVING FROM, AFFIXING TO OR DAMAGING THE DECORATIVE FINISH OF THE DWELLING OR THE COMMON PARTS; AND </w:t>
      </w:r>
    </w:p>
    <w:p w14:paraId="0C56AABE" w14:textId="77777777" w:rsidR="00853A5C" w:rsidRPr="006B6C54" w:rsidRDefault="00853A5C" w:rsidP="00853A5C">
      <w:pPr>
        <w:pStyle w:val="Level4"/>
        <w:numPr>
          <w:ilvl w:val="3"/>
          <w:numId w:val="7"/>
        </w:numPr>
      </w:pPr>
      <w:r>
        <w:t xml:space="preserve">REDECORATING THE DWELLING WHERE NECESSARY DUE TO CAUSES OTHER THAN FAIR WEAR AND TEAR TO A GOOD STANDARD AND IN THE SAME </w:t>
      </w:r>
      <w:proofErr w:type="gramStart"/>
      <w:r>
        <w:t>COLOUR;</w:t>
      </w:r>
      <w:proofErr w:type="gramEnd"/>
      <w:r>
        <w:t xml:space="preserve"> </w:t>
      </w:r>
    </w:p>
    <w:p w14:paraId="73E0F889" w14:textId="77777777" w:rsidR="00853A5C" w:rsidRDefault="00853A5C" w:rsidP="00853A5C">
      <w:pPr>
        <w:pStyle w:val="Level3"/>
        <w:numPr>
          <w:ilvl w:val="2"/>
          <w:numId w:val="7"/>
        </w:numPr>
      </w:pPr>
      <w:r>
        <w:t>not keep anything in the dwelling that would be a health and safety risk to you, any permitted occupier</w:t>
      </w:r>
      <w:r>
        <w:rPr>
          <w:rStyle w:val="FootnoteReference"/>
        </w:rPr>
        <w:footnoteReference w:id="48"/>
      </w:r>
      <w:r>
        <w:t xml:space="preserve">, any persons visiting the dwelling or any persons residing in the vicinity of the </w:t>
      </w:r>
      <w:proofErr w:type="gramStart"/>
      <w:r>
        <w:t>dwelling;</w:t>
      </w:r>
      <w:proofErr w:type="gramEnd"/>
      <w:r>
        <w:t xml:space="preserve"> </w:t>
      </w:r>
    </w:p>
    <w:p w14:paraId="18ABA4D8" w14:textId="77777777" w:rsidR="00853A5C" w:rsidRDefault="00853A5C" w:rsidP="00853A5C">
      <w:pPr>
        <w:pStyle w:val="Level3"/>
        <w:numPr>
          <w:ilvl w:val="2"/>
          <w:numId w:val="7"/>
        </w:numPr>
      </w:pPr>
      <w:r>
        <w:t xml:space="preserve">NOT LEAVE ANY ITEMS IN THE COMMON PARTS NOR OBSTRUCT </w:t>
      </w:r>
      <w:proofErr w:type="gramStart"/>
      <w:r>
        <w:t>THEM;</w:t>
      </w:r>
      <w:proofErr w:type="gramEnd"/>
    </w:p>
    <w:p w14:paraId="0BDFBCBA" w14:textId="77777777" w:rsidR="00853A5C" w:rsidRDefault="00853A5C" w:rsidP="00853A5C">
      <w:pPr>
        <w:pStyle w:val="Level3"/>
        <w:numPr>
          <w:ilvl w:val="2"/>
          <w:numId w:val="7"/>
        </w:numPr>
      </w:pPr>
      <w:r>
        <w:t xml:space="preserve">NOT DO ANYTHING WHICH COULD CAUSE DAMAGE TO ANY ELECTRICAL INSTALLATONS OR OTHER EQUIPMENT IN OR SERVING THE DWELLING OR THE COMMON </w:t>
      </w:r>
      <w:proofErr w:type="gramStart"/>
      <w:r>
        <w:t>PARTS;</w:t>
      </w:r>
      <w:proofErr w:type="gramEnd"/>
      <w:r>
        <w:t xml:space="preserve"> </w:t>
      </w:r>
    </w:p>
    <w:p w14:paraId="2157DF46" w14:textId="77777777" w:rsidR="00853A5C" w:rsidRDefault="00853A5C" w:rsidP="00853A5C">
      <w:pPr>
        <w:pStyle w:val="Level3"/>
        <w:numPr>
          <w:ilvl w:val="2"/>
          <w:numId w:val="7"/>
        </w:numPr>
      </w:pPr>
      <w:r>
        <w:t xml:space="preserve">USE REASONABLE ENDEAVOURS TO ENSURE THAT THE COMMON PARTS AND ANY FIXTURES, FITTINGS, PLANT OR EQUIPMENT IN THEM, THE STRUCTURE OF AND THE EXTERIOR TO THE BUILDING ARE NOT DAMAGED BY ANY ACTS OR </w:t>
      </w:r>
      <w:proofErr w:type="gramStart"/>
      <w:r>
        <w:t>OMISSIONS;</w:t>
      </w:r>
      <w:proofErr w:type="gramEnd"/>
      <w:r>
        <w:t xml:space="preserve"> </w:t>
      </w:r>
    </w:p>
    <w:p w14:paraId="431D40A5" w14:textId="77777777" w:rsidR="00853A5C" w:rsidRDefault="00853A5C" w:rsidP="00853A5C">
      <w:pPr>
        <w:pStyle w:val="Level3"/>
        <w:numPr>
          <w:ilvl w:val="2"/>
          <w:numId w:val="7"/>
        </w:numPr>
      </w:pPr>
      <w:r>
        <w:t xml:space="preserve">KEEP THE DWELLING IN A CLEAN </w:t>
      </w:r>
      <w:proofErr w:type="gramStart"/>
      <w:r>
        <w:t>CONDITION;</w:t>
      </w:r>
      <w:proofErr w:type="gramEnd"/>
    </w:p>
    <w:p w14:paraId="5445C6F7" w14:textId="77777777" w:rsidR="00853A5C" w:rsidRDefault="00853A5C" w:rsidP="00853A5C">
      <w:pPr>
        <w:pStyle w:val="Level3"/>
        <w:numPr>
          <w:ilvl w:val="2"/>
          <w:numId w:val="7"/>
        </w:numPr>
      </w:pPr>
      <w:r>
        <w:t xml:space="preserve">CLEAN THE INSIDE OF THE WINDOWS OF THE DWELLING THAT YOU CAN REASONABLY AND SAFELY REACH (INSIDE AND OUT) AT LEAST ONCE A </w:t>
      </w:r>
      <w:proofErr w:type="gramStart"/>
      <w:r>
        <w:t>MONTH;</w:t>
      </w:r>
      <w:proofErr w:type="gramEnd"/>
    </w:p>
    <w:p w14:paraId="13EEE772" w14:textId="77777777" w:rsidR="00853A5C" w:rsidRDefault="00853A5C" w:rsidP="00853A5C">
      <w:pPr>
        <w:pStyle w:val="Level3"/>
        <w:numPr>
          <w:ilvl w:val="2"/>
          <w:numId w:val="7"/>
        </w:numPr>
      </w:pPr>
      <w:r>
        <w:t xml:space="preserve">NOT BREAK ANY OF THE WINDOWS IN THE DWELLING OR THE COMMON </w:t>
      </w:r>
      <w:proofErr w:type="gramStart"/>
      <w:r>
        <w:t>PARTS;</w:t>
      </w:r>
      <w:proofErr w:type="gramEnd"/>
    </w:p>
    <w:p w14:paraId="4F31C19A" w14:textId="77777777" w:rsidR="00853A5C" w:rsidRDefault="00853A5C" w:rsidP="00853A5C">
      <w:pPr>
        <w:pStyle w:val="Level3"/>
        <w:numPr>
          <w:ilvl w:val="2"/>
          <w:numId w:val="7"/>
        </w:numPr>
      </w:pPr>
      <w:r>
        <w:t xml:space="preserve">REPLACE ALL FUSES, LIGHT BULBS AND FLUORESCENT TUBES WITHIN THE DWELLING WHEN THEY REACH THE END OF THEIR USEFUL </w:t>
      </w:r>
      <w:proofErr w:type="gramStart"/>
      <w:r>
        <w:t>LIFE;</w:t>
      </w:r>
      <w:proofErr w:type="gramEnd"/>
      <w:r>
        <w:t xml:space="preserve"> </w:t>
      </w:r>
    </w:p>
    <w:p w14:paraId="42DD0BD5" w14:textId="77777777" w:rsidR="00853A5C" w:rsidRDefault="00853A5C" w:rsidP="00853A5C">
      <w:pPr>
        <w:pStyle w:val="Level3"/>
        <w:numPr>
          <w:ilvl w:val="2"/>
          <w:numId w:val="7"/>
        </w:numPr>
      </w:pPr>
      <w:r>
        <w:t xml:space="preserve">NOT BLOCK ANY GUTTERS, SEWERS, DRAINS, TOILET BOWLS, CISTERNS, BASINS, BATHS, SHOWERS, WATER PIPES, CHIMNEYS, DUCTS AND OTHER FITTINGS YOU HAVE REASONABLE ACCESS </w:t>
      </w:r>
      <w:proofErr w:type="gramStart"/>
      <w:r>
        <w:t>TO;</w:t>
      </w:r>
      <w:proofErr w:type="gramEnd"/>
      <w:r>
        <w:t xml:space="preserve"> </w:t>
      </w:r>
    </w:p>
    <w:p w14:paraId="351BD0E2" w14:textId="77777777" w:rsidR="00853A5C" w:rsidRDefault="00853A5C" w:rsidP="00853A5C">
      <w:pPr>
        <w:pStyle w:val="Level3"/>
        <w:numPr>
          <w:ilvl w:val="2"/>
          <w:numId w:val="7"/>
        </w:numPr>
      </w:pPr>
      <w:bookmarkStart w:id="207" w:name="_Hlk153174326"/>
      <w:r>
        <w:t>COMPLY WITH ALL RELEVANT LEGISLATION, REGULATIONS, BRITISH STANDARDS AND CODES OF PRACTICE IN REPSECT OF ANY REPAIRS OR MAINTENANCE WORKS YOU CARRY OUT TO THE DWELLING; AND</w:t>
      </w:r>
    </w:p>
    <w:p w14:paraId="0729342A" w14:textId="77777777" w:rsidR="00853A5C" w:rsidRDefault="00853A5C" w:rsidP="00853A5C">
      <w:pPr>
        <w:pStyle w:val="Level3"/>
        <w:numPr>
          <w:ilvl w:val="2"/>
          <w:numId w:val="7"/>
        </w:numPr>
      </w:pPr>
      <w:r>
        <w:t xml:space="preserve">IN THE EVENT THAT YOU ELECT TO INSTRUCT CONTRACTORS IN ORDER TO COMPLY WITH YOUR OBLIGATION UNDER </w:t>
      </w:r>
      <w:r>
        <w:rPr>
          <w:b/>
          <w:bCs/>
        </w:rPr>
        <w:t xml:space="preserve">PARAGRAPH 5.1.13 </w:t>
      </w:r>
      <w:r>
        <w:t xml:space="preserve">OF THIS TERM YOU MUST ENSURE THAT THEY ARE APPROPRIATELY QUALIFIED AND ACCREDITED. </w:t>
      </w:r>
    </w:p>
    <w:bookmarkEnd w:id="207"/>
    <w:p w14:paraId="52C2DC5D" w14:textId="77777777" w:rsidR="00853A5C" w:rsidRPr="000F451D" w:rsidRDefault="00853A5C" w:rsidP="00853A5C">
      <w:pPr>
        <w:pStyle w:val="Level2"/>
        <w:keepNext/>
        <w:numPr>
          <w:ilvl w:val="1"/>
          <w:numId w:val="7"/>
        </w:numPr>
        <w:rPr>
          <w:rStyle w:val="Level2asHeadingtext"/>
        </w:rPr>
      </w:pPr>
      <w:r w:rsidRPr="000F451D">
        <w:rPr>
          <w:rStyle w:val="Level2asHeadingtext"/>
        </w:rPr>
        <w:t>Duty to notify landlord of defect or disrepair (S)</w:t>
      </w:r>
    </w:p>
    <w:p w14:paraId="188CC2F7" w14:textId="77777777" w:rsidR="00853A5C" w:rsidRPr="006B6C54" w:rsidRDefault="00853A5C" w:rsidP="00853A5C">
      <w:pPr>
        <w:pStyle w:val="Level3"/>
        <w:numPr>
          <w:ilvl w:val="2"/>
          <w:numId w:val="7"/>
        </w:numPr>
      </w:pPr>
      <w:r>
        <w:t xml:space="preserve">You must notify the landlord IN WRITING </w:t>
      </w:r>
      <w:r w:rsidRPr="00B27774">
        <w:t>as soon as reasonably practicable</w:t>
      </w:r>
      <w:r>
        <w:t xml:space="preserve"> BUT, IN ANY EVENT, ALWAYS WITHIN 24 HOURS OF BECOMING AWARE of any fault, defect, damage or disrepair which you reasonably believe is the landlord’s responsibility </w:t>
      </w:r>
      <w:r w:rsidRPr="00AA30F6">
        <w:t xml:space="preserve">OR ANY DEFAULT IN THE PROVISION OF THE </w:t>
      </w:r>
      <w:r>
        <w:t xml:space="preserve">INTERNET </w:t>
      </w:r>
      <w:r w:rsidRPr="00AA30F6">
        <w:t>SERVICES IDENTIFIED</w:t>
      </w:r>
      <w:r>
        <w:t xml:space="preserve"> AS BEING INCLUDED IN THE RENT IN </w:t>
      </w:r>
      <w:r>
        <w:rPr>
          <w:b/>
          <w:bCs/>
        </w:rPr>
        <w:t>PART 2 KEY MATTERS</w:t>
      </w:r>
      <w:r w:rsidRPr="00AA30F6">
        <w:t>.</w:t>
      </w:r>
    </w:p>
    <w:p w14:paraId="6B2035C6" w14:textId="02C651A6" w:rsidR="00853A5C" w:rsidRPr="00B872CD" w:rsidRDefault="00853A5C" w:rsidP="00853A5C">
      <w:pPr>
        <w:pStyle w:val="Level3"/>
        <w:numPr>
          <w:ilvl w:val="2"/>
          <w:numId w:val="7"/>
        </w:numPr>
      </w:pPr>
      <w:r w:rsidRPr="00B872CD">
        <w:t xml:space="preserve">Where you reasonably believe that any fault, defect, damage or disrepair to the </w:t>
      </w:r>
      <w:r>
        <w:t>CONTENTS</w:t>
      </w:r>
      <w:r w:rsidRPr="008F7025">
        <w:t xml:space="preserve"> </w:t>
      </w:r>
      <w:r w:rsidRPr="00B872CD">
        <w:t xml:space="preserve">is not the landlord’s responsibility, you must, within a reasonable </w:t>
      </w:r>
      <w:proofErr w:type="gramStart"/>
      <w:r w:rsidRPr="00B872CD">
        <w:t>period of time</w:t>
      </w:r>
      <w:proofErr w:type="gramEnd"/>
      <w:r w:rsidRPr="00B872CD">
        <w:t xml:space="preserve">, carry out repairs to such </w:t>
      </w:r>
      <w:r>
        <w:t>CONTENTS</w:t>
      </w:r>
      <w:r w:rsidRPr="00B872CD">
        <w:t>, or replace them.</w:t>
      </w:r>
    </w:p>
    <w:p w14:paraId="4DBBE809" w14:textId="77777777" w:rsidR="00853A5C" w:rsidRDefault="00853A5C" w:rsidP="00853A5C">
      <w:pPr>
        <w:pStyle w:val="Level3"/>
        <w:numPr>
          <w:ilvl w:val="2"/>
          <w:numId w:val="7"/>
        </w:numPr>
      </w:pPr>
      <w:r w:rsidRPr="00B872CD">
        <w:t xml:space="preserve">The circumstances in which </w:t>
      </w:r>
      <w:r w:rsidRPr="00AA30F6">
        <w:rPr>
          <w:b/>
          <w:bCs/>
        </w:rPr>
        <w:t xml:space="preserve">paragraph </w:t>
      </w:r>
      <w:r w:rsidRPr="00AA30F6">
        <w:rPr>
          <w:b/>
          <w:bCs/>
        </w:rPr>
        <w:fldChar w:fldCharType="begin"/>
      </w:r>
      <w:r w:rsidRPr="00AA30F6">
        <w:rPr>
          <w:b/>
          <w:bCs/>
        </w:rPr>
        <w:instrText xml:space="preserve"> REF _Ref94711929 \r \h  \* MERGEFORMAT </w:instrText>
      </w:r>
      <w:r w:rsidRPr="00AA30F6">
        <w:rPr>
          <w:b/>
          <w:bCs/>
        </w:rPr>
      </w:r>
      <w:r w:rsidRPr="00AA30F6">
        <w:rPr>
          <w:b/>
          <w:bCs/>
        </w:rPr>
        <w:fldChar w:fldCharType="separate"/>
      </w:r>
      <w:r>
        <w:rPr>
          <w:rFonts w:hint="eastAsia"/>
          <w:b/>
          <w:bCs/>
          <w:cs/>
        </w:rPr>
        <w:t>‎</w:t>
      </w:r>
      <w:r>
        <w:rPr>
          <w:b/>
          <w:bCs/>
        </w:rPr>
        <w:t>5.2.2</w:t>
      </w:r>
      <w:r w:rsidRPr="00AA30F6">
        <w:rPr>
          <w:b/>
          <w:bCs/>
        </w:rPr>
        <w:fldChar w:fldCharType="end"/>
      </w:r>
      <w:r w:rsidRPr="00B872CD">
        <w:t xml:space="preserve"> of this term applies include where the fault, defect, damage or disrepair has occurred wholly or mainly because of an act or omission amounting to a lack of care</w:t>
      </w:r>
      <w:r>
        <w:rPr>
          <w:rStyle w:val="FootnoteReference"/>
        </w:rPr>
        <w:footnoteReference w:id="49"/>
      </w:r>
      <w:r w:rsidRPr="00B872CD">
        <w:t xml:space="preserve"> by you, any permitted occupier or any person visiting the dwelling.</w:t>
      </w:r>
    </w:p>
    <w:p w14:paraId="3CC18BE5" w14:textId="77777777" w:rsidR="00853A5C" w:rsidRDefault="00853A5C" w:rsidP="00853A5C">
      <w:pPr>
        <w:pStyle w:val="Level3"/>
        <w:numPr>
          <w:ilvl w:val="2"/>
          <w:numId w:val="7"/>
        </w:numPr>
      </w:pPr>
      <w:r>
        <w:t>YOU MUST NOTIFY THE LANDLORD IN WRITING AS SOON AS REASONABLY PRACTICABLE BUT, IN ANY EVENT, ALWAYS WITHIN 24 HOURS OF BECOMING AWARE OF ANY MATTER THAT MAY REQUIRE THE LANDLORD TO CLAIM UPON ITS BUILDINGS INSURANCE POLICY.</w:t>
      </w:r>
    </w:p>
    <w:p w14:paraId="682095DF" w14:textId="77777777" w:rsidR="00853A5C" w:rsidRDefault="00853A5C" w:rsidP="00853A5C">
      <w:pPr>
        <w:pStyle w:val="Level3"/>
        <w:numPr>
          <w:ilvl w:val="2"/>
          <w:numId w:val="7"/>
        </w:numPr>
      </w:pPr>
      <w:r>
        <w:t xml:space="preserve">YOU MUST NOTIFY THE LANDLORD IMMEDIATELY IF YOU BECOME AWARE OF ANY BURGLARY OR ATTEMPTED BREAK IN AT THE DWELLING OR BUILDING. </w:t>
      </w:r>
    </w:p>
    <w:p w14:paraId="4522895E" w14:textId="77777777" w:rsidR="00853A5C" w:rsidRPr="00B872CD" w:rsidRDefault="00853A5C" w:rsidP="00853A5C">
      <w:pPr>
        <w:pStyle w:val="Level3"/>
        <w:numPr>
          <w:ilvl w:val="2"/>
          <w:numId w:val="7"/>
        </w:numPr>
      </w:pPr>
      <w:r>
        <w:t xml:space="preserve">IN THE EVENT THAT YOU FAIL TO COMPLY WITH YOUR OBLIGATIONS UNDER </w:t>
      </w:r>
      <w:r w:rsidRPr="00AA30F6">
        <w:rPr>
          <w:b/>
          <w:bCs/>
        </w:rPr>
        <w:t>TERM 5.1</w:t>
      </w:r>
      <w:r>
        <w:t xml:space="preserve"> THE LANDLORD IS ENTITLED TO SERVE NOTICE ON YOU REQUIRING THAT YOU COMPLY WITH THE OBLIGATION WITHIN A REASONABLE PERIOD OF TIME AS SPECIFIED IN THE NOTICE. IF YOU FAIL TO DO SO THE LANDLORD IS ENTITLED TO (BUT IS NOT OBLIGED TO) ENTER THE DWELLING TO CARRY OUT THE OBLIGATION AND EFFECT THE REPAIRS AND MAINTENANCE (INCLUDING DECORATIVE REPAIR) TO THE DWELLING AND/OR THE CONTENTS ON YOUR BEHALF AND THE LANDLORD IS ENTITLED TO CLAIM DAMAGES FROM YOU TO COVER THE REASONABLE COSTS OF DOING SO.</w:t>
      </w:r>
    </w:p>
    <w:p w14:paraId="58FCB091" w14:textId="77777777" w:rsidR="00853A5C" w:rsidRPr="00CB540D" w:rsidRDefault="00853A5C" w:rsidP="00853A5C">
      <w:pPr>
        <w:pStyle w:val="Level1"/>
        <w:keepNext/>
        <w:numPr>
          <w:ilvl w:val="0"/>
          <w:numId w:val="7"/>
        </w:numPr>
      </w:pPr>
      <w:r w:rsidRPr="006B6C54">
        <w:rPr>
          <w:rStyle w:val="Level1asHeadingtext"/>
        </w:rPr>
        <w:t xml:space="preserve">Care of the </w:t>
      </w:r>
      <w:r>
        <w:rPr>
          <w:rStyle w:val="Level1asHeadingtext"/>
        </w:rPr>
        <w:t>dwelling</w:t>
      </w:r>
      <w:r w:rsidRPr="006B6C54">
        <w:rPr>
          <w:rStyle w:val="Level1asHeadingtext"/>
        </w:rPr>
        <w:t xml:space="preserve"> — landlord’s obligations</w:t>
      </w:r>
      <w:r w:rsidRPr="00CB540D">
        <w:fldChar w:fldCharType="begin"/>
      </w:r>
      <w:r w:rsidRPr="00CB540D">
        <w:instrText xml:space="preserve"> TC "</w:instrText>
      </w:r>
      <w:r w:rsidRPr="00CB540D">
        <w:fldChar w:fldCharType="begin"/>
      </w:r>
      <w:r w:rsidRPr="00CB540D">
        <w:instrText xml:space="preserve"> REF _NN44\r \h </w:instrText>
      </w:r>
      <w:r w:rsidRPr="00CB540D">
        <w:fldChar w:fldCharType="separate"/>
      </w:r>
      <w:bookmarkStart w:id="208" w:name="_Toc157530443"/>
      <w:bookmarkStart w:id="209" w:name="_Toc158109609"/>
      <w:r>
        <w:rPr>
          <w:rFonts w:hint="eastAsia"/>
          <w:cs/>
        </w:rPr>
        <w:instrText>‎</w:instrText>
      </w:r>
      <w:r>
        <w:instrText>6</w:instrText>
      </w:r>
      <w:r w:rsidRPr="00CB540D">
        <w:fldChar w:fldCharType="end"/>
      </w:r>
      <w:r w:rsidRPr="00CB540D">
        <w:tab/>
        <w:instrText xml:space="preserve">Care of the </w:instrText>
      </w:r>
      <w:r>
        <w:instrText>accommodation</w:instrText>
      </w:r>
      <w:r w:rsidRPr="00CB540D">
        <w:instrText xml:space="preserve"> — landlord’s obligations</w:instrText>
      </w:r>
      <w:bookmarkEnd w:id="208"/>
      <w:bookmarkEnd w:id="209"/>
      <w:r w:rsidRPr="00CB540D">
        <w:instrText xml:space="preserve">" \l 1 </w:instrText>
      </w:r>
      <w:r w:rsidRPr="00CB540D">
        <w:fldChar w:fldCharType="end"/>
      </w:r>
    </w:p>
    <w:p w14:paraId="710E8736" w14:textId="77777777" w:rsidR="00853A5C" w:rsidRPr="006B6C54" w:rsidRDefault="00853A5C" w:rsidP="00853A5C">
      <w:pPr>
        <w:pStyle w:val="Level2"/>
        <w:keepNext/>
        <w:numPr>
          <w:ilvl w:val="1"/>
          <w:numId w:val="7"/>
        </w:numPr>
        <w:rPr>
          <w:rStyle w:val="Level2asHeadingtext"/>
        </w:rPr>
      </w:pPr>
      <w:r w:rsidRPr="006B6C54">
        <w:rPr>
          <w:rStyle w:val="Level2asHeadingtext"/>
        </w:rPr>
        <w:t>Landlord’s obligation: fitness for human habitation (F+)</w:t>
      </w:r>
    </w:p>
    <w:p w14:paraId="556608F8" w14:textId="77777777" w:rsidR="00853A5C" w:rsidRPr="006B6C54" w:rsidRDefault="00853A5C" w:rsidP="00853A5C">
      <w:pPr>
        <w:pStyle w:val="Level3"/>
        <w:numPr>
          <w:ilvl w:val="2"/>
          <w:numId w:val="7"/>
        </w:numPr>
      </w:pPr>
      <w:r>
        <w:t>The landlord must ensure that the dwelling is fit for human habitation</w:t>
      </w:r>
      <w:r>
        <w:rPr>
          <w:rStyle w:val="FootnoteReference"/>
        </w:rPr>
        <w:footnoteReference w:id="50"/>
      </w:r>
      <w:r>
        <w:t>:</w:t>
      </w:r>
    </w:p>
    <w:p w14:paraId="4672F0BA" w14:textId="77777777" w:rsidR="00853A5C" w:rsidRPr="006B6C54" w:rsidRDefault="00853A5C" w:rsidP="00853A5C">
      <w:pPr>
        <w:pStyle w:val="Level4"/>
        <w:numPr>
          <w:ilvl w:val="3"/>
          <w:numId w:val="7"/>
        </w:numPr>
      </w:pPr>
      <w:r>
        <w:t>on the occupation date of this contract; and</w:t>
      </w:r>
    </w:p>
    <w:p w14:paraId="4289F938" w14:textId="77777777" w:rsidR="00853A5C" w:rsidRPr="006B6C54" w:rsidRDefault="00853A5C" w:rsidP="00853A5C">
      <w:pPr>
        <w:pStyle w:val="Level4"/>
        <w:numPr>
          <w:ilvl w:val="3"/>
          <w:numId w:val="7"/>
        </w:numPr>
      </w:pPr>
      <w:r>
        <w:t>for the duration of this contract.</w:t>
      </w:r>
    </w:p>
    <w:p w14:paraId="422AB787" w14:textId="77777777" w:rsidR="00853A5C" w:rsidRPr="006B6C54" w:rsidRDefault="00853A5C" w:rsidP="00853A5C">
      <w:pPr>
        <w:pStyle w:val="Level3"/>
        <w:numPr>
          <w:ilvl w:val="2"/>
          <w:numId w:val="7"/>
        </w:numPr>
      </w:pPr>
      <w:r>
        <w:t xml:space="preserve">The reference to the dwelling in </w:t>
      </w:r>
      <w:r w:rsidRPr="00966E05">
        <w:rPr>
          <w:b/>
          <w:bCs/>
        </w:rPr>
        <w:t xml:space="preserve">paragraph </w:t>
      </w:r>
      <w:r w:rsidRPr="00966E05">
        <w:rPr>
          <w:b/>
          <w:bCs/>
        </w:rPr>
        <w:fldChar w:fldCharType="begin"/>
      </w:r>
      <w:r w:rsidRPr="00966E05">
        <w:rPr>
          <w:b/>
          <w:bCs/>
        </w:rPr>
        <w:instrText xml:space="preserve"> REF _Ref94712029 \r \h </w:instrText>
      </w:r>
      <w:r>
        <w:rPr>
          <w:b/>
          <w:bCs/>
        </w:rPr>
        <w:instrText xml:space="preserve"> \* MERGEFORMAT </w:instrText>
      </w:r>
      <w:r w:rsidRPr="00966E05">
        <w:rPr>
          <w:b/>
          <w:bCs/>
        </w:rPr>
      </w:r>
      <w:r w:rsidRPr="00966E05">
        <w:rPr>
          <w:b/>
          <w:bCs/>
        </w:rPr>
        <w:fldChar w:fldCharType="separate"/>
      </w:r>
      <w:r>
        <w:rPr>
          <w:rFonts w:hint="eastAsia"/>
          <w:b/>
          <w:bCs/>
          <w:cs/>
        </w:rPr>
        <w:t>‎</w:t>
      </w:r>
      <w:r>
        <w:rPr>
          <w:b/>
          <w:bCs/>
        </w:rPr>
        <w:t>6.1.1</w:t>
      </w:r>
      <w:r w:rsidRPr="00966E05">
        <w:rPr>
          <w:b/>
          <w:bCs/>
        </w:rPr>
        <w:fldChar w:fldCharType="end"/>
      </w:r>
      <w:r>
        <w:t xml:space="preserve"> of this term includes, if the dwelling forms part only of a building, the structure and exterior of the building and the common parts.</w:t>
      </w:r>
    </w:p>
    <w:p w14:paraId="7BCF9C3E"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Landlord’s obligation to keep </w:t>
      </w:r>
      <w:r>
        <w:rPr>
          <w:rStyle w:val="Level2asHeadingtext"/>
        </w:rPr>
        <w:t>dwelling</w:t>
      </w:r>
      <w:r w:rsidRPr="006B6C54">
        <w:rPr>
          <w:rStyle w:val="Level2asHeadingtext"/>
        </w:rPr>
        <w:t xml:space="preserve"> in repair (F+)</w:t>
      </w:r>
    </w:p>
    <w:p w14:paraId="66A9ED6F" w14:textId="77777777" w:rsidR="00853A5C" w:rsidRPr="006B6C54" w:rsidRDefault="00853A5C" w:rsidP="00853A5C">
      <w:pPr>
        <w:pStyle w:val="Level3"/>
        <w:numPr>
          <w:ilvl w:val="2"/>
          <w:numId w:val="7"/>
        </w:numPr>
      </w:pPr>
      <w:r>
        <w:t>The landlord must:</w:t>
      </w:r>
    </w:p>
    <w:p w14:paraId="20069F5B" w14:textId="77777777" w:rsidR="00853A5C" w:rsidRPr="006B6C54" w:rsidRDefault="00853A5C" w:rsidP="00853A5C">
      <w:pPr>
        <w:pStyle w:val="Level4"/>
        <w:numPr>
          <w:ilvl w:val="3"/>
          <w:numId w:val="7"/>
        </w:numPr>
      </w:pPr>
      <w:r>
        <w:t xml:space="preserve">keep in repair the structure and exterior of the dwelling (including drains, gutters, </w:t>
      </w:r>
      <w:r w:rsidRPr="00C11556">
        <w:t>and</w:t>
      </w:r>
      <w:r>
        <w:t xml:space="preserve"> external pipes); and</w:t>
      </w:r>
    </w:p>
    <w:p w14:paraId="391C2C58" w14:textId="77777777" w:rsidR="00853A5C" w:rsidRPr="006B6C54" w:rsidRDefault="00853A5C" w:rsidP="00853A5C">
      <w:pPr>
        <w:pStyle w:val="Level4"/>
        <w:numPr>
          <w:ilvl w:val="3"/>
          <w:numId w:val="7"/>
        </w:numPr>
      </w:pPr>
      <w:r>
        <w:t>keep in repair and proper working order the service installations in the dwelling.</w:t>
      </w:r>
    </w:p>
    <w:p w14:paraId="08DDEDFC" w14:textId="77777777" w:rsidR="00853A5C" w:rsidRPr="006B6C54" w:rsidRDefault="00853A5C" w:rsidP="00853A5C">
      <w:pPr>
        <w:pStyle w:val="Level3"/>
        <w:numPr>
          <w:ilvl w:val="2"/>
          <w:numId w:val="7"/>
        </w:numPr>
      </w:pPr>
      <w:r>
        <w:t>If the dwelling forms part only of a building, the landlord must:</w:t>
      </w:r>
    </w:p>
    <w:p w14:paraId="44FF90FF" w14:textId="77777777" w:rsidR="00853A5C" w:rsidRPr="006B6C54" w:rsidRDefault="00853A5C" w:rsidP="00853A5C">
      <w:pPr>
        <w:pStyle w:val="Level4"/>
        <w:numPr>
          <w:ilvl w:val="3"/>
          <w:numId w:val="7"/>
        </w:numPr>
      </w:pPr>
      <w:r>
        <w:t>keep in repair the structure and exterior of any other part of the building (including drains, gutters and external pipes) in which the landlord has an estate or interest; and</w:t>
      </w:r>
    </w:p>
    <w:p w14:paraId="1B6A662C" w14:textId="77777777" w:rsidR="00853A5C" w:rsidRPr="006B6C54" w:rsidRDefault="00853A5C" w:rsidP="00853A5C">
      <w:pPr>
        <w:pStyle w:val="Level4"/>
        <w:numPr>
          <w:ilvl w:val="3"/>
          <w:numId w:val="7"/>
        </w:numPr>
      </w:pPr>
      <w:r>
        <w:t>keep in repair and proper working order a service installation which directly or indirectly serves the dwelling, and which either:</w:t>
      </w:r>
    </w:p>
    <w:p w14:paraId="5BDE7029" w14:textId="77777777" w:rsidR="00853A5C" w:rsidRPr="006B6C54" w:rsidRDefault="00853A5C" w:rsidP="00853A5C">
      <w:pPr>
        <w:pStyle w:val="Level5"/>
        <w:numPr>
          <w:ilvl w:val="4"/>
          <w:numId w:val="7"/>
        </w:numPr>
      </w:pPr>
      <w:r>
        <w:t>forms part of any part of the building in which the landlord has an estate or interest; or</w:t>
      </w:r>
    </w:p>
    <w:p w14:paraId="7F81CE5A" w14:textId="77777777" w:rsidR="00853A5C" w:rsidRPr="006B6C54" w:rsidRDefault="00853A5C" w:rsidP="00853A5C">
      <w:pPr>
        <w:pStyle w:val="Level5"/>
        <w:numPr>
          <w:ilvl w:val="4"/>
          <w:numId w:val="7"/>
        </w:numPr>
      </w:pPr>
      <w:r>
        <w:t>is owned by the landlord or is under the landlord’s control.</w:t>
      </w:r>
    </w:p>
    <w:p w14:paraId="31D63D65" w14:textId="77777777" w:rsidR="00853A5C" w:rsidRPr="006B6C54" w:rsidRDefault="00853A5C" w:rsidP="00853A5C">
      <w:pPr>
        <w:pStyle w:val="Level3"/>
        <w:numPr>
          <w:ilvl w:val="2"/>
          <w:numId w:val="7"/>
        </w:numPr>
      </w:pPr>
      <w:r>
        <w:t xml:space="preserve">The standard of repair required by </w:t>
      </w:r>
      <w:r w:rsidRPr="00DA3D9A">
        <w:rPr>
          <w:b/>
          <w:bCs/>
        </w:rPr>
        <w:t xml:space="preserve">paragraphs </w:t>
      </w:r>
      <w:r w:rsidRPr="00DA3D9A">
        <w:rPr>
          <w:b/>
          <w:bCs/>
        </w:rPr>
        <w:fldChar w:fldCharType="begin"/>
      </w:r>
      <w:r w:rsidRPr="00DA3D9A">
        <w:rPr>
          <w:b/>
          <w:bCs/>
        </w:rPr>
        <w:instrText xml:space="preserve"> REF _Ref94712045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6.2.1</w:t>
      </w:r>
      <w:r w:rsidRPr="00DA3D9A">
        <w:rPr>
          <w:b/>
          <w:bCs/>
        </w:rPr>
        <w:fldChar w:fldCharType="end"/>
      </w:r>
      <w:r>
        <w:t xml:space="preserve"> and </w:t>
      </w:r>
      <w:r>
        <w:fldChar w:fldCharType="begin"/>
      </w:r>
      <w:r>
        <w:instrText xml:space="preserve"> REF _Ref94712053 \r \h  \* MERGEFORMAT </w:instrText>
      </w:r>
      <w:r>
        <w:fldChar w:fldCharType="separate"/>
      </w:r>
      <w:r>
        <w:rPr>
          <w:rFonts w:hint="eastAsia"/>
          <w:cs/>
        </w:rPr>
        <w:t>‎</w:t>
      </w:r>
      <w:r w:rsidRPr="00C778F6">
        <w:rPr>
          <w:b/>
          <w:bCs/>
        </w:rPr>
        <w:t>6.2.2</w:t>
      </w:r>
      <w:r>
        <w:fldChar w:fldCharType="end"/>
      </w:r>
      <w:r>
        <w:t xml:space="preserve"> of this term is that which is reasonable having regard to the age and character of the dwelling, and the period during which the dwelling is likely to be available for occupation as a home.</w:t>
      </w:r>
    </w:p>
    <w:p w14:paraId="02FE1859" w14:textId="039D2DE8" w:rsidR="00853A5C" w:rsidRPr="00657AE0" w:rsidRDefault="00853A5C" w:rsidP="00853A5C">
      <w:pPr>
        <w:pStyle w:val="Level3"/>
        <w:numPr>
          <w:ilvl w:val="2"/>
          <w:numId w:val="7"/>
        </w:numPr>
      </w:pPr>
      <w:r w:rsidRPr="00657AE0">
        <w:t>In this contract</w:t>
      </w:r>
      <w:proofErr w:type="gramStart"/>
      <w:r w:rsidRPr="00657AE0">
        <w:t>,</w:t>
      </w:r>
      <w:r w:rsidR="00DF43CE">
        <w:t xml:space="preserve"> </w:t>
      </w:r>
      <w:r w:rsidRPr="00657AE0">
        <w:t>”service</w:t>
      </w:r>
      <w:proofErr w:type="gramEnd"/>
      <w:r w:rsidRPr="00657AE0">
        <w:t xml:space="preserve"> installation” means an installation for the supply of water, gas or electricity, for sanitation, for space heating or for heating water.</w:t>
      </w:r>
    </w:p>
    <w:p w14:paraId="68F8BAD6"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Further landlord obligations in relation to terms </w:t>
      </w:r>
      <w:r w:rsidRPr="006B6C54">
        <w:rPr>
          <w:rStyle w:val="Level2asHeadingtext"/>
        </w:rPr>
        <w:fldChar w:fldCharType="begin"/>
      </w:r>
      <w:r w:rsidRPr="006B6C54">
        <w:rPr>
          <w:rStyle w:val="Level2asHeadingtext"/>
        </w:rPr>
        <w:instrText xml:space="preserve"> REF _Ref94711855 \w \h </w:instrText>
      </w:r>
      <w:r w:rsidRPr="006B6C54">
        <w:rPr>
          <w:rStyle w:val="Level2asHeadingtext"/>
        </w:rPr>
      </w:r>
      <w:r w:rsidRPr="006B6C54">
        <w:rPr>
          <w:rStyle w:val="Level2asHeadingtext"/>
        </w:rPr>
        <w:fldChar w:fldCharType="separate"/>
      </w:r>
      <w:r>
        <w:rPr>
          <w:rStyle w:val="Level2asHeadingtext"/>
          <w:rFonts w:hint="eastAsia"/>
          <w:cs/>
        </w:rPr>
        <w:t>‎</w:t>
      </w:r>
      <w:r>
        <w:rPr>
          <w:rStyle w:val="Level2asHeadingtext"/>
        </w:rPr>
        <w:t>6.1</w:t>
      </w:r>
      <w:r w:rsidRPr="006B6C54">
        <w:rPr>
          <w:rStyle w:val="Level2asHeadingtext"/>
        </w:rPr>
        <w:fldChar w:fldCharType="end"/>
      </w:r>
      <w:r w:rsidRPr="006B6C54">
        <w:rPr>
          <w:rStyle w:val="Level2asHeadingtext"/>
        </w:rPr>
        <w:t xml:space="preserve"> and </w:t>
      </w:r>
      <w:r w:rsidRPr="006B6C54">
        <w:rPr>
          <w:rStyle w:val="Level2asHeadingtext"/>
        </w:rPr>
        <w:fldChar w:fldCharType="begin"/>
      </w:r>
      <w:r w:rsidRPr="006B6C54">
        <w:rPr>
          <w:rStyle w:val="Level2asHeadingtext"/>
        </w:rPr>
        <w:instrText xml:space="preserve"> REF _Ref94711864 \w \h </w:instrText>
      </w:r>
      <w:r w:rsidRPr="006B6C54">
        <w:rPr>
          <w:rStyle w:val="Level2asHeadingtext"/>
        </w:rPr>
      </w:r>
      <w:r w:rsidRPr="006B6C54">
        <w:rPr>
          <w:rStyle w:val="Level2asHeadingtext"/>
        </w:rPr>
        <w:fldChar w:fldCharType="separate"/>
      </w:r>
      <w:r>
        <w:rPr>
          <w:rStyle w:val="Level2asHeadingtext"/>
          <w:rFonts w:hint="eastAsia"/>
          <w:cs/>
        </w:rPr>
        <w:t>‎</w:t>
      </w:r>
      <w:r>
        <w:rPr>
          <w:rStyle w:val="Level2asHeadingtext"/>
        </w:rPr>
        <w:t>6.2</w:t>
      </w:r>
      <w:r w:rsidRPr="006B6C54">
        <w:rPr>
          <w:rStyle w:val="Level2asHeadingtext"/>
        </w:rPr>
        <w:fldChar w:fldCharType="end"/>
      </w:r>
      <w:r w:rsidRPr="006B6C54">
        <w:rPr>
          <w:rStyle w:val="Level2asHeadingtext"/>
        </w:rPr>
        <w:t xml:space="preserve"> (F+)</w:t>
      </w:r>
    </w:p>
    <w:p w14:paraId="29249FE7" w14:textId="77777777" w:rsidR="00853A5C" w:rsidRPr="006B6C54" w:rsidRDefault="00853A5C" w:rsidP="00853A5C">
      <w:pPr>
        <w:pStyle w:val="Level3"/>
        <w:numPr>
          <w:ilvl w:val="2"/>
          <w:numId w:val="7"/>
        </w:numPr>
      </w:pPr>
      <w:r>
        <w:t xml:space="preserve">The landlord must make good any damage caused by works and repairs carried out in order to comply with the landlord’s obligations under </w:t>
      </w:r>
      <w:r w:rsidRPr="00DA3D9A">
        <w:rPr>
          <w:b/>
          <w:bCs/>
        </w:rPr>
        <w:t xml:space="preserve">terms </w:t>
      </w:r>
      <w:r w:rsidRPr="00DA3D9A">
        <w:rPr>
          <w:b/>
          <w:bCs/>
        </w:rPr>
        <w:fldChar w:fldCharType="begin"/>
      </w:r>
      <w:r w:rsidRPr="00DA3D9A">
        <w:rPr>
          <w:b/>
          <w:bCs/>
        </w:rPr>
        <w:instrText xml:space="preserve"> REF _Ref94711855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w:t>
      </w:r>
      <w:r w:rsidRPr="00DA3D9A">
        <w:rPr>
          <w:b/>
          <w:bCs/>
        </w:rPr>
        <w:fldChar w:fldCharType="end"/>
      </w:r>
      <w:r>
        <w:t xml:space="preserve"> and </w:t>
      </w:r>
      <w:r w:rsidRPr="00DA3D9A">
        <w:rPr>
          <w:b/>
          <w:bCs/>
        </w:rPr>
        <w:fldChar w:fldCharType="begin"/>
      </w:r>
      <w:r w:rsidRPr="00DA3D9A">
        <w:rPr>
          <w:b/>
          <w:bCs/>
        </w:rPr>
        <w:instrText xml:space="preserve"> REF _Ref94711864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w:t>
      </w:r>
      <w:r w:rsidRPr="00DA3D9A">
        <w:rPr>
          <w:b/>
          <w:bCs/>
        </w:rPr>
        <w:fldChar w:fldCharType="end"/>
      </w:r>
      <w:r>
        <w:t>.</w:t>
      </w:r>
    </w:p>
    <w:p w14:paraId="7D172A92" w14:textId="77777777" w:rsidR="00853A5C" w:rsidRPr="006B6C54" w:rsidRDefault="00853A5C" w:rsidP="00853A5C">
      <w:pPr>
        <w:pStyle w:val="Level3"/>
        <w:numPr>
          <w:ilvl w:val="2"/>
          <w:numId w:val="7"/>
        </w:numPr>
      </w:pPr>
      <w:r>
        <w:t xml:space="preserve">The landlord may not impose any obligation on you in the event of you enforcing or relying on the landlord’s obligations under </w:t>
      </w:r>
      <w:r w:rsidRPr="00DA3D9A">
        <w:rPr>
          <w:b/>
          <w:bCs/>
        </w:rPr>
        <w:t xml:space="preserve">terms </w:t>
      </w:r>
      <w:r w:rsidRPr="00DA3D9A">
        <w:rPr>
          <w:b/>
          <w:bCs/>
        </w:rPr>
        <w:fldChar w:fldCharType="begin"/>
      </w:r>
      <w:r w:rsidRPr="00DA3D9A">
        <w:rPr>
          <w:b/>
          <w:bCs/>
        </w:rPr>
        <w:instrText xml:space="preserve"> REF _Ref94711855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w:t>
      </w:r>
      <w:r w:rsidRPr="00DA3D9A">
        <w:rPr>
          <w:b/>
          <w:bCs/>
        </w:rPr>
        <w:fldChar w:fldCharType="end"/>
      </w:r>
      <w:r>
        <w:t xml:space="preserve"> and </w:t>
      </w:r>
      <w:r w:rsidRPr="00DA3D9A">
        <w:rPr>
          <w:b/>
          <w:bCs/>
        </w:rPr>
        <w:fldChar w:fldCharType="begin"/>
      </w:r>
      <w:r w:rsidRPr="00DA3D9A">
        <w:rPr>
          <w:b/>
          <w:bCs/>
        </w:rPr>
        <w:instrText xml:space="preserve"> REF _Ref94711864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w:t>
      </w:r>
      <w:r w:rsidRPr="00DA3D9A">
        <w:rPr>
          <w:b/>
          <w:bCs/>
        </w:rPr>
        <w:fldChar w:fldCharType="end"/>
      </w:r>
      <w:r>
        <w:t>.</w:t>
      </w:r>
    </w:p>
    <w:p w14:paraId="7CC91214"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Limits on landlord obligations in relation to terms </w:t>
      </w:r>
      <w:r w:rsidRPr="006B6C54">
        <w:rPr>
          <w:rStyle w:val="Level2asHeadingtext"/>
        </w:rPr>
        <w:fldChar w:fldCharType="begin"/>
      </w:r>
      <w:r w:rsidRPr="006B6C54">
        <w:rPr>
          <w:rStyle w:val="Level2asHeadingtext"/>
        </w:rPr>
        <w:instrText xml:space="preserve"> REF _Ref94711855 \r \h </w:instrText>
      </w:r>
      <w:r w:rsidRPr="006B6C54">
        <w:rPr>
          <w:rStyle w:val="Level2asHeadingtext"/>
        </w:rPr>
      </w:r>
      <w:r w:rsidRPr="006B6C54">
        <w:rPr>
          <w:rStyle w:val="Level2asHeadingtext"/>
        </w:rPr>
        <w:fldChar w:fldCharType="separate"/>
      </w:r>
      <w:r>
        <w:rPr>
          <w:rStyle w:val="Level2asHeadingtext"/>
          <w:rFonts w:hint="eastAsia"/>
          <w:cs/>
        </w:rPr>
        <w:t>‎</w:t>
      </w:r>
      <w:r>
        <w:rPr>
          <w:rStyle w:val="Level2asHeadingtext"/>
        </w:rPr>
        <w:t>6.1</w:t>
      </w:r>
      <w:r w:rsidRPr="006B6C54">
        <w:rPr>
          <w:rStyle w:val="Level2asHeadingtext"/>
        </w:rPr>
        <w:fldChar w:fldCharType="end"/>
      </w:r>
      <w:r w:rsidRPr="006B6C54">
        <w:rPr>
          <w:rStyle w:val="Level2asHeadingtext"/>
        </w:rPr>
        <w:t xml:space="preserve"> and </w:t>
      </w:r>
      <w:r w:rsidRPr="006B6C54">
        <w:rPr>
          <w:rStyle w:val="Level2asHeadingtext"/>
        </w:rPr>
        <w:fldChar w:fldCharType="begin"/>
      </w:r>
      <w:r w:rsidRPr="006B6C54">
        <w:rPr>
          <w:rStyle w:val="Level2asHeadingtext"/>
        </w:rPr>
        <w:instrText xml:space="preserve"> REF _Ref94711864 \r \h </w:instrText>
      </w:r>
      <w:r w:rsidRPr="006B6C54">
        <w:rPr>
          <w:rStyle w:val="Level2asHeadingtext"/>
        </w:rPr>
      </w:r>
      <w:r w:rsidRPr="006B6C54">
        <w:rPr>
          <w:rStyle w:val="Level2asHeadingtext"/>
        </w:rPr>
        <w:fldChar w:fldCharType="separate"/>
      </w:r>
      <w:r>
        <w:rPr>
          <w:rStyle w:val="Level2asHeadingtext"/>
          <w:rFonts w:hint="eastAsia"/>
          <w:cs/>
        </w:rPr>
        <w:t>‎</w:t>
      </w:r>
      <w:r>
        <w:rPr>
          <w:rStyle w:val="Level2asHeadingtext"/>
        </w:rPr>
        <w:t>6.2</w:t>
      </w:r>
      <w:r w:rsidRPr="006B6C54">
        <w:rPr>
          <w:rStyle w:val="Level2asHeadingtext"/>
        </w:rPr>
        <w:fldChar w:fldCharType="end"/>
      </w:r>
      <w:r w:rsidRPr="006B6C54">
        <w:rPr>
          <w:rStyle w:val="Level2asHeadingtext"/>
        </w:rPr>
        <w:t>: General (F+)</w:t>
      </w:r>
    </w:p>
    <w:p w14:paraId="48C790F6" w14:textId="77777777" w:rsidR="00853A5C" w:rsidRPr="006B6C54" w:rsidRDefault="00853A5C" w:rsidP="00853A5C">
      <w:pPr>
        <w:pStyle w:val="Level3"/>
        <w:numPr>
          <w:ilvl w:val="2"/>
          <w:numId w:val="7"/>
        </w:numPr>
      </w:pPr>
      <w:r w:rsidRPr="00DA3D9A">
        <w:rPr>
          <w:b/>
          <w:bCs/>
        </w:rPr>
        <w:t xml:space="preserve">Term </w:t>
      </w:r>
      <w:r w:rsidRPr="00DA3D9A">
        <w:rPr>
          <w:b/>
          <w:bCs/>
        </w:rPr>
        <w:fldChar w:fldCharType="begin"/>
      </w:r>
      <w:r w:rsidRPr="00DA3D9A">
        <w:rPr>
          <w:b/>
          <w:bCs/>
        </w:rPr>
        <w:instrText xml:space="preserve"> REF _Ref94711855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w:t>
      </w:r>
      <w:r w:rsidRPr="00DA3D9A">
        <w:rPr>
          <w:b/>
          <w:bCs/>
        </w:rPr>
        <w:fldChar w:fldCharType="end"/>
      </w:r>
      <w:r>
        <w:t xml:space="preserve"> does not impose any liability on the landlord in respect of a dwelling which the landlord cannot make fit for human habitation at reasonable expense.</w:t>
      </w:r>
    </w:p>
    <w:p w14:paraId="2B110569" w14:textId="77777777" w:rsidR="00853A5C" w:rsidRPr="006B6C54" w:rsidRDefault="00853A5C" w:rsidP="00853A5C">
      <w:pPr>
        <w:pStyle w:val="Level3"/>
        <w:numPr>
          <w:ilvl w:val="2"/>
          <w:numId w:val="7"/>
        </w:numPr>
      </w:pPr>
      <w:r>
        <w:t xml:space="preserve">The landlord’s obligations under </w:t>
      </w:r>
      <w:r w:rsidRPr="00F14B4D">
        <w:rPr>
          <w:b/>
          <w:bCs/>
        </w:rPr>
        <w:t xml:space="preserve">paragraphs </w:t>
      </w:r>
      <w:r w:rsidRPr="00F14B4D">
        <w:rPr>
          <w:b/>
          <w:bCs/>
        </w:rPr>
        <w:fldChar w:fldCharType="begin"/>
      </w:r>
      <w:r w:rsidRPr="00F14B4D">
        <w:rPr>
          <w:b/>
          <w:bCs/>
        </w:rPr>
        <w:instrText xml:space="preserve"> REF _Ref94711855 \r \h  \* MERGEFORMAT </w:instrText>
      </w:r>
      <w:r w:rsidRPr="00F14B4D">
        <w:rPr>
          <w:b/>
          <w:bCs/>
        </w:rPr>
      </w:r>
      <w:r w:rsidRPr="00F14B4D">
        <w:rPr>
          <w:b/>
          <w:bCs/>
        </w:rPr>
        <w:fldChar w:fldCharType="separate"/>
      </w:r>
      <w:r>
        <w:rPr>
          <w:rFonts w:hint="eastAsia"/>
          <w:b/>
          <w:bCs/>
          <w:cs/>
        </w:rPr>
        <w:t>‎</w:t>
      </w:r>
      <w:r>
        <w:rPr>
          <w:b/>
          <w:bCs/>
        </w:rPr>
        <w:t>6.1</w:t>
      </w:r>
      <w:r w:rsidRPr="00F14B4D">
        <w:rPr>
          <w:b/>
          <w:bCs/>
        </w:rPr>
        <w:fldChar w:fldCharType="end"/>
      </w:r>
      <w:r w:rsidRPr="00F14B4D">
        <w:rPr>
          <w:b/>
          <w:bCs/>
        </w:rPr>
        <w:t>.1</w:t>
      </w:r>
      <w:r w:rsidRPr="00F14B4D">
        <w:t xml:space="preserve"> and </w:t>
      </w:r>
      <w:r w:rsidRPr="00F14B4D">
        <w:rPr>
          <w:b/>
          <w:bCs/>
        </w:rPr>
        <w:fldChar w:fldCharType="begin"/>
      </w:r>
      <w:r w:rsidRPr="00F14B4D">
        <w:rPr>
          <w:b/>
          <w:bCs/>
        </w:rPr>
        <w:instrText xml:space="preserve"> REF _Ref94711864 \r \h  \* MERGEFORMAT </w:instrText>
      </w:r>
      <w:r w:rsidRPr="00F14B4D">
        <w:rPr>
          <w:b/>
          <w:bCs/>
        </w:rPr>
      </w:r>
      <w:r w:rsidRPr="00F14B4D">
        <w:rPr>
          <w:b/>
          <w:bCs/>
        </w:rPr>
        <w:fldChar w:fldCharType="separate"/>
      </w:r>
      <w:r>
        <w:rPr>
          <w:rFonts w:hint="eastAsia"/>
          <w:b/>
          <w:bCs/>
          <w:cs/>
        </w:rPr>
        <w:t>‎</w:t>
      </w:r>
      <w:r>
        <w:rPr>
          <w:b/>
          <w:bCs/>
        </w:rPr>
        <w:t>6.2</w:t>
      </w:r>
      <w:r w:rsidRPr="00F14B4D">
        <w:rPr>
          <w:b/>
          <w:bCs/>
        </w:rPr>
        <w:fldChar w:fldCharType="end"/>
      </w:r>
      <w:r w:rsidRPr="00F14B4D">
        <w:rPr>
          <w:b/>
          <w:bCs/>
        </w:rPr>
        <w:t>.1</w:t>
      </w:r>
      <w:r w:rsidRPr="00DA3D9A">
        <w:rPr>
          <w:b/>
          <w:bCs/>
        </w:rPr>
        <w:t xml:space="preserve"> </w:t>
      </w:r>
      <w:r>
        <w:t>do not require the landlord:</w:t>
      </w:r>
    </w:p>
    <w:p w14:paraId="47095108" w14:textId="77777777" w:rsidR="00853A5C" w:rsidRPr="006B6C54" w:rsidRDefault="00853A5C" w:rsidP="00853A5C">
      <w:pPr>
        <w:pStyle w:val="Level4"/>
        <w:numPr>
          <w:ilvl w:val="3"/>
          <w:numId w:val="7"/>
        </w:numPr>
      </w:pPr>
      <w:r>
        <w:t>to keep in repair anything which you are entitled to remove from the dwelling; or</w:t>
      </w:r>
    </w:p>
    <w:p w14:paraId="4B76691C" w14:textId="77777777" w:rsidR="00853A5C" w:rsidRPr="006B6C54" w:rsidRDefault="00853A5C" w:rsidP="00853A5C">
      <w:pPr>
        <w:pStyle w:val="Level4"/>
        <w:numPr>
          <w:ilvl w:val="3"/>
          <w:numId w:val="7"/>
        </w:numPr>
      </w:pPr>
      <w:r>
        <w:t>to rebuild or reinstate the dwelling or any part of it, in the case of destruction or damage by a relevant cause.</w:t>
      </w:r>
    </w:p>
    <w:p w14:paraId="18AB42C6" w14:textId="77777777" w:rsidR="00853A5C" w:rsidRPr="006B6C54" w:rsidRDefault="00853A5C" w:rsidP="00853A5C">
      <w:pPr>
        <w:pStyle w:val="Level3"/>
        <w:numPr>
          <w:ilvl w:val="2"/>
          <w:numId w:val="7"/>
        </w:numPr>
      </w:pPr>
      <w:r>
        <w:t xml:space="preserve">If the dwelling forms part only of a building, the landlord’s obligation under </w:t>
      </w:r>
      <w:r w:rsidRPr="00DA3D9A">
        <w:rPr>
          <w:b/>
          <w:bCs/>
        </w:rPr>
        <w:t xml:space="preserve">terms  </w:t>
      </w:r>
      <w:r w:rsidRPr="00DA3D9A">
        <w:rPr>
          <w:b/>
          <w:bCs/>
        </w:rPr>
        <w:fldChar w:fldCharType="begin"/>
      </w:r>
      <w:r w:rsidRPr="00DA3D9A">
        <w:rPr>
          <w:b/>
          <w:bCs/>
        </w:rPr>
        <w:instrText xml:space="preserve"> REF _Ref94712029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6.1.1</w:t>
      </w:r>
      <w:r w:rsidRPr="00DA3D9A">
        <w:rPr>
          <w:b/>
          <w:bCs/>
        </w:rPr>
        <w:fldChar w:fldCharType="end"/>
      </w:r>
      <w:r>
        <w:t xml:space="preserve"> and </w:t>
      </w:r>
      <w:r w:rsidRPr="00DA3D9A">
        <w:rPr>
          <w:b/>
          <w:bCs/>
        </w:rPr>
        <w:fldChar w:fldCharType="begin"/>
      </w:r>
      <w:r w:rsidRPr="00DA3D9A">
        <w:rPr>
          <w:b/>
          <w:bCs/>
        </w:rPr>
        <w:instrText xml:space="preserve"> REF _Ref94711864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w:t>
      </w:r>
      <w:r w:rsidRPr="00DA3D9A">
        <w:rPr>
          <w:b/>
          <w:bCs/>
        </w:rPr>
        <w:fldChar w:fldCharType="end"/>
      </w:r>
      <w:r w:rsidRPr="00DA3D9A">
        <w:rPr>
          <w:b/>
          <w:bCs/>
        </w:rPr>
        <w:t>.1</w:t>
      </w:r>
      <w:r>
        <w:t xml:space="preserve"> do not require the landlord to rebuild or reinstate any other part of the building in which the landlord has an estate or interest, in the case of destruction or damage by a relevant cause.</w:t>
      </w:r>
    </w:p>
    <w:p w14:paraId="7D2D531C" w14:textId="77777777" w:rsidR="00853A5C" w:rsidRPr="006B6C54" w:rsidRDefault="00853A5C" w:rsidP="00853A5C">
      <w:pPr>
        <w:pStyle w:val="Level3"/>
        <w:numPr>
          <w:ilvl w:val="2"/>
          <w:numId w:val="7"/>
        </w:numPr>
      </w:pPr>
      <w:r>
        <w:t xml:space="preserve">Relevant causes for the purpose of </w:t>
      </w:r>
      <w:r w:rsidRPr="00DA3D9A">
        <w:rPr>
          <w:b/>
          <w:bCs/>
        </w:rPr>
        <w:t xml:space="preserve">paragraphs </w:t>
      </w:r>
      <w:r w:rsidRPr="00DA3D9A">
        <w:rPr>
          <w:b/>
          <w:bCs/>
        </w:rPr>
        <w:fldChar w:fldCharType="begin"/>
      </w:r>
      <w:r w:rsidRPr="00DA3D9A">
        <w:rPr>
          <w:b/>
          <w:bCs/>
        </w:rPr>
        <w:instrText xml:space="preserve"> REF _Ref94712289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6.4.2.2</w:t>
      </w:r>
      <w:r w:rsidRPr="00DA3D9A">
        <w:rPr>
          <w:b/>
          <w:bCs/>
        </w:rPr>
        <w:fldChar w:fldCharType="end"/>
      </w:r>
      <w:r>
        <w:t xml:space="preserve"> and </w:t>
      </w:r>
      <w:r w:rsidRPr="00DA3D9A">
        <w:rPr>
          <w:b/>
          <w:bCs/>
        </w:rPr>
        <w:fldChar w:fldCharType="begin"/>
      </w:r>
      <w:r w:rsidRPr="00DA3D9A">
        <w:rPr>
          <w:b/>
          <w:bCs/>
        </w:rPr>
        <w:instrText xml:space="preserve"> REF _Ref94712326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6.4.3</w:t>
      </w:r>
      <w:r w:rsidRPr="00DA3D9A">
        <w:rPr>
          <w:b/>
          <w:bCs/>
        </w:rPr>
        <w:fldChar w:fldCharType="end"/>
      </w:r>
      <w:r>
        <w:t xml:space="preserve"> of this term are fire, storm, flood or other inevitable accident.</w:t>
      </w:r>
    </w:p>
    <w:p w14:paraId="4EDA4751" w14:textId="77777777" w:rsidR="00853A5C" w:rsidRPr="006B6C54" w:rsidRDefault="00853A5C" w:rsidP="00853A5C">
      <w:pPr>
        <w:pStyle w:val="Level3"/>
        <w:numPr>
          <w:ilvl w:val="2"/>
          <w:numId w:val="7"/>
        </w:numPr>
      </w:pPr>
      <w:r w:rsidRPr="00DA3D9A">
        <w:rPr>
          <w:b/>
          <w:bCs/>
        </w:rPr>
        <w:t xml:space="preserve">Term </w:t>
      </w:r>
      <w:r w:rsidRPr="00DA3D9A">
        <w:rPr>
          <w:b/>
          <w:bCs/>
        </w:rPr>
        <w:fldChar w:fldCharType="begin"/>
      </w:r>
      <w:r w:rsidRPr="00DA3D9A">
        <w:rPr>
          <w:b/>
          <w:bCs/>
        </w:rPr>
        <w:instrText xml:space="preserve"> REF _Ref94712053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6.2.2</w:t>
      </w:r>
      <w:r w:rsidRPr="00DA3D9A">
        <w:rPr>
          <w:b/>
          <w:bCs/>
        </w:rPr>
        <w:fldChar w:fldCharType="end"/>
      </w:r>
      <w:r>
        <w:t xml:space="preserve"> does not require the landlord to carry out works or repairs unless the disrepair or failure to keep in proper working order affects your enjoyment of:</w:t>
      </w:r>
    </w:p>
    <w:p w14:paraId="26EEC8DE" w14:textId="77777777" w:rsidR="00853A5C" w:rsidRPr="006B6C54" w:rsidRDefault="00853A5C" w:rsidP="00853A5C">
      <w:pPr>
        <w:pStyle w:val="Level4"/>
        <w:numPr>
          <w:ilvl w:val="3"/>
          <w:numId w:val="7"/>
        </w:numPr>
      </w:pPr>
      <w:r>
        <w:t>the dwelling; or</w:t>
      </w:r>
    </w:p>
    <w:p w14:paraId="319CA957" w14:textId="77777777" w:rsidR="00853A5C" w:rsidRPr="006B6C54" w:rsidRDefault="00853A5C" w:rsidP="00853A5C">
      <w:pPr>
        <w:pStyle w:val="Level4"/>
        <w:numPr>
          <w:ilvl w:val="3"/>
          <w:numId w:val="7"/>
        </w:numPr>
      </w:pPr>
      <w:r>
        <w:t>the common parts that you are entitled to use under this contract.</w:t>
      </w:r>
    </w:p>
    <w:p w14:paraId="62194D63"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Limits on landlord obligations in relation to terms </w:t>
      </w:r>
      <w:r w:rsidRPr="006B6C54">
        <w:rPr>
          <w:rStyle w:val="Level2asHeadingtext"/>
        </w:rPr>
        <w:fldChar w:fldCharType="begin"/>
      </w:r>
      <w:r w:rsidRPr="006B6C54">
        <w:rPr>
          <w:rStyle w:val="Level2asHeadingtext"/>
        </w:rPr>
        <w:instrText xml:space="preserve"> REF _Ref94711855 \r \h </w:instrText>
      </w:r>
      <w:r w:rsidRPr="006B6C54">
        <w:rPr>
          <w:rStyle w:val="Level2asHeadingtext"/>
        </w:rPr>
      </w:r>
      <w:r w:rsidRPr="006B6C54">
        <w:rPr>
          <w:rStyle w:val="Level2asHeadingtext"/>
        </w:rPr>
        <w:fldChar w:fldCharType="separate"/>
      </w:r>
      <w:r>
        <w:rPr>
          <w:rStyle w:val="Level2asHeadingtext"/>
          <w:rFonts w:hint="eastAsia"/>
          <w:cs/>
        </w:rPr>
        <w:t>‎</w:t>
      </w:r>
      <w:r>
        <w:rPr>
          <w:rStyle w:val="Level2asHeadingtext"/>
        </w:rPr>
        <w:t>6.1</w:t>
      </w:r>
      <w:r w:rsidRPr="006B6C54">
        <w:rPr>
          <w:rStyle w:val="Level2asHeadingtext"/>
        </w:rPr>
        <w:fldChar w:fldCharType="end"/>
      </w:r>
      <w:r w:rsidRPr="006B6C54">
        <w:rPr>
          <w:rStyle w:val="Level2asHeadingtext"/>
        </w:rPr>
        <w:t xml:space="preserve"> and </w:t>
      </w:r>
      <w:r w:rsidRPr="006B6C54">
        <w:rPr>
          <w:rStyle w:val="Level2asHeadingtext"/>
        </w:rPr>
        <w:fldChar w:fldCharType="begin"/>
      </w:r>
      <w:r w:rsidRPr="006B6C54">
        <w:rPr>
          <w:rStyle w:val="Level2asHeadingtext"/>
        </w:rPr>
        <w:instrText xml:space="preserve"> REF _Ref94711864 \r \h </w:instrText>
      </w:r>
      <w:r w:rsidRPr="006B6C54">
        <w:rPr>
          <w:rStyle w:val="Level2asHeadingtext"/>
        </w:rPr>
      </w:r>
      <w:r w:rsidRPr="006B6C54">
        <w:rPr>
          <w:rStyle w:val="Level2asHeadingtext"/>
        </w:rPr>
        <w:fldChar w:fldCharType="separate"/>
      </w:r>
      <w:r>
        <w:rPr>
          <w:rStyle w:val="Level2asHeadingtext"/>
          <w:rFonts w:hint="eastAsia"/>
          <w:cs/>
        </w:rPr>
        <w:t>‎</w:t>
      </w:r>
      <w:r>
        <w:rPr>
          <w:rStyle w:val="Level2asHeadingtext"/>
        </w:rPr>
        <w:t>6.2</w:t>
      </w:r>
      <w:r w:rsidRPr="006B6C54">
        <w:rPr>
          <w:rStyle w:val="Level2asHeadingtext"/>
        </w:rPr>
        <w:fldChar w:fldCharType="end"/>
      </w:r>
      <w:r w:rsidRPr="006B6C54">
        <w:rPr>
          <w:rStyle w:val="Level2asHeadingtext"/>
        </w:rPr>
        <w:t>: contract-holder’s fault (F+)</w:t>
      </w:r>
    </w:p>
    <w:p w14:paraId="7FBAC68C" w14:textId="77777777" w:rsidR="00853A5C" w:rsidRPr="006B6C54" w:rsidRDefault="00853A5C" w:rsidP="00853A5C">
      <w:pPr>
        <w:pStyle w:val="Level3"/>
        <w:numPr>
          <w:ilvl w:val="2"/>
          <w:numId w:val="7"/>
        </w:numPr>
      </w:pPr>
      <w:r w:rsidRPr="00DA3D9A">
        <w:rPr>
          <w:b/>
          <w:bCs/>
        </w:rPr>
        <w:t xml:space="preserve">Term </w:t>
      </w:r>
      <w:r w:rsidRPr="00DA3D9A">
        <w:rPr>
          <w:b/>
          <w:bCs/>
        </w:rPr>
        <w:fldChar w:fldCharType="begin"/>
      </w:r>
      <w:r w:rsidRPr="00DA3D9A">
        <w:rPr>
          <w:b/>
          <w:bCs/>
        </w:rPr>
        <w:instrText xml:space="preserve"> REF _Ref94712029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6.1.1</w:t>
      </w:r>
      <w:r w:rsidRPr="00DA3D9A">
        <w:rPr>
          <w:b/>
          <w:bCs/>
        </w:rPr>
        <w:fldChar w:fldCharType="end"/>
      </w:r>
      <w:r>
        <w:t xml:space="preserve"> does not impose any liability on the landlord if the dwelling is unfit for human habitation wholly or mainly because of an act or omission (including an act or omission amounting to lack of care) by you or a permitted occupier of the dwelling.</w:t>
      </w:r>
    </w:p>
    <w:p w14:paraId="3B5FE52B" w14:textId="77777777" w:rsidR="00853A5C" w:rsidRPr="006B6C54" w:rsidRDefault="00853A5C" w:rsidP="00853A5C">
      <w:pPr>
        <w:pStyle w:val="Level3"/>
        <w:numPr>
          <w:ilvl w:val="2"/>
          <w:numId w:val="7"/>
        </w:numPr>
      </w:pPr>
      <w:r>
        <w:t xml:space="preserve">The landlord is not obliged by </w:t>
      </w:r>
      <w:r w:rsidRPr="00DA3D9A">
        <w:rPr>
          <w:b/>
          <w:bCs/>
        </w:rPr>
        <w:t xml:space="preserve">term </w:t>
      </w:r>
      <w:r w:rsidRPr="00DA3D9A">
        <w:rPr>
          <w:b/>
          <w:bCs/>
        </w:rPr>
        <w:fldChar w:fldCharType="begin"/>
      </w:r>
      <w:r w:rsidRPr="00DA3D9A">
        <w:rPr>
          <w:b/>
          <w:bCs/>
        </w:rPr>
        <w:instrText xml:space="preserve"> REF _Ref94712045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_Ref94712053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6.2.2</w:t>
      </w:r>
      <w:r w:rsidRPr="00DA3D9A">
        <w:rPr>
          <w:b/>
          <w:bCs/>
        </w:rPr>
        <w:fldChar w:fldCharType="end"/>
      </w:r>
      <w:r>
        <w:t xml:space="preserve"> to carry out works or repairs if the disrepair, or the failure of a service installation to be in working order, is wholly or mainly attributable to lack of care by you or a permitted occupier of the dwelling.</w:t>
      </w:r>
    </w:p>
    <w:p w14:paraId="68E76348" w14:textId="77777777" w:rsidR="00853A5C" w:rsidRPr="006B6C54" w:rsidRDefault="00853A5C" w:rsidP="00853A5C">
      <w:pPr>
        <w:pStyle w:val="Level3"/>
        <w:numPr>
          <w:ilvl w:val="2"/>
          <w:numId w:val="7"/>
        </w:numPr>
      </w:pPr>
      <w:proofErr w:type="gramStart"/>
      <w:r>
        <w:t>”Lack</w:t>
      </w:r>
      <w:proofErr w:type="gramEnd"/>
      <w:r>
        <w:t xml:space="preserve"> of care” means a failure to take proper care:</w:t>
      </w:r>
    </w:p>
    <w:p w14:paraId="0FD8B7FF" w14:textId="77777777" w:rsidR="00853A5C" w:rsidRPr="006B6C54" w:rsidRDefault="00853A5C" w:rsidP="00853A5C">
      <w:pPr>
        <w:pStyle w:val="Level4"/>
        <w:numPr>
          <w:ilvl w:val="3"/>
          <w:numId w:val="7"/>
        </w:numPr>
      </w:pPr>
      <w:r>
        <w:t>of the dwelling; or</w:t>
      </w:r>
    </w:p>
    <w:p w14:paraId="08176843" w14:textId="77777777" w:rsidR="00853A5C" w:rsidRPr="006B6C54" w:rsidRDefault="00853A5C" w:rsidP="00853A5C">
      <w:pPr>
        <w:pStyle w:val="Level4"/>
        <w:numPr>
          <w:ilvl w:val="3"/>
          <w:numId w:val="7"/>
        </w:numPr>
      </w:pPr>
      <w:r>
        <w:t>if the dwelling forms part only of a building, of the common parts that you are entitled to use under this contract.</w:t>
      </w:r>
    </w:p>
    <w:p w14:paraId="050795C7"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Limits on landlord obligations in relation to </w:t>
      </w:r>
      <w:r w:rsidRPr="00F14B4D">
        <w:rPr>
          <w:rStyle w:val="Level2asHeadingtext"/>
        </w:rPr>
        <w:t xml:space="preserve">terms </w:t>
      </w:r>
      <w:r w:rsidRPr="00F14B4D">
        <w:rPr>
          <w:rStyle w:val="Level2asHeadingtext"/>
        </w:rPr>
        <w:fldChar w:fldCharType="begin"/>
      </w:r>
      <w:r w:rsidRPr="00F14B4D">
        <w:rPr>
          <w:rStyle w:val="Level2asHeadingtext"/>
        </w:rPr>
        <w:instrText xml:space="preserve"> REF _Ref94711855 \r \h  \* MERGEFORMAT </w:instrText>
      </w:r>
      <w:r w:rsidRPr="00F14B4D">
        <w:rPr>
          <w:rStyle w:val="Level2asHeadingtext"/>
        </w:rPr>
      </w:r>
      <w:r w:rsidRPr="00F14B4D">
        <w:rPr>
          <w:rStyle w:val="Level2asHeadingtext"/>
        </w:rPr>
        <w:fldChar w:fldCharType="separate"/>
      </w:r>
      <w:r>
        <w:rPr>
          <w:rStyle w:val="Level2asHeadingtext"/>
          <w:rFonts w:hint="eastAsia"/>
          <w:cs/>
        </w:rPr>
        <w:t>‎</w:t>
      </w:r>
      <w:r>
        <w:rPr>
          <w:rStyle w:val="Level2asHeadingtext"/>
        </w:rPr>
        <w:t>6.1</w:t>
      </w:r>
      <w:r w:rsidRPr="00F14B4D">
        <w:rPr>
          <w:rStyle w:val="Level2asHeadingtext"/>
        </w:rPr>
        <w:fldChar w:fldCharType="end"/>
      </w:r>
      <w:r w:rsidRPr="00F14B4D">
        <w:rPr>
          <w:rStyle w:val="Level2asHeadingtext"/>
        </w:rPr>
        <w:t xml:space="preserve"> and </w:t>
      </w:r>
      <w:r>
        <w:rPr>
          <w:rStyle w:val="Level2asHeadingtext"/>
        </w:rPr>
        <w:t>6.2</w:t>
      </w:r>
      <w:r w:rsidRPr="006B6C54">
        <w:rPr>
          <w:rStyle w:val="Level2asHeadingtext"/>
        </w:rPr>
        <w:t>: notice (F+)</w:t>
      </w:r>
    </w:p>
    <w:p w14:paraId="0F09B90E" w14:textId="77777777" w:rsidR="00853A5C" w:rsidRPr="006B6C54" w:rsidRDefault="00853A5C" w:rsidP="00853A5C">
      <w:pPr>
        <w:pStyle w:val="Level3"/>
        <w:numPr>
          <w:ilvl w:val="2"/>
          <w:numId w:val="7"/>
        </w:numPr>
      </w:pPr>
      <w:r>
        <w:t xml:space="preserve">The landlord’s obligations under </w:t>
      </w:r>
      <w:r w:rsidRPr="00DA3D9A">
        <w:rPr>
          <w:b/>
          <w:bCs/>
        </w:rPr>
        <w:t xml:space="preserve">term </w:t>
      </w:r>
      <w:r w:rsidRPr="00DA3D9A">
        <w:rPr>
          <w:b/>
          <w:bCs/>
        </w:rPr>
        <w:fldChar w:fldCharType="begin"/>
      </w:r>
      <w:r w:rsidRPr="00DA3D9A">
        <w:rPr>
          <w:b/>
          <w:bCs/>
        </w:rPr>
        <w:instrText xml:space="preserve"> REF _Ref94712524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6.1.1.2</w:t>
      </w:r>
      <w:r w:rsidRPr="00DA3D9A">
        <w:rPr>
          <w:b/>
          <w:bCs/>
        </w:rPr>
        <w:fldChar w:fldCharType="end"/>
      </w:r>
      <w:r>
        <w:t xml:space="preserve"> and under </w:t>
      </w:r>
      <w:r w:rsidRPr="00DA3D9A">
        <w:rPr>
          <w:b/>
          <w:bCs/>
        </w:rPr>
        <w:t xml:space="preserve">term </w:t>
      </w:r>
      <w:r w:rsidRPr="00DA3D9A">
        <w:rPr>
          <w:b/>
          <w:bCs/>
        </w:rPr>
        <w:fldChar w:fldCharType="begin"/>
      </w:r>
      <w:r w:rsidRPr="00DA3D9A">
        <w:rPr>
          <w:b/>
          <w:bCs/>
        </w:rPr>
        <w:instrText xml:space="preserve"> REF _Ref94712045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6.2.1</w:t>
      </w:r>
      <w:r w:rsidRPr="00DA3D9A">
        <w:rPr>
          <w:b/>
          <w:bCs/>
        </w:rPr>
        <w:fldChar w:fldCharType="end"/>
      </w:r>
      <w:r w:rsidRPr="00DA3D9A">
        <w:rPr>
          <w:b/>
          <w:bCs/>
        </w:rPr>
        <w:t xml:space="preserve"> </w:t>
      </w:r>
      <w:r w:rsidRPr="00DA3D9A">
        <w:t>and</w:t>
      </w:r>
      <w:r w:rsidRPr="00DA3D9A">
        <w:rPr>
          <w:b/>
          <w:bCs/>
        </w:rPr>
        <w:t xml:space="preserve"> </w:t>
      </w:r>
      <w:r w:rsidRPr="00DA3D9A">
        <w:rPr>
          <w:b/>
          <w:bCs/>
        </w:rPr>
        <w:fldChar w:fldCharType="begin"/>
      </w:r>
      <w:r w:rsidRPr="00DA3D9A">
        <w:rPr>
          <w:b/>
          <w:bCs/>
        </w:rPr>
        <w:instrText xml:space="preserve"> REF _Ref94712053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6.2.2</w:t>
      </w:r>
      <w:r w:rsidRPr="00DA3D9A">
        <w:rPr>
          <w:b/>
          <w:bCs/>
        </w:rPr>
        <w:fldChar w:fldCharType="end"/>
      </w:r>
      <w:r>
        <w:t xml:space="preserve"> do not arise until the landlord (or in the case of joint landlords, any one of them) becomes aware that works or repairs are necessary.</w:t>
      </w:r>
    </w:p>
    <w:p w14:paraId="030D05B0" w14:textId="77777777" w:rsidR="00853A5C" w:rsidRPr="006B6C54" w:rsidRDefault="00853A5C" w:rsidP="00853A5C">
      <w:pPr>
        <w:pStyle w:val="Level3"/>
        <w:numPr>
          <w:ilvl w:val="2"/>
          <w:numId w:val="7"/>
        </w:numPr>
      </w:pPr>
      <w:r>
        <w:t xml:space="preserve">The landlord complies with the obligations under </w:t>
      </w:r>
      <w:r w:rsidRPr="00DA3D9A">
        <w:rPr>
          <w:b/>
          <w:bCs/>
        </w:rPr>
        <w:t xml:space="preserve">term </w:t>
      </w:r>
      <w:r w:rsidRPr="00DA3D9A">
        <w:rPr>
          <w:b/>
          <w:bCs/>
        </w:rPr>
        <w:fldChar w:fldCharType="begin"/>
      </w:r>
      <w:r w:rsidRPr="00DA3D9A">
        <w:rPr>
          <w:b/>
          <w:bCs/>
        </w:rPr>
        <w:instrText xml:space="preserve"> REF _Ref94712524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6.1.1.2</w:t>
      </w:r>
      <w:r w:rsidRPr="00DA3D9A">
        <w:rPr>
          <w:b/>
          <w:bCs/>
        </w:rPr>
        <w:fldChar w:fldCharType="end"/>
      </w:r>
      <w:r>
        <w:t xml:space="preserve"> and under </w:t>
      </w:r>
      <w:r w:rsidRPr="00E87D47">
        <w:rPr>
          <w:b/>
          <w:bCs/>
        </w:rPr>
        <w:t>terms</w:t>
      </w:r>
      <w:r>
        <w:t xml:space="preserve"> </w:t>
      </w:r>
      <w:r w:rsidRPr="00DA3D9A">
        <w:rPr>
          <w:b/>
          <w:bCs/>
        </w:rPr>
        <w:fldChar w:fldCharType="begin"/>
      </w:r>
      <w:r w:rsidRPr="00DA3D9A">
        <w:rPr>
          <w:b/>
          <w:bCs/>
        </w:rPr>
        <w:instrText xml:space="preserve"> REF _Ref94712045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6.2.1</w:t>
      </w:r>
      <w:r w:rsidRPr="00DA3D9A">
        <w:rPr>
          <w:b/>
          <w:bCs/>
        </w:rPr>
        <w:fldChar w:fldCharType="end"/>
      </w:r>
      <w:r w:rsidRPr="00DA3D9A">
        <w:rPr>
          <w:b/>
          <w:bCs/>
        </w:rPr>
        <w:t xml:space="preserve"> </w:t>
      </w:r>
      <w:r w:rsidRPr="00DA3D9A">
        <w:t>and</w:t>
      </w:r>
      <w:r w:rsidRPr="00DA3D9A">
        <w:rPr>
          <w:b/>
          <w:bCs/>
        </w:rPr>
        <w:t xml:space="preserve"> </w:t>
      </w:r>
      <w:r w:rsidRPr="00DA3D9A">
        <w:rPr>
          <w:b/>
          <w:bCs/>
        </w:rPr>
        <w:fldChar w:fldCharType="begin"/>
      </w:r>
      <w:r w:rsidRPr="00DA3D9A">
        <w:rPr>
          <w:b/>
          <w:bCs/>
        </w:rPr>
        <w:instrText xml:space="preserve"> REF _Ref94712053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6.2.2</w:t>
      </w:r>
      <w:r w:rsidRPr="00DA3D9A">
        <w:rPr>
          <w:b/>
          <w:bCs/>
        </w:rPr>
        <w:fldChar w:fldCharType="end"/>
      </w:r>
      <w:r>
        <w:t xml:space="preserve"> if the landlord carries out the necessary works or repairs within a reasonable time after the day on which the landlord becomes aware that they are necessary.</w:t>
      </w:r>
    </w:p>
    <w:p w14:paraId="259FDBE0" w14:textId="77777777" w:rsidR="00853A5C" w:rsidRPr="006B6C54" w:rsidRDefault="00853A5C" w:rsidP="00853A5C">
      <w:pPr>
        <w:pStyle w:val="Level3"/>
        <w:numPr>
          <w:ilvl w:val="2"/>
          <w:numId w:val="7"/>
        </w:numPr>
      </w:pPr>
      <w:r>
        <w:t>If:</w:t>
      </w:r>
    </w:p>
    <w:p w14:paraId="00C2D6EE" w14:textId="77777777" w:rsidR="00853A5C" w:rsidRPr="006B6C54" w:rsidRDefault="00853A5C" w:rsidP="00853A5C">
      <w:pPr>
        <w:pStyle w:val="Level4"/>
        <w:numPr>
          <w:ilvl w:val="3"/>
          <w:numId w:val="7"/>
        </w:numPr>
      </w:pPr>
      <w:r>
        <w:t>the landlord (the “old landlord”) transfers the old landlord’s interest in the dwelling to another person (the “new landlord”); and</w:t>
      </w:r>
    </w:p>
    <w:p w14:paraId="4DBC1591" w14:textId="77777777" w:rsidR="00853A5C" w:rsidRPr="006B6C54" w:rsidRDefault="00853A5C" w:rsidP="00853A5C">
      <w:pPr>
        <w:pStyle w:val="Level4"/>
        <w:numPr>
          <w:ilvl w:val="3"/>
          <w:numId w:val="7"/>
        </w:numPr>
      </w:pPr>
      <w:r>
        <w:t xml:space="preserve">the old landlord (or where two or more persons jointly constitute the old landlord, any one of them) is aware before the date of the transfer that works or repairs are necessary in order to comply with </w:t>
      </w:r>
      <w:r w:rsidRPr="00DA3D9A">
        <w:rPr>
          <w:b/>
          <w:bCs/>
        </w:rPr>
        <w:t xml:space="preserve">term </w:t>
      </w:r>
      <w:r w:rsidRPr="00DA3D9A">
        <w:rPr>
          <w:b/>
          <w:bCs/>
        </w:rPr>
        <w:fldChar w:fldCharType="begin"/>
      </w:r>
      <w:r w:rsidRPr="00DA3D9A">
        <w:rPr>
          <w:b/>
          <w:bCs/>
        </w:rPr>
        <w:instrText xml:space="preserve"> REF _Ref94712029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_Ref94712045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6.2.1</w:t>
      </w:r>
      <w:r w:rsidRPr="00DA3D9A">
        <w:rPr>
          <w:b/>
          <w:bCs/>
        </w:rPr>
        <w:fldChar w:fldCharType="end"/>
      </w:r>
      <w:r w:rsidRPr="00DA3D9A">
        <w:rPr>
          <w:b/>
          <w:bCs/>
        </w:rPr>
        <w:t xml:space="preserve"> </w:t>
      </w:r>
      <w:proofErr w:type="spellStart"/>
      <w:r w:rsidRPr="00DA3D9A">
        <w:t>or</w:t>
      </w:r>
      <w:proofErr w:type="spellEnd"/>
      <w:r w:rsidRPr="00DA3D9A">
        <w:rPr>
          <w:b/>
          <w:bCs/>
        </w:rPr>
        <w:t xml:space="preserve"> </w:t>
      </w:r>
      <w:r w:rsidRPr="00DA3D9A">
        <w:rPr>
          <w:b/>
          <w:bCs/>
        </w:rPr>
        <w:fldChar w:fldCharType="begin"/>
      </w:r>
      <w:r w:rsidRPr="00DA3D9A">
        <w:rPr>
          <w:b/>
          <w:bCs/>
        </w:rPr>
        <w:instrText xml:space="preserve"> REF _Ref94712053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6.2.2</w:t>
      </w:r>
      <w:r w:rsidRPr="00DA3D9A">
        <w:rPr>
          <w:b/>
          <w:bCs/>
        </w:rPr>
        <w:fldChar w:fldCharType="end"/>
      </w:r>
      <w:r>
        <w:t>,</w:t>
      </w:r>
    </w:p>
    <w:p w14:paraId="439442DA" w14:textId="77777777" w:rsidR="00853A5C" w:rsidRPr="0071162D" w:rsidRDefault="00853A5C" w:rsidP="00853A5C">
      <w:pPr>
        <w:pStyle w:val="Body2"/>
        <w:ind w:left="1843"/>
      </w:pPr>
      <w:r>
        <w:t>the new landlord is to be treated as becoming aware of the need for those works or repairs on the date of the transfer, but not before.</w:t>
      </w:r>
    </w:p>
    <w:p w14:paraId="29D58F12" w14:textId="77777777" w:rsidR="00853A5C" w:rsidRPr="006B6C54" w:rsidRDefault="00853A5C" w:rsidP="00853A5C">
      <w:pPr>
        <w:pStyle w:val="Level2"/>
        <w:keepNext/>
        <w:numPr>
          <w:ilvl w:val="1"/>
          <w:numId w:val="7"/>
        </w:numPr>
        <w:rPr>
          <w:rStyle w:val="Level2asHeadingtext"/>
        </w:rPr>
      </w:pPr>
      <w:r w:rsidRPr="006B6C54">
        <w:rPr>
          <w:rStyle w:val="Level2asHeadingtext"/>
        </w:rPr>
        <w:t>Rights of permitted occupiers (F+)</w:t>
      </w:r>
    </w:p>
    <w:p w14:paraId="00DE7245" w14:textId="77777777" w:rsidR="00853A5C" w:rsidRPr="006B6C54" w:rsidRDefault="00853A5C" w:rsidP="00853A5C">
      <w:pPr>
        <w:pStyle w:val="Level3"/>
        <w:numPr>
          <w:ilvl w:val="2"/>
          <w:numId w:val="7"/>
        </w:numPr>
      </w:pPr>
      <w:r>
        <w:t>A permitted occupier</w:t>
      </w:r>
      <w:r>
        <w:rPr>
          <w:rStyle w:val="FootnoteReference"/>
        </w:rPr>
        <w:footnoteReference w:id="51"/>
      </w:r>
      <w:r>
        <w:t xml:space="preserve"> who suffers personal injury, or loss of or damage to personal property, as a result of the landlord failing to comply </w:t>
      </w:r>
      <w:r w:rsidRPr="00DA3D9A">
        <w:t>with</w:t>
      </w:r>
      <w:r w:rsidRPr="00DA3D9A">
        <w:rPr>
          <w:b/>
          <w:bCs/>
        </w:rPr>
        <w:t xml:space="preserve"> term </w:t>
      </w:r>
      <w:r w:rsidRPr="00DA3D9A">
        <w:rPr>
          <w:b/>
          <w:bCs/>
        </w:rPr>
        <w:fldChar w:fldCharType="begin"/>
      </w:r>
      <w:r w:rsidRPr="00DA3D9A">
        <w:rPr>
          <w:b/>
          <w:bCs/>
        </w:rPr>
        <w:instrText xml:space="preserve"> REF _Ref94711855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_Ref94711864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6.2</w:t>
      </w:r>
      <w:r w:rsidRPr="00DA3D9A">
        <w:rPr>
          <w:b/>
          <w:bCs/>
        </w:rPr>
        <w:fldChar w:fldCharType="end"/>
      </w:r>
      <w:r>
        <w:t>, may enforce the term in question in his or her own right by bringing proceedings in respect of the injury, loss or damage.</w:t>
      </w:r>
    </w:p>
    <w:p w14:paraId="70D2748A" w14:textId="77777777" w:rsidR="00853A5C" w:rsidRPr="0015134D" w:rsidRDefault="00853A5C" w:rsidP="00853A5C">
      <w:pPr>
        <w:pStyle w:val="Level3"/>
        <w:numPr>
          <w:ilvl w:val="2"/>
          <w:numId w:val="7"/>
        </w:numPr>
      </w:pPr>
      <w:r w:rsidRPr="0015134D">
        <w:t>But a permitted occupier who is a lodger</w:t>
      </w:r>
      <w:r>
        <w:rPr>
          <w:rStyle w:val="FootnoteReference"/>
        </w:rPr>
        <w:footnoteReference w:id="52"/>
      </w:r>
      <w:r w:rsidRPr="0015134D">
        <w:t xml:space="preserve"> or sub-holder</w:t>
      </w:r>
      <w:r>
        <w:rPr>
          <w:rStyle w:val="FootnoteReference"/>
        </w:rPr>
        <w:footnoteReference w:id="53"/>
      </w:r>
      <w:r w:rsidRPr="0015134D">
        <w:t xml:space="preserve"> may do so only if the lodger is allowed to live in the </w:t>
      </w:r>
      <w:r>
        <w:t>dwelling</w:t>
      </w:r>
      <w:r w:rsidRPr="0015134D">
        <w:t>, or the sub-occupation</w:t>
      </w:r>
      <w:r>
        <w:rPr>
          <w:rStyle w:val="FootnoteReference"/>
        </w:rPr>
        <w:footnoteReference w:id="54"/>
      </w:r>
      <w:r w:rsidRPr="0015134D">
        <w:t xml:space="preserve"> contract is made, in accordance with this contract.</w:t>
      </w:r>
    </w:p>
    <w:p w14:paraId="54CDCA2B" w14:textId="77777777" w:rsidR="00853A5C" w:rsidRPr="00CB540D" w:rsidRDefault="00853A5C" w:rsidP="00853A5C">
      <w:pPr>
        <w:pStyle w:val="Level1"/>
        <w:keepNext/>
        <w:numPr>
          <w:ilvl w:val="0"/>
          <w:numId w:val="7"/>
        </w:numPr>
      </w:pPr>
      <w:r w:rsidRPr="006B6C54">
        <w:rPr>
          <w:rStyle w:val="Level1asHeadingtext"/>
        </w:rPr>
        <w:t xml:space="preserve">Making changes to the </w:t>
      </w:r>
      <w:r>
        <w:rPr>
          <w:rStyle w:val="Level1asHeadingtext"/>
        </w:rPr>
        <w:t>dwelling</w:t>
      </w:r>
      <w:r w:rsidRPr="006B6C54">
        <w:rPr>
          <w:rStyle w:val="Level1asHeadingtext"/>
        </w:rPr>
        <w:t xml:space="preserve"> or utilities</w:t>
      </w:r>
      <w:r w:rsidRPr="00CB540D">
        <w:fldChar w:fldCharType="begin"/>
      </w:r>
      <w:r w:rsidRPr="00CB540D">
        <w:instrText xml:space="preserve"> TC "</w:instrText>
      </w:r>
      <w:r w:rsidRPr="00CB540D">
        <w:fldChar w:fldCharType="begin"/>
      </w:r>
      <w:r w:rsidRPr="00CB540D">
        <w:instrText xml:space="preserve"> REF _NN45\r \h </w:instrText>
      </w:r>
      <w:r w:rsidRPr="00CB540D">
        <w:fldChar w:fldCharType="separate"/>
      </w:r>
      <w:bookmarkStart w:id="210" w:name="_Toc157530444"/>
      <w:bookmarkStart w:id="211" w:name="_Toc158109610"/>
      <w:r>
        <w:rPr>
          <w:rFonts w:hint="eastAsia"/>
          <w:cs/>
        </w:rPr>
        <w:instrText>‎</w:instrText>
      </w:r>
      <w:r>
        <w:instrText>7</w:instrText>
      </w:r>
      <w:r w:rsidRPr="00CB540D">
        <w:fldChar w:fldCharType="end"/>
      </w:r>
      <w:r w:rsidRPr="00CB540D">
        <w:tab/>
        <w:instrText xml:space="preserve">Making changes to the </w:instrText>
      </w:r>
      <w:r>
        <w:instrText>accommodation</w:instrText>
      </w:r>
      <w:r w:rsidRPr="00CB540D">
        <w:instrText xml:space="preserve"> or utilities</w:instrText>
      </w:r>
      <w:bookmarkEnd w:id="210"/>
      <w:bookmarkEnd w:id="211"/>
      <w:r w:rsidRPr="00CB540D">
        <w:instrText xml:space="preserve">" \l 1 </w:instrText>
      </w:r>
      <w:r w:rsidRPr="00CB540D">
        <w:fldChar w:fldCharType="end"/>
      </w:r>
    </w:p>
    <w:p w14:paraId="75D1B88C" w14:textId="77777777" w:rsidR="00853A5C" w:rsidRPr="0071015D" w:rsidRDefault="00853A5C" w:rsidP="00853A5C">
      <w:pPr>
        <w:pStyle w:val="Level2"/>
        <w:keepNext/>
        <w:numPr>
          <w:ilvl w:val="1"/>
          <w:numId w:val="7"/>
        </w:numPr>
        <w:rPr>
          <w:rStyle w:val="Level2asHeadingtext"/>
        </w:rPr>
      </w:pPr>
      <w:r w:rsidRPr="0071015D">
        <w:rPr>
          <w:rStyle w:val="Level2asHeadingtext"/>
        </w:rPr>
        <w:t>Changes to the dwelling (S)</w:t>
      </w:r>
    </w:p>
    <w:p w14:paraId="09A1C667" w14:textId="10B31C42" w:rsidR="00853A5C" w:rsidRPr="0071015D" w:rsidRDefault="00853A5C" w:rsidP="00853A5C">
      <w:pPr>
        <w:pStyle w:val="Level2"/>
        <w:numPr>
          <w:ilvl w:val="1"/>
          <w:numId w:val="7"/>
        </w:numPr>
      </w:pPr>
      <w:r w:rsidRPr="0071015D">
        <w:t xml:space="preserve">SAVE FOR THE ALTERATIONS THAT MAY BE CARRIED OUT WITH LANDLORD’S CONSENT PURSUANT TO </w:t>
      </w:r>
      <w:r w:rsidRPr="00AA30F6">
        <w:rPr>
          <w:b/>
          <w:bCs/>
        </w:rPr>
        <w:t>TERM 7.4</w:t>
      </w:r>
      <w:r w:rsidRPr="0071015D">
        <w:t xml:space="preserve"> you must not make any alteration to the dwelling</w:t>
      </w:r>
      <w:r w:rsidR="00C918B2">
        <w:t>.</w:t>
      </w:r>
    </w:p>
    <w:p w14:paraId="1E45147E" w14:textId="77777777" w:rsidR="00853A5C" w:rsidRPr="0071015D" w:rsidRDefault="00853A5C" w:rsidP="00853A5C">
      <w:pPr>
        <w:pStyle w:val="Level2"/>
        <w:numPr>
          <w:ilvl w:val="1"/>
          <w:numId w:val="7"/>
        </w:numPr>
      </w:pPr>
      <w:r w:rsidRPr="0071015D">
        <w:t xml:space="preserve">the purposes of </w:t>
      </w:r>
      <w:r w:rsidRPr="0071015D">
        <w:rPr>
          <w:b/>
          <w:bCs/>
        </w:rPr>
        <w:t xml:space="preserve">paragraph </w:t>
      </w:r>
      <w:r w:rsidRPr="0071015D">
        <w:rPr>
          <w:b/>
          <w:bCs/>
        </w:rPr>
        <w:fldChar w:fldCharType="begin"/>
      </w:r>
      <w:r w:rsidRPr="0071015D">
        <w:rPr>
          <w:b/>
          <w:bCs/>
        </w:rPr>
        <w:instrText xml:space="preserve"> REF _Ref94712911 \r \h  \* MERGEFORMAT </w:instrText>
      </w:r>
      <w:r w:rsidRPr="0071015D">
        <w:rPr>
          <w:b/>
          <w:bCs/>
        </w:rPr>
      </w:r>
      <w:r w:rsidRPr="0071015D">
        <w:rPr>
          <w:b/>
          <w:bCs/>
        </w:rPr>
        <w:fldChar w:fldCharType="separate"/>
      </w:r>
      <w:r>
        <w:rPr>
          <w:rFonts w:hint="eastAsia"/>
          <w:b/>
          <w:bCs/>
          <w:cs/>
        </w:rPr>
        <w:t>‎</w:t>
      </w:r>
      <w:r>
        <w:rPr>
          <w:b/>
          <w:bCs/>
        </w:rPr>
        <w:t>7.2</w:t>
      </w:r>
      <w:r w:rsidRPr="0071015D">
        <w:rPr>
          <w:b/>
          <w:bCs/>
        </w:rPr>
        <w:fldChar w:fldCharType="end"/>
      </w:r>
      <w:r w:rsidRPr="0071015D">
        <w:t xml:space="preserve"> of this term</w:t>
      </w:r>
      <w:proofErr w:type="gramStart"/>
      <w:r w:rsidRPr="0071015D">
        <w:t>, ”</w:t>
      </w:r>
      <w:r w:rsidRPr="0071015D">
        <w:rPr>
          <w:i/>
          <w:iCs/>
        </w:rPr>
        <w:t>alteration</w:t>
      </w:r>
      <w:proofErr w:type="gramEnd"/>
      <w:r w:rsidRPr="0071015D">
        <w:t>” includes</w:t>
      </w:r>
      <w:r w:rsidRPr="00C621E3">
        <w:t>:</w:t>
      </w:r>
    </w:p>
    <w:p w14:paraId="5B2FECA7" w14:textId="77777777" w:rsidR="00853A5C" w:rsidRDefault="00853A5C" w:rsidP="00853A5C">
      <w:pPr>
        <w:pStyle w:val="Level3"/>
        <w:numPr>
          <w:ilvl w:val="2"/>
          <w:numId w:val="7"/>
        </w:numPr>
      </w:pPr>
      <w:r w:rsidRPr="0071015D">
        <w:t xml:space="preserve">ANY ALTERATION, REMOVAL OR REPLACEMENT OF THE STRUCTURE OF THE BUILDING, EG KNOCKING DOWN OR PUTTING UP WALLS, OR ALTERING THE CONFIGURATION OF THE </w:t>
      </w:r>
      <w:proofErr w:type="gramStart"/>
      <w:r w:rsidRPr="0071015D">
        <w:t>DWELLING;</w:t>
      </w:r>
      <w:proofErr w:type="gramEnd"/>
    </w:p>
    <w:p w14:paraId="5896BC6D" w14:textId="77777777" w:rsidR="00853A5C" w:rsidRPr="0071015D" w:rsidRDefault="00853A5C" w:rsidP="00853A5C">
      <w:pPr>
        <w:pStyle w:val="Level3"/>
        <w:numPr>
          <w:ilvl w:val="2"/>
          <w:numId w:val="7"/>
        </w:numPr>
      </w:pPr>
      <w:bookmarkStart w:id="212" w:name="_Hlk153175041"/>
      <w:r>
        <w:t xml:space="preserve">ANY ALTERATION, REMOVAL OR REPLACEMENT OF NON-STRUCTURAL ELEMENTS OF THE DWELLING, SUCH AS NON-LOAD BEARING PARTITION </w:t>
      </w:r>
      <w:proofErr w:type="gramStart"/>
      <w:r>
        <w:t>WALLS;</w:t>
      </w:r>
      <w:proofErr w:type="gramEnd"/>
    </w:p>
    <w:bookmarkEnd w:id="212"/>
    <w:p w14:paraId="29C781CF" w14:textId="77777777" w:rsidR="00853A5C" w:rsidRPr="0071015D" w:rsidRDefault="00853A5C" w:rsidP="00853A5C">
      <w:pPr>
        <w:pStyle w:val="Level3"/>
        <w:numPr>
          <w:ilvl w:val="2"/>
          <w:numId w:val="7"/>
        </w:numPr>
      </w:pPr>
      <w:r w:rsidRPr="0071015D">
        <w:t xml:space="preserve">any </w:t>
      </w:r>
      <w:r>
        <w:t xml:space="preserve">REMOVAL, </w:t>
      </w:r>
      <w:r w:rsidRPr="0071015D">
        <w:t xml:space="preserve">addition to or alteration of the fixtures and fittings in the </w:t>
      </w:r>
      <w:proofErr w:type="gramStart"/>
      <w:r w:rsidRPr="0071015D">
        <w:t>dwelling;</w:t>
      </w:r>
      <w:proofErr w:type="gramEnd"/>
    </w:p>
    <w:p w14:paraId="65CB9E5D" w14:textId="77777777" w:rsidR="00853A5C" w:rsidRDefault="00853A5C" w:rsidP="00853A5C">
      <w:pPr>
        <w:pStyle w:val="Level3"/>
        <w:numPr>
          <w:ilvl w:val="2"/>
          <w:numId w:val="7"/>
        </w:numPr>
      </w:pPr>
      <w:r w:rsidRPr="0071015D">
        <w:t xml:space="preserve">the erection of an aerial, CCTV or satellite </w:t>
      </w:r>
      <w:proofErr w:type="gramStart"/>
      <w:r w:rsidRPr="0071015D">
        <w:t>dish;</w:t>
      </w:r>
      <w:proofErr w:type="gramEnd"/>
    </w:p>
    <w:p w14:paraId="4F875084" w14:textId="77777777" w:rsidR="00853A5C" w:rsidRPr="0071015D" w:rsidRDefault="00853A5C" w:rsidP="00853A5C">
      <w:pPr>
        <w:pStyle w:val="Level3"/>
        <w:numPr>
          <w:ilvl w:val="2"/>
          <w:numId w:val="7"/>
        </w:numPr>
      </w:pPr>
      <w:bookmarkStart w:id="213" w:name="_Hlk153175060"/>
      <w:r>
        <w:t xml:space="preserve">THE INSTALLATION, ALTERATION OR REMOVAL OF CABLE TELEVISION OR TELEPHONE CABLES AND ASSOCIATED </w:t>
      </w:r>
      <w:proofErr w:type="gramStart"/>
      <w:r>
        <w:t>INSTALLATIONS;</w:t>
      </w:r>
      <w:proofErr w:type="gramEnd"/>
      <w:r>
        <w:t xml:space="preserve"> </w:t>
      </w:r>
    </w:p>
    <w:bookmarkEnd w:id="213"/>
    <w:p w14:paraId="1528C607" w14:textId="77777777" w:rsidR="00853A5C" w:rsidRPr="0071015D" w:rsidRDefault="00853A5C" w:rsidP="00853A5C">
      <w:pPr>
        <w:pStyle w:val="Level3"/>
        <w:numPr>
          <w:ilvl w:val="2"/>
          <w:numId w:val="7"/>
        </w:numPr>
      </w:pPr>
      <w:r w:rsidRPr="0071015D">
        <w:t xml:space="preserve">INSTALLATION OF CENTRAL HEATING OR ALTERNATIVE HEATING APPARATUS IN THE </w:t>
      </w:r>
      <w:proofErr w:type="gramStart"/>
      <w:r w:rsidRPr="0071015D">
        <w:t>DWELLING;</w:t>
      </w:r>
      <w:proofErr w:type="gramEnd"/>
    </w:p>
    <w:p w14:paraId="5841A780" w14:textId="77777777" w:rsidR="00853A5C" w:rsidRDefault="00853A5C" w:rsidP="00853A5C">
      <w:pPr>
        <w:pStyle w:val="Level3"/>
        <w:numPr>
          <w:ilvl w:val="2"/>
          <w:numId w:val="7"/>
        </w:numPr>
      </w:pPr>
      <w:r>
        <w:t>ALTERATIONS TO</w:t>
      </w:r>
      <w:r w:rsidRPr="0071015D">
        <w:t xml:space="preserve"> DOORS, WINDOWS OR </w:t>
      </w:r>
      <w:proofErr w:type="gramStart"/>
      <w:r w:rsidRPr="0071015D">
        <w:t>FLOORING;</w:t>
      </w:r>
      <w:proofErr w:type="gramEnd"/>
    </w:p>
    <w:p w14:paraId="69C3B2BD" w14:textId="77777777" w:rsidR="00853A5C" w:rsidRPr="0071015D" w:rsidRDefault="00853A5C" w:rsidP="00853A5C">
      <w:pPr>
        <w:pStyle w:val="Level3"/>
        <w:numPr>
          <w:ilvl w:val="2"/>
          <w:numId w:val="7"/>
        </w:numPr>
      </w:pPr>
      <w:bookmarkStart w:id="214" w:name="_Hlk153175072"/>
      <w:r>
        <w:t xml:space="preserve">ALTERATIONS TO ANY SAFETY CONTROLS ON DOORS AND </w:t>
      </w:r>
      <w:proofErr w:type="gramStart"/>
      <w:r>
        <w:t>WINDOWS;</w:t>
      </w:r>
      <w:proofErr w:type="gramEnd"/>
    </w:p>
    <w:bookmarkEnd w:id="214"/>
    <w:p w14:paraId="13ACE351" w14:textId="77777777" w:rsidR="00853A5C" w:rsidRDefault="00853A5C" w:rsidP="00853A5C">
      <w:pPr>
        <w:pStyle w:val="Level3"/>
        <w:numPr>
          <w:ilvl w:val="2"/>
          <w:numId w:val="7"/>
        </w:numPr>
      </w:pPr>
      <w:r w:rsidRPr="0071015D">
        <w:t xml:space="preserve">WALLPAPERING OR </w:t>
      </w:r>
      <w:proofErr w:type="gramStart"/>
      <w:r w:rsidRPr="0071015D">
        <w:t>ARTEXING;</w:t>
      </w:r>
      <w:proofErr w:type="gramEnd"/>
    </w:p>
    <w:p w14:paraId="6A99480E" w14:textId="77777777" w:rsidR="00853A5C" w:rsidRPr="0071015D" w:rsidRDefault="00853A5C" w:rsidP="00853A5C">
      <w:pPr>
        <w:pStyle w:val="Level3"/>
        <w:numPr>
          <w:ilvl w:val="2"/>
          <w:numId w:val="7"/>
        </w:numPr>
      </w:pPr>
      <w:r>
        <w:t xml:space="preserve">FIXING PICTURES, POSTERS AND OTHER ITEMS TO THE WALLS CEILINGS OR </w:t>
      </w:r>
      <w:proofErr w:type="gramStart"/>
      <w:r>
        <w:t>WOODWORK;</w:t>
      </w:r>
      <w:proofErr w:type="gramEnd"/>
    </w:p>
    <w:p w14:paraId="156E32AE" w14:textId="77777777" w:rsidR="00853A5C" w:rsidRDefault="00853A5C" w:rsidP="00853A5C">
      <w:pPr>
        <w:pStyle w:val="Level3"/>
        <w:numPr>
          <w:ilvl w:val="2"/>
          <w:numId w:val="7"/>
        </w:numPr>
      </w:pPr>
      <w:r w:rsidRPr="0071015D">
        <w:t xml:space="preserve">ALTERATION TO THE EXTERNAL BALCONY / </w:t>
      </w:r>
      <w:proofErr w:type="gramStart"/>
      <w:r w:rsidRPr="0071015D">
        <w:t>FAÇADE;</w:t>
      </w:r>
      <w:proofErr w:type="gramEnd"/>
    </w:p>
    <w:p w14:paraId="3F9AFEC6" w14:textId="77777777" w:rsidR="00853A5C" w:rsidRDefault="00853A5C" w:rsidP="00853A5C">
      <w:pPr>
        <w:pStyle w:val="Level3"/>
        <w:numPr>
          <w:ilvl w:val="2"/>
          <w:numId w:val="7"/>
        </w:numPr>
      </w:pPr>
      <w:r>
        <w:t xml:space="preserve">INSTALLATION OF BLINDS AND OTHER WINDOW </w:t>
      </w:r>
      <w:proofErr w:type="gramStart"/>
      <w:r>
        <w:t>FURNITURE;</w:t>
      </w:r>
      <w:proofErr w:type="gramEnd"/>
    </w:p>
    <w:p w14:paraId="382CC94C" w14:textId="77777777" w:rsidR="00853A5C" w:rsidRPr="0071015D" w:rsidRDefault="00853A5C" w:rsidP="00853A5C">
      <w:pPr>
        <w:pStyle w:val="Level3"/>
        <w:numPr>
          <w:ilvl w:val="2"/>
          <w:numId w:val="7"/>
        </w:numPr>
      </w:pPr>
      <w:r w:rsidRPr="0071015D">
        <w:t>the erection, removal or structural alteration to sheds, garages or any other structures in OR FORMING PART OF the dwelling OR THE BUILDING; and</w:t>
      </w:r>
    </w:p>
    <w:p w14:paraId="29333A82" w14:textId="77777777" w:rsidR="00853A5C" w:rsidRPr="00C621E3" w:rsidRDefault="00853A5C" w:rsidP="00853A5C">
      <w:pPr>
        <w:pStyle w:val="Level3"/>
        <w:numPr>
          <w:ilvl w:val="2"/>
          <w:numId w:val="7"/>
        </w:numPr>
      </w:pPr>
      <w:r w:rsidRPr="00C621E3">
        <w:t>the carrying out of INTERNAL OR external decoration to the dwelling.</w:t>
      </w:r>
    </w:p>
    <w:p w14:paraId="2D585529" w14:textId="77777777" w:rsidR="00853A5C" w:rsidRDefault="00853A5C" w:rsidP="00853A5C">
      <w:pPr>
        <w:pStyle w:val="Level2"/>
        <w:numPr>
          <w:ilvl w:val="1"/>
          <w:numId w:val="7"/>
        </w:numPr>
      </w:pPr>
      <w:r>
        <w:t xml:space="preserve">WITH THE PRIOR WRITTEN CONSENT OF THE </w:t>
      </w:r>
      <w:proofErr w:type="gramStart"/>
      <w:r>
        <w:t>LANDLORD</w:t>
      </w:r>
      <w:proofErr w:type="gramEnd"/>
      <w:r>
        <w:t xml:space="preserve"> </w:t>
      </w:r>
      <w:r w:rsidRPr="00C621E3">
        <w:t xml:space="preserve">YOU </w:t>
      </w:r>
      <w:r>
        <w:t>MAY:</w:t>
      </w:r>
      <w:r w:rsidRPr="00C621E3">
        <w:t xml:space="preserve"> </w:t>
      </w:r>
    </w:p>
    <w:p w14:paraId="30C7C7C2" w14:textId="77777777" w:rsidR="00853A5C" w:rsidRDefault="00853A5C" w:rsidP="00853A5C">
      <w:pPr>
        <w:pStyle w:val="Level3"/>
        <w:numPr>
          <w:ilvl w:val="2"/>
          <w:numId w:val="7"/>
        </w:numPr>
      </w:pPr>
      <w:r>
        <w:t xml:space="preserve">CARRY OUT DECORATION WORKS TO THE INTERIOR OF THE DWELLING TO A GOOD STANDARD AND IN A COLOUR APPROVED BY THE LANDLORD, SAVE THAT REDECORATION IN COMPLIANCE WITH </w:t>
      </w:r>
      <w:r>
        <w:rPr>
          <w:b/>
          <w:bCs/>
        </w:rPr>
        <w:t xml:space="preserve">TERM </w:t>
      </w:r>
      <w:r w:rsidRPr="000F2C18">
        <w:rPr>
          <w:b/>
          <w:bCs/>
        </w:rPr>
        <w:t>5.1.3.2</w:t>
      </w:r>
      <w:r>
        <w:t xml:space="preserve"> WILL NOT REQUIRE THE LANDLORD’S CONSENT; AND</w:t>
      </w:r>
    </w:p>
    <w:p w14:paraId="7B472A5A" w14:textId="77777777" w:rsidR="00853A5C" w:rsidRDefault="00853A5C" w:rsidP="00853A5C">
      <w:pPr>
        <w:pStyle w:val="Level3"/>
        <w:numPr>
          <w:ilvl w:val="2"/>
          <w:numId w:val="7"/>
        </w:numPr>
      </w:pPr>
      <w:r w:rsidRPr="00512244">
        <w:t>FIX POSTERS, PICTURES, PHOTOGRAPHS OR ORNAMENTS TO THE WALLS, CEILINGS OR WOODWORK, USING A REASONABLE NUMBER OF PICTURE HOOKS</w:t>
      </w:r>
      <w:r>
        <w:t>, SUBJECT TO A CONDITION THAT WHEN YOU VACATE THE DWELLING AT THE END</w:t>
      </w:r>
      <w:r w:rsidRPr="00512244">
        <w:t xml:space="preserve"> OF T</w:t>
      </w:r>
      <w:r>
        <w:t>HIS CONTRACT</w:t>
      </w:r>
      <w:r w:rsidRPr="00512244">
        <w:t xml:space="preserve">, YOU MUST REMOVE ALL FIXINGS AND REPAIR ALL DAMAGE DONE, INCLUDING REMOVING ANY STAINING CAUSED BY THE METHOD OF FIXING. </w:t>
      </w:r>
    </w:p>
    <w:p w14:paraId="7430A678" w14:textId="77777777" w:rsidR="00853A5C" w:rsidRPr="00C621E3" w:rsidRDefault="00853A5C" w:rsidP="00853A5C">
      <w:pPr>
        <w:pStyle w:val="Level3"/>
        <w:numPr>
          <w:ilvl w:val="0"/>
          <w:numId w:val="0"/>
        </w:numPr>
        <w:ind w:left="851"/>
      </w:pPr>
    </w:p>
    <w:p w14:paraId="096F3977"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Changes to the provision of utilities to the </w:t>
      </w:r>
      <w:r>
        <w:rPr>
          <w:rStyle w:val="Level2asHeadingtext"/>
        </w:rPr>
        <w:t>dwelling</w:t>
      </w:r>
      <w:r w:rsidRPr="006B6C54">
        <w:rPr>
          <w:rStyle w:val="Level2asHeadingtext"/>
        </w:rPr>
        <w:t xml:space="preserve"> (S)</w:t>
      </w:r>
    </w:p>
    <w:p w14:paraId="0AFC450E" w14:textId="77777777" w:rsidR="00853A5C" w:rsidRPr="00565C31" w:rsidRDefault="00853A5C" w:rsidP="00853A5C">
      <w:pPr>
        <w:pStyle w:val="Level3"/>
        <w:numPr>
          <w:ilvl w:val="2"/>
          <w:numId w:val="7"/>
        </w:numPr>
      </w:pPr>
      <w:r w:rsidRPr="00565C31">
        <w:t>You may change any of the suppliers to the dwelling of:</w:t>
      </w:r>
    </w:p>
    <w:p w14:paraId="0AF1CDC1" w14:textId="5B5AC08C" w:rsidR="00853A5C" w:rsidRPr="00926A09" w:rsidRDefault="00853A5C" w:rsidP="00853A5C">
      <w:pPr>
        <w:pStyle w:val="Level4"/>
        <w:numPr>
          <w:ilvl w:val="3"/>
          <w:numId w:val="7"/>
        </w:numPr>
        <w:rPr>
          <w:strike/>
        </w:rPr>
      </w:pPr>
      <w:r w:rsidRPr="00926A09">
        <w:t>electricity</w:t>
      </w:r>
    </w:p>
    <w:p w14:paraId="796F2A45" w14:textId="77777777" w:rsidR="00853A5C" w:rsidRDefault="00853A5C" w:rsidP="00853A5C">
      <w:pPr>
        <w:pStyle w:val="Level4"/>
        <w:numPr>
          <w:ilvl w:val="3"/>
          <w:numId w:val="7"/>
        </w:numPr>
      </w:pPr>
      <w:r w:rsidRPr="00565C31">
        <w:t>telephone</w:t>
      </w:r>
      <w:r w:rsidRPr="00926A09">
        <w:t>, internet,</w:t>
      </w:r>
      <w:r w:rsidRPr="00565C31">
        <w:t xml:space="preserve"> cable television or satellite television services.</w:t>
      </w:r>
    </w:p>
    <w:p w14:paraId="38B58C02" w14:textId="77777777" w:rsidR="00853A5C" w:rsidRPr="00565C31" w:rsidRDefault="00853A5C" w:rsidP="00853A5C">
      <w:pPr>
        <w:pStyle w:val="Level4"/>
        <w:numPr>
          <w:ilvl w:val="0"/>
          <w:numId w:val="0"/>
        </w:numPr>
        <w:ind w:left="720"/>
      </w:pPr>
      <w:r>
        <w:t xml:space="preserve">BUT </w:t>
      </w:r>
      <w:r w:rsidRPr="00C1792B">
        <w:t>YOU MAY NOT CHANGE ANY OF THE SUPPLIERS TO THE DWELLING</w:t>
      </w:r>
      <w:r>
        <w:t xml:space="preserve"> OF </w:t>
      </w:r>
      <w:r w:rsidRPr="00C1792B">
        <w:t>GAS OR OTHER FUEL</w:t>
      </w:r>
      <w:r>
        <w:t>,</w:t>
      </w:r>
      <w:r w:rsidRPr="00C1792B">
        <w:t xml:space="preserve"> WATER (INCLUDING SEWERAGE) SERVICES</w:t>
      </w:r>
      <w:r>
        <w:t xml:space="preserve">, HEATING OR HOT WATER. </w:t>
      </w:r>
    </w:p>
    <w:p w14:paraId="27C8F4C8" w14:textId="77777777" w:rsidR="00853A5C" w:rsidRPr="00565C31" w:rsidRDefault="00853A5C" w:rsidP="00853A5C">
      <w:pPr>
        <w:pStyle w:val="Level3"/>
        <w:numPr>
          <w:ilvl w:val="2"/>
          <w:numId w:val="7"/>
        </w:numPr>
      </w:pPr>
      <w:r w:rsidRPr="00565C31">
        <w:t xml:space="preserve">You must inform the landlord as soon as reasonably practicable of any changes made pursuant to </w:t>
      </w:r>
      <w:r w:rsidRPr="00767CFA">
        <w:rPr>
          <w:b/>
          <w:bCs/>
        </w:rPr>
        <w:t xml:space="preserve">paragraph </w:t>
      </w:r>
      <w:r w:rsidRPr="00767CFA">
        <w:rPr>
          <w:b/>
          <w:bCs/>
        </w:rPr>
        <w:fldChar w:fldCharType="begin"/>
      </w:r>
      <w:r w:rsidRPr="00767CFA">
        <w:rPr>
          <w:b/>
          <w:bCs/>
        </w:rPr>
        <w:instrText xml:space="preserve"> REF _Ref94712922 \r \h  \* MERGEFORMAT </w:instrText>
      </w:r>
      <w:r w:rsidRPr="00767CFA">
        <w:rPr>
          <w:b/>
          <w:bCs/>
        </w:rPr>
      </w:r>
      <w:r w:rsidRPr="00767CFA">
        <w:rPr>
          <w:b/>
          <w:bCs/>
        </w:rPr>
        <w:fldChar w:fldCharType="separate"/>
      </w:r>
      <w:r>
        <w:rPr>
          <w:rFonts w:hint="eastAsia"/>
          <w:b/>
          <w:bCs/>
          <w:cs/>
        </w:rPr>
        <w:t>‎</w:t>
      </w:r>
      <w:r>
        <w:rPr>
          <w:b/>
          <w:bCs/>
        </w:rPr>
        <w:t>7.5.1</w:t>
      </w:r>
      <w:r w:rsidRPr="00767CFA">
        <w:rPr>
          <w:b/>
          <w:bCs/>
        </w:rPr>
        <w:fldChar w:fldCharType="end"/>
      </w:r>
      <w:r w:rsidRPr="00565C31">
        <w:t xml:space="preserve"> of this term.</w:t>
      </w:r>
    </w:p>
    <w:p w14:paraId="63635E24" w14:textId="77777777" w:rsidR="00853A5C" w:rsidRPr="006B6C54" w:rsidRDefault="00853A5C" w:rsidP="00853A5C">
      <w:pPr>
        <w:pStyle w:val="Level3"/>
        <w:numPr>
          <w:ilvl w:val="2"/>
          <w:numId w:val="7"/>
        </w:numPr>
      </w:pPr>
      <w:r>
        <w:t>You must not:</w:t>
      </w:r>
    </w:p>
    <w:p w14:paraId="761F81D6" w14:textId="77777777" w:rsidR="00853A5C" w:rsidRPr="00565C31" w:rsidRDefault="00853A5C" w:rsidP="00853A5C">
      <w:pPr>
        <w:pStyle w:val="Level4"/>
        <w:numPr>
          <w:ilvl w:val="3"/>
          <w:numId w:val="7"/>
        </w:numPr>
      </w:pPr>
      <w:r w:rsidRPr="00565C31">
        <w:t xml:space="preserve">leave the dwelling, at the end of the contract, without a supplier of electricity, gas or other fuel (if applicable) or water (including sewerage) services, unless these utilities were not present at the dwelling on the </w:t>
      </w:r>
      <w:r>
        <w:t xml:space="preserve">ORIGINAL </w:t>
      </w:r>
      <w:r w:rsidRPr="00565C31">
        <w:t>occupation date; or</w:t>
      </w:r>
    </w:p>
    <w:p w14:paraId="31C4EB20" w14:textId="77777777" w:rsidR="00853A5C" w:rsidRPr="006B6C54" w:rsidRDefault="00853A5C" w:rsidP="00853A5C">
      <w:pPr>
        <w:pStyle w:val="Level4"/>
        <w:numPr>
          <w:ilvl w:val="3"/>
          <w:numId w:val="7"/>
        </w:numPr>
      </w:pPr>
      <w:r>
        <w:t>install or remove, or arrange to have installed or removed, any specified service installations at the dwelling.</w:t>
      </w:r>
    </w:p>
    <w:p w14:paraId="6A7CF22E" w14:textId="77777777" w:rsidR="00853A5C" w:rsidRDefault="00853A5C" w:rsidP="00853A5C">
      <w:pPr>
        <w:pStyle w:val="Level3"/>
        <w:numPr>
          <w:ilvl w:val="2"/>
          <w:numId w:val="7"/>
        </w:numPr>
      </w:pPr>
      <w:r>
        <w:t xml:space="preserve">For the purposes of </w:t>
      </w:r>
      <w:r w:rsidRPr="00DA3D9A">
        <w:rPr>
          <w:b/>
          <w:bCs/>
        </w:rPr>
        <w:t xml:space="preserve">paragraph </w:t>
      </w:r>
      <w:r w:rsidRPr="00DA3D9A">
        <w:rPr>
          <w:b/>
          <w:bCs/>
        </w:rPr>
        <w:fldChar w:fldCharType="begin"/>
      </w:r>
      <w:r w:rsidRPr="00DA3D9A">
        <w:rPr>
          <w:b/>
          <w:bCs/>
        </w:rPr>
        <w:instrText xml:space="preserve"> REF _Ref94712969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7.5.3.2</w:t>
      </w:r>
      <w:r w:rsidRPr="00DA3D9A">
        <w:rPr>
          <w:b/>
          <w:bCs/>
        </w:rPr>
        <w:fldChar w:fldCharType="end"/>
      </w:r>
      <w:r>
        <w:t xml:space="preserve"> of this term, ”</w:t>
      </w:r>
      <w:r w:rsidRPr="00E710CC">
        <w:rPr>
          <w:i/>
          <w:iCs/>
        </w:rPr>
        <w:t>specified service installations</w:t>
      </w:r>
      <w:r>
        <w:t xml:space="preserve">” means an installation for the supply of water, gas, electricity or other fuel (if applicable) for sanitation, for space heating or for heating water </w:t>
      </w:r>
    </w:p>
    <w:p w14:paraId="5663BA75" w14:textId="77777777" w:rsidR="00853A5C" w:rsidRPr="006B6C54" w:rsidRDefault="00853A5C" w:rsidP="00853A5C">
      <w:pPr>
        <w:pStyle w:val="Level3"/>
        <w:numPr>
          <w:ilvl w:val="2"/>
          <w:numId w:val="7"/>
        </w:numPr>
      </w:pPr>
      <w:r>
        <w:t>UNLESS ALREADY INSTALLED ON THE ORIGINAL OCCUPATION DATE, YOU MUST NOT INSTALL ANY COIN OPERATED, PREPAID CARD OR KEY OPERATED METERS AT THE DWELLING (OR IN THE BUILDING) WITHOUT THE LANDLORD’S PRIOR WRITTEN CONSENT.</w:t>
      </w:r>
    </w:p>
    <w:p w14:paraId="4AF4FBFC" w14:textId="77777777" w:rsidR="00853A5C" w:rsidRPr="00CB540D" w:rsidRDefault="00853A5C" w:rsidP="00853A5C">
      <w:pPr>
        <w:pStyle w:val="Level1"/>
        <w:keepNext/>
        <w:numPr>
          <w:ilvl w:val="0"/>
          <w:numId w:val="7"/>
        </w:numPr>
      </w:pPr>
      <w:r w:rsidRPr="006B6C54">
        <w:rPr>
          <w:rStyle w:val="Level1asHeadingtext"/>
        </w:rPr>
        <w:t xml:space="preserve">Security and safety of the </w:t>
      </w:r>
      <w:r>
        <w:rPr>
          <w:rStyle w:val="Level1asHeadingtext"/>
        </w:rPr>
        <w:t>dwelling</w:t>
      </w:r>
      <w:r w:rsidRPr="006B6C54">
        <w:rPr>
          <w:rStyle w:val="Level1asHeadingtext"/>
        </w:rPr>
        <w:t>: contract-holder’s responsibilities</w:t>
      </w:r>
      <w:r w:rsidRPr="00CB540D">
        <w:fldChar w:fldCharType="begin"/>
      </w:r>
      <w:r w:rsidRPr="00CB540D">
        <w:instrText xml:space="preserve"> TC "</w:instrText>
      </w:r>
      <w:r w:rsidRPr="00CB540D">
        <w:fldChar w:fldCharType="begin"/>
      </w:r>
      <w:r w:rsidRPr="00CB540D">
        <w:instrText xml:space="preserve"> REF _NN46\r \h </w:instrText>
      </w:r>
      <w:r w:rsidRPr="00CB540D">
        <w:fldChar w:fldCharType="separate"/>
      </w:r>
      <w:bookmarkStart w:id="215" w:name="_Toc157530445"/>
      <w:bookmarkStart w:id="216" w:name="_Toc158109611"/>
      <w:r>
        <w:rPr>
          <w:rFonts w:hint="eastAsia"/>
          <w:cs/>
        </w:rPr>
        <w:instrText>‎</w:instrText>
      </w:r>
      <w:r>
        <w:instrText>8</w:instrText>
      </w:r>
      <w:r w:rsidRPr="00CB540D">
        <w:fldChar w:fldCharType="end"/>
      </w:r>
      <w:r w:rsidRPr="00CB540D">
        <w:tab/>
        <w:instrText xml:space="preserve">Security and safety of the </w:instrText>
      </w:r>
      <w:r>
        <w:instrText>accommodation</w:instrText>
      </w:r>
      <w:r w:rsidRPr="00CB540D">
        <w:instrText>: contract-holder’s responsibilities</w:instrText>
      </w:r>
      <w:bookmarkEnd w:id="215"/>
      <w:bookmarkEnd w:id="216"/>
      <w:r w:rsidRPr="00CB540D">
        <w:instrText xml:space="preserve">" \l 1 </w:instrText>
      </w:r>
      <w:r w:rsidRPr="00CB540D">
        <w:fldChar w:fldCharType="end"/>
      </w:r>
    </w:p>
    <w:p w14:paraId="3373D873"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Security of the </w:t>
      </w:r>
      <w:r>
        <w:rPr>
          <w:rStyle w:val="Level2asHeadingtext"/>
        </w:rPr>
        <w:t>dwelling</w:t>
      </w:r>
      <w:r w:rsidRPr="006B6C54">
        <w:rPr>
          <w:rStyle w:val="Level2asHeadingtext"/>
        </w:rPr>
        <w:t xml:space="preserve"> — unoccupied periods (S)</w:t>
      </w:r>
    </w:p>
    <w:p w14:paraId="7E438ED0" w14:textId="77777777" w:rsidR="00853A5C" w:rsidRPr="00180DD8" w:rsidRDefault="00853A5C" w:rsidP="00853A5C">
      <w:pPr>
        <w:pStyle w:val="Body2"/>
      </w:pPr>
      <w:r>
        <w:t xml:space="preserve">If you become aware that the dwelling has been or will be unoccupied for </w:t>
      </w:r>
      <w:r w:rsidRPr="00565C31">
        <w:rPr>
          <w:strike/>
        </w:rPr>
        <w:t>seven</w:t>
      </w:r>
      <w:r>
        <w:t xml:space="preserve"> 14 or more consecutive days, you must notify the landlord IN WRITING as soon as reasonably practicable. IF YOU PLAN TO LEAVE THE DWELLING UNOCCUPIED FOR MORE THAN 28 DAYS, YOU MUST LEAVE A KEY WITH THE LANDLORD IN CASE THERE IS AN EMERGENCY AND THE LANDLORD NEEDS ACCESS TO THE DWELLING UNDER </w:t>
      </w:r>
      <w:r>
        <w:rPr>
          <w:b/>
          <w:bCs/>
        </w:rPr>
        <w:t>TERM 4.6</w:t>
      </w:r>
      <w:r>
        <w:t xml:space="preserve">. </w:t>
      </w:r>
    </w:p>
    <w:p w14:paraId="00CAB601" w14:textId="77777777" w:rsidR="00853A5C" w:rsidRPr="006B6C54" w:rsidRDefault="00853A5C" w:rsidP="00853A5C">
      <w:pPr>
        <w:pStyle w:val="Level2"/>
        <w:keepNext/>
        <w:numPr>
          <w:ilvl w:val="1"/>
          <w:numId w:val="7"/>
        </w:numPr>
        <w:rPr>
          <w:rStyle w:val="Level2asHeadingtext"/>
        </w:rPr>
      </w:pPr>
      <w:r w:rsidRPr="006B6C54">
        <w:rPr>
          <w:rStyle w:val="Level2asHeadingtext"/>
        </w:rPr>
        <w:t xml:space="preserve">Security of the </w:t>
      </w:r>
      <w:r>
        <w:rPr>
          <w:rStyle w:val="Level2asHeadingtext"/>
        </w:rPr>
        <w:t>dwelling</w:t>
      </w:r>
      <w:r w:rsidRPr="006B6C54">
        <w:rPr>
          <w:rStyle w:val="Level2asHeadingtext"/>
        </w:rPr>
        <w:t xml:space="preserve"> — locks (S)</w:t>
      </w:r>
    </w:p>
    <w:p w14:paraId="7BB50253" w14:textId="77777777" w:rsidR="00853A5C" w:rsidRPr="006B6C54" w:rsidRDefault="00853A5C" w:rsidP="00853A5C">
      <w:pPr>
        <w:pStyle w:val="Level2"/>
        <w:numPr>
          <w:ilvl w:val="1"/>
          <w:numId w:val="7"/>
        </w:numPr>
      </w:pPr>
      <w:r>
        <w:t>You must take reasonable steps to ensure the dwelling is secure.</w:t>
      </w:r>
    </w:p>
    <w:p w14:paraId="6A2732AC" w14:textId="75690E84" w:rsidR="00853A5C" w:rsidRPr="006B6C54" w:rsidRDefault="00853A5C" w:rsidP="00853A5C">
      <w:pPr>
        <w:pStyle w:val="Level2"/>
        <w:numPr>
          <w:ilvl w:val="1"/>
          <w:numId w:val="7"/>
        </w:numPr>
      </w:pPr>
      <w:r>
        <w:t xml:space="preserve">You may NOT change REMOVE OR INSTALL any lock on the external or internal doors OR WINDOWS of the dwelling, THE BUILDING OR THE COMMON PARTS. </w:t>
      </w:r>
    </w:p>
    <w:p w14:paraId="7CCFD3E9" w14:textId="77777777" w:rsidR="00853A5C" w:rsidRPr="00F6372F" w:rsidRDefault="00853A5C" w:rsidP="00853A5C">
      <w:pPr>
        <w:pStyle w:val="Level2"/>
        <w:numPr>
          <w:ilvl w:val="1"/>
          <w:numId w:val="7"/>
        </w:numPr>
      </w:pPr>
      <w:r>
        <w:t>WHEN LEAVING THE DWELLING UNATTENDED OR UNOCCUPIED FOR ANY LENGTH OF TIME YOU MUST ALWAYS LOCK AND SECURE ALL DEADLOCKS AND OTHER LOCKS AND BOLTS FITTED TO THE DOORS AND WINDOWS OF THE DWELLING.</w:t>
      </w:r>
    </w:p>
    <w:p w14:paraId="4C019345" w14:textId="77777777" w:rsidR="00853A5C" w:rsidRDefault="00853A5C" w:rsidP="00853A5C">
      <w:pPr>
        <w:pStyle w:val="Level2"/>
        <w:numPr>
          <w:ilvl w:val="1"/>
          <w:numId w:val="7"/>
        </w:numPr>
      </w:pPr>
      <w:r>
        <w:t xml:space="preserve">YOU MUST NOT HAVE ANY ADDITIONAL KEYS CUT OR KEY FOBS OR ENTRY CARDS COPIED FOR ANY LOCK ON THE EXTERNAL OR INTERNAL DOORS OR WINDOWS OF THE DWELLING, THE BUILDING OR THE COMMON PARTS. </w:t>
      </w:r>
    </w:p>
    <w:p w14:paraId="737BA132" w14:textId="77777777" w:rsidR="00853A5C" w:rsidRDefault="00853A5C" w:rsidP="00853A5C">
      <w:pPr>
        <w:pStyle w:val="Level2"/>
        <w:numPr>
          <w:ilvl w:val="1"/>
          <w:numId w:val="7"/>
        </w:numPr>
      </w:pPr>
      <w:r>
        <w:t xml:space="preserve">YOU MUST NOT SHARE, DISCLOSE OR GIVE ANY KEYS, ACCESS KEY CODES, KEY FOBS OR ENTRY CARDS FOR ANY LOCK ON THE EXTERNAL OR INTERNAL DOORS OR WINDOWS OF THE DWELLING, THE BUILDING OR THE COMMON PARTS TO ANY PERSON WHO IS NOT A PERMITTED OCCUPIER AND YOU MUST ENSURE PERMITTED OCCUPIERS DO NOT SHARE, DISCLOSE OR GIVE AWAY KEYS, KEY FOBS OR ENTRY CARDS TO A THIRD PARTY. </w:t>
      </w:r>
    </w:p>
    <w:p w14:paraId="68E3E0EA" w14:textId="77777777" w:rsidR="00853A5C" w:rsidRDefault="00853A5C" w:rsidP="00853A5C">
      <w:pPr>
        <w:pStyle w:val="Level2"/>
        <w:numPr>
          <w:ilvl w:val="1"/>
          <w:numId w:val="7"/>
        </w:numPr>
      </w:pPr>
      <w:r>
        <w:t>YOU MUST NOT LOSE ANY KEYS, KEY FOBS OR ENTRY CARDS FOR ANY LOCK ON THE EXTERNAL OR INTERNAL DOORS OR WINDOWS OF THE DWELLING, THE BUILDING OR THE COMMON PARTS.</w:t>
      </w:r>
    </w:p>
    <w:p w14:paraId="093864A0" w14:textId="77777777" w:rsidR="00853A5C" w:rsidRDefault="00853A5C" w:rsidP="00853A5C">
      <w:pPr>
        <w:pStyle w:val="Level2"/>
        <w:numPr>
          <w:ilvl w:val="1"/>
          <w:numId w:val="7"/>
        </w:numPr>
      </w:pPr>
      <w:r>
        <w:t>YOU MUST INFORM THE LANDLORD AS SOON AS REASONABLY POSSIBLE IF YOU LOSE, DISCLOSE, SHARE OR GIVE AWAY ANY ACCESS CODE, KEY, KEY FOB OR ENTRY CARD FOR ANY LOCK ON THE EXTERNAL OR INTERNAL DOORS OR WINDOWS OF THE DWELLING, THE BUILDING OR THE COMMMON PARTS.</w:t>
      </w:r>
    </w:p>
    <w:p w14:paraId="53790C04" w14:textId="77777777" w:rsidR="00853A5C" w:rsidRDefault="00853A5C" w:rsidP="00853A5C">
      <w:pPr>
        <w:pStyle w:val="Level2"/>
        <w:numPr>
          <w:ilvl w:val="1"/>
          <w:numId w:val="7"/>
        </w:numPr>
      </w:pPr>
      <w:r>
        <w:t xml:space="preserve">IN THE EVENT THAT YOU BREACH THE TERMS OF THIS CONTRACT AND AS A RESULT A LOCK THAT GIVES ACCESS TO THE DWELLING NEEDS TO BE CHANGED, ADDED OR REMOVED, OR A KEY OR OTHER SECURITY DEVICE THAT GIVES ACCESS TO THE DWELLING NEEDS TO BE REPLACED, THE LANDLORD WILL CHARGE YOU THE ACTUAL COST (INCLUDING THE LABOUR OF A THIRD PARTY CONTRACTOR) OF CHANGING, ADDING OR REMOVING THE LOCK AND/OR REPLACING THE KEY OR OTHER SECURITY DEVICE AND WILL PROVIDE YOU WITH A COPY OF INVOICE(S) OR RECEIPT(S) EVIDENCING SUCH COSTS. </w:t>
      </w:r>
    </w:p>
    <w:p w14:paraId="4A26FF97" w14:textId="77777777" w:rsidR="00853A5C" w:rsidRPr="00CB540D" w:rsidRDefault="00853A5C" w:rsidP="00853A5C">
      <w:pPr>
        <w:pStyle w:val="Level1"/>
        <w:keepNext/>
        <w:numPr>
          <w:ilvl w:val="0"/>
          <w:numId w:val="7"/>
        </w:numPr>
      </w:pPr>
      <w:r w:rsidRPr="006B6C54">
        <w:rPr>
          <w:rStyle w:val="Level1asHeadingtext"/>
        </w:rPr>
        <w:t>Creating a sub-tenancy or sub-licence, transferring the contract or taking out a mortgage</w:t>
      </w:r>
      <w:r w:rsidRPr="00CB540D">
        <w:fldChar w:fldCharType="begin"/>
      </w:r>
      <w:r w:rsidRPr="00CB540D">
        <w:instrText xml:space="preserve"> TC "</w:instrText>
      </w:r>
      <w:r w:rsidRPr="00CB540D">
        <w:fldChar w:fldCharType="begin"/>
      </w:r>
      <w:r w:rsidRPr="00CB540D">
        <w:instrText xml:space="preserve"> REF _NN47\r \h </w:instrText>
      </w:r>
      <w:r w:rsidRPr="00CB540D">
        <w:fldChar w:fldCharType="separate"/>
      </w:r>
      <w:bookmarkStart w:id="217" w:name="_Toc157530446"/>
      <w:bookmarkStart w:id="218" w:name="_Toc158109612"/>
      <w:r>
        <w:rPr>
          <w:rFonts w:hint="eastAsia"/>
          <w:cs/>
        </w:rPr>
        <w:instrText>‎</w:instrText>
      </w:r>
      <w:r>
        <w:instrText>9</w:instrText>
      </w:r>
      <w:r w:rsidRPr="00CB540D">
        <w:fldChar w:fldCharType="end"/>
      </w:r>
      <w:r w:rsidRPr="00CB540D">
        <w:tab/>
        <w:instrText>Creating a sub-tenancy or sub-licence, transferring the contract or taking out a mortgage</w:instrText>
      </w:r>
      <w:bookmarkEnd w:id="217"/>
      <w:bookmarkEnd w:id="218"/>
      <w:r w:rsidRPr="00CB540D">
        <w:instrText xml:space="preserve">" \l 1 </w:instrText>
      </w:r>
      <w:r w:rsidRPr="00CB540D">
        <w:fldChar w:fldCharType="end"/>
      </w:r>
    </w:p>
    <w:p w14:paraId="55281FCB" w14:textId="77777777" w:rsidR="00853A5C" w:rsidRPr="006B6C54" w:rsidRDefault="00853A5C" w:rsidP="00853A5C">
      <w:pPr>
        <w:pStyle w:val="Level2"/>
        <w:keepNext/>
        <w:numPr>
          <w:ilvl w:val="1"/>
          <w:numId w:val="7"/>
        </w:numPr>
        <w:rPr>
          <w:rStyle w:val="Level2asHeadingtext"/>
        </w:rPr>
      </w:pPr>
      <w:r w:rsidRPr="006B6C54">
        <w:rPr>
          <w:rStyle w:val="Level2asHeadingtext"/>
        </w:rPr>
        <w:t>Permissible forms of dealing (F+)</w:t>
      </w:r>
    </w:p>
    <w:p w14:paraId="7F5883B6" w14:textId="77777777" w:rsidR="00853A5C" w:rsidRPr="006B6C54" w:rsidRDefault="00853A5C" w:rsidP="00853A5C">
      <w:pPr>
        <w:pStyle w:val="Level3"/>
        <w:numPr>
          <w:ilvl w:val="2"/>
          <w:numId w:val="7"/>
        </w:numPr>
      </w:pPr>
      <w:r>
        <w:t>You may not deal with this contract, the dwelling or any part of the dwelling except:</w:t>
      </w:r>
    </w:p>
    <w:p w14:paraId="01C1DC93" w14:textId="77777777" w:rsidR="00853A5C" w:rsidRPr="006B6C54" w:rsidRDefault="00853A5C" w:rsidP="00853A5C">
      <w:pPr>
        <w:pStyle w:val="Level4"/>
        <w:numPr>
          <w:ilvl w:val="3"/>
          <w:numId w:val="7"/>
        </w:numPr>
      </w:pPr>
      <w:r>
        <w:t>in a way permitted by this contract; or</w:t>
      </w:r>
    </w:p>
    <w:p w14:paraId="0537A5D5" w14:textId="77777777" w:rsidR="00853A5C" w:rsidRPr="006B6C54" w:rsidRDefault="00853A5C" w:rsidP="00853A5C">
      <w:pPr>
        <w:pStyle w:val="Level4"/>
        <w:numPr>
          <w:ilvl w:val="3"/>
          <w:numId w:val="7"/>
        </w:numPr>
      </w:pPr>
      <w:r>
        <w:t>in accordance with a family property order (see section 251 of the Act)</w:t>
      </w:r>
      <w:r>
        <w:rPr>
          <w:rStyle w:val="FootnoteReference"/>
        </w:rPr>
        <w:footnoteReference w:id="55"/>
      </w:r>
      <w:r>
        <w:t>.</w:t>
      </w:r>
    </w:p>
    <w:p w14:paraId="42E19939" w14:textId="77777777" w:rsidR="00853A5C" w:rsidRPr="006B6C54" w:rsidRDefault="00853A5C" w:rsidP="00853A5C">
      <w:pPr>
        <w:pStyle w:val="Level3"/>
        <w:numPr>
          <w:ilvl w:val="2"/>
          <w:numId w:val="7"/>
        </w:numPr>
      </w:pPr>
      <w:r>
        <w:t>A joint contract-holder may not deal with his or her rights and obligations under this contract (or with this contract, the dwelling or any part of the dwelling), except:</w:t>
      </w:r>
    </w:p>
    <w:p w14:paraId="63BFFD0E" w14:textId="77777777" w:rsidR="00853A5C" w:rsidRPr="006B6C54" w:rsidRDefault="00853A5C" w:rsidP="00853A5C">
      <w:pPr>
        <w:pStyle w:val="Level4"/>
        <w:numPr>
          <w:ilvl w:val="3"/>
          <w:numId w:val="7"/>
        </w:numPr>
      </w:pPr>
      <w:r>
        <w:t>in a way permitted by this contract; or</w:t>
      </w:r>
    </w:p>
    <w:p w14:paraId="575BFF71" w14:textId="77777777" w:rsidR="00853A5C" w:rsidRPr="006B6C54" w:rsidRDefault="00853A5C" w:rsidP="00853A5C">
      <w:pPr>
        <w:pStyle w:val="Level4"/>
        <w:numPr>
          <w:ilvl w:val="3"/>
          <w:numId w:val="7"/>
        </w:numPr>
      </w:pPr>
      <w:r>
        <w:t>in accordance with a family property order.</w:t>
      </w:r>
    </w:p>
    <w:p w14:paraId="7F636777" w14:textId="77777777" w:rsidR="00853A5C" w:rsidRPr="006B6C54" w:rsidRDefault="00853A5C" w:rsidP="00853A5C">
      <w:pPr>
        <w:pStyle w:val="Level3"/>
        <w:numPr>
          <w:ilvl w:val="2"/>
          <w:numId w:val="7"/>
        </w:numPr>
      </w:pPr>
      <w:r>
        <w:t xml:space="preserve">If you do anything in breach of </w:t>
      </w:r>
      <w:r w:rsidRPr="00DA3D9A">
        <w:rPr>
          <w:b/>
          <w:bCs/>
        </w:rPr>
        <w:t xml:space="preserve">paragraph </w:t>
      </w:r>
      <w:r w:rsidRPr="00DA3D9A">
        <w:rPr>
          <w:b/>
          <w:bCs/>
        </w:rPr>
        <w:fldChar w:fldCharType="begin"/>
      </w:r>
      <w:r w:rsidRPr="00DA3D9A">
        <w:rPr>
          <w:b/>
          <w:bCs/>
        </w:rPr>
        <w:instrText xml:space="preserve"> REF _Ref94713011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9.1.1</w:t>
      </w:r>
      <w:r w:rsidRPr="00DA3D9A">
        <w:rPr>
          <w:b/>
          <w:bCs/>
        </w:rPr>
        <w:fldChar w:fldCharType="end"/>
      </w:r>
      <w:r>
        <w:t xml:space="preserve"> of this term, or a joint contract-holder does anything in breach of </w:t>
      </w:r>
      <w:r w:rsidRPr="00DA3D9A">
        <w:rPr>
          <w:b/>
          <w:bCs/>
        </w:rPr>
        <w:t xml:space="preserve">paragraph </w:t>
      </w:r>
      <w:r w:rsidRPr="00DA3D9A">
        <w:rPr>
          <w:b/>
          <w:bCs/>
        </w:rPr>
        <w:fldChar w:fldCharType="begin"/>
      </w:r>
      <w:r w:rsidRPr="00DA3D9A">
        <w:rPr>
          <w:b/>
          <w:bCs/>
        </w:rPr>
        <w:instrText xml:space="preserve"> REF _Ref94713018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9.1.2</w:t>
      </w:r>
      <w:r w:rsidRPr="00DA3D9A">
        <w:rPr>
          <w:b/>
          <w:bCs/>
        </w:rPr>
        <w:fldChar w:fldCharType="end"/>
      </w:r>
      <w:r>
        <w:t xml:space="preserve"> of this term:</w:t>
      </w:r>
    </w:p>
    <w:p w14:paraId="23854322" w14:textId="77777777" w:rsidR="00853A5C" w:rsidRPr="006B6C54" w:rsidRDefault="00853A5C" w:rsidP="00853A5C">
      <w:pPr>
        <w:pStyle w:val="Level4"/>
        <w:numPr>
          <w:ilvl w:val="3"/>
          <w:numId w:val="7"/>
        </w:numPr>
      </w:pPr>
      <w:r>
        <w:t>the transaction is not binding on the landlord; and</w:t>
      </w:r>
    </w:p>
    <w:p w14:paraId="4A6D2F6A" w14:textId="77777777" w:rsidR="00853A5C" w:rsidRPr="006B6C54" w:rsidRDefault="00853A5C" w:rsidP="00853A5C">
      <w:pPr>
        <w:pStyle w:val="Level4"/>
        <w:numPr>
          <w:ilvl w:val="3"/>
          <w:numId w:val="7"/>
        </w:numPr>
      </w:pPr>
      <w:r>
        <w:t>you or a joint contract-holder are in breach of this contract (despite the transaction not being binding on the landlord).</w:t>
      </w:r>
    </w:p>
    <w:p w14:paraId="59C0DAF6" w14:textId="77777777" w:rsidR="00853A5C" w:rsidRPr="006B6C54" w:rsidRDefault="00853A5C" w:rsidP="00853A5C">
      <w:pPr>
        <w:pStyle w:val="Level3"/>
        <w:numPr>
          <w:ilvl w:val="2"/>
          <w:numId w:val="7"/>
        </w:numPr>
      </w:pPr>
      <w:proofErr w:type="gramStart"/>
      <w:r>
        <w:t>”</w:t>
      </w:r>
      <w:r w:rsidRPr="00E710CC">
        <w:rPr>
          <w:i/>
          <w:iCs/>
        </w:rPr>
        <w:t>Dealing</w:t>
      </w:r>
      <w:proofErr w:type="gramEnd"/>
      <w:r>
        <w:t>” includes:</w:t>
      </w:r>
    </w:p>
    <w:p w14:paraId="569CE6F5" w14:textId="77777777" w:rsidR="00853A5C" w:rsidRPr="006B6C54" w:rsidRDefault="00853A5C" w:rsidP="00853A5C">
      <w:pPr>
        <w:pStyle w:val="Level4"/>
        <w:numPr>
          <w:ilvl w:val="3"/>
          <w:numId w:val="7"/>
        </w:numPr>
      </w:pPr>
      <w:r>
        <w:t xml:space="preserve">creating a tenancy, or creating a licence which confers the right to occupy the </w:t>
      </w:r>
      <w:proofErr w:type="gramStart"/>
      <w:r>
        <w:t>dwelling;</w:t>
      </w:r>
      <w:proofErr w:type="gramEnd"/>
    </w:p>
    <w:p w14:paraId="5C552BCE" w14:textId="77777777" w:rsidR="00853A5C" w:rsidRPr="006B6C54" w:rsidRDefault="00853A5C" w:rsidP="00853A5C">
      <w:pPr>
        <w:pStyle w:val="Level4"/>
        <w:numPr>
          <w:ilvl w:val="3"/>
          <w:numId w:val="7"/>
        </w:numPr>
      </w:pPr>
      <w:r>
        <w:t>transferring; and</w:t>
      </w:r>
    </w:p>
    <w:p w14:paraId="4A7E5FC4" w14:textId="77777777" w:rsidR="00853A5C" w:rsidRPr="006B6C54" w:rsidRDefault="00853A5C" w:rsidP="00853A5C">
      <w:pPr>
        <w:pStyle w:val="Level4"/>
        <w:numPr>
          <w:ilvl w:val="3"/>
          <w:numId w:val="7"/>
        </w:numPr>
      </w:pPr>
      <w:r>
        <w:t>mortgaging or otherwise charging.</w:t>
      </w:r>
    </w:p>
    <w:p w14:paraId="6D2CCB8D" w14:textId="77777777" w:rsidR="00853A5C" w:rsidRPr="007954C4" w:rsidRDefault="00853A5C" w:rsidP="00853A5C">
      <w:pPr>
        <w:pStyle w:val="Level2"/>
        <w:keepNext/>
        <w:numPr>
          <w:ilvl w:val="1"/>
          <w:numId w:val="7"/>
        </w:numPr>
        <w:rPr>
          <w:rStyle w:val="Level2asHeadingtext"/>
        </w:rPr>
      </w:pPr>
      <w:r w:rsidRPr="007954C4">
        <w:rPr>
          <w:rStyle w:val="Level2asHeadingtext"/>
        </w:rPr>
        <w:t>Permitting lodgers (S)</w:t>
      </w:r>
    </w:p>
    <w:p w14:paraId="6A89C8E5" w14:textId="5A5ED756" w:rsidR="00853A5C" w:rsidRPr="007954C4" w:rsidRDefault="00853A5C" w:rsidP="00853A5C">
      <w:pPr>
        <w:pStyle w:val="Body2"/>
        <w:rPr>
          <w:strike/>
        </w:rPr>
      </w:pPr>
      <w:r w:rsidRPr="007954C4">
        <w:t>You must not allow persons to live in the dwelling as lodgers</w:t>
      </w:r>
      <w:r>
        <w:rPr>
          <w:rStyle w:val="FootnoteReference"/>
        </w:rPr>
        <w:footnoteReference w:id="56"/>
      </w:r>
      <w:r>
        <w:t>.</w:t>
      </w:r>
      <w:r w:rsidRPr="007954C4">
        <w:t xml:space="preserve"> </w:t>
      </w:r>
    </w:p>
    <w:p w14:paraId="42ECEFF4" w14:textId="77777777" w:rsidR="00853A5C" w:rsidRPr="00CB540D" w:rsidRDefault="00853A5C" w:rsidP="00853A5C">
      <w:pPr>
        <w:pStyle w:val="Level1"/>
        <w:keepNext/>
        <w:numPr>
          <w:ilvl w:val="0"/>
          <w:numId w:val="7"/>
        </w:numPr>
      </w:pPr>
      <w:r w:rsidRPr="006B6C54">
        <w:rPr>
          <w:rStyle w:val="Level1asHeadingtext"/>
        </w:rPr>
        <w:t>Provisions about joint contract-holders</w:t>
      </w:r>
      <w:r w:rsidRPr="00CB540D">
        <w:fldChar w:fldCharType="begin"/>
      </w:r>
      <w:r w:rsidRPr="00CB540D">
        <w:instrText xml:space="preserve"> TC "</w:instrText>
      </w:r>
      <w:r w:rsidRPr="00CB540D">
        <w:fldChar w:fldCharType="begin"/>
      </w:r>
      <w:r w:rsidRPr="00CB540D">
        <w:instrText xml:space="preserve"> REF _NN48\r \h </w:instrText>
      </w:r>
      <w:r w:rsidRPr="00CB540D">
        <w:fldChar w:fldCharType="separate"/>
      </w:r>
      <w:bookmarkStart w:id="219" w:name="_Toc157530447"/>
      <w:bookmarkStart w:id="220" w:name="_Toc158109613"/>
      <w:r>
        <w:rPr>
          <w:rFonts w:hint="eastAsia"/>
          <w:cs/>
        </w:rPr>
        <w:instrText>‎</w:instrText>
      </w:r>
      <w:r>
        <w:instrText>10</w:instrText>
      </w:r>
      <w:r w:rsidRPr="00CB540D">
        <w:fldChar w:fldCharType="end"/>
      </w:r>
      <w:r w:rsidRPr="00CB540D">
        <w:tab/>
        <w:instrText>Provisions about joint contract-holders</w:instrText>
      </w:r>
      <w:bookmarkEnd w:id="219"/>
      <w:bookmarkEnd w:id="220"/>
      <w:r w:rsidRPr="00CB540D">
        <w:instrText xml:space="preserve">" \l 1 </w:instrText>
      </w:r>
      <w:r w:rsidRPr="00CB540D">
        <w:fldChar w:fldCharType="end"/>
      </w:r>
    </w:p>
    <w:p w14:paraId="16BE39A9" w14:textId="77777777" w:rsidR="00853A5C" w:rsidRPr="006B6C54" w:rsidRDefault="00853A5C" w:rsidP="00853A5C">
      <w:pPr>
        <w:pStyle w:val="Level2"/>
        <w:keepNext/>
        <w:numPr>
          <w:ilvl w:val="1"/>
          <w:numId w:val="7"/>
        </w:numPr>
        <w:rPr>
          <w:rStyle w:val="Level2asHeadingtext"/>
        </w:rPr>
      </w:pPr>
      <w:r w:rsidRPr="006B6C54">
        <w:rPr>
          <w:rStyle w:val="Level2asHeadingtext"/>
        </w:rPr>
        <w:t>Adding a joint contract-holder (F+)</w:t>
      </w:r>
    </w:p>
    <w:p w14:paraId="1AB6CFF4" w14:textId="77777777" w:rsidR="00853A5C" w:rsidRPr="006B6C54" w:rsidRDefault="00853A5C" w:rsidP="00853A5C">
      <w:pPr>
        <w:pStyle w:val="Level3"/>
        <w:numPr>
          <w:ilvl w:val="2"/>
          <w:numId w:val="7"/>
        </w:numPr>
      </w:pPr>
      <w:r>
        <w:t>You, as the contract-holder under this contract, and another person may, with the consent of the landlord</w:t>
      </w:r>
      <w:r>
        <w:rPr>
          <w:rStyle w:val="FootnoteReference"/>
        </w:rPr>
        <w:footnoteReference w:id="57"/>
      </w:r>
      <w:r>
        <w:t>, make that person a joint contract-holder under this contract.</w:t>
      </w:r>
    </w:p>
    <w:p w14:paraId="72548905" w14:textId="77777777" w:rsidR="00853A5C" w:rsidRPr="006B6C54" w:rsidRDefault="00853A5C" w:rsidP="00853A5C">
      <w:pPr>
        <w:pStyle w:val="Level3"/>
        <w:numPr>
          <w:ilvl w:val="2"/>
          <w:numId w:val="7"/>
        </w:numPr>
      </w:pPr>
      <w:r>
        <w:t>If a person is made a joint contract-holder under this term, he or she becomes entitled to all the rights and subject to all the obligations of a contract-holder under this contract from the day on which he or she becomes a joint contract-holder.</w:t>
      </w:r>
    </w:p>
    <w:p w14:paraId="30198CAA" w14:textId="77777777" w:rsidR="00853A5C" w:rsidRDefault="00853A5C" w:rsidP="00853A5C">
      <w:pPr>
        <w:pStyle w:val="Level2"/>
        <w:keepNext/>
        <w:numPr>
          <w:ilvl w:val="1"/>
          <w:numId w:val="7"/>
        </w:numPr>
        <w:rPr>
          <w:rStyle w:val="Level2asHeadingtext"/>
        </w:rPr>
      </w:pPr>
      <w:r>
        <w:rPr>
          <w:rStyle w:val="Level2asHeadingtext"/>
        </w:rPr>
        <w:t>Withdrawal of a joint contract holder (F+)</w:t>
      </w:r>
    </w:p>
    <w:p w14:paraId="5F36155F" w14:textId="77777777" w:rsidR="00853A5C" w:rsidRPr="00722E36" w:rsidRDefault="00853A5C" w:rsidP="00853A5C">
      <w:pPr>
        <w:pStyle w:val="Level3"/>
        <w:numPr>
          <w:ilvl w:val="2"/>
          <w:numId w:val="7"/>
        </w:numPr>
        <w:rPr>
          <w:rStyle w:val="Level2asHeadingtext"/>
        </w:rPr>
      </w:pPr>
      <w:r>
        <w:rPr>
          <w:rStyle w:val="Level2asHeadingtext"/>
          <w:b w:val="0"/>
          <w:bCs/>
        </w:rPr>
        <w:t>If you are a joint contract-holder, you may withdraw from this contract by giving notice (a “withdrawal notice”) to the landlord.</w:t>
      </w:r>
    </w:p>
    <w:p w14:paraId="38DEBF85" w14:textId="77777777" w:rsidR="00853A5C" w:rsidRPr="00722E36" w:rsidRDefault="00853A5C" w:rsidP="00853A5C">
      <w:pPr>
        <w:pStyle w:val="Level3"/>
        <w:numPr>
          <w:ilvl w:val="2"/>
          <w:numId w:val="7"/>
        </w:numPr>
        <w:rPr>
          <w:rStyle w:val="Level2asHeadingtext"/>
        </w:rPr>
      </w:pPr>
      <w:r>
        <w:rPr>
          <w:rStyle w:val="Level2asHeadingtext"/>
          <w:b w:val="0"/>
          <w:bCs/>
        </w:rPr>
        <w:t>The withdrawal notice must specify the date on which you intend to cease to be a party to this contract (the “withdrawal date”).</w:t>
      </w:r>
    </w:p>
    <w:p w14:paraId="54661B45" w14:textId="77777777" w:rsidR="00853A5C" w:rsidRPr="00722E36" w:rsidRDefault="00853A5C" w:rsidP="00853A5C">
      <w:pPr>
        <w:pStyle w:val="Level3"/>
        <w:numPr>
          <w:ilvl w:val="2"/>
          <w:numId w:val="7"/>
        </w:numPr>
        <w:rPr>
          <w:rStyle w:val="Level2asHeadingtext"/>
        </w:rPr>
      </w:pPr>
      <w:r>
        <w:rPr>
          <w:rStyle w:val="Level2asHeadingtext"/>
          <w:b w:val="0"/>
          <w:bCs/>
        </w:rPr>
        <w:t xml:space="preserve">You must give a written warning to the other joint contract-holders when you give the withdrawal notice to the landlord; and a copy of the withdrawal notice must be attached to the warning. </w:t>
      </w:r>
    </w:p>
    <w:p w14:paraId="6C310A9E" w14:textId="77777777" w:rsidR="00853A5C" w:rsidRPr="00722E36" w:rsidRDefault="00853A5C" w:rsidP="00853A5C">
      <w:pPr>
        <w:pStyle w:val="Level3"/>
        <w:numPr>
          <w:ilvl w:val="2"/>
          <w:numId w:val="7"/>
        </w:numPr>
        <w:rPr>
          <w:rStyle w:val="Level2asHeadingtext"/>
        </w:rPr>
      </w:pPr>
      <w:r>
        <w:rPr>
          <w:rStyle w:val="Level2asHeadingtext"/>
          <w:b w:val="0"/>
          <w:bCs/>
        </w:rPr>
        <w:t xml:space="preserve">The landlord must give a written warning to the other joint contract-holders as soon as reasonably practicable after the landlord receives the withdrawal notice; and a copy of the withdrawal notice must be attached to the warning. </w:t>
      </w:r>
    </w:p>
    <w:p w14:paraId="30714676" w14:textId="77777777" w:rsidR="00853A5C" w:rsidRPr="004F0C4D" w:rsidRDefault="00853A5C" w:rsidP="00853A5C">
      <w:pPr>
        <w:pStyle w:val="Level3"/>
        <w:numPr>
          <w:ilvl w:val="2"/>
          <w:numId w:val="7"/>
        </w:numPr>
        <w:rPr>
          <w:rStyle w:val="Level2asHeadingtext"/>
        </w:rPr>
      </w:pPr>
      <w:r>
        <w:rPr>
          <w:rStyle w:val="Level2asHeadingtext"/>
          <w:b w:val="0"/>
          <w:bCs/>
        </w:rPr>
        <w:t xml:space="preserve">You will cease to be a party to this contract on the withdrawal date. </w:t>
      </w:r>
    </w:p>
    <w:p w14:paraId="04A8E879" w14:textId="77777777" w:rsidR="00853A5C" w:rsidRPr="004F0C4D" w:rsidRDefault="00853A5C" w:rsidP="00853A5C">
      <w:pPr>
        <w:pStyle w:val="Level3"/>
        <w:numPr>
          <w:ilvl w:val="2"/>
          <w:numId w:val="7"/>
        </w:numPr>
        <w:rPr>
          <w:rStyle w:val="Level2asHeadingtext"/>
        </w:rPr>
      </w:pPr>
      <w:r>
        <w:rPr>
          <w:rStyle w:val="Level2asHeadingtext"/>
          <w:b w:val="0"/>
          <w:bCs/>
        </w:rPr>
        <w:t xml:space="preserve">A notice given to the landlord by one or more (but not all) of the joint contract-holders that purports to be a notice under </w:t>
      </w:r>
      <w:r w:rsidRPr="004F0C4D">
        <w:rPr>
          <w:rStyle w:val="Level2asHeadingtext"/>
        </w:rPr>
        <w:t xml:space="preserve">term </w:t>
      </w:r>
      <w:r>
        <w:rPr>
          <w:rStyle w:val="Level2asHeadingtext"/>
        </w:rPr>
        <w:t xml:space="preserve">12.2 </w:t>
      </w:r>
      <w:r>
        <w:rPr>
          <w:rStyle w:val="Level2asHeadingtext"/>
          <w:b w:val="0"/>
          <w:bCs/>
        </w:rPr>
        <w:t xml:space="preserve">(contract-holder’s notice to end contract) is to be treated as a withdrawal notice, and the date specified in the notice is to be treated as the withdrawal date. </w:t>
      </w:r>
    </w:p>
    <w:p w14:paraId="5EEB27FF" w14:textId="77777777" w:rsidR="00853A5C" w:rsidRPr="004F0C4D" w:rsidRDefault="00853A5C" w:rsidP="00853A5C">
      <w:pPr>
        <w:pStyle w:val="Level3"/>
        <w:numPr>
          <w:ilvl w:val="2"/>
          <w:numId w:val="7"/>
        </w:numPr>
        <w:rPr>
          <w:rStyle w:val="Level2asHeadingtext"/>
        </w:rPr>
      </w:pPr>
      <w:r w:rsidRPr="004F0C4D">
        <w:rPr>
          <w:rStyle w:val="Level2asHeadingtext"/>
        </w:rPr>
        <w:t>Paragraph 10.2.3</w:t>
      </w:r>
      <w:r>
        <w:rPr>
          <w:rStyle w:val="Level2asHeadingtext"/>
        </w:rPr>
        <w:t xml:space="preserve"> </w:t>
      </w:r>
      <w:r>
        <w:rPr>
          <w:rStyle w:val="Level2asHeadingtext"/>
          <w:b w:val="0"/>
          <w:bCs/>
        </w:rPr>
        <w:t xml:space="preserve">of this term does not apply to a notice which is treated as a withdrawal notice because of </w:t>
      </w:r>
      <w:r w:rsidRPr="004F0C4D">
        <w:rPr>
          <w:rStyle w:val="Level2asHeadingtext"/>
        </w:rPr>
        <w:t>paragraph 10.2.6</w:t>
      </w:r>
      <w:r>
        <w:rPr>
          <w:rStyle w:val="Level2asHeadingtext"/>
          <w:b w:val="0"/>
          <w:bCs/>
        </w:rPr>
        <w:t xml:space="preserve"> of this term. </w:t>
      </w:r>
    </w:p>
    <w:p w14:paraId="7E6A4AC2" w14:textId="77777777" w:rsidR="00853A5C" w:rsidRDefault="00853A5C" w:rsidP="00853A5C">
      <w:pPr>
        <w:pStyle w:val="Level2"/>
        <w:keepNext/>
        <w:numPr>
          <w:ilvl w:val="1"/>
          <w:numId w:val="7"/>
        </w:numPr>
        <w:rPr>
          <w:rStyle w:val="Level2asHeadingtext"/>
        </w:rPr>
      </w:pPr>
      <w:r>
        <w:rPr>
          <w:rStyle w:val="Level2asHeadingtext"/>
        </w:rPr>
        <w:t>Withdrawal of a joint contract holder – notice required (S)</w:t>
      </w:r>
    </w:p>
    <w:p w14:paraId="4EC2EE9C" w14:textId="77777777" w:rsidR="00853A5C" w:rsidRPr="004F0C4D" w:rsidRDefault="00853A5C" w:rsidP="00853A5C">
      <w:pPr>
        <w:pStyle w:val="Level2"/>
        <w:keepNext/>
        <w:numPr>
          <w:ilvl w:val="0"/>
          <w:numId w:val="0"/>
        </w:numPr>
        <w:ind w:left="851"/>
        <w:rPr>
          <w:rStyle w:val="Level2asHeadingtext"/>
          <w:b w:val="0"/>
          <w:bCs/>
        </w:rPr>
      </w:pPr>
      <w:r>
        <w:rPr>
          <w:rStyle w:val="Level2asHeadingtext"/>
          <w:b w:val="0"/>
          <w:bCs/>
        </w:rPr>
        <w:t xml:space="preserve">The minimum </w:t>
      </w:r>
      <w:proofErr w:type="gramStart"/>
      <w:r>
        <w:rPr>
          <w:rStyle w:val="Level2asHeadingtext"/>
          <w:b w:val="0"/>
          <w:bCs/>
        </w:rPr>
        <w:t>time period</w:t>
      </w:r>
      <w:proofErr w:type="gramEnd"/>
      <w:r>
        <w:rPr>
          <w:rStyle w:val="Level2asHeadingtext"/>
          <w:b w:val="0"/>
          <w:bCs/>
        </w:rPr>
        <w:t xml:space="preserve"> between the date on which a notice under </w:t>
      </w:r>
      <w:r w:rsidRPr="004F0C4D">
        <w:rPr>
          <w:rStyle w:val="Level2asHeadingtext"/>
        </w:rPr>
        <w:t>term 10.2</w:t>
      </w:r>
      <w:r>
        <w:rPr>
          <w:rStyle w:val="Level2asHeadingtext"/>
        </w:rPr>
        <w:t xml:space="preserve"> </w:t>
      </w:r>
      <w:r>
        <w:rPr>
          <w:rStyle w:val="Level2asHeadingtext"/>
          <w:b w:val="0"/>
          <w:bCs/>
        </w:rPr>
        <w:t xml:space="preserve">is given to the landlord, and the date specified in the notice, is one month. </w:t>
      </w:r>
    </w:p>
    <w:p w14:paraId="2748B383" w14:textId="77777777" w:rsidR="00853A5C" w:rsidRPr="006E7779" w:rsidRDefault="00853A5C" w:rsidP="00853A5C">
      <w:pPr>
        <w:pStyle w:val="Level2"/>
        <w:keepNext/>
        <w:numPr>
          <w:ilvl w:val="1"/>
          <w:numId w:val="7"/>
        </w:numPr>
        <w:rPr>
          <w:rStyle w:val="Level2asHeadingtext"/>
        </w:rPr>
      </w:pPr>
      <w:r w:rsidRPr="006E7779">
        <w:rPr>
          <w:rStyle w:val="Level2asHeadingtext"/>
        </w:rPr>
        <w:t>Joint contract-holder ceasing to be a party to a contract — survivorship (F)</w:t>
      </w:r>
    </w:p>
    <w:p w14:paraId="2B1B5E17" w14:textId="77777777" w:rsidR="00853A5C" w:rsidRPr="006E7779" w:rsidRDefault="00853A5C" w:rsidP="00853A5C">
      <w:pPr>
        <w:pStyle w:val="Level3"/>
        <w:numPr>
          <w:ilvl w:val="2"/>
          <w:numId w:val="7"/>
        </w:numPr>
      </w:pPr>
      <w:r>
        <w:t>If a joint contract-holder under this contract dies, or ceases to be a party to this contract for some other reason, from the time he or she ceases to be a party the remaining joint contract-holders are:</w:t>
      </w:r>
    </w:p>
    <w:p w14:paraId="53F5665B" w14:textId="77777777" w:rsidR="00853A5C" w:rsidRPr="006E7779" w:rsidRDefault="00853A5C" w:rsidP="00853A5C">
      <w:pPr>
        <w:pStyle w:val="Level4"/>
        <w:numPr>
          <w:ilvl w:val="3"/>
          <w:numId w:val="7"/>
        </w:numPr>
      </w:pPr>
      <w:r>
        <w:t>fully entitled to all the rights under this contract; and</w:t>
      </w:r>
    </w:p>
    <w:p w14:paraId="08648E46" w14:textId="77777777" w:rsidR="00853A5C" w:rsidRPr="006E7779" w:rsidRDefault="00853A5C" w:rsidP="00853A5C">
      <w:pPr>
        <w:pStyle w:val="Level4"/>
        <w:numPr>
          <w:ilvl w:val="3"/>
          <w:numId w:val="7"/>
        </w:numPr>
      </w:pPr>
      <w:r>
        <w:t>liable to perform fully every obligation owed to the landlord under this contract.</w:t>
      </w:r>
    </w:p>
    <w:p w14:paraId="14B2C569" w14:textId="77777777" w:rsidR="00853A5C" w:rsidRPr="006E7779" w:rsidRDefault="00853A5C" w:rsidP="00853A5C">
      <w:pPr>
        <w:pStyle w:val="Level3"/>
        <w:numPr>
          <w:ilvl w:val="2"/>
          <w:numId w:val="7"/>
        </w:numPr>
      </w:pPr>
      <w:r>
        <w:t>The joint contract-holder is not entitled to any right or liable to any obligation in respect of the period after he or she ceases to be a party to this contract.</w:t>
      </w:r>
    </w:p>
    <w:p w14:paraId="294C068B" w14:textId="77777777" w:rsidR="00853A5C" w:rsidRPr="006E7779" w:rsidRDefault="00853A5C" w:rsidP="00853A5C">
      <w:pPr>
        <w:pStyle w:val="Level3"/>
        <w:numPr>
          <w:ilvl w:val="2"/>
          <w:numId w:val="7"/>
        </w:numPr>
      </w:pPr>
      <w:r>
        <w:t xml:space="preserve">Nothing in </w:t>
      </w:r>
      <w:r w:rsidRPr="00DA3D9A">
        <w:rPr>
          <w:b/>
          <w:bCs/>
        </w:rPr>
        <w:t xml:space="preserve">paragraph </w:t>
      </w:r>
      <w:r w:rsidRPr="00DA3D9A">
        <w:rPr>
          <w:b/>
          <w:bCs/>
        </w:rPr>
        <w:fldChar w:fldCharType="begin"/>
      </w:r>
      <w:r w:rsidRPr="00DA3D9A">
        <w:rPr>
          <w:b/>
          <w:bCs/>
        </w:rPr>
        <w:instrText xml:space="preserve"> REF _Ref94713035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10.4.1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_Ref94713041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10.4.2</w:t>
      </w:r>
      <w:r w:rsidRPr="00DA3D9A">
        <w:rPr>
          <w:b/>
          <w:bCs/>
        </w:rPr>
        <w:fldChar w:fldCharType="end"/>
      </w:r>
      <w:r>
        <w:t xml:space="preserve"> of this term removes any right or waives any liability of the joint contract-holder accruing before he or she ceases to be a party to the contract.</w:t>
      </w:r>
    </w:p>
    <w:p w14:paraId="64A3BB37" w14:textId="77777777" w:rsidR="00853A5C" w:rsidRPr="006E7779" w:rsidRDefault="00853A5C" w:rsidP="00853A5C">
      <w:pPr>
        <w:pStyle w:val="Level3"/>
        <w:numPr>
          <w:ilvl w:val="2"/>
          <w:numId w:val="7"/>
        </w:numPr>
      </w:pPr>
      <w:r>
        <w:t>This term does not apply where a joint contract-holder ceases to be a party to this contract because his or her rights and obligations under this contract are transferred in accordance with this contract.</w:t>
      </w:r>
    </w:p>
    <w:p w14:paraId="78521A13" w14:textId="77777777" w:rsidR="00853A5C" w:rsidRPr="00CB540D" w:rsidRDefault="00853A5C" w:rsidP="00853A5C">
      <w:pPr>
        <w:pStyle w:val="Level1"/>
        <w:keepNext/>
        <w:numPr>
          <w:ilvl w:val="0"/>
          <w:numId w:val="7"/>
        </w:numPr>
      </w:pPr>
      <w:r w:rsidRPr="006E7779">
        <w:rPr>
          <w:rStyle w:val="Level1asHeadingtext"/>
        </w:rPr>
        <w:t>Termination of contract — general</w:t>
      </w:r>
      <w:r w:rsidRPr="00CB540D">
        <w:fldChar w:fldCharType="begin"/>
      </w:r>
      <w:r w:rsidRPr="00CB540D">
        <w:instrText xml:space="preserve"> TC "</w:instrText>
      </w:r>
      <w:r w:rsidRPr="00CB540D">
        <w:fldChar w:fldCharType="begin"/>
      </w:r>
      <w:r w:rsidRPr="00CB540D">
        <w:instrText xml:space="preserve"> REF _NN49\r \h </w:instrText>
      </w:r>
      <w:r w:rsidRPr="00CB540D">
        <w:fldChar w:fldCharType="separate"/>
      </w:r>
      <w:bookmarkStart w:id="221" w:name="_Toc157530448"/>
      <w:bookmarkStart w:id="222" w:name="_Toc158109614"/>
      <w:r>
        <w:rPr>
          <w:rFonts w:hint="eastAsia"/>
          <w:cs/>
        </w:rPr>
        <w:instrText>‎</w:instrText>
      </w:r>
      <w:r>
        <w:instrText>11</w:instrText>
      </w:r>
      <w:r w:rsidRPr="00CB540D">
        <w:fldChar w:fldCharType="end"/>
      </w:r>
      <w:r w:rsidRPr="00CB540D">
        <w:tab/>
        <w:instrText>Termination of contract — general</w:instrText>
      </w:r>
      <w:bookmarkEnd w:id="221"/>
      <w:bookmarkEnd w:id="222"/>
      <w:r w:rsidRPr="00CB540D">
        <w:instrText xml:space="preserve">" \l 1 </w:instrText>
      </w:r>
      <w:r w:rsidRPr="00CB540D">
        <w:fldChar w:fldCharType="end"/>
      </w:r>
    </w:p>
    <w:p w14:paraId="00BF36BA" w14:textId="77777777" w:rsidR="00853A5C" w:rsidRPr="006E7779" w:rsidRDefault="00853A5C" w:rsidP="00853A5C">
      <w:pPr>
        <w:pStyle w:val="Level2"/>
        <w:keepNext/>
        <w:numPr>
          <w:ilvl w:val="1"/>
          <w:numId w:val="7"/>
        </w:numPr>
        <w:rPr>
          <w:rStyle w:val="Level2asHeadingtext"/>
        </w:rPr>
      </w:pPr>
      <w:r w:rsidRPr="006E7779">
        <w:rPr>
          <w:rStyle w:val="Level2asHeadingtext"/>
        </w:rPr>
        <w:t>Permissible termination etc. (F)</w:t>
      </w:r>
    </w:p>
    <w:p w14:paraId="42A33FBB" w14:textId="77777777" w:rsidR="00853A5C" w:rsidRPr="006E7779" w:rsidRDefault="00853A5C" w:rsidP="00853A5C">
      <w:pPr>
        <w:pStyle w:val="Level3"/>
        <w:numPr>
          <w:ilvl w:val="2"/>
          <w:numId w:val="7"/>
        </w:numPr>
      </w:pPr>
      <w:r>
        <w:t>This contract may be ended only in accordance with:</w:t>
      </w:r>
    </w:p>
    <w:p w14:paraId="0BD0D1B0" w14:textId="77777777" w:rsidR="00853A5C" w:rsidRPr="00F14B4D" w:rsidRDefault="00853A5C" w:rsidP="00853A5C">
      <w:pPr>
        <w:pStyle w:val="Level4"/>
        <w:numPr>
          <w:ilvl w:val="3"/>
          <w:numId w:val="7"/>
        </w:numPr>
      </w:pPr>
      <w:r>
        <w:t>the fundamental terms of this contract which incorporate fundamental provisions set out in Part 9 of the Act or other terms included in this contract in accordance with Part 9 these are</w:t>
      </w:r>
      <w:r w:rsidRPr="00F14B4D">
        <w:t xml:space="preserve"> </w:t>
      </w:r>
      <w:r w:rsidRPr="00F14B4D">
        <w:rPr>
          <w:b/>
          <w:bCs/>
        </w:rPr>
        <w:t xml:space="preserve">terms </w:t>
      </w:r>
      <w:r w:rsidRPr="00F14B4D">
        <w:rPr>
          <w:b/>
          <w:bCs/>
        </w:rPr>
        <w:fldChar w:fldCharType="begin"/>
      </w:r>
      <w:r w:rsidRPr="00F14B4D">
        <w:rPr>
          <w:b/>
          <w:bCs/>
        </w:rPr>
        <w:instrText xml:space="preserve"> REF _Ref94713054 \r \h  \* MERGEFORMAT </w:instrText>
      </w:r>
      <w:r w:rsidRPr="00F14B4D">
        <w:rPr>
          <w:b/>
          <w:bCs/>
        </w:rPr>
      </w:r>
      <w:r w:rsidRPr="00F14B4D">
        <w:rPr>
          <w:b/>
          <w:bCs/>
        </w:rPr>
        <w:fldChar w:fldCharType="separate"/>
      </w:r>
      <w:r>
        <w:rPr>
          <w:rFonts w:hint="eastAsia"/>
          <w:b/>
          <w:bCs/>
          <w:cs/>
        </w:rPr>
        <w:t>‎</w:t>
      </w:r>
      <w:r>
        <w:rPr>
          <w:b/>
          <w:bCs/>
        </w:rPr>
        <w:t>11.1</w:t>
      </w:r>
      <w:r w:rsidRPr="00F14B4D">
        <w:rPr>
          <w:b/>
          <w:bCs/>
        </w:rPr>
        <w:fldChar w:fldCharType="end"/>
      </w:r>
      <w:r w:rsidRPr="00F14B4D">
        <w:rPr>
          <w:b/>
          <w:bCs/>
        </w:rPr>
        <w:t xml:space="preserve"> </w:t>
      </w:r>
      <w:r w:rsidRPr="00F14B4D">
        <w:t>to</w:t>
      </w:r>
      <w:r w:rsidRPr="00F14B4D">
        <w:rPr>
          <w:b/>
          <w:bCs/>
        </w:rPr>
        <w:t xml:space="preserve"> </w:t>
      </w:r>
      <w:r w:rsidRPr="00F14B4D">
        <w:rPr>
          <w:b/>
          <w:bCs/>
        </w:rPr>
        <w:fldChar w:fldCharType="begin"/>
      </w:r>
      <w:r w:rsidRPr="00F14B4D">
        <w:rPr>
          <w:b/>
          <w:bCs/>
        </w:rPr>
        <w:instrText xml:space="preserve"> REF _Ref94713061 \r \h  \* MERGEFORMAT </w:instrText>
      </w:r>
      <w:r w:rsidRPr="00F14B4D">
        <w:rPr>
          <w:b/>
          <w:bCs/>
        </w:rPr>
      </w:r>
      <w:r w:rsidRPr="00F14B4D">
        <w:rPr>
          <w:b/>
          <w:bCs/>
        </w:rPr>
        <w:fldChar w:fldCharType="separate"/>
      </w:r>
      <w:r>
        <w:rPr>
          <w:rFonts w:hint="eastAsia"/>
          <w:b/>
          <w:bCs/>
          <w:cs/>
        </w:rPr>
        <w:t>‎</w:t>
      </w:r>
      <w:r>
        <w:rPr>
          <w:b/>
          <w:bCs/>
        </w:rPr>
        <w:t>11.4</w:t>
      </w:r>
      <w:r w:rsidRPr="00F14B4D">
        <w:rPr>
          <w:b/>
          <w:bCs/>
        </w:rPr>
        <w:fldChar w:fldCharType="end"/>
      </w:r>
      <w:r w:rsidRPr="00F14B4D">
        <w:rPr>
          <w:b/>
          <w:bCs/>
        </w:rPr>
        <w:t xml:space="preserve">, </w:t>
      </w:r>
      <w:r w:rsidRPr="00F14B4D">
        <w:rPr>
          <w:b/>
          <w:bCs/>
        </w:rPr>
        <w:fldChar w:fldCharType="begin"/>
      </w:r>
      <w:r w:rsidRPr="00F14B4D">
        <w:rPr>
          <w:b/>
          <w:bCs/>
        </w:rPr>
        <w:instrText xml:space="preserve"> REF _Ref94713074 \r \h  \* MERGEFORMAT </w:instrText>
      </w:r>
      <w:r w:rsidRPr="00F14B4D">
        <w:rPr>
          <w:b/>
          <w:bCs/>
        </w:rPr>
      </w:r>
      <w:r w:rsidRPr="00F14B4D">
        <w:rPr>
          <w:b/>
          <w:bCs/>
        </w:rPr>
        <w:fldChar w:fldCharType="separate"/>
      </w:r>
      <w:r>
        <w:rPr>
          <w:rFonts w:hint="eastAsia"/>
          <w:b/>
          <w:bCs/>
          <w:cs/>
        </w:rPr>
        <w:t>‎</w:t>
      </w:r>
      <w:r>
        <w:rPr>
          <w:b/>
          <w:bCs/>
        </w:rPr>
        <w:t>12.1</w:t>
      </w:r>
      <w:r w:rsidRPr="00F14B4D">
        <w:rPr>
          <w:b/>
          <w:bCs/>
        </w:rPr>
        <w:fldChar w:fldCharType="end"/>
      </w:r>
      <w:r w:rsidRPr="00F14B4D">
        <w:rPr>
          <w:b/>
          <w:bCs/>
        </w:rPr>
        <w:t xml:space="preserve"> </w:t>
      </w:r>
      <w:r w:rsidRPr="00F14B4D">
        <w:t>to</w:t>
      </w:r>
      <w:r w:rsidRPr="00F14B4D">
        <w:rPr>
          <w:b/>
          <w:bCs/>
        </w:rPr>
        <w:t xml:space="preserve"> </w:t>
      </w:r>
      <w:r w:rsidRPr="00F14B4D">
        <w:rPr>
          <w:b/>
          <w:bCs/>
        </w:rPr>
        <w:fldChar w:fldCharType="begin"/>
      </w:r>
      <w:r w:rsidRPr="00F14B4D">
        <w:rPr>
          <w:b/>
          <w:bCs/>
        </w:rPr>
        <w:instrText xml:space="preserve"> REF _Ref94713086 \r \h  \* MERGEFORMAT </w:instrText>
      </w:r>
      <w:r w:rsidRPr="00F14B4D">
        <w:rPr>
          <w:b/>
          <w:bCs/>
        </w:rPr>
      </w:r>
      <w:r w:rsidRPr="00F14B4D">
        <w:rPr>
          <w:b/>
          <w:bCs/>
        </w:rPr>
        <w:fldChar w:fldCharType="separate"/>
      </w:r>
      <w:r>
        <w:rPr>
          <w:rFonts w:hint="eastAsia"/>
          <w:b/>
          <w:bCs/>
          <w:cs/>
        </w:rPr>
        <w:t>‎</w:t>
      </w:r>
      <w:r>
        <w:rPr>
          <w:b/>
          <w:bCs/>
        </w:rPr>
        <w:t>17.1</w:t>
      </w:r>
      <w:r w:rsidRPr="00F14B4D">
        <w:rPr>
          <w:b/>
          <w:bCs/>
        </w:rPr>
        <w:fldChar w:fldCharType="end"/>
      </w:r>
      <w:r w:rsidRPr="00F14B4D">
        <w:rPr>
          <w:b/>
          <w:bCs/>
        </w:rPr>
        <w:t xml:space="preserve"> </w:t>
      </w:r>
      <w:r w:rsidRPr="00F14B4D">
        <w:t>and</w:t>
      </w:r>
      <w:r w:rsidRPr="00F14B4D">
        <w:rPr>
          <w:b/>
          <w:bCs/>
        </w:rPr>
        <w:t xml:space="preserve"> term </w:t>
      </w:r>
      <w:r w:rsidRPr="00F14B4D">
        <w:rPr>
          <w:b/>
          <w:bCs/>
        </w:rPr>
        <w:fldChar w:fldCharType="begin"/>
      </w:r>
      <w:r w:rsidRPr="00F14B4D">
        <w:rPr>
          <w:b/>
          <w:bCs/>
        </w:rPr>
        <w:instrText xml:space="preserve"> REF _Ref94713101 \r \h  \* MERGEFORMAT </w:instrText>
      </w:r>
      <w:r w:rsidRPr="00F14B4D">
        <w:rPr>
          <w:b/>
          <w:bCs/>
        </w:rPr>
      </w:r>
      <w:r w:rsidRPr="00F14B4D">
        <w:rPr>
          <w:b/>
          <w:bCs/>
        </w:rPr>
        <w:fldChar w:fldCharType="separate"/>
      </w:r>
      <w:r>
        <w:rPr>
          <w:rFonts w:hint="eastAsia"/>
          <w:b/>
          <w:bCs/>
          <w:cs/>
        </w:rPr>
        <w:t>‎</w:t>
      </w:r>
      <w:r>
        <w:rPr>
          <w:b/>
          <w:bCs/>
        </w:rPr>
        <w:t>20.1</w:t>
      </w:r>
      <w:r w:rsidRPr="00F14B4D">
        <w:rPr>
          <w:b/>
          <w:bCs/>
        </w:rPr>
        <w:fldChar w:fldCharType="end"/>
      </w:r>
      <w:r>
        <w:rPr>
          <w:rStyle w:val="FootnoteReference"/>
          <w:b w:val="0"/>
          <w:bCs/>
        </w:rPr>
        <w:footnoteReference w:id="58"/>
      </w:r>
      <w:r w:rsidRPr="00F14B4D">
        <w:t>; or</w:t>
      </w:r>
    </w:p>
    <w:p w14:paraId="65090954" w14:textId="77777777" w:rsidR="00853A5C" w:rsidRPr="006E7779" w:rsidRDefault="00853A5C" w:rsidP="00853A5C">
      <w:pPr>
        <w:pStyle w:val="Level4"/>
        <w:numPr>
          <w:ilvl w:val="3"/>
          <w:numId w:val="7"/>
        </w:numPr>
      </w:pPr>
      <w:r>
        <w:t>any enactment such as an Act of Senedd Cymru or an Act of Parliament or regulations made by the Welsh Ministers.</w:t>
      </w:r>
    </w:p>
    <w:p w14:paraId="26B7C4CB" w14:textId="77777777" w:rsidR="00853A5C" w:rsidRPr="006E7779" w:rsidRDefault="00853A5C" w:rsidP="00853A5C">
      <w:pPr>
        <w:pStyle w:val="Level3"/>
        <w:numPr>
          <w:ilvl w:val="2"/>
          <w:numId w:val="7"/>
        </w:numPr>
      </w:pPr>
      <w:r>
        <w:t>Nothing in this term affects:</w:t>
      </w:r>
    </w:p>
    <w:p w14:paraId="73055B16" w14:textId="77777777" w:rsidR="00853A5C" w:rsidRPr="006E7779" w:rsidRDefault="00853A5C" w:rsidP="00853A5C">
      <w:pPr>
        <w:pStyle w:val="Level4"/>
        <w:numPr>
          <w:ilvl w:val="3"/>
          <w:numId w:val="7"/>
        </w:numPr>
      </w:pPr>
      <w:r>
        <w:t>any right of the landlord or contract-holder to rescind this contract; or</w:t>
      </w:r>
    </w:p>
    <w:p w14:paraId="2F8455CD" w14:textId="77777777" w:rsidR="00853A5C" w:rsidRPr="006E7779" w:rsidRDefault="00853A5C" w:rsidP="00853A5C">
      <w:pPr>
        <w:pStyle w:val="Level4"/>
        <w:numPr>
          <w:ilvl w:val="3"/>
          <w:numId w:val="7"/>
        </w:numPr>
      </w:pPr>
      <w:r>
        <w:t>the operation of the law of frustration</w:t>
      </w:r>
      <w:r>
        <w:rPr>
          <w:rStyle w:val="FootnoteReference"/>
        </w:rPr>
        <w:footnoteReference w:id="59"/>
      </w:r>
      <w:r>
        <w:t>.</w:t>
      </w:r>
    </w:p>
    <w:p w14:paraId="02DC683A" w14:textId="77777777" w:rsidR="00853A5C" w:rsidRPr="006E7779" w:rsidRDefault="00853A5C" w:rsidP="00853A5C">
      <w:pPr>
        <w:pStyle w:val="Level2"/>
        <w:keepNext/>
        <w:numPr>
          <w:ilvl w:val="1"/>
          <w:numId w:val="7"/>
        </w:numPr>
        <w:rPr>
          <w:rStyle w:val="Level2asHeadingtext"/>
        </w:rPr>
      </w:pPr>
      <w:r w:rsidRPr="006E7779">
        <w:rPr>
          <w:rStyle w:val="Level2asHeadingtext"/>
        </w:rPr>
        <w:t>Termination by agreement (F+)</w:t>
      </w:r>
    </w:p>
    <w:p w14:paraId="5C9728E0" w14:textId="77777777" w:rsidR="00853A5C" w:rsidRPr="006E7779" w:rsidRDefault="00853A5C" w:rsidP="00853A5C">
      <w:pPr>
        <w:pStyle w:val="Level3"/>
        <w:numPr>
          <w:ilvl w:val="2"/>
          <w:numId w:val="7"/>
        </w:numPr>
      </w:pPr>
      <w:r>
        <w:t>If the landlord and you agree to end this contract, this contract ends:</w:t>
      </w:r>
    </w:p>
    <w:p w14:paraId="2E07EEDF" w14:textId="77777777" w:rsidR="00853A5C" w:rsidRPr="006E7779" w:rsidRDefault="00853A5C" w:rsidP="00853A5C">
      <w:pPr>
        <w:pStyle w:val="Level4"/>
        <w:numPr>
          <w:ilvl w:val="3"/>
          <w:numId w:val="7"/>
        </w:numPr>
      </w:pPr>
      <w:r>
        <w:t>when you give up possession of the dwelling in accordance with what you agree with the landlord; or</w:t>
      </w:r>
    </w:p>
    <w:p w14:paraId="0163B529" w14:textId="77777777" w:rsidR="00853A5C" w:rsidRPr="006E7779" w:rsidRDefault="00853A5C" w:rsidP="00853A5C">
      <w:pPr>
        <w:pStyle w:val="Level4"/>
        <w:numPr>
          <w:ilvl w:val="3"/>
          <w:numId w:val="7"/>
        </w:numPr>
      </w:pPr>
      <w:r>
        <w:t>if you do not give up possession and a substitute occupation contract is made, immediately before the occupation date of the substitute occupation contract.</w:t>
      </w:r>
    </w:p>
    <w:p w14:paraId="692998B2" w14:textId="77777777" w:rsidR="00853A5C" w:rsidRPr="006E7779" w:rsidRDefault="00853A5C" w:rsidP="00853A5C">
      <w:pPr>
        <w:pStyle w:val="Level3"/>
        <w:numPr>
          <w:ilvl w:val="2"/>
          <w:numId w:val="7"/>
        </w:numPr>
      </w:pPr>
      <w:r>
        <w:t>An occupation contract is a substitute contract if:</w:t>
      </w:r>
    </w:p>
    <w:p w14:paraId="7BD3C458" w14:textId="77777777" w:rsidR="00853A5C" w:rsidRPr="006E7779" w:rsidRDefault="00853A5C" w:rsidP="00853A5C">
      <w:pPr>
        <w:pStyle w:val="Level4"/>
        <w:numPr>
          <w:ilvl w:val="3"/>
          <w:numId w:val="7"/>
        </w:numPr>
      </w:pPr>
      <w:r>
        <w:t>it is made in respect of the same (or substantially the same) dwelling as the original contract; and</w:t>
      </w:r>
    </w:p>
    <w:p w14:paraId="06206DEA" w14:textId="77777777" w:rsidR="00853A5C" w:rsidRPr="006E7779" w:rsidRDefault="00853A5C" w:rsidP="00853A5C">
      <w:pPr>
        <w:pStyle w:val="Level4"/>
        <w:numPr>
          <w:ilvl w:val="3"/>
          <w:numId w:val="7"/>
        </w:numPr>
      </w:pPr>
      <w:r>
        <w:t>you were also the contract-holder under the original contract.</w:t>
      </w:r>
    </w:p>
    <w:p w14:paraId="25256CEC" w14:textId="77777777" w:rsidR="00853A5C" w:rsidRPr="006E7779" w:rsidRDefault="00853A5C" w:rsidP="00853A5C">
      <w:pPr>
        <w:pStyle w:val="Level2"/>
        <w:keepNext/>
        <w:numPr>
          <w:ilvl w:val="1"/>
          <w:numId w:val="7"/>
        </w:numPr>
        <w:rPr>
          <w:rStyle w:val="Level2asHeadingtext"/>
        </w:rPr>
      </w:pPr>
      <w:r w:rsidRPr="006E7779">
        <w:rPr>
          <w:rStyle w:val="Level2asHeadingtext"/>
        </w:rPr>
        <w:t>Repudiatory breach by landlord (F+)</w:t>
      </w:r>
    </w:p>
    <w:p w14:paraId="27D05514" w14:textId="77777777" w:rsidR="00853A5C" w:rsidRPr="00180DD8" w:rsidRDefault="00853A5C" w:rsidP="00853A5C">
      <w:pPr>
        <w:pStyle w:val="Body2"/>
      </w:pPr>
      <w:r>
        <w:t>If the landlord commits a repudiatory breach</w:t>
      </w:r>
      <w:r>
        <w:rPr>
          <w:rStyle w:val="FootnoteReference"/>
        </w:rPr>
        <w:footnoteReference w:id="60"/>
      </w:r>
      <w:r>
        <w:t xml:space="preserve"> of contract and you give up possession of the dwelling because of that breach, this contract ends when you give up possession of the dwelling.</w:t>
      </w:r>
    </w:p>
    <w:p w14:paraId="7E5CB4B5" w14:textId="77777777" w:rsidR="00853A5C" w:rsidRPr="006E7779" w:rsidRDefault="00853A5C" w:rsidP="00853A5C">
      <w:pPr>
        <w:pStyle w:val="Level2"/>
        <w:keepNext/>
        <w:numPr>
          <w:ilvl w:val="1"/>
          <w:numId w:val="7"/>
        </w:numPr>
        <w:rPr>
          <w:rStyle w:val="Level2asHeadingtext"/>
        </w:rPr>
      </w:pPr>
      <w:r w:rsidRPr="006E7779">
        <w:rPr>
          <w:rStyle w:val="Level2asHeadingtext"/>
        </w:rPr>
        <w:t>Death of a sole contract-holder (F)</w:t>
      </w:r>
    </w:p>
    <w:p w14:paraId="458D78CB" w14:textId="77777777" w:rsidR="00853A5C" w:rsidRPr="006E7779" w:rsidRDefault="00853A5C" w:rsidP="00853A5C">
      <w:pPr>
        <w:pStyle w:val="Level3"/>
        <w:numPr>
          <w:ilvl w:val="2"/>
          <w:numId w:val="7"/>
        </w:numPr>
      </w:pPr>
      <w:r>
        <w:t>If you are the sole contract-holder, this contract ends:</w:t>
      </w:r>
    </w:p>
    <w:p w14:paraId="5F5FD318" w14:textId="77777777" w:rsidR="00853A5C" w:rsidRPr="006E7779" w:rsidRDefault="00853A5C" w:rsidP="00853A5C">
      <w:pPr>
        <w:pStyle w:val="Level4"/>
        <w:numPr>
          <w:ilvl w:val="3"/>
          <w:numId w:val="7"/>
        </w:numPr>
      </w:pPr>
      <w:r>
        <w:t>one month after your death; or</w:t>
      </w:r>
    </w:p>
    <w:p w14:paraId="7A322744" w14:textId="77777777" w:rsidR="00853A5C" w:rsidRPr="006E7779" w:rsidRDefault="00853A5C" w:rsidP="00853A5C">
      <w:pPr>
        <w:pStyle w:val="Level4"/>
        <w:numPr>
          <w:ilvl w:val="3"/>
          <w:numId w:val="7"/>
        </w:numPr>
      </w:pPr>
      <w:r>
        <w:t>if earlier, when the landlord is given notice of your death by the authorised persons.</w:t>
      </w:r>
    </w:p>
    <w:p w14:paraId="71195CF4" w14:textId="77777777" w:rsidR="00853A5C" w:rsidRPr="006E7779" w:rsidRDefault="00853A5C" w:rsidP="00853A5C">
      <w:pPr>
        <w:pStyle w:val="Level3"/>
        <w:numPr>
          <w:ilvl w:val="2"/>
          <w:numId w:val="7"/>
        </w:numPr>
      </w:pPr>
      <w:r>
        <w:t>The authorised persons are:</w:t>
      </w:r>
    </w:p>
    <w:p w14:paraId="750FE337" w14:textId="77777777" w:rsidR="00853A5C" w:rsidRPr="006E7779" w:rsidRDefault="00853A5C" w:rsidP="00853A5C">
      <w:pPr>
        <w:pStyle w:val="Level4"/>
        <w:numPr>
          <w:ilvl w:val="3"/>
          <w:numId w:val="7"/>
        </w:numPr>
      </w:pPr>
      <w:r>
        <w:t>your personal representatives; or</w:t>
      </w:r>
    </w:p>
    <w:p w14:paraId="7D8CA871" w14:textId="77777777" w:rsidR="00853A5C" w:rsidRPr="006E7779" w:rsidRDefault="00853A5C" w:rsidP="00853A5C">
      <w:pPr>
        <w:pStyle w:val="Level4"/>
        <w:numPr>
          <w:ilvl w:val="3"/>
          <w:numId w:val="7"/>
        </w:numPr>
      </w:pPr>
      <w:r>
        <w:t>the permitted occupiers of the dwelling aged 18 and over (if any) acting together.</w:t>
      </w:r>
    </w:p>
    <w:p w14:paraId="1826F3CF" w14:textId="77777777" w:rsidR="00853A5C" w:rsidRPr="006E7779" w:rsidRDefault="00853A5C" w:rsidP="00853A5C">
      <w:pPr>
        <w:pStyle w:val="Level3"/>
        <w:numPr>
          <w:ilvl w:val="2"/>
          <w:numId w:val="7"/>
        </w:numPr>
      </w:pPr>
      <w:r>
        <w:t>This contract does not end if under section 74 (persons qualified to succeed) of the Act one or more persons are qualified to succeed you.</w:t>
      </w:r>
    </w:p>
    <w:p w14:paraId="29641050" w14:textId="77777777" w:rsidR="00853A5C" w:rsidRPr="006E7779" w:rsidRDefault="00853A5C" w:rsidP="00853A5C">
      <w:pPr>
        <w:pStyle w:val="Level3"/>
        <w:numPr>
          <w:ilvl w:val="2"/>
          <w:numId w:val="7"/>
        </w:numPr>
      </w:pPr>
      <w:r>
        <w:t>This contract does not end if, at your death, a family property order</w:t>
      </w:r>
      <w:r>
        <w:rPr>
          <w:rStyle w:val="FootnoteReference"/>
        </w:rPr>
        <w:footnoteReference w:id="61"/>
      </w:r>
      <w:r>
        <w:t xml:space="preserve"> has effect which requires the contract to be transferred to another person.</w:t>
      </w:r>
    </w:p>
    <w:p w14:paraId="7ED284CE" w14:textId="77777777" w:rsidR="00853A5C" w:rsidRPr="006E7779" w:rsidRDefault="00853A5C" w:rsidP="00853A5C">
      <w:pPr>
        <w:pStyle w:val="Level3"/>
        <w:numPr>
          <w:ilvl w:val="2"/>
          <w:numId w:val="7"/>
        </w:numPr>
      </w:pPr>
      <w:r>
        <w:t>If, after your death, the family property order ceases to have effect and there is no person qualified to succeed you, this contract ends:</w:t>
      </w:r>
    </w:p>
    <w:p w14:paraId="6D3DD86E" w14:textId="77777777" w:rsidR="00853A5C" w:rsidRPr="006E7779" w:rsidRDefault="00853A5C" w:rsidP="00853A5C">
      <w:pPr>
        <w:pStyle w:val="Level4"/>
        <w:numPr>
          <w:ilvl w:val="3"/>
          <w:numId w:val="7"/>
        </w:numPr>
      </w:pPr>
      <w:r w:rsidRPr="00B84437">
        <w:t>when the</w:t>
      </w:r>
      <w:r>
        <w:t xml:space="preserve"> order ceases to have effect; or</w:t>
      </w:r>
    </w:p>
    <w:p w14:paraId="78A4EF11" w14:textId="77777777" w:rsidR="00853A5C" w:rsidRPr="006E7779" w:rsidRDefault="00853A5C" w:rsidP="00853A5C">
      <w:pPr>
        <w:pStyle w:val="Level4"/>
        <w:numPr>
          <w:ilvl w:val="3"/>
          <w:numId w:val="7"/>
        </w:numPr>
      </w:pPr>
      <w:r>
        <w:t xml:space="preserve">if later, at the time this contract would end under </w:t>
      </w:r>
      <w:r w:rsidRPr="00DA3D9A">
        <w:rPr>
          <w:b/>
          <w:bCs/>
        </w:rPr>
        <w:t xml:space="preserve">paragraph </w:t>
      </w:r>
      <w:r w:rsidRPr="00DA3D9A">
        <w:rPr>
          <w:b/>
          <w:bCs/>
        </w:rPr>
        <w:fldChar w:fldCharType="begin"/>
      </w:r>
      <w:r w:rsidRPr="00DA3D9A">
        <w:rPr>
          <w:b/>
          <w:bCs/>
        </w:rPr>
        <w:instrText xml:space="preserve"> REF _Ref94713138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11.4.1</w:t>
      </w:r>
      <w:r w:rsidRPr="00DA3D9A">
        <w:rPr>
          <w:b/>
          <w:bCs/>
        </w:rPr>
        <w:fldChar w:fldCharType="end"/>
      </w:r>
      <w:r>
        <w:t xml:space="preserve"> of this term.</w:t>
      </w:r>
    </w:p>
    <w:p w14:paraId="6A7449CC" w14:textId="77777777" w:rsidR="00853A5C" w:rsidRPr="006E7779" w:rsidRDefault="00853A5C" w:rsidP="00853A5C">
      <w:pPr>
        <w:pStyle w:val="Level2"/>
        <w:keepNext/>
        <w:numPr>
          <w:ilvl w:val="1"/>
          <w:numId w:val="7"/>
        </w:numPr>
        <w:rPr>
          <w:rStyle w:val="Level2asHeadingtext"/>
        </w:rPr>
      </w:pPr>
      <w:r w:rsidRPr="006E7779">
        <w:rPr>
          <w:rStyle w:val="Level2asHeadingtext"/>
        </w:rPr>
        <w:t>Contract-holders’ obligations at the end of the contract (S)</w:t>
      </w:r>
    </w:p>
    <w:p w14:paraId="0A40033C" w14:textId="77777777" w:rsidR="00853A5C" w:rsidRPr="00D676FF" w:rsidRDefault="00853A5C" w:rsidP="00853A5C">
      <w:pPr>
        <w:pStyle w:val="Level3"/>
        <w:numPr>
          <w:ilvl w:val="2"/>
          <w:numId w:val="7"/>
        </w:numPr>
      </w:pPr>
      <w:r>
        <w:t>When you vacate the dwelling at the end of this contract, you must:</w:t>
      </w:r>
    </w:p>
    <w:p w14:paraId="54C8CC65" w14:textId="77777777" w:rsidR="00853A5C" w:rsidRPr="00D676FF" w:rsidRDefault="00853A5C" w:rsidP="00853A5C">
      <w:pPr>
        <w:pStyle w:val="Level4"/>
        <w:numPr>
          <w:ilvl w:val="3"/>
          <w:numId w:val="7"/>
        </w:numPr>
      </w:pPr>
      <w:r>
        <w:t>remove from the dwelling, THE COMMON PARTS AND ANY BICYCLE OR OTHER STORAGE FACILITIES all property belonging:</w:t>
      </w:r>
    </w:p>
    <w:p w14:paraId="36560FFD" w14:textId="77777777" w:rsidR="00853A5C" w:rsidRPr="00D676FF" w:rsidRDefault="00853A5C" w:rsidP="00853A5C">
      <w:pPr>
        <w:pStyle w:val="Level5"/>
        <w:numPr>
          <w:ilvl w:val="4"/>
          <w:numId w:val="7"/>
        </w:numPr>
      </w:pPr>
      <w:r>
        <w:t>to you; or</w:t>
      </w:r>
    </w:p>
    <w:p w14:paraId="1EB039D3" w14:textId="77777777" w:rsidR="00853A5C" w:rsidRPr="00D676FF" w:rsidRDefault="00853A5C" w:rsidP="00853A5C">
      <w:pPr>
        <w:pStyle w:val="Level5"/>
        <w:numPr>
          <w:ilvl w:val="4"/>
          <w:numId w:val="7"/>
        </w:numPr>
      </w:pPr>
      <w:r>
        <w:t xml:space="preserve">to any permitted occupier who is not entitled to remain in occupation of the </w:t>
      </w:r>
      <w:proofErr w:type="gramStart"/>
      <w:r>
        <w:t>dwelling;</w:t>
      </w:r>
      <w:proofErr w:type="gramEnd"/>
    </w:p>
    <w:p w14:paraId="69A7101E" w14:textId="77777777" w:rsidR="00853A5C" w:rsidRPr="00D676FF" w:rsidRDefault="00853A5C" w:rsidP="00853A5C">
      <w:pPr>
        <w:pStyle w:val="Level4"/>
        <w:numPr>
          <w:ilvl w:val="3"/>
          <w:numId w:val="7"/>
        </w:numPr>
      </w:pPr>
      <w:r>
        <w:t xml:space="preserve">(SUBJECT TO </w:t>
      </w:r>
      <w:r w:rsidRPr="00DC0807">
        <w:rPr>
          <w:b/>
          <w:bCs/>
        </w:rPr>
        <w:t>TERM 5.1</w:t>
      </w:r>
      <w:r>
        <w:t>)</w:t>
      </w:r>
      <w:r w:rsidRPr="00720E6F">
        <w:rPr>
          <w:rStyle w:val="FootnoteReference"/>
        </w:rPr>
        <w:t xml:space="preserve"> </w:t>
      </w:r>
      <w:r>
        <w:t xml:space="preserve">return any property belonging to the landlord (INCLUDING THE DWELLING AND THE CONTENTS) to the </w:t>
      </w:r>
      <w:r w:rsidRPr="008E3EBC">
        <w:rPr>
          <w:strike/>
        </w:rPr>
        <w:t>position</w:t>
      </w:r>
      <w:r w:rsidRPr="001954C6">
        <w:t xml:space="preserve"> </w:t>
      </w:r>
      <w:r>
        <w:t xml:space="preserve">STATE AND CONDITION that property was in on the ORIGINAL occupation date; </w:t>
      </w:r>
      <w:r w:rsidRPr="006E7AF5">
        <w:rPr>
          <w:strike/>
        </w:rPr>
        <w:t>and</w:t>
      </w:r>
    </w:p>
    <w:p w14:paraId="49223F24" w14:textId="77777777" w:rsidR="00853A5C" w:rsidRDefault="00853A5C" w:rsidP="00853A5C">
      <w:pPr>
        <w:pStyle w:val="Level4"/>
        <w:numPr>
          <w:ilvl w:val="3"/>
          <w:numId w:val="7"/>
        </w:numPr>
      </w:pPr>
      <w:r>
        <w:t>return to the landlord all keys, KEY FOBS AND ENTRY CARDS which enable access to the dwelling, which were held during the term of the contract by you</w:t>
      </w:r>
      <w:r w:rsidRPr="008E3EBC">
        <w:t xml:space="preserve"> or any permitted occupier who is not entitled to remain in occupation of the </w:t>
      </w:r>
      <w:proofErr w:type="gramStart"/>
      <w:r w:rsidRPr="008E3EBC">
        <w:t>dwelling</w:t>
      </w:r>
      <w:r>
        <w:t>;</w:t>
      </w:r>
      <w:proofErr w:type="gramEnd"/>
    </w:p>
    <w:p w14:paraId="41DD25AA" w14:textId="77777777" w:rsidR="00853A5C" w:rsidRDefault="00853A5C" w:rsidP="00853A5C">
      <w:pPr>
        <w:pStyle w:val="Level4"/>
        <w:numPr>
          <w:ilvl w:val="3"/>
          <w:numId w:val="7"/>
        </w:numPr>
      </w:pPr>
      <w:r>
        <w:t xml:space="preserve">RETURN ALL CONTENTS TO THE PLACES AS THEY WERE LISTED IN THE </w:t>
      </w:r>
      <w:proofErr w:type="gramStart"/>
      <w:r>
        <w:t>INVENTORY;</w:t>
      </w:r>
      <w:proofErr w:type="gramEnd"/>
    </w:p>
    <w:p w14:paraId="5BFABF93" w14:textId="77777777" w:rsidR="00853A5C" w:rsidRDefault="00853A5C" w:rsidP="00853A5C">
      <w:pPr>
        <w:pStyle w:val="Level4"/>
        <w:numPr>
          <w:ilvl w:val="3"/>
          <w:numId w:val="7"/>
        </w:numPr>
      </w:pPr>
      <w:r>
        <w:t xml:space="preserve">REPAIR TO A PROFESSIONAL STANDARD ANY WALL OR OTHER SURFACES ON WHICH YOU HAVE HUNG PHOTOGRAPHS, PICTURES, POSTERS </w:t>
      </w:r>
      <w:proofErr w:type="gramStart"/>
      <w:r>
        <w:t>ETC;</w:t>
      </w:r>
      <w:proofErr w:type="gramEnd"/>
      <w:r>
        <w:t xml:space="preserve"> </w:t>
      </w:r>
    </w:p>
    <w:p w14:paraId="3D945BEB" w14:textId="77777777" w:rsidR="00853A5C" w:rsidRDefault="00853A5C" w:rsidP="00853A5C">
      <w:pPr>
        <w:pStyle w:val="Level4"/>
        <w:numPr>
          <w:ilvl w:val="3"/>
          <w:numId w:val="7"/>
        </w:numPr>
      </w:pPr>
      <w:r>
        <w:t xml:space="preserve">REDECORATE ANY ROOMS OR PARTS OF THE DWELLING TO THE LANDLORD’S SATISFACTION IF YOU HAVE DECORATED THEM WITHOUT THE LANDLORD’S WRITTEN </w:t>
      </w:r>
      <w:proofErr w:type="gramStart"/>
      <w:r>
        <w:t>CONSENT;</w:t>
      </w:r>
      <w:proofErr w:type="gramEnd"/>
    </w:p>
    <w:p w14:paraId="7F972753" w14:textId="77777777" w:rsidR="00853A5C" w:rsidRDefault="00853A5C" w:rsidP="00853A5C">
      <w:pPr>
        <w:pStyle w:val="Level4"/>
        <w:numPr>
          <w:ilvl w:val="3"/>
          <w:numId w:val="7"/>
        </w:numPr>
      </w:pPr>
      <w:r>
        <w:t xml:space="preserve">CLEAN THE DWELLING AND CONTENTS (INCLUDING CARPETS, CURTAINS AND SOFT FURNISHINGS SET OUT IN THE INVENTORY) TO A PROFESSIONAL STANDARD TO THE LANDLORD’S SATISFACTION. IF YOU BREACH THIS TERM THE LANDLORD IS ENTITLED TO CLAIM DAMAGES FROM YOU TO COVER THE COSTS THE LANDLORD INCURS IN CLEANING THE DWELLING AND CONTENTS TO A PROFESSIONAL </w:t>
      </w:r>
      <w:proofErr w:type="gramStart"/>
      <w:r>
        <w:t>STANDARD;</w:t>
      </w:r>
      <w:proofErr w:type="gramEnd"/>
    </w:p>
    <w:p w14:paraId="64CC9D00" w14:textId="77777777" w:rsidR="00853A5C" w:rsidRDefault="00853A5C" w:rsidP="00853A5C">
      <w:pPr>
        <w:pStyle w:val="Level4"/>
        <w:numPr>
          <w:ilvl w:val="3"/>
          <w:numId w:val="7"/>
        </w:numPr>
      </w:pPr>
      <w:r>
        <w:t xml:space="preserve">RETURN ANY HIRED TELEVISION OR OTHER EQUIPMENT OR APPLIANCE TO THE </w:t>
      </w:r>
      <w:proofErr w:type="gramStart"/>
      <w:r>
        <w:t>COMPANY</w:t>
      </w:r>
      <w:proofErr w:type="gramEnd"/>
      <w:r>
        <w:t xml:space="preserve"> YOU RENTED THEM </w:t>
      </w:r>
      <w:proofErr w:type="gramStart"/>
      <w:r>
        <w:t>FROM;</w:t>
      </w:r>
      <w:proofErr w:type="gramEnd"/>
    </w:p>
    <w:p w14:paraId="18B000F7" w14:textId="77777777" w:rsidR="00853A5C" w:rsidRDefault="00853A5C" w:rsidP="00853A5C">
      <w:pPr>
        <w:pStyle w:val="Level4"/>
        <w:numPr>
          <w:ilvl w:val="3"/>
          <w:numId w:val="7"/>
        </w:numPr>
      </w:pPr>
      <w:r>
        <w:t xml:space="preserve">REMOVE ALL RUBBISH FROM THE </w:t>
      </w:r>
      <w:proofErr w:type="gramStart"/>
      <w:r>
        <w:t>DWELLING;</w:t>
      </w:r>
      <w:proofErr w:type="gramEnd"/>
    </w:p>
    <w:p w14:paraId="3321AFCA" w14:textId="77777777" w:rsidR="00853A5C" w:rsidRDefault="00853A5C" w:rsidP="00853A5C">
      <w:pPr>
        <w:pStyle w:val="Level4"/>
        <w:numPr>
          <w:ilvl w:val="3"/>
          <w:numId w:val="7"/>
        </w:numPr>
      </w:pPr>
      <w:r>
        <w:t xml:space="preserve">NOTIFY ALL UTILITY COMPANIES THE LOCAL AUTHORITY THE BRITISH BROADCASTING CORPORATION (IF APPLICABLE) AND ANY APPLICABLE INTERNET SERVICES PROVIDER OF THE DATE YOU VACATE THE DWELLING AT THE END OF THE CONTRACT AND PAY ALL OUTSTANDING UTILITIES COUNCIL TAX TELEVISION LICENCE (IF APPLICABLE) AND ANY APPLICABLE INTERNET SERVICES ACCOUNTS UP TO AND INCLUDING THE DAY THAT YOU VACATE THE DWELLING AT THE END OF THE CONTRACT. IF THE LANDLORD REQUESTS PROOF OF PAYMENT OF SUCH ACCOUNTS YOU MUST PROVIDE IT AS SOON AS REASONABLY PRACTICABLE. YOU MUST NOT ALLOW THE UTILITIES OR THE INTERNET SERVICES TO BE CUT OFF OR DISCONNECTED. IN THE EVENT THAT YOU ALLOW THE DISCONNECTION OF THE UTILITIES OR THE INTERNET SERVICES, YOU WILL BE LIABLE TO PAY THE RECONNECTION </w:t>
      </w:r>
      <w:proofErr w:type="gramStart"/>
      <w:r>
        <w:t>COSTS;</w:t>
      </w:r>
      <w:proofErr w:type="gramEnd"/>
    </w:p>
    <w:p w14:paraId="2E61AABB" w14:textId="77777777" w:rsidR="00853A5C" w:rsidRDefault="00853A5C" w:rsidP="00853A5C">
      <w:pPr>
        <w:pStyle w:val="Level4"/>
        <w:numPr>
          <w:ilvl w:val="3"/>
          <w:numId w:val="7"/>
        </w:numPr>
      </w:pPr>
      <w:r>
        <w:t xml:space="preserve">DELIVER TO THE LANDLORD ALL </w:t>
      </w:r>
      <w:proofErr w:type="gramStart"/>
      <w:r>
        <w:t>REMOTE CONTROL</w:t>
      </w:r>
      <w:proofErr w:type="gramEnd"/>
      <w:r>
        <w:t xml:space="preserve"> DEVICES WHICH FORM PART OF THE DWELLING OR THE CONTENTS; AND</w:t>
      </w:r>
    </w:p>
    <w:p w14:paraId="73DF934F" w14:textId="77777777" w:rsidR="00853A5C" w:rsidRDefault="00853A5C" w:rsidP="00853A5C">
      <w:pPr>
        <w:pStyle w:val="Level4"/>
        <w:numPr>
          <w:ilvl w:val="3"/>
          <w:numId w:val="7"/>
        </w:numPr>
      </w:pPr>
      <w:r>
        <w:t xml:space="preserve">PROVIDE THE LANDLORD WITH A FORWARDING ADDRESS WHERE YOU MAY BE CONTACTED FOR A MINIMUM PERIOD OF SIX MONTHS AFTER YOU HAVE VACATED THE DWELLING. </w:t>
      </w:r>
    </w:p>
    <w:p w14:paraId="6323338F" w14:textId="77777777" w:rsidR="00853A5C" w:rsidRPr="00D676FF" w:rsidRDefault="00853A5C" w:rsidP="00853A5C">
      <w:pPr>
        <w:pStyle w:val="Level3"/>
        <w:numPr>
          <w:ilvl w:val="2"/>
          <w:numId w:val="7"/>
        </w:numPr>
      </w:pPr>
      <w:r>
        <w:t xml:space="preserve">IF YOU FAIL TO REMOVE ANY OF THE PROPERTY REFERRED TO IN </w:t>
      </w:r>
      <w:r w:rsidRPr="00B764E1">
        <w:rPr>
          <w:b/>
          <w:bCs/>
        </w:rPr>
        <w:t>TERM 11.5.1.1</w:t>
      </w:r>
      <w:r>
        <w:t xml:space="preserve"> THE LANDLORD WILL REMOVE AND STORE ANY ITEMS LEFT IN THE DWELLING, THE COMMON PARTS AND ANY BICYCLE OR OTHER STORAGE FACILITIES FOR A MAXIMUM OF ONE CALENDAR MONTH. YOU WILL BE CHARGED FOR THE STORAGE COSTS THE LANDLORD INCURS IN DOING SO. IF THE ITEMS ARE NOT COLLECTED WITHIN ONE CALENDAR MONTH THE LANDLORD WILL DISPOSE OF THEM AND YOU WILL BE CHARGED THE COSTS OF DISPOSAL. </w:t>
      </w:r>
    </w:p>
    <w:p w14:paraId="587DEA83" w14:textId="77777777" w:rsidR="00853A5C" w:rsidRPr="006E7779" w:rsidRDefault="00853A5C" w:rsidP="00853A5C">
      <w:pPr>
        <w:pStyle w:val="Level2"/>
        <w:keepNext/>
        <w:numPr>
          <w:ilvl w:val="1"/>
          <w:numId w:val="7"/>
        </w:numPr>
        <w:rPr>
          <w:rStyle w:val="Level2asHeadingtext"/>
        </w:rPr>
      </w:pPr>
      <w:r w:rsidRPr="006E7779">
        <w:rPr>
          <w:rStyle w:val="Level2asHeadingtext"/>
        </w:rPr>
        <w:t>Repayment of rent or other consideration (S)</w:t>
      </w:r>
    </w:p>
    <w:p w14:paraId="719A7D34" w14:textId="77777777" w:rsidR="00853A5C" w:rsidRPr="00180DD8" w:rsidRDefault="00853A5C" w:rsidP="00853A5C">
      <w:pPr>
        <w:pStyle w:val="Body2"/>
      </w:pPr>
      <w:r>
        <w:t xml:space="preserve">The landlord must repay, within a reasonable time of the end of this contract, to you any pre-paid rent or other consideration which relates to any period falling after the date on which this contract ends. THIS </w:t>
      </w:r>
      <w:r w:rsidRPr="00DA3D9A">
        <w:rPr>
          <w:b/>
          <w:bCs/>
        </w:rPr>
        <w:t xml:space="preserve">TERM </w:t>
      </w:r>
      <w:r>
        <w:rPr>
          <w:b/>
          <w:bCs/>
        </w:rPr>
        <w:fldChar w:fldCharType="begin"/>
      </w:r>
      <w:r>
        <w:rPr>
          <w:b/>
          <w:bCs/>
        </w:rPr>
        <w:instrText xml:space="preserve"> REF _Ref119312216 \r \h </w:instrText>
      </w:r>
      <w:r>
        <w:rPr>
          <w:b/>
          <w:bCs/>
        </w:rPr>
      </w:r>
      <w:r>
        <w:rPr>
          <w:b/>
          <w:bCs/>
        </w:rPr>
        <w:fldChar w:fldCharType="separate"/>
      </w:r>
      <w:r>
        <w:rPr>
          <w:rFonts w:hint="eastAsia"/>
          <w:b/>
          <w:bCs/>
          <w:cs/>
        </w:rPr>
        <w:t>‎</w:t>
      </w:r>
      <w:r>
        <w:rPr>
          <w:b/>
          <w:bCs/>
        </w:rPr>
        <w:t>11.6</w:t>
      </w:r>
      <w:r>
        <w:rPr>
          <w:b/>
          <w:bCs/>
        </w:rPr>
        <w:fldChar w:fldCharType="end"/>
      </w:r>
      <w:r>
        <w:rPr>
          <w:b/>
          <w:bCs/>
        </w:rPr>
        <w:t xml:space="preserve"> </w:t>
      </w:r>
      <w:r>
        <w:t>WILL NOT APPLY WHEN THE LANDLORD TERMINATES THIS CONTRACT DUE IN WHOLE OR IN PART TO ANY BREACH OR DEFAULT BY YOU OF YOUR OBLIGATIONS UNDER THIS CONTRACT.</w:t>
      </w:r>
    </w:p>
    <w:p w14:paraId="4EC21705" w14:textId="77777777" w:rsidR="00853A5C" w:rsidRPr="00CB540D" w:rsidRDefault="00853A5C" w:rsidP="00853A5C">
      <w:pPr>
        <w:pStyle w:val="Level1"/>
        <w:keepNext/>
        <w:numPr>
          <w:ilvl w:val="0"/>
          <w:numId w:val="7"/>
        </w:numPr>
      </w:pPr>
      <w:r w:rsidRPr="006E7779">
        <w:rPr>
          <w:rStyle w:val="Level1asHeadingtext"/>
        </w:rPr>
        <w:t>Termination by contract-holder</w:t>
      </w:r>
      <w:r w:rsidRPr="00CB540D">
        <w:fldChar w:fldCharType="begin"/>
      </w:r>
      <w:r w:rsidRPr="00CB540D">
        <w:instrText xml:space="preserve"> TC "</w:instrText>
      </w:r>
      <w:r w:rsidRPr="00CB540D">
        <w:fldChar w:fldCharType="begin"/>
      </w:r>
      <w:r w:rsidRPr="00CB540D">
        <w:instrText xml:space="preserve"> REF _NN50\r \h </w:instrText>
      </w:r>
      <w:r w:rsidRPr="00CB540D">
        <w:fldChar w:fldCharType="separate"/>
      </w:r>
      <w:bookmarkStart w:id="223" w:name="_Toc157530449"/>
      <w:bookmarkStart w:id="224" w:name="_Toc158109615"/>
      <w:r>
        <w:rPr>
          <w:rFonts w:hint="eastAsia"/>
          <w:cs/>
        </w:rPr>
        <w:instrText>‎</w:instrText>
      </w:r>
      <w:r>
        <w:instrText>12</w:instrText>
      </w:r>
      <w:r w:rsidRPr="00CB540D">
        <w:fldChar w:fldCharType="end"/>
      </w:r>
      <w:r w:rsidRPr="00CB540D">
        <w:tab/>
        <w:instrText>Termination by contract-holder</w:instrText>
      </w:r>
      <w:bookmarkEnd w:id="223"/>
      <w:bookmarkEnd w:id="224"/>
      <w:r w:rsidRPr="00CB540D">
        <w:instrText xml:space="preserve">" \l 1 </w:instrText>
      </w:r>
      <w:r w:rsidRPr="00CB540D">
        <w:fldChar w:fldCharType="end"/>
      </w:r>
    </w:p>
    <w:p w14:paraId="06FA00A6" w14:textId="77777777" w:rsidR="00853A5C" w:rsidRPr="006E7779" w:rsidRDefault="00853A5C" w:rsidP="00853A5C">
      <w:pPr>
        <w:pStyle w:val="Level2"/>
        <w:keepNext/>
        <w:numPr>
          <w:ilvl w:val="1"/>
          <w:numId w:val="7"/>
        </w:numPr>
        <w:rPr>
          <w:rStyle w:val="Level2asHeadingtext"/>
        </w:rPr>
      </w:pPr>
      <w:r w:rsidRPr="006E7779">
        <w:rPr>
          <w:rStyle w:val="Level2asHeadingtext"/>
        </w:rPr>
        <w:t>Early termination by contract-holder (F+)</w:t>
      </w:r>
    </w:p>
    <w:p w14:paraId="3FF78E03" w14:textId="77777777" w:rsidR="00853A5C" w:rsidRPr="006E7779" w:rsidRDefault="00853A5C" w:rsidP="00853A5C">
      <w:pPr>
        <w:pStyle w:val="Level3"/>
        <w:numPr>
          <w:ilvl w:val="2"/>
          <w:numId w:val="7"/>
        </w:numPr>
      </w:pPr>
      <w:r>
        <w:t>You may end this contract at any time before the earlier of:</w:t>
      </w:r>
    </w:p>
    <w:p w14:paraId="170FDB4A" w14:textId="77777777" w:rsidR="00853A5C" w:rsidRPr="006E7779" w:rsidRDefault="00853A5C" w:rsidP="00853A5C">
      <w:pPr>
        <w:pStyle w:val="Level4"/>
        <w:numPr>
          <w:ilvl w:val="3"/>
          <w:numId w:val="7"/>
        </w:numPr>
      </w:pPr>
      <w:r>
        <w:t xml:space="preserve">the landlord giving you a written statement of this contract under </w:t>
      </w:r>
      <w:r w:rsidRPr="00DA3D9A">
        <w:rPr>
          <w:b/>
          <w:bCs/>
        </w:rPr>
        <w:t xml:space="preserve">term </w:t>
      </w:r>
      <w:r w:rsidRPr="00DA3D9A">
        <w:rPr>
          <w:b/>
          <w:bCs/>
        </w:rPr>
        <w:fldChar w:fldCharType="begin"/>
      </w:r>
      <w:r w:rsidRPr="00DA3D9A">
        <w:rPr>
          <w:b/>
          <w:bCs/>
        </w:rPr>
        <w:instrText xml:space="preserve"> REF _Ref94713178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19.1.1</w:t>
      </w:r>
      <w:r w:rsidRPr="00DA3D9A">
        <w:rPr>
          <w:b/>
          <w:bCs/>
        </w:rPr>
        <w:fldChar w:fldCharType="end"/>
      </w:r>
      <w:r>
        <w:t>; or</w:t>
      </w:r>
    </w:p>
    <w:p w14:paraId="565C6353" w14:textId="77777777" w:rsidR="00853A5C" w:rsidRPr="006E7779" w:rsidRDefault="00853A5C" w:rsidP="00853A5C">
      <w:pPr>
        <w:pStyle w:val="Level4"/>
        <w:numPr>
          <w:ilvl w:val="3"/>
          <w:numId w:val="7"/>
        </w:numPr>
      </w:pPr>
      <w:r>
        <w:t>the occupation date.</w:t>
      </w:r>
    </w:p>
    <w:p w14:paraId="315B3EE5" w14:textId="77777777" w:rsidR="00853A5C" w:rsidRPr="006E7779" w:rsidRDefault="00853A5C" w:rsidP="00853A5C">
      <w:pPr>
        <w:pStyle w:val="Level3"/>
        <w:numPr>
          <w:ilvl w:val="2"/>
          <w:numId w:val="7"/>
        </w:numPr>
      </w:pPr>
      <w:r>
        <w:t xml:space="preserve">To end this contract under </w:t>
      </w:r>
      <w:r w:rsidRPr="00DA3D9A">
        <w:rPr>
          <w:b/>
          <w:bCs/>
        </w:rPr>
        <w:t xml:space="preserve">paragraph </w:t>
      </w:r>
      <w:r w:rsidRPr="00DA3D9A">
        <w:rPr>
          <w:b/>
          <w:bCs/>
        </w:rPr>
        <w:fldChar w:fldCharType="begin"/>
      </w:r>
      <w:r w:rsidRPr="00DA3D9A">
        <w:rPr>
          <w:b/>
          <w:bCs/>
        </w:rPr>
        <w:instrText xml:space="preserve"> REF _Ref94713074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12.1</w:t>
      </w:r>
      <w:r w:rsidRPr="00DA3D9A">
        <w:rPr>
          <w:b/>
          <w:bCs/>
        </w:rPr>
        <w:fldChar w:fldCharType="end"/>
      </w:r>
      <w:r>
        <w:t xml:space="preserve"> of this term, you must give a notice to the landlord stating that you are ending this contract</w:t>
      </w:r>
      <w:r>
        <w:rPr>
          <w:rStyle w:val="FootnoteReference"/>
        </w:rPr>
        <w:footnoteReference w:id="62"/>
      </w:r>
      <w:r>
        <w:t>.</w:t>
      </w:r>
    </w:p>
    <w:p w14:paraId="1488A592" w14:textId="77777777" w:rsidR="00853A5C" w:rsidRPr="006E7779" w:rsidRDefault="00853A5C" w:rsidP="00853A5C">
      <w:pPr>
        <w:pStyle w:val="Level3"/>
        <w:numPr>
          <w:ilvl w:val="2"/>
          <w:numId w:val="7"/>
        </w:numPr>
      </w:pPr>
      <w:r>
        <w:t>On giving the notice to the landlord, you:</w:t>
      </w:r>
    </w:p>
    <w:p w14:paraId="5944855D" w14:textId="77777777" w:rsidR="00853A5C" w:rsidRPr="006E7779" w:rsidRDefault="00853A5C" w:rsidP="00853A5C">
      <w:pPr>
        <w:pStyle w:val="Level4"/>
        <w:numPr>
          <w:ilvl w:val="3"/>
          <w:numId w:val="7"/>
        </w:numPr>
      </w:pPr>
      <w:r>
        <w:t>cease to have any liability under this contract; and</w:t>
      </w:r>
    </w:p>
    <w:p w14:paraId="34BD2AE2" w14:textId="77777777" w:rsidR="00853A5C" w:rsidRPr="006E7779" w:rsidRDefault="00853A5C" w:rsidP="00853A5C">
      <w:pPr>
        <w:pStyle w:val="Level4"/>
        <w:numPr>
          <w:ilvl w:val="3"/>
          <w:numId w:val="7"/>
        </w:numPr>
      </w:pPr>
      <w:r>
        <w:t>become entitled to the return of any deposit, rent or other consideration given to the landlord in accordance with this contract.</w:t>
      </w:r>
    </w:p>
    <w:p w14:paraId="582301BB" w14:textId="77777777" w:rsidR="00853A5C" w:rsidRDefault="00853A5C" w:rsidP="00853A5C">
      <w:pPr>
        <w:pStyle w:val="Level2"/>
        <w:keepNext/>
        <w:numPr>
          <w:ilvl w:val="1"/>
          <w:numId w:val="7"/>
        </w:numPr>
        <w:rPr>
          <w:rStyle w:val="Level2asHeadingtext"/>
        </w:rPr>
      </w:pPr>
      <w:r>
        <w:rPr>
          <w:rStyle w:val="Level2asHeadingtext"/>
        </w:rPr>
        <w:t>Contract-holder’s notice (F+)</w:t>
      </w:r>
    </w:p>
    <w:p w14:paraId="520656C6" w14:textId="77777777" w:rsidR="00853A5C" w:rsidRPr="001F6B95" w:rsidRDefault="00853A5C" w:rsidP="00853A5C">
      <w:pPr>
        <w:pStyle w:val="Level2"/>
        <w:keepNext/>
        <w:numPr>
          <w:ilvl w:val="0"/>
          <w:numId w:val="0"/>
        </w:numPr>
        <w:ind w:left="851"/>
        <w:rPr>
          <w:rStyle w:val="Level2asHeadingtext"/>
          <w:b w:val="0"/>
          <w:bCs/>
        </w:rPr>
      </w:pPr>
      <w:r>
        <w:rPr>
          <w:rStyle w:val="Level2asHeadingtext"/>
          <w:b w:val="0"/>
          <w:bCs/>
        </w:rPr>
        <w:t xml:space="preserve">You may end this contract by giving the landlord notice that you will give up possession of the dwelling on a date specified in the notice. </w:t>
      </w:r>
    </w:p>
    <w:p w14:paraId="583BBCB9" w14:textId="77777777" w:rsidR="00853A5C" w:rsidRDefault="00853A5C" w:rsidP="00853A5C">
      <w:pPr>
        <w:pStyle w:val="Level2"/>
        <w:keepNext/>
        <w:numPr>
          <w:ilvl w:val="1"/>
          <w:numId w:val="7"/>
        </w:numPr>
        <w:rPr>
          <w:rStyle w:val="Level2asHeadingtext"/>
        </w:rPr>
      </w:pPr>
      <w:r>
        <w:rPr>
          <w:rStyle w:val="Level2asHeadingtext"/>
        </w:rPr>
        <w:t>Contract-holder’s notice: minimum notice period (F+)</w:t>
      </w:r>
    </w:p>
    <w:p w14:paraId="06C3FA66" w14:textId="77777777" w:rsidR="00853A5C" w:rsidRPr="001F6B95" w:rsidRDefault="00853A5C" w:rsidP="00853A5C">
      <w:pPr>
        <w:pStyle w:val="Level2"/>
        <w:keepNext/>
        <w:numPr>
          <w:ilvl w:val="0"/>
          <w:numId w:val="0"/>
        </w:numPr>
        <w:ind w:left="851"/>
        <w:rPr>
          <w:rStyle w:val="Level2asHeadingtext"/>
          <w:b w:val="0"/>
          <w:bCs/>
        </w:rPr>
      </w:pPr>
      <w:r>
        <w:rPr>
          <w:rStyle w:val="Level2asHeadingtext"/>
          <w:b w:val="0"/>
          <w:bCs/>
        </w:rPr>
        <w:t xml:space="preserve">The date specified in a notice under </w:t>
      </w:r>
      <w:r w:rsidRPr="001F6B95">
        <w:rPr>
          <w:rStyle w:val="Level2asHeadingtext"/>
        </w:rPr>
        <w:t>term 12.2</w:t>
      </w:r>
      <w:r>
        <w:rPr>
          <w:rStyle w:val="Level2asHeadingtext"/>
          <w:b w:val="0"/>
          <w:bCs/>
        </w:rPr>
        <w:t xml:space="preserve"> may not be less than four weeks after the day on which the notice is given to the landlord.</w:t>
      </w:r>
    </w:p>
    <w:p w14:paraId="2769D1D4" w14:textId="77777777" w:rsidR="00853A5C" w:rsidRDefault="00853A5C" w:rsidP="00853A5C">
      <w:pPr>
        <w:pStyle w:val="Level2"/>
        <w:keepNext/>
        <w:numPr>
          <w:ilvl w:val="1"/>
          <w:numId w:val="7"/>
        </w:numPr>
        <w:rPr>
          <w:rStyle w:val="Level2asHeadingtext"/>
        </w:rPr>
      </w:pPr>
      <w:r>
        <w:rPr>
          <w:rStyle w:val="Level2asHeadingtext"/>
        </w:rPr>
        <w:t>Termination of contract on contract-holder’s notice (F+)</w:t>
      </w:r>
    </w:p>
    <w:p w14:paraId="21A38364" w14:textId="77777777" w:rsidR="00853A5C" w:rsidRPr="001F6B95" w:rsidRDefault="00853A5C" w:rsidP="00853A5C">
      <w:pPr>
        <w:pStyle w:val="Level3"/>
        <w:numPr>
          <w:ilvl w:val="2"/>
          <w:numId w:val="7"/>
        </w:numPr>
        <w:rPr>
          <w:rStyle w:val="Level2asHeadingtext"/>
        </w:rPr>
      </w:pPr>
      <w:r>
        <w:rPr>
          <w:rStyle w:val="Level2asHeadingtext"/>
          <w:b w:val="0"/>
          <w:bCs/>
        </w:rPr>
        <w:t xml:space="preserve">If you give up possession of the dwelling on or before the date specified in a notice under </w:t>
      </w:r>
      <w:r w:rsidRPr="001F6B95">
        <w:rPr>
          <w:rStyle w:val="Level2asHeadingtext"/>
        </w:rPr>
        <w:t>term 12.2</w:t>
      </w:r>
      <w:r>
        <w:rPr>
          <w:rStyle w:val="Level2asHeadingtext"/>
          <w:b w:val="0"/>
          <w:bCs/>
        </w:rPr>
        <w:t>, this contract ends on the date specified in the notice.</w:t>
      </w:r>
    </w:p>
    <w:p w14:paraId="18F450D9" w14:textId="77777777" w:rsidR="00853A5C" w:rsidRPr="006421B9" w:rsidRDefault="00853A5C" w:rsidP="00853A5C">
      <w:pPr>
        <w:pStyle w:val="Level3"/>
        <w:numPr>
          <w:ilvl w:val="2"/>
          <w:numId w:val="7"/>
        </w:numPr>
        <w:rPr>
          <w:rStyle w:val="Level2asHeadingtext"/>
        </w:rPr>
      </w:pPr>
      <w:r>
        <w:rPr>
          <w:rStyle w:val="Level2asHeadingtext"/>
          <w:b w:val="0"/>
          <w:bCs/>
        </w:rPr>
        <w:t>If you give up possession of the dwelling after that date but in connection with the notice, this contract ends:</w:t>
      </w:r>
    </w:p>
    <w:p w14:paraId="6FCE4D2D" w14:textId="77777777" w:rsidR="00853A5C" w:rsidRPr="006421B9" w:rsidRDefault="00853A5C" w:rsidP="00853A5C">
      <w:pPr>
        <w:pStyle w:val="Level4"/>
        <w:numPr>
          <w:ilvl w:val="3"/>
          <w:numId w:val="7"/>
        </w:numPr>
        <w:rPr>
          <w:rStyle w:val="Level2asHeadingtext"/>
        </w:rPr>
      </w:pPr>
      <w:r>
        <w:rPr>
          <w:rStyle w:val="Level2asHeadingtext"/>
          <w:b w:val="0"/>
          <w:bCs/>
        </w:rPr>
        <w:t>on the day on which you give up possession of the dwelling; or</w:t>
      </w:r>
    </w:p>
    <w:p w14:paraId="5873A7F7" w14:textId="77777777" w:rsidR="00853A5C" w:rsidRDefault="00853A5C" w:rsidP="00853A5C">
      <w:pPr>
        <w:pStyle w:val="Level4"/>
        <w:numPr>
          <w:ilvl w:val="3"/>
          <w:numId w:val="7"/>
        </w:numPr>
        <w:rPr>
          <w:rStyle w:val="Level2asHeadingtext"/>
        </w:rPr>
      </w:pPr>
      <w:r>
        <w:rPr>
          <w:rStyle w:val="Level2asHeadingtext"/>
          <w:b w:val="0"/>
          <w:bCs/>
        </w:rPr>
        <w:t xml:space="preserve">if an order for possession is made, on the date determined in accordance with </w:t>
      </w:r>
      <w:r w:rsidRPr="006421B9">
        <w:rPr>
          <w:rStyle w:val="Level2asHeadingtext"/>
        </w:rPr>
        <w:t xml:space="preserve">term </w:t>
      </w:r>
      <w:r>
        <w:rPr>
          <w:rStyle w:val="Level2asHeadingtext"/>
        </w:rPr>
        <w:t>17.1</w:t>
      </w:r>
    </w:p>
    <w:p w14:paraId="67FF88DE" w14:textId="77777777" w:rsidR="00853A5C" w:rsidRPr="006421B9" w:rsidRDefault="00853A5C" w:rsidP="00853A5C">
      <w:pPr>
        <w:pStyle w:val="Level3"/>
        <w:numPr>
          <w:ilvl w:val="2"/>
          <w:numId w:val="7"/>
        </w:numPr>
        <w:rPr>
          <w:rStyle w:val="Level2asHeadingtext"/>
        </w:rPr>
      </w:pPr>
      <w:r>
        <w:rPr>
          <w:rStyle w:val="Level2asHeadingtext"/>
          <w:b w:val="0"/>
          <w:bCs/>
        </w:rPr>
        <w:t>The notice ceases to have effect if, before this contract ends:</w:t>
      </w:r>
    </w:p>
    <w:p w14:paraId="51329A31" w14:textId="77777777" w:rsidR="00853A5C" w:rsidRPr="006421B9" w:rsidRDefault="00853A5C" w:rsidP="00853A5C">
      <w:pPr>
        <w:pStyle w:val="Level4"/>
        <w:numPr>
          <w:ilvl w:val="3"/>
          <w:numId w:val="7"/>
        </w:numPr>
        <w:rPr>
          <w:rStyle w:val="Level2asHeadingtext"/>
        </w:rPr>
      </w:pPr>
      <w:r>
        <w:rPr>
          <w:rStyle w:val="Level2asHeadingtext"/>
          <w:b w:val="0"/>
          <w:bCs/>
        </w:rPr>
        <w:t>you withdraw the notice by further notice to the landlord; and</w:t>
      </w:r>
    </w:p>
    <w:p w14:paraId="1D523912" w14:textId="77777777" w:rsidR="00853A5C" w:rsidRDefault="00853A5C" w:rsidP="00853A5C">
      <w:pPr>
        <w:pStyle w:val="Level4"/>
        <w:numPr>
          <w:ilvl w:val="3"/>
          <w:numId w:val="7"/>
        </w:numPr>
        <w:rPr>
          <w:rStyle w:val="Level2asHeadingtext"/>
        </w:rPr>
      </w:pPr>
      <w:r>
        <w:rPr>
          <w:rStyle w:val="Level2asHeadingtext"/>
          <w:b w:val="0"/>
          <w:bCs/>
        </w:rPr>
        <w:t xml:space="preserve">the landlord does not object to the withdrawal in writing before the end of a reasonable period. </w:t>
      </w:r>
    </w:p>
    <w:p w14:paraId="76643743" w14:textId="77777777" w:rsidR="00853A5C" w:rsidRPr="006E7779" w:rsidRDefault="00853A5C" w:rsidP="00853A5C">
      <w:pPr>
        <w:pStyle w:val="Level2"/>
        <w:keepNext/>
        <w:numPr>
          <w:ilvl w:val="1"/>
          <w:numId w:val="7"/>
        </w:numPr>
        <w:rPr>
          <w:rStyle w:val="Level2asHeadingtext"/>
        </w:rPr>
      </w:pPr>
      <w:r w:rsidRPr="006E7779">
        <w:rPr>
          <w:rStyle w:val="Level2asHeadingtext"/>
        </w:rPr>
        <w:t>Termination of the contract with joint contract-holders (F+)</w:t>
      </w:r>
    </w:p>
    <w:p w14:paraId="7DA8E95E" w14:textId="77777777" w:rsidR="00853A5C" w:rsidRPr="00180DD8" w:rsidRDefault="00853A5C" w:rsidP="00853A5C">
      <w:pPr>
        <w:pStyle w:val="Body2"/>
      </w:pPr>
      <w:r>
        <w:t>If there are joint contract-holders under this contract, this contract cannot be ended by the act of one or more of the joint contract-holders acting without the other joint contract-holder or joint contract-holders.</w:t>
      </w:r>
    </w:p>
    <w:p w14:paraId="540DA7DE" w14:textId="77777777" w:rsidR="00853A5C" w:rsidRPr="00CB540D" w:rsidRDefault="00853A5C" w:rsidP="00853A5C">
      <w:pPr>
        <w:pStyle w:val="Level1"/>
        <w:keepNext/>
        <w:numPr>
          <w:ilvl w:val="0"/>
          <w:numId w:val="7"/>
        </w:numPr>
      </w:pPr>
      <w:r w:rsidRPr="006E7779">
        <w:rPr>
          <w:rStyle w:val="Level1asHeadingtext"/>
        </w:rPr>
        <w:t>Termination by the landlord: possession claims and possession notices</w:t>
      </w:r>
      <w:r w:rsidRPr="00CB540D">
        <w:fldChar w:fldCharType="begin"/>
      </w:r>
      <w:r w:rsidRPr="00CB540D">
        <w:instrText xml:space="preserve"> TC "</w:instrText>
      </w:r>
      <w:r w:rsidRPr="00CB540D">
        <w:fldChar w:fldCharType="begin"/>
      </w:r>
      <w:r w:rsidRPr="00CB540D">
        <w:instrText xml:space="preserve"> REF _NN51\r \h </w:instrText>
      </w:r>
      <w:r w:rsidRPr="00CB540D">
        <w:fldChar w:fldCharType="separate"/>
      </w:r>
      <w:bookmarkStart w:id="225" w:name="_Toc157530450"/>
      <w:bookmarkStart w:id="226" w:name="_Toc158109616"/>
      <w:r>
        <w:rPr>
          <w:rFonts w:hint="eastAsia"/>
          <w:cs/>
        </w:rPr>
        <w:instrText>‎</w:instrText>
      </w:r>
      <w:r>
        <w:instrText>13</w:instrText>
      </w:r>
      <w:r w:rsidRPr="00CB540D">
        <w:fldChar w:fldCharType="end"/>
      </w:r>
      <w:r w:rsidRPr="00CB540D">
        <w:tab/>
        <w:instrText>Termination by the landlord: possession claims and possession notices</w:instrText>
      </w:r>
      <w:bookmarkEnd w:id="225"/>
      <w:bookmarkEnd w:id="226"/>
      <w:r w:rsidRPr="00CB540D">
        <w:instrText xml:space="preserve">" \l 1 </w:instrText>
      </w:r>
      <w:r w:rsidRPr="00CB540D">
        <w:fldChar w:fldCharType="end"/>
      </w:r>
    </w:p>
    <w:p w14:paraId="2AEDDF12" w14:textId="77777777" w:rsidR="00853A5C" w:rsidRPr="006E7779" w:rsidRDefault="00853A5C" w:rsidP="00853A5C">
      <w:pPr>
        <w:pStyle w:val="Level2"/>
        <w:keepNext/>
        <w:numPr>
          <w:ilvl w:val="1"/>
          <w:numId w:val="7"/>
        </w:numPr>
        <w:rPr>
          <w:rStyle w:val="Level2asHeadingtext"/>
        </w:rPr>
      </w:pPr>
      <w:r w:rsidRPr="006E7779">
        <w:rPr>
          <w:rStyle w:val="Level2asHeadingtext"/>
        </w:rPr>
        <w:t>Possession claims (F)</w:t>
      </w:r>
    </w:p>
    <w:p w14:paraId="02936CD7" w14:textId="77777777" w:rsidR="00853A5C" w:rsidRPr="00180DD8" w:rsidRDefault="00853A5C" w:rsidP="00853A5C">
      <w:pPr>
        <w:pStyle w:val="Body2"/>
      </w:pPr>
      <w:r>
        <w:t xml:space="preserve">The landlord may make a claim to the court for recovery of possession of the dwelling from you (”a possession claim”) only in the circumstances set out in Chapters 3 and 7 of Part 9 of the Act which are set out in </w:t>
      </w:r>
      <w:r w:rsidRPr="00DA3D9A">
        <w:rPr>
          <w:b/>
          <w:bCs/>
        </w:rPr>
        <w:t xml:space="preserve">terms </w:t>
      </w:r>
      <w:r w:rsidRPr="00DA3D9A">
        <w:rPr>
          <w:b/>
          <w:bCs/>
        </w:rPr>
        <w:fldChar w:fldCharType="begin"/>
      </w:r>
      <w:r w:rsidRPr="00DA3D9A">
        <w:rPr>
          <w:b/>
          <w:bCs/>
        </w:rPr>
        <w:instrText xml:space="preserve"> REF _Ref94713222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14.1</w:t>
      </w:r>
      <w:r w:rsidRPr="00DA3D9A">
        <w:rPr>
          <w:b/>
          <w:bCs/>
        </w:rPr>
        <w:fldChar w:fldCharType="end"/>
      </w:r>
      <w:r w:rsidRPr="00DA3D9A">
        <w:rPr>
          <w:b/>
          <w:bCs/>
        </w:rPr>
        <w:t xml:space="preserve"> </w:t>
      </w:r>
      <w:r w:rsidRPr="00DA3D9A">
        <w:t>to</w:t>
      </w:r>
      <w:r w:rsidRPr="00DA3D9A">
        <w:rPr>
          <w:b/>
          <w:bCs/>
        </w:rPr>
        <w:t xml:space="preserve"> </w:t>
      </w:r>
      <w:r w:rsidRPr="00DA3D9A">
        <w:rPr>
          <w:b/>
          <w:bCs/>
        </w:rPr>
        <w:fldChar w:fldCharType="begin"/>
      </w:r>
      <w:r w:rsidRPr="00DA3D9A">
        <w:rPr>
          <w:b/>
          <w:bCs/>
        </w:rPr>
        <w:instrText xml:space="preserve"> REF _Ref94713231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14.6</w:t>
      </w:r>
      <w:r w:rsidRPr="00DA3D9A">
        <w:rPr>
          <w:b/>
          <w:bCs/>
        </w:rPr>
        <w:fldChar w:fldCharType="end"/>
      </w:r>
      <w:r w:rsidRPr="00DA3D9A">
        <w:rPr>
          <w:b/>
          <w:bCs/>
        </w:rPr>
        <w:t xml:space="preserve"> </w:t>
      </w:r>
      <w:r w:rsidRPr="00DA3D9A">
        <w:t>and</w:t>
      </w:r>
      <w:r w:rsidRPr="00DA3D9A">
        <w:rPr>
          <w:b/>
          <w:bCs/>
        </w:rPr>
        <w:t xml:space="preserve"> </w:t>
      </w:r>
      <w:r w:rsidRPr="00DA3D9A">
        <w:rPr>
          <w:b/>
          <w:bCs/>
        </w:rPr>
        <w:fldChar w:fldCharType="begin"/>
      </w:r>
      <w:r w:rsidRPr="00DA3D9A">
        <w:rPr>
          <w:b/>
          <w:bCs/>
        </w:rPr>
        <w:instrText xml:space="preserve"> REF _Ref94713101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20.1</w:t>
      </w:r>
      <w:r w:rsidRPr="00DA3D9A">
        <w:rPr>
          <w:b/>
          <w:bCs/>
        </w:rPr>
        <w:fldChar w:fldCharType="end"/>
      </w:r>
      <w:r>
        <w:t>.</w:t>
      </w:r>
    </w:p>
    <w:p w14:paraId="6CC32987" w14:textId="77777777" w:rsidR="00853A5C" w:rsidRPr="006E7779" w:rsidRDefault="00853A5C" w:rsidP="00853A5C">
      <w:pPr>
        <w:pStyle w:val="Level2"/>
        <w:keepNext/>
        <w:numPr>
          <w:ilvl w:val="1"/>
          <w:numId w:val="7"/>
        </w:numPr>
        <w:rPr>
          <w:rStyle w:val="Level2asHeadingtext"/>
        </w:rPr>
      </w:pPr>
      <w:r w:rsidRPr="006E7779">
        <w:rPr>
          <w:rStyle w:val="Level2asHeadingtext"/>
        </w:rPr>
        <w:t>Possession notices</w:t>
      </w:r>
    </w:p>
    <w:p w14:paraId="161D0D72" w14:textId="77777777" w:rsidR="00853A5C" w:rsidRPr="006E7779" w:rsidRDefault="00853A5C" w:rsidP="00853A5C">
      <w:pPr>
        <w:pStyle w:val="Level3"/>
        <w:numPr>
          <w:ilvl w:val="2"/>
          <w:numId w:val="7"/>
        </w:numPr>
      </w:pPr>
      <w:r>
        <w:t>This term applies in relation to a possession notice which the landlord is required to give to you under any of the following terms before making a possession claim:</w:t>
      </w:r>
    </w:p>
    <w:p w14:paraId="73997A18" w14:textId="77777777" w:rsidR="00853A5C" w:rsidRPr="006E7779"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_Ref94713265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14.2</w:t>
      </w:r>
      <w:r w:rsidRPr="00DA3D9A">
        <w:rPr>
          <w:b/>
          <w:bCs/>
        </w:rPr>
        <w:fldChar w:fldCharType="end"/>
      </w:r>
      <w:r>
        <w:t xml:space="preserve"> (in relation to a breach of contract by a contract-holder</w:t>
      </w:r>
      <w:proofErr w:type="gramStart"/>
      <w:r>
        <w:t>);</w:t>
      </w:r>
      <w:proofErr w:type="gramEnd"/>
    </w:p>
    <w:p w14:paraId="61EDE6F3" w14:textId="77777777" w:rsidR="00853A5C"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_Ref94713271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14.4</w:t>
      </w:r>
      <w:r w:rsidRPr="00DA3D9A">
        <w:rPr>
          <w:b/>
          <w:bCs/>
        </w:rPr>
        <w:fldChar w:fldCharType="end"/>
      </w:r>
      <w:r>
        <w:t xml:space="preserve"> (in relation to estate management grounds</w:t>
      </w:r>
      <w:proofErr w:type="gramStart"/>
      <w:r>
        <w:t>);</w:t>
      </w:r>
      <w:proofErr w:type="gramEnd"/>
      <w:r>
        <w:t xml:space="preserve"> </w:t>
      </w:r>
    </w:p>
    <w:p w14:paraId="7EC1D868" w14:textId="77777777" w:rsidR="00853A5C" w:rsidRPr="006E7779" w:rsidRDefault="00853A5C" w:rsidP="00853A5C">
      <w:pPr>
        <w:pStyle w:val="Level4"/>
        <w:numPr>
          <w:ilvl w:val="3"/>
          <w:numId w:val="7"/>
        </w:numPr>
      </w:pPr>
      <w:r>
        <w:rPr>
          <w:b/>
          <w:bCs/>
        </w:rPr>
        <w:t xml:space="preserve">term 14.8 </w:t>
      </w:r>
      <w:r>
        <w:t xml:space="preserve">(in relation to a contract-holder’s notice); and </w:t>
      </w:r>
    </w:p>
    <w:p w14:paraId="6D980FB4" w14:textId="77777777" w:rsidR="00853A5C" w:rsidRPr="006E7779"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_Ref94713231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14.6</w:t>
      </w:r>
      <w:r w:rsidRPr="00DA3D9A">
        <w:rPr>
          <w:b/>
          <w:bCs/>
        </w:rPr>
        <w:fldChar w:fldCharType="end"/>
      </w:r>
      <w:r>
        <w:t xml:space="preserve"> (in relation to serious rent arrears).</w:t>
      </w:r>
    </w:p>
    <w:p w14:paraId="7D9F6B64" w14:textId="77777777" w:rsidR="00853A5C" w:rsidRPr="006E7779" w:rsidRDefault="00853A5C" w:rsidP="00853A5C">
      <w:pPr>
        <w:pStyle w:val="Level3"/>
        <w:numPr>
          <w:ilvl w:val="2"/>
          <w:numId w:val="7"/>
        </w:numPr>
      </w:pPr>
      <w:r>
        <w:t>The notice must (in addition to specifying the ground on which the claim will be made):</w:t>
      </w:r>
    </w:p>
    <w:p w14:paraId="67E7D708" w14:textId="77777777" w:rsidR="00853A5C" w:rsidRPr="006E7779" w:rsidRDefault="00853A5C" w:rsidP="00853A5C">
      <w:pPr>
        <w:pStyle w:val="Level4"/>
        <w:numPr>
          <w:ilvl w:val="3"/>
          <w:numId w:val="7"/>
        </w:numPr>
      </w:pPr>
      <w:r>
        <w:t xml:space="preserve">state the landlord’s intention to make a possession </w:t>
      </w:r>
      <w:proofErr w:type="gramStart"/>
      <w:r>
        <w:t>claim;</w:t>
      </w:r>
      <w:proofErr w:type="gramEnd"/>
    </w:p>
    <w:p w14:paraId="443149EA" w14:textId="77777777" w:rsidR="00853A5C" w:rsidRPr="006E7779" w:rsidRDefault="00853A5C" w:rsidP="00853A5C">
      <w:pPr>
        <w:pStyle w:val="Level4"/>
        <w:numPr>
          <w:ilvl w:val="3"/>
          <w:numId w:val="7"/>
        </w:numPr>
      </w:pPr>
      <w:r>
        <w:t>give particulars of the ground for seeking possession; and</w:t>
      </w:r>
    </w:p>
    <w:p w14:paraId="31ED6116" w14:textId="77777777" w:rsidR="00853A5C" w:rsidRPr="006E7779" w:rsidRDefault="00853A5C" w:rsidP="00853A5C">
      <w:pPr>
        <w:pStyle w:val="Level4"/>
        <w:numPr>
          <w:ilvl w:val="3"/>
          <w:numId w:val="7"/>
        </w:numPr>
      </w:pPr>
      <w:r>
        <w:t xml:space="preserve">state the date after which the landlord </w:t>
      </w:r>
      <w:proofErr w:type="gramStart"/>
      <w:r>
        <w:t>is able to</w:t>
      </w:r>
      <w:proofErr w:type="gramEnd"/>
      <w:r>
        <w:t xml:space="preserve"> make a possession claim.</w:t>
      </w:r>
    </w:p>
    <w:p w14:paraId="7AB262FA" w14:textId="77777777" w:rsidR="00853A5C" w:rsidRPr="00CB540D" w:rsidRDefault="00853A5C" w:rsidP="00853A5C">
      <w:pPr>
        <w:pStyle w:val="Level1"/>
        <w:keepNext/>
        <w:numPr>
          <w:ilvl w:val="0"/>
          <w:numId w:val="7"/>
        </w:numPr>
      </w:pPr>
      <w:r w:rsidRPr="006E7779">
        <w:rPr>
          <w:rStyle w:val="Level1asHeadingtext"/>
        </w:rPr>
        <w:t>Termination by the landlord: grounds for making a possession claim</w:t>
      </w:r>
      <w:r w:rsidRPr="00CB540D">
        <w:fldChar w:fldCharType="begin"/>
      </w:r>
      <w:r w:rsidRPr="00CB540D">
        <w:instrText xml:space="preserve"> TC "</w:instrText>
      </w:r>
      <w:r w:rsidRPr="00CB540D">
        <w:fldChar w:fldCharType="begin"/>
      </w:r>
      <w:r w:rsidRPr="00CB540D">
        <w:instrText xml:space="preserve"> REF _NN52\r \h </w:instrText>
      </w:r>
      <w:r w:rsidRPr="00CB540D">
        <w:fldChar w:fldCharType="separate"/>
      </w:r>
      <w:bookmarkStart w:id="227" w:name="_Toc157530451"/>
      <w:bookmarkStart w:id="228" w:name="_Toc158109617"/>
      <w:r>
        <w:rPr>
          <w:rFonts w:hint="eastAsia"/>
          <w:cs/>
        </w:rPr>
        <w:instrText>‎</w:instrText>
      </w:r>
      <w:r>
        <w:instrText>14</w:instrText>
      </w:r>
      <w:r w:rsidRPr="00CB540D">
        <w:fldChar w:fldCharType="end"/>
      </w:r>
      <w:r w:rsidRPr="00CB540D">
        <w:tab/>
        <w:instrText>Termination by the landlord: grounds for making a possession claim</w:instrText>
      </w:r>
      <w:bookmarkEnd w:id="227"/>
      <w:bookmarkEnd w:id="228"/>
      <w:r w:rsidRPr="00CB540D">
        <w:instrText xml:space="preserve">" \l 1 </w:instrText>
      </w:r>
      <w:r w:rsidRPr="00CB540D">
        <w:fldChar w:fldCharType="end"/>
      </w:r>
    </w:p>
    <w:p w14:paraId="288C16CB" w14:textId="77777777" w:rsidR="00853A5C" w:rsidRPr="006E7779" w:rsidRDefault="00853A5C" w:rsidP="00853A5C">
      <w:pPr>
        <w:pStyle w:val="Level2"/>
        <w:keepNext/>
        <w:numPr>
          <w:ilvl w:val="1"/>
          <w:numId w:val="7"/>
        </w:numPr>
        <w:rPr>
          <w:rStyle w:val="Level2asHeadingtext"/>
        </w:rPr>
      </w:pPr>
      <w:r w:rsidRPr="006E7779">
        <w:rPr>
          <w:rStyle w:val="Level2asHeadingtext"/>
        </w:rPr>
        <w:t>Breach of contract (F+)</w:t>
      </w:r>
    </w:p>
    <w:p w14:paraId="21533AE5" w14:textId="77777777" w:rsidR="00853A5C" w:rsidRPr="006E7779" w:rsidRDefault="00853A5C" w:rsidP="00853A5C">
      <w:pPr>
        <w:pStyle w:val="Level3"/>
        <w:numPr>
          <w:ilvl w:val="2"/>
          <w:numId w:val="7"/>
        </w:numPr>
      </w:pPr>
      <w:r>
        <w:t>If you breach this contract, the landlord may on that ground make a possession claim.</w:t>
      </w:r>
    </w:p>
    <w:p w14:paraId="1107322B" w14:textId="77777777" w:rsidR="00853A5C" w:rsidRPr="006E7779" w:rsidRDefault="00853A5C" w:rsidP="00853A5C">
      <w:pPr>
        <w:pStyle w:val="Level3"/>
        <w:numPr>
          <w:ilvl w:val="2"/>
          <w:numId w:val="7"/>
        </w:numPr>
      </w:pPr>
      <w:r>
        <w:t>Section 209 of the Act provides that the court may not make an order for possession on that ground unless it considers it reasonable to do so (and reasonableness is to be determined in accordance with Schedule 10 to the Act).</w:t>
      </w:r>
    </w:p>
    <w:p w14:paraId="5C1C6054" w14:textId="77777777" w:rsidR="00853A5C" w:rsidRPr="006E7779" w:rsidRDefault="00853A5C" w:rsidP="00853A5C">
      <w:pPr>
        <w:pStyle w:val="Level2"/>
        <w:keepNext/>
        <w:numPr>
          <w:ilvl w:val="1"/>
          <w:numId w:val="7"/>
        </w:numPr>
        <w:rPr>
          <w:rStyle w:val="Level2asHeadingtext"/>
        </w:rPr>
      </w:pPr>
      <w:r w:rsidRPr="006E7779">
        <w:rPr>
          <w:rStyle w:val="Level2asHeadingtext"/>
        </w:rPr>
        <w:t>Restrictions on making a possession claim in relation to a breach of contract (F+)</w:t>
      </w:r>
    </w:p>
    <w:p w14:paraId="47A86602" w14:textId="77777777" w:rsidR="00853A5C" w:rsidRPr="006E7779" w:rsidRDefault="00853A5C" w:rsidP="00853A5C">
      <w:pPr>
        <w:pStyle w:val="Level3"/>
        <w:numPr>
          <w:ilvl w:val="2"/>
          <w:numId w:val="7"/>
        </w:numPr>
      </w:pPr>
      <w:r>
        <w:t xml:space="preserve">Before making a possession claim on the ground in </w:t>
      </w:r>
      <w:r w:rsidRPr="00DA3D9A">
        <w:rPr>
          <w:b/>
          <w:bCs/>
        </w:rPr>
        <w:t xml:space="preserve">term </w:t>
      </w:r>
      <w:r w:rsidRPr="00DA3D9A">
        <w:rPr>
          <w:b/>
          <w:bCs/>
        </w:rPr>
        <w:fldChar w:fldCharType="begin"/>
      </w:r>
      <w:r w:rsidRPr="00DA3D9A">
        <w:rPr>
          <w:b/>
          <w:bCs/>
        </w:rPr>
        <w:instrText xml:space="preserve"> REF _Ref94713222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14.1</w:t>
      </w:r>
      <w:r w:rsidRPr="00DA3D9A">
        <w:rPr>
          <w:b/>
          <w:bCs/>
        </w:rPr>
        <w:fldChar w:fldCharType="end"/>
      </w:r>
      <w:r>
        <w:t>, the landlord must give you a possession notice specifying that ground.</w:t>
      </w:r>
    </w:p>
    <w:p w14:paraId="225E3F5B" w14:textId="77777777" w:rsidR="00853A5C" w:rsidRPr="006E7779" w:rsidRDefault="00853A5C" w:rsidP="00853A5C">
      <w:pPr>
        <w:pStyle w:val="Level3"/>
        <w:numPr>
          <w:ilvl w:val="2"/>
          <w:numId w:val="7"/>
        </w:numPr>
      </w:pPr>
      <w:r>
        <w:t xml:space="preserve">The landlord may make a possession claim in reliance on a breach of </w:t>
      </w:r>
      <w:r w:rsidRPr="00DA3D9A">
        <w:rPr>
          <w:b/>
          <w:bCs/>
        </w:rPr>
        <w:t xml:space="preserve">term </w:t>
      </w:r>
      <w:r w:rsidRPr="00DA3D9A">
        <w:rPr>
          <w:b/>
          <w:bCs/>
        </w:rPr>
        <w:fldChar w:fldCharType="begin"/>
      </w:r>
      <w:r w:rsidRPr="00DA3D9A">
        <w:rPr>
          <w:b/>
          <w:bCs/>
        </w:rPr>
        <w:instrText xml:space="preserve"> REF _Ref94713315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3.1</w:t>
      </w:r>
      <w:r w:rsidRPr="00DA3D9A">
        <w:rPr>
          <w:b/>
          <w:bCs/>
        </w:rPr>
        <w:fldChar w:fldCharType="end"/>
      </w:r>
      <w:r>
        <w:t xml:space="preserve"> (anti-social behaviour and other prohibited conduct) on or after the day on which the landlord gives you a possession notice specifying a breach of that term.</w:t>
      </w:r>
    </w:p>
    <w:p w14:paraId="14B15DBA" w14:textId="77777777" w:rsidR="00853A5C" w:rsidRPr="00227C46" w:rsidRDefault="00853A5C" w:rsidP="00853A5C">
      <w:pPr>
        <w:pStyle w:val="Level3"/>
        <w:numPr>
          <w:ilvl w:val="2"/>
          <w:numId w:val="7"/>
        </w:numPr>
      </w:pPr>
      <w:r>
        <w:t xml:space="preserve">The landlord may not make a possession claim in reliance on a breach of any other term of this contract before the end of the period of one month starting with the day on which the landlord gives you a possession notice specifying a </w:t>
      </w:r>
      <w:r w:rsidRPr="00227C46">
        <w:t>breach of that term.</w:t>
      </w:r>
    </w:p>
    <w:p w14:paraId="73656FF9" w14:textId="77777777" w:rsidR="00853A5C" w:rsidRPr="00227C46" w:rsidRDefault="00853A5C" w:rsidP="00853A5C">
      <w:pPr>
        <w:pStyle w:val="Level3"/>
        <w:numPr>
          <w:ilvl w:val="2"/>
          <w:numId w:val="7"/>
        </w:numPr>
      </w:pPr>
      <w:r w:rsidRPr="00227C46">
        <w:t>In either case, the landlord may not make a possession claim after the end of the period of six months starting with the day on which the landlord gives you the possession notice.</w:t>
      </w:r>
    </w:p>
    <w:p w14:paraId="1585A7A2" w14:textId="77777777" w:rsidR="00853A5C" w:rsidRPr="006E7779" w:rsidRDefault="00853A5C" w:rsidP="00853A5C">
      <w:pPr>
        <w:pStyle w:val="Level2"/>
        <w:keepNext/>
        <w:numPr>
          <w:ilvl w:val="1"/>
          <w:numId w:val="7"/>
        </w:numPr>
        <w:rPr>
          <w:rStyle w:val="Level2asHeadingtext"/>
        </w:rPr>
      </w:pPr>
      <w:r w:rsidRPr="006E7779">
        <w:rPr>
          <w:rStyle w:val="Level2asHeadingtext"/>
        </w:rPr>
        <w:t>Estate management grounds (F+)</w:t>
      </w:r>
    </w:p>
    <w:p w14:paraId="437CB536" w14:textId="77777777" w:rsidR="00853A5C" w:rsidRPr="006E7779" w:rsidRDefault="00853A5C" w:rsidP="00853A5C">
      <w:pPr>
        <w:pStyle w:val="Level3"/>
        <w:numPr>
          <w:ilvl w:val="2"/>
          <w:numId w:val="7"/>
        </w:numPr>
      </w:pPr>
      <w:r>
        <w:t>The landlord may make a possession claim on one or more of the estate management grounds.</w:t>
      </w:r>
    </w:p>
    <w:p w14:paraId="2240BDC6" w14:textId="0377E1FA" w:rsidR="00853A5C" w:rsidRPr="006E7779" w:rsidRDefault="00853A5C" w:rsidP="00853A5C">
      <w:pPr>
        <w:pStyle w:val="Level3"/>
        <w:numPr>
          <w:ilvl w:val="2"/>
          <w:numId w:val="7"/>
        </w:numPr>
      </w:pPr>
      <w:r>
        <w:t xml:space="preserve">The estate management grounds (which are set out in Part 1 of Schedule 8 to the Act) are included in </w:t>
      </w:r>
      <w:r w:rsidRPr="004D1967">
        <w:rPr>
          <w:b/>
          <w:bCs/>
        </w:rPr>
        <w:t>Annexure 1</w:t>
      </w:r>
      <w:r>
        <w:t xml:space="preserve"> to this contract.</w:t>
      </w:r>
    </w:p>
    <w:p w14:paraId="28BD10A6" w14:textId="77777777" w:rsidR="00853A5C" w:rsidRPr="006E7779" w:rsidRDefault="00853A5C" w:rsidP="00853A5C">
      <w:pPr>
        <w:pStyle w:val="Level3"/>
        <w:numPr>
          <w:ilvl w:val="2"/>
          <w:numId w:val="7"/>
        </w:numPr>
      </w:pPr>
      <w:r>
        <w:t>Section 210 of the Act provides that the court may not make an order for possession on an estate management ground unless:</w:t>
      </w:r>
    </w:p>
    <w:p w14:paraId="78348139" w14:textId="77777777" w:rsidR="00853A5C" w:rsidRPr="006E7779" w:rsidRDefault="00853A5C" w:rsidP="00853A5C">
      <w:pPr>
        <w:pStyle w:val="Level4"/>
        <w:numPr>
          <w:ilvl w:val="3"/>
          <w:numId w:val="7"/>
        </w:numPr>
      </w:pPr>
      <w:r>
        <w:t>it considers it reasonable to do so (and reasonableness is to be determined in accordance with Schedule 10 to the Act); and</w:t>
      </w:r>
    </w:p>
    <w:p w14:paraId="114E6E82" w14:textId="77777777" w:rsidR="00853A5C" w:rsidRPr="006E7779" w:rsidRDefault="00853A5C" w:rsidP="00853A5C">
      <w:pPr>
        <w:pStyle w:val="Level4"/>
        <w:numPr>
          <w:ilvl w:val="3"/>
          <w:numId w:val="7"/>
        </w:numPr>
      </w:pPr>
      <w:r>
        <w:t>it is satisfied that suitable alternative dwelling (what is suitable is to be determined in accordance with Schedule 11 to the Act) is available to you (or will be available to you when the order takes effect).</w:t>
      </w:r>
    </w:p>
    <w:p w14:paraId="08F21C04" w14:textId="77777777" w:rsidR="00853A5C" w:rsidRPr="006E7779" w:rsidRDefault="00853A5C" w:rsidP="00853A5C">
      <w:pPr>
        <w:pStyle w:val="Level3"/>
        <w:numPr>
          <w:ilvl w:val="2"/>
          <w:numId w:val="7"/>
        </w:numPr>
      </w:pPr>
      <w:r>
        <w:t>If the court makes an order for possession on an estate management ground (and on no other ground), the landlord must pay to you a sum equal to the reasonable expenses likely to be incurred by you in moving from the dwelling.</w:t>
      </w:r>
    </w:p>
    <w:p w14:paraId="4B296E10" w14:textId="77777777" w:rsidR="00853A5C" w:rsidRPr="006E7779" w:rsidRDefault="00853A5C" w:rsidP="00853A5C">
      <w:pPr>
        <w:pStyle w:val="Level3"/>
        <w:numPr>
          <w:ilvl w:val="2"/>
          <w:numId w:val="7"/>
        </w:numPr>
      </w:pPr>
      <w:r w:rsidRPr="00DA3D9A">
        <w:rPr>
          <w:b/>
          <w:bCs/>
        </w:rPr>
        <w:t xml:space="preserve">Paragraph </w:t>
      </w:r>
      <w:r w:rsidRPr="00DA3D9A">
        <w:rPr>
          <w:b/>
          <w:bCs/>
        </w:rPr>
        <w:fldChar w:fldCharType="begin"/>
      </w:r>
      <w:r w:rsidRPr="00DA3D9A">
        <w:rPr>
          <w:b/>
          <w:bCs/>
        </w:rPr>
        <w:instrText xml:space="preserve"> REF _Ref94713361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14.3.4</w:t>
      </w:r>
      <w:r w:rsidRPr="00DA3D9A">
        <w:rPr>
          <w:b/>
          <w:bCs/>
        </w:rPr>
        <w:fldChar w:fldCharType="end"/>
      </w:r>
      <w:r>
        <w:t xml:space="preserve"> of this term does not apply if the court makes an order for possession on Ground A or B (the redevelopment grounds) of the estate management grounds (and on no other ground).</w:t>
      </w:r>
    </w:p>
    <w:p w14:paraId="0F7046E3" w14:textId="77777777" w:rsidR="00853A5C" w:rsidRPr="006E7779" w:rsidRDefault="00853A5C" w:rsidP="00853A5C">
      <w:pPr>
        <w:pStyle w:val="Level2"/>
        <w:keepNext/>
        <w:numPr>
          <w:ilvl w:val="1"/>
          <w:numId w:val="7"/>
        </w:numPr>
        <w:rPr>
          <w:rStyle w:val="Level2asHeadingtext"/>
        </w:rPr>
      </w:pPr>
      <w:r w:rsidRPr="006E7779">
        <w:rPr>
          <w:rStyle w:val="Level2asHeadingtext"/>
        </w:rPr>
        <w:t xml:space="preserve">Restrictions on making a possession claim under term </w:t>
      </w:r>
      <w:r w:rsidRPr="006E7779">
        <w:rPr>
          <w:rStyle w:val="Level2asHeadingtext"/>
        </w:rPr>
        <w:fldChar w:fldCharType="begin"/>
      </w:r>
      <w:r w:rsidRPr="006E7779">
        <w:rPr>
          <w:rStyle w:val="Level2asHeadingtext"/>
        </w:rPr>
        <w:instrText xml:space="preserve"> REF _Ref94713370 \r \h </w:instrText>
      </w:r>
      <w:r w:rsidRPr="006E7779">
        <w:rPr>
          <w:rStyle w:val="Level2asHeadingtext"/>
        </w:rPr>
      </w:r>
      <w:r w:rsidRPr="006E7779">
        <w:rPr>
          <w:rStyle w:val="Level2asHeadingtext"/>
        </w:rPr>
        <w:fldChar w:fldCharType="separate"/>
      </w:r>
      <w:r>
        <w:rPr>
          <w:rStyle w:val="Level2asHeadingtext"/>
          <w:rFonts w:hint="eastAsia"/>
          <w:cs/>
        </w:rPr>
        <w:t>‎</w:t>
      </w:r>
      <w:r>
        <w:rPr>
          <w:rStyle w:val="Level2asHeadingtext"/>
        </w:rPr>
        <w:t>14.3</w:t>
      </w:r>
      <w:r w:rsidRPr="006E7779">
        <w:rPr>
          <w:rStyle w:val="Level2asHeadingtext"/>
        </w:rPr>
        <w:fldChar w:fldCharType="end"/>
      </w:r>
      <w:r w:rsidRPr="006E7779">
        <w:rPr>
          <w:rStyle w:val="Level2asHeadingtext"/>
        </w:rPr>
        <w:t xml:space="preserve"> (estate management grounds) (F+)</w:t>
      </w:r>
    </w:p>
    <w:p w14:paraId="615C3B98" w14:textId="77777777" w:rsidR="00853A5C" w:rsidRPr="006E7779" w:rsidRDefault="00853A5C" w:rsidP="00853A5C">
      <w:pPr>
        <w:pStyle w:val="Level3"/>
        <w:numPr>
          <w:ilvl w:val="2"/>
          <w:numId w:val="7"/>
        </w:numPr>
      </w:pPr>
      <w:r>
        <w:t>Before making a possession claim on an estate management ground, the landlord must give you a possession notice specifying that ground.</w:t>
      </w:r>
    </w:p>
    <w:p w14:paraId="2A671AD9" w14:textId="77777777" w:rsidR="00853A5C" w:rsidRPr="006E7779" w:rsidRDefault="00853A5C" w:rsidP="00853A5C">
      <w:pPr>
        <w:pStyle w:val="Level3"/>
        <w:numPr>
          <w:ilvl w:val="2"/>
          <w:numId w:val="7"/>
        </w:numPr>
      </w:pPr>
      <w:r>
        <w:t>The landlord may not make the claim:</w:t>
      </w:r>
    </w:p>
    <w:p w14:paraId="507DCE7F" w14:textId="77777777" w:rsidR="00853A5C" w:rsidRPr="006E7779" w:rsidRDefault="00853A5C" w:rsidP="00853A5C">
      <w:pPr>
        <w:pStyle w:val="Level4"/>
        <w:numPr>
          <w:ilvl w:val="3"/>
          <w:numId w:val="7"/>
        </w:numPr>
      </w:pPr>
      <w:r>
        <w:t>before the end of the period of one month starting with the day on which the landlord gives you the possession notice; or</w:t>
      </w:r>
    </w:p>
    <w:p w14:paraId="0567CBE9" w14:textId="77777777" w:rsidR="00853A5C" w:rsidRPr="006E7779" w:rsidRDefault="00853A5C" w:rsidP="00853A5C">
      <w:pPr>
        <w:pStyle w:val="Level4"/>
        <w:numPr>
          <w:ilvl w:val="3"/>
          <w:numId w:val="7"/>
        </w:numPr>
      </w:pPr>
      <w:r>
        <w:t>after the end of the period of six months starting with that day.</w:t>
      </w:r>
    </w:p>
    <w:p w14:paraId="7A066117" w14:textId="77777777" w:rsidR="00853A5C" w:rsidRPr="006E7779" w:rsidRDefault="00853A5C" w:rsidP="00853A5C">
      <w:pPr>
        <w:pStyle w:val="Level3"/>
        <w:numPr>
          <w:ilvl w:val="2"/>
          <w:numId w:val="7"/>
        </w:numPr>
      </w:pPr>
      <w:r>
        <w:t>If a redevelopment scheme is approved under Part 2 of Schedule 8 to the Act</w:t>
      </w:r>
      <w:r>
        <w:rPr>
          <w:rStyle w:val="FootnoteReference"/>
        </w:rPr>
        <w:footnoteReference w:id="63"/>
      </w:r>
      <w:r>
        <w:t xml:space="preserve"> subject to conditions, the landlord may give you a possession notice specifying estate management Ground B before the conditions are met.</w:t>
      </w:r>
    </w:p>
    <w:p w14:paraId="61C79914" w14:textId="77777777" w:rsidR="00853A5C" w:rsidRPr="006E7779" w:rsidRDefault="00853A5C" w:rsidP="00853A5C">
      <w:pPr>
        <w:pStyle w:val="Level3"/>
        <w:numPr>
          <w:ilvl w:val="2"/>
          <w:numId w:val="7"/>
        </w:numPr>
      </w:pPr>
      <w:r>
        <w:t>The landlord may not give you a possession notice specifying estate management Ground G (dwelling not required by successor):</w:t>
      </w:r>
    </w:p>
    <w:p w14:paraId="4148797E" w14:textId="77777777" w:rsidR="00853A5C" w:rsidRPr="006E7779" w:rsidRDefault="00853A5C" w:rsidP="00853A5C">
      <w:pPr>
        <w:pStyle w:val="Level4"/>
        <w:numPr>
          <w:ilvl w:val="3"/>
          <w:numId w:val="7"/>
        </w:numPr>
      </w:pPr>
      <w:r>
        <w:t>before the end of the period of six months starting with the day on which the landlord (or in the case of joint landlords, any one of them) became aware of the previous contract-holder’s death; or</w:t>
      </w:r>
    </w:p>
    <w:p w14:paraId="1469BFD3" w14:textId="77777777" w:rsidR="00853A5C" w:rsidRPr="006E7779" w:rsidRDefault="00853A5C" w:rsidP="00853A5C">
      <w:pPr>
        <w:pStyle w:val="Level4"/>
        <w:numPr>
          <w:ilvl w:val="3"/>
          <w:numId w:val="7"/>
        </w:numPr>
      </w:pPr>
      <w:r>
        <w:t>after the end of the period of twelve months starting with that day.</w:t>
      </w:r>
    </w:p>
    <w:p w14:paraId="37F0CE74" w14:textId="77777777" w:rsidR="00853A5C" w:rsidRPr="006E7779" w:rsidRDefault="00853A5C" w:rsidP="00853A5C">
      <w:pPr>
        <w:pStyle w:val="Level3"/>
        <w:numPr>
          <w:ilvl w:val="2"/>
          <w:numId w:val="7"/>
        </w:numPr>
      </w:pPr>
      <w:r>
        <w:t>The landlord may not give you a possession notice specifying estate management Ground H (departing joint contract-holder) after the end of the period of six months starting with the day on which the joint contract-holder’s rights and obligations under this contract ended.</w:t>
      </w:r>
    </w:p>
    <w:p w14:paraId="2C2D18F3" w14:textId="77777777" w:rsidR="00853A5C" w:rsidRPr="006E7779" w:rsidRDefault="00853A5C" w:rsidP="00853A5C">
      <w:pPr>
        <w:pStyle w:val="Level2"/>
        <w:keepNext/>
        <w:numPr>
          <w:ilvl w:val="1"/>
          <w:numId w:val="7"/>
        </w:numPr>
        <w:rPr>
          <w:rStyle w:val="Level2asHeadingtext"/>
        </w:rPr>
      </w:pPr>
      <w:r w:rsidRPr="006E7779">
        <w:rPr>
          <w:rStyle w:val="Level2asHeadingtext"/>
        </w:rPr>
        <w:t>Serious rent arrears (F+)</w:t>
      </w:r>
    </w:p>
    <w:p w14:paraId="5922EFD4" w14:textId="77777777" w:rsidR="00853A5C" w:rsidRPr="006E7779" w:rsidRDefault="00853A5C" w:rsidP="00853A5C">
      <w:pPr>
        <w:pStyle w:val="Level3"/>
        <w:numPr>
          <w:ilvl w:val="2"/>
          <w:numId w:val="7"/>
        </w:numPr>
      </w:pPr>
      <w:r>
        <w:t>If you are seriously in arrears with your rent, the landlord may on that ground make a possession claim.</w:t>
      </w:r>
    </w:p>
    <w:p w14:paraId="2C5771C8" w14:textId="77777777" w:rsidR="00853A5C" w:rsidRPr="006E7779" w:rsidRDefault="00853A5C" w:rsidP="00853A5C">
      <w:pPr>
        <w:pStyle w:val="Level3"/>
        <w:numPr>
          <w:ilvl w:val="2"/>
          <w:numId w:val="7"/>
        </w:numPr>
      </w:pPr>
      <w:r>
        <w:t>You are seriously in arrears with your rent:</w:t>
      </w:r>
    </w:p>
    <w:p w14:paraId="31B4D05C" w14:textId="77777777" w:rsidR="00853A5C" w:rsidRPr="006E7779" w:rsidRDefault="00853A5C" w:rsidP="00853A5C">
      <w:pPr>
        <w:pStyle w:val="Level4"/>
        <w:numPr>
          <w:ilvl w:val="3"/>
          <w:numId w:val="7"/>
        </w:numPr>
      </w:pPr>
      <w:r>
        <w:t xml:space="preserve">where the rental period is a week, a fortnight or four weeks, if at least eight weeks’ rent is </w:t>
      </w:r>
      <w:proofErr w:type="gramStart"/>
      <w:r>
        <w:t>unpaid;</w:t>
      </w:r>
      <w:proofErr w:type="gramEnd"/>
    </w:p>
    <w:p w14:paraId="00AA36F0" w14:textId="77777777" w:rsidR="00853A5C" w:rsidRPr="006E7779" w:rsidRDefault="00853A5C" w:rsidP="00853A5C">
      <w:pPr>
        <w:pStyle w:val="Level4"/>
        <w:numPr>
          <w:ilvl w:val="3"/>
          <w:numId w:val="7"/>
        </w:numPr>
      </w:pPr>
      <w:r>
        <w:t xml:space="preserve">where the rental period is a month, if at least two months’ rent is </w:t>
      </w:r>
      <w:proofErr w:type="gramStart"/>
      <w:r>
        <w:t>unpaid;</w:t>
      </w:r>
      <w:proofErr w:type="gramEnd"/>
    </w:p>
    <w:p w14:paraId="1D0A3CAD" w14:textId="77777777" w:rsidR="00853A5C" w:rsidRPr="006E7779" w:rsidRDefault="00853A5C" w:rsidP="00853A5C">
      <w:pPr>
        <w:pStyle w:val="Level4"/>
        <w:numPr>
          <w:ilvl w:val="3"/>
          <w:numId w:val="7"/>
        </w:numPr>
      </w:pPr>
      <w:r>
        <w:t xml:space="preserve">where the rental period is a quarter, if at least one quarter’s rent is more than three months in </w:t>
      </w:r>
      <w:proofErr w:type="gramStart"/>
      <w:r>
        <w:t>arrears;</w:t>
      </w:r>
      <w:proofErr w:type="gramEnd"/>
      <w:r>
        <w:t xml:space="preserve"> or</w:t>
      </w:r>
    </w:p>
    <w:p w14:paraId="2CC68820" w14:textId="77777777" w:rsidR="00853A5C" w:rsidRPr="006E7779" w:rsidRDefault="00853A5C" w:rsidP="00853A5C">
      <w:pPr>
        <w:pStyle w:val="Level4"/>
        <w:numPr>
          <w:ilvl w:val="3"/>
          <w:numId w:val="7"/>
        </w:numPr>
      </w:pPr>
      <w:r>
        <w:t>where the rental period is a year, if at least 25% of the rent is more than three months in arrears.</w:t>
      </w:r>
    </w:p>
    <w:p w14:paraId="5760F958" w14:textId="77777777" w:rsidR="00853A5C" w:rsidRPr="006E7779" w:rsidRDefault="00853A5C" w:rsidP="00853A5C">
      <w:pPr>
        <w:pStyle w:val="Level3"/>
        <w:numPr>
          <w:ilvl w:val="2"/>
          <w:numId w:val="7"/>
        </w:numPr>
      </w:pPr>
      <w:r>
        <w:t>Section 216 of the Act provides that the court must (subject to any available defence based on your Convention rights)</w:t>
      </w:r>
      <w:r>
        <w:rPr>
          <w:rStyle w:val="FootnoteReference"/>
        </w:rPr>
        <w:footnoteReference w:id="64"/>
      </w:r>
      <w:r>
        <w:t xml:space="preserve"> make an order for possession of the dwelling if it is satisfied that you:</w:t>
      </w:r>
    </w:p>
    <w:p w14:paraId="3E4A92A0" w14:textId="77777777" w:rsidR="00853A5C" w:rsidRPr="006E7779" w:rsidRDefault="00853A5C" w:rsidP="00853A5C">
      <w:pPr>
        <w:pStyle w:val="Level4"/>
        <w:numPr>
          <w:ilvl w:val="3"/>
          <w:numId w:val="7"/>
        </w:numPr>
      </w:pPr>
      <w:r>
        <w:t>were seriously in arrears with your rent on the day on which the landlord gave you the possession notice; and</w:t>
      </w:r>
    </w:p>
    <w:p w14:paraId="4DE7EAA0" w14:textId="77777777" w:rsidR="00853A5C" w:rsidRPr="006E7779" w:rsidRDefault="00853A5C" w:rsidP="00853A5C">
      <w:pPr>
        <w:pStyle w:val="Level4"/>
        <w:numPr>
          <w:ilvl w:val="3"/>
          <w:numId w:val="7"/>
        </w:numPr>
      </w:pPr>
      <w:r>
        <w:t>are seriously in arrears with your rent on the day on which the court hears the possession claim.</w:t>
      </w:r>
    </w:p>
    <w:p w14:paraId="5520E88C" w14:textId="77777777" w:rsidR="00853A5C" w:rsidRPr="006E7779" w:rsidRDefault="00853A5C" w:rsidP="00853A5C">
      <w:pPr>
        <w:pStyle w:val="Level2"/>
        <w:keepNext/>
        <w:numPr>
          <w:ilvl w:val="1"/>
          <w:numId w:val="7"/>
        </w:numPr>
        <w:rPr>
          <w:rStyle w:val="Level2asHeadingtext"/>
        </w:rPr>
      </w:pPr>
      <w:r w:rsidRPr="006E7779">
        <w:rPr>
          <w:rStyle w:val="Level2asHeadingtext"/>
        </w:rPr>
        <w:t xml:space="preserve">Restrictions on making a possession claim under term </w:t>
      </w:r>
      <w:r w:rsidRPr="006E7779">
        <w:rPr>
          <w:rStyle w:val="Level2asHeadingtext"/>
        </w:rPr>
        <w:fldChar w:fldCharType="begin"/>
      </w:r>
      <w:r w:rsidRPr="006E7779">
        <w:rPr>
          <w:rStyle w:val="Level2asHeadingtext"/>
        </w:rPr>
        <w:instrText xml:space="preserve"> REF _Ref94713395 \r \h </w:instrText>
      </w:r>
      <w:r w:rsidRPr="006E7779">
        <w:rPr>
          <w:rStyle w:val="Level2asHeadingtext"/>
        </w:rPr>
      </w:r>
      <w:r w:rsidRPr="006E7779">
        <w:rPr>
          <w:rStyle w:val="Level2asHeadingtext"/>
        </w:rPr>
        <w:fldChar w:fldCharType="separate"/>
      </w:r>
      <w:r>
        <w:rPr>
          <w:rStyle w:val="Level2asHeadingtext"/>
          <w:rFonts w:hint="eastAsia"/>
          <w:cs/>
        </w:rPr>
        <w:t>‎</w:t>
      </w:r>
      <w:r>
        <w:rPr>
          <w:rStyle w:val="Level2asHeadingtext"/>
        </w:rPr>
        <w:t>14.5</w:t>
      </w:r>
      <w:r w:rsidRPr="006E7779">
        <w:rPr>
          <w:rStyle w:val="Level2asHeadingtext"/>
        </w:rPr>
        <w:fldChar w:fldCharType="end"/>
      </w:r>
      <w:r w:rsidRPr="006E7779">
        <w:rPr>
          <w:rStyle w:val="Level2asHeadingtext"/>
        </w:rPr>
        <w:t xml:space="preserve"> (serious rent arrears) (F+)</w:t>
      </w:r>
    </w:p>
    <w:p w14:paraId="6A861654" w14:textId="77777777" w:rsidR="00853A5C" w:rsidRPr="006E7779" w:rsidRDefault="00853A5C" w:rsidP="00853A5C">
      <w:pPr>
        <w:pStyle w:val="Level3"/>
        <w:numPr>
          <w:ilvl w:val="2"/>
          <w:numId w:val="7"/>
        </w:numPr>
      </w:pPr>
      <w:r>
        <w:t xml:space="preserve">Before making a possession claim on the ground in </w:t>
      </w:r>
      <w:r w:rsidRPr="00DA3D9A">
        <w:rPr>
          <w:b/>
          <w:bCs/>
        </w:rPr>
        <w:t xml:space="preserve">term </w:t>
      </w:r>
      <w:r w:rsidRPr="00DA3D9A">
        <w:rPr>
          <w:b/>
          <w:bCs/>
        </w:rPr>
        <w:fldChar w:fldCharType="begin"/>
      </w:r>
      <w:r w:rsidRPr="00DA3D9A">
        <w:rPr>
          <w:b/>
          <w:bCs/>
        </w:rPr>
        <w:instrText xml:space="preserve"> REF _Ref94713395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14.5</w:t>
      </w:r>
      <w:r w:rsidRPr="00DA3D9A">
        <w:rPr>
          <w:b/>
          <w:bCs/>
        </w:rPr>
        <w:fldChar w:fldCharType="end"/>
      </w:r>
      <w:r>
        <w:t>, the landlord must give you a possession notice specifying that ground.</w:t>
      </w:r>
    </w:p>
    <w:p w14:paraId="35137BB1" w14:textId="77777777" w:rsidR="00853A5C" w:rsidRPr="006E7779" w:rsidRDefault="00853A5C" w:rsidP="00853A5C">
      <w:pPr>
        <w:pStyle w:val="Level3"/>
        <w:numPr>
          <w:ilvl w:val="2"/>
          <w:numId w:val="7"/>
        </w:numPr>
      </w:pPr>
      <w:r>
        <w:t>The landlord may not make the claim:</w:t>
      </w:r>
    </w:p>
    <w:p w14:paraId="477D13B6" w14:textId="77777777" w:rsidR="00853A5C" w:rsidRPr="006E7779" w:rsidRDefault="00853A5C" w:rsidP="00853A5C">
      <w:pPr>
        <w:pStyle w:val="Level4"/>
        <w:numPr>
          <w:ilvl w:val="3"/>
          <w:numId w:val="7"/>
        </w:numPr>
      </w:pPr>
      <w:r>
        <w:t xml:space="preserve">before the end of the period of 14 days starting with the day on which the landlord gives you the possession </w:t>
      </w:r>
      <w:proofErr w:type="gramStart"/>
      <w:r>
        <w:t>notice;</w:t>
      </w:r>
      <w:proofErr w:type="gramEnd"/>
      <w:r>
        <w:t xml:space="preserve"> or</w:t>
      </w:r>
    </w:p>
    <w:p w14:paraId="246A01DD" w14:textId="77777777" w:rsidR="00853A5C" w:rsidRDefault="00853A5C" w:rsidP="00853A5C">
      <w:pPr>
        <w:pStyle w:val="Level4"/>
        <w:numPr>
          <w:ilvl w:val="3"/>
          <w:numId w:val="7"/>
        </w:numPr>
      </w:pPr>
      <w:r>
        <w:t>after the end of the period of six months starting with that day.</w:t>
      </w:r>
    </w:p>
    <w:p w14:paraId="11D63F79" w14:textId="77777777" w:rsidR="00853A5C" w:rsidRPr="00EF452F" w:rsidRDefault="00853A5C" w:rsidP="00853A5C">
      <w:pPr>
        <w:pStyle w:val="Level2"/>
        <w:numPr>
          <w:ilvl w:val="1"/>
          <w:numId w:val="7"/>
        </w:numPr>
      </w:pPr>
      <w:r>
        <w:rPr>
          <w:b/>
          <w:bCs/>
        </w:rPr>
        <w:t>Recovery of possession on the ground of a notice given under term 12.2 (contract-holder’s notice) (F+)</w:t>
      </w:r>
    </w:p>
    <w:p w14:paraId="634DC3AC" w14:textId="77777777" w:rsidR="00853A5C" w:rsidRDefault="00853A5C" w:rsidP="00853A5C">
      <w:pPr>
        <w:pStyle w:val="Level3"/>
        <w:numPr>
          <w:ilvl w:val="2"/>
          <w:numId w:val="7"/>
        </w:numPr>
      </w:pPr>
      <w:r>
        <w:t xml:space="preserve">If you fail to give up possession of the dwelling on the date specified in a notice under </w:t>
      </w:r>
      <w:r w:rsidRPr="00EF452F">
        <w:rPr>
          <w:b/>
          <w:bCs/>
        </w:rPr>
        <w:t>term 12.2</w:t>
      </w:r>
      <w:r>
        <w:t xml:space="preserve">, the landlord may on that ground make a possession claim. </w:t>
      </w:r>
    </w:p>
    <w:p w14:paraId="39587899" w14:textId="77777777" w:rsidR="00853A5C" w:rsidRDefault="00853A5C" w:rsidP="00853A5C">
      <w:pPr>
        <w:pStyle w:val="Level3"/>
        <w:numPr>
          <w:ilvl w:val="2"/>
          <w:numId w:val="7"/>
        </w:numPr>
      </w:pPr>
      <w:r>
        <w:t xml:space="preserve">Section 215 of the Act provides that if the court is satisfied that the ground is made out, it must make an order for possession of the dwelling (subject to any available defence based on your Convention rights). </w:t>
      </w:r>
    </w:p>
    <w:p w14:paraId="12175AA1" w14:textId="77777777" w:rsidR="00853A5C" w:rsidRPr="00EF452F" w:rsidRDefault="00853A5C" w:rsidP="00853A5C">
      <w:pPr>
        <w:pStyle w:val="Level2"/>
        <w:numPr>
          <w:ilvl w:val="1"/>
          <w:numId w:val="7"/>
        </w:numPr>
      </w:pPr>
      <w:r>
        <w:rPr>
          <w:b/>
          <w:bCs/>
        </w:rPr>
        <w:t>Restrictions on making a possession claim under term 14.7 (F+)</w:t>
      </w:r>
    </w:p>
    <w:p w14:paraId="24FC8C2F" w14:textId="77777777" w:rsidR="00853A5C" w:rsidRDefault="00853A5C" w:rsidP="00853A5C">
      <w:pPr>
        <w:pStyle w:val="Level3"/>
        <w:numPr>
          <w:ilvl w:val="2"/>
          <w:numId w:val="7"/>
        </w:numPr>
      </w:pPr>
      <w:r w:rsidRPr="00EF452F">
        <w:t xml:space="preserve">Before making a possession claim on the ground in </w:t>
      </w:r>
      <w:r w:rsidRPr="00EF452F">
        <w:rPr>
          <w:b/>
          <w:bCs/>
        </w:rPr>
        <w:t>term 14.7</w:t>
      </w:r>
      <w:r w:rsidRPr="00EF452F">
        <w:t xml:space="preserve"> the landlord must give you a possession notice specifying that ground.</w:t>
      </w:r>
    </w:p>
    <w:p w14:paraId="079ABBAC" w14:textId="77777777" w:rsidR="00853A5C" w:rsidRDefault="00853A5C" w:rsidP="00853A5C">
      <w:pPr>
        <w:pStyle w:val="Level3"/>
        <w:numPr>
          <w:ilvl w:val="2"/>
          <w:numId w:val="7"/>
        </w:numPr>
      </w:pPr>
      <w:r w:rsidRPr="00EF452F">
        <w:t>The landlord may make the possession claim on or after the day on which the landlord gives you the possession notice.</w:t>
      </w:r>
    </w:p>
    <w:p w14:paraId="561E6BBB" w14:textId="77777777" w:rsidR="00853A5C" w:rsidRDefault="00853A5C" w:rsidP="00853A5C">
      <w:pPr>
        <w:pStyle w:val="Level3"/>
        <w:numPr>
          <w:ilvl w:val="2"/>
          <w:numId w:val="7"/>
        </w:numPr>
      </w:pPr>
      <w:r w:rsidRPr="00EF452F">
        <w:t>But the landlord may not make the possession claim after the end of the period of six months starting with that day.</w:t>
      </w:r>
    </w:p>
    <w:p w14:paraId="6817D240" w14:textId="77777777" w:rsidR="00853A5C" w:rsidRPr="006E7779" w:rsidRDefault="00853A5C" w:rsidP="00853A5C">
      <w:pPr>
        <w:pStyle w:val="Level3"/>
        <w:numPr>
          <w:ilvl w:val="2"/>
          <w:numId w:val="7"/>
        </w:numPr>
      </w:pPr>
      <w:r w:rsidRPr="00EF452F">
        <w:t xml:space="preserve">The landlord may not give you a possession notice specifying the ground in </w:t>
      </w:r>
      <w:r w:rsidRPr="00EF452F">
        <w:rPr>
          <w:b/>
          <w:bCs/>
        </w:rPr>
        <w:t>term 14.7</w:t>
      </w:r>
      <w:r w:rsidRPr="00EF452F">
        <w:t xml:space="preserve"> after the end of the period of two months starting with the date specified in the notice under </w:t>
      </w:r>
      <w:r w:rsidRPr="00EF452F">
        <w:rPr>
          <w:b/>
          <w:bCs/>
        </w:rPr>
        <w:t>term 12.2</w:t>
      </w:r>
      <w:r w:rsidRPr="00EF452F">
        <w:t xml:space="preserve"> as the date on which you would give up possession of the dwelling.</w:t>
      </w:r>
    </w:p>
    <w:p w14:paraId="74E9E1F9" w14:textId="77777777" w:rsidR="00853A5C" w:rsidRDefault="00853A5C" w:rsidP="00853A5C">
      <w:pPr>
        <w:pStyle w:val="Level1"/>
        <w:numPr>
          <w:ilvl w:val="0"/>
          <w:numId w:val="7"/>
        </w:numPr>
      </w:pPr>
      <w:r>
        <w:rPr>
          <w:rStyle w:val="Level1asHeadingtext"/>
          <w:bCs/>
        </w:rPr>
        <w:t xml:space="preserve">Termination by the landlord: landlord’s notice </w:t>
      </w:r>
      <w:r w:rsidRPr="00CB540D">
        <w:fldChar w:fldCharType="begin"/>
      </w:r>
      <w:r w:rsidRPr="00CB540D">
        <w:instrText xml:space="preserve"> TC "</w:instrText>
      </w:r>
      <w:r w:rsidRPr="00CB540D">
        <w:fldChar w:fldCharType="begin"/>
      </w:r>
      <w:r w:rsidRPr="00CB540D">
        <w:instrText xml:space="preserve"> REF _NN53\r \h </w:instrText>
      </w:r>
      <w:r w:rsidRPr="00CB540D">
        <w:fldChar w:fldCharType="separate"/>
      </w:r>
      <w:bookmarkStart w:id="229" w:name="_Toc157530452"/>
      <w:bookmarkStart w:id="230" w:name="_Toc158109618"/>
      <w:r>
        <w:rPr>
          <w:rFonts w:hint="eastAsia"/>
          <w:cs/>
        </w:rPr>
        <w:instrText>‎</w:instrText>
      </w:r>
      <w:r>
        <w:instrText>17</w:instrText>
      </w:r>
      <w:r w:rsidRPr="00CB540D">
        <w:fldChar w:fldCharType="end"/>
      </w:r>
      <w:r w:rsidRPr="00CB540D">
        <w:tab/>
      </w:r>
      <w:r>
        <w:instrText>Termination by the landlord: landlord’s notice</w:instrText>
      </w:r>
      <w:bookmarkEnd w:id="229"/>
      <w:bookmarkEnd w:id="230"/>
      <w:r w:rsidRPr="00CB540D">
        <w:instrText xml:space="preserve">" \l 1 </w:instrText>
      </w:r>
      <w:r w:rsidRPr="00CB540D">
        <w:fldChar w:fldCharType="end"/>
      </w:r>
    </w:p>
    <w:p w14:paraId="4B8F0FE8" w14:textId="77777777" w:rsidR="00853A5C" w:rsidRPr="00820C99" w:rsidRDefault="00853A5C" w:rsidP="00853A5C">
      <w:pPr>
        <w:pStyle w:val="Level2"/>
        <w:numPr>
          <w:ilvl w:val="1"/>
          <w:numId w:val="7"/>
        </w:numPr>
        <w:rPr>
          <w:rStyle w:val="Level1asHeadingtext"/>
          <w:b w:val="0"/>
        </w:rPr>
      </w:pPr>
      <w:r>
        <w:rPr>
          <w:rStyle w:val="Level1asHeadingtext"/>
          <w:bCs/>
        </w:rPr>
        <w:t xml:space="preserve">Landlord’s notice (F+) </w:t>
      </w:r>
    </w:p>
    <w:p w14:paraId="4A621A43" w14:textId="77777777" w:rsidR="00853A5C" w:rsidRPr="00EF452F" w:rsidRDefault="00853A5C" w:rsidP="00853A5C">
      <w:pPr>
        <w:pStyle w:val="Level2"/>
        <w:numPr>
          <w:ilvl w:val="0"/>
          <w:numId w:val="0"/>
        </w:numPr>
        <w:ind w:left="851"/>
        <w:rPr>
          <w:rStyle w:val="Level1asHeadingtext"/>
          <w:b w:val="0"/>
        </w:rPr>
      </w:pPr>
      <w:r w:rsidRPr="00820C99">
        <w:rPr>
          <w:rStyle w:val="Level1asHeadingtext"/>
          <w:b w:val="0"/>
        </w:rPr>
        <w:t>The landlord may end this contract by giving you notice that you must give up possession of the dwelling on a date specified in the notice.</w:t>
      </w:r>
    </w:p>
    <w:p w14:paraId="30965428" w14:textId="77777777" w:rsidR="00853A5C" w:rsidRDefault="00853A5C" w:rsidP="00853A5C">
      <w:pPr>
        <w:pStyle w:val="Level2"/>
        <w:numPr>
          <w:ilvl w:val="1"/>
          <w:numId w:val="7"/>
        </w:numPr>
        <w:rPr>
          <w:rStyle w:val="Level1asHeadingtext"/>
          <w:bCs/>
        </w:rPr>
      </w:pPr>
      <w:r w:rsidRPr="00820C99">
        <w:rPr>
          <w:rStyle w:val="Level1asHeadingtext"/>
          <w:bCs/>
        </w:rPr>
        <w:t>Minimum notice period (F+)</w:t>
      </w:r>
    </w:p>
    <w:p w14:paraId="122757E1" w14:textId="77777777" w:rsidR="00853A5C" w:rsidRPr="00820C99" w:rsidRDefault="00853A5C" w:rsidP="00853A5C">
      <w:pPr>
        <w:pStyle w:val="Level2"/>
        <w:numPr>
          <w:ilvl w:val="0"/>
          <w:numId w:val="0"/>
        </w:numPr>
        <w:ind w:left="851"/>
        <w:rPr>
          <w:rStyle w:val="Level1asHeadingtext"/>
          <w:b w:val="0"/>
        </w:rPr>
      </w:pPr>
      <w:r w:rsidRPr="00820C99">
        <w:rPr>
          <w:rStyle w:val="Level1asHeadingtext"/>
          <w:b w:val="0"/>
        </w:rPr>
        <w:t xml:space="preserve">The date specified in any notice given under </w:t>
      </w:r>
      <w:r w:rsidRPr="00820C99">
        <w:rPr>
          <w:rStyle w:val="Level1asHeadingtext"/>
          <w:bCs/>
        </w:rPr>
        <w:t>term 15.1</w:t>
      </w:r>
      <w:r w:rsidRPr="00820C99">
        <w:rPr>
          <w:rStyle w:val="Level1asHeadingtext"/>
          <w:b w:val="0"/>
        </w:rPr>
        <w:t xml:space="preserve"> may not be less than six months after the day on which the notice is given to you.</w:t>
      </w:r>
    </w:p>
    <w:p w14:paraId="0A6301F2" w14:textId="77777777" w:rsidR="00853A5C" w:rsidRDefault="00853A5C" w:rsidP="00853A5C">
      <w:pPr>
        <w:pStyle w:val="Level2"/>
        <w:numPr>
          <w:ilvl w:val="1"/>
          <w:numId w:val="7"/>
        </w:numPr>
        <w:rPr>
          <w:rStyle w:val="Level1asHeadingtext"/>
          <w:bCs/>
        </w:rPr>
      </w:pPr>
      <w:r w:rsidRPr="00820C99">
        <w:rPr>
          <w:rStyle w:val="Level1asHeadingtext"/>
          <w:bCs/>
        </w:rPr>
        <w:t xml:space="preserve">Restrictions on giving further notices under term </w:t>
      </w:r>
      <w:r>
        <w:rPr>
          <w:rStyle w:val="Level1asHeadingtext"/>
          <w:bCs/>
        </w:rPr>
        <w:t>15.1</w:t>
      </w:r>
      <w:r w:rsidRPr="00820C99">
        <w:rPr>
          <w:rStyle w:val="Level1asHeadingtext"/>
          <w:bCs/>
        </w:rPr>
        <w:t xml:space="preserve"> (landlord’s notice) (F+)</w:t>
      </w:r>
    </w:p>
    <w:p w14:paraId="134E6507" w14:textId="77777777" w:rsidR="00853A5C" w:rsidRPr="00DC7792" w:rsidRDefault="00853A5C" w:rsidP="00853A5C">
      <w:pPr>
        <w:pStyle w:val="Level3"/>
        <w:numPr>
          <w:ilvl w:val="2"/>
          <w:numId w:val="7"/>
        </w:numPr>
      </w:pPr>
      <w:r w:rsidRPr="00820C99">
        <w:rPr>
          <w:b/>
          <w:bCs/>
        </w:rPr>
        <w:t>Paragraphs 15.3.2</w:t>
      </w:r>
      <w:r>
        <w:t xml:space="preserve"> and </w:t>
      </w:r>
      <w:r w:rsidRPr="00820C99">
        <w:rPr>
          <w:b/>
          <w:bCs/>
        </w:rPr>
        <w:t>15.3.3</w:t>
      </w:r>
      <w:r>
        <w:t xml:space="preserve"> apply where:</w:t>
      </w:r>
    </w:p>
    <w:p w14:paraId="4186754A" w14:textId="77777777" w:rsidR="00853A5C" w:rsidRPr="00DC7792" w:rsidRDefault="00853A5C" w:rsidP="00853A5C">
      <w:pPr>
        <w:pStyle w:val="Level4"/>
        <w:numPr>
          <w:ilvl w:val="3"/>
          <w:numId w:val="7"/>
        </w:numPr>
      </w:pPr>
      <w:r>
        <w:t xml:space="preserve">a landlord has given you a notice under </w:t>
      </w:r>
      <w:r w:rsidRPr="00820C99">
        <w:rPr>
          <w:b/>
          <w:bCs/>
        </w:rPr>
        <w:t>term 15.1</w:t>
      </w:r>
      <w:r>
        <w:t xml:space="preserve"> (“the first notice”); and</w:t>
      </w:r>
    </w:p>
    <w:p w14:paraId="5E4E771D" w14:textId="77777777" w:rsidR="00853A5C" w:rsidRPr="00DC7792" w:rsidRDefault="00853A5C" w:rsidP="00853A5C">
      <w:pPr>
        <w:pStyle w:val="Level4"/>
        <w:numPr>
          <w:ilvl w:val="3"/>
          <w:numId w:val="7"/>
        </w:numPr>
      </w:pPr>
      <w:r>
        <w:t xml:space="preserve">the landlord has subsequently withdrawn the notice (see </w:t>
      </w:r>
      <w:r w:rsidRPr="00820C99">
        <w:rPr>
          <w:b/>
          <w:bCs/>
        </w:rPr>
        <w:t xml:space="preserve">term </w:t>
      </w:r>
      <w:r>
        <w:rPr>
          <w:b/>
          <w:bCs/>
        </w:rPr>
        <w:t>15.6.3</w:t>
      </w:r>
      <w:r>
        <w:t>).</w:t>
      </w:r>
    </w:p>
    <w:p w14:paraId="033C8E92" w14:textId="77777777" w:rsidR="00853A5C" w:rsidRPr="00DC7792" w:rsidRDefault="00853A5C" w:rsidP="00853A5C">
      <w:pPr>
        <w:pStyle w:val="Level3"/>
        <w:numPr>
          <w:ilvl w:val="2"/>
          <w:numId w:val="7"/>
        </w:numPr>
      </w:pPr>
      <w:r>
        <w:t xml:space="preserve">The landlord may not give another notice under </w:t>
      </w:r>
      <w:r w:rsidRPr="00820C99">
        <w:rPr>
          <w:b/>
          <w:bCs/>
        </w:rPr>
        <w:t>term 15.1</w:t>
      </w:r>
      <w:r>
        <w:t xml:space="preserve"> to you before the end of the period of six months starting with the day on which the first notice was withdrawn, other than in accordance with </w:t>
      </w:r>
      <w:r w:rsidRPr="00820C99">
        <w:rPr>
          <w:b/>
          <w:bCs/>
        </w:rPr>
        <w:t>paragraph 15.3.3</w:t>
      </w:r>
      <w:r>
        <w:t xml:space="preserve"> of this term.</w:t>
      </w:r>
    </w:p>
    <w:p w14:paraId="45363441" w14:textId="77777777" w:rsidR="00853A5C" w:rsidRPr="00DC7792" w:rsidRDefault="00853A5C" w:rsidP="00853A5C">
      <w:pPr>
        <w:pStyle w:val="Level3"/>
        <w:numPr>
          <w:ilvl w:val="2"/>
          <w:numId w:val="7"/>
        </w:numPr>
      </w:pPr>
      <w:r>
        <w:t xml:space="preserve">The landlord may give one more notice under </w:t>
      </w:r>
      <w:r w:rsidRPr="00820C99">
        <w:rPr>
          <w:b/>
          <w:bCs/>
        </w:rPr>
        <w:t>term 15.1</w:t>
      </w:r>
      <w:r>
        <w:t xml:space="preserve"> to you during the period of 28 days starting with the day on which the first notice was given.</w:t>
      </w:r>
    </w:p>
    <w:p w14:paraId="4B7F8AD1" w14:textId="77777777" w:rsidR="00853A5C" w:rsidRPr="00DC7792" w:rsidRDefault="00853A5C" w:rsidP="00853A5C">
      <w:pPr>
        <w:pStyle w:val="Level3"/>
        <w:numPr>
          <w:ilvl w:val="2"/>
          <w:numId w:val="7"/>
        </w:numPr>
      </w:pPr>
      <w:r w:rsidRPr="00820C99">
        <w:rPr>
          <w:b/>
          <w:bCs/>
        </w:rPr>
        <w:t>Paragraph 15.3.5</w:t>
      </w:r>
      <w:r>
        <w:t xml:space="preserve"> applies where:</w:t>
      </w:r>
    </w:p>
    <w:p w14:paraId="76FD3F4D" w14:textId="77777777" w:rsidR="00853A5C" w:rsidRPr="00E9608F" w:rsidRDefault="00853A5C" w:rsidP="00853A5C">
      <w:pPr>
        <w:pStyle w:val="Level4"/>
        <w:numPr>
          <w:ilvl w:val="3"/>
          <w:numId w:val="7"/>
        </w:numPr>
      </w:pPr>
      <w:r>
        <w:t xml:space="preserve">a landlord has given a contract-holder a notice under </w:t>
      </w:r>
      <w:r w:rsidRPr="00820C99">
        <w:rPr>
          <w:b/>
          <w:bCs/>
        </w:rPr>
        <w:t>term 15.1</w:t>
      </w:r>
      <w:r>
        <w:t>; and</w:t>
      </w:r>
    </w:p>
    <w:p w14:paraId="6C7262D5" w14:textId="77777777" w:rsidR="00853A5C" w:rsidRPr="00E9608F" w:rsidRDefault="00853A5C" w:rsidP="00853A5C">
      <w:pPr>
        <w:pStyle w:val="Level4"/>
        <w:numPr>
          <w:ilvl w:val="3"/>
          <w:numId w:val="7"/>
        </w:numPr>
      </w:pPr>
      <w:r>
        <w:t xml:space="preserve">the period for making a possession claim on the ground in </w:t>
      </w:r>
      <w:r w:rsidRPr="00820C99">
        <w:rPr>
          <w:b/>
          <w:bCs/>
        </w:rPr>
        <w:t>term 15.4</w:t>
      </w:r>
      <w:r>
        <w:t xml:space="preserve"> has ended without the landlord having made a claim.</w:t>
      </w:r>
    </w:p>
    <w:p w14:paraId="7B467AF0" w14:textId="77777777" w:rsidR="00853A5C" w:rsidRDefault="00853A5C" w:rsidP="00853A5C">
      <w:pPr>
        <w:pStyle w:val="Level3"/>
        <w:numPr>
          <w:ilvl w:val="2"/>
          <w:numId w:val="7"/>
        </w:numPr>
      </w:pPr>
      <w:r>
        <w:t xml:space="preserve">The landlord may not give another notice under </w:t>
      </w:r>
      <w:r w:rsidRPr="00820C99">
        <w:rPr>
          <w:b/>
          <w:bCs/>
        </w:rPr>
        <w:t>term 15.1</w:t>
      </w:r>
      <w:r>
        <w:t xml:space="preserve"> to you before the end of the period of six months starting with the last day of the period before the end of which the landlord could have made the claim (see </w:t>
      </w:r>
      <w:r w:rsidRPr="00820C99">
        <w:rPr>
          <w:b/>
          <w:bCs/>
        </w:rPr>
        <w:t xml:space="preserve">term </w:t>
      </w:r>
      <w:r>
        <w:rPr>
          <w:b/>
          <w:bCs/>
        </w:rPr>
        <w:t>15.5.2</w:t>
      </w:r>
      <w:r>
        <w:t>).</w:t>
      </w:r>
    </w:p>
    <w:p w14:paraId="59E7493D" w14:textId="77777777" w:rsidR="00853A5C" w:rsidRDefault="00853A5C" w:rsidP="00853A5C">
      <w:pPr>
        <w:pStyle w:val="Level2"/>
        <w:numPr>
          <w:ilvl w:val="1"/>
          <w:numId w:val="7"/>
        </w:numPr>
        <w:rPr>
          <w:rStyle w:val="Level1asHeadingtext"/>
          <w:bCs/>
        </w:rPr>
      </w:pPr>
      <w:r w:rsidRPr="00820C99">
        <w:rPr>
          <w:rStyle w:val="Level1asHeadingtext"/>
          <w:bCs/>
        </w:rPr>
        <w:t xml:space="preserve">Recovery of possession following a notice given under term </w:t>
      </w:r>
      <w:r>
        <w:rPr>
          <w:rStyle w:val="Level1asHeadingtext"/>
          <w:bCs/>
        </w:rPr>
        <w:t>15.1</w:t>
      </w:r>
      <w:r w:rsidRPr="00820C99">
        <w:rPr>
          <w:rStyle w:val="Level1asHeadingtext"/>
          <w:bCs/>
        </w:rPr>
        <w:t xml:space="preserve"> (F+)</w:t>
      </w:r>
    </w:p>
    <w:p w14:paraId="18F19356" w14:textId="77777777" w:rsidR="00853A5C" w:rsidRPr="00820C99" w:rsidRDefault="00853A5C" w:rsidP="00853A5C">
      <w:pPr>
        <w:pStyle w:val="Level3"/>
        <w:numPr>
          <w:ilvl w:val="2"/>
          <w:numId w:val="7"/>
        </w:numPr>
        <w:rPr>
          <w:rStyle w:val="Level1asHeadingtext"/>
          <w:b w:val="0"/>
        </w:rPr>
      </w:pPr>
      <w:r w:rsidRPr="00820C99">
        <w:rPr>
          <w:rStyle w:val="Level1asHeadingtext"/>
          <w:b w:val="0"/>
        </w:rPr>
        <w:t xml:space="preserve">If the landlord gives you a notice under </w:t>
      </w:r>
      <w:r w:rsidRPr="00820C99">
        <w:rPr>
          <w:rStyle w:val="Level1asHeadingtext"/>
          <w:bCs/>
        </w:rPr>
        <w:t>term 15.1</w:t>
      </w:r>
      <w:r w:rsidRPr="00820C99">
        <w:rPr>
          <w:rStyle w:val="Level1asHeadingtext"/>
          <w:b w:val="0"/>
        </w:rPr>
        <w:t>, the landlord may on that ground make a possession claim.</w:t>
      </w:r>
    </w:p>
    <w:p w14:paraId="06AE0C7C" w14:textId="77777777" w:rsidR="00853A5C" w:rsidRDefault="00853A5C" w:rsidP="00853A5C">
      <w:pPr>
        <w:pStyle w:val="Level3"/>
        <w:numPr>
          <w:ilvl w:val="2"/>
          <w:numId w:val="7"/>
        </w:numPr>
        <w:rPr>
          <w:rStyle w:val="Level1asHeadingtext"/>
          <w:b w:val="0"/>
        </w:rPr>
      </w:pPr>
      <w:r w:rsidRPr="00820C99">
        <w:rPr>
          <w:rStyle w:val="Level1asHeadingtext"/>
          <w:b w:val="0"/>
        </w:rPr>
        <w:t>Section 215 of the Act provides that if the court is satisfied that the ground is made out, it must make an order for possession of the dwelling, unless section 217 of the Act (retaliatory possession claims to avoid obligations to repair etc.) applies</w:t>
      </w:r>
      <w:r>
        <w:rPr>
          <w:rStyle w:val="FootnoteReference"/>
        </w:rPr>
        <w:footnoteReference w:id="65"/>
      </w:r>
      <w:r>
        <w:t xml:space="preserve"> </w:t>
      </w:r>
      <w:r w:rsidRPr="00820C99">
        <w:rPr>
          <w:rStyle w:val="Level1asHeadingtext"/>
          <w:b w:val="0"/>
        </w:rPr>
        <w:t>(and subject to any available defence based on your Convention rights).</w:t>
      </w:r>
    </w:p>
    <w:p w14:paraId="5E219409" w14:textId="77777777" w:rsidR="00853A5C" w:rsidRPr="00820C99" w:rsidRDefault="00853A5C" w:rsidP="00853A5C">
      <w:pPr>
        <w:pStyle w:val="Level2"/>
        <w:numPr>
          <w:ilvl w:val="1"/>
          <w:numId w:val="7"/>
        </w:numPr>
        <w:rPr>
          <w:rStyle w:val="Level1asHeadingtext"/>
          <w:b w:val="0"/>
        </w:rPr>
      </w:pPr>
      <w:r w:rsidRPr="00E9608F">
        <w:rPr>
          <w:rStyle w:val="Level1asHeadingtext"/>
        </w:rPr>
        <w:t xml:space="preserve">Restriction on making a possession claim under term </w:t>
      </w:r>
      <w:r>
        <w:rPr>
          <w:rStyle w:val="Level1asHeadingtext"/>
        </w:rPr>
        <w:t>15.4 (F+)</w:t>
      </w:r>
    </w:p>
    <w:p w14:paraId="493916CE" w14:textId="77777777" w:rsidR="00853A5C" w:rsidRDefault="00853A5C" w:rsidP="00853A5C">
      <w:pPr>
        <w:pStyle w:val="Level2"/>
        <w:numPr>
          <w:ilvl w:val="0"/>
          <w:numId w:val="0"/>
        </w:numPr>
        <w:ind w:left="851"/>
        <w:rPr>
          <w:rStyle w:val="Level1asHeadingtext"/>
          <w:b w:val="0"/>
        </w:rPr>
      </w:pPr>
      <w:r>
        <w:rPr>
          <w:rStyle w:val="Level1asHeadingtext"/>
          <w:b w:val="0"/>
        </w:rPr>
        <w:t xml:space="preserve">The landlord may not make a possession claim on the ground in </w:t>
      </w:r>
      <w:r w:rsidRPr="00B65D7E">
        <w:rPr>
          <w:rStyle w:val="Level1asHeadingtext"/>
          <w:bCs/>
        </w:rPr>
        <w:t>term 15.4</w:t>
      </w:r>
      <w:r>
        <w:rPr>
          <w:rStyle w:val="Level1asHeadingtext"/>
          <w:b w:val="0"/>
        </w:rPr>
        <w:t>:</w:t>
      </w:r>
    </w:p>
    <w:p w14:paraId="2E2CA824" w14:textId="77777777" w:rsidR="00853A5C" w:rsidRDefault="00853A5C" w:rsidP="00853A5C">
      <w:pPr>
        <w:pStyle w:val="Level3"/>
        <w:numPr>
          <w:ilvl w:val="2"/>
          <w:numId w:val="7"/>
        </w:numPr>
        <w:rPr>
          <w:rStyle w:val="Level1asHeadingtext"/>
          <w:b w:val="0"/>
        </w:rPr>
      </w:pPr>
      <w:r>
        <w:rPr>
          <w:rStyle w:val="Level1asHeadingtext"/>
          <w:b w:val="0"/>
        </w:rPr>
        <w:t xml:space="preserve">Before the date specified in the notice given by the landlord to you under </w:t>
      </w:r>
      <w:r w:rsidRPr="00B65D7E">
        <w:rPr>
          <w:rStyle w:val="Level1asHeadingtext"/>
          <w:bCs/>
        </w:rPr>
        <w:t>term 15.1</w:t>
      </w:r>
      <w:r>
        <w:rPr>
          <w:rStyle w:val="Level1asHeadingtext"/>
          <w:b w:val="0"/>
        </w:rPr>
        <w:t>; or</w:t>
      </w:r>
    </w:p>
    <w:p w14:paraId="023B359D" w14:textId="77777777" w:rsidR="00853A5C" w:rsidRDefault="00853A5C" w:rsidP="00853A5C">
      <w:pPr>
        <w:pStyle w:val="Level3"/>
        <w:numPr>
          <w:ilvl w:val="2"/>
          <w:numId w:val="7"/>
        </w:numPr>
        <w:rPr>
          <w:rStyle w:val="Level1asHeadingtext"/>
          <w:b w:val="0"/>
        </w:rPr>
      </w:pPr>
      <w:r>
        <w:rPr>
          <w:rStyle w:val="Level1asHeadingtext"/>
          <w:b w:val="0"/>
        </w:rPr>
        <w:t>After the end of the period of two months starting with that date.</w:t>
      </w:r>
    </w:p>
    <w:p w14:paraId="348474EB" w14:textId="77777777" w:rsidR="00853A5C" w:rsidRDefault="00853A5C" w:rsidP="00853A5C">
      <w:pPr>
        <w:pStyle w:val="Level2"/>
        <w:numPr>
          <w:ilvl w:val="1"/>
          <w:numId w:val="7"/>
        </w:numPr>
        <w:rPr>
          <w:rStyle w:val="Level1asHeadingtext"/>
          <w:bCs/>
        </w:rPr>
      </w:pPr>
      <w:r w:rsidRPr="00B65D7E">
        <w:rPr>
          <w:rStyle w:val="Level1asHeadingtext"/>
          <w:bCs/>
        </w:rPr>
        <w:t>Termination of contract following a notice given under term 15.1 (F+)</w:t>
      </w:r>
    </w:p>
    <w:p w14:paraId="58862DA5" w14:textId="77777777" w:rsidR="00853A5C" w:rsidRPr="00E9608F" w:rsidRDefault="00853A5C" w:rsidP="00853A5C">
      <w:pPr>
        <w:pStyle w:val="Level3"/>
        <w:numPr>
          <w:ilvl w:val="2"/>
          <w:numId w:val="7"/>
        </w:numPr>
      </w:pPr>
      <w:r>
        <w:t xml:space="preserve">If you give up possession of the dwelling on or before the date specified in a notice under </w:t>
      </w:r>
      <w:r w:rsidRPr="00B65D7E">
        <w:rPr>
          <w:b/>
          <w:bCs/>
        </w:rPr>
        <w:t>term 15.1</w:t>
      </w:r>
      <w:r>
        <w:t>, this contract ends on the date specified in the notice.</w:t>
      </w:r>
    </w:p>
    <w:p w14:paraId="2E91EE5B" w14:textId="77777777" w:rsidR="00853A5C" w:rsidRDefault="00853A5C" w:rsidP="00853A5C">
      <w:pPr>
        <w:pStyle w:val="Level3"/>
        <w:numPr>
          <w:ilvl w:val="2"/>
          <w:numId w:val="7"/>
        </w:numPr>
      </w:pPr>
      <w:r>
        <w:t>If you give up possession of the dwelling after that date but in connection with the notice, this contract ends:</w:t>
      </w:r>
    </w:p>
    <w:p w14:paraId="2F71E39D" w14:textId="77777777" w:rsidR="00853A5C" w:rsidRDefault="00853A5C" w:rsidP="00853A5C">
      <w:pPr>
        <w:pStyle w:val="Level4"/>
        <w:numPr>
          <w:ilvl w:val="3"/>
          <w:numId w:val="7"/>
        </w:numPr>
      </w:pPr>
      <w:r>
        <w:t>on the day on which you give up possession of the dwelling; or</w:t>
      </w:r>
    </w:p>
    <w:p w14:paraId="3F35CD9C" w14:textId="77777777" w:rsidR="00853A5C" w:rsidRDefault="00853A5C" w:rsidP="00853A5C">
      <w:pPr>
        <w:pStyle w:val="Level4"/>
        <w:numPr>
          <w:ilvl w:val="3"/>
          <w:numId w:val="7"/>
        </w:numPr>
      </w:pPr>
      <w:r>
        <w:t xml:space="preserve">if an order for possession is made, on the date determined in accordance with </w:t>
      </w:r>
      <w:r w:rsidRPr="00B65D7E">
        <w:rPr>
          <w:b/>
          <w:bCs/>
        </w:rPr>
        <w:t xml:space="preserve">term </w:t>
      </w:r>
      <w:r>
        <w:rPr>
          <w:b/>
          <w:bCs/>
        </w:rPr>
        <w:t>17.1</w:t>
      </w:r>
      <w:r>
        <w:t>.</w:t>
      </w:r>
    </w:p>
    <w:p w14:paraId="0E1DAFC5" w14:textId="77777777" w:rsidR="00853A5C" w:rsidRDefault="00853A5C" w:rsidP="00853A5C">
      <w:pPr>
        <w:pStyle w:val="Level3"/>
        <w:numPr>
          <w:ilvl w:val="2"/>
          <w:numId w:val="7"/>
        </w:numPr>
      </w:pPr>
      <w:r>
        <w:t>The notice ceases to have effect if:</w:t>
      </w:r>
    </w:p>
    <w:p w14:paraId="23ECC0BB" w14:textId="77777777" w:rsidR="00853A5C" w:rsidRDefault="00853A5C" w:rsidP="00853A5C">
      <w:pPr>
        <w:pStyle w:val="Level4"/>
        <w:numPr>
          <w:ilvl w:val="3"/>
          <w:numId w:val="7"/>
        </w:numPr>
      </w:pPr>
      <w:r>
        <w:t xml:space="preserve">before the contract ends, and during the period of 28 days starting with the day on which the notice was given, the landlord withdraws the notice by giving further notice to </w:t>
      </w:r>
      <w:proofErr w:type="gramStart"/>
      <w:r>
        <w:t>you;</w:t>
      </w:r>
      <w:proofErr w:type="gramEnd"/>
      <w:r>
        <w:t xml:space="preserve"> or</w:t>
      </w:r>
    </w:p>
    <w:p w14:paraId="4CAA8732" w14:textId="77777777" w:rsidR="00853A5C" w:rsidRDefault="00853A5C" w:rsidP="00853A5C">
      <w:pPr>
        <w:pStyle w:val="Level4"/>
        <w:numPr>
          <w:ilvl w:val="3"/>
          <w:numId w:val="7"/>
        </w:numPr>
      </w:pPr>
      <w:r>
        <w:t xml:space="preserve">before this contract ends, and after the end of the period of 28 days starting with day on which the notice was </w:t>
      </w:r>
      <w:proofErr w:type="gramStart"/>
      <w:r>
        <w:t>given;</w:t>
      </w:r>
      <w:proofErr w:type="gramEnd"/>
    </w:p>
    <w:p w14:paraId="45116B05" w14:textId="77777777" w:rsidR="00853A5C" w:rsidRDefault="00853A5C" w:rsidP="00853A5C">
      <w:pPr>
        <w:pStyle w:val="Level4"/>
        <w:numPr>
          <w:ilvl w:val="3"/>
          <w:numId w:val="7"/>
        </w:numPr>
      </w:pPr>
      <w:r>
        <w:t>the landlord withdraws the notice by giving further notice to you; and</w:t>
      </w:r>
    </w:p>
    <w:p w14:paraId="48438132" w14:textId="77777777" w:rsidR="00853A5C" w:rsidRDefault="00853A5C" w:rsidP="00853A5C">
      <w:pPr>
        <w:pStyle w:val="Level4"/>
        <w:numPr>
          <w:ilvl w:val="3"/>
          <w:numId w:val="7"/>
        </w:numPr>
      </w:pPr>
      <w:r>
        <w:t>you do not object to the withdrawal in writing before the end of a reasonable period.</w:t>
      </w:r>
    </w:p>
    <w:p w14:paraId="60C047F5" w14:textId="77777777" w:rsidR="00853A5C" w:rsidRDefault="00853A5C" w:rsidP="00853A5C">
      <w:pPr>
        <w:pStyle w:val="Level1"/>
        <w:numPr>
          <w:ilvl w:val="0"/>
          <w:numId w:val="7"/>
        </w:numPr>
      </w:pPr>
      <w:r>
        <w:rPr>
          <w:rStyle w:val="Level1asHeadingtext"/>
        </w:rPr>
        <w:t>Termination by the landlord: restrictions on giving a landlord’s notice</w:t>
      </w:r>
      <w:r w:rsidRPr="00CB540D">
        <w:fldChar w:fldCharType="begin"/>
      </w:r>
      <w:r w:rsidRPr="00CB540D">
        <w:instrText xml:space="preserve"> TC "</w:instrText>
      </w:r>
      <w:r w:rsidRPr="00CB540D">
        <w:fldChar w:fldCharType="begin"/>
      </w:r>
      <w:r w:rsidRPr="00CB540D">
        <w:instrText xml:space="preserve"> REF _NN53\r \h </w:instrText>
      </w:r>
      <w:r w:rsidRPr="00CB540D">
        <w:fldChar w:fldCharType="separate"/>
      </w:r>
      <w:bookmarkStart w:id="231" w:name="_Toc157530453"/>
      <w:bookmarkStart w:id="232" w:name="_Toc158109619"/>
      <w:r>
        <w:rPr>
          <w:rFonts w:hint="eastAsia"/>
          <w:cs/>
        </w:rPr>
        <w:instrText>‎</w:instrText>
      </w:r>
      <w:r>
        <w:instrText>17</w:instrText>
      </w:r>
      <w:r w:rsidRPr="00CB540D">
        <w:fldChar w:fldCharType="end"/>
      </w:r>
      <w:r w:rsidRPr="00CB540D">
        <w:tab/>
      </w:r>
      <w:r>
        <w:instrText>Termination by the landlord: restrictions on giving a landlord’s notice</w:instrText>
      </w:r>
      <w:bookmarkEnd w:id="231"/>
      <w:bookmarkEnd w:id="232"/>
      <w:r w:rsidRPr="00CB540D">
        <w:instrText xml:space="preserve">" \l 1 </w:instrText>
      </w:r>
      <w:r w:rsidRPr="00CB540D">
        <w:fldChar w:fldCharType="end"/>
      </w:r>
    </w:p>
    <w:p w14:paraId="4B957851" w14:textId="77777777" w:rsidR="00853A5C" w:rsidRPr="00B65D7E" w:rsidRDefault="00853A5C" w:rsidP="00853A5C">
      <w:pPr>
        <w:pStyle w:val="Level2"/>
        <w:numPr>
          <w:ilvl w:val="1"/>
          <w:numId w:val="7"/>
        </w:numPr>
        <w:rPr>
          <w:rStyle w:val="Level1asHeadingtext"/>
          <w:b w:val="0"/>
        </w:rPr>
      </w:pPr>
      <w:r w:rsidRPr="00E9608F">
        <w:rPr>
          <w:rStyle w:val="Level1asHeadingtext"/>
        </w:rPr>
        <w:t xml:space="preserve">Restrictions on giving notice under term </w:t>
      </w:r>
      <w:r>
        <w:rPr>
          <w:rStyle w:val="Level1asHeadingtext"/>
        </w:rPr>
        <w:t>15.1</w:t>
      </w:r>
      <w:r w:rsidRPr="00E9608F">
        <w:rPr>
          <w:rStyle w:val="Level1asHeadingtext"/>
        </w:rPr>
        <w:t>: notice may not be given until after the first six months of occupation</w:t>
      </w:r>
      <w:r>
        <w:rPr>
          <w:rStyle w:val="FootnoteReference"/>
          <w:b w:val="0"/>
        </w:rPr>
        <w:footnoteReference w:id="66"/>
      </w:r>
      <w:r>
        <w:rPr>
          <w:rStyle w:val="Level1asHeadingtext"/>
        </w:rPr>
        <w:t xml:space="preserve"> (F+)</w:t>
      </w:r>
    </w:p>
    <w:p w14:paraId="40358DFF" w14:textId="77777777" w:rsidR="00853A5C" w:rsidRDefault="00853A5C" w:rsidP="00853A5C">
      <w:pPr>
        <w:pStyle w:val="Level3"/>
        <w:numPr>
          <w:ilvl w:val="2"/>
          <w:numId w:val="7"/>
        </w:numPr>
      </w:pPr>
      <w:r>
        <w:t xml:space="preserve">The landlord may not give notice under </w:t>
      </w:r>
      <w:r w:rsidRPr="00150245">
        <w:rPr>
          <w:b/>
          <w:bCs/>
        </w:rPr>
        <w:t>term 15.1</w:t>
      </w:r>
      <w:r>
        <w:t xml:space="preserve"> before the end of the period of six months starting with the occupation date of this contract.</w:t>
      </w:r>
    </w:p>
    <w:p w14:paraId="61954FEB" w14:textId="77777777" w:rsidR="00853A5C" w:rsidRDefault="00853A5C" w:rsidP="00853A5C">
      <w:pPr>
        <w:pStyle w:val="Level3"/>
        <w:numPr>
          <w:ilvl w:val="2"/>
          <w:numId w:val="7"/>
        </w:numPr>
      </w:pPr>
      <w:r>
        <w:t xml:space="preserve">If this contract is a substitute occupation contract, the landlord may not give such notice under </w:t>
      </w:r>
      <w:r w:rsidRPr="00150245">
        <w:rPr>
          <w:b/>
          <w:bCs/>
        </w:rPr>
        <w:t>term 15.1</w:t>
      </w:r>
      <w:r>
        <w:t xml:space="preserve"> before the end of the period of six months starting with the occupation date of the original contract.</w:t>
      </w:r>
    </w:p>
    <w:p w14:paraId="3827D3DF" w14:textId="77777777" w:rsidR="00853A5C" w:rsidRDefault="00853A5C" w:rsidP="00853A5C">
      <w:pPr>
        <w:pStyle w:val="Level3"/>
        <w:numPr>
          <w:ilvl w:val="2"/>
          <w:numId w:val="7"/>
        </w:numPr>
      </w:pPr>
      <w:r>
        <w:t xml:space="preserve">For the purposes of </w:t>
      </w:r>
      <w:r w:rsidRPr="00150245">
        <w:rPr>
          <w:b/>
          <w:bCs/>
        </w:rPr>
        <w:t>paragraph 16.1.2</w:t>
      </w:r>
      <w:r>
        <w:t xml:space="preserve"> of this term:</w:t>
      </w:r>
    </w:p>
    <w:p w14:paraId="6AF7E242" w14:textId="77777777" w:rsidR="00853A5C" w:rsidRDefault="00853A5C" w:rsidP="00853A5C">
      <w:pPr>
        <w:pStyle w:val="Level4"/>
        <w:numPr>
          <w:ilvl w:val="3"/>
          <w:numId w:val="7"/>
        </w:numPr>
      </w:pPr>
      <w:r>
        <w:t>an occupation contract is a substitute occupation contract if:</w:t>
      </w:r>
    </w:p>
    <w:p w14:paraId="42AFEC6C" w14:textId="77777777" w:rsidR="00853A5C" w:rsidRDefault="00853A5C" w:rsidP="00853A5C">
      <w:pPr>
        <w:pStyle w:val="Level5"/>
        <w:numPr>
          <w:ilvl w:val="4"/>
          <w:numId w:val="7"/>
        </w:numPr>
      </w:pPr>
      <w:r>
        <w:t xml:space="preserve">the occupation date of this contract falls immediately after the end of a preceding occupation </w:t>
      </w:r>
      <w:proofErr w:type="gramStart"/>
      <w:r>
        <w:t>contract;</w:t>
      </w:r>
      <w:proofErr w:type="gramEnd"/>
    </w:p>
    <w:p w14:paraId="720DBB2E" w14:textId="77777777" w:rsidR="00853A5C" w:rsidRDefault="00853A5C" w:rsidP="00853A5C">
      <w:pPr>
        <w:pStyle w:val="Level5"/>
        <w:numPr>
          <w:ilvl w:val="4"/>
          <w:numId w:val="7"/>
        </w:numPr>
      </w:pPr>
      <w:r>
        <w:t>immediately before the occupation date of this contract a contract-holder under this contract was a contract-holder under the preceding contract and a landlord under this contract was a landlord under the preceding contract; and</w:t>
      </w:r>
    </w:p>
    <w:p w14:paraId="13D2CCA6" w14:textId="77777777" w:rsidR="00853A5C" w:rsidRDefault="00853A5C" w:rsidP="00853A5C">
      <w:pPr>
        <w:pStyle w:val="Level5"/>
        <w:numPr>
          <w:ilvl w:val="4"/>
          <w:numId w:val="7"/>
        </w:numPr>
      </w:pPr>
      <w:r>
        <w:t>this contract relates to the same (or substantially the same) dwelling as the preceding contract; and</w:t>
      </w:r>
    </w:p>
    <w:p w14:paraId="1901B660" w14:textId="77777777" w:rsidR="00853A5C" w:rsidRDefault="00853A5C" w:rsidP="00853A5C">
      <w:pPr>
        <w:pStyle w:val="Level4"/>
        <w:numPr>
          <w:ilvl w:val="3"/>
          <w:numId w:val="7"/>
        </w:numPr>
      </w:pPr>
      <w:r>
        <w:t>“</w:t>
      </w:r>
      <w:proofErr w:type="gramStart"/>
      <w:r>
        <w:t>original</w:t>
      </w:r>
      <w:proofErr w:type="gramEnd"/>
      <w:r>
        <w:t xml:space="preserve"> contract” means:</w:t>
      </w:r>
    </w:p>
    <w:p w14:paraId="71BE51F2" w14:textId="77777777" w:rsidR="00853A5C" w:rsidRDefault="00853A5C" w:rsidP="00853A5C">
      <w:pPr>
        <w:pStyle w:val="Level5"/>
        <w:numPr>
          <w:ilvl w:val="4"/>
          <w:numId w:val="7"/>
        </w:numPr>
      </w:pPr>
      <w:r>
        <w:t xml:space="preserve">where the substitute occupation contract has an occupation date falling immediately after the end of a contract which is not a substitute occupation contract, the occupation contract which precedes the substitute occupation </w:t>
      </w:r>
      <w:proofErr w:type="gramStart"/>
      <w:r>
        <w:t>contract;</w:t>
      </w:r>
      <w:proofErr w:type="gramEnd"/>
    </w:p>
    <w:p w14:paraId="2D5A9F49" w14:textId="77777777" w:rsidR="00853A5C" w:rsidRDefault="00853A5C" w:rsidP="00853A5C">
      <w:pPr>
        <w:pStyle w:val="Level5"/>
        <w:numPr>
          <w:ilvl w:val="4"/>
          <w:numId w:val="7"/>
        </w:numPr>
      </w:pPr>
      <w:r>
        <w:t>where there have been successive substitute occupation contracts, the occupation contract which preceded the first of the substitute occupation contracts.</w:t>
      </w:r>
    </w:p>
    <w:p w14:paraId="089D7C6E" w14:textId="77777777" w:rsidR="00853A5C" w:rsidRPr="00150245"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following retaliatory possession claim</w:t>
      </w:r>
      <w:r>
        <w:rPr>
          <w:rStyle w:val="Level1asHeadingtext"/>
        </w:rPr>
        <w:t xml:space="preserve"> (F+)</w:t>
      </w:r>
    </w:p>
    <w:p w14:paraId="1CBB3153" w14:textId="77777777" w:rsidR="00853A5C" w:rsidRDefault="00853A5C" w:rsidP="00853A5C">
      <w:pPr>
        <w:pStyle w:val="Level3"/>
        <w:numPr>
          <w:ilvl w:val="2"/>
          <w:numId w:val="7"/>
        </w:numPr>
      </w:pPr>
      <w:r w:rsidRPr="00150245">
        <w:rPr>
          <w:b/>
          <w:bCs/>
        </w:rPr>
        <w:t>Paragraph 16.2.2</w:t>
      </w:r>
      <w:r>
        <w:t xml:space="preserve"> of this term applies where:</w:t>
      </w:r>
    </w:p>
    <w:p w14:paraId="545FFAD1" w14:textId="77777777" w:rsidR="00853A5C" w:rsidRDefault="00853A5C" w:rsidP="00853A5C">
      <w:pPr>
        <w:pStyle w:val="Level4"/>
        <w:numPr>
          <w:ilvl w:val="3"/>
          <w:numId w:val="7"/>
        </w:numPr>
      </w:pPr>
      <w:r>
        <w:t xml:space="preserve">the landlord (having given you a notice under </w:t>
      </w:r>
      <w:r w:rsidRPr="00150245">
        <w:rPr>
          <w:b/>
          <w:bCs/>
        </w:rPr>
        <w:t>term 15.1</w:t>
      </w:r>
      <w:r>
        <w:t xml:space="preserve">) has made a possession claim on the ground in </w:t>
      </w:r>
      <w:r w:rsidRPr="00150245">
        <w:rPr>
          <w:b/>
          <w:bCs/>
        </w:rPr>
        <w:t>term 15.4</w:t>
      </w:r>
      <w:r>
        <w:t>; and</w:t>
      </w:r>
    </w:p>
    <w:p w14:paraId="01261093" w14:textId="77777777" w:rsidR="00853A5C" w:rsidRDefault="00853A5C" w:rsidP="00853A5C">
      <w:pPr>
        <w:pStyle w:val="Level4"/>
        <w:numPr>
          <w:ilvl w:val="3"/>
          <w:numId w:val="7"/>
        </w:numPr>
      </w:pPr>
      <w:r>
        <w:t>the court has refused to make an order for possession because it considered the claim to be a retaliatory claim (see section 217 of the Act</w:t>
      </w:r>
      <w:r>
        <w:rPr>
          <w:rStyle w:val="FootnoteReference"/>
        </w:rPr>
        <w:footnoteReference w:id="67"/>
      </w:r>
      <w:r>
        <w:t>).</w:t>
      </w:r>
    </w:p>
    <w:p w14:paraId="2C56996A" w14:textId="77777777" w:rsidR="00853A5C" w:rsidRDefault="00853A5C" w:rsidP="00853A5C">
      <w:pPr>
        <w:pStyle w:val="Level3"/>
        <w:numPr>
          <w:ilvl w:val="2"/>
          <w:numId w:val="7"/>
        </w:numPr>
      </w:pPr>
      <w:r>
        <w:t xml:space="preserve">The landlord may not give another notice under </w:t>
      </w:r>
      <w:r w:rsidRPr="00150245">
        <w:rPr>
          <w:b/>
          <w:bCs/>
        </w:rPr>
        <w:t>term 15.1</w:t>
      </w:r>
      <w:r>
        <w:t xml:space="preserve"> to you before the end of the period of six months starting with the day on which the court refused to make an order for possession.</w:t>
      </w:r>
    </w:p>
    <w:p w14:paraId="11485253" w14:textId="77777777" w:rsidR="00853A5C" w:rsidRPr="00150245" w:rsidRDefault="00853A5C" w:rsidP="00853A5C">
      <w:pPr>
        <w:pStyle w:val="Level2"/>
        <w:numPr>
          <w:ilvl w:val="1"/>
          <w:numId w:val="7"/>
        </w:numPr>
        <w:rPr>
          <w:rStyle w:val="Level1asHeadingtext"/>
          <w:b w:val="0"/>
        </w:rPr>
      </w:pPr>
      <w:r w:rsidRPr="00E9608F">
        <w:rPr>
          <w:rStyle w:val="Level1asHeadingtext"/>
        </w:rPr>
        <w:t xml:space="preserve">Further restrictions on giving notice under term </w:t>
      </w:r>
      <w:r>
        <w:rPr>
          <w:rStyle w:val="Level1asHeadingtext"/>
        </w:rPr>
        <w:t>15.1</w:t>
      </w:r>
      <w:r w:rsidRPr="00E9608F">
        <w:rPr>
          <w:rStyle w:val="Level1asHeadingtext"/>
        </w:rPr>
        <w:t xml:space="preserve"> - failure to provide written statement</w:t>
      </w:r>
      <w:r>
        <w:rPr>
          <w:rStyle w:val="Level1asHeadingtext"/>
        </w:rPr>
        <w:t xml:space="preserve"> (F)</w:t>
      </w:r>
    </w:p>
    <w:p w14:paraId="1E8AFED4" w14:textId="77777777" w:rsidR="00853A5C" w:rsidRDefault="00853A5C" w:rsidP="00853A5C">
      <w:pPr>
        <w:pStyle w:val="Body1"/>
      </w:pPr>
      <w:r>
        <w:t xml:space="preserve">The landlord may not give notice under </w:t>
      </w:r>
      <w:r w:rsidRPr="00150245">
        <w:rPr>
          <w:b/>
          <w:bCs/>
        </w:rPr>
        <w:t>term 15.1</w:t>
      </w:r>
      <w:r>
        <w:t xml:space="preserve"> at a time when:</w:t>
      </w:r>
    </w:p>
    <w:p w14:paraId="555EBD7B" w14:textId="77777777" w:rsidR="00853A5C" w:rsidRPr="00E9608F" w:rsidRDefault="00853A5C" w:rsidP="00853A5C">
      <w:pPr>
        <w:pStyle w:val="Level3"/>
        <w:numPr>
          <w:ilvl w:val="2"/>
          <w:numId w:val="7"/>
        </w:numPr>
      </w:pPr>
      <w:r>
        <w:t xml:space="preserve">you have not been given a written statement of the contract under </w:t>
      </w:r>
      <w:r w:rsidRPr="00150245">
        <w:rPr>
          <w:b/>
          <w:bCs/>
        </w:rPr>
        <w:t xml:space="preserve">term </w:t>
      </w:r>
      <w:r>
        <w:rPr>
          <w:b/>
          <w:bCs/>
        </w:rPr>
        <w:t>19.1.1</w:t>
      </w:r>
      <w:r>
        <w:t xml:space="preserve"> (requirement to provide written statement at the start of a contract)</w:t>
      </w:r>
      <w:r>
        <w:rPr>
          <w:rStyle w:val="FootnoteReference"/>
        </w:rPr>
        <w:footnoteReference w:id="68"/>
      </w:r>
      <w:r>
        <w:t>; or</w:t>
      </w:r>
    </w:p>
    <w:p w14:paraId="2E97EB31" w14:textId="77777777" w:rsidR="00853A5C" w:rsidRDefault="00853A5C" w:rsidP="00853A5C">
      <w:pPr>
        <w:pStyle w:val="Level3"/>
        <w:numPr>
          <w:ilvl w:val="2"/>
          <w:numId w:val="7"/>
        </w:numPr>
      </w:pPr>
      <w:r>
        <w:t xml:space="preserve">the landlord is aware that the identity of the contract-holder has changed, and the new contract-holder has not been given a written statement of the contract under </w:t>
      </w:r>
      <w:r w:rsidRPr="00150245">
        <w:rPr>
          <w:b/>
          <w:bCs/>
        </w:rPr>
        <w:t>term</w:t>
      </w:r>
      <w:r>
        <w:rPr>
          <w:b/>
          <w:bCs/>
        </w:rPr>
        <w:t xml:space="preserve"> 19.1.2</w:t>
      </w:r>
      <w:r>
        <w:t>.</w:t>
      </w:r>
    </w:p>
    <w:p w14:paraId="15268E52" w14:textId="77777777" w:rsidR="00853A5C" w:rsidRPr="00150245"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late provision of written statement</w:t>
      </w:r>
      <w:r>
        <w:rPr>
          <w:rStyle w:val="Level1asHeadingtext"/>
        </w:rPr>
        <w:t xml:space="preserve"> (F)</w:t>
      </w:r>
    </w:p>
    <w:p w14:paraId="032E9943" w14:textId="77777777" w:rsidR="00853A5C" w:rsidRPr="00150245" w:rsidRDefault="00853A5C" w:rsidP="00853A5C">
      <w:pPr>
        <w:pStyle w:val="Level1"/>
        <w:numPr>
          <w:ilvl w:val="0"/>
          <w:numId w:val="0"/>
        </w:numPr>
        <w:ind w:left="851"/>
        <w:rPr>
          <w:rStyle w:val="Level1asHeadingtext"/>
          <w:b w:val="0"/>
        </w:rPr>
      </w:pPr>
      <w:r>
        <w:t xml:space="preserve">If the landlord has failed to comply with </w:t>
      </w:r>
      <w:r w:rsidRPr="00150245">
        <w:rPr>
          <w:b/>
          <w:bCs/>
        </w:rPr>
        <w:t xml:space="preserve">term </w:t>
      </w:r>
      <w:r>
        <w:rPr>
          <w:b/>
          <w:bCs/>
        </w:rPr>
        <w:t>19.1.1</w:t>
      </w:r>
      <w:r>
        <w:t xml:space="preserve"> and </w:t>
      </w:r>
      <w:r>
        <w:rPr>
          <w:b/>
          <w:bCs/>
        </w:rPr>
        <w:t>19.1.2</w:t>
      </w:r>
      <w:r>
        <w:t xml:space="preserve"> (the duty to provide written statement of contract), the landlord may not give notice under </w:t>
      </w:r>
      <w:r w:rsidRPr="00150245">
        <w:rPr>
          <w:b/>
          <w:bCs/>
        </w:rPr>
        <w:t>term 15.1</w:t>
      </w:r>
      <w:r>
        <w:t xml:space="preserve"> during the period of six months starting with the day on which the landlord gave a written statement of this contract to you.</w:t>
      </w:r>
    </w:p>
    <w:p w14:paraId="2DBA5F08" w14:textId="77777777" w:rsidR="00853A5C" w:rsidRPr="00150245"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failure to provide information about landlord</w:t>
      </w:r>
      <w:r>
        <w:rPr>
          <w:rStyle w:val="Level1asHeadingtext"/>
        </w:rPr>
        <w:t xml:space="preserve"> (F)</w:t>
      </w:r>
    </w:p>
    <w:p w14:paraId="61DC7885" w14:textId="77777777" w:rsidR="00853A5C" w:rsidRPr="00150245" w:rsidRDefault="00853A5C" w:rsidP="00853A5C">
      <w:pPr>
        <w:pStyle w:val="Level1"/>
        <w:numPr>
          <w:ilvl w:val="0"/>
          <w:numId w:val="0"/>
        </w:numPr>
        <w:ind w:left="851"/>
        <w:rPr>
          <w:rStyle w:val="Level1asHeadingtext"/>
          <w:b w:val="0"/>
        </w:rPr>
      </w:pPr>
      <w:r>
        <w:t xml:space="preserve">The landlord may not give notice under </w:t>
      </w:r>
      <w:r w:rsidRPr="00812BD5">
        <w:rPr>
          <w:b/>
          <w:bCs/>
        </w:rPr>
        <w:t>term 15.1</w:t>
      </w:r>
      <w:r>
        <w:t xml:space="preserve"> at a time when the landlord has not provided a notice in accordance with the landlord’s duty to provide information under </w:t>
      </w:r>
      <w:r w:rsidRPr="00A540E0">
        <w:rPr>
          <w:b/>
          <w:bCs/>
        </w:rPr>
        <w:t xml:space="preserve">term </w:t>
      </w:r>
      <w:r>
        <w:rPr>
          <w:b/>
          <w:bCs/>
        </w:rPr>
        <w:t>19.3</w:t>
      </w:r>
      <w:r w:rsidRPr="00A540E0">
        <w:rPr>
          <w:b/>
          <w:bCs/>
        </w:rPr>
        <w:t xml:space="preserve"> </w:t>
      </w:r>
      <w:r>
        <w:t>(duty to provide information about landlord).</w:t>
      </w:r>
    </w:p>
    <w:p w14:paraId="62086327" w14:textId="77777777" w:rsidR="00853A5C" w:rsidRPr="00A540E0"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failure to provide a valid energy performance certificate</w:t>
      </w:r>
      <w:r>
        <w:rPr>
          <w:rStyle w:val="Level1asHeadingtext"/>
        </w:rPr>
        <w:t xml:space="preserve"> (F)</w:t>
      </w:r>
    </w:p>
    <w:p w14:paraId="76D0AB07" w14:textId="77777777" w:rsidR="00853A5C" w:rsidRPr="00E9608F" w:rsidRDefault="00853A5C" w:rsidP="00853A5C">
      <w:pPr>
        <w:pStyle w:val="Level3"/>
        <w:numPr>
          <w:ilvl w:val="2"/>
          <w:numId w:val="7"/>
        </w:numPr>
      </w:pPr>
      <w:r>
        <w:t xml:space="preserve">The landlord may not give notice under </w:t>
      </w:r>
      <w:r w:rsidRPr="00A540E0">
        <w:rPr>
          <w:b/>
          <w:bCs/>
        </w:rPr>
        <w:t>term 15.1</w:t>
      </w:r>
      <w:r>
        <w:t xml:space="preserve"> at a time when the landlord has not complied with regulation 6(5) of the EPB Regulations.</w:t>
      </w:r>
    </w:p>
    <w:p w14:paraId="3E3E1FE8" w14:textId="77777777" w:rsidR="00853A5C" w:rsidRPr="00E9608F" w:rsidRDefault="00853A5C" w:rsidP="00853A5C">
      <w:pPr>
        <w:pStyle w:val="Level3"/>
        <w:numPr>
          <w:ilvl w:val="2"/>
          <w:numId w:val="7"/>
        </w:numPr>
      </w:pPr>
      <w:r>
        <w:t>For the purposes of this term, it does not matter when the valid energy performance certificate was given (and nothing in this paragraph requires that a new energy performance certificate be given to you when a certificate given to you in compliance with that regulation ceases to be valid under the EPB Regulations).</w:t>
      </w:r>
    </w:p>
    <w:p w14:paraId="705AE490" w14:textId="77777777" w:rsidR="00853A5C" w:rsidRPr="00E9608F" w:rsidRDefault="00853A5C" w:rsidP="00853A5C">
      <w:pPr>
        <w:pStyle w:val="Level3"/>
        <w:numPr>
          <w:ilvl w:val="2"/>
          <w:numId w:val="7"/>
        </w:numPr>
      </w:pPr>
      <w:r>
        <w:t>In this term:</w:t>
      </w:r>
    </w:p>
    <w:p w14:paraId="69FF6DFB" w14:textId="77777777" w:rsidR="00853A5C" w:rsidRDefault="00853A5C" w:rsidP="00853A5C">
      <w:pPr>
        <w:pStyle w:val="aDefinition"/>
        <w:tabs>
          <w:tab w:val="clear" w:pos="851"/>
        </w:tabs>
        <w:ind w:left="1843" w:firstLine="0"/>
      </w:pPr>
      <w:r>
        <w:t>“</w:t>
      </w:r>
      <w:proofErr w:type="gramStart"/>
      <w:r>
        <w:t>the</w:t>
      </w:r>
      <w:proofErr w:type="gramEnd"/>
      <w:r>
        <w:t xml:space="preserve"> EPB Regulations” (“y </w:t>
      </w:r>
      <w:proofErr w:type="spellStart"/>
      <w:r>
        <w:t>Rheoliadau</w:t>
      </w:r>
      <w:proofErr w:type="spellEnd"/>
      <w:r>
        <w:t xml:space="preserve"> PYA”) means the Energy Performance of Buildings (England and Wales) Regulations </w:t>
      </w:r>
      <w:proofErr w:type="gramStart"/>
      <w:r>
        <w:t>2012;</w:t>
      </w:r>
      <w:proofErr w:type="gramEnd"/>
    </w:p>
    <w:p w14:paraId="072B3830" w14:textId="77777777" w:rsidR="00853A5C" w:rsidRDefault="00853A5C" w:rsidP="00853A5C">
      <w:pPr>
        <w:pStyle w:val="aDefinition"/>
        <w:tabs>
          <w:tab w:val="clear" w:pos="851"/>
        </w:tabs>
        <w:ind w:left="1843" w:firstLine="0"/>
      </w:pPr>
      <w:r>
        <w:t>“</w:t>
      </w:r>
      <w:proofErr w:type="gramStart"/>
      <w:r>
        <w:t>valid</w:t>
      </w:r>
      <w:proofErr w:type="gramEnd"/>
      <w:r>
        <w:t xml:space="preserve"> energy performance certificate” (“</w:t>
      </w:r>
      <w:proofErr w:type="spellStart"/>
      <w:r>
        <w:t>tystysgrif</w:t>
      </w:r>
      <w:proofErr w:type="spellEnd"/>
      <w:r>
        <w:t xml:space="preserve"> </w:t>
      </w:r>
      <w:proofErr w:type="spellStart"/>
      <w:r>
        <w:t>perfformiad</w:t>
      </w:r>
      <w:proofErr w:type="spellEnd"/>
      <w:r>
        <w:t xml:space="preserve"> </w:t>
      </w:r>
      <w:proofErr w:type="spellStart"/>
      <w:r>
        <w:t>ynni</w:t>
      </w:r>
      <w:proofErr w:type="spellEnd"/>
      <w:r>
        <w:t xml:space="preserve"> </w:t>
      </w:r>
      <w:proofErr w:type="spellStart"/>
      <w:r>
        <w:t>ddilys</w:t>
      </w:r>
      <w:proofErr w:type="spellEnd"/>
      <w:r>
        <w:t>”) is to be interpreted in accordance with the EPB Regulations.</w:t>
      </w:r>
    </w:p>
    <w:p w14:paraId="20174289" w14:textId="77777777" w:rsidR="00853A5C" w:rsidRPr="00A540E0"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breach of security and deposit requirements</w:t>
      </w:r>
      <w:r>
        <w:rPr>
          <w:rStyle w:val="Level1asHeadingtext"/>
        </w:rPr>
        <w:t xml:space="preserve"> (F)</w:t>
      </w:r>
    </w:p>
    <w:p w14:paraId="376044FB" w14:textId="77777777" w:rsidR="00853A5C" w:rsidRPr="00E9608F" w:rsidRDefault="00853A5C" w:rsidP="00853A5C">
      <w:pPr>
        <w:pStyle w:val="Level3"/>
        <w:numPr>
          <w:ilvl w:val="2"/>
          <w:numId w:val="7"/>
        </w:numPr>
      </w:pPr>
      <w:r>
        <w:t xml:space="preserve">The landlord may not give notice under </w:t>
      </w:r>
      <w:r w:rsidRPr="00A540E0">
        <w:rPr>
          <w:b/>
          <w:bCs/>
        </w:rPr>
        <w:t>term 15.1</w:t>
      </w:r>
      <w:r>
        <w:t xml:space="preserve"> at a time when security required by the landlord in connection with the contract in a form not permitted by </w:t>
      </w:r>
      <w:r w:rsidRPr="00A540E0">
        <w:rPr>
          <w:b/>
          <w:bCs/>
        </w:rPr>
        <w:t>term 2.1</w:t>
      </w:r>
      <w:r>
        <w:t xml:space="preserve"> has not been returned to the person by whom it was given.</w:t>
      </w:r>
    </w:p>
    <w:p w14:paraId="03432867" w14:textId="77777777" w:rsidR="00853A5C" w:rsidRPr="00E9608F" w:rsidRDefault="00853A5C" w:rsidP="00853A5C">
      <w:pPr>
        <w:pStyle w:val="Level3"/>
        <w:numPr>
          <w:ilvl w:val="2"/>
          <w:numId w:val="7"/>
        </w:numPr>
      </w:pPr>
      <w:r>
        <w:t xml:space="preserve">The landlord may not give a notice under </w:t>
      </w:r>
      <w:r w:rsidRPr="00A540E0">
        <w:rPr>
          <w:b/>
          <w:bCs/>
        </w:rPr>
        <w:t>term 15.1</w:t>
      </w:r>
      <w:r>
        <w:t xml:space="preserve"> at a time when any of </w:t>
      </w:r>
      <w:r w:rsidRPr="00A540E0">
        <w:rPr>
          <w:b/>
          <w:bCs/>
        </w:rPr>
        <w:t>paragraphs 16.7.3</w:t>
      </w:r>
      <w:r>
        <w:t xml:space="preserve"> to </w:t>
      </w:r>
      <w:r w:rsidRPr="00A540E0">
        <w:rPr>
          <w:b/>
          <w:bCs/>
        </w:rPr>
        <w:t>16.7.5</w:t>
      </w:r>
      <w:r>
        <w:t xml:space="preserve"> of this term apply unless:</w:t>
      </w:r>
    </w:p>
    <w:p w14:paraId="4271BB61" w14:textId="77777777" w:rsidR="00853A5C" w:rsidRPr="00E9608F" w:rsidRDefault="00853A5C" w:rsidP="00853A5C">
      <w:pPr>
        <w:pStyle w:val="Level4"/>
        <w:numPr>
          <w:ilvl w:val="3"/>
          <w:numId w:val="7"/>
        </w:numPr>
      </w:pPr>
      <w:r>
        <w:t>a deposit paid in connection with this contract has been returned to you (or any person who paid the deposit on your behalf) either in full or with such deduction as may have been agreed; or</w:t>
      </w:r>
    </w:p>
    <w:p w14:paraId="202E486B" w14:textId="77777777" w:rsidR="00853A5C" w:rsidRPr="00E9608F" w:rsidRDefault="00853A5C" w:rsidP="00853A5C">
      <w:pPr>
        <w:pStyle w:val="Level4"/>
        <w:numPr>
          <w:ilvl w:val="3"/>
          <w:numId w:val="7"/>
        </w:numPr>
      </w:pPr>
      <w:r>
        <w:t xml:space="preserve">an application to the county court has been made under paragraph 2 of Schedule 5 to the </w:t>
      </w:r>
      <w:proofErr w:type="gramStart"/>
      <w:r>
        <w:t>Act(</w:t>
      </w:r>
      <w:proofErr w:type="gramEnd"/>
      <w:r>
        <w:rPr>
          <w:rStyle w:val="FootnoteReference"/>
        </w:rPr>
        <w:footnoteReference w:id="69"/>
      </w:r>
      <w:r>
        <w:t>) and has been determined by the county court, withdrawn, or settled by agreement between the parties.</w:t>
      </w:r>
    </w:p>
    <w:p w14:paraId="2A9CE2A0" w14:textId="77777777" w:rsidR="00853A5C" w:rsidRPr="00E9608F" w:rsidRDefault="00853A5C" w:rsidP="00853A5C">
      <w:pPr>
        <w:pStyle w:val="Level3"/>
        <w:numPr>
          <w:ilvl w:val="2"/>
          <w:numId w:val="7"/>
        </w:numPr>
      </w:pPr>
      <w:r>
        <w:t xml:space="preserve">This paragraph applies if a deposit has been paid in connection with this </w:t>
      </w:r>
      <w:proofErr w:type="gramStart"/>
      <w:r>
        <w:t>contract</w:t>
      </w:r>
      <w:proofErr w:type="gramEnd"/>
      <w:r>
        <w:t xml:space="preserve"> but the initial requirements of an authorised deposit scheme have not been complied with.</w:t>
      </w:r>
    </w:p>
    <w:p w14:paraId="5FAEDEFA" w14:textId="77777777" w:rsidR="00853A5C" w:rsidRPr="00E9608F" w:rsidRDefault="00853A5C" w:rsidP="00853A5C">
      <w:pPr>
        <w:pStyle w:val="Level3"/>
        <w:numPr>
          <w:ilvl w:val="2"/>
          <w:numId w:val="7"/>
        </w:numPr>
      </w:pPr>
      <w:r>
        <w:t xml:space="preserve">This paragraph applies if a deposit has been paid in connection with this </w:t>
      </w:r>
      <w:proofErr w:type="gramStart"/>
      <w:r>
        <w:t>contract</w:t>
      </w:r>
      <w:proofErr w:type="gramEnd"/>
      <w:r>
        <w:t xml:space="preserve"> but the landlord has not provided the information required by </w:t>
      </w:r>
      <w:r w:rsidRPr="00A540E0">
        <w:rPr>
          <w:b/>
          <w:bCs/>
        </w:rPr>
        <w:t>term 2.2.2.2</w:t>
      </w:r>
      <w:r>
        <w:t>.</w:t>
      </w:r>
    </w:p>
    <w:p w14:paraId="52AD0844" w14:textId="77777777" w:rsidR="00853A5C" w:rsidRDefault="00853A5C" w:rsidP="00853A5C">
      <w:pPr>
        <w:pStyle w:val="Level3"/>
        <w:numPr>
          <w:ilvl w:val="2"/>
          <w:numId w:val="7"/>
        </w:numPr>
      </w:pPr>
      <w:r>
        <w:t>This paragraph applies if a deposit paid in connection with this contract is not being held in accordance with an authorised deposit scheme.</w:t>
      </w:r>
    </w:p>
    <w:p w14:paraId="532304AD" w14:textId="77777777" w:rsidR="00853A5C" w:rsidRPr="00A540E0"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prohibited payments and holding deposits under the Renting Homes (Fees etc.) (Wales) Act 2019 (</w:t>
      </w:r>
      <w:proofErr w:type="spellStart"/>
      <w:r w:rsidRPr="00E9608F">
        <w:rPr>
          <w:rStyle w:val="Level1asHeadingtext"/>
        </w:rPr>
        <w:t>anaw</w:t>
      </w:r>
      <w:proofErr w:type="spellEnd"/>
      <w:r w:rsidRPr="00E9608F">
        <w:rPr>
          <w:rStyle w:val="Level1asHeadingtext"/>
        </w:rPr>
        <w:t xml:space="preserve"> 2)</w:t>
      </w:r>
      <w:r>
        <w:rPr>
          <w:rStyle w:val="Level1asHeadingtext"/>
        </w:rPr>
        <w:t xml:space="preserve"> (F)</w:t>
      </w:r>
    </w:p>
    <w:p w14:paraId="017730E0" w14:textId="77777777" w:rsidR="00853A5C" w:rsidRDefault="00853A5C" w:rsidP="00853A5C">
      <w:pPr>
        <w:pStyle w:val="Level3"/>
        <w:numPr>
          <w:ilvl w:val="2"/>
          <w:numId w:val="7"/>
        </w:numPr>
      </w:pPr>
      <w:r>
        <w:t xml:space="preserve">The landlord may not give a notice under </w:t>
      </w:r>
      <w:r w:rsidRPr="00A540E0">
        <w:rPr>
          <w:b/>
          <w:bCs/>
        </w:rPr>
        <w:t>term 15.1</w:t>
      </w:r>
      <w:r>
        <w:t xml:space="preserve"> at a time when:</w:t>
      </w:r>
    </w:p>
    <w:p w14:paraId="549AB48D" w14:textId="77777777" w:rsidR="00853A5C" w:rsidRDefault="00853A5C" w:rsidP="00853A5C">
      <w:pPr>
        <w:pStyle w:val="Level4"/>
        <w:numPr>
          <w:ilvl w:val="3"/>
          <w:numId w:val="7"/>
        </w:numPr>
      </w:pPr>
      <w:r>
        <w:t>a prohibited payment (within the meaning of the Renting Homes (Fees etc.) (Wales) Act 2019) has been made in relation to this contract as described in section 2 or 3 of that Act; and</w:t>
      </w:r>
    </w:p>
    <w:p w14:paraId="4E0D6163" w14:textId="77777777" w:rsidR="00853A5C" w:rsidRDefault="00853A5C" w:rsidP="00853A5C">
      <w:pPr>
        <w:pStyle w:val="Level4"/>
        <w:numPr>
          <w:ilvl w:val="3"/>
          <w:numId w:val="7"/>
        </w:numPr>
      </w:pPr>
      <w:r>
        <w:t>that prohibited payment has not been repaid.</w:t>
      </w:r>
    </w:p>
    <w:p w14:paraId="725DE1F0" w14:textId="77777777" w:rsidR="00853A5C" w:rsidRDefault="00853A5C" w:rsidP="00853A5C">
      <w:pPr>
        <w:pStyle w:val="Level3"/>
        <w:numPr>
          <w:ilvl w:val="2"/>
          <w:numId w:val="7"/>
        </w:numPr>
      </w:pPr>
      <w:r>
        <w:t>The landlord may not give a notice at a time when:</w:t>
      </w:r>
    </w:p>
    <w:p w14:paraId="16B19F43" w14:textId="77777777" w:rsidR="00853A5C" w:rsidRDefault="00853A5C" w:rsidP="00853A5C">
      <w:pPr>
        <w:pStyle w:val="Level4"/>
        <w:numPr>
          <w:ilvl w:val="3"/>
          <w:numId w:val="7"/>
        </w:numPr>
      </w:pPr>
      <w:r>
        <w:t>a holding deposit (within the meaning of the Renting Homes (Fees etc.) (Wales) Act 2019) paid in relation to this contract has not been repaid; and</w:t>
      </w:r>
    </w:p>
    <w:p w14:paraId="3737968C" w14:textId="77777777" w:rsidR="00853A5C" w:rsidRDefault="00853A5C" w:rsidP="00853A5C">
      <w:pPr>
        <w:pStyle w:val="Level4"/>
        <w:numPr>
          <w:ilvl w:val="3"/>
          <w:numId w:val="7"/>
        </w:numPr>
      </w:pPr>
      <w:r>
        <w:t>the circumstances are such that the failure to repay the deposit amounts to a breach of the requirements of Schedule 2 to that Act.</w:t>
      </w:r>
    </w:p>
    <w:p w14:paraId="6A973E17" w14:textId="77777777" w:rsidR="00853A5C" w:rsidRPr="00E9608F" w:rsidRDefault="00853A5C" w:rsidP="00853A5C">
      <w:pPr>
        <w:pStyle w:val="Level3"/>
        <w:numPr>
          <w:ilvl w:val="2"/>
          <w:numId w:val="7"/>
        </w:numPr>
      </w:pPr>
      <w:r>
        <w:t xml:space="preserve">In determining for the purposes of this term whether a prohibited payment or a holding deposit has been repaid, the payment or deposit is to be treated as having been repaid to the extent (if any) that it has been applied towards either or </w:t>
      </w:r>
      <w:proofErr w:type="gramStart"/>
      <w:r>
        <w:t>both of the following</w:t>
      </w:r>
      <w:r w:rsidRPr="00E9608F">
        <w:rPr>
          <w:rFonts w:ascii="Tahoma" w:hAnsi="Tahoma" w:cs="Tahoma"/>
        </w:rPr>
        <w:t>⁠</w:t>
      </w:r>
      <w:proofErr w:type="gramEnd"/>
      <w:r>
        <w:t>:</w:t>
      </w:r>
    </w:p>
    <w:p w14:paraId="4735F244" w14:textId="77777777" w:rsidR="00853A5C" w:rsidRDefault="00853A5C" w:rsidP="00853A5C">
      <w:pPr>
        <w:pStyle w:val="Level4"/>
        <w:numPr>
          <w:ilvl w:val="3"/>
          <w:numId w:val="7"/>
        </w:numPr>
      </w:pPr>
      <w:r>
        <w:t xml:space="preserve">a payment of rent under this </w:t>
      </w:r>
      <w:proofErr w:type="gramStart"/>
      <w:r>
        <w:t>contract;</w:t>
      </w:r>
      <w:proofErr w:type="gramEnd"/>
    </w:p>
    <w:p w14:paraId="7B9BE27B" w14:textId="77777777" w:rsidR="00853A5C" w:rsidRDefault="00853A5C" w:rsidP="00853A5C">
      <w:pPr>
        <w:pStyle w:val="Level4"/>
        <w:numPr>
          <w:ilvl w:val="3"/>
          <w:numId w:val="7"/>
        </w:numPr>
      </w:pPr>
      <w:r>
        <w:t>a payment required as security in respect of this contract.</w:t>
      </w:r>
    </w:p>
    <w:p w14:paraId="264C8956" w14:textId="77777777" w:rsidR="00853A5C" w:rsidRPr="00191050"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failure to ensure that working smoke alarms and carbon monoxide alarms are installed</w:t>
      </w:r>
      <w:r>
        <w:rPr>
          <w:rStyle w:val="Level1asHeadingtext"/>
        </w:rPr>
        <w:t xml:space="preserve"> (F)</w:t>
      </w:r>
    </w:p>
    <w:p w14:paraId="613D7D6F" w14:textId="77777777" w:rsidR="00853A5C" w:rsidRDefault="00853A5C" w:rsidP="00853A5C">
      <w:pPr>
        <w:pStyle w:val="Body1"/>
      </w:pPr>
      <w:r>
        <w:t xml:space="preserve">The landlord may not give notice under </w:t>
      </w:r>
      <w:r w:rsidRPr="00191050">
        <w:rPr>
          <w:b/>
          <w:bCs/>
        </w:rPr>
        <w:t>term 15.1</w:t>
      </w:r>
      <w:r>
        <w:t xml:space="preserve"> at a time when:</w:t>
      </w:r>
    </w:p>
    <w:p w14:paraId="0F01F952" w14:textId="77777777" w:rsidR="00853A5C" w:rsidRPr="00E9608F" w:rsidRDefault="00853A5C" w:rsidP="00853A5C">
      <w:pPr>
        <w:pStyle w:val="Level3"/>
        <w:numPr>
          <w:ilvl w:val="2"/>
          <w:numId w:val="7"/>
        </w:numPr>
      </w:pPr>
      <w:r>
        <w:t>the dwelling is treated as unfit for human habitation by virtue of regulation 5(3) of the Renting Homes (Fitness for Human Habitation) (Wales) Regulations 2022 (failure to ensure that working smoke alarms and, in certain circumstances, carbon monoxide alarms are installed in a dwelling); and</w:t>
      </w:r>
    </w:p>
    <w:p w14:paraId="59C68B24" w14:textId="77777777" w:rsidR="00853A5C" w:rsidRPr="00E9608F" w:rsidRDefault="00853A5C" w:rsidP="00853A5C">
      <w:pPr>
        <w:pStyle w:val="Level3"/>
        <w:numPr>
          <w:ilvl w:val="2"/>
          <w:numId w:val="7"/>
        </w:numPr>
      </w:pPr>
      <w:r>
        <w:t>as a result, the landlord is required under Part 4 of the Act to take steps to stop the dwelling from being treated as unfit for human habitation by virtue of that regulation.</w:t>
      </w:r>
    </w:p>
    <w:p w14:paraId="30D4C171" w14:textId="77777777" w:rsidR="00853A5C" w:rsidRPr="00191050"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failure to supply electrical condition report etc.</w:t>
      </w:r>
      <w:r>
        <w:rPr>
          <w:rStyle w:val="Level1asHeadingtext"/>
        </w:rPr>
        <w:t xml:space="preserve"> (F)</w:t>
      </w:r>
    </w:p>
    <w:p w14:paraId="6D0DCBF6" w14:textId="77777777" w:rsidR="00853A5C" w:rsidRDefault="00853A5C" w:rsidP="00853A5C">
      <w:pPr>
        <w:pStyle w:val="Body1"/>
      </w:pPr>
      <w:r>
        <w:t xml:space="preserve">The landlord may not give notice under </w:t>
      </w:r>
      <w:r w:rsidRPr="00191050">
        <w:rPr>
          <w:b/>
          <w:bCs/>
        </w:rPr>
        <w:t>term 15.1</w:t>
      </w:r>
      <w:r>
        <w:t xml:space="preserve"> at a time when:</w:t>
      </w:r>
    </w:p>
    <w:p w14:paraId="45569A3F" w14:textId="77777777" w:rsidR="00853A5C" w:rsidRPr="00E9608F" w:rsidRDefault="00853A5C" w:rsidP="00853A5C">
      <w:pPr>
        <w:pStyle w:val="Level3"/>
        <w:numPr>
          <w:ilvl w:val="2"/>
          <w:numId w:val="7"/>
        </w:numPr>
      </w:pPr>
      <w:r>
        <w:t>the dwelling is treated as unfit for human habitation by virtue of regulation 6(6) of the Renting Homes (Fitness for Human Habitation) (Wales) Regulations 2022 (failure to obtain an electrical condition report, or to give the contract-holder such a report or written confirmation of certain other electrical work); and</w:t>
      </w:r>
    </w:p>
    <w:p w14:paraId="266842B9" w14:textId="77777777" w:rsidR="00853A5C" w:rsidRPr="00E9608F" w:rsidRDefault="00853A5C" w:rsidP="00853A5C">
      <w:pPr>
        <w:pStyle w:val="Level3"/>
        <w:numPr>
          <w:ilvl w:val="2"/>
          <w:numId w:val="7"/>
        </w:numPr>
      </w:pPr>
      <w:r>
        <w:t>as a result, the landlord is required under Part 4 of the Act to take steps to stop the dwelling from being treated as unfit for human habitation by virtue of that regulation.</w:t>
      </w:r>
    </w:p>
    <w:p w14:paraId="08D472E6" w14:textId="77777777" w:rsidR="00853A5C" w:rsidRPr="00191050" w:rsidRDefault="00853A5C" w:rsidP="00853A5C">
      <w:pPr>
        <w:pStyle w:val="Level2"/>
        <w:numPr>
          <w:ilvl w:val="1"/>
          <w:numId w:val="7"/>
        </w:numPr>
        <w:rPr>
          <w:rStyle w:val="Level1asHeadingtext"/>
          <w:b w:val="0"/>
        </w:rPr>
      </w:pPr>
      <w:r w:rsidRPr="00E9608F">
        <w:rPr>
          <w:rStyle w:val="Level1asHeadingtext"/>
        </w:rPr>
        <w:t xml:space="preserve">Restriction on giving notice under term </w:t>
      </w:r>
      <w:r>
        <w:rPr>
          <w:rStyle w:val="Level1asHeadingtext"/>
        </w:rPr>
        <w:t>15.1</w:t>
      </w:r>
      <w:r w:rsidRPr="00E9608F">
        <w:rPr>
          <w:rStyle w:val="Level1asHeadingtext"/>
        </w:rPr>
        <w:t xml:space="preserve"> – failure to provide gas safety report to contract-holder</w:t>
      </w:r>
      <w:r>
        <w:rPr>
          <w:rStyle w:val="Level1asHeadingtext"/>
        </w:rPr>
        <w:t xml:space="preserve"> (F)</w:t>
      </w:r>
    </w:p>
    <w:p w14:paraId="5948A42A" w14:textId="77777777" w:rsidR="00853A5C" w:rsidRPr="00E9608F" w:rsidRDefault="00853A5C" w:rsidP="00853A5C">
      <w:pPr>
        <w:pStyle w:val="Level3"/>
        <w:numPr>
          <w:ilvl w:val="2"/>
          <w:numId w:val="7"/>
        </w:numPr>
      </w:pPr>
      <w:r>
        <w:t xml:space="preserve">The landlord may not give notice under </w:t>
      </w:r>
      <w:r w:rsidRPr="00191050">
        <w:rPr>
          <w:b/>
          <w:bCs/>
        </w:rPr>
        <w:t>term 15.1</w:t>
      </w:r>
      <w:r>
        <w:t xml:space="preserve"> at a time when the landlord has not complied with regulation 36(6) or (as the case may be) (7) of the Gas Safety Regulations (requirement to provide or display report on safety etc. of gas installations).</w:t>
      </w:r>
    </w:p>
    <w:p w14:paraId="52CECB74" w14:textId="77777777" w:rsidR="00853A5C" w:rsidRPr="00E9608F" w:rsidRDefault="00853A5C" w:rsidP="00853A5C">
      <w:pPr>
        <w:pStyle w:val="Level3"/>
        <w:numPr>
          <w:ilvl w:val="2"/>
          <w:numId w:val="7"/>
        </w:numPr>
      </w:pPr>
      <w:r>
        <w:t xml:space="preserve">For the purposes of </w:t>
      </w:r>
      <w:r w:rsidRPr="00191050">
        <w:rPr>
          <w:b/>
          <w:bCs/>
        </w:rPr>
        <w:t>paragraph 16.11.1</w:t>
      </w:r>
      <w:r>
        <w:t xml:space="preserve"> of this term, a landlord who has not complied with regulation 36(6) or (7) of the Gas Safety Regulations is to be treated as in compliance with the provision in question at any time when:</w:t>
      </w:r>
    </w:p>
    <w:p w14:paraId="62600611" w14:textId="77777777" w:rsidR="00853A5C" w:rsidRDefault="00853A5C" w:rsidP="00853A5C">
      <w:pPr>
        <w:pStyle w:val="Level4"/>
        <w:numPr>
          <w:ilvl w:val="3"/>
          <w:numId w:val="7"/>
        </w:numPr>
      </w:pPr>
      <w:r>
        <w:t>the landlord has ensured that you have been given, or (as the case may be) there is displayed in a prominent position in the dwelling, a copy of the applicable gas safety record; and</w:t>
      </w:r>
    </w:p>
    <w:p w14:paraId="18D5ADB8" w14:textId="77777777" w:rsidR="00853A5C" w:rsidRDefault="00853A5C" w:rsidP="00853A5C">
      <w:pPr>
        <w:pStyle w:val="Level4"/>
        <w:numPr>
          <w:ilvl w:val="3"/>
          <w:numId w:val="7"/>
        </w:numPr>
      </w:pPr>
      <w:r>
        <w:t>that record is valid.</w:t>
      </w:r>
    </w:p>
    <w:p w14:paraId="587622C4" w14:textId="77777777" w:rsidR="00853A5C" w:rsidRPr="00E9608F" w:rsidRDefault="00853A5C" w:rsidP="00853A5C">
      <w:pPr>
        <w:pStyle w:val="Level3"/>
        <w:numPr>
          <w:ilvl w:val="2"/>
          <w:numId w:val="7"/>
        </w:numPr>
      </w:pPr>
      <w:r>
        <w:t xml:space="preserve">For the purposes of </w:t>
      </w:r>
      <w:r w:rsidRPr="00191050">
        <w:rPr>
          <w:b/>
          <w:bCs/>
        </w:rPr>
        <w:t>paragraph 16.11.2</w:t>
      </w:r>
      <w:r>
        <w:t xml:space="preserve"> of this term, a gas safety record is valid until the end of the period within which the appliance or flue to which the record relates is required, under the Gas Safety Regulations, to again be subjected to a check for safety.</w:t>
      </w:r>
    </w:p>
    <w:p w14:paraId="47209883" w14:textId="77777777" w:rsidR="00853A5C" w:rsidRPr="00E9608F" w:rsidRDefault="00853A5C" w:rsidP="00853A5C">
      <w:pPr>
        <w:pStyle w:val="Level3"/>
        <w:numPr>
          <w:ilvl w:val="2"/>
          <w:numId w:val="7"/>
        </w:numPr>
      </w:pPr>
      <w:r>
        <w:t>In this term:</w:t>
      </w:r>
    </w:p>
    <w:p w14:paraId="4887B53A" w14:textId="77777777" w:rsidR="00853A5C" w:rsidRDefault="00853A5C" w:rsidP="00853A5C">
      <w:pPr>
        <w:pStyle w:val="iDefinition"/>
        <w:ind w:firstLine="0"/>
      </w:pPr>
      <w:r>
        <w:t>“</w:t>
      </w:r>
      <w:proofErr w:type="gramStart"/>
      <w:r>
        <w:t>check</w:t>
      </w:r>
      <w:proofErr w:type="gramEnd"/>
      <w:r>
        <w:t xml:space="preserve"> for safety” (“</w:t>
      </w:r>
      <w:proofErr w:type="spellStart"/>
      <w:r>
        <w:t>gwiriad</w:t>
      </w:r>
      <w:proofErr w:type="spellEnd"/>
      <w:r>
        <w:t xml:space="preserve"> </w:t>
      </w:r>
      <w:proofErr w:type="spellStart"/>
      <w:r>
        <w:t>diogelwch</w:t>
      </w:r>
      <w:proofErr w:type="spellEnd"/>
      <w:r>
        <w:t xml:space="preserve">”) means a check for safety carried out in accordance with regulation 36(3) of the Gas Safety </w:t>
      </w:r>
      <w:proofErr w:type="gramStart"/>
      <w:r>
        <w:t>Regulations;</w:t>
      </w:r>
      <w:proofErr w:type="gramEnd"/>
    </w:p>
    <w:p w14:paraId="19405188" w14:textId="77777777" w:rsidR="00853A5C" w:rsidRDefault="00853A5C" w:rsidP="00853A5C">
      <w:pPr>
        <w:pStyle w:val="iDefinition"/>
        <w:ind w:firstLine="0"/>
      </w:pPr>
      <w:r>
        <w:t>“</w:t>
      </w:r>
      <w:proofErr w:type="gramStart"/>
      <w:r>
        <w:t>gas</w:t>
      </w:r>
      <w:proofErr w:type="gramEnd"/>
      <w:r>
        <w:t xml:space="preserve"> safety record” (“</w:t>
      </w:r>
      <w:proofErr w:type="spellStart"/>
      <w:r>
        <w:t>cofnod</w:t>
      </w:r>
      <w:proofErr w:type="spellEnd"/>
      <w:r>
        <w:t xml:space="preserve"> </w:t>
      </w:r>
      <w:proofErr w:type="spellStart"/>
      <w:r>
        <w:t>diogelwch</w:t>
      </w:r>
      <w:proofErr w:type="spellEnd"/>
      <w:r>
        <w:t xml:space="preserve"> </w:t>
      </w:r>
      <w:proofErr w:type="spellStart"/>
      <w:r>
        <w:t>nwy</w:t>
      </w:r>
      <w:proofErr w:type="spellEnd"/>
      <w:r>
        <w:t xml:space="preserve">”) means a record made pursuant to the requirements of regulation 36(3)(c) of the Gas Safety </w:t>
      </w:r>
      <w:proofErr w:type="gramStart"/>
      <w:r>
        <w:t>Regulations;</w:t>
      </w:r>
      <w:proofErr w:type="gramEnd"/>
    </w:p>
    <w:p w14:paraId="5384919E" w14:textId="77777777" w:rsidR="00853A5C" w:rsidRPr="00A540E0" w:rsidRDefault="00853A5C" w:rsidP="00853A5C">
      <w:pPr>
        <w:pStyle w:val="iDefinition"/>
        <w:ind w:firstLine="0"/>
        <w:rPr>
          <w:rStyle w:val="Level1asHeadingtext"/>
          <w:b w:val="0"/>
        </w:rPr>
      </w:pPr>
      <w:r>
        <w:t xml:space="preserve">“Gas Safety Regulations” (“y </w:t>
      </w:r>
      <w:proofErr w:type="spellStart"/>
      <w:r>
        <w:t>Rheoliadau</w:t>
      </w:r>
      <w:proofErr w:type="spellEnd"/>
      <w:r>
        <w:t xml:space="preserve"> </w:t>
      </w:r>
      <w:proofErr w:type="spellStart"/>
      <w:r>
        <w:t>Diogelwch</w:t>
      </w:r>
      <w:proofErr w:type="spellEnd"/>
      <w:r>
        <w:t xml:space="preserve"> </w:t>
      </w:r>
      <w:proofErr w:type="spellStart"/>
      <w:r>
        <w:t>Nwy</w:t>
      </w:r>
      <w:proofErr w:type="spellEnd"/>
      <w:r>
        <w:t>”) means the Gas Safety (Installation and Use) Regulations 1998.</w:t>
      </w:r>
    </w:p>
    <w:p w14:paraId="1FD3319E" w14:textId="77777777" w:rsidR="00853A5C" w:rsidRPr="00CB540D" w:rsidRDefault="00853A5C" w:rsidP="00853A5C">
      <w:pPr>
        <w:pStyle w:val="Level1"/>
        <w:keepNext/>
        <w:numPr>
          <w:ilvl w:val="0"/>
          <w:numId w:val="7"/>
        </w:numPr>
      </w:pPr>
      <w:r w:rsidRPr="0025698D">
        <w:rPr>
          <w:rStyle w:val="Level1asHeadingtext"/>
        </w:rPr>
        <w:t>Court’s Order for possession</w:t>
      </w:r>
      <w:r w:rsidRPr="00CB540D">
        <w:fldChar w:fldCharType="begin"/>
      </w:r>
      <w:r w:rsidRPr="00CB540D">
        <w:instrText xml:space="preserve"> TC "</w:instrText>
      </w:r>
      <w:r w:rsidRPr="00CB540D">
        <w:fldChar w:fldCharType="begin"/>
      </w:r>
      <w:r w:rsidRPr="00CB540D">
        <w:instrText xml:space="preserve"> REF _NN53\r \h </w:instrText>
      </w:r>
      <w:r w:rsidRPr="00CB540D">
        <w:fldChar w:fldCharType="separate"/>
      </w:r>
      <w:bookmarkStart w:id="233" w:name="_Toc157530454"/>
      <w:bookmarkStart w:id="234" w:name="_Toc158109620"/>
      <w:r>
        <w:rPr>
          <w:rFonts w:hint="eastAsia"/>
          <w:cs/>
        </w:rPr>
        <w:instrText>‎</w:instrText>
      </w:r>
      <w:r>
        <w:instrText>17</w:instrText>
      </w:r>
      <w:r w:rsidRPr="00CB540D">
        <w:fldChar w:fldCharType="end"/>
      </w:r>
      <w:r w:rsidRPr="00CB540D">
        <w:tab/>
        <w:instrText>Court’s Order for possession</w:instrText>
      </w:r>
      <w:bookmarkEnd w:id="233"/>
      <w:bookmarkEnd w:id="234"/>
      <w:r w:rsidRPr="00CB540D">
        <w:instrText xml:space="preserve">" \l 1 </w:instrText>
      </w:r>
      <w:r w:rsidRPr="00CB540D">
        <w:fldChar w:fldCharType="end"/>
      </w:r>
    </w:p>
    <w:p w14:paraId="04233E5D" w14:textId="77777777" w:rsidR="00853A5C" w:rsidRPr="0025698D" w:rsidRDefault="00853A5C" w:rsidP="00853A5C">
      <w:pPr>
        <w:pStyle w:val="Level2"/>
        <w:keepNext/>
        <w:numPr>
          <w:ilvl w:val="1"/>
          <w:numId w:val="7"/>
        </w:numPr>
        <w:rPr>
          <w:rStyle w:val="Level2asHeadingtext"/>
        </w:rPr>
      </w:pPr>
      <w:r w:rsidRPr="0025698D">
        <w:rPr>
          <w:rStyle w:val="Level2asHeadingtext"/>
        </w:rPr>
        <w:t>Effect of order for possession (F+)</w:t>
      </w:r>
    </w:p>
    <w:p w14:paraId="571C1F98" w14:textId="77777777" w:rsidR="00853A5C" w:rsidRPr="0025698D" w:rsidRDefault="00853A5C" w:rsidP="00853A5C">
      <w:pPr>
        <w:pStyle w:val="Level3"/>
        <w:numPr>
          <w:ilvl w:val="2"/>
          <w:numId w:val="7"/>
        </w:numPr>
      </w:pPr>
      <w:r>
        <w:t>If the court makes an order requiring you to give up possession of the dwelling on a date specified in the order, this contract ends:</w:t>
      </w:r>
    </w:p>
    <w:p w14:paraId="6CF4F1B1" w14:textId="77777777" w:rsidR="00853A5C" w:rsidRPr="0025698D" w:rsidRDefault="00853A5C" w:rsidP="00853A5C">
      <w:pPr>
        <w:pStyle w:val="Level4"/>
        <w:numPr>
          <w:ilvl w:val="3"/>
          <w:numId w:val="7"/>
        </w:numPr>
      </w:pPr>
      <w:r>
        <w:t xml:space="preserve">if you give up possession of the dwelling on or before that date, on that </w:t>
      </w:r>
      <w:proofErr w:type="gramStart"/>
      <w:r>
        <w:t>date;</w:t>
      </w:r>
      <w:proofErr w:type="gramEnd"/>
    </w:p>
    <w:p w14:paraId="0BE90D96" w14:textId="77777777" w:rsidR="00853A5C" w:rsidRPr="0025698D" w:rsidRDefault="00853A5C" w:rsidP="00853A5C">
      <w:pPr>
        <w:pStyle w:val="Level4"/>
        <w:numPr>
          <w:ilvl w:val="3"/>
          <w:numId w:val="7"/>
        </w:numPr>
      </w:pPr>
      <w:r>
        <w:t>if you give up possession of the dwelling after that date but before the order for possession is executed, on the day on which you give up possession of the dwelling; or</w:t>
      </w:r>
    </w:p>
    <w:p w14:paraId="06BAF7C1" w14:textId="77777777" w:rsidR="00853A5C" w:rsidRPr="0025698D" w:rsidRDefault="00853A5C" w:rsidP="00853A5C">
      <w:pPr>
        <w:pStyle w:val="Level4"/>
        <w:numPr>
          <w:ilvl w:val="3"/>
          <w:numId w:val="7"/>
        </w:numPr>
      </w:pPr>
      <w:r>
        <w:t>if you do not give up possession of the dwelling before the order for possession is executed, when the order for possession is executed.</w:t>
      </w:r>
    </w:p>
    <w:p w14:paraId="4DBF6CCC" w14:textId="77777777" w:rsidR="00853A5C" w:rsidRPr="0025698D" w:rsidRDefault="00853A5C" w:rsidP="00853A5C">
      <w:pPr>
        <w:pStyle w:val="Level3"/>
        <w:numPr>
          <w:ilvl w:val="2"/>
          <w:numId w:val="7"/>
        </w:numPr>
      </w:pPr>
      <w:r w:rsidRPr="00DA3D9A">
        <w:rPr>
          <w:b/>
          <w:bCs/>
        </w:rPr>
        <w:t xml:space="preserve">Paragraph </w:t>
      </w:r>
      <w:r w:rsidRPr="00DA3D9A">
        <w:rPr>
          <w:b/>
          <w:bCs/>
        </w:rPr>
        <w:fldChar w:fldCharType="begin"/>
      </w:r>
      <w:r w:rsidRPr="00DA3D9A">
        <w:rPr>
          <w:b/>
          <w:bCs/>
        </w:rPr>
        <w:instrText xml:space="preserve"> REF _Ref94713422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17.1.3</w:t>
      </w:r>
      <w:r w:rsidRPr="00DA3D9A">
        <w:rPr>
          <w:b/>
          <w:bCs/>
        </w:rPr>
        <w:fldChar w:fldCharType="end"/>
      </w:r>
      <w:r>
        <w:t xml:space="preserve"> of this term applies if:</w:t>
      </w:r>
    </w:p>
    <w:p w14:paraId="43BDA51A" w14:textId="77777777" w:rsidR="00853A5C" w:rsidRPr="0025698D" w:rsidRDefault="00853A5C" w:rsidP="00853A5C">
      <w:pPr>
        <w:pStyle w:val="Level4"/>
        <w:numPr>
          <w:ilvl w:val="3"/>
          <w:numId w:val="7"/>
        </w:numPr>
      </w:pPr>
      <w:r>
        <w:t>it is a condition of the order that the landlord must offer a new contract in respect of the same dwelling to one or more joint contract-holders (but not all of them); and</w:t>
      </w:r>
    </w:p>
    <w:p w14:paraId="5D73ABDD" w14:textId="77777777" w:rsidR="00853A5C" w:rsidRPr="0025698D" w:rsidRDefault="00853A5C" w:rsidP="00853A5C">
      <w:pPr>
        <w:pStyle w:val="Level4"/>
        <w:numPr>
          <w:ilvl w:val="3"/>
          <w:numId w:val="7"/>
        </w:numPr>
      </w:pPr>
      <w:r>
        <w:t>that joint contract-holder (or those joint contract-holders) continues to occupy the dwelling on and after the occupation date of the new contract.</w:t>
      </w:r>
    </w:p>
    <w:p w14:paraId="399519D3" w14:textId="77777777" w:rsidR="00853A5C" w:rsidRPr="0025698D" w:rsidRDefault="00853A5C" w:rsidP="00853A5C">
      <w:pPr>
        <w:pStyle w:val="Level3"/>
        <w:numPr>
          <w:ilvl w:val="2"/>
          <w:numId w:val="7"/>
        </w:numPr>
      </w:pPr>
      <w:r>
        <w:t>This contract ends immediately before the occupation date of the new contract.</w:t>
      </w:r>
    </w:p>
    <w:p w14:paraId="280C73A5" w14:textId="77777777" w:rsidR="00853A5C" w:rsidRPr="00CB540D" w:rsidRDefault="00853A5C" w:rsidP="00853A5C">
      <w:pPr>
        <w:pStyle w:val="Level1"/>
        <w:keepNext/>
        <w:numPr>
          <w:ilvl w:val="0"/>
          <w:numId w:val="7"/>
        </w:numPr>
      </w:pPr>
      <w:r w:rsidRPr="0025698D">
        <w:rPr>
          <w:rStyle w:val="Level1asHeadingtext"/>
        </w:rPr>
        <w:t>Variation</w:t>
      </w:r>
      <w:r w:rsidRPr="00CB540D">
        <w:fldChar w:fldCharType="begin"/>
      </w:r>
      <w:r w:rsidRPr="00CB540D">
        <w:instrText xml:space="preserve"> TC "</w:instrText>
      </w:r>
      <w:r w:rsidRPr="00CB540D">
        <w:fldChar w:fldCharType="begin"/>
      </w:r>
      <w:r w:rsidRPr="00CB540D">
        <w:instrText xml:space="preserve"> REF _NN54\r \h </w:instrText>
      </w:r>
      <w:r w:rsidRPr="00CB540D">
        <w:fldChar w:fldCharType="separate"/>
      </w:r>
      <w:bookmarkStart w:id="235" w:name="_Toc157530455"/>
      <w:bookmarkStart w:id="236" w:name="_Toc158109621"/>
      <w:r>
        <w:rPr>
          <w:rFonts w:hint="eastAsia"/>
          <w:cs/>
        </w:rPr>
        <w:instrText>‎</w:instrText>
      </w:r>
      <w:r>
        <w:instrText>18</w:instrText>
      </w:r>
      <w:r w:rsidRPr="00CB540D">
        <w:fldChar w:fldCharType="end"/>
      </w:r>
      <w:r w:rsidRPr="00CB540D">
        <w:tab/>
        <w:instrText>Variation</w:instrText>
      </w:r>
      <w:bookmarkEnd w:id="235"/>
      <w:bookmarkEnd w:id="236"/>
      <w:r w:rsidRPr="00CB540D">
        <w:instrText xml:space="preserve">" \l 1 </w:instrText>
      </w:r>
      <w:r w:rsidRPr="00CB540D">
        <w:fldChar w:fldCharType="end"/>
      </w:r>
    </w:p>
    <w:p w14:paraId="00BD3911" w14:textId="77777777" w:rsidR="00853A5C" w:rsidRPr="0025698D" w:rsidRDefault="00853A5C" w:rsidP="00853A5C">
      <w:pPr>
        <w:pStyle w:val="Level2"/>
        <w:keepNext/>
        <w:numPr>
          <w:ilvl w:val="1"/>
          <w:numId w:val="7"/>
        </w:numPr>
        <w:rPr>
          <w:rStyle w:val="Level2asHeadingtext"/>
        </w:rPr>
      </w:pPr>
      <w:r w:rsidRPr="0025698D">
        <w:rPr>
          <w:rStyle w:val="Level2asHeadingtext"/>
        </w:rPr>
        <w:t xml:space="preserve">Variation (F — except </w:t>
      </w:r>
      <w:r w:rsidRPr="0025698D">
        <w:rPr>
          <w:rStyle w:val="Level2asHeadingtext"/>
        </w:rPr>
        <w:fldChar w:fldCharType="begin"/>
      </w:r>
      <w:r w:rsidRPr="0025698D">
        <w:rPr>
          <w:rStyle w:val="Level2asHeadingtext"/>
        </w:rPr>
        <w:instrText xml:space="preserve"> REF _Ref94713449 \r \h </w:instrText>
      </w:r>
      <w:r w:rsidRPr="0025698D">
        <w:rPr>
          <w:rStyle w:val="Level2asHeadingtext"/>
        </w:rPr>
      </w:r>
      <w:r w:rsidRPr="0025698D">
        <w:rPr>
          <w:rStyle w:val="Level2asHeadingtext"/>
        </w:rPr>
        <w:fldChar w:fldCharType="separate"/>
      </w:r>
      <w:r>
        <w:rPr>
          <w:rStyle w:val="Level2asHeadingtext"/>
          <w:rFonts w:hint="eastAsia"/>
          <w:cs/>
        </w:rPr>
        <w:t>‎</w:t>
      </w:r>
      <w:r>
        <w:rPr>
          <w:rStyle w:val="Level2asHeadingtext"/>
        </w:rPr>
        <w:t>18.1.1.1</w:t>
      </w:r>
      <w:r w:rsidRPr="0025698D">
        <w:rPr>
          <w:rStyle w:val="Level2asHeadingtext"/>
        </w:rPr>
        <w:fldChar w:fldCharType="end"/>
      </w:r>
      <w:r>
        <w:rPr>
          <w:rStyle w:val="Level2asHeadingtext"/>
        </w:rPr>
        <w:t xml:space="preserve"> </w:t>
      </w:r>
      <w:r w:rsidRPr="0025698D">
        <w:rPr>
          <w:rStyle w:val="Level2asHeadingtext"/>
        </w:rPr>
        <w:t>which is F+)</w:t>
      </w:r>
    </w:p>
    <w:p w14:paraId="7642F686" w14:textId="77777777" w:rsidR="00853A5C" w:rsidRPr="0025698D" w:rsidRDefault="00853A5C" w:rsidP="00853A5C">
      <w:pPr>
        <w:pStyle w:val="Level3"/>
        <w:numPr>
          <w:ilvl w:val="2"/>
          <w:numId w:val="7"/>
        </w:numPr>
      </w:pPr>
      <w:r>
        <w:t>This contract may not be varied except:</w:t>
      </w:r>
    </w:p>
    <w:p w14:paraId="01F8591D" w14:textId="77777777" w:rsidR="00853A5C" w:rsidRPr="0025698D" w:rsidRDefault="00853A5C" w:rsidP="00853A5C">
      <w:pPr>
        <w:pStyle w:val="Level4"/>
        <w:numPr>
          <w:ilvl w:val="3"/>
          <w:numId w:val="7"/>
        </w:numPr>
      </w:pPr>
      <w:r>
        <w:t xml:space="preserve">In accordance with </w:t>
      </w:r>
      <w:r w:rsidRPr="00191050">
        <w:rPr>
          <w:b/>
          <w:bCs/>
        </w:rPr>
        <w:t>term 1.4</w:t>
      </w:r>
      <w:r>
        <w:t xml:space="preserve"> (variation of rent), </w:t>
      </w:r>
      <w:r w:rsidRPr="00191050">
        <w:rPr>
          <w:b/>
          <w:bCs/>
        </w:rPr>
        <w:t xml:space="preserve">1.5 </w:t>
      </w:r>
      <w:r>
        <w:t xml:space="preserve">(variation of other consideration), and </w:t>
      </w:r>
      <w:r>
        <w:rPr>
          <w:b/>
          <w:bCs/>
        </w:rPr>
        <w:t>18.2</w:t>
      </w:r>
      <w:r>
        <w:t xml:space="preserve"> (variation of terms other than rent); or</w:t>
      </w:r>
    </w:p>
    <w:p w14:paraId="2F7F51E0" w14:textId="77777777" w:rsidR="00853A5C" w:rsidRPr="0025698D" w:rsidRDefault="00853A5C" w:rsidP="00853A5C">
      <w:pPr>
        <w:pStyle w:val="Level4"/>
        <w:numPr>
          <w:ilvl w:val="3"/>
          <w:numId w:val="7"/>
        </w:numPr>
      </w:pPr>
      <w:r>
        <w:t xml:space="preserve">by or </w:t>
      </w:r>
      <w:proofErr w:type="gramStart"/>
      <w:r>
        <w:t>as a result of</w:t>
      </w:r>
      <w:proofErr w:type="gramEnd"/>
      <w:r>
        <w:t xml:space="preserve"> an enactment such as an Act of Senedd Cymru or an Act of Parliament or regulations made by the Welsh Ministers.</w:t>
      </w:r>
    </w:p>
    <w:p w14:paraId="4274DBE3" w14:textId="77777777" w:rsidR="00853A5C" w:rsidRPr="0025698D" w:rsidRDefault="00853A5C" w:rsidP="00853A5C">
      <w:pPr>
        <w:pStyle w:val="Level3"/>
        <w:numPr>
          <w:ilvl w:val="2"/>
          <w:numId w:val="7"/>
        </w:numPr>
      </w:pPr>
      <w:r>
        <w:t xml:space="preserve">A variation of this contract (other than by or </w:t>
      </w:r>
      <w:proofErr w:type="gramStart"/>
      <w:r>
        <w:t>as a result of</w:t>
      </w:r>
      <w:proofErr w:type="gramEnd"/>
      <w:r>
        <w:t xml:space="preserve"> an enactment) must be in accordance with </w:t>
      </w:r>
      <w:r w:rsidRPr="00DA3D9A">
        <w:rPr>
          <w:b/>
          <w:bCs/>
        </w:rPr>
        <w:t xml:space="preserve">term </w:t>
      </w:r>
      <w:r>
        <w:rPr>
          <w:b/>
          <w:bCs/>
        </w:rPr>
        <w:t>18.3</w:t>
      </w:r>
      <w:r>
        <w:t>.</w:t>
      </w:r>
    </w:p>
    <w:p w14:paraId="18247852" w14:textId="77777777" w:rsidR="00853A5C" w:rsidRDefault="00853A5C" w:rsidP="00853A5C">
      <w:pPr>
        <w:pStyle w:val="Level2"/>
        <w:keepNext/>
        <w:numPr>
          <w:ilvl w:val="1"/>
          <w:numId w:val="7"/>
        </w:numPr>
        <w:rPr>
          <w:rStyle w:val="Level2asHeadingtext"/>
        </w:rPr>
      </w:pPr>
      <w:r>
        <w:rPr>
          <w:rStyle w:val="Level2asHeadingtext"/>
        </w:rPr>
        <w:t>Variation of terms other than rent (F+)</w:t>
      </w:r>
    </w:p>
    <w:p w14:paraId="4A28A7FF" w14:textId="77777777" w:rsidR="00853A5C" w:rsidRPr="00191050" w:rsidRDefault="00853A5C" w:rsidP="00853A5C">
      <w:pPr>
        <w:pStyle w:val="Level1"/>
        <w:numPr>
          <w:ilvl w:val="0"/>
          <w:numId w:val="0"/>
        </w:numPr>
        <w:ind w:left="851"/>
        <w:rPr>
          <w:rStyle w:val="Level2asHeadingtext"/>
          <w:b w:val="0"/>
        </w:rPr>
      </w:pPr>
      <w:r>
        <w:t xml:space="preserve">The fundamental terms, supplementary terms and additional terms of this contract may be varied (subject to </w:t>
      </w:r>
      <w:r w:rsidRPr="00191050">
        <w:rPr>
          <w:b/>
          <w:bCs/>
        </w:rPr>
        <w:t>term 18.3</w:t>
      </w:r>
      <w:r>
        <w:t>) by agreement between the landlord and you.</w:t>
      </w:r>
    </w:p>
    <w:p w14:paraId="14C1C30C" w14:textId="77777777" w:rsidR="00853A5C" w:rsidRPr="0025698D" w:rsidRDefault="00853A5C" w:rsidP="00853A5C">
      <w:pPr>
        <w:pStyle w:val="Level2"/>
        <w:keepNext/>
        <w:numPr>
          <w:ilvl w:val="1"/>
          <w:numId w:val="7"/>
        </w:numPr>
        <w:rPr>
          <w:rStyle w:val="Level2asHeadingtext"/>
        </w:rPr>
      </w:pPr>
      <w:r w:rsidRPr="0025698D">
        <w:rPr>
          <w:rStyle w:val="Level2asHeadingtext"/>
        </w:rPr>
        <w:t>Limitation on variation (F)</w:t>
      </w:r>
    </w:p>
    <w:p w14:paraId="68645BEE" w14:textId="77777777" w:rsidR="00853A5C" w:rsidRPr="0025698D" w:rsidRDefault="00853A5C" w:rsidP="00853A5C">
      <w:pPr>
        <w:pStyle w:val="Level3"/>
        <w:numPr>
          <w:ilvl w:val="2"/>
          <w:numId w:val="7"/>
        </w:numPr>
      </w:pPr>
      <w:r>
        <w:t xml:space="preserve">A fundamental term of this contract set out in </w:t>
      </w:r>
      <w:r w:rsidRPr="00DA3D9A">
        <w:rPr>
          <w:b/>
          <w:bCs/>
        </w:rPr>
        <w:t xml:space="preserve">paragraph </w:t>
      </w:r>
      <w:r w:rsidRPr="00DA3D9A">
        <w:rPr>
          <w:b/>
          <w:bCs/>
        </w:rPr>
        <w:fldChar w:fldCharType="begin"/>
      </w:r>
      <w:r w:rsidRPr="00DA3D9A">
        <w:rPr>
          <w:b/>
          <w:bCs/>
        </w:rPr>
        <w:instrText xml:space="preserve"> REF _Ref94713468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18.3.2</w:t>
      </w:r>
      <w:r w:rsidRPr="00DA3D9A">
        <w:rPr>
          <w:b/>
          <w:bCs/>
        </w:rPr>
        <w:fldChar w:fldCharType="end"/>
      </w:r>
      <w:r>
        <w:t xml:space="preserve"> of this term, may not be varied (except by or as a result of an enactment such as an Act of Senedd Cymru or an Act of Parliament or regulations made by the Welsh Ministers).</w:t>
      </w:r>
    </w:p>
    <w:p w14:paraId="6D27989E" w14:textId="77777777" w:rsidR="00853A5C" w:rsidRPr="0025698D" w:rsidRDefault="00853A5C" w:rsidP="00853A5C">
      <w:pPr>
        <w:pStyle w:val="Level3"/>
        <w:numPr>
          <w:ilvl w:val="2"/>
          <w:numId w:val="7"/>
        </w:numPr>
      </w:pPr>
      <w:r>
        <w:t xml:space="preserve">The fundamental terms to which </w:t>
      </w:r>
      <w:r w:rsidRPr="00DA3D9A">
        <w:rPr>
          <w:b/>
          <w:bCs/>
        </w:rPr>
        <w:t xml:space="preserve">paragraph </w:t>
      </w:r>
      <w:r w:rsidRPr="00DA3D9A">
        <w:rPr>
          <w:b/>
          <w:bCs/>
        </w:rPr>
        <w:fldChar w:fldCharType="begin"/>
      </w:r>
      <w:r w:rsidRPr="00DA3D9A">
        <w:rPr>
          <w:b/>
          <w:bCs/>
        </w:rPr>
        <w:instrText xml:space="preserve"> REF _Ref94713476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18.3.1</w:t>
      </w:r>
      <w:r w:rsidRPr="00DA3D9A">
        <w:rPr>
          <w:b/>
          <w:bCs/>
        </w:rPr>
        <w:fldChar w:fldCharType="end"/>
      </w:r>
      <w:r>
        <w:t xml:space="preserve"> of this term applies are:</w:t>
      </w:r>
    </w:p>
    <w:p w14:paraId="2316D977" w14:textId="77777777" w:rsidR="00853A5C" w:rsidRPr="0025698D"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_Ref94713549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2.2</w:t>
      </w:r>
      <w:r w:rsidRPr="00DA3D9A">
        <w:rPr>
          <w:b/>
          <w:bCs/>
        </w:rPr>
        <w:fldChar w:fldCharType="end"/>
      </w:r>
      <w:r w:rsidRPr="00DA3D9A">
        <w:rPr>
          <w:b/>
          <w:bCs/>
        </w:rPr>
        <w:t xml:space="preserve"> </w:t>
      </w:r>
      <w:r>
        <w:t>(requirement to use deposit scheme</w:t>
      </w:r>
      <w:proofErr w:type="gramStart"/>
      <w:r>
        <w:t>);</w:t>
      </w:r>
      <w:proofErr w:type="gramEnd"/>
    </w:p>
    <w:p w14:paraId="3EA16BA5" w14:textId="77777777" w:rsidR="00853A5C" w:rsidRPr="0025698D"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_Ref94713315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3.1</w:t>
      </w:r>
      <w:r w:rsidRPr="00DA3D9A">
        <w:rPr>
          <w:b/>
          <w:bCs/>
        </w:rPr>
        <w:fldChar w:fldCharType="end"/>
      </w:r>
      <w:r>
        <w:t xml:space="preserve"> (anti-social behaviour and other prohibited conduct</w:t>
      </w:r>
      <w:proofErr w:type="gramStart"/>
      <w:r>
        <w:t>);</w:t>
      </w:r>
      <w:proofErr w:type="gramEnd"/>
    </w:p>
    <w:p w14:paraId="51AB625F" w14:textId="77777777" w:rsidR="00853A5C" w:rsidRPr="0025698D"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_Ref94713570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10.2</w:t>
      </w:r>
      <w:r w:rsidRPr="00DA3D9A">
        <w:rPr>
          <w:b/>
          <w:bCs/>
        </w:rPr>
        <w:fldChar w:fldCharType="end"/>
      </w:r>
      <w:r>
        <w:t xml:space="preserve"> (joint contract-holder ceasing to be a party to the occupation contract</w:t>
      </w:r>
      <w:proofErr w:type="gramStart"/>
      <w:r>
        <w:t>);</w:t>
      </w:r>
      <w:proofErr w:type="gramEnd"/>
    </w:p>
    <w:p w14:paraId="36E9B0A7" w14:textId="77777777" w:rsidR="00853A5C" w:rsidRPr="0025698D"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_Ref94713054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11.1</w:t>
      </w:r>
      <w:r w:rsidRPr="00DA3D9A">
        <w:rPr>
          <w:b/>
          <w:bCs/>
        </w:rPr>
        <w:fldChar w:fldCharType="end"/>
      </w:r>
      <w:r>
        <w:t xml:space="preserve"> (permissible termination</w:t>
      </w:r>
      <w:proofErr w:type="gramStart"/>
      <w:r>
        <w:t>);</w:t>
      </w:r>
      <w:proofErr w:type="gramEnd"/>
    </w:p>
    <w:p w14:paraId="3E2ABDDA" w14:textId="77777777" w:rsidR="00853A5C" w:rsidRPr="0025698D"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_Ref94713061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11.4</w:t>
      </w:r>
      <w:r w:rsidRPr="00DA3D9A">
        <w:rPr>
          <w:b/>
          <w:bCs/>
        </w:rPr>
        <w:fldChar w:fldCharType="end"/>
      </w:r>
      <w:r>
        <w:t xml:space="preserve"> (death of sole contract-holder</w:t>
      </w:r>
      <w:proofErr w:type="gramStart"/>
      <w:r>
        <w:t>);</w:t>
      </w:r>
      <w:proofErr w:type="gramEnd"/>
    </w:p>
    <w:p w14:paraId="08C21D1B" w14:textId="77777777" w:rsidR="00853A5C"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_Ref94713598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13.1</w:t>
      </w:r>
      <w:r w:rsidRPr="00DA3D9A">
        <w:rPr>
          <w:b/>
          <w:bCs/>
        </w:rPr>
        <w:fldChar w:fldCharType="end"/>
      </w:r>
      <w:r>
        <w:t xml:space="preserve"> (possession claims</w:t>
      </w:r>
      <w:proofErr w:type="gramStart"/>
      <w:r>
        <w:t>);</w:t>
      </w:r>
      <w:proofErr w:type="gramEnd"/>
    </w:p>
    <w:p w14:paraId="19E33E2C" w14:textId="77777777" w:rsidR="00853A5C" w:rsidRPr="0025698D" w:rsidRDefault="00853A5C" w:rsidP="00853A5C">
      <w:pPr>
        <w:pStyle w:val="Level4"/>
        <w:numPr>
          <w:ilvl w:val="3"/>
          <w:numId w:val="7"/>
        </w:numPr>
      </w:pPr>
      <w:r>
        <w:rPr>
          <w:b/>
          <w:bCs/>
        </w:rPr>
        <w:t xml:space="preserve">terms 16.3 </w:t>
      </w:r>
      <w:r w:rsidRPr="00AF284A">
        <w:t>to</w:t>
      </w:r>
      <w:r>
        <w:rPr>
          <w:b/>
          <w:bCs/>
        </w:rPr>
        <w:t xml:space="preserve"> 16.11 </w:t>
      </w:r>
      <w:r w:rsidRPr="00AF284A">
        <w:t>(further restrictions on giving</w:t>
      </w:r>
      <w:r>
        <w:rPr>
          <w:b/>
          <w:bCs/>
        </w:rPr>
        <w:t xml:space="preserve"> landlord’s </w:t>
      </w:r>
      <w:r w:rsidRPr="00AF284A">
        <w:t>notice under</w:t>
      </w:r>
      <w:r>
        <w:rPr>
          <w:b/>
          <w:bCs/>
        </w:rPr>
        <w:t xml:space="preserve"> term 15.1</w:t>
      </w:r>
      <w:proofErr w:type="gramStart"/>
      <w:r w:rsidRPr="00AF284A">
        <w:t>)</w:t>
      </w:r>
      <w:r>
        <w:t>;</w:t>
      </w:r>
      <w:proofErr w:type="gramEnd"/>
    </w:p>
    <w:p w14:paraId="3DD4DBA7" w14:textId="77777777" w:rsidR="00853A5C" w:rsidRPr="00E85C75" w:rsidRDefault="00853A5C" w:rsidP="00853A5C">
      <w:pPr>
        <w:pStyle w:val="Level4"/>
        <w:numPr>
          <w:ilvl w:val="3"/>
          <w:numId w:val="7"/>
        </w:numPr>
      </w:pPr>
      <w:r w:rsidRPr="00E85C75">
        <w:rPr>
          <w:b/>
          <w:bCs/>
        </w:rPr>
        <w:t xml:space="preserve">term </w:t>
      </w:r>
      <w:r w:rsidRPr="00E85C75">
        <w:rPr>
          <w:b/>
          <w:bCs/>
        </w:rPr>
        <w:fldChar w:fldCharType="begin"/>
      </w:r>
      <w:r w:rsidRPr="00E85C75">
        <w:rPr>
          <w:b/>
          <w:bCs/>
        </w:rPr>
        <w:instrText xml:space="preserve"> REF _Ref94713625 \r \h </w:instrText>
      </w:r>
      <w:r>
        <w:rPr>
          <w:b/>
          <w:bCs/>
        </w:rPr>
        <w:instrText xml:space="preserve"> \* MERGEFORMAT </w:instrText>
      </w:r>
      <w:r w:rsidRPr="00E85C75">
        <w:rPr>
          <w:b/>
          <w:bCs/>
        </w:rPr>
      </w:r>
      <w:r w:rsidRPr="00E85C75">
        <w:rPr>
          <w:b/>
          <w:bCs/>
        </w:rPr>
        <w:fldChar w:fldCharType="separate"/>
      </w:r>
      <w:r>
        <w:rPr>
          <w:rFonts w:hint="eastAsia"/>
          <w:b/>
          <w:bCs/>
          <w:cs/>
        </w:rPr>
        <w:t>‎</w:t>
      </w:r>
      <w:r>
        <w:rPr>
          <w:b/>
          <w:bCs/>
        </w:rPr>
        <w:t>18.1.1.2</w:t>
      </w:r>
      <w:r w:rsidRPr="00E85C75">
        <w:rPr>
          <w:b/>
          <w:bCs/>
        </w:rPr>
        <w:fldChar w:fldCharType="end"/>
      </w:r>
      <w:r w:rsidRPr="00E85C75">
        <w:t xml:space="preserve"> and </w:t>
      </w:r>
      <w:r w:rsidRPr="00E85C75">
        <w:rPr>
          <w:b/>
          <w:bCs/>
        </w:rPr>
        <w:fldChar w:fldCharType="begin"/>
      </w:r>
      <w:r w:rsidRPr="00E85C75">
        <w:rPr>
          <w:b/>
          <w:bCs/>
        </w:rPr>
        <w:instrText xml:space="preserve"> REF _Ref94713635 \r \h  \* MERGEFORMAT </w:instrText>
      </w:r>
      <w:r w:rsidRPr="00E85C75">
        <w:rPr>
          <w:b/>
          <w:bCs/>
        </w:rPr>
      </w:r>
      <w:r w:rsidRPr="00E85C75">
        <w:rPr>
          <w:b/>
          <w:bCs/>
        </w:rPr>
        <w:fldChar w:fldCharType="separate"/>
      </w:r>
      <w:r>
        <w:rPr>
          <w:rFonts w:hint="eastAsia"/>
          <w:b/>
          <w:bCs/>
          <w:cs/>
        </w:rPr>
        <w:t>‎</w:t>
      </w:r>
      <w:r>
        <w:rPr>
          <w:b/>
          <w:bCs/>
        </w:rPr>
        <w:t>18.1.2</w:t>
      </w:r>
      <w:r w:rsidRPr="00E85C75">
        <w:rPr>
          <w:b/>
          <w:bCs/>
        </w:rPr>
        <w:fldChar w:fldCharType="end"/>
      </w:r>
      <w:r>
        <w:rPr>
          <w:b/>
          <w:bCs/>
        </w:rPr>
        <w:t xml:space="preserve"> </w:t>
      </w:r>
      <w:r>
        <w:t>(variation)</w:t>
      </w:r>
      <w:r w:rsidRPr="00E85C75">
        <w:t>;</w:t>
      </w:r>
    </w:p>
    <w:p w14:paraId="29FB5BF4" w14:textId="77777777" w:rsidR="00853A5C" w:rsidRPr="0025698D" w:rsidRDefault="00853A5C" w:rsidP="00853A5C">
      <w:pPr>
        <w:pStyle w:val="Level4"/>
        <w:numPr>
          <w:ilvl w:val="3"/>
          <w:numId w:val="7"/>
        </w:numPr>
      </w:pPr>
      <w:r>
        <w:t>this term; and</w:t>
      </w:r>
    </w:p>
    <w:p w14:paraId="2B0361A7" w14:textId="77777777" w:rsidR="00853A5C" w:rsidRPr="0025698D" w:rsidRDefault="00853A5C" w:rsidP="00853A5C">
      <w:pPr>
        <w:pStyle w:val="Level4"/>
        <w:numPr>
          <w:ilvl w:val="3"/>
          <w:numId w:val="7"/>
        </w:numPr>
      </w:pPr>
      <w:r w:rsidRPr="00DA3D9A">
        <w:rPr>
          <w:b/>
          <w:bCs/>
        </w:rPr>
        <w:t xml:space="preserve">term </w:t>
      </w:r>
      <w:r w:rsidRPr="00DA3D9A">
        <w:rPr>
          <w:b/>
          <w:bCs/>
        </w:rPr>
        <w:fldChar w:fldCharType="begin"/>
      </w:r>
      <w:r w:rsidRPr="00DA3D9A">
        <w:rPr>
          <w:b/>
          <w:bCs/>
        </w:rPr>
        <w:instrText xml:space="preserve"> REF _Ref94713101 \r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20.1</w:t>
      </w:r>
      <w:r w:rsidRPr="00DA3D9A">
        <w:rPr>
          <w:b/>
          <w:bCs/>
        </w:rPr>
        <w:fldChar w:fldCharType="end"/>
      </w:r>
      <w:r w:rsidRPr="00DA3D9A">
        <w:rPr>
          <w:b/>
          <w:bCs/>
        </w:rPr>
        <w:t xml:space="preserve"> </w:t>
      </w:r>
      <w:r>
        <w:t>(false statement inducing - landlord to make contract to be treated as breach of conduct).</w:t>
      </w:r>
    </w:p>
    <w:p w14:paraId="3BC61E7B" w14:textId="77777777" w:rsidR="00853A5C" w:rsidRPr="0025698D" w:rsidRDefault="00853A5C" w:rsidP="00853A5C">
      <w:pPr>
        <w:pStyle w:val="Level3"/>
        <w:numPr>
          <w:ilvl w:val="2"/>
          <w:numId w:val="7"/>
        </w:numPr>
      </w:pPr>
      <w:r>
        <w:t xml:space="preserve">A variation of any other fundamental term (other than by or </w:t>
      </w:r>
      <w:proofErr w:type="gramStart"/>
      <w:r>
        <w:t>as a result of</w:t>
      </w:r>
      <w:proofErr w:type="gramEnd"/>
      <w:r>
        <w:t xml:space="preserve"> an enactment) is of no effect:</w:t>
      </w:r>
    </w:p>
    <w:p w14:paraId="3A8C3438" w14:textId="77777777" w:rsidR="00853A5C" w:rsidRPr="0025698D" w:rsidRDefault="00853A5C" w:rsidP="00853A5C">
      <w:pPr>
        <w:pStyle w:val="Level4"/>
        <w:numPr>
          <w:ilvl w:val="3"/>
          <w:numId w:val="7"/>
        </w:numPr>
      </w:pPr>
      <w:r>
        <w:t xml:space="preserve">unless </w:t>
      </w:r>
      <w:proofErr w:type="gramStart"/>
      <w:r>
        <w:t>as a result of</w:t>
      </w:r>
      <w:proofErr w:type="gramEnd"/>
      <w:r>
        <w:t xml:space="preserve"> the variation:</w:t>
      </w:r>
    </w:p>
    <w:p w14:paraId="2FBC1286" w14:textId="77777777" w:rsidR="00853A5C" w:rsidRPr="0025698D" w:rsidRDefault="00853A5C" w:rsidP="00853A5C">
      <w:pPr>
        <w:pStyle w:val="Level5"/>
        <w:numPr>
          <w:ilvl w:val="4"/>
          <w:numId w:val="7"/>
        </w:numPr>
      </w:pPr>
      <w:r>
        <w:t>the fundamental provision</w:t>
      </w:r>
      <w:r>
        <w:rPr>
          <w:rStyle w:val="FootnoteReference"/>
        </w:rPr>
        <w:footnoteReference w:id="70"/>
      </w:r>
      <w:r>
        <w:t xml:space="preserve"> which the term incorporates is incorporated without modification; or</w:t>
      </w:r>
    </w:p>
    <w:p w14:paraId="5D1F71C6" w14:textId="77777777" w:rsidR="00853A5C" w:rsidRPr="0025698D" w:rsidRDefault="00853A5C" w:rsidP="00853A5C">
      <w:pPr>
        <w:pStyle w:val="Level5"/>
        <w:numPr>
          <w:ilvl w:val="4"/>
          <w:numId w:val="7"/>
        </w:numPr>
      </w:pPr>
      <w:r>
        <w:t xml:space="preserve">the fundamental provision which the term incorporates is not incorporated or is incorporated with modification, but the effect of this is that your position is </w:t>
      </w:r>
      <w:proofErr w:type="gramStart"/>
      <w:r>
        <w:t>improved;</w:t>
      </w:r>
      <w:proofErr w:type="gramEnd"/>
    </w:p>
    <w:p w14:paraId="1A5CA3A1" w14:textId="77777777" w:rsidR="00853A5C" w:rsidRPr="0025698D" w:rsidRDefault="00853A5C" w:rsidP="00853A5C">
      <w:pPr>
        <w:pStyle w:val="Level4"/>
        <w:numPr>
          <w:ilvl w:val="3"/>
          <w:numId w:val="7"/>
        </w:numPr>
      </w:pPr>
      <w:r>
        <w:t xml:space="preserve">if the variation (regardless of whether it is within </w:t>
      </w:r>
      <w:r w:rsidRPr="00DA3D9A">
        <w:rPr>
          <w:b/>
          <w:bCs/>
        </w:rPr>
        <w:t xml:space="preserve">paragraph </w:t>
      </w:r>
      <w:r w:rsidRPr="00DA3D9A">
        <w:rPr>
          <w:b/>
          <w:bCs/>
        </w:rPr>
        <w:fldChar w:fldCharType="begin"/>
      </w:r>
      <w:r w:rsidRPr="00DA3D9A">
        <w:rPr>
          <w:b/>
          <w:bCs/>
        </w:rPr>
        <w:instrText xml:space="preserve"> REF _Ref94713739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18.3.3.1</w:t>
      </w:r>
      <w:r w:rsidRPr="00DA3D9A">
        <w:rPr>
          <w:b/>
          <w:bCs/>
        </w:rPr>
        <w:fldChar w:fldCharType="end"/>
      </w:r>
      <w:r>
        <w:t xml:space="preserve"> of this term) would render the fundamental term incompatible with a fundamental term which incorporates a fundamental provision to which </w:t>
      </w:r>
      <w:r w:rsidRPr="00DA3D9A">
        <w:rPr>
          <w:b/>
          <w:bCs/>
        </w:rPr>
        <w:t xml:space="preserve">paragraph </w:t>
      </w:r>
      <w:r w:rsidRPr="00DA3D9A">
        <w:rPr>
          <w:b/>
          <w:bCs/>
        </w:rPr>
        <w:fldChar w:fldCharType="begin"/>
      </w:r>
      <w:r w:rsidRPr="00DA3D9A">
        <w:rPr>
          <w:b/>
          <w:bCs/>
        </w:rPr>
        <w:instrText xml:space="preserve"> REF _Ref94713468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18.3.2</w:t>
      </w:r>
      <w:r w:rsidRPr="00DA3D9A">
        <w:rPr>
          <w:b/>
          <w:bCs/>
        </w:rPr>
        <w:fldChar w:fldCharType="end"/>
      </w:r>
      <w:r>
        <w:t xml:space="preserve"> of this term applies.</w:t>
      </w:r>
    </w:p>
    <w:p w14:paraId="6EFE2423" w14:textId="77777777" w:rsidR="00853A5C" w:rsidRPr="0025698D" w:rsidRDefault="00853A5C" w:rsidP="00853A5C">
      <w:pPr>
        <w:pStyle w:val="Level3"/>
        <w:numPr>
          <w:ilvl w:val="2"/>
          <w:numId w:val="7"/>
        </w:numPr>
      </w:pPr>
      <w:r>
        <w:t>A variation of a term of this contract is of no effect if it would render any term of this contract incompatible with a fundamental term (unless that fundamental term is also varied in accordance with this term in a way that would avoid the incompatibility).</w:t>
      </w:r>
    </w:p>
    <w:p w14:paraId="26BD4BF3" w14:textId="77777777" w:rsidR="00853A5C" w:rsidRPr="0025698D" w:rsidRDefault="00853A5C" w:rsidP="00853A5C">
      <w:pPr>
        <w:pStyle w:val="Level3"/>
        <w:numPr>
          <w:ilvl w:val="2"/>
          <w:numId w:val="7"/>
        </w:numPr>
      </w:pPr>
      <w:r w:rsidRPr="00DA3D9A">
        <w:rPr>
          <w:b/>
          <w:bCs/>
        </w:rPr>
        <w:t xml:space="preserve">Paragraph </w:t>
      </w:r>
      <w:r w:rsidRPr="00DA3D9A">
        <w:rPr>
          <w:b/>
          <w:bCs/>
        </w:rPr>
        <w:fldChar w:fldCharType="begin"/>
      </w:r>
      <w:r w:rsidRPr="00DA3D9A">
        <w:rPr>
          <w:b/>
          <w:bCs/>
        </w:rPr>
        <w:instrText xml:space="preserve"> REF _Ref94713763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18.3.4</w:t>
      </w:r>
      <w:r w:rsidRPr="00DA3D9A">
        <w:rPr>
          <w:b/>
          <w:bCs/>
        </w:rPr>
        <w:fldChar w:fldCharType="end"/>
      </w:r>
      <w:r>
        <w:t xml:space="preserve"> of this term does not apply to a variation made by or </w:t>
      </w:r>
      <w:proofErr w:type="gramStart"/>
      <w:r>
        <w:t>as a result of</w:t>
      </w:r>
      <w:proofErr w:type="gramEnd"/>
      <w:r>
        <w:t xml:space="preserve"> an enactment.</w:t>
      </w:r>
    </w:p>
    <w:p w14:paraId="47177F38" w14:textId="77777777" w:rsidR="00853A5C" w:rsidRPr="00CB540D" w:rsidRDefault="00853A5C" w:rsidP="00853A5C">
      <w:pPr>
        <w:pStyle w:val="Level1"/>
        <w:keepNext/>
        <w:numPr>
          <w:ilvl w:val="0"/>
          <w:numId w:val="7"/>
        </w:numPr>
      </w:pPr>
      <w:r w:rsidRPr="0025698D">
        <w:rPr>
          <w:rStyle w:val="Level1asHeadingtext"/>
        </w:rPr>
        <w:t>Written statements and the provision of information</w:t>
      </w:r>
      <w:r>
        <w:rPr>
          <w:rStyle w:val="Level1asHeadingtext"/>
        </w:rPr>
        <w:t xml:space="preserve"> by landlord</w:t>
      </w:r>
      <w:r w:rsidRPr="00CB540D">
        <w:fldChar w:fldCharType="begin"/>
      </w:r>
      <w:r w:rsidRPr="00CB540D">
        <w:instrText xml:space="preserve"> TC "</w:instrText>
      </w:r>
      <w:r w:rsidRPr="00CB540D">
        <w:fldChar w:fldCharType="begin"/>
      </w:r>
      <w:r w:rsidRPr="00CB540D">
        <w:instrText xml:space="preserve"> REF _NN55\r \h </w:instrText>
      </w:r>
      <w:r w:rsidRPr="00CB540D">
        <w:fldChar w:fldCharType="separate"/>
      </w:r>
      <w:bookmarkStart w:id="237" w:name="_Toc157530456"/>
      <w:bookmarkStart w:id="238" w:name="_Toc158109622"/>
      <w:r>
        <w:rPr>
          <w:rFonts w:hint="eastAsia"/>
          <w:cs/>
        </w:rPr>
        <w:instrText>‎</w:instrText>
      </w:r>
      <w:r>
        <w:instrText>19</w:instrText>
      </w:r>
      <w:r w:rsidRPr="00CB540D">
        <w:fldChar w:fldCharType="end"/>
      </w:r>
      <w:r w:rsidRPr="00CB540D">
        <w:tab/>
        <w:instrText>Written statements and the provision of information</w:instrText>
      </w:r>
      <w:r>
        <w:instrText xml:space="preserve"> by landlord</w:instrText>
      </w:r>
      <w:bookmarkEnd w:id="237"/>
      <w:bookmarkEnd w:id="238"/>
      <w:r w:rsidRPr="00CB540D">
        <w:instrText xml:space="preserve">" \l 1 </w:instrText>
      </w:r>
      <w:r w:rsidRPr="00CB540D">
        <w:fldChar w:fldCharType="end"/>
      </w:r>
    </w:p>
    <w:p w14:paraId="6B786E4B" w14:textId="77777777" w:rsidR="00853A5C" w:rsidRPr="0025698D" w:rsidRDefault="00853A5C" w:rsidP="00853A5C">
      <w:pPr>
        <w:pStyle w:val="Level2"/>
        <w:keepNext/>
        <w:numPr>
          <w:ilvl w:val="1"/>
          <w:numId w:val="7"/>
        </w:numPr>
        <w:rPr>
          <w:rStyle w:val="Level2asHeadingtext"/>
        </w:rPr>
      </w:pPr>
      <w:r w:rsidRPr="0025698D">
        <w:rPr>
          <w:rStyle w:val="Level2asHeadingtext"/>
        </w:rPr>
        <w:t>Written statements (F+)</w:t>
      </w:r>
    </w:p>
    <w:p w14:paraId="062C231E" w14:textId="77777777" w:rsidR="00853A5C" w:rsidRPr="0025698D" w:rsidRDefault="00853A5C" w:rsidP="00853A5C">
      <w:pPr>
        <w:pStyle w:val="Level3"/>
        <w:numPr>
          <w:ilvl w:val="2"/>
          <w:numId w:val="7"/>
        </w:numPr>
      </w:pPr>
      <w:r>
        <w:t>The landlord must give you a written statement of the contract before the end of the period of 14 days starting with the occupation date.</w:t>
      </w:r>
    </w:p>
    <w:p w14:paraId="664BF0B7" w14:textId="77777777" w:rsidR="00853A5C" w:rsidRPr="0025698D" w:rsidRDefault="00853A5C" w:rsidP="00853A5C">
      <w:pPr>
        <w:pStyle w:val="Level3"/>
        <w:numPr>
          <w:ilvl w:val="2"/>
          <w:numId w:val="7"/>
        </w:numPr>
      </w:pPr>
      <w:r>
        <w:t>If there is a change in the identity of the contract-holder, the landlord must give the new contract-holder a written statement of the contract before the end of the period of 14 days starting with:</w:t>
      </w:r>
    </w:p>
    <w:p w14:paraId="0A5E8CE0" w14:textId="77777777" w:rsidR="00853A5C" w:rsidRPr="0025698D" w:rsidRDefault="00853A5C" w:rsidP="00853A5C">
      <w:pPr>
        <w:pStyle w:val="Level4"/>
        <w:numPr>
          <w:ilvl w:val="3"/>
          <w:numId w:val="7"/>
        </w:numPr>
      </w:pPr>
      <w:r>
        <w:t>the day on which the identity of the contract-holder changes; or</w:t>
      </w:r>
    </w:p>
    <w:p w14:paraId="684F3288" w14:textId="77777777" w:rsidR="00853A5C" w:rsidRPr="0025698D" w:rsidRDefault="00853A5C" w:rsidP="00853A5C">
      <w:pPr>
        <w:pStyle w:val="Level4"/>
        <w:numPr>
          <w:ilvl w:val="3"/>
          <w:numId w:val="7"/>
        </w:numPr>
      </w:pPr>
      <w:r>
        <w:t>if later, the day on which the landlord (or in the case of joint landlords, any one of them) becomes aware that the identity of the contract-holder has changed.</w:t>
      </w:r>
    </w:p>
    <w:p w14:paraId="41527E59" w14:textId="77777777" w:rsidR="00853A5C" w:rsidRPr="0025698D" w:rsidRDefault="00853A5C" w:rsidP="00853A5C">
      <w:pPr>
        <w:pStyle w:val="Level3"/>
        <w:numPr>
          <w:ilvl w:val="2"/>
          <w:numId w:val="7"/>
        </w:numPr>
      </w:pPr>
      <w:r>
        <w:t xml:space="preserve">The landlord may not charge a fee for providing a written statement under </w:t>
      </w:r>
      <w:r w:rsidRPr="00DA3D9A">
        <w:rPr>
          <w:b/>
          <w:bCs/>
        </w:rPr>
        <w:t xml:space="preserve">paragraph </w:t>
      </w:r>
      <w:r w:rsidRPr="00DA3D9A">
        <w:rPr>
          <w:b/>
          <w:bCs/>
        </w:rPr>
        <w:fldChar w:fldCharType="begin"/>
      </w:r>
      <w:r w:rsidRPr="00DA3D9A">
        <w:rPr>
          <w:b/>
          <w:bCs/>
        </w:rPr>
        <w:instrText xml:space="preserve"> REF _Ref94713178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19.1.1</w:t>
      </w:r>
      <w:r w:rsidRPr="00DA3D9A">
        <w:rPr>
          <w:b/>
          <w:bCs/>
        </w:rPr>
        <w:fldChar w:fldCharType="end"/>
      </w:r>
      <w:r w:rsidRPr="00DA3D9A">
        <w:rPr>
          <w:b/>
          <w:bCs/>
        </w:rPr>
        <w:t xml:space="preserve"> </w:t>
      </w:r>
      <w:r w:rsidRPr="00DA3D9A">
        <w:t>or</w:t>
      </w:r>
      <w:r w:rsidRPr="00DA3D9A">
        <w:rPr>
          <w:b/>
          <w:bCs/>
        </w:rPr>
        <w:t xml:space="preserve"> </w:t>
      </w:r>
      <w:r w:rsidRPr="00DA3D9A">
        <w:rPr>
          <w:b/>
          <w:bCs/>
        </w:rPr>
        <w:fldChar w:fldCharType="begin"/>
      </w:r>
      <w:r w:rsidRPr="00DA3D9A">
        <w:rPr>
          <w:b/>
          <w:bCs/>
        </w:rPr>
        <w:instrText xml:space="preserve"> REF _Ref94713788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19.1.2</w:t>
      </w:r>
      <w:r w:rsidRPr="00DA3D9A">
        <w:rPr>
          <w:b/>
          <w:bCs/>
        </w:rPr>
        <w:fldChar w:fldCharType="end"/>
      </w:r>
      <w:r>
        <w:t xml:space="preserve"> of this term.</w:t>
      </w:r>
    </w:p>
    <w:p w14:paraId="14C5E83D" w14:textId="77777777" w:rsidR="00853A5C" w:rsidRPr="0025698D" w:rsidRDefault="00853A5C" w:rsidP="00853A5C">
      <w:pPr>
        <w:pStyle w:val="Level3"/>
        <w:numPr>
          <w:ilvl w:val="2"/>
          <w:numId w:val="7"/>
        </w:numPr>
      </w:pPr>
      <w:r>
        <w:t>You may request a further written statement of the contract at any time.</w:t>
      </w:r>
    </w:p>
    <w:p w14:paraId="076B1FB7" w14:textId="77777777" w:rsidR="00853A5C" w:rsidRPr="0025698D" w:rsidRDefault="00853A5C" w:rsidP="00853A5C">
      <w:pPr>
        <w:pStyle w:val="Level3"/>
        <w:numPr>
          <w:ilvl w:val="2"/>
          <w:numId w:val="7"/>
        </w:numPr>
      </w:pPr>
      <w:r>
        <w:t>The landlord may charge a reasonable fee for providing a further written statement.</w:t>
      </w:r>
    </w:p>
    <w:p w14:paraId="33AC61C2" w14:textId="77777777" w:rsidR="00853A5C" w:rsidRPr="0025698D" w:rsidRDefault="00853A5C" w:rsidP="00853A5C">
      <w:pPr>
        <w:pStyle w:val="Level3"/>
        <w:numPr>
          <w:ilvl w:val="2"/>
          <w:numId w:val="7"/>
        </w:numPr>
      </w:pPr>
      <w:r>
        <w:t>The landlord must give you the further written statement before the end of the period of 14 days starting with:</w:t>
      </w:r>
    </w:p>
    <w:p w14:paraId="772F24BE" w14:textId="77777777" w:rsidR="00853A5C" w:rsidRPr="0025698D" w:rsidRDefault="00853A5C" w:rsidP="00853A5C">
      <w:pPr>
        <w:pStyle w:val="Level4"/>
        <w:numPr>
          <w:ilvl w:val="3"/>
          <w:numId w:val="7"/>
        </w:numPr>
      </w:pPr>
      <w:r>
        <w:t>the day of the request; or</w:t>
      </w:r>
    </w:p>
    <w:p w14:paraId="66A181FC" w14:textId="77777777" w:rsidR="00853A5C" w:rsidRPr="0025698D" w:rsidRDefault="00853A5C" w:rsidP="00853A5C">
      <w:pPr>
        <w:pStyle w:val="Level4"/>
        <w:numPr>
          <w:ilvl w:val="3"/>
          <w:numId w:val="7"/>
        </w:numPr>
      </w:pPr>
      <w:r>
        <w:t>if the landlord charges a fee, the day on which you pay the fee.</w:t>
      </w:r>
    </w:p>
    <w:p w14:paraId="5D048F37" w14:textId="77777777" w:rsidR="00853A5C" w:rsidRPr="0025698D" w:rsidRDefault="00853A5C" w:rsidP="00853A5C">
      <w:pPr>
        <w:pStyle w:val="Level2"/>
        <w:keepNext/>
        <w:numPr>
          <w:ilvl w:val="1"/>
          <w:numId w:val="7"/>
        </w:numPr>
        <w:rPr>
          <w:rStyle w:val="Level2asHeadingtext"/>
        </w:rPr>
      </w:pPr>
      <w:r w:rsidRPr="0025698D">
        <w:rPr>
          <w:rStyle w:val="Level2asHeadingtext"/>
        </w:rPr>
        <w:t>Written statement of variation (F+)</w:t>
      </w:r>
    </w:p>
    <w:p w14:paraId="12F715B0" w14:textId="77777777" w:rsidR="00853A5C" w:rsidRPr="0025698D" w:rsidRDefault="00853A5C" w:rsidP="00853A5C">
      <w:pPr>
        <w:pStyle w:val="Level3"/>
        <w:numPr>
          <w:ilvl w:val="2"/>
          <w:numId w:val="7"/>
        </w:numPr>
      </w:pPr>
      <w:r>
        <w:t>If this contract is varied the landlord must, before the end of the relevant period, give you:</w:t>
      </w:r>
    </w:p>
    <w:p w14:paraId="2C07B936" w14:textId="77777777" w:rsidR="00853A5C" w:rsidRPr="0025698D" w:rsidRDefault="00853A5C" w:rsidP="00853A5C">
      <w:pPr>
        <w:pStyle w:val="Level4"/>
        <w:numPr>
          <w:ilvl w:val="3"/>
          <w:numId w:val="7"/>
        </w:numPr>
      </w:pPr>
      <w:r>
        <w:t>a written statement of the term or terms varied; or</w:t>
      </w:r>
    </w:p>
    <w:p w14:paraId="3F590FE7" w14:textId="77777777" w:rsidR="00853A5C" w:rsidRDefault="00853A5C" w:rsidP="00853A5C">
      <w:pPr>
        <w:pStyle w:val="Level4"/>
        <w:numPr>
          <w:ilvl w:val="3"/>
          <w:numId w:val="7"/>
        </w:numPr>
      </w:pPr>
      <w:r>
        <w:t>a written statement of the occupation contract as varied</w:t>
      </w:r>
    </w:p>
    <w:p w14:paraId="56C3EF1A" w14:textId="77777777" w:rsidR="00853A5C" w:rsidRPr="0025698D" w:rsidRDefault="00853A5C" w:rsidP="00853A5C">
      <w:pPr>
        <w:pStyle w:val="Level4"/>
        <w:numPr>
          <w:ilvl w:val="0"/>
          <w:numId w:val="0"/>
        </w:numPr>
        <w:ind w:left="1843"/>
      </w:pPr>
      <w:r>
        <w:t xml:space="preserve">unless the landlord has given notice of the variation in accordance with </w:t>
      </w:r>
      <w:r w:rsidRPr="00AF284A">
        <w:rPr>
          <w:b/>
          <w:bCs/>
        </w:rPr>
        <w:t>term 1.4</w:t>
      </w:r>
      <w:r>
        <w:t xml:space="preserve"> (variation of rent), or </w:t>
      </w:r>
      <w:r w:rsidRPr="00AF284A">
        <w:rPr>
          <w:b/>
          <w:bCs/>
        </w:rPr>
        <w:t>term 1.5.2</w:t>
      </w:r>
      <w:r>
        <w:t xml:space="preserve"> to </w:t>
      </w:r>
      <w:r w:rsidRPr="00AF284A">
        <w:rPr>
          <w:b/>
          <w:bCs/>
        </w:rPr>
        <w:t>1.5.4</w:t>
      </w:r>
      <w:r>
        <w:t xml:space="preserve"> (variation of other consideration).</w:t>
      </w:r>
    </w:p>
    <w:p w14:paraId="35B89EA6" w14:textId="77777777" w:rsidR="00853A5C" w:rsidRPr="0025698D" w:rsidRDefault="00853A5C" w:rsidP="00853A5C">
      <w:pPr>
        <w:pStyle w:val="Level3"/>
        <w:numPr>
          <w:ilvl w:val="2"/>
          <w:numId w:val="7"/>
        </w:numPr>
      </w:pPr>
      <w:r>
        <w:t>The relevant period is the period of 14 days starting with the day on which this contract is varied.</w:t>
      </w:r>
    </w:p>
    <w:p w14:paraId="06AB16DB" w14:textId="77777777" w:rsidR="00853A5C" w:rsidRPr="0025698D" w:rsidRDefault="00853A5C" w:rsidP="00853A5C">
      <w:pPr>
        <w:pStyle w:val="Level3"/>
        <w:numPr>
          <w:ilvl w:val="2"/>
          <w:numId w:val="7"/>
        </w:numPr>
      </w:pPr>
      <w:r>
        <w:t xml:space="preserve">The landlord may not charge a fee for providing a written statement under </w:t>
      </w:r>
      <w:r w:rsidRPr="00DA3D9A">
        <w:rPr>
          <w:b/>
          <w:bCs/>
        </w:rPr>
        <w:t xml:space="preserve">paragraph </w:t>
      </w:r>
      <w:r w:rsidRPr="00DA3D9A">
        <w:rPr>
          <w:b/>
          <w:bCs/>
        </w:rPr>
        <w:fldChar w:fldCharType="begin"/>
      </w:r>
      <w:r w:rsidRPr="00DA3D9A">
        <w:rPr>
          <w:b/>
          <w:bCs/>
        </w:rPr>
        <w:instrText xml:space="preserve"> REF _Ref94713806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19.2.1</w:t>
      </w:r>
      <w:r w:rsidRPr="00DA3D9A">
        <w:rPr>
          <w:b/>
          <w:bCs/>
        </w:rPr>
        <w:fldChar w:fldCharType="end"/>
      </w:r>
      <w:r>
        <w:t xml:space="preserve"> of this term.</w:t>
      </w:r>
    </w:p>
    <w:p w14:paraId="6C988D26" w14:textId="77777777" w:rsidR="00853A5C" w:rsidRPr="0025698D" w:rsidRDefault="00853A5C" w:rsidP="00853A5C">
      <w:pPr>
        <w:pStyle w:val="Level2"/>
        <w:keepNext/>
        <w:numPr>
          <w:ilvl w:val="1"/>
          <w:numId w:val="7"/>
        </w:numPr>
        <w:rPr>
          <w:rStyle w:val="Level2asHeadingtext"/>
        </w:rPr>
      </w:pPr>
      <w:r w:rsidRPr="0025698D">
        <w:rPr>
          <w:rStyle w:val="Level2asHeadingtext"/>
        </w:rPr>
        <w:t>Provision of information by landlord about the landlord (F+)</w:t>
      </w:r>
    </w:p>
    <w:p w14:paraId="336BD07C" w14:textId="77777777" w:rsidR="00853A5C" w:rsidRPr="0025698D" w:rsidRDefault="00853A5C" w:rsidP="00853A5C">
      <w:pPr>
        <w:pStyle w:val="Level3"/>
        <w:numPr>
          <w:ilvl w:val="2"/>
          <w:numId w:val="7"/>
        </w:numPr>
      </w:pPr>
      <w:r>
        <w:t>The landlord must, before the end of the period of 14 days starting with the occupation date, give you notice of an address to which you may send documents that are intended for the landlord.</w:t>
      </w:r>
    </w:p>
    <w:p w14:paraId="4A29EB41" w14:textId="77777777" w:rsidR="00853A5C" w:rsidRPr="0025698D" w:rsidRDefault="00853A5C" w:rsidP="00853A5C">
      <w:pPr>
        <w:pStyle w:val="Level3"/>
        <w:numPr>
          <w:ilvl w:val="2"/>
          <w:numId w:val="7"/>
        </w:numPr>
      </w:pPr>
      <w:r>
        <w:t>If there is a change in the identity of the landlord, the new landlord must, before the end of the period of 14 days starting with the day on which the new landlord becomes the landlord, give you notice of the change in identity and of an address to which you may send documents that are intended for the new landlord.</w:t>
      </w:r>
    </w:p>
    <w:p w14:paraId="4532FE05" w14:textId="77777777" w:rsidR="00853A5C" w:rsidRPr="0025698D" w:rsidRDefault="00853A5C" w:rsidP="00853A5C">
      <w:pPr>
        <w:pStyle w:val="Level3"/>
        <w:numPr>
          <w:ilvl w:val="2"/>
          <w:numId w:val="7"/>
        </w:numPr>
      </w:pPr>
      <w:r>
        <w:t>If the address to which you may send documents that are intended for the landlord changes, the landlord must, before the end of the period of 14 days starting with the day on which the address changes, give you notice of the new address.</w:t>
      </w:r>
    </w:p>
    <w:p w14:paraId="5047E4C0" w14:textId="77777777" w:rsidR="00853A5C" w:rsidRPr="0025698D" w:rsidRDefault="00853A5C" w:rsidP="00853A5C">
      <w:pPr>
        <w:pStyle w:val="Level2"/>
        <w:keepNext/>
        <w:numPr>
          <w:ilvl w:val="1"/>
          <w:numId w:val="7"/>
        </w:numPr>
        <w:rPr>
          <w:rStyle w:val="Level2asHeadingtext"/>
        </w:rPr>
      </w:pPr>
      <w:r w:rsidRPr="0025698D">
        <w:rPr>
          <w:rStyle w:val="Level2asHeadingtext"/>
        </w:rPr>
        <w:t xml:space="preserve">Compensation for breach of term </w:t>
      </w:r>
      <w:r w:rsidRPr="0025698D">
        <w:rPr>
          <w:rStyle w:val="Level2asHeadingtext"/>
        </w:rPr>
        <w:fldChar w:fldCharType="begin"/>
      </w:r>
      <w:r w:rsidRPr="0025698D">
        <w:rPr>
          <w:rStyle w:val="Level2asHeadingtext"/>
        </w:rPr>
        <w:instrText xml:space="preserve"> REF _Ref94713820 \w \h </w:instrText>
      </w:r>
      <w:r w:rsidRPr="0025698D">
        <w:rPr>
          <w:rStyle w:val="Level2asHeadingtext"/>
        </w:rPr>
      </w:r>
      <w:r w:rsidRPr="0025698D">
        <w:rPr>
          <w:rStyle w:val="Level2asHeadingtext"/>
        </w:rPr>
        <w:fldChar w:fldCharType="separate"/>
      </w:r>
      <w:r>
        <w:rPr>
          <w:rStyle w:val="Level2asHeadingtext"/>
          <w:rFonts w:hint="eastAsia"/>
          <w:cs/>
        </w:rPr>
        <w:t>‎</w:t>
      </w:r>
      <w:r>
        <w:rPr>
          <w:rStyle w:val="Level2asHeadingtext"/>
        </w:rPr>
        <w:t>19.3</w:t>
      </w:r>
      <w:r w:rsidRPr="0025698D">
        <w:rPr>
          <w:rStyle w:val="Level2asHeadingtext"/>
        </w:rPr>
        <w:fldChar w:fldCharType="end"/>
      </w:r>
      <w:r w:rsidRPr="0025698D">
        <w:rPr>
          <w:rStyle w:val="Level2asHeadingtext"/>
        </w:rPr>
        <w:t xml:space="preserve"> (F+)</w:t>
      </w:r>
    </w:p>
    <w:p w14:paraId="711F78E8" w14:textId="77777777" w:rsidR="00853A5C" w:rsidRPr="0025698D" w:rsidRDefault="00853A5C" w:rsidP="00853A5C">
      <w:pPr>
        <w:pStyle w:val="Level3"/>
        <w:numPr>
          <w:ilvl w:val="2"/>
          <w:numId w:val="7"/>
        </w:numPr>
      </w:pPr>
      <w:r>
        <w:t xml:space="preserve">If the landlord fails to comply with an obligation under </w:t>
      </w:r>
      <w:r w:rsidRPr="00DA3D9A">
        <w:rPr>
          <w:b/>
          <w:bCs/>
        </w:rPr>
        <w:t xml:space="preserve">term </w:t>
      </w:r>
      <w:r w:rsidRPr="00DA3D9A">
        <w:rPr>
          <w:b/>
          <w:bCs/>
        </w:rPr>
        <w:fldChar w:fldCharType="begin"/>
      </w:r>
      <w:r w:rsidRPr="00DA3D9A">
        <w:rPr>
          <w:b/>
          <w:bCs/>
        </w:rPr>
        <w:instrText xml:space="preserve"> REF _Ref94713820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19.3</w:t>
      </w:r>
      <w:r w:rsidRPr="00DA3D9A">
        <w:rPr>
          <w:b/>
          <w:bCs/>
        </w:rPr>
        <w:fldChar w:fldCharType="end"/>
      </w:r>
      <w:r>
        <w:t>, the landlord is liable to pay you compensation under section 87 of the Act.</w:t>
      </w:r>
    </w:p>
    <w:p w14:paraId="5F6E5058" w14:textId="77777777" w:rsidR="00853A5C" w:rsidRPr="0025698D" w:rsidRDefault="00853A5C" w:rsidP="00853A5C">
      <w:pPr>
        <w:pStyle w:val="Level3"/>
        <w:numPr>
          <w:ilvl w:val="2"/>
          <w:numId w:val="7"/>
        </w:numPr>
      </w:pPr>
      <w:r>
        <w:t>The compensation is payable in respect of the relevant date and every day after the relevant date until:</w:t>
      </w:r>
    </w:p>
    <w:p w14:paraId="260D27BF" w14:textId="77777777" w:rsidR="00853A5C" w:rsidRPr="0025698D" w:rsidRDefault="00853A5C" w:rsidP="00853A5C">
      <w:pPr>
        <w:pStyle w:val="Level4"/>
        <w:numPr>
          <w:ilvl w:val="3"/>
          <w:numId w:val="7"/>
        </w:numPr>
      </w:pPr>
      <w:r>
        <w:t>the day on which the landlord gives the notice in question; or</w:t>
      </w:r>
    </w:p>
    <w:p w14:paraId="61BA93D1" w14:textId="77777777" w:rsidR="00853A5C" w:rsidRPr="0025698D" w:rsidRDefault="00853A5C" w:rsidP="00853A5C">
      <w:pPr>
        <w:pStyle w:val="Level4"/>
        <w:numPr>
          <w:ilvl w:val="3"/>
          <w:numId w:val="7"/>
        </w:numPr>
      </w:pPr>
      <w:r>
        <w:t>if earlier, the last day of the period of two months starting with the relevant date.</w:t>
      </w:r>
    </w:p>
    <w:p w14:paraId="4DC59310" w14:textId="77777777" w:rsidR="00853A5C" w:rsidRPr="0025698D" w:rsidRDefault="00853A5C" w:rsidP="00853A5C">
      <w:pPr>
        <w:pStyle w:val="Level3"/>
        <w:numPr>
          <w:ilvl w:val="2"/>
          <w:numId w:val="7"/>
        </w:numPr>
      </w:pPr>
      <w:r>
        <w:t xml:space="preserve">Interest on the compensation is payable if the landlord fails to give you the notice on or before the day referred to in </w:t>
      </w:r>
      <w:r w:rsidRPr="00DA3D9A">
        <w:rPr>
          <w:b/>
          <w:bCs/>
        </w:rPr>
        <w:t xml:space="preserve">paragraph </w:t>
      </w:r>
      <w:r w:rsidRPr="00DA3D9A">
        <w:rPr>
          <w:b/>
          <w:bCs/>
        </w:rPr>
        <w:fldChar w:fldCharType="begin"/>
      </w:r>
      <w:r w:rsidRPr="00DA3D9A">
        <w:rPr>
          <w:b/>
          <w:bCs/>
        </w:rPr>
        <w:instrText xml:space="preserve"> REF _Ref94713858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19.4.2.2</w:t>
      </w:r>
      <w:r w:rsidRPr="00DA3D9A">
        <w:rPr>
          <w:b/>
          <w:bCs/>
        </w:rPr>
        <w:fldChar w:fldCharType="end"/>
      </w:r>
      <w:r>
        <w:t xml:space="preserve"> of this term.</w:t>
      </w:r>
    </w:p>
    <w:p w14:paraId="2FA7BA5C" w14:textId="77777777" w:rsidR="00853A5C" w:rsidRPr="0025698D" w:rsidRDefault="00853A5C" w:rsidP="00853A5C">
      <w:pPr>
        <w:pStyle w:val="Level3"/>
        <w:numPr>
          <w:ilvl w:val="2"/>
          <w:numId w:val="7"/>
        </w:numPr>
      </w:pPr>
      <w:r>
        <w:t xml:space="preserve">The interest starts to run on the day referred to in </w:t>
      </w:r>
      <w:r w:rsidRPr="00DA3D9A">
        <w:rPr>
          <w:b/>
          <w:bCs/>
        </w:rPr>
        <w:t xml:space="preserve">paragraph </w:t>
      </w:r>
      <w:r w:rsidRPr="00DA3D9A">
        <w:rPr>
          <w:b/>
          <w:bCs/>
        </w:rPr>
        <w:fldChar w:fldCharType="begin"/>
      </w:r>
      <w:r w:rsidRPr="00DA3D9A">
        <w:rPr>
          <w:b/>
          <w:bCs/>
        </w:rPr>
        <w:instrText xml:space="preserve"> REF _Ref94713858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19.4.2.2</w:t>
      </w:r>
      <w:r w:rsidRPr="00DA3D9A">
        <w:rPr>
          <w:b/>
          <w:bCs/>
        </w:rPr>
        <w:fldChar w:fldCharType="end"/>
      </w:r>
      <w:r>
        <w:t xml:space="preserve"> of this term at the rate prevailing under section 6 of the Late Payment of Commercial Debts (Interest) Act 1998 at the end of that day.</w:t>
      </w:r>
    </w:p>
    <w:p w14:paraId="50A52454" w14:textId="77777777" w:rsidR="00853A5C" w:rsidRPr="0025698D" w:rsidRDefault="00853A5C" w:rsidP="00853A5C">
      <w:pPr>
        <w:pStyle w:val="Level3"/>
        <w:numPr>
          <w:ilvl w:val="2"/>
          <w:numId w:val="7"/>
        </w:numPr>
      </w:pPr>
      <w:r>
        <w:t>The relevant date is the first day of the period before the end of which the landlord was required to give the notice.</w:t>
      </w:r>
    </w:p>
    <w:p w14:paraId="6A6F7A3D" w14:textId="77777777" w:rsidR="00853A5C" w:rsidRPr="0025698D" w:rsidRDefault="00853A5C" w:rsidP="00853A5C">
      <w:pPr>
        <w:pStyle w:val="Level2"/>
        <w:keepNext/>
        <w:numPr>
          <w:ilvl w:val="1"/>
          <w:numId w:val="7"/>
        </w:numPr>
        <w:rPr>
          <w:rStyle w:val="Level2asHeadingtext"/>
        </w:rPr>
      </w:pPr>
      <w:r w:rsidRPr="0025698D">
        <w:rPr>
          <w:rStyle w:val="Level2asHeadingtext"/>
        </w:rPr>
        <w:t>Inventory (S)</w:t>
      </w:r>
    </w:p>
    <w:p w14:paraId="2B6828EE" w14:textId="77777777" w:rsidR="00853A5C" w:rsidRPr="0025698D" w:rsidRDefault="00853A5C" w:rsidP="00853A5C">
      <w:pPr>
        <w:pStyle w:val="Level3"/>
        <w:numPr>
          <w:ilvl w:val="2"/>
          <w:numId w:val="7"/>
        </w:numPr>
      </w:pPr>
      <w:r>
        <w:t xml:space="preserve">ONCE YOU VACATE THE DWELLING AT THE END OF THIS CONTRACT, THE LANDLORD, OR AN INDEPENDENT INVENTORY CLERK INSTRUCTED BY THE LANDLORD, WILL INSPECT THE PROPERTY AND PREPARE A CHECK OUT REPORT WHICH WILL SET OUT THE DWELLING’S CONTENTS, INCLUDING ALL FIXTURES AND FITTINGS AND MUST DESCRIBE THEIR CONDITION WITH REFERENCE TO THEIR CONDITION ON THE ORIGINAL OCCUPATION DATE AS DESCRIBED IN ANY INVENTORY OBTAINED PRIOR TO OR AROUND THE ORIGINAL OCCUPATION DATE IN COMPLIANCE WITH THE PRECEDING FIXED TERM CONTRACT OR ANY PRIOR STANDARD OCCUPATION CONTRACT AS APPLICABLE. YOU ARE ENTITLED TO ATTEND THE CHECK OUT INSPECTION AND THE LANDLORD WILL GIVE YOU AT LEAST 7 DAYS’ PRIOR NOTICE OF THE DATE AND TIME OF THE CHECK OUT INPSECTION. YOU WILL BE GIVEN A COPY OF THE CHECK OUT REPORT AND MUST PROVIDE COMMENTS OR A RESPONSE TO THE REPORT WITHIN SEVEN DAYS, OTHERWISE YOU WILL BE DEEMED TO HAVE ACCEPTED THE FINDINGS OF THE REPORT. </w:t>
      </w:r>
    </w:p>
    <w:p w14:paraId="55F70555" w14:textId="77777777" w:rsidR="00853A5C" w:rsidRPr="00CB540D" w:rsidRDefault="00853A5C" w:rsidP="00853A5C">
      <w:pPr>
        <w:pStyle w:val="Level1"/>
        <w:keepNext/>
        <w:numPr>
          <w:ilvl w:val="0"/>
          <w:numId w:val="7"/>
        </w:numPr>
      </w:pPr>
      <w:r w:rsidRPr="0025698D">
        <w:rPr>
          <w:rStyle w:val="Level1asHeadingtext"/>
        </w:rPr>
        <w:t>Other matters</w:t>
      </w:r>
      <w:r w:rsidRPr="00CB540D">
        <w:fldChar w:fldCharType="begin"/>
      </w:r>
      <w:r w:rsidRPr="00CB540D">
        <w:instrText xml:space="preserve"> TC "</w:instrText>
      </w:r>
      <w:r w:rsidRPr="00CB540D">
        <w:fldChar w:fldCharType="begin"/>
      </w:r>
      <w:r w:rsidRPr="00CB540D">
        <w:instrText xml:space="preserve"> REF _NN56\r \h </w:instrText>
      </w:r>
      <w:r w:rsidRPr="00CB540D">
        <w:fldChar w:fldCharType="separate"/>
      </w:r>
      <w:bookmarkStart w:id="239" w:name="_Toc157530457"/>
      <w:bookmarkStart w:id="240" w:name="_Toc158109623"/>
      <w:r>
        <w:rPr>
          <w:rFonts w:hint="eastAsia"/>
          <w:cs/>
        </w:rPr>
        <w:instrText>‎</w:instrText>
      </w:r>
      <w:r>
        <w:instrText>20</w:instrText>
      </w:r>
      <w:r w:rsidRPr="00CB540D">
        <w:fldChar w:fldCharType="end"/>
      </w:r>
      <w:r w:rsidRPr="00CB540D">
        <w:tab/>
        <w:instrText>Other matters</w:instrText>
      </w:r>
      <w:bookmarkEnd w:id="239"/>
      <w:bookmarkEnd w:id="240"/>
      <w:r w:rsidRPr="00CB540D">
        <w:instrText xml:space="preserve">" \l 1 </w:instrText>
      </w:r>
      <w:r w:rsidRPr="00CB540D">
        <w:fldChar w:fldCharType="end"/>
      </w:r>
    </w:p>
    <w:p w14:paraId="009463AD" w14:textId="77777777" w:rsidR="00853A5C" w:rsidRPr="0025698D" w:rsidRDefault="00853A5C" w:rsidP="00853A5C">
      <w:pPr>
        <w:pStyle w:val="Level2"/>
        <w:keepNext/>
        <w:numPr>
          <w:ilvl w:val="1"/>
          <w:numId w:val="7"/>
        </w:numPr>
        <w:rPr>
          <w:rStyle w:val="Level2asHeadingtext"/>
        </w:rPr>
      </w:pPr>
      <w:r w:rsidRPr="0025698D">
        <w:rPr>
          <w:rStyle w:val="Level2asHeadingtext"/>
        </w:rPr>
        <w:t>False statement inducing landlord to make contract to be treated as breach of conduct (F)</w:t>
      </w:r>
    </w:p>
    <w:p w14:paraId="57C09680" w14:textId="77777777" w:rsidR="00853A5C" w:rsidRPr="0025698D" w:rsidRDefault="00853A5C" w:rsidP="00853A5C">
      <w:pPr>
        <w:pStyle w:val="Level3"/>
        <w:numPr>
          <w:ilvl w:val="2"/>
          <w:numId w:val="7"/>
        </w:numPr>
      </w:pPr>
      <w:r>
        <w:t>If the landlord is induced to make this contract by means of a relevant false statement:</w:t>
      </w:r>
    </w:p>
    <w:p w14:paraId="125A7E40" w14:textId="77777777" w:rsidR="00853A5C" w:rsidRPr="0025698D" w:rsidRDefault="00853A5C" w:rsidP="00853A5C">
      <w:pPr>
        <w:pStyle w:val="Level4"/>
        <w:numPr>
          <w:ilvl w:val="3"/>
          <w:numId w:val="7"/>
        </w:numPr>
      </w:pPr>
      <w:r>
        <w:t>you are to be treated as being in breach of this contract: and</w:t>
      </w:r>
    </w:p>
    <w:p w14:paraId="34AA22B6" w14:textId="77777777" w:rsidR="00853A5C" w:rsidRPr="0025698D" w:rsidRDefault="00853A5C" w:rsidP="00853A5C">
      <w:pPr>
        <w:pStyle w:val="Level4"/>
        <w:numPr>
          <w:ilvl w:val="3"/>
          <w:numId w:val="7"/>
        </w:numPr>
      </w:pPr>
      <w:r>
        <w:t xml:space="preserve">the landlord may accordingly make a possession claim on the ground in </w:t>
      </w:r>
      <w:r w:rsidRPr="00DA3D9A">
        <w:rPr>
          <w:b/>
          <w:bCs/>
        </w:rPr>
        <w:t xml:space="preserve">term </w:t>
      </w:r>
      <w:r w:rsidRPr="00DA3D9A">
        <w:rPr>
          <w:b/>
          <w:bCs/>
        </w:rPr>
        <w:fldChar w:fldCharType="begin"/>
      </w:r>
      <w:r w:rsidRPr="00DA3D9A">
        <w:rPr>
          <w:b/>
          <w:bCs/>
        </w:rPr>
        <w:instrText xml:space="preserve"> REF _Ref94713222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14.1</w:t>
      </w:r>
      <w:r w:rsidRPr="00DA3D9A">
        <w:rPr>
          <w:b/>
          <w:bCs/>
        </w:rPr>
        <w:fldChar w:fldCharType="end"/>
      </w:r>
      <w:r>
        <w:t xml:space="preserve"> (breach of contract).</w:t>
      </w:r>
    </w:p>
    <w:p w14:paraId="7E026233" w14:textId="77777777" w:rsidR="00853A5C" w:rsidRPr="0025698D" w:rsidRDefault="00853A5C" w:rsidP="00853A5C">
      <w:pPr>
        <w:pStyle w:val="Level3"/>
        <w:numPr>
          <w:ilvl w:val="2"/>
          <w:numId w:val="7"/>
        </w:numPr>
      </w:pPr>
      <w:r>
        <w:t>A relevant false statement is one which if it is made knowingly or recklessly by:</w:t>
      </w:r>
    </w:p>
    <w:p w14:paraId="3C7E46AC" w14:textId="77777777" w:rsidR="00853A5C" w:rsidRPr="0025698D" w:rsidRDefault="00853A5C" w:rsidP="00853A5C">
      <w:pPr>
        <w:pStyle w:val="Level4"/>
        <w:numPr>
          <w:ilvl w:val="3"/>
          <w:numId w:val="7"/>
        </w:numPr>
      </w:pPr>
      <w:r>
        <w:t>you; or</w:t>
      </w:r>
    </w:p>
    <w:p w14:paraId="536A0FF9" w14:textId="77777777" w:rsidR="00853A5C" w:rsidRPr="0025698D" w:rsidRDefault="00853A5C" w:rsidP="00853A5C">
      <w:pPr>
        <w:pStyle w:val="Level4"/>
        <w:numPr>
          <w:ilvl w:val="3"/>
          <w:numId w:val="7"/>
        </w:numPr>
      </w:pPr>
      <w:r>
        <w:t>another person acting at your instigation.</w:t>
      </w:r>
    </w:p>
    <w:p w14:paraId="26F394FB" w14:textId="77777777" w:rsidR="00853A5C" w:rsidRPr="0025698D" w:rsidRDefault="00853A5C" w:rsidP="00853A5C">
      <w:pPr>
        <w:pStyle w:val="Level2"/>
        <w:keepNext/>
        <w:numPr>
          <w:ilvl w:val="1"/>
          <w:numId w:val="7"/>
        </w:numPr>
        <w:rPr>
          <w:rStyle w:val="Level2asHeadingtext"/>
        </w:rPr>
      </w:pPr>
      <w:r w:rsidRPr="0025698D">
        <w:rPr>
          <w:rStyle w:val="Level2asHeadingtext"/>
        </w:rPr>
        <w:t>Forms of notices etc. (F+)</w:t>
      </w:r>
    </w:p>
    <w:p w14:paraId="69A72CA2" w14:textId="77777777" w:rsidR="00853A5C" w:rsidRPr="0025698D" w:rsidRDefault="00853A5C" w:rsidP="00853A5C">
      <w:pPr>
        <w:pStyle w:val="Level3"/>
        <w:numPr>
          <w:ilvl w:val="2"/>
          <w:numId w:val="7"/>
        </w:numPr>
      </w:pPr>
      <w:r>
        <w:t>Any notice, statement or other document required or authorised to be given or made by this contract must be in writing.</w:t>
      </w:r>
    </w:p>
    <w:p w14:paraId="4D683FAE" w14:textId="77777777" w:rsidR="00853A5C" w:rsidRPr="00511B65" w:rsidRDefault="00853A5C" w:rsidP="00853A5C">
      <w:pPr>
        <w:pStyle w:val="Level3"/>
        <w:numPr>
          <w:ilvl w:val="2"/>
          <w:numId w:val="7"/>
        </w:numPr>
      </w:pPr>
      <w:r>
        <w:t>Sections 236</w:t>
      </w:r>
      <w:r>
        <w:rPr>
          <w:rStyle w:val="FootnoteReference"/>
        </w:rPr>
        <w:footnoteReference w:id="71"/>
      </w:r>
      <w:r>
        <w:t xml:space="preserve"> and 237 of the Act make further provision about form of notices and other documents, and about how to deliver or otherwise give a document required or authorised to be given to a person by or because of the Act.</w:t>
      </w:r>
    </w:p>
    <w:p w14:paraId="335FE794" w14:textId="77777777" w:rsidR="00853A5C" w:rsidRPr="0025698D" w:rsidRDefault="00853A5C" w:rsidP="00853A5C">
      <w:pPr>
        <w:pStyle w:val="Level2"/>
        <w:keepNext/>
        <w:numPr>
          <w:ilvl w:val="1"/>
          <w:numId w:val="7"/>
        </w:numPr>
        <w:rPr>
          <w:rStyle w:val="Level2asHeadingtext"/>
        </w:rPr>
      </w:pPr>
      <w:r w:rsidRPr="0025698D">
        <w:rPr>
          <w:rStyle w:val="Level2asHeadingtext"/>
        </w:rPr>
        <w:t>Passing notices etc. to the landlord (S)</w:t>
      </w:r>
    </w:p>
    <w:p w14:paraId="0143EBCA" w14:textId="77777777" w:rsidR="00853A5C" w:rsidRPr="00180DD8" w:rsidRDefault="00853A5C" w:rsidP="00853A5C">
      <w:pPr>
        <w:pStyle w:val="Body2"/>
      </w:pPr>
      <w:r>
        <w:t>You must:</w:t>
      </w:r>
    </w:p>
    <w:p w14:paraId="25B961C0" w14:textId="77777777" w:rsidR="00853A5C" w:rsidRPr="003944CA" w:rsidRDefault="00853A5C" w:rsidP="00853A5C">
      <w:pPr>
        <w:pStyle w:val="aBankingDefinition"/>
        <w:numPr>
          <w:ilvl w:val="0"/>
          <w:numId w:val="12"/>
        </w:numPr>
      </w:pPr>
      <w:r>
        <w:t xml:space="preserve">keep safe any notices, LETTERS, orders or other documents delivered to the dwelling addressed to the landlord specifically or the owner generally OR TO ANOTHER RESIDENT OR A PREVIOUS RESIDENT OF THE DWELLING; </w:t>
      </w:r>
      <w:r w:rsidRPr="00455BA3">
        <w:t>and</w:t>
      </w:r>
    </w:p>
    <w:p w14:paraId="53E7D386" w14:textId="1923A8C9" w:rsidR="00853A5C" w:rsidRDefault="00853A5C" w:rsidP="00853A5C">
      <w:pPr>
        <w:pStyle w:val="aBankingDefinition"/>
      </w:pPr>
      <w:r>
        <w:t>as soon as is reasonably practicable, give the original copies of any such notices, LETTERS, orders or other documents to the landlord.</w:t>
      </w:r>
    </w:p>
    <w:p w14:paraId="7FAA99AC" w14:textId="77777777" w:rsidR="00853A5C" w:rsidRPr="00E85E11" w:rsidRDefault="00853A5C" w:rsidP="00853A5C">
      <w:pPr>
        <w:pStyle w:val="Level1"/>
        <w:numPr>
          <w:ilvl w:val="0"/>
          <w:numId w:val="7"/>
        </w:numPr>
      </w:pPr>
      <w:r>
        <w:rPr>
          <w:b/>
          <w:bCs/>
          <w:caps/>
        </w:rPr>
        <w:t>definitions, ADDITIONAL TERMS &amp; REFERENCES (A)</w:t>
      </w:r>
    </w:p>
    <w:p w14:paraId="4ED669D9" w14:textId="77777777" w:rsidR="00853A5C" w:rsidRDefault="00853A5C" w:rsidP="00853A5C">
      <w:pPr>
        <w:pStyle w:val="Level2"/>
        <w:numPr>
          <w:ilvl w:val="1"/>
          <w:numId w:val="7"/>
        </w:numPr>
      </w:pPr>
      <w:r>
        <w:t xml:space="preserve">THE DEFINITIONS AND ADDITIONAL TERMS SET OUT IN </w:t>
      </w:r>
      <w:r>
        <w:rPr>
          <w:b/>
          <w:bCs/>
        </w:rPr>
        <w:t xml:space="preserve">ANNEXURE 2 </w:t>
      </w:r>
      <w:r w:rsidRPr="006910BF">
        <w:t>AND</w:t>
      </w:r>
      <w:r>
        <w:rPr>
          <w:b/>
          <w:bCs/>
        </w:rPr>
        <w:t xml:space="preserve"> ANNEXURE 3 </w:t>
      </w:r>
      <w:r>
        <w:t xml:space="preserve">ARE INCORPORATED INTO AND FORM PART OF THIS CONTRACT. </w:t>
      </w:r>
    </w:p>
    <w:p w14:paraId="12A7882B" w14:textId="77777777" w:rsidR="00853A5C" w:rsidRPr="00E85E11" w:rsidRDefault="00853A5C" w:rsidP="00853A5C">
      <w:pPr>
        <w:pStyle w:val="Level2"/>
        <w:numPr>
          <w:ilvl w:val="1"/>
          <w:numId w:val="7"/>
        </w:numPr>
      </w:pPr>
      <w:r>
        <w:t xml:space="preserve">REFERENCES TO TERMS AND PARAGRAPHS ARE REFERENCES TO TERMS AND PARAGRAPHS IN THIS </w:t>
      </w:r>
      <w:r w:rsidRPr="00767CFA">
        <w:rPr>
          <w:b/>
          <w:bCs/>
        </w:rPr>
        <w:t>PART 3</w:t>
      </w:r>
      <w:r>
        <w:t xml:space="preserve"> OF THE CONTRACT UNLESS SPECIFIED OTHERWISE.</w:t>
      </w:r>
    </w:p>
    <w:p w14:paraId="401FA766" w14:textId="77777777" w:rsidR="00853A5C" w:rsidRDefault="00853A5C" w:rsidP="00853A5C">
      <w:pPr>
        <w:pStyle w:val="Body2"/>
        <w:numPr>
          <w:ilvl w:val="0"/>
          <w:numId w:val="0"/>
        </w:numPr>
        <w:ind w:left="851"/>
      </w:pPr>
    </w:p>
    <w:p w14:paraId="1965BC5D" w14:textId="77777777" w:rsidR="00853A5C" w:rsidRDefault="00853A5C" w:rsidP="00853A5C">
      <w:pPr>
        <w:pStyle w:val="Body2"/>
        <w:numPr>
          <w:ilvl w:val="0"/>
          <w:numId w:val="0"/>
        </w:numPr>
        <w:ind w:left="851"/>
      </w:pPr>
    </w:p>
    <w:p w14:paraId="1CB748B0" w14:textId="77777777" w:rsidR="00853A5C" w:rsidRDefault="00853A5C" w:rsidP="00853A5C">
      <w:pPr>
        <w:pStyle w:val="Body2"/>
        <w:numPr>
          <w:ilvl w:val="0"/>
          <w:numId w:val="0"/>
        </w:numPr>
        <w:ind w:left="851"/>
        <w:sectPr w:rsidR="00853A5C" w:rsidSect="00F6165E">
          <w:pgSz w:w="11907" w:h="16840" w:code="9"/>
          <w:pgMar w:top="1418" w:right="1418" w:bottom="1418" w:left="1418" w:header="454" w:footer="454" w:gutter="0"/>
          <w:cols w:space="708"/>
          <w:docGrid w:linePitch="272"/>
        </w:sectPr>
      </w:pPr>
    </w:p>
    <w:p w14:paraId="10478A7B" w14:textId="77777777" w:rsidR="00853A5C" w:rsidRPr="00CB540D" w:rsidRDefault="00853A5C" w:rsidP="00853A5C">
      <w:pPr>
        <w:pStyle w:val="Schedule"/>
      </w:pPr>
      <w:r>
        <w:t>A</w:t>
      </w:r>
      <w:r w:rsidRPr="00CB540D">
        <w:t xml:space="preserve">nnexure </w:t>
      </w:r>
      <w:fldSimple w:instr=" REF _Ref103029193 \r ">
        <w:r>
          <w:rPr>
            <w:rFonts w:hint="eastAsia"/>
            <w:cs/>
          </w:rPr>
          <w:t>‎</w:t>
        </w:r>
        <w:r>
          <w:t>1</w:t>
        </w:r>
      </w:fldSimple>
      <w:r>
        <w:fldChar w:fldCharType="begin"/>
      </w:r>
      <w:r>
        <w:instrText xml:space="preserve"> TC "</w:instrText>
      </w:r>
      <w:bookmarkStart w:id="241" w:name="_Toc157530458"/>
      <w:bookmarkStart w:id="242" w:name="_Toc157531067"/>
      <w:bookmarkStart w:id="243" w:name="_Toc157677767"/>
      <w:bookmarkStart w:id="244" w:name="_Toc158109624"/>
      <w:r>
        <w:instrText>Annexures</w:instrText>
      </w:r>
      <w:bookmarkEnd w:id="241"/>
      <w:bookmarkEnd w:id="242"/>
      <w:bookmarkEnd w:id="243"/>
      <w:bookmarkEnd w:id="244"/>
      <w:r>
        <w:instrText xml:space="preserve">" \l 4 \n </w:instrText>
      </w:r>
      <w:r>
        <w:fldChar w:fldCharType="end"/>
      </w:r>
    </w:p>
    <w:p w14:paraId="239846F0" w14:textId="77777777" w:rsidR="00853A5C" w:rsidRDefault="00853A5C" w:rsidP="00853A5C">
      <w:pPr>
        <w:pStyle w:val="Body2"/>
        <w:numPr>
          <w:ilvl w:val="0"/>
          <w:numId w:val="0"/>
        </w:numPr>
        <w:jc w:val="center"/>
      </w:pPr>
      <w:r>
        <w:t xml:space="preserve">See </w:t>
      </w:r>
      <w:r w:rsidRPr="00DA3D9A">
        <w:rPr>
          <w:b/>
          <w:bCs/>
        </w:rPr>
        <w:t xml:space="preserve">term </w:t>
      </w:r>
      <w:r w:rsidRPr="00DA3D9A">
        <w:rPr>
          <w:b/>
          <w:bCs/>
        </w:rPr>
        <w:fldChar w:fldCharType="begin"/>
      </w:r>
      <w:r w:rsidRPr="00DA3D9A">
        <w:rPr>
          <w:b/>
          <w:bCs/>
        </w:rPr>
        <w:instrText xml:space="preserve"> REF _Ref94713370 \w \h </w:instrText>
      </w:r>
      <w:r>
        <w:rPr>
          <w:b/>
          <w:bCs/>
        </w:rPr>
        <w:instrText xml:space="preserve"> \* MERGEFORMAT </w:instrText>
      </w:r>
      <w:r w:rsidRPr="00DA3D9A">
        <w:rPr>
          <w:b/>
          <w:bCs/>
        </w:rPr>
      </w:r>
      <w:r w:rsidRPr="00DA3D9A">
        <w:rPr>
          <w:b/>
          <w:bCs/>
        </w:rPr>
        <w:fldChar w:fldCharType="separate"/>
      </w:r>
      <w:r>
        <w:rPr>
          <w:rFonts w:hint="eastAsia"/>
          <w:b/>
          <w:bCs/>
          <w:cs/>
        </w:rPr>
        <w:t>‎</w:t>
      </w:r>
      <w:r>
        <w:rPr>
          <w:b/>
          <w:bCs/>
        </w:rPr>
        <w:t>14.3</w:t>
      </w:r>
      <w:r w:rsidRPr="00DA3D9A">
        <w:rPr>
          <w:b/>
          <w:bCs/>
        </w:rPr>
        <w:fldChar w:fldCharType="end"/>
      </w:r>
    </w:p>
    <w:p w14:paraId="23E61CC9" w14:textId="77777777" w:rsidR="00853A5C" w:rsidRPr="003D6C2C" w:rsidRDefault="00853A5C" w:rsidP="00853A5C">
      <w:pPr>
        <w:pStyle w:val="ScheduleTitle"/>
      </w:pPr>
      <w:r>
        <w:t>Estate Management Grounds</w:t>
      </w:r>
      <w:r>
        <w:rPr>
          <w:rStyle w:val="FootnoteReference"/>
        </w:rPr>
        <w:footnoteReference w:id="72"/>
      </w:r>
      <w:r>
        <w:fldChar w:fldCharType="begin"/>
      </w:r>
      <w:r>
        <w:instrText xml:space="preserve"> TC "</w:instrText>
      </w:r>
      <w:r>
        <w:fldChar w:fldCharType="begin"/>
      </w:r>
      <w:r>
        <w:instrText xml:space="preserve"> REF _NN57\r \h </w:instrText>
      </w:r>
      <w:r>
        <w:fldChar w:fldCharType="separate"/>
      </w:r>
      <w:bookmarkStart w:id="245" w:name="_Toc157530459"/>
      <w:bookmarkStart w:id="246" w:name="_Toc158109625"/>
      <w:r>
        <w:rPr>
          <w:rFonts w:hint="eastAsia"/>
          <w:cs/>
        </w:rPr>
        <w:instrText>‎</w:instrText>
      </w:r>
      <w:r>
        <w:instrText>1</w:instrText>
      </w:r>
      <w:r>
        <w:fldChar w:fldCharType="end"/>
      </w:r>
      <w:r>
        <w:tab/>
        <w:instrText>Estate Management Grounds</w:instrText>
      </w:r>
      <w:bookmarkEnd w:id="245"/>
      <w:bookmarkEnd w:id="246"/>
      <w:r>
        <w:instrText xml:space="preserve">" \l 3 </w:instrText>
      </w:r>
      <w:r>
        <w:fldChar w:fldCharType="end"/>
      </w:r>
    </w:p>
    <w:p w14:paraId="4DEB1C51" w14:textId="77777777" w:rsidR="00853A5C" w:rsidRPr="00882D52" w:rsidRDefault="00853A5C" w:rsidP="00853A5C">
      <w:pPr>
        <w:pStyle w:val="Body"/>
        <w:keepNext/>
        <w:jc w:val="center"/>
        <w:rPr>
          <w:b/>
          <w:bCs/>
        </w:rPr>
      </w:pPr>
      <w:r w:rsidRPr="00882D52">
        <w:rPr>
          <w:b/>
          <w:bCs/>
        </w:rPr>
        <w:t>REDEVELOPMENT GROUNDS</w:t>
      </w:r>
    </w:p>
    <w:p w14:paraId="4FAA2C56" w14:textId="77777777" w:rsidR="00853A5C" w:rsidRPr="00882D52" w:rsidRDefault="00853A5C" w:rsidP="00853A5C">
      <w:pPr>
        <w:pStyle w:val="Level1"/>
        <w:numPr>
          <w:ilvl w:val="0"/>
          <w:numId w:val="42"/>
        </w:numPr>
      </w:pPr>
      <w:r w:rsidRPr="00882D52">
        <w:t>Ground A (building works</w:t>
      </w:r>
      <w:r>
        <w:t>)</w:t>
      </w:r>
    </w:p>
    <w:p w14:paraId="4E73C212" w14:textId="77777777" w:rsidR="00853A5C" w:rsidRPr="00882D52" w:rsidRDefault="00853A5C" w:rsidP="00853A5C">
      <w:pPr>
        <w:pStyle w:val="Body2"/>
      </w:pPr>
      <w:r w:rsidRPr="00882D52">
        <w:t xml:space="preserve">The landlord intends, within a reasonable time of obtaining possession of the </w:t>
      </w:r>
      <w:r>
        <w:t>dwelling</w:t>
      </w:r>
      <w:r w:rsidRPr="00882D52">
        <w:t>—</w:t>
      </w:r>
    </w:p>
    <w:p w14:paraId="49E91CC8" w14:textId="77777777" w:rsidR="00853A5C" w:rsidRPr="00882D52" w:rsidRDefault="00853A5C" w:rsidP="00853A5C">
      <w:pPr>
        <w:pStyle w:val="Level2"/>
        <w:numPr>
          <w:ilvl w:val="1"/>
          <w:numId w:val="7"/>
        </w:numPr>
      </w:pPr>
      <w:r w:rsidRPr="00882D52">
        <w:t xml:space="preserve">to demolish or reconstruct the building or part of the building comprising the </w:t>
      </w:r>
      <w:r>
        <w:t>dwelling</w:t>
      </w:r>
      <w:r w:rsidRPr="00882D52">
        <w:t>, or</w:t>
      </w:r>
    </w:p>
    <w:p w14:paraId="0F02023F" w14:textId="77777777" w:rsidR="00853A5C" w:rsidRPr="00882D52" w:rsidRDefault="00853A5C" w:rsidP="00853A5C">
      <w:pPr>
        <w:pStyle w:val="Level2"/>
        <w:numPr>
          <w:ilvl w:val="1"/>
          <w:numId w:val="7"/>
        </w:numPr>
      </w:pPr>
      <w:r w:rsidRPr="00882D52">
        <w:t xml:space="preserve">to carry out work on that building or on land treated as part of the </w:t>
      </w:r>
      <w:proofErr w:type="gramStart"/>
      <w:r>
        <w:t>dwelling</w:t>
      </w:r>
      <w:r w:rsidRPr="00882D52">
        <w:t>, and</w:t>
      </w:r>
      <w:proofErr w:type="gramEnd"/>
      <w:r w:rsidRPr="00882D52">
        <w:t xml:space="preserve"> cannot reasonably do so without obtaining possession of the </w:t>
      </w:r>
      <w:r>
        <w:t>dwelling</w:t>
      </w:r>
      <w:r w:rsidRPr="00882D52">
        <w:t>.</w:t>
      </w:r>
    </w:p>
    <w:p w14:paraId="5B1CD957" w14:textId="77777777" w:rsidR="00853A5C" w:rsidRPr="00882D52" w:rsidRDefault="00853A5C" w:rsidP="00853A5C">
      <w:pPr>
        <w:pStyle w:val="Level1"/>
        <w:numPr>
          <w:ilvl w:val="0"/>
          <w:numId w:val="7"/>
        </w:numPr>
      </w:pPr>
      <w:r w:rsidRPr="00882D52">
        <w:t>Ground B (redevelopment schemes)</w:t>
      </w:r>
    </w:p>
    <w:p w14:paraId="7CCAD01E" w14:textId="77777777" w:rsidR="00853A5C" w:rsidRPr="00882D52" w:rsidRDefault="00853A5C" w:rsidP="00853A5C">
      <w:pPr>
        <w:pStyle w:val="Level2"/>
        <w:numPr>
          <w:ilvl w:val="1"/>
          <w:numId w:val="7"/>
        </w:numPr>
      </w:pPr>
      <w:r w:rsidRPr="00882D52">
        <w:t xml:space="preserve">This ground arises if the </w:t>
      </w:r>
      <w:r>
        <w:t>dwelling</w:t>
      </w:r>
      <w:r w:rsidRPr="00882D52">
        <w:t xml:space="preserve"> satisfies the first condition or the second condition.</w:t>
      </w:r>
    </w:p>
    <w:p w14:paraId="0B9F1639" w14:textId="77777777" w:rsidR="00853A5C" w:rsidRPr="00882D52" w:rsidRDefault="00853A5C" w:rsidP="00853A5C">
      <w:pPr>
        <w:pStyle w:val="Level2"/>
        <w:numPr>
          <w:ilvl w:val="1"/>
          <w:numId w:val="7"/>
        </w:numPr>
      </w:pPr>
      <w:r w:rsidRPr="00882D52">
        <w:t xml:space="preserve">The first condition is that the </w:t>
      </w:r>
      <w:r>
        <w:t>dwelling</w:t>
      </w:r>
      <w:r w:rsidRPr="00882D52">
        <w:t xml:space="preserve"> is in an area which is the subject of a redevelopment scheme approved in accordance with Part 2 of Schedule 8 to the Act, and the landlord intends within a reasonable time of obtaining possession to dispose of the </w:t>
      </w:r>
      <w:r>
        <w:t>dwelling</w:t>
      </w:r>
      <w:r w:rsidRPr="00882D52">
        <w:t xml:space="preserve"> in accordance with the scheme.</w:t>
      </w:r>
    </w:p>
    <w:p w14:paraId="71243DFA" w14:textId="77777777" w:rsidR="00853A5C" w:rsidRPr="00882D52" w:rsidRDefault="00853A5C" w:rsidP="00853A5C">
      <w:pPr>
        <w:pStyle w:val="Level2"/>
        <w:numPr>
          <w:ilvl w:val="1"/>
          <w:numId w:val="7"/>
        </w:numPr>
      </w:pPr>
      <w:r w:rsidRPr="00882D52">
        <w:t xml:space="preserve">The second condition is that part of the </w:t>
      </w:r>
      <w:r>
        <w:t>dwelling</w:t>
      </w:r>
      <w:r w:rsidRPr="00882D52">
        <w:t xml:space="preserve"> is in such an area and the landlord intends within a reasonable time of obtaining possession to dispose of that part in accordance with the scheme, and for that purpose reasonably requires possession of the </w:t>
      </w:r>
      <w:r>
        <w:t>dwelling</w:t>
      </w:r>
      <w:r w:rsidRPr="00882D52">
        <w:t>.</w:t>
      </w:r>
    </w:p>
    <w:p w14:paraId="166AA5A5" w14:textId="77777777" w:rsidR="00853A5C" w:rsidRPr="003944CA" w:rsidRDefault="00853A5C" w:rsidP="00853A5C">
      <w:pPr>
        <w:pStyle w:val="Body"/>
        <w:keepNext/>
        <w:jc w:val="center"/>
        <w:rPr>
          <w:b/>
          <w:bCs/>
        </w:rPr>
      </w:pPr>
      <w:r w:rsidRPr="003944CA">
        <w:rPr>
          <w:b/>
          <w:bCs/>
        </w:rPr>
        <w:t xml:space="preserve">SPECIAL </w:t>
      </w:r>
      <w:r>
        <w:rPr>
          <w:b/>
          <w:bCs/>
        </w:rPr>
        <w:t>DWELLING</w:t>
      </w:r>
      <w:r w:rsidRPr="003944CA">
        <w:rPr>
          <w:b/>
          <w:bCs/>
        </w:rPr>
        <w:t xml:space="preserve"> GROUNDS</w:t>
      </w:r>
    </w:p>
    <w:p w14:paraId="78E4AB26" w14:textId="77777777" w:rsidR="00853A5C" w:rsidRPr="00822816" w:rsidRDefault="00853A5C" w:rsidP="00853A5C">
      <w:pPr>
        <w:pStyle w:val="Level1"/>
        <w:numPr>
          <w:ilvl w:val="0"/>
          <w:numId w:val="7"/>
        </w:numPr>
        <w:rPr>
          <w:b/>
          <w:bCs/>
        </w:rPr>
      </w:pPr>
      <w:r w:rsidRPr="00822816">
        <w:rPr>
          <w:b/>
          <w:bCs/>
        </w:rPr>
        <w:t>Ground D (</w:t>
      </w:r>
      <w:r>
        <w:rPr>
          <w:b/>
          <w:bCs/>
        </w:rPr>
        <w:t>dwelling</w:t>
      </w:r>
      <w:r w:rsidRPr="00822816">
        <w:rPr>
          <w:b/>
          <w:bCs/>
        </w:rPr>
        <w:t xml:space="preserve"> suitable for disabled people)</w:t>
      </w:r>
    </w:p>
    <w:p w14:paraId="7786C41E" w14:textId="77777777" w:rsidR="00853A5C" w:rsidRPr="00180DD8" w:rsidRDefault="00853A5C" w:rsidP="00853A5C">
      <w:pPr>
        <w:pStyle w:val="Body2"/>
      </w:pPr>
      <w:r>
        <w:t>The dwelling has features which are substantially different from those of ordinary dwellings and which are designed to make it suitable for occupation by a physically disabled person who requires dwelling of a kind provided by the dwelling and:</w:t>
      </w:r>
    </w:p>
    <w:p w14:paraId="081EA1B9" w14:textId="77777777" w:rsidR="00853A5C" w:rsidRPr="00106A85" w:rsidRDefault="00853A5C" w:rsidP="00853A5C">
      <w:pPr>
        <w:pStyle w:val="Level2"/>
        <w:numPr>
          <w:ilvl w:val="1"/>
          <w:numId w:val="7"/>
        </w:numPr>
      </w:pPr>
      <w:r>
        <w:t>there is no longer such a person living in the dwelling; and</w:t>
      </w:r>
    </w:p>
    <w:p w14:paraId="1A2EDC33" w14:textId="77777777" w:rsidR="00853A5C" w:rsidRPr="00106A85" w:rsidRDefault="00853A5C" w:rsidP="00853A5C">
      <w:pPr>
        <w:pStyle w:val="Level2"/>
        <w:numPr>
          <w:ilvl w:val="1"/>
          <w:numId w:val="7"/>
        </w:numPr>
      </w:pPr>
      <w:r>
        <w:t>the landlord requires the dwelling for occupation by such a person (whether alone or with members of that person’s family).</w:t>
      </w:r>
    </w:p>
    <w:p w14:paraId="39F839B1" w14:textId="77777777" w:rsidR="00853A5C" w:rsidRPr="003944CA" w:rsidRDefault="00853A5C" w:rsidP="00853A5C">
      <w:pPr>
        <w:pStyle w:val="Body"/>
        <w:jc w:val="center"/>
        <w:rPr>
          <w:b/>
          <w:bCs/>
        </w:rPr>
      </w:pPr>
      <w:r w:rsidRPr="003944CA">
        <w:rPr>
          <w:b/>
          <w:bCs/>
        </w:rPr>
        <w:t>UNDER-OCCUPATION GROUNDS</w:t>
      </w:r>
    </w:p>
    <w:p w14:paraId="02CA0556" w14:textId="77777777" w:rsidR="00853A5C" w:rsidRPr="00822816" w:rsidRDefault="00853A5C" w:rsidP="00853A5C">
      <w:pPr>
        <w:pStyle w:val="Level1"/>
        <w:keepNext/>
        <w:numPr>
          <w:ilvl w:val="0"/>
          <w:numId w:val="7"/>
        </w:numPr>
        <w:rPr>
          <w:b/>
          <w:bCs/>
        </w:rPr>
      </w:pPr>
      <w:r w:rsidRPr="00822816">
        <w:rPr>
          <w:b/>
          <w:bCs/>
        </w:rPr>
        <w:t>Ground G (reserve successors)</w:t>
      </w:r>
    </w:p>
    <w:p w14:paraId="1B3B530A" w14:textId="77777777" w:rsidR="00853A5C" w:rsidRPr="00180DD8" w:rsidRDefault="00853A5C" w:rsidP="00853A5C">
      <w:pPr>
        <w:pStyle w:val="Body2"/>
      </w:pPr>
      <w:r>
        <w:t>The contract-holder succeeded to the occupation contract under section 73 of the Act as a reserve successor (see sections 76 and 77 of the Act), and the dwelling comprised in the dwelling is more extensive than is reasonably required by the contract-holder.</w:t>
      </w:r>
    </w:p>
    <w:p w14:paraId="4DED7336" w14:textId="77777777" w:rsidR="00853A5C" w:rsidRPr="00822816" w:rsidRDefault="00853A5C" w:rsidP="00853A5C">
      <w:pPr>
        <w:pStyle w:val="Level1"/>
        <w:keepNext/>
        <w:numPr>
          <w:ilvl w:val="0"/>
          <w:numId w:val="7"/>
        </w:numPr>
        <w:rPr>
          <w:b/>
          <w:bCs/>
        </w:rPr>
      </w:pPr>
      <w:r w:rsidRPr="00822816">
        <w:rPr>
          <w:b/>
          <w:bCs/>
        </w:rPr>
        <w:t>Ground H (joint contract-holders)</w:t>
      </w:r>
    </w:p>
    <w:p w14:paraId="2969C186" w14:textId="77777777" w:rsidR="00853A5C" w:rsidRPr="00106A85" w:rsidRDefault="00853A5C" w:rsidP="00853A5C">
      <w:pPr>
        <w:pStyle w:val="Level2"/>
        <w:numPr>
          <w:ilvl w:val="1"/>
          <w:numId w:val="7"/>
        </w:numPr>
      </w:pPr>
      <w:r>
        <w:t>This ground arises if the first condition and the second condition are met.</w:t>
      </w:r>
    </w:p>
    <w:p w14:paraId="59320287" w14:textId="77777777" w:rsidR="00853A5C" w:rsidRPr="00106A85" w:rsidRDefault="00853A5C" w:rsidP="00853A5C">
      <w:pPr>
        <w:pStyle w:val="Level2"/>
        <w:numPr>
          <w:ilvl w:val="1"/>
          <w:numId w:val="7"/>
        </w:numPr>
      </w:pPr>
      <w:r>
        <w:t>The first condition is that a joint contract-holder’s rights and obligations under the contract have been ended in accordance with:</w:t>
      </w:r>
    </w:p>
    <w:p w14:paraId="6E97CE81" w14:textId="77777777" w:rsidR="00853A5C" w:rsidRPr="00106A85" w:rsidRDefault="00853A5C" w:rsidP="00853A5C">
      <w:pPr>
        <w:pStyle w:val="Level3"/>
        <w:numPr>
          <w:ilvl w:val="2"/>
          <w:numId w:val="7"/>
        </w:numPr>
      </w:pPr>
      <w:r>
        <w:t>section 138 (withdrawal) of the Act; or</w:t>
      </w:r>
    </w:p>
    <w:p w14:paraId="50DA266B" w14:textId="77777777" w:rsidR="00853A5C" w:rsidRPr="00106A85" w:rsidRDefault="00853A5C" w:rsidP="00853A5C">
      <w:pPr>
        <w:pStyle w:val="Level3"/>
        <w:numPr>
          <w:ilvl w:val="2"/>
          <w:numId w:val="7"/>
        </w:numPr>
      </w:pPr>
      <w:r>
        <w:t>section 225, 227 or 230 (exclusion) of the Act.</w:t>
      </w:r>
    </w:p>
    <w:p w14:paraId="5C00C4F0" w14:textId="77777777" w:rsidR="00853A5C" w:rsidRPr="00106A85" w:rsidRDefault="00853A5C" w:rsidP="00853A5C">
      <w:pPr>
        <w:pStyle w:val="Level2"/>
        <w:numPr>
          <w:ilvl w:val="1"/>
          <w:numId w:val="7"/>
        </w:numPr>
      </w:pPr>
      <w:r>
        <w:t>The second condition is that:</w:t>
      </w:r>
    </w:p>
    <w:p w14:paraId="249024DF" w14:textId="77777777" w:rsidR="00853A5C" w:rsidRPr="00106A85" w:rsidRDefault="00853A5C" w:rsidP="00853A5C">
      <w:pPr>
        <w:pStyle w:val="Level3"/>
        <w:numPr>
          <w:ilvl w:val="2"/>
          <w:numId w:val="7"/>
        </w:numPr>
      </w:pPr>
      <w:r>
        <w:t>the dwelling comprised in the dwelling is more extensive than is reasonably required by the remaining contract-holder (or contract-holders); or</w:t>
      </w:r>
    </w:p>
    <w:p w14:paraId="48E35840" w14:textId="77777777" w:rsidR="00853A5C" w:rsidRPr="00106A85" w:rsidRDefault="00853A5C" w:rsidP="00853A5C">
      <w:pPr>
        <w:pStyle w:val="Level3"/>
        <w:numPr>
          <w:ilvl w:val="2"/>
          <w:numId w:val="7"/>
        </w:numPr>
      </w:pPr>
      <w:r>
        <w:t>where the landlord is a community landlord, the remaining contract-holder does not (or the remaining contract-holders do not) meet the landlord’s criteria for the allocation of housing dwelling.</w:t>
      </w:r>
    </w:p>
    <w:p w14:paraId="54BD75E7" w14:textId="77777777" w:rsidR="00853A5C" w:rsidRPr="001E34D8" w:rsidRDefault="00853A5C" w:rsidP="00853A5C">
      <w:pPr>
        <w:pStyle w:val="Body"/>
        <w:keepNext/>
        <w:jc w:val="center"/>
        <w:rPr>
          <w:b/>
          <w:bCs/>
        </w:rPr>
      </w:pPr>
      <w:r w:rsidRPr="001E34D8">
        <w:rPr>
          <w:b/>
          <w:bCs/>
        </w:rPr>
        <w:t>OTHER ESTATE MANAGEMENT REASONS</w:t>
      </w:r>
    </w:p>
    <w:p w14:paraId="0360F2EB" w14:textId="77777777" w:rsidR="00853A5C" w:rsidRPr="00822816" w:rsidRDefault="00853A5C" w:rsidP="00853A5C">
      <w:pPr>
        <w:pStyle w:val="Level1"/>
        <w:keepNext/>
        <w:numPr>
          <w:ilvl w:val="0"/>
          <w:numId w:val="7"/>
        </w:numPr>
        <w:rPr>
          <w:b/>
          <w:bCs/>
        </w:rPr>
      </w:pPr>
      <w:r w:rsidRPr="00822816">
        <w:rPr>
          <w:b/>
          <w:bCs/>
        </w:rPr>
        <w:t>Ground I (other estate management reasons)</w:t>
      </w:r>
    </w:p>
    <w:p w14:paraId="3953C63D" w14:textId="77777777" w:rsidR="00853A5C" w:rsidRPr="00106A85" w:rsidRDefault="00853A5C" w:rsidP="00853A5C">
      <w:pPr>
        <w:pStyle w:val="Level2"/>
        <w:numPr>
          <w:ilvl w:val="1"/>
          <w:numId w:val="7"/>
        </w:numPr>
      </w:pPr>
      <w:r>
        <w:t>This ground arises where it is desirable for some other substantial estate management reason that the landlord should obtain possession of the dwelling.</w:t>
      </w:r>
    </w:p>
    <w:p w14:paraId="5DE8D3B9" w14:textId="77777777" w:rsidR="00853A5C" w:rsidRPr="00106A85" w:rsidRDefault="00853A5C" w:rsidP="00853A5C">
      <w:pPr>
        <w:pStyle w:val="Level2"/>
        <w:numPr>
          <w:ilvl w:val="1"/>
          <w:numId w:val="7"/>
        </w:numPr>
      </w:pPr>
      <w:r>
        <w:t>An estate management reason may</w:t>
      </w:r>
      <w:proofErr w:type="gramStart"/>
      <w:r>
        <w:t>, in particular, relate</w:t>
      </w:r>
      <w:proofErr w:type="gramEnd"/>
      <w:r>
        <w:t xml:space="preserve"> to:</w:t>
      </w:r>
    </w:p>
    <w:p w14:paraId="480F3793" w14:textId="77777777" w:rsidR="00853A5C" w:rsidRPr="00106A85" w:rsidRDefault="00853A5C" w:rsidP="00853A5C">
      <w:pPr>
        <w:pStyle w:val="Level3"/>
        <w:numPr>
          <w:ilvl w:val="2"/>
          <w:numId w:val="7"/>
        </w:numPr>
      </w:pPr>
      <w:r>
        <w:t>all or part of the dwelling; or</w:t>
      </w:r>
    </w:p>
    <w:p w14:paraId="0AD3D44D" w14:textId="77777777" w:rsidR="00853A5C" w:rsidRPr="00106A85" w:rsidRDefault="00853A5C" w:rsidP="00853A5C">
      <w:pPr>
        <w:pStyle w:val="Level3"/>
        <w:numPr>
          <w:ilvl w:val="2"/>
          <w:numId w:val="7"/>
        </w:numPr>
      </w:pPr>
      <w:r>
        <w:t>any other premises of the landlord to which the dwelling is connected, whether by reason of proximity or the purposes for which they are used, or in any other manner.</w:t>
      </w:r>
    </w:p>
    <w:p w14:paraId="7B8455E7" w14:textId="77777777" w:rsidR="00853A5C" w:rsidRDefault="00853A5C" w:rsidP="00853A5C">
      <w:pPr>
        <w:pStyle w:val="Body"/>
        <w:numPr>
          <w:ilvl w:val="0"/>
          <w:numId w:val="0"/>
        </w:numPr>
      </w:pPr>
    </w:p>
    <w:p w14:paraId="1EE06725" w14:textId="77777777" w:rsidR="00853A5C" w:rsidRDefault="00853A5C" w:rsidP="00853A5C">
      <w:pPr>
        <w:pStyle w:val="Body"/>
        <w:keepNext/>
        <w:rPr>
          <w:b/>
          <w:bCs/>
        </w:rPr>
      </w:pPr>
    </w:p>
    <w:p w14:paraId="21E1C365" w14:textId="77777777" w:rsidR="00853A5C" w:rsidRDefault="00853A5C" w:rsidP="00853A5C">
      <w:pPr>
        <w:pStyle w:val="Body"/>
        <w:keepNext/>
        <w:rPr>
          <w:b/>
          <w:bCs/>
        </w:rPr>
        <w:sectPr w:rsidR="00853A5C" w:rsidSect="00F6165E">
          <w:pgSz w:w="11907" w:h="16840" w:code="9"/>
          <w:pgMar w:top="1418" w:right="1418" w:bottom="1418" w:left="1418" w:header="454" w:footer="454" w:gutter="0"/>
          <w:cols w:space="708"/>
          <w:docGrid w:linePitch="272"/>
        </w:sectPr>
      </w:pPr>
    </w:p>
    <w:p w14:paraId="6D11C212" w14:textId="77777777" w:rsidR="00853A5C" w:rsidRPr="00CB540D" w:rsidRDefault="00853A5C" w:rsidP="00853A5C">
      <w:pPr>
        <w:pStyle w:val="Schedule"/>
      </w:pPr>
      <w:r w:rsidRPr="00CB540D">
        <w:t xml:space="preserve">annexure </w:t>
      </w:r>
      <w:fldSimple w:instr=" REF _Ref103029786 \r ">
        <w:r>
          <w:rPr>
            <w:rFonts w:hint="eastAsia"/>
            <w:cs/>
          </w:rPr>
          <w:t>‎</w:t>
        </w:r>
        <w:r>
          <w:t>2</w:t>
        </w:r>
      </w:fldSimple>
    </w:p>
    <w:p w14:paraId="5D4F1836" w14:textId="77777777" w:rsidR="00853A5C" w:rsidRDefault="00853A5C" w:rsidP="00853A5C">
      <w:pPr>
        <w:pStyle w:val="ScheduleTitle"/>
      </w:pPr>
      <w:r>
        <w:t xml:space="preserve">Additional Terms (A) </w:t>
      </w:r>
      <w:r>
        <w:fldChar w:fldCharType="begin"/>
      </w:r>
      <w:r>
        <w:instrText xml:space="preserve"> TC “</w:instrText>
      </w:r>
      <w:r>
        <w:fldChar w:fldCharType="begin"/>
      </w:r>
      <w:r>
        <w:instrText xml:space="preserve"> REF _NN58\r \h </w:instrText>
      </w:r>
      <w:r>
        <w:fldChar w:fldCharType="separate"/>
      </w:r>
      <w:bookmarkStart w:id="247" w:name="_Toc157530460"/>
      <w:bookmarkStart w:id="248" w:name="_Toc158109626"/>
      <w:r>
        <w:rPr>
          <w:rFonts w:hint="eastAsia"/>
          <w:cs/>
        </w:rPr>
        <w:instrText>‎</w:instrText>
      </w:r>
      <w:r>
        <w:instrText>2</w:instrText>
      </w:r>
      <w:r>
        <w:fldChar w:fldCharType="end"/>
      </w:r>
      <w:r>
        <w:tab/>
        <w:instrText>Additional Terms (A)</w:instrText>
      </w:r>
      <w:bookmarkEnd w:id="247"/>
      <w:bookmarkEnd w:id="248"/>
      <w:r>
        <w:instrText xml:space="preserve">” \l 3 </w:instrText>
      </w:r>
      <w:r>
        <w:fldChar w:fldCharType="end"/>
      </w:r>
    </w:p>
    <w:p w14:paraId="3E60AA35" w14:textId="77777777" w:rsidR="00853A5C" w:rsidRDefault="00853A5C" w:rsidP="00853A5C">
      <w:pPr>
        <w:pStyle w:val="Level1"/>
        <w:numPr>
          <w:ilvl w:val="0"/>
          <w:numId w:val="43"/>
        </w:numPr>
        <w:jc w:val="left"/>
      </w:pPr>
      <w:r w:rsidRPr="00853A5C">
        <w:rPr>
          <w:b/>
          <w:bCs/>
        </w:rPr>
        <w:t xml:space="preserve">Definitions and interpretation </w:t>
      </w:r>
    </w:p>
    <w:p w14:paraId="1D6E7DE3" w14:textId="77777777" w:rsidR="00853A5C" w:rsidRDefault="00853A5C" w:rsidP="00853A5C">
      <w:pPr>
        <w:pStyle w:val="Level2"/>
        <w:numPr>
          <w:ilvl w:val="1"/>
          <w:numId w:val="31"/>
        </w:numPr>
        <w:jc w:val="left"/>
      </w:pPr>
      <w:r>
        <w:t>The following words and expressions have the following meanings:</w:t>
      </w:r>
    </w:p>
    <w:tbl>
      <w:tblPr>
        <w:tblW w:w="8340" w:type="dxa"/>
        <w:tblInd w:w="850" w:type="dxa"/>
        <w:tblLayout w:type="fixed"/>
        <w:tblCellMar>
          <w:left w:w="56" w:type="dxa"/>
          <w:right w:w="56" w:type="dxa"/>
        </w:tblCellMar>
        <w:tblLook w:val="04A0" w:firstRow="1" w:lastRow="0" w:firstColumn="1" w:lastColumn="0" w:noHBand="0" w:noVBand="1"/>
      </w:tblPr>
      <w:tblGrid>
        <w:gridCol w:w="3403"/>
        <w:gridCol w:w="4931"/>
        <w:gridCol w:w="6"/>
      </w:tblGrid>
      <w:tr w:rsidR="00853A5C" w14:paraId="14D523E9" w14:textId="77777777" w:rsidTr="0053246A">
        <w:tc>
          <w:tcPr>
            <w:tcW w:w="3403" w:type="dxa"/>
            <w:hideMark/>
          </w:tcPr>
          <w:p w14:paraId="32E01DA5" w14:textId="77777777" w:rsidR="00853A5C" w:rsidRDefault="00853A5C" w:rsidP="00853A5C">
            <w:pPr>
              <w:pStyle w:val="Body"/>
              <w:numPr>
                <w:ilvl w:val="0"/>
                <w:numId w:val="27"/>
              </w:numPr>
              <w:jc w:val="left"/>
              <w:rPr>
                <w:b/>
                <w:bCs/>
              </w:rPr>
            </w:pPr>
            <w:r>
              <w:rPr>
                <w:b/>
                <w:bCs/>
              </w:rPr>
              <w:t>“Building”</w:t>
            </w:r>
          </w:p>
        </w:tc>
        <w:tc>
          <w:tcPr>
            <w:tcW w:w="4937" w:type="dxa"/>
            <w:gridSpan w:val="2"/>
            <w:hideMark/>
          </w:tcPr>
          <w:p w14:paraId="5ADE14E9" w14:textId="77777777" w:rsidR="00853A5C" w:rsidRDefault="00853A5C" w:rsidP="00853A5C">
            <w:pPr>
              <w:pStyle w:val="Body"/>
              <w:numPr>
                <w:ilvl w:val="0"/>
                <w:numId w:val="27"/>
              </w:numPr>
              <w:jc w:val="left"/>
            </w:pPr>
            <w:r>
              <w:t>the building containing the dwelling</w:t>
            </w:r>
          </w:p>
        </w:tc>
      </w:tr>
      <w:tr w:rsidR="00853A5C" w14:paraId="3245F03C" w14:textId="77777777" w:rsidTr="0053246A">
        <w:tc>
          <w:tcPr>
            <w:tcW w:w="3403" w:type="dxa"/>
            <w:hideMark/>
          </w:tcPr>
          <w:p w14:paraId="4FCF5F63" w14:textId="77777777" w:rsidR="00853A5C" w:rsidRDefault="00853A5C" w:rsidP="00853A5C">
            <w:pPr>
              <w:pStyle w:val="Body"/>
              <w:numPr>
                <w:ilvl w:val="0"/>
                <w:numId w:val="27"/>
              </w:numPr>
              <w:jc w:val="left"/>
            </w:pPr>
            <w:r>
              <w:rPr>
                <w:b/>
                <w:bCs/>
              </w:rPr>
              <w:t>“Common Parts”</w:t>
            </w:r>
          </w:p>
        </w:tc>
        <w:tc>
          <w:tcPr>
            <w:tcW w:w="4937" w:type="dxa"/>
            <w:gridSpan w:val="2"/>
            <w:hideMark/>
          </w:tcPr>
          <w:p w14:paraId="618B2637" w14:textId="77777777" w:rsidR="00853A5C" w:rsidRDefault="00853A5C" w:rsidP="00853A5C">
            <w:pPr>
              <w:pStyle w:val="Body"/>
              <w:numPr>
                <w:ilvl w:val="0"/>
                <w:numId w:val="27"/>
              </w:numPr>
              <w:jc w:val="left"/>
            </w:pPr>
            <w:r>
              <w:t xml:space="preserve">the entrance hall, staircases, passageways and lifts of the </w:t>
            </w:r>
            <w:proofErr w:type="gramStart"/>
            <w:r>
              <w:t>Building</w:t>
            </w:r>
            <w:proofErr w:type="gramEnd"/>
            <w:r>
              <w:t xml:space="preserve"> including fire exits and escapes and any communal gardens or landscaping around it plus any car park to which the residents in the </w:t>
            </w:r>
            <w:proofErr w:type="gramStart"/>
            <w:r>
              <w:t>Building</w:t>
            </w:r>
            <w:proofErr w:type="gramEnd"/>
            <w:r>
              <w:t xml:space="preserve"> have access</w:t>
            </w:r>
          </w:p>
        </w:tc>
      </w:tr>
      <w:tr w:rsidR="00853A5C" w14:paraId="7B9C54E2" w14:textId="77777777" w:rsidTr="0053246A">
        <w:tc>
          <w:tcPr>
            <w:tcW w:w="3403" w:type="dxa"/>
            <w:hideMark/>
          </w:tcPr>
          <w:p w14:paraId="401E08FC" w14:textId="77777777" w:rsidR="00853A5C" w:rsidRDefault="00853A5C" w:rsidP="00853A5C">
            <w:pPr>
              <w:pStyle w:val="Body"/>
              <w:numPr>
                <w:ilvl w:val="0"/>
                <w:numId w:val="27"/>
              </w:numPr>
              <w:jc w:val="left"/>
              <w:rPr>
                <w:b/>
                <w:bCs/>
              </w:rPr>
            </w:pPr>
            <w:r>
              <w:rPr>
                <w:b/>
                <w:bCs/>
              </w:rPr>
              <w:t>“Contents”</w:t>
            </w:r>
          </w:p>
        </w:tc>
        <w:tc>
          <w:tcPr>
            <w:tcW w:w="4937" w:type="dxa"/>
            <w:gridSpan w:val="2"/>
            <w:hideMark/>
          </w:tcPr>
          <w:p w14:paraId="5B4B878F" w14:textId="77777777" w:rsidR="00853A5C" w:rsidRDefault="00853A5C" w:rsidP="00853A5C">
            <w:pPr>
              <w:pStyle w:val="Body"/>
              <w:numPr>
                <w:ilvl w:val="0"/>
                <w:numId w:val="27"/>
              </w:numPr>
              <w:jc w:val="left"/>
            </w:pPr>
            <w:r>
              <w:t>furniture, furnishings, fixtures, fittings and effects of the dwelling including floor, ceiling and wall coverings, decorative features, white goods and other items and equipment which are provided by the landlord</w:t>
            </w:r>
          </w:p>
        </w:tc>
      </w:tr>
      <w:tr w:rsidR="00853A5C" w14:paraId="71C52EF6" w14:textId="77777777" w:rsidTr="0053246A">
        <w:tc>
          <w:tcPr>
            <w:tcW w:w="3403" w:type="dxa"/>
            <w:hideMark/>
          </w:tcPr>
          <w:p w14:paraId="37715D6F" w14:textId="77777777" w:rsidR="00853A5C" w:rsidRDefault="00853A5C" w:rsidP="00853A5C">
            <w:pPr>
              <w:pStyle w:val="Body"/>
              <w:numPr>
                <w:ilvl w:val="0"/>
                <w:numId w:val="27"/>
              </w:numPr>
              <w:jc w:val="left"/>
              <w:rPr>
                <w:b/>
              </w:rPr>
            </w:pPr>
            <w:r>
              <w:rPr>
                <w:b/>
              </w:rPr>
              <w:t>“Deposit”</w:t>
            </w:r>
          </w:p>
        </w:tc>
        <w:tc>
          <w:tcPr>
            <w:tcW w:w="4937" w:type="dxa"/>
            <w:gridSpan w:val="2"/>
            <w:hideMark/>
          </w:tcPr>
          <w:p w14:paraId="131A4491" w14:textId="25D0CA37" w:rsidR="00853A5C" w:rsidRPr="00C1792B" w:rsidRDefault="00853A5C" w:rsidP="0053246A">
            <w:pPr>
              <w:pStyle w:val="Body"/>
              <w:numPr>
                <w:ilvl w:val="0"/>
                <w:numId w:val="0"/>
              </w:numPr>
              <w:jc w:val="left"/>
            </w:pPr>
            <w:r>
              <w:t xml:space="preserve">the deposit set out in </w:t>
            </w:r>
            <w:r>
              <w:rPr>
                <w:b/>
                <w:bCs/>
              </w:rPr>
              <w:t>Part 2 Key Matters</w:t>
            </w:r>
            <w:r>
              <w:t>, being a security deposit</w:t>
            </w:r>
          </w:p>
        </w:tc>
      </w:tr>
      <w:tr w:rsidR="00853A5C" w14:paraId="730E3850" w14:textId="77777777" w:rsidTr="0053246A">
        <w:tc>
          <w:tcPr>
            <w:tcW w:w="3403" w:type="dxa"/>
            <w:hideMark/>
          </w:tcPr>
          <w:p w14:paraId="34A78DBA" w14:textId="77777777" w:rsidR="00853A5C" w:rsidRDefault="00853A5C" w:rsidP="00853A5C">
            <w:pPr>
              <w:pStyle w:val="Body"/>
              <w:numPr>
                <w:ilvl w:val="0"/>
                <w:numId w:val="27"/>
              </w:numPr>
              <w:jc w:val="left"/>
              <w:rPr>
                <w:b/>
              </w:rPr>
            </w:pPr>
            <w:r>
              <w:rPr>
                <w:b/>
                <w:bCs/>
              </w:rPr>
              <w:t>“Deposit Holder”</w:t>
            </w:r>
          </w:p>
        </w:tc>
        <w:tc>
          <w:tcPr>
            <w:tcW w:w="4937" w:type="dxa"/>
            <w:gridSpan w:val="2"/>
            <w:hideMark/>
          </w:tcPr>
          <w:p w14:paraId="15BB8F97" w14:textId="7E2382B7" w:rsidR="00D653EB" w:rsidRPr="00562DC2" w:rsidRDefault="00853A5C" w:rsidP="00853A5C">
            <w:pPr>
              <w:pStyle w:val="Body"/>
              <w:numPr>
                <w:ilvl w:val="0"/>
                <w:numId w:val="27"/>
              </w:numPr>
              <w:jc w:val="left"/>
            </w:pPr>
            <w:r w:rsidRPr="00562DC2">
              <w:t xml:space="preserve">[the landlord] </w:t>
            </w:r>
            <w:r w:rsidR="00562DC2" w:rsidRPr="00562DC2">
              <w:rPr>
                <w:lang w:eastAsia="en-US"/>
              </w:rPr>
              <w:t>Grainger Land &amp; Regeneration Ltd,</w:t>
            </w:r>
          </w:p>
          <w:p w14:paraId="3FD6D0E8" w14:textId="51191A62" w:rsidR="00853A5C" w:rsidRPr="00562DC2" w:rsidRDefault="00853A5C" w:rsidP="00853A5C">
            <w:pPr>
              <w:pStyle w:val="Body"/>
              <w:numPr>
                <w:ilvl w:val="0"/>
                <w:numId w:val="27"/>
              </w:numPr>
              <w:jc w:val="left"/>
            </w:pPr>
            <w:r w:rsidRPr="00562DC2">
              <w:t>[the Managing Agents]</w:t>
            </w:r>
            <w:r w:rsidR="00D653EB" w:rsidRPr="00562DC2">
              <w:t xml:space="preserve"> </w:t>
            </w:r>
            <w:r w:rsidR="00D653EB" w:rsidRPr="00562DC2">
              <w:rPr>
                <w:lang w:eastAsia="en-US"/>
              </w:rPr>
              <w:t>Grainger Residential Management Ltd</w:t>
            </w:r>
          </w:p>
          <w:p w14:paraId="2F192787" w14:textId="7D811178" w:rsidR="00853A5C" w:rsidRDefault="00853A5C" w:rsidP="00853A5C">
            <w:pPr>
              <w:pStyle w:val="Body"/>
              <w:numPr>
                <w:ilvl w:val="0"/>
                <w:numId w:val="27"/>
              </w:numPr>
              <w:jc w:val="left"/>
            </w:pPr>
            <w:r w:rsidRPr="00562DC2">
              <w:t xml:space="preserve">[[name of scheme], </w:t>
            </w:r>
            <w:r w:rsidR="00D653EB" w:rsidRPr="00562DC2">
              <w:rPr>
                <w:lang w:eastAsia="en-US"/>
              </w:rPr>
              <w:t>Insured TDS Scheme</w:t>
            </w:r>
          </w:p>
        </w:tc>
      </w:tr>
      <w:tr w:rsidR="00D653EB" w14:paraId="378033B1" w14:textId="77777777" w:rsidTr="0053246A">
        <w:tc>
          <w:tcPr>
            <w:tcW w:w="3403" w:type="dxa"/>
          </w:tcPr>
          <w:p w14:paraId="62CF0AF4" w14:textId="77777777" w:rsidR="00D653EB" w:rsidRDefault="00D653EB" w:rsidP="00853A5C">
            <w:pPr>
              <w:pStyle w:val="Body"/>
              <w:numPr>
                <w:ilvl w:val="0"/>
                <w:numId w:val="27"/>
              </w:numPr>
              <w:jc w:val="left"/>
              <w:rPr>
                <w:b/>
                <w:bCs/>
              </w:rPr>
            </w:pPr>
          </w:p>
        </w:tc>
        <w:tc>
          <w:tcPr>
            <w:tcW w:w="4937" w:type="dxa"/>
            <w:gridSpan w:val="2"/>
          </w:tcPr>
          <w:p w14:paraId="3BE41180" w14:textId="77777777" w:rsidR="00D653EB" w:rsidRDefault="00D653EB" w:rsidP="00853A5C">
            <w:pPr>
              <w:pStyle w:val="Body"/>
              <w:numPr>
                <w:ilvl w:val="0"/>
                <w:numId w:val="27"/>
              </w:numPr>
              <w:jc w:val="left"/>
            </w:pPr>
          </w:p>
        </w:tc>
      </w:tr>
      <w:tr w:rsidR="00853A5C" w14:paraId="3125967D" w14:textId="77777777" w:rsidTr="0053246A">
        <w:tc>
          <w:tcPr>
            <w:tcW w:w="3403" w:type="dxa"/>
            <w:hideMark/>
          </w:tcPr>
          <w:p w14:paraId="03933FD7" w14:textId="77777777" w:rsidR="00853A5C" w:rsidRDefault="00853A5C" w:rsidP="00853A5C">
            <w:pPr>
              <w:pStyle w:val="Body"/>
              <w:numPr>
                <w:ilvl w:val="0"/>
                <w:numId w:val="27"/>
              </w:numPr>
              <w:jc w:val="left"/>
              <w:rPr>
                <w:b/>
                <w:bCs/>
              </w:rPr>
            </w:pPr>
            <w:r>
              <w:rPr>
                <w:b/>
                <w:bCs/>
              </w:rPr>
              <w:t>“Designated Bank Account”</w:t>
            </w:r>
          </w:p>
        </w:tc>
        <w:tc>
          <w:tcPr>
            <w:tcW w:w="4937" w:type="dxa"/>
            <w:gridSpan w:val="2"/>
            <w:hideMark/>
          </w:tcPr>
          <w:p w14:paraId="316CAC95" w14:textId="2F117F65" w:rsidR="00853A5C" w:rsidRDefault="00A74678" w:rsidP="00853A5C">
            <w:pPr>
              <w:pStyle w:val="Body"/>
              <w:numPr>
                <w:ilvl w:val="0"/>
                <w:numId w:val="27"/>
              </w:numPr>
              <w:jc w:val="left"/>
            </w:pPr>
            <w:r>
              <w:t>the landlord’s designated bank account for receiving the payment of Rent being such bank account as the landlord may notify you of in writing from time to time</w:t>
            </w:r>
          </w:p>
        </w:tc>
      </w:tr>
      <w:tr w:rsidR="00853A5C" w14:paraId="1699D8BA" w14:textId="77777777" w:rsidTr="0053246A">
        <w:tblPrEx>
          <w:tblLook w:val="0000" w:firstRow="0" w:lastRow="0" w:firstColumn="0" w:lastColumn="0" w:noHBand="0" w:noVBand="0"/>
        </w:tblPrEx>
        <w:trPr>
          <w:gridAfter w:val="1"/>
          <w:wAfter w:w="6" w:type="dxa"/>
        </w:trPr>
        <w:tc>
          <w:tcPr>
            <w:tcW w:w="3403" w:type="dxa"/>
            <w:shd w:val="clear" w:color="auto" w:fill="auto"/>
          </w:tcPr>
          <w:p w14:paraId="0A0B0265" w14:textId="77777777" w:rsidR="00853A5C" w:rsidRPr="00037B83" w:rsidRDefault="00853A5C" w:rsidP="0053246A">
            <w:pPr>
              <w:pStyle w:val="Body"/>
              <w:jc w:val="left"/>
              <w:rPr>
                <w:b/>
                <w:bCs/>
              </w:rPr>
            </w:pPr>
            <w:r w:rsidRPr="00037B83">
              <w:rPr>
                <w:b/>
                <w:bCs/>
              </w:rPr>
              <w:t>“Emergency”</w:t>
            </w:r>
          </w:p>
        </w:tc>
        <w:tc>
          <w:tcPr>
            <w:tcW w:w="4931" w:type="dxa"/>
            <w:shd w:val="clear" w:color="auto" w:fill="auto"/>
          </w:tcPr>
          <w:p w14:paraId="63678D05" w14:textId="77777777" w:rsidR="00853A5C" w:rsidRDefault="00853A5C" w:rsidP="0053246A">
            <w:pPr>
              <w:pStyle w:val="Body"/>
              <w:jc w:val="left"/>
            </w:pPr>
            <w:r>
              <w:t xml:space="preserve">has the meaning given to it in </w:t>
            </w:r>
            <w:r w:rsidRPr="00C1792B">
              <w:rPr>
                <w:b/>
                <w:bCs/>
              </w:rPr>
              <w:t>term 4.6.4</w:t>
            </w:r>
            <w:r>
              <w:rPr>
                <w:b/>
                <w:bCs/>
              </w:rPr>
              <w:t xml:space="preserve"> </w:t>
            </w:r>
            <w:r>
              <w:t xml:space="preserve">of </w:t>
            </w:r>
            <w:r w:rsidRPr="00767CFA">
              <w:rPr>
                <w:b/>
                <w:bCs/>
              </w:rPr>
              <w:t xml:space="preserve">Part </w:t>
            </w:r>
            <w:r>
              <w:rPr>
                <w:b/>
                <w:bCs/>
              </w:rPr>
              <w:t>3</w:t>
            </w:r>
          </w:p>
        </w:tc>
      </w:tr>
      <w:tr w:rsidR="00853A5C" w14:paraId="7F5EF94D" w14:textId="77777777" w:rsidTr="0053246A">
        <w:tblPrEx>
          <w:tblLook w:val="0000" w:firstRow="0" w:lastRow="0" w:firstColumn="0" w:lastColumn="0" w:noHBand="0" w:noVBand="0"/>
        </w:tblPrEx>
        <w:trPr>
          <w:gridAfter w:val="1"/>
          <w:wAfter w:w="6" w:type="dxa"/>
        </w:trPr>
        <w:tc>
          <w:tcPr>
            <w:tcW w:w="3403" w:type="dxa"/>
            <w:shd w:val="clear" w:color="auto" w:fill="auto"/>
          </w:tcPr>
          <w:p w14:paraId="271C1E3B" w14:textId="77777777" w:rsidR="00853A5C" w:rsidRPr="00037B83" w:rsidRDefault="00853A5C" w:rsidP="0053246A">
            <w:pPr>
              <w:pStyle w:val="Body"/>
              <w:jc w:val="left"/>
              <w:rPr>
                <w:b/>
                <w:bCs/>
              </w:rPr>
            </w:pPr>
            <w:r>
              <w:rPr>
                <w:b/>
                <w:bCs/>
              </w:rPr>
              <w:t>“Energy Performance Certificate”</w:t>
            </w:r>
          </w:p>
        </w:tc>
        <w:tc>
          <w:tcPr>
            <w:tcW w:w="4931" w:type="dxa"/>
            <w:shd w:val="clear" w:color="auto" w:fill="auto"/>
          </w:tcPr>
          <w:p w14:paraId="7CC07BEC" w14:textId="77777777" w:rsidR="00853A5C" w:rsidRDefault="00853A5C" w:rsidP="0053246A">
            <w:pPr>
              <w:pStyle w:val="Body"/>
              <w:jc w:val="left"/>
            </w:pPr>
            <w:r>
              <w:t>a certificate as defined in regulation 2(1) of the EPB Regulations</w:t>
            </w:r>
          </w:p>
        </w:tc>
      </w:tr>
      <w:tr w:rsidR="00853A5C" w14:paraId="0D233101" w14:textId="77777777" w:rsidTr="0053246A">
        <w:tblPrEx>
          <w:tblLook w:val="0000" w:firstRow="0" w:lastRow="0" w:firstColumn="0" w:lastColumn="0" w:noHBand="0" w:noVBand="0"/>
        </w:tblPrEx>
        <w:trPr>
          <w:gridAfter w:val="1"/>
          <w:wAfter w:w="6" w:type="dxa"/>
        </w:trPr>
        <w:tc>
          <w:tcPr>
            <w:tcW w:w="3403" w:type="dxa"/>
            <w:shd w:val="clear" w:color="auto" w:fill="auto"/>
          </w:tcPr>
          <w:p w14:paraId="798F06D1" w14:textId="77777777" w:rsidR="00853A5C" w:rsidRDefault="00853A5C" w:rsidP="0053246A">
            <w:pPr>
              <w:pStyle w:val="Body"/>
              <w:jc w:val="left"/>
              <w:rPr>
                <w:b/>
                <w:bCs/>
              </w:rPr>
            </w:pPr>
            <w:r>
              <w:rPr>
                <w:b/>
                <w:bCs/>
              </w:rPr>
              <w:t>“EPB Regulations”</w:t>
            </w:r>
          </w:p>
        </w:tc>
        <w:tc>
          <w:tcPr>
            <w:tcW w:w="4931" w:type="dxa"/>
            <w:shd w:val="clear" w:color="auto" w:fill="auto"/>
          </w:tcPr>
          <w:p w14:paraId="7F0565E6" w14:textId="77777777" w:rsidR="00853A5C" w:rsidRDefault="00853A5C" w:rsidP="0053246A">
            <w:pPr>
              <w:pStyle w:val="Body"/>
              <w:jc w:val="left"/>
            </w:pPr>
            <w:r>
              <w:t>the Energy Performance of Buildings (England and Wales) Regulations 2012 (SI 2012/3118)</w:t>
            </w:r>
          </w:p>
        </w:tc>
      </w:tr>
      <w:tr w:rsidR="00853A5C" w14:paraId="18AB7796" w14:textId="77777777" w:rsidTr="0053246A">
        <w:tblPrEx>
          <w:tblLook w:val="0000" w:firstRow="0" w:lastRow="0" w:firstColumn="0" w:lastColumn="0" w:noHBand="0" w:noVBand="0"/>
        </w:tblPrEx>
        <w:trPr>
          <w:gridAfter w:val="1"/>
          <w:wAfter w:w="6" w:type="dxa"/>
        </w:trPr>
        <w:tc>
          <w:tcPr>
            <w:tcW w:w="3403" w:type="dxa"/>
            <w:shd w:val="clear" w:color="auto" w:fill="auto"/>
          </w:tcPr>
          <w:p w14:paraId="1A1B9E00" w14:textId="77777777" w:rsidR="00853A5C" w:rsidRPr="00037B83" w:rsidRDefault="00853A5C" w:rsidP="0053246A">
            <w:pPr>
              <w:pStyle w:val="Body"/>
              <w:jc w:val="left"/>
              <w:rPr>
                <w:b/>
                <w:bCs/>
              </w:rPr>
            </w:pPr>
            <w:r w:rsidRPr="00037B83">
              <w:rPr>
                <w:b/>
                <w:bCs/>
              </w:rPr>
              <w:t>“Fair Wear and Tear”</w:t>
            </w:r>
          </w:p>
        </w:tc>
        <w:tc>
          <w:tcPr>
            <w:tcW w:w="4931" w:type="dxa"/>
            <w:shd w:val="clear" w:color="auto" w:fill="auto"/>
          </w:tcPr>
          <w:p w14:paraId="3089270A" w14:textId="77777777" w:rsidR="00853A5C" w:rsidRDefault="00853A5C" w:rsidP="0053246A">
            <w:pPr>
              <w:pStyle w:val="Body"/>
              <w:jc w:val="left"/>
            </w:pPr>
            <w:r>
              <w:t>depreciation that naturally and inevitably occurs from reasonable and ordinary use or from ageing</w:t>
            </w:r>
          </w:p>
        </w:tc>
      </w:tr>
      <w:tr w:rsidR="00853A5C" w14:paraId="757A7716" w14:textId="77777777" w:rsidTr="0053246A">
        <w:tc>
          <w:tcPr>
            <w:tcW w:w="3403" w:type="dxa"/>
          </w:tcPr>
          <w:p w14:paraId="05177DE0" w14:textId="566B461A" w:rsidR="00853A5C" w:rsidRDefault="00853A5C" w:rsidP="00853A5C">
            <w:pPr>
              <w:pStyle w:val="Body"/>
              <w:numPr>
                <w:ilvl w:val="0"/>
                <w:numId w:val="27"/>
              </w:numPr>
              <w:jc w:val="left"/>
              <w:rPr>
                <w:b/>
                <w:bCs/>
              </w:rPr>
            </w:pPr>
            <w:r>
              <w:rPr>
                <w:b/>
                <w:bCs/>
              </w:rPr>
              <w:t>“Guarantor”</w:t>
            </w:r>
          </w:p>
        </w:tc>
        <w:tc>
          <w:tcPr>
            <w:tcW w:w="4937" w:type="dxa"/>
            <w:gridSpan w:val="2"/>
          </w:tcPr>
          <w:p w14:paraId="7144BFAE" w14:textId="15006DF4" w:rsidR="00853A5C" w:rsidRDefault="00A74678" w:rsidP="0053246A">
            <w:pPr>
              <w:pStyle w:val="Body"/>
              <w:numPr>
                <w:ilvl w:val="0"/>
                <w:numId w:val="0"/>
              </w:numPr>
              <w:jc w:val="left"/>
            </w:pPr>
            <w:r>
              <w:t xml:space="preserve">the person(s) (if any) named as guarantor in </w:t>
            </w:r>
            <w:r w:rsidRPr="00767CFA">
              <w:rPr>
                <w:b/>
                <w:bCs/>
              </w:rPr>
              <w:t>Part 2 Key Matters</w:t>
            </w:r>
          </w:p>
        </w:tc>
      </w:tr>
      <w:tr w:rsidR="00853A5C" w14:paraId="7D240D70" w14:textId="77777777" w:rsidTr="0053246A">
        <w:tc>
          <w:tcPr>
            <w:tcW w:w="3403" w:type="dxa"/>
          </w:tcPr>
          <w:p w14:paraId="76377103" w14:textId="77777777" w:rsidR="00853A5C" w:rsidRDefault="00853A5C" w:rsidP="00853A5C">
            <w:pPr>
              <w:pStyle w:val="Body"/>
              <w:numPr>
                <w:ilvl w:val="0"/>
                <w:numId w:val="27"/>
              </w:numPr>
              <w:jc w:val="left"/>
              <w:rPr>
                <w:b/>
                <w:bCs/>
              </w:rPr>
            </w:pPr>
            <w:r>
              <w:rPr>
                <w:b/>
                <w:bCs/>
              </w:rPr>
              <w:t>“Initial Rent”</w:t>
            </w:r>
          </w:p>
        </w:tc>
        <w:tc>
          <w:tcPr>
            <w:tcW w:w="4937" w:type="dxa"/>
            <w:gridSpan w:val="2"/>
          </w:tcPr>
          <w:p w14:paraId="47F78131" w14:textId="77777777" w:rsidR="00853A5C" w:rsidRDefault="00853A5C" w:rsidP="00853A5C">
            <w:pPr>
              <w:pStyle w:val="Body"/>
              <w:numPr>
                <w:ilvl w:val="0"/>
                <w:numId w:val="27"/>
              </w:numPr>
              <w:jc w:val="left"/>
            </w:pPr>
            <w:r>
              <w:t xml:space="preserve">the rent payable on the final day of the term of the Preceding Fixed Term Contract </w:t>
            </w:r>
          </w:p>
        </w:tc>
      </w:tr>
      <w:tr w:rsidR="00853A5C" w14:paraId="7FBE615F" w14:textId="77777777" w:rsidTr="0053246A">
        <w:tc>
          <w:tcPr>
            <w:tcW w:w="3403" w:type="dxa"/>
            <w:hideMark/>
          </w:tcPr>
          <w:p w14:paraId="6B247D51" w14:textId="77777777" w:rsidR="00853A5C" w:rsidRDefault="00853A5C" w:rsidP="00853A5C">
            <w:pPr>
              <w:pStyle w:val="Body"/>
              <w:numPr>
                <w:ilvl w:val="0"/>
                <w:numId w:val="27"/>
              </w:numPr>
              <w:jc w:val="left"/>
              <w:rPr>
                <w:b/>
                <w:bCs/>
              </w:rPr>
            </w:pPr>
            <w:r>
              <w:rPr>
                <w:b/>
                <w:bCs/>
              </w:rPr>
              <w:t>“Interest Rate”</w:t>
            </w:r>
          </w:p>
        </w:tc>
        <w:tc>
          <w:tcPr>
            <w:tcW w:w="4937" w:type="dxa"/>
            <w:gridSpan w:val="2"/>
            <w:hideMark/>
          </w:tcPr>
          <w:p w14:paraId="71E88189" w14:textId="77777777" w:rsidR="00853A5C" w:rsidRDefault="00853A5C" w:rsidP="00853A5C">
            <w:pPr>
              <w:pStyle w:val="Body"/>
              <w:numPr>
                <w:ilvl w:val="0"/>
                <w:numId w:val="27"/>
              </w:numPr>
              <w:jc w:val="left"/>
            </w:pPr>
            <w:r>
              <w:t>the rate of 3% above the Bank of England base rate</w:t>
            </w:r>
          </w:p>
        </w:tc>
      </w:tr>
      <w:tr w:rsidR="00853A5C" w14:paraId="48FCFC7E" w14:textId="77777777" w:rsidTr="0053246A">
        <w:tc>
          <w:tcPr>
            <w:tcW w:w="3403" w:type="dxa"/>
            <w:hideMark/>
          </w:tcPr>
          <w:p w14:paraId="45AA7C69" w14:textId="77777777" w:rsidR="00853A5C" w:rsidRDefault="00853A5C" w:rsidP="00853A5C">
            <w:pPr>
              <w:pStyle w:val="Body"/>
              <w:numPr>
                <w:ilvl w:val="0"/>
                <w:numId w:val="27"/>
              </w:numPr>
              <w:jc w:val="left"/>
              <w:rPr>
                <w:b/>
              </w:rPr>
            </w:pPr>
            <w:r>
              <w:t>“</w:t>
            </w:r>
            <w:r>
              <w:rPr>
                <w:b/>
                <w:bCs/>
              </w:rPr>
              <w:t>Internet Services</w:t>
            </w:r>
            <w:r>
              <w:t>”</w:t>
            </w:r>
          </w:p>
        </w:tc>
        <w:tc>
          <w:tcPr>
            <w:tcW w:w="4937" w:type="dxa"/>
            <w:gridSpan w:val="2"/>
            <w:hideMark/>
          </w:tcPr>
          <w:p w14:paraId="3873AE93" w14:textId="77777777" w:rsidR="00853A5C" w:rsidRDefault="00853A5C" w:rsidP="00853A5C">
            <w:pPr>
              <w:pStyle w:val="Body"/>
              <w:numPr>
                <w:ilvl w:val="0"/>
                <w:numId w:val="27"/>
              </w:numPr>
              <w:jc w:val="left"/>
            </w:pPr>
            <w:r>
              <w:t xml:space="preserve">any cable, broadband, data, </w:t>
            </w:r>
            <w:proofErr w:type="spellStart"/>
            <w:r>
              <w:t>WiFi</w:t>
            </w:r>
            <w:proofErr w:type="spellEnd"/>
            <w:r>
              <w:t xml:space="preserve"> or other similar services that are supplied to the dwelling </w:t>
            </w:r>
          </w:p>
        </w:tc>
      </w:tr>
      <w:tr w:rsidR="00853A5C" w14:paraId="73F5476C" w14:textId="77777777" w:rsidTr="0053246A">
        <w:tc>
          <w:tcPr>
            <w:tcW w:w="3403" w:type="dxa"/>
          </w:tcPr>
          <w:p w14:paraId="2C6F455E" w14:textId="77777777" w:rsidR="00853A5C" w:rsidRDefault="00853A5C" w:rsidP="00853A5C">
            <w:pPr>
              <w:pStyle w:val="Body"/>
              <w:numPr>
                <w:ilvl w:val="0"/>
                <w:numId w:val="27"/>
              </w:numPr>
              <w:jc w:val="left"/>
            </w:pPr>
            <w:r>
              <w:t>“</w:t>
            </w:r>
            <w:r>
              <w:rPr>
                <w:b/>
                <w:bCs/>
              </w:rPr>
              <w:t>Internet Services Provider</w:t>
            </w:r>
            <w:r>
              <w:t>”</w:t>
            </w:r>
          </w:p>
        </w:tc>
        <w:tc>
          <w:tcPr>
            <w:tcW w:w="4937" w:type="dxa"/>
            <w:gridSpan w:val="2"/>
          </w:tcPr>
          <w:p w14:paraId="43C4E796" w14:textId="77777777" w:rsidR="00853A5C" w:rsidRDefault="00853A5C" w:rsidP="00853A5C">
            <w:pPr>
              <w:pStyle w:val="Body"/>
              <w:numPr>
                <w:ilvl w:val="0"/>
                <w:numId w:val="27"/>
              </w:numPr>
              <w:jc w:val="left"/>
            </w:pPr>
            <w:r>
              <w:t>means a provider of Internet Services other than the landlord</w:t>
            </w:r>
          </w:p>
        </w:tc>
      </w:tr>
      <w:tr w:rsidR="00853A5C" w14:paraId="46B875E6" w14:textId="77777777" w:rsidTr="0053246A">
        <w:tc>
          <w:tcPr>
            <w:tcW w:w="3403" w:type="dxa"/>
            <w:hideMark/>
          </w:tcPr>
          <w:p w14:paraId="23C1E396" w14:textId="77777777" w:rsidR="00853A5C" w:rsidRDefault="00853A5C" w:rsidP="00853A5C">
            <w:pPr>
              <w:pStyle w:val="Body"/>
              <w:numPr>
                <w:ilvl w:val="0"/>
                <w:numId w:val="27"/>
              </w:numPr>
              <w:jc w:val="left"/>
              <w:rPr>
                <w:b/>
                <w:bCs/>
              </w:rPr>
            </w:pPr>
            <w:r>
              <w:rPr>
                <w:b/>
                <w:bCs/>
              </w:rPr>
              <w:t>“Inventory”</w:t>
            </w:r>
          </w:p>
        </w:tc>
        <w:tc>
          <w:tcPr>
            <w:tcW w:w="4937" w:type="dxa"/>
            <w:gridSpan w:val="2"/>
            <w:hideMark/>
          </w:tcPr>
          <w:p w14:paraId="6044B3F4" w14:textId="77777777" w:rsidR="00853A5C" w:rsidRDefault="00853A5C" w:rsidP="00853A5C">
            <w:pPr>
              <w:pStyle w:val="Body"/>
              <w:numPr>
                <w:ilvl w:val="0"/>
                <w:numId w:val="27"/>
              </w:numPr>
              <w:jc w:val="left"/>
            </w:pPr>
            <w:r>
              <w:t>any document prepared by the landlord, the Managing Agents or an inventory clerk and provided to you pursuant to the Preceding Fixed Term Contract or if applicable any other earlier occupation contract</w:t>
            </w:r>
            <w:r>
              <w:rPr>
                <w:b/>
                <w:bCs/>
              </w:rPr>
              <w:t xml:space="preserve"> </w:t>
            </w:r>
            <w:r>
              <w:t xml:space="preserve">which sets out the Contents of the dwelling and describes their state and condition. Such document may be relied upon when you vacate the dwelling at the end of the contract in assessing damage or compensation for damage </w:t>
            </w:r>
          </w:p>
        </w:tc>
      </w:tr>
      <w:tr w:rsidR="00853A5C" w14:paraId="5F6706F7" w14:textId="77777777" w:rsidTr="0053246A">
        <w:tc>
          <w:tcPr>
            <w:tcW w:w="3403" w:type="dxa"/>
            <w:hideMark/>
          </w:tcPr>
          <w:p w14:paraId="2D8FE5BA" w14:textId="77777777" w:rsidR="00853A5C" w:rsidRDefault="00853A5C" w:rsidP="00853A5C">
            <w:pPr>
              <w:pStyle w:val="Body"/>
              <w:numPr>
                <w:ilvl w:val="0"/>
                <w:numId w:val="27"/>
              </w:numPr>
              <w:jc w:val="left"/>
              <w:rPr>
                <w:b/>
                <w:bCs/>
              </w:rPr>
            </w:pPr>
            <w:r>
              <w:rPr>
                <w:b/>
                <w:bCs/>
              </w:rPr>
              <w:t>“Managing Agents”</w:t>
            </w:r>
          </w:p>
        </w:tc>
        <w:tc>
          <w:tcPr>
            <w:tcW w:w="4937" w:type="dxa"/>
            <w:gridSpan w:val="2"/>
            <w:hideMark/>
          </w:tcPr>
          <w:p w14:paraId="046CDD00" w14:textId="77777777" w:rsidR="00853A5C" w:rsidRDefault="00853A5C" w:rsidP="00853A5C">
            <w:pPr>
              <w:pStyle w:val="Body"/>
              <w:numPr>
                <w:ilvl w:val="0"/>
                <w:numId w:val="27"/>
              </w:numPr>
              <w:jc w:val="left"/>
            </w:pPr>
            <w:r>
              <w:t xml:space="preserve">any person or firm appointed by the landlord to manage the </w:t>
            </w:r>
            <w:proofErr w:type="gramStart"/>
            <w:r>
              <w:t>Building</w:t>
            </w:r>
            <w:proofErr w:type="gramEnd"/>
            <w:r>
              <w:t xml:space="preserve"> and to perform the landlord’s responsibilities under this contract</w:t>
            </w:r>
          </w:p>
        </w:tc>
      </w:tr>
      <w:tr w:rsidR="00853A5C" w14:paraId="46B9565F" w14:textId="77777777" w:rsidTr="0053246A">
        <w:tc>
          <w:tcPr>
            <w:tcW w:w="3403" w:type="dxa"/>
          </w:tcPr>
          <w:p w14:paraId="0E8313E4" w14:textId="77777777" w:rsidR="00853A5C" w:rsidRDefault="00853A5C" w:rsidP="00853A5C">
            <w:pPr>
              <w:pStyle w:val="Body"/>
              <w:numPr>
                <w:ilvl w:val="0"/>
                <w:numId w:val="27"/>
              </w:numPr>
              <w:jc w:val="left"/>
              <w:rPr>
                <w:b/>
                <w:bCs/>
              </w:rPr>
            </w:pPr>
            <w:r>
              <w:rPr>
                <w:b/>
                <w:bCs/>
              </w:rPr>
              <w:t xml:space="preserve">“Original Occupation Date” </w:t>
            </w:r>
          </w:p>
        </w:tc>
        <w:tc>
          <w:tcPr>
            <w:tcW w:w="4937" w:type="dxa"/>
            <w:gridSpan w:val="2"/>
          </w:tcPr>
          <w:p w14:paraId="559EC35B" w14:textId="77777777" w:rsidR="00853A5C" w:rsidRDefault="00853A5C" w:rsidP="00853A5C">
            <w:pPr>
              <w:pStyle w:val="Body"/>
              <w:numPr>
                <w:ilvl w:val="0"/>
                <w:numId w:val="27"/>
              </w:numPr>
              <w:jc w:val="left"/>
            </w:pPr>
            <w:r>
              <w:t>the date on which you first took occupation of the dwelling under the Preceding Fixed Term Occupation Contract or if applicable any other earlier occupation contract</w:t>
            </w:r>
          </w:p>
        </w:tc>
      </w:tr>
      <w:tr w:rsidR="00853A5C" w14:paraId="5CBFE5C8" w14:textId="77777777" w:rsidTr="0053246A">
        <w:tc>
          <w:tcPr>
            <w:tcW w:w="3403" w:type="dxa"/>
            <w:hideMark/>
          </w:tcPr>
          <w:p w14:paraId="4F334BF5" w14:textId="77777777" w:rsidR="00853A5C" w:rsidRDefault="00853A5C" w:rsidP="00853A5C">
            <w:pPr>
              <w:pStyle w:val="Body"/>
              <w:numPr>
                <w:ilvl w:val="0"/>
                <w:numId w:val="27"/>
              </w:numPr>
              <w:jc w:val="left"/>
              <w:rPr>
                <w:b/>
                <w:bCs/>
                <w:color w:val="FF0000"/>
              </w:rPr>
            </w:pPr>
            <w:r>
              <w:rPr>
                <w:b/>
                <w:bCs/>
              </w:rPr>
              <w:t>“Permitted Occupiers”</w:t>
            </w:r>
          </w:p>
        </w:tc>
        <w:tc>
          <w:tcPr>
            <w:tcW w:w="4937" w:type="dxa"/>
            <w:gridSpan w:val="2"/>
            <w:hideMark/>
          </w:tcPr>
          <w:p w14:paraId="7DF5E0D9" w14:textId="55EA776C" w:rsidR="00853A5C" w:rsidRPr="00E85E11" w:rsidRDefault="00853A5C" w:rsidP="0053246A">
            <w:pPr>
              <w:pStyle w:val="aDefinition"/>
              <w:tabs>
                <w:tab w:val="clear" w:pos="851"/>
                <w:tab w:val="left" w:pos="720"/>
              </w:tabs>
              <w:rPr>
                <w:color w:val="FF0000"/>
              </w:rPr>
            </w:pPr>
            <w:r>
              <w:t xml:space="preserve">the persons listed in </w:t>
            </w:r>
            <w:r>
              <w:rPr>
                <w:b/>
                <w:bCs/>
              </w:rPr>
              <w:t>Annexure 4</w:t>
            </w:r>
          </w:p>
        </w:tc>
      </w:tr>
      <w:tr w:rsidR="00853A5C" w14:paraId="528848B2" w14:textId="77777777" w:rsidTr="0053246A">
        <w:tc>
          <w:tcPr>
            <w:tcW w:w="3403" w:type="dxa"/>
          </w:tcPr>
          <w:p w14:paraId="48DF1AB9" w14:textId="77777777" w:rsidR="00853A5C" w:rsidRDefault="00853A5C" w:rsidP="00853A5C">
            <w:pPr>
              <w:pStyle w:val="Body"/>
              <w:numPr>
                <w:ilvl w:val="0"/>
                <w:numId w:val="27"/>
              </w:numPr>
              <w:jc w:val="left"/>
              <w:rPr>
                <w:b/>
                <w:bCs/>
              </w:rPr>
            </w:pPr>
            <w:r>
              <w:rPr>
                <w:b/>
                <w:bCs/>
              </w:rPr>
              <w:t>“Preceding Fixed Term Contract”</w:t>
            </w:r>
          </w:p>
        </w:tc>
        <w:tc>
          <w:tcPr>
            <w:tcW w:w="4937" w:type="dxa"/>
            <w:gridSpan w:val="2"/>
          </w:tcPr>
          <w:p w14:paraId="321108B8" w14:textId="77777777" w:rsidR="00853A5C" w:rsidRDefault="00853A5C" w:rsidP="0053246A">
            <w:pPr>
              <w:pStyle w:val="aDefinition"/>
              <w:tabs>
                <w:tab w:val="clear" w:pos="851"/>
                <w:tab w:val="left" w:pos="720"/>
              </w:tabs>
              <w:ind w:left="0" w:firstLine="0"/>
            </w:pPr>
            <w:r>
              <w:t>The standard fixed term occupation contract that immediately preceded the creation of this standard periodic occupation contract under sections 184 and 185 of the Act</w:t>
            </w:r>
          </w:p>
        </w:tc>
      </w:tr>
      <w:tr w:rsidR="00853A5C" w14:paraId="658A7A93" w14:textId="77777777" w:rsidTr="0053246A">
        <w:tc>
          <w:tcPr>
            <w:tcW w:w="3403" w:type="dxa"/>
          </w:tcPr>
          <w:p w14:paraId="5159A3F0" w14:textId="77777777" w:rsidR="00853A5C" w:rsidRDefault="00853A5C" w:rsidP="00853A5C">
            <w:pPr>
              <w:pStyle w:val="Body"/>
              <w:numPr>
                <w:ilvl w:val="0"/>
                <w:numId w:val="27"/>
              </w:numPr>
              <w:jc w:val="left"/>
              <w:rPr>
                <w:b/>
              </w:rPr>
            </w:pPr>
            <w:r>
              <w:rPr>
                <w:b/>
              </w:rPr>
              <w:t>“Regulations”</w:t>
            </w:r>
          </w:p>
        </w:tc>
        <w:tc>
          <w:tcPr>
            <w:tcW w:w="4937" w:type="dxa"/>
            <w:gridSpan w:val="2"/>
          </w:tcPr>
          <w:p w14:paraId="76F30EC4" w14:textId="77777777" w:rsidR="00853A5C" w:rsidRDefault="00853A5C" w:rsidP="00853A5C">
            <w:pPr>
              <w:pStyle w:val="Body"/>
              <w:numPr>
                <w:ilvl w:val="0"/>
                <w:numId w:val="27"/>
              </w:numPr>
              <w:jc w:val="left"/>
            </w:pPr>
            <w:r>
              <w:t xml:space="preserve">the rules and regulations governing your use of the dwelling, the Common Parts and the Building set out in </w:t>
            </w:r>
            <w:r>
              <w:rPr>
                <w:b/>
                <w:bCs/>
              </w:rPr>
              <w:t xml:space="preserve">Annexure 3 </w:t>
            </w:r>
          </w:p>
        </w:tc>
      </w:tr>
      <w:tr w:rsidR="00853A5C" w14:paraId="05E464A0" w14:textId="77777777" w:rsidTr="0053246A">
        <w:tc>
          <w:tcPr>
            <w:tcW w:w="3403" w:type="dxa"/>
            <w:hideMark/>
          </w:tcPr>
          <w:p w14:paraId="0C8D3F88" w14:textId="77777777" w:rsidR="00853A5C" w:rsidRDefault="00853A5C" w:rsidP="00853A5C">
            <w:pPr>
              <w:pStyle w:val="Body"/>
              <w:numPr>
                <w:ilvl w:val="0"/>
                <w:numId w:val="27"/>
              </w:numPr>
              <w:jc w:val="left"/>
              <w:rPr>
                <w:b/>
              </w:rPr>
            </w:pPr>
            <w:r>
              <w:rPr>
                <w:b/>
              </w:rPr>
              <w:t>“Rent”</w:t>
            </w:r>
          </w:p>
        </w:tc>
        <w:tc>
          <w:tcPr>
            <w:tcW w:w="4937" w:type="dxa"/>
            <w:gridSpan w:val="2"/>
            <w:hideMark/>
          </w:tcPr>
          <w:p w14:paraId="21CB0DFD" w14:textId="77777777" w:rsidR="00853A5C" w:rsidRDefault="00853A5C" w:rsidP="00853A5C">
            <w:pPr>
              <w:pStyle w:val="Body"/>
              <w:numPr>
                <w:ilvl w:val="0"/>
                <w:numId w:val="27"/>
              </w:numPr>
              <w:jc w:val="left"/>
            </w:pPr>
            <w:r>
              <w:t xml:space="preserve">the Initial Rent subject to variation in accordance with </w:t>
            </w:r>
            <w:r>
              <w:rPr>
                <w:b/>
                <w:bCs/>
              </w:rPr>
              <w:t>term 1.4</w:t>
            </w:r>
            <w:r>
              <w:t xml:space="preserve"> of </w:t>
            </w:r>
            <w:r>
              <w:rPr>
                <w:b/>
                <w:bCs/>
              </w:rPr>
              <w:t>Part 3</w:t>
            </w:r>
          </w:p>
        </w:tc>
      </w:tr>
      <w:tr w:rsidR="00853A5C" w14:paraId="215CCA10" w14:textId="77777777" w:rsidTr="0053246A">
        <w:tc>
          <w:tcPr>
            <w:tcW w:w="3403" w:type="dxa"/>
            <w:hideMark/>
          </w:tcPr>
          <w:p w14:paraId="25F50D11" w14:textId="77777777" w:rsidR="00853A5C" w:rsidRDefault="00853A5C" w:rsidP="00853A5C">
            <w:pPr>
              <w:pStyle w:val="Body"/>
              <w:numPr>
                <w:ilvl w:val="0"/>
                <w:numId w:val="27"/>
              </w:numPr>
              <w:jc w:val="left"/>
              <w:rPr>
                <w:b/>
                <w:color w:val="FF0000"/>
              </w:rPr>
            </w:pPr>
            <w:r>
              <w:rPr>
                <w:b/>
              </w:rPr>
              <w:t>“Rent Days”</w:t>
            </w:r>
          </w:p>
        </w:tc>
        <w:tc>
          <w:tcPr>
            <w:tcW w:w="4937" w:type="dxa"/>
            <w:gridSpan w:val="2"/>
            <w:hideMark/>
          </w:tcPr>
          <w:p w14:paraId="45030ED5" w14:textId="19F169DF" w:rsidR="00853A5C" w:rsidRDefault="00A74678" w:rsidP="00853A5C">
            <w:pPr>
              <w:pStyle w:val="Body"/>
              <w:numPr>
                <w:ilvl w:val="0"/>
                <w:numId w:val="27"/>
              </w:numPr>
              <w:jc w:val="left"/>
              <w:rPr>
                <w:color w:val="FF0000"/>
              </w:rPr>
            </w:pPr>
            <w:r>
              <w:t xml:space="preserve">the day for the payment of </w:t>
            </w:r>
            <w:r w:rsidR="00C87028">
              <w:t>R</w:t>
            </w:r>
            <w:r>
              <w:t xml:space="preserve">ent </w:t>
            </w:r>
            <w:r w:rsidR="00C87028">
              <w:t xml:space="preserve">each month as </w:t>
            </w:r>
            <w:r>
              <w:t xml:space="preserve">set out in </w:t>
            </w:r>
            <w:r>
              <w:rPr>
                <w:b/>
                <w:bCs/>
              </w:rPr>
              <w:t>Part 2 Key Matters</w:t>
            </w:r>
          </w:p>
        </w:tc>
      </w:tr>
      <w:tr w:rsidR="00853A5C" w14:paraId="64258542" w14:textId="77777777" w:rsidTr="0053246A">
        <w:trPr>
          <w:trHeight w:val="816"/>
        </w:trPr>
        <w:tc>
          <w:tcPr>
            <w:tcW w:w="3403" w:type="dxa"/>
            <w:hideMark/>
          </w:tcPr>
          <w:p w14:paraId="7FC082A1" w14:textId="77777777" w:rsidR="00853A5C" w:rsidRDefault="00853A5C" w:rsidP="00853A5C">
            <w:pPr>
              <w:pStyle w:val="Body"/>
              <w:numPr>
                <w:ilvl w:val="0"/>
                <w:numId w:val="27"/>
              </w:numPr>
              <w:jc w:val="left"/>
              <w:rPr>
                <w:b/>
              </w:rPr>
            </w:pPr>
            <w:r>
              <w:rPr>
                <w:b/>
                <w:bCs/>
              </w:rPr>
              <w:t>“Utility or Utilities”</w:t>
            </w:r>
          </w:p>
        </w:tc>
        <w:tc>
          <w:tcPr>
            <w:tcW w:w="4937" w:type="dxa"/>
            <w:gridSpan w:val="2"/>
            <w:hideMark/>
          </w:tcPr>
          <w:p w14:paraId="17604AE2" w14:textId="77777777" w:rsidR="00853A5C" w:rsidRDefault="00853A5C" w:rsidP="00853A5C">
            <w:pPr>
              <w:pStyle w:val="Body"/>
              <w:numPr>
                <w:ilvl w:val="0"/>
                <w:numId w:val="27"/>
              </w:numPr>
              <w:jc w:val="left"/>
            </w:pPr>
            <w:r>
              <w:t>electricity, gas or other fuel or water (including sewerage) services, heating, hot water, telephone, cable television or satellite television</w:t>
            </w:r>
          </w:p>
        </w:tc>
      </w:tr>
      <w:tr w:rsidR="00853A5C" w14:paraId="4A8A0D58" w14:textId="77777777" w:rsidTr="0053246A">
        <w:trPr>
          <w:trHeight w:val="816"/>
        </w:trPr>
        <w:tc>
          <w:tcPr>
            <w:tcW w:w="3403" w:type="dxa"/>
          </w:tcPr>
          <w:p w14:paraId="0E7627EB" w14:textId="77777777" w:rsidR="00853A5C" w:rsidRDefault="00853A5C" w:rsidP="00853A5C">
            <w:pPr>
              <w:pStyle w:val="Body"/>
              <w:numPr>
                <w:ilvl w:val="0"/>
                <w:numId w:val="27"/>
              </w:numPr>
              <w:jc w:val="left"/>
              <w:rPr>
                <w:b/>
                <w:bCs/>
              </w:rPr>
            </w:pPr>
            <w:r>
              <w:t>“</w:t>
            </w:r>
            <w:r>
              <w:rPr>
                <w:b/>
                <w:bCs/>
              </w:rPr>
              <w:t>Utility Company</w:t>
            </w:r>
            <w:r>
              <w:t>”</w:t>
            </w:r>
          </w:p>
        </w:tc>
        <w:tc>
          <w:tcPr>
            <w:tcW w:w="4937" w:type="dxa"/>
            <w:gridSpan w:val="2"/>
          </w:tcPr>
          <w:p w14:paraId="65E62E45" w14:textId="77777777" w:rsidR="00853A5C" w:rsidRDefault="00853A5C" w:rsidP="00853A5C">
            <w:pPr>
              <w:pStyle w:val="Body"/>
              <w:numPr>
                <w:ilvl w:val="0"/>
                <w:numId w:val="27"/>
              </w:numPr>
              <w:jc w:val="left"/>
            </w:pPr>
            <w:r>
              <w:t>means a provider of Utilities other than the landlord</w:t>
            </w:r>
          </w:p>
        </w:tc>
      </w:tr>
    </w:tbl>
    <w:p w14:paraId="2D2EC19C" w14:textId="77777777" w:rsidR="00853A5C" w:rsidRDefault="00853A5C" w:rsidP="00853A5C">
      <w:pPr>
        <w:pStyle w:val="Level2"/>
        <w:numPr>
          <w:ilvl w:val="1"/>
          <w:numId w:val="7"/>
        </w:numPr>
        <w:jc w:val="left"/>
      </w:pPr>
      <w:r>
        <w:t xml:space="preserve">Words importing the </w:t>
      </w:r>
      <w:r>
        <w:rPr>
          <w:b/>
          <w:bCs/>
        </w:rPr>
        <w:t>“singular”</w:t>
      </w:r>
      <w:r>
        <w:t xml:space="preserve"> number include the </w:t>
      </w:r>
      <w:r>
        <w:rPr>
          <w:b/>
          <w:bCs/>
        </w:rPr>
        <w:t>“plural”</w:t>
      </w:r>
      <w:r>
        <w:t xml:space="preserve"> number and </w:t>
      </w:r>
      <w:proofErr w:type="gramStart"/>
      <w:r>
        <w:t>vice versa;</w:t>
      </w:r>
      <w:proofErr w:type="gramEnd"/>
    </w:p>
    <w:p w14:paraId="75C652F0" w14:textId="77777777" w:rsidR="00853A5C" w:rsidRDefault="00853A5C" w:rsidP="00853A5C">
      <w:pPr>
        <w:pStyle w:val="Level2"/>
        <w:numPr>
          <w:ilvl w:val="1"/>
          <w:numId w:val="7"/>
        </w:numPr>
        <w:jc w:val="left"/>
      </w:pPr>
      <w:r>
        <w:t xml:space="preserve">The landlord can enforce the terms of this contract relating to you or the Guarantor (if relevant) against all of you together or each one of you separately if there is more than one of you.  This is known as </w:t>
      </w:r>
      <w:r>
        <w:rPr>
          <w:b/>
          <w:bCs/>
        </w:rPr>
        <w:t>“Joint and Several Liability</w:t>
      </w:r>
      <w:proofErr w:type="gramStart"/>
      <w:r>
        <w:rPr>
          <w:b/>
          <w:bCs/>
        </w:rPr>
        <w:t>”</w:t>
      </w:r>
      <w:r>
        <w:t>;</w:t>
      </w:r>
      <w:proofErr w:type="gramEnd"/>
    </w:p>
    <w:p w14:paraId="5468B626" w14:textId="77777777" w:rsidR="00853A5C" w:rsidRDefault="00853A5C" w:rsidP="00853A5C">
      <w:pPr>
        <w:pStyle w:val="Level2"/>
        <w:numPr>
          <w:ilvl w:val="1"/>
          <w:numId w:val="7"/>
        </w:numPr>
        <w:jc w:val="left"/>
      </w:pPr>
      <w:r>
        <w:t xml:space="preserve">If a term in this contract requires you not to do something you must not allow the Permitted Occupiers, guests or anyone you are responsible for to do </w:t>
      </w:r>
      <w:proofErr w:type="gramStart"/>
      <w:r>
        <w:t>it;</w:t>
      </w:r>
      <w:proofErr w:type="gramEnd"/>
    </w:p>
    <w:p w14:paraId="5020BE79" w14:textId="77777777" w:rsidR="00853A5C" w:rsidRDefault="00853A5C" w:rsidP="00853A5C">
      <w:pPr>
        <w:pStyle w:val="Level2"/>
        <w:numPr>
          <w:ilvl w:val="1"/>
          <w:numId w:val="7"/>
        </w:numPr>
        <w:jc w:val="left"/>
      </w:pPr>
      <w:r>
        <w:t xml:space="preserve">References to you includes anyone entitled to possession of the dwelling under this </w:t>
      </w:r>
      <w:proofErr w:type="gramStart"/>
      <w:r>
        <w:t>contract;</w:t>
      </w:r>
      <w:proofErr w:type="gramEnd"/>
    </w:p>
    <w:p w14:paraId="13380CAA" w14:textId="77777777" w:rsidR="00853A5C" w:rsidRDefault="00853A5C" w:rsidP="00853A5C">
      <w:pPr>
        <w:pStyle w:val="Level2"/>
        <w:numPr>
          <w:ilvl w:val="1"/>
          <w:numId w:val="7"/>
        </w:numPr>
        <w:jc w:val="left"/>
      </w:pPr>
      <w:r>
        <w:t xml:space="preserve">References to the landlord include its successors in title and the person immediately entitled to the reversion of this </w:t>
      </w:r>
      <w:proofErr w:type="gramStart"/>
      <w:r>
        <w:t>contract;</w:t>
      </w:r>
      <w:proofErr w:type="gramEnd"/>
      <w:r>
        <w:t xml:space="preserve"> </w:t>
      </w:r>
    </w:p>
    <w:p w14:paraId="684A8E07" w14:textId="77777777" w:rsidR="00853A5C" w:rsidRDefault="00853A5C" w:rsidP="00853A5C">
      <w:pPr>
        <w:pStyle w:val="Level2"/>
        <w:numPr>
          <w:ilvl w:val="1"/>
          <w:numId w:val="7"/>
        </w:numPr>
        <w:jc w:val="left"/>
      </w:pPr>
      <w:r>
        <w:t xml:space="preserve">References to the dwelling, the Building and the Common Parts include any part of them unless specific reference is made to the whole of </w:t>
      </w:r>
      <w:proofErr w:type="gramStart"/>
      <w:r>
        <w:t>them;</w:t>
      </w:r>
      <w:proofErr w:type="gramEnd"/>
    </w:p>
    <w:p w14:paraId="0F378C32" w14:textId="77777777" w:rsidR="00853A5C" w:rsidRPr="00822816" w:rsidRDefault="00853A5C" w:rsidP="00853A5C">
      <w:pPr>
        <w:pStyle w:val="Body"/>
        <w:keepNext/>
        <w:rPr>
          <w:b/>
          <w:bCs/>
        </w:rPr>
      </w:pPr>
      <w:r w:rsidRPr="00822816">
        <w:rPr>
          <w:b/>
          <w:bCs/>
        </w:rPr>
        <w:t xml:space="preserve">Your additional obligations </w:t>
      </w:r>
    </w:p>
    <w:p w14:paraId="610A11FC" w14:textId="77777777" w:rsidR="00853A5C" w:rsidRPr="001D361C" w:rsidRDefault="00853A5C" w:rsidP="00853A5C">
      <w:pPr>
        <w:pStyle w:val="Level1"/>
        <w:numPr>
          <w:ilvl w:val="0"/>
          <w:numId w:val="7"/>
        </w:numPr>
      </w:pPr>
      <w:r>
        <w:t xml:space="preserve">You must: </w:t>
      </w:r>
    </w:p>
    <w:p w14:paraId="5A60D6BF" w14:textId="77777777" w:rsidR="00853A5C" w:rsidRDefault="00853A5C" w:rsidP="00853A5C">
      <w:pPr>
        <w:pStyle w:val="Level3"/>
        <w:numPr>
          <w:ilvl w:val="2"/>
          <w:numId w:val="7"/>
        </w:numPr>
      </w:pPr>
      <w:r>
        <w:t xml:space="preserve">comply with the </w:t>
      </w:r>
      <w:proofErr w:type="gramStart"/>
      <w:r>
        <w:t>Regulations;</w:t>
      </w:r>
      <w:proofErr w:type="gramEnd"/>
      <w:r>
        <w:t xml:space="preserve"> </w:t>
      </w:r>
    </w:p>
    <w:p w14:paraId="501B544C" w14:textId="77777777" w:rsidR="00853A5C" w:rsidRDefault="00853A5C" w:rsidP="00853A5C">
      <w:pPr>
        <w:pStyle w:val="Level3"/>
        <w:numPr>
          <w:ilvl w:val="2"/>
          <w:numId w:val="7"/>
        </w:numPr>
      </w:pPr>
      <w:r>
        <w:t xml:space="preserve">comply with all relevant </w:t>
      </w:r>
      <w:proofErr w:type="gramStart"/>
      <w:r>
        <w:t>legislation;</w:t>
      </w:r>
      <w:proofErr w:type="gramEnd"/>
      <w:r>
        <w:t xml:space="preserve"> </w:t>
      </w:r>
    </w:p>
    <w:p w14:paraId="437DCB90" w14:textId="77777777" w:rsidR="00853A5C" w:rsidRDefault="00853A5C" w:rsidP="00853A5C">
      <w:pPr>
        <w:pStyle w:val="Level3"/>
        <w:numPr>
          <w:ilvl w:val="2"/>
          <w:numId w:val="7"/>
        </w:numPr>
      </w:pPr>
      <w:r>
        <w:t xml:space="preserve">ensure that any electrical appliances or devices (including all extension leads) you bring into the </w:t>
      </w:r>
      <w:proofErr w:type="gramStart"/>
      <w:r>
        <w:t>dwelling</w:t>
      </w:r>
      <w:proofErr w:type="gramEnd"/>
      <w:r>
        <w:t xml:space="preserve"> or the Common Parts are PAT </w:t>
      </w:r>
      <w:proofErr w:type="gramStart"/>
      <w:r>
        <w:t>tested;</w:t>
      </w:r>
      <w:proofErr w:type="gramEnd"/>
    </w:p>
    <w:p w14:paraId="4BF738FD" w14:textId="77777777" w:rsidR="00853A5C" w:rsidRDefault="00853A5C" w:rsidP="00853A5C">
      <w:pPr>
        <w:pStyle w:val="Level3"/>
        <w:numPr>
          <w:ilvl w:val="2"/>
          <w:numId w:val="7"/>
        </w:numPr>
      </w:pPr>
      <w:r>
        <w:t xml:space="preserve">take all reasonable actions to prevent further damage to the dwelling and/or the Building in an Emergency so long as it is safe to do </w:t>
      </w:r>
      <w:proofErr w:type="gramStart"/>
      <w:r>
        <w:t>so;</w:t>
      </w:r>
      <w:proofErr w:type="gramEnd"/>
    </w:p>
    <w:p w14:paraId="66522E68" w14:textId="77777777" w:rsidR="00853A5C" w:rsidRDefault="00853A5C" w:rsidP="00853A5C">
      <w:pPr>
        <w:pStyle w:val="Level3"/>
        <w:numPr>
          <w:ilvl w:val="2"/>
          <w:numId w:val="7"/>
        </w:numPr>
      </w:pPr>
      <w:r w:rsidRPr="00C95EDE">
        <w:t>test weekly any smoke</w:t>
      </w:r>
      <w:r>
        <w:t>, carbon monoxide</w:t>
      </w:r>
      <w:r w:rsidRPr="00C95EDE">
        <w:t xml:space="preserve"> and other alarms fitted in the </w:t>
      </w:r>
      <w:r>
        <w:t>dwelling</w:t>
      </w:r>
      <w:r w:rsidRPr="00C95EDE">
        <w:t xml:space="preserve"> and replace any battery in an alarm which you find is not working. You must let </w:t>
      </w:r>
      <w:r>
        <w:t>the landlord</w:t>
      </w:r>
      <w:r w:rsidRPr="00C95EDE">
        <w:t xml:space="preserve"> know as soon as possible if the alarm does not work after you fit a new battery. You must not tamper with or adjust smoke or carbon monoxide detection or fire-fighting </w:t>
      </w:r>
      <w:proofErr w:type="gramStart"/>
      <w:r w:rsidRPr="00C95EDE">
        <w:t>equipment</w:t>
      </w:r>
      <w:r>
        <w:t>;</w:t>
      </w:r>
      <w:proofErr w:type="gramEnd"/>
    </w:p>
    <w:p w14:paraId="79CB2637" w14:textId="77777777" w:rsidR="00853A5C" w:rsidRDefault="00853A5C" w:rsidP="00853A5C">
      <w:pPr>
        <w:pStyle w:val="Level3"/>
        <w:numPr>
          <w:ilvl w:val="2"/>
          <w:numId w:val="7"/>
        </w:numPr>
      </w:pPr>
      <w:r w:rsidRPr="00C95EDE">
        <w:t xml:space="preserve">take reasonable care to heat and ventilate the </w:t>
      </w:r>
      <w:r>
        <w:t>dwelling</w:t>
      </w:r>
      <w:r w:rsidRPr="00C95EDE">
        <w:t xml:space="preserve"> to help prevent condensation, including consistent use of any extractors installed within the </w:t>
      </w:r>
      <w:r>
        <w:t>dwelling</w:t>
      </w:r>
      <w:r w:rsidRPr="00C95EDE">
        <w:t xml:space="preserve">. If there is condensation, you must wipe it down and clean any surfaces when necessary to prevent mould building up or damage to the </w:t>
      </w:r>
      <w:r>
        <w:t>dwelling</w:t>
      </w:r>
      <w:r w:rsidRPr="00C95EDE">
        <w:t xml:space="preserve"> and </w:t>
      </w:r>
      <w:r>
        <w:t>the Contents</w:t>
      </w:r>
      <w:r w:rsidRPr="00C95EDE">
        <w:t xml:space="preserve">. If the </w:t>
      </w:r>
      <w:r>
        <w:t>dwelling</w:t>
      </w:r>
      <w:r w:rsidRPr="00C95EDE">
        <w:t xml:space="preserve"> benefit</w:t>
      </w:r>
      <w:r>
        <w:t>s</w:t>
      </w:r>
      <w:r w:rsidRPr="00C95EDE">
        <w:t xml:space="preserve"> from a </w:t>
      </w:r>
      <w:r>
        <w:t>m</w:t>
      </w:r>
      <w:r w:rsidRPr="00C95EDE">
        <w:t xml:space="preserve">echanical </w:t>
      </w:r>
      <w:r>
        <w:t>v</w:t>
      </w:r>
      <w:r w:rsidRPr="00C95EDE">
        <w:t xml:space="preserve">entilation with </w:t>
      </w:r>
      <w:r>
        <w:t>h</w:t>
      </w:r>
      <w:r w:rsidRPr="00C95EDE">
        <w:t xml:space="preserve">eat </w:t>
      </w:r>
      <w:r>
        <w:t>r</w:t>
      </w:r>
      <w:r w:rsidRPr="00C95EDE">
        <w:t xml:space="preserve">ecovery system you must not turn it </w:t>
      </w:r>
      <w:proofErr w:type="gramStart"/>
      <w:r w:rsidRPr="00C95EDE">
        <w:t>off</w:t>
      </w:r>
      <w:r>
        <w:t>;</w:t>
      </w:r>
      <w:proofErr w:type="gramEnd"/>
    </w:p>
    <w:p w14:paraId="01861567" w14:textId="77777777" w:rsidR="00853A5C" w:rsidRDefault="00853A5C" w:rsidP="00853A5C">
      <w:pPr>
        <w:pStyle w:val="Level3"/>
        <w:numPr>
          <w:ilvl w:val="2"/>
          <w:numId w:val="7"/>
        </w:numPr>
      </w:pPr>
      <w:r>
        <w:t>i</w:t>
      </w:r>
      <w:r w:rsidRPr="008C1743">
        <w:t xml:space="preserve">f </w:t>
      </w:r>
      <w:r>
        <w:t>the dwelling includes</w:t>
      </w:r>
      <w:r w:rsidRPr="008C1743">
        <w:t xml:space="preserve"> a garden, you must keep it clean and tidy, including cutting the grass and lawns regularly, and not dig up or cut down any trees, shrubs, or bushes unless you have </w:t>
      </w:r>
      <w:r>
        <w:t>the landlord’s</w:t>
      </w:r>
      <w:r w:rsidRPr="008C1743">
        <w:t xml:space="preserve"> p</w:t>
      </w:r>
      <w:r>
        <w:t>rior written consent.</w:t>
      </w:r>
      <w:r w:rsidRPr="008C1743">
        <w:t xml:space="preserve"> You must also keep the patio areas </w:t>
      </w:r>
      <w:r>
        <w:t xml:space="preserve">of the garden </w:t>
      </w:r>
      <w:r w:rsidRPr="008C1743">
        <w:t xml:space="preserve">(if any), paths, garden areas, lawns, flowerbeds, shrubs or bushes and borders (if any) as tidy and free of weeds as they were </w:t>
      </w:r>
      <w:r>
        <w:t xml:space="preserve">on the Original Occupation </w:t>
      </w:r>
      <w:proofErr w:type="gramStart"/>
      <w:r>
        <w:t>Date;</w:t>
      </w:r>
      <w:proofErr w:type="gramEnd"/>
    </w:p>
    <w:p w14:paraId="0FEFC8FE" w14:textId="77777777" w:rsidR="00853A5C" w:rsidRDefault="00853A5C" w:rsidP="00853A5C">
      <w:pPr>
        <w:pStyle w:val="Level3"/>
        <w:numPr>
          <w:ilvl w:val="2"/>
          <w:numId w:val="7"/>
        </w:numPr>
      </w:pPr>
      <w:r>
        <w:t xml:space="preserve">allow the landlord to display a “for sale” or “to let” board or notice on the dwelling in the last two months of this </w:t>
      </w:r>
      <w:proofErr w:type="gramStart"/>
      <w:r>
        <w:t>contract;</w:t>
      </w:r>
      <w:proofErr w:type="gramEnd"/>
      <w:r>
        <w:t xml:space="preserve"> </w:t>
      </w:r>
    </w:p>
    <w:p w14:paraId="7CFE7111" w14:textId="77777777" w:rsidR="00853A5C" w:rsidRDefault="00853A5C" w:rsidP="00853A5C">
      <w:pPr>
        <w:pStyle w:val="Level3"/>
        <w:numPr>
          <w:ilvl w:val="2"/>
          <w:numId w:val="7"/>
        </w:numPr>
      </w:pPr>
      <w:r w:rsidRPr="000113B9">
        <w:t>take reasonable</w:t>
      </w:r>
      <w:r>
        <w:t xml:space="preserve"> steps</w:t>
      </w:r>
      <w:r w:rsidRPr="000113B9">
        <w:t xml:space="preserve"> to keep the </w:t>
      </w:r>
      <w:r>
        <w:t xml:space="preserve">dwelling and the </w:t>
      </w:r>
      <w:proofErr w:type="gramStart"/>
      <w:r>
        <w:t>Building</w:t>
      </w:r>
      <w:proofErr w:type="gramEnd"/>
      <w:r w:rsidRPr="000113B9">
        <w:t xml:space="preserve"> free of vermin (for example, rats), fleas </w:t>
      </w:r>
      <w:r>
        <w:t>and</w:t>
      </w:r>
      <w:r w:rsidRPr="000113B9">
        <w:t xml:space="preserve"> parasites. If the </w:t>
      </w:r>
      <w:r>
        <w:t>dwelling</w:t>
      </w:r>
      <w:r w:rsidRPr="000113B9">
        <w:t xml:space="preserve"> </w:t>
      </w:r>
      <w:r>
        <w:t xml:space="preserve">or the </w:t>
      </w:r>
      <w:proofErr w:type="gramStart"/>
      <w:r>
        <w:t>Building</w:t>
      </w:r>
      <w:proofErr w:type="gramEnd"/>
      <w:r>
        <w:t xml:space="preserve"> </w:t>
      </w:r>
      <w:r w:rsidRPr="000113B9">
        <w:t xml:space="preserve">become infested because of something you have or have not done, </w:t>
      </w:r>
      <w:r>
        <w:t>the landlord</w:t>
      </w:r>
      <w:r w:rsidRPr="000113B9">
        <w:t xml:space="preserve"> will be entitled to claim damages from you relating to the costs incurred in putting this right and cleaning any parts of the </w:t>
      </w:r>
      <w:r>
        <w:t xml:space="preserve">dwelling or the </w:t>
      </w:r>
      <w:proofErr w:type="gramStart"/>
      <w:r>
        <w:t>Building</w:t>
      </w:r>
      <w:proofErr w:type="gramEnd"/>
      <w:r w:rsidRPr="000113B9">
        <w:t xml:space="preserve"> which are </w:t>
      </w:r>
      <w:proofErr w:type="gramStart"/>
      <w:r w:rsidRPr="000113B9">
        <w:t>affected</w:t>
      </w:r>
      <w:r>
        <w:t>;</w:t>
      </w:r>
      <w:proofErr w:type="gramEnd"/>
    </w:p>
    <w:p w14:paraId="484498BE" w14:textId="77777777" w:rsidR="00853A5C" w:rsidRDefault="00853A5C" w:rsidP="00853A5C">
      <w:pPr>
        <w:pStyle w:val="Level3"/>
        <w:numPr>
          <w:ilvl w:val="2"/>
          <w:numId w:val="7"/>
        </w:numPr>
      </w:pPr>
      <w:r>
        <w:t>from the occupation date</w:t>
      </w:r>
      <w:r w:rsidRPr="004D5B6C">
        <w:t xml:space="preserve"> and regularly during </w:t>
      </w:r>
      <w:r>
        <w:t>this contract</w:t>
      </w:r>
      <w:r w:rsidRPr="004D5B6C">
        <w:t xml:space="preserve">, if any bathrooms in the </w:t>
      </w:r>
      <w:r>
        <w:t>dwelling</w:t>
      </w:r>
      <w:r w:rsidRPr="004D5B6C">
        <w:t xml:space="preserve"> are not in regular use, or upon returning from leaving the </w:t>
      </w:r>
      <w:r>
        <w:t>dwelling</w:t>
      </w:r>
      <w:r w:rsidRPr="004D5B6C">
        <w:t xml:space="preserve"> vacant for periods of 14 days or more, you will allow all hot and cold water outlets to run freely for not less than 5 minutes in order to purge the water system of any stale water before using or consuming water therefrom. You agree to regularly flush through and clean any shower heads within the </w:t>
      </w:r>
      <w:r>
        <w:t>dwelling</w:t>
      </w:r>
      <w:r w:rsidRPr="004D5B6C">
        <w:t xml:space="preserve"> to avoid any possible water bacteria problems such as </w:t>
      </w:r>
      <w:proofErr w:type="gramStart"/>
      <w:r w:rsidRPr="004D5B6C">
        <w:t>Legionella</w:t>
      </w:r>
      <w:r>
        <w:t>;</w:t>
      </w:r>
      <w:proofErr w:type="gramEnd"/>
    </w:p>
    <w:p w14:paraId="0AA48120" w14:textId="77777777" w:rsidR="00853A5C" w:rsidRDefault="00853A5C" w:rsidP="00853A5C">
      <w:pPr>
        <w:pStyle w:val="Level3"/>
        <w:numPr>
          <w:ilvl w:val="2"/>
          <w:numId w:val="7"/>
        </w:numPr>
      </w:pPr>
      <w:r>
        <w:t>if</w:t>
      </w:r>
      <w:r w:rsidRPr="004D5B6C">
        <w:t xml:space="preserve"> the </w:t>
      </w:r>
      <w:r>
        <w:t>dwelling</w:t>
      </w:r>
      <w:r w:rsidRPr="004D5B6C">
        <w:t xml:space="preserve"> ha</w:t>
      </w:r>
      <w:r>
        <w:t>s</w:t>
      </w:r>
      <w:r w:rsidRPr="004D5B6C">
        <w:t xml:space="preserve"> a dehumidifier, you agree to ensure that it is emptied regularly and in accordance with manufacturer instructions. You agree not to leave any clothing or soft furnishing on or near the </w:t>
      </w:r>
      <w:proofErr w:type="gramStart"/>
      <w:r w:rsidRPr="004D5B6C">
        <w:t>dehumidifier</w:t>
      </w:r>
      <w:r>
        <w:t>;</w:t>
      </w:r>
      <w:proofErr w:type="gramEnd"/>
      <w:r>
        <w:t xml:space="preserve"> </w:t>
      </w:r>
    </w:p>
    <w:p w14:paraId="63FA62C4" w14:textId="77777777" w:rsidR="00853A5C" w:rsidRDefault="00853A5C" w:rsidP="00853A5C">
      <w:pPr>
        <w:pStyle w:val="Level3"/>
        <w:numPr>
          <w:ilvl w:val="2"/>
          <w:numId w:val="7"/>
        </w:numPr>
      </w:pPr>
      <w:r w:rsidRPr="004D5B6C">
        <w:t xml:space="preserve">comply with any fire safety or evacuation policies which apply to the </w:t>
      </w:r>
      <w:proofErr w:type="gramStart"/>
      <w:r>
        <w:t>B</w:t>
      </w:r>
      <w:r w:rsidRPr="004D5B6C">
        <w:t>uilding</w:t>
      </w:r>
      <w:proofErr w:type="gramEnd"/>
      <w:r>
        <w:t>; and</w:t>
      </w:r>
    </w:p>
    <w:p w14:paraId="17ABF79C" w14:textId="77777777" w:rsidR="00853A5C" w:rsidRDefault="00853A5C" w:rsidP="00853A5C">
      <w:pPr>
        <w:pStyle w:val="Level3"/>
        <w:numPr>
          <w:ilvl w:val="2"/>
          <w:numId w:val="7"/>
        </w:numPr>
      </w:pPr>
      <w:r>
        <w:t xml:space="preserve">if basic Internet Services are specified as included in the Rent in </w:t>
      </w:r>
      <w:r>
        <w:rPr>
          <w:b/>
          <w:bCs/>
        </w:rPr>
        <w:t xml:space="preserve">Part 2 Key Matters </w:t>
      </w:r>
      <w:r>
        <w:t xml:space="preserve">you must comply with any regulations in respect of your access to such services including any fair usage caps that may apply. </w:t>
      </w:r>
    </w:p>
    <w:p w14:paraId="3B46DF8F" w14:textId="77777777" w:rsidR="00853A5C" w:rsidRDefault="00853A5C" w:rsidP="00853A5C">
      <w:pPr>
        <w:pStyle w:val="Level2"/>
        <w:numPr>
          <w:ilvl w:val="1"/>
          <w:numId w:val="7"/>
        </w:numPr>
      </w:pPr>
      <w:r>
        <w:t>If you are in breach of any of your agreements or responsibilities in this contract which includes those set out in the Annexures to this contract you shall pay to the landlord within 14 days of written demand the landlord’s reasonable legal costs and expenses (including VAT), properly incurred by the landlord and its professional advisers in enforcing the remedy of your breaches of this contract and (if applicable) recovering possession of the dwelling from you.</w:t>
      </w:r>
    </w:p>
    <w:p w14:paraId="28FB3A28" w14:textId="77777777" w:rsidR="00853A5C" w:rsidRDefault="00853A5C" w:rsidP="00853A5C">
      <w:pPr>
        <w:pStyle w:val="Level2"/>
        <w:numPr>
          <w:ilvl w:val="1"/>
          <w:numId w:val="7"/>
        </w:numPr>
      </w:pPr>
      <w:r>
        <w:t xml:space="preserve">You are responsible for paying the cost of any independent legal advice that you may take in relation to this contract. </w:t>
      </w:r>
    </w:p>
    <w:p w14:paraId="48F2D5C4" w14:textId="77777777" w:rsidR="00853A5C" w:rsidRPr="00822816" w:rsidRDefault="00853A5C" w:rsidP="00853A5C">
      <w:pPr>
        <w:pStyle w:val="Body"/>
        <w:keepNext/>
        <w:rPr>
          <w:b/>
          <w:bCs/>
        </w:rPr>
      </w:pPr>
      <w:r>
        <w:rPr>
          <w:b/>
          <w:bCs/>
        </w:rPr>
        <w:t>The landlord’s</w:t>
      </w:r>
      <w:r w:rsidRPr="00822816">
        <w:rPr>
          <w:b/>
          <w:bCs/>
        </w:rPr>
        <w:t xml:space="preserve"> additional obligations</w:t>
      </w:r>
    </w:p>
    <w:p w14:paraId="26FF93C0" w14:textId="77777777" w:rsidR="00853A5C" w:rsidRPr="00822816" w:rsidRDefault="00853A5C" w:rsidP="00853A5C">
      <w:pPr>
        <w:pStyle w:val="Level1"/>
        <w:numPr>
          <w:ilvl w:val="0"/>
          <w:numId w:val="7"/>
        </w:numPr>
      </w:pPr>
      <w:r>
        <w:t xml:space="preserve">The landlord must: </w:t>
      </w:r>
    </w:p>
    <w:p w14:paraId="35D3F488" w14:textId="77777777" w:rsidR="00853A5C" w:rsidRDefault="00853A5C" w:rsidP="00853A5C">
      <w:pPr>
        <w:pStyle w:val="Level3"/>
        <w:numPr>
          <w:ilvl w:val="2"/>
          <w:numId w:val="7"/>
        </w:numPr>
      </w:pPr>
      <w:r>
        <w:t xml:space="preserve">pay its own costs of preparing this </w:t>
      </w:r>
      <w:proofErr w:type="gramStart"/>
      <w:r>
        <w:t>contract;</w:t>
      </w:r>
      <w:proofErr w:type="gramEnd"/>
    </w:p>
    <w:p w14:paraId="1F58DFB2" w14:textId="77777777" w:rsidR="00853A5C" w:rsidRDefault="00853A5C" w:rsidP="00853A5C">
      <w:pPr>
        <w:pStyle w:val="Level3"/>
        <w:numPr>
          <w:ilvl w:val="2"/>
          <w:numId w:val="7"/>
        </w:numPr>
      </w:pPr>
      <w:r>
        <w:t xml:space="preserve">ensure that the Common Parts are kept clean and properly lit except </w:t>
      </w:r>
      <w:proofErr w:type="gramStart"/>
      <w:r>
        <w:t>where</w:t>
      </w:r>
      <w:proofErr w:type="gramEnd"/>
      <w:r>
        <w:t xml:space="preserve"> prevented by circumstances beyond the landlord’s </w:t>
      </w:r>
      <w:proofErr w:type="gramStart"/>
      <w:r>
        <w:t>control;</w:t>
      </w:r>
      <w:proofErr w:type="gramEnd"/>
    </w:p>
    <w:p w14:paraId="2F8A84C9" w14:textId="77777777" w:rsidR="00853A5C" w:rsidRDefault="00853A5C" w:rsidP="00853A5C">
      <w:pPr>
        <w:pStyle w:val="Level3"/>
        <w:numPr>
          <w:ilvl w:val="2"/>
          <w:numId w:val="7"/>
        </w:numPr>
      </w:pPr>
      <w:r>
        <w:t>provide connections to the Utilities that serve the dwelling at the Original Occupation Date provided that:</w:t>
      </w:r>
    </w:p>
    <w:p w14:paraId="7014D3AE" w14:textId="77777777" w:rsidR="00853A5C" w:rsidRDefault="00853A5C" w:rsidP="00853A5C">
      <w:pPr>
        <w:pStyle w:val="Level4"/>
        <w:numPr>
          <w:ilvl w:val="3"/>
          <w:numId w:val="7"/>
        </w:numPr>
      </w:pPr>
      <w:r>
        <w:t>the landlord shall not be liable for any interruption in the supply of Utilities that are outside of the landlord’s control or due to any necessary maintenance, repair, replacement, renewal, servicing, inspection or testing; and</w:t>
      </w:r>
    </w:p>
    <w:p w14:paraId="6A09B10C" w14:textId="77777777" w:rsidR="00853A5C" w:rsidRDefault="00853A5C" w:rsidP="00853A5C">
      <w:pPr>
        <w:pStyle w:val="Level4"/>
        <w:numPr>
          <w:ilvl w:val="3"/>
          <w:numId w:val="7"/>
        </w:numPr>
      </w:pPr>
      <w:proofErr w:type="gramStart"/>
      <w:r>
        <w:t>in the event that</w:t>
      </w:r>
      <w:proofErr w:type="gramEnd"/>
      <w:r>
        <w:t xml:space="preserve"> the supply of Utilities is interrupted the landlord will take reasonable steps to restore the supply as soon as reasonably </w:t>
      </w:r>
      <w:proofErr w:type="gramStart"/>
      <w:r>
        <w:t>practicable;</w:t>
      </w:r>
      <w:proofErr w:type="gramEnd"/>
    </w:p>
    <w:p w14:paraId="10D9F680" w14:textId="77777777" w:rsidR="00853A5C" w:rsidRDefault="00853A5C" w:rsidP="00853A5C">
      <w:pPr>
        <w:pStyle w:val="Level3"/>
        <w:numPr>
          <w:ilvl w:val="2"/>
          <w:numId w:val="7"/>
        </w:numPr>
      </w:pPr>
      <w:r>
        <w:t xml:space="preserve">if basic Internet Services are specified as included in the Rent in </w:t>
      </w:r>
      <w:r>
        <w:rPr>
          <w:b/>
          <w:bCs/>
        </w:rPr>
        <w:t xml:space="preserve">Part 2 Key Matters </w:t>
      </w:r>
      <w:r>
        <w:t>use reasonable endeavours to supply the basic Internet Services at all appropriate times, subject to the following:</w:t>
      </w:r>
    </w:p>
    <w:p w14:paraId="14D23783" w14:textId="77777777" w:rsidR="00853A5C" w:rsidRDefault="00853A5C" w:rsidP="00853A5C">
      <w:pPr>
        <w:pStyle w:val="Level4"/>
        <w:numPr>
          <w:ilvl w:val="3"/>
          <w:numId w:val="7"/>
        </w:numPr>
      </w:pPr>
      <w:r>
        <w:t xml:space="preserve">the landlord may vary, reduce or extend the Internet </w:t>
      </w:r>
      <w:proofErr w:type="gramStart"/>
      <w:r>
        <w:t>Services;</w:t>
      </w:r>
      <w:proofErr w:type="gramEnd"/>
    </w:p>
    <w:p w14:paraId="5FA85A1B" w14:textId="77777777" w:rsidR="00853A5C" w:rsidRDefault="00853A5C" w:rsidP="00853A5C">
      <w:pPr>
        <w:pStyle w:val="Level4"/>
        <w:numPr>
          <w:ilvl w:val="3"/>
          <w:numId w:val="7"/>
        </w:numPr>
      </w:pPr>
      <w:r>
        <w:t xml:space="preserve">the landlord may from time to time employ such agents, contractors or others </w:t>
      </w:r>
      <w:proofErr w:type="gramStart"/>
      <w:r>
        <w:t>in order to</w:t>
      </w:r>
      <w:proofErr w:type="gramEnd"/>
      <w:r>
        <w:t xml:space="preserve"> provide the Internet Services; and</w:t>
      </w:r>
    </w:p>
    <w:p w14:paraId="58959C84" w14:textId="77777777" w:rsidR="00853A5C" w:rsidRDefault="00853A5C" w:rsidP="00853A5C">
      <w:pPr>
        <w:pStyle w:val="Level4"/>
        <w:numPr>
          <w:ilvl w:val="3"/>
          <w:numId w:val="7"/>
        </w:numPr>
      </w:pPr>
      <w:r>
        <w:t xml:space="preserve">the landlord will not be responsible for any interruption in the supply of the Internet Services due to any circumstances outside of the landlord’s control or due to any necessary maintenance, repair, replacement, renewal, servicing, inspection or testing. The landlord will take reasonable steps to restore the supply as soon as reasonably </w:t>
      </w:r>
      <w:proofErr w:type="gramStart"/>
      <w:r>
        <w:t>practicable;</w:t>
      </w:r>
      <w:proofErr w:type="gramEnd"/>
    </w:p>
    <w:p w14:paraId="7EA26491" w14:textId="77777777" w:rsidR="00853A5C" w:rsidRDefault="00853A5C" w:rsidP="00853A5C">
      <w:pPr>
        <w:pStyle w:val="Level3"/>
        <w:numPr>
          <w:ilvl w:val="2"/>
          <w:numId w:val="7"/>
        </w:numPr>
      </w:pPr>
      <w:r>
        <w:t>ensure that the dwelling complies with regulation 5 of the Renting Homes (Fitness for Human Habitation) (Wales) Regulations 2022/6 in relation to smoke alarms and carbon monoxide alarms at the dwelling; and</w:t>
      </w:r>
    </w:p>
    <w:p w14:paraId="36F90F1B" w14:textId="77777777" w:rsidR="00853A5C" w:rsidRDefault="00853A5C" w:rsidP="00853A5C">
      <w:pPr>
        <w:pStyle w:val="Level3"/>
        <w:numPr>
          <w:ilvl w:val="2"/>
          <w:numId w:val="7"/>
        </w:numPr>
      </w:pPr>
      <w:bookmarkStart w:id="249" w:name="_Hlk153184016"/>
      <w:r>
        <w:t xml:space="preserve">repair all appliances for which the landlord is responsible where repairs are needed </w:t>
      </w:r>
      <w:proofErr w:type="gramStart"/>
      <w:r>
        <w:t>as a result of</w:t>
      </w:r>
      <w:proofErr w:type="gramEnd"/>
      <w:r>
        <w:t xml:space="preserve"> Fair Wear and </w:t>
      </w:r>
      <w:proofErr w:type="gramStart"/>
      <w:r>
        <w:t>Tear</w:t>
      </w:r>
      <w:proofErr w:type="gramEnd"/>
      <w:r>
        <w:t xml:space="preserve"> but the landlord is not obliged to repair defects that are of a purely cosmetic nature. </w:t>
      </w:r>
    </w:p>
    <w:bookmarkEnd w:id="249"/>
    <w:p w14:paraId="0BC53F2D" w14:textId="77777777" w:rsidR="00853A5C" w:rsidRPr="00767CFA" w:rsidRDefault="00853A5C" w:rsidP="00853A5C">
      <w:pPr>
        <w:pStyle w:val="Level4"/>
        <w:numPr>
          <w:ilvl w:val="0"/>
          <w:numId w:val="0"/>
        </w:numPr>
        <w:rPr>
          <w:b/>
          <w:bCs/>
        </w:rPr>
      </w:pPr>
      <w:r>
        <w:rPr>
          <w:b/>
          <w:bCs/>
        </w:rPr>
        <w:t xml:space="preserve">Miscellaneous additional terms </w:t>
      </w:r>
    </w:p>
    <w:p w14:paraId="291555F3" w14:textId="77777777" w:rsidR="00853A5C" w:rsidRPr="008A20FB" w:rsidRDefault="00853A5C" w:rsidP="00853A5C">
      <w:pPr>
        <w:pStyle w:val="Level1"/>
        <w:numPr>
          <w:ilvl w:val="0"/>
          <w:numId w:val="7"/>
        </w:numPr>
      </w:pPr>
      <w:r>
        <w:t xml:space="preserve">You may use those Common Parts designated by the landlord for your use from time to time. If the landlord does not designate any, you can use those Common Parts which are </w:t>
      </w:r>
      <w:r w:rsidRPr="008A20FB">
        <w:t xml:space="preserve">reasonably required in connection with your use of the dwelling.      </w:t>
      </w:r>
    </w:p>
    <w:p w14:paraId="328F1263" w14:textId="77777777" w:rsidR="00853A5C" w:rsidRDefault="00853A5C" w:rsidP="00853A5C">
      <w:pPr>
        <w:pStyle w:val="Level1"/>
        <w:numPr>
          <w:ilvl w:val="0"/>
          <w:numId w:val="7"/>
        </w:numPr>
      </w:pPr>
      <w:r>
        <w:t xml:space="preserve">The landlord will not be liable for loss or damage to any persons or property except </w:t>
      </w:r>
      <w:proofErr w:type="gramStart"/>
      <w:r>
        <w:t>where</w:t>
      </w:r>
      <w:proofErr w:type="gramEnd"/>
      <w:r>
        <w:t xml:space="preserve"> caused by the landlord’s negligence or its breaching of its obligations in this contract.</w:t>
      </w:r>
    </w:p>
    <w:p w14:paraId="35C121E7" w14:textId="77777777" w:rsidR="00853A5C" w:rsidRDefault="00853A5C" w:rsidP="00853A5C">
      <w:pPr>
        <w:pStyle w:val="Level1"/>
        <w:numPr>
          <w:ilvl w:val="0"/>
          <w:numId w:val="7"/>
        </w:numPr>
        <w:rPr>
          <w:rFonts w:eastAsia="Arial"/>
        </w:rPr>
      </w:pPr>
      <w:r>
        <w:rPr>
          <w:rFonts w:eastAsia="Arial"/>
        </w:rPr>
        <w:t>T</w:t>
      </w:r>
      <w:r>
        <w:rPr>
          <w:rFonts w:eastAsia="Arial"/>
          <w:spacing w:val="-1"/>
        </w:rPr>
        <w:t>h</w:t>
      </w:r>
      <w:r>
        <w:rPr>
          <w:rFonts w:eastAsia="Arial"/>
        </w:rPr>
        <w:t>e</w:t>
      </w:r>
      <w:r>
        <w:rPr>
          <w:rFonts w:eastAsia="Arial"/>
          <w:spacing w:val="3"/>
        </w:rPr>
        <w:t xml:space="preserve"> </w:t>
      </w:r>
      <w:r>
        <w:rPr>
          <w:rFonts w:eastAsia="Arial"/>
          <w:spacing w:val="-1"/>
        </w:rPr>
        <w:t>landlord</w:t>
      </w:r>
      <w:r>
        <w:rPr>
          <w:rFonts w:eastAsia="Arial"/>
          <w:spacing w:val="4"/>
        </w:rPr>
        <w:t xml:space="preserve"> </w:t>
      </w:r>
      <w:r>
        <w:rPr>
          <w:rFonts w:eastAsia="Arial"/>
          <w:spacing w:val="-1"/>
        </w:rPr>
        <w:t>i</w:t>
      </w:r>
      <w:r>
        <w:rPr>
          <w:rFonts w:eastAsia="Arial"/>
        </w:rPr>
        <w:t>s</w:t>
      </w:r>
      <w:r>
        <w:rPr>
          <w:rFonts w:eastAsia="Arial"/>
          <w:spacing w:val="1"/>
        </w:rPr>
        <w:t xml:space="preserve"> </w:t>
      </w:r>
      <w:r>
        <w:rPr>
          <w:rFonts w:eastAsia="Arial"/>
        </w:rPr>
        <w:t>e</w:t>
      </w:r>
      <w:r>
        <w:rPr>
          <w:rFonts w:eastAsia="Arial"/>
          <w:spacing w:val="-3"/>
        </w:rPr>
        <w:t>n</w:t>
      </w:r>
      <w:r>
        <w:rPr>
          <w:rFonts w:eastAsia="Arial"/>
          <w:spacing w:val="1"/>
        </w:rPr>
        <w:t>t</w:t>
      </w:r>
      <w:r>
        <w:rPr>
          <w:rFonts w:eastAsia="Arial"/>
          <w:spacing w:val="-1"/>
        </w:rPr>
        <w:t>i</w:t>
      </w:r>
      <w:r>
        <w:rPr>
          <w:rFonts w:eastAsia="Arial"/>
          <w:spacing w:val="1"/>
        </w:rPr>
        <w:t>t</w:t>
      </w:r>
      <w:r>
        <w:rPr>
          <w:rFonts w:eastAsia="Arial"/>
          <w:spacing w:val="-1"/>
        </w:rPr>
        <w:t>l</w:t>
      </w:r>
      <w:r>
        <w:rPr>
          <w:rFonts w:eastAsia="Arial"/>
        </w:rPr>
        <w:t>ed</w:t>
      </w:r>
      <w:r>
        <w:rPr>
          <w:rFonts w:eastAsia="Arial"/>
          <w:spacing w:val="3"/>
        </w:rPr>
        <w:t xml:space="preserve"> </w:t>
      </w:r>
      <w:r>
        <w:rPr>
          <w:rFonts w:eastAsia="Arial"/>
          <w:spacing w:val="1"/>
        </w:rPr>
        <w:t>t</w:t>
      </w:r>
      <w:r>
        <w:rPr>
          <w:rFonts w:eastAsia="Arial"/>
        </w:rPr>
        <w:t>o</w:t>
      </w:r>
      <w:r>
        <w:rPr>
          <w:rFonts w:eastAsia="Arial"/>
          <w:spacing w:val="-2"/>
        </w:rPr>
        <w:t xml:space="preserve"> </w:t>
      </w:r>
      <w:r>
        <w:rPr>
          <w:rFonts w:eastAsia="Arial"/>
          <w:spacing w:val="1"/>
        </w:rPr>
        <w:t>r</w:t>
      </w:r>
      <w:r>
        <w:rPr>
          <w:rFonts w:eastAsia="Arial"/>
        </w:rPr>
        <w:t>em</w:t>
      </w:r>
      <w:r>
        <w:rPr>
          <w:rFonts w:eastAsia="Arial"/>
          <w:spacing w:val="-2"/>
        </w:rPr>
        <w:t>o</w:t>
      </w:r>
      <w:r>
        <w:rPr>
          <w:rFonts w:eastAsia="Arial"/>
        </w:rPr>
        <w:t>ve</w:t>
      </w:r>
      <w:r>
        <w:rPr>
          <w:rFonts w:eastAsia="Arial"/>
          <w:spacing w:val="1"/>
        </w:rPr>
        <w:t xml:space="preserve"> </w:t>
      </w:r>
      <w:r>
        <w:rPr>
          <w:rFonts w:eastAsia="Arial"/>
          <w:spacing w:val="-1"/>
        </w:rPr>
        <w:t>f</w:t>
      </w:r>
      <w:r>
        <w:rPr>
          <w:rFonts w:eastAsia="Arial"/>
          <w:spacing w:val="1"/>
        </w:rPr>
        <w:t>r</w:t>
      </w:r>
      <w:r>
        <w:rPr>
          <w:rFonts w:eastAsia="Arial"/>
        </w:rPr>
        <w:t>om</w:t>
      </w:r>
      <w:r>
        <w:rPr>
          <w:rFonts w:eastAsia="Arial"/>
          <w:spacing w:val="-1"/>
        </w:rPr>
        <w:t xml:space="preserve"> </w:t>
      </w:r>
      <w:r>
        <w:rPr>
          <w:rFonts w:eastAsia="Arial"/>
          <w:spacing w:val="1"/>
        </w:rPr>
        <w:t>t</w:t>
      </w:r>
      <w:r>
        <w:rPr>
          <w:rFonts w:eastAsia="Arial"/>
        </w:rPr>
        <w:t xml:space="preserve">he </w:t>
      </w:r>
      <w:r>
        <w:rPr>
          <w:rFonts w:eastAsia="Arial"/>
          <w:spacing w:val="-1"/>
        </w:rPr>
        <w:t>dwelling</w:t>
      </w:r>
      <w:r>
        <w:rPr>
          <w:rFonts w:eastAsia="Arial"/>
          <w:spacing w:val="3"/>
        </w:rPr>
        <w:t xml:space="preserve"> </w:t>
      </w:r>
      <w:r>
        <w:rPr>
          <w:rFonts w:eastAsia="Arial"/>
          <w:spacing w:val="-3"/>
        </w:rPr>
        <w:t>o</w:t>
      </w:r>
      <w:r>
        <w:rPr>
          <w:rFonts w:eastAsia="Arial"/>
        </w:rPr>
        <w:t>r</w:t>
      </w:r>
      <w:r>
        <w:rPr>
          <w:rFonts w:eastAsia="Arial"/>
          <w:spacing w:val="2"/>
        </w:rPr>
        <w:t xml:space="preserve"> </w:t>
      </w:r>
      <w:r>
        <w:rPr>
          <w:rFonts w:eastAsia="Arial"/>
          <w:spacing w:val="1"/>
        </w:rPr>
        <w:t>t</w:t>
      </w:r>
      <w:r>
        <w:rPr>
          <w:rFonts w:eastAsia="Arial"/>
        </w:rPr>
        <w:t xml:space="preserve">he </w:t>
      </w:r>
      <w:r>
        <w:rPr>
          <w:rFonts w:eastAsia="Arial"/>
          <w:spacing w:val="-1"/>
        </w:rPr>
        <w:t>Common Parts</w:t>
      </w:r>
      <w:r>
        <w:rPr>
          <w:rFonts w:eastAsia="Arial"/>
          <w:spacing w:val="1"/>
        </w:rPr>
        <w:t xml:space="preserve"> </w:t>
      </w:r>
      <w:r>
        <w:rPr>
          <w:rFonts w:eastAsia="Arial"/>
        </w:rPr>
        <w:t>a</w:t>
      </w:r>
      <w:r>
        <w:rPr>
          <w:rFonts w:eastAsia="Arial"/>
          <w:spacing w:val="-3"/>
        </w:rPr>
        <w:t>n</w:t>
      </w:r>
      <w:r>
        <w:rPr>
          <w:rFonts w:eastAsia="Arial"/>
        </w:rPr>
        <w:t>y</w:t>
      </w:r>
      <w:r>
        <w:rPr>
          <w:rFonts w:eastAsia="Arial"/>
          <w:spacing w:val="4"/>
        </w:rPr>
        <w:t xml:space="preserve"> </w:t>
      </w:r>
      <w:r>
        <w:rPr>
          <w:rFonts w:eastAsia="Arial"/>
          <w:spacing w:val="-3"/>
        </w:rPr>
        <w:t>a</w:t>
      </w:r>
      <w:r>
        <w:rPr>
          <w:rFonts w:eastAsia="Arial"/>
          <w:spacing w:val="1"/>
        </w:rPr>
        <w:t>rt</w:t>
      </w:r>
      <w:r>
        <w:rPr>
          <w:rFonts w:eastAsia="Arial"/>
          <w:spacing w:val="-1"/>
        </w:rPr>
        <w:t>i</w:t>
      </w:r>
      <w:r>
        <w:rPr>
          <w:rFonts w:eastAsia="Arial"/>
        </w:rPr>
        <w:t>c</w:t>
      </w:r>
      <w:r>
        <w:rPr>
          <w:rFonts w:eastAsia="Arial"/>
          <w:spacing w:val="-1"/>
        </w:rPr>
        <w:t>l</w:t>
      </w:r>
      <w:r>
        <w:rPr>
          <w:rFonts w:eastAsia="Arial"/>
        </w:rPr>
        <w:t>e</w:t>
      </w:r>
      <w:r>
        <w:rPr>
          <w:rFonts w:eastAsia="Arial"/>
          <w:spacing w:val="1"/>
        </w:rPr>
        <w:t xml:space="preserve"> </w:t>
      </w:r>
      <w:r>
        <w:rPr>
          <w:rFonts w:eastAsia="Arial"/>
          <w:spacing w:val="-1"/>
        </w:rPr>
        <w:t>w</w:t>
      </w:r>
      <w:r>
        <w:rPr>
          <w:rFonts w:eastAsia="Arial"/>
        </w:rPr>
        <w:t>h</w:t>
      </w:r>
      <w:r>
        <w:rPr>
          <w:rFonts w:eastAsia="Arial"/>
          <w:spacing w:val="-1"/>
        </w:rPr>
        <w:t>i</w:t>
      </w:r>
      <w:r>
        <w:rPr>
          <w:rFonts w:eastAsia="Arial"/>
        </w:rPr>
        <w:t>ch co</w:t>
      </w:r>
      <w:r>
        <w:rPr>
          <w:rFonts w:eastAsia="Arial"/>
          <w:spacing w:val="-1"/>
        </w:rPr>
        <w:t>n</w:t>
      </w:r>
      <w:r>
        <w:rPr>
          <w:rFonts w:eastAsia="Arial"/>
        </w:rPr>
        <w:t>s</w:t>
      </w:r>
      <w:r>
        <w:rPr>
          <w:rFonts w:eastAsia="Arial"/>
          <w:spacing w:val="1"/>
        </w:rPr>
        <w:t>t</w:t>
      </w:r>
      <w:r>
        <w:rPr>
          <w:rFonts w:eastAsia="Arial"/>
          <w:spacing w:val="-1"/>
        </w:rPr>
        <w:t>i</w:t>
      </w:r>
      <w:r>
        <w:rPr>
          <w:rFonts w:eastAsia="Arial"/>
          <w:spacing w:val="1"/>
        </w:rPr>
        <w:t>t</w:t>
      </w:r>
      <w:r>
        <w:rPr>
          <w:rFonts w:eastAsia="Arial"/>
          <w:spacing w:val="-3"/>
        </w:rPr>
        <w:t>u</w:t>
      </w:r>
      <w:r>
        <w:rPr>
          <w:rFonts w:eastAsia="Arial"/>
          <w:spacing w:val="1"/>
        </w:rPr>
        <w:t>t</w:t>
      </w:r>
      <w:r>
        <w:rPr>
          <w:rFonts w:eastAsia="Arial"/>
        </w:rPr>
        <w:t>es</w:t>
      </w:r>
      <w:r>
        <w:rPr>
          <w:rFonts w:eastAsia="Arial"/>
          <w:spacing w:val="2"/>
        </w:rPr>
        <w:t xml:space="preserve"> </w:t>
      </w:r>
      <w:r>
        <w:rPr>
          <w:rFonts w:eastAsia="Arial"/>
        </w:rPr>
        <w:t>an o</w:t>
      </w:r>
      <w:r>
        <w:rPr>
          <w:rFonts w:eastAsia="Arial"/>
          <w:spacing w:val="-1"/>
        </w:rPr>
        <w:t>b</w:t>
      </w:r>
      <w:r>
        <w:rPr>
          <w:rFonts w:eastAsia="Arial"/>
          <w:spacing w:val="-2"/>
        </w:rPr>
        <w:t>s</w:t>
      </w:r>
      <w:r>
        <w:rPr>
          <w:rFonts w:eastAsia="Arial"/>
          <w:spacing w:val="1"/>
        </w:rPr>
        <w:t>tr</w:t>
      </w:r>
      <w:r>
        <w:rPr>
          <w:rFonts w:eastAsia="Arial"/>
          <w:spacing w:val="-3"/>
        </w:rPr>
        <w:t>u</w:t>
      </w:r>
      <w:r>
        <w:rPr>
          <w:rFonts w:eastAsia="Arial"/>
        </w:rPr>
        <w:t>c</w:t>
      </w:r>
      <w:r>
        <w:rPr>
          <w:rFonts w:eastAsia="Arial"/>
          <w:spacing w:val="1"/>
        </w:rPr>
        <w:t>t</w:t>
      </w:r>
      <w:r>
        <w:rPr>
          <w:rFonts w:eastAsia="Arial"/>
          <w:spacing w:val="-1"/>
        </w:rPr>
        <w:t>i</w:t>
      </w:r>
      <w:r>
        <w:rPr>
          <w:rFonts w:eastAsia="Arial"/>
          <w:spacing w:val="-3"/>
        </w:rPr>
        <w:t>o</w:t>
      </w:r>
      <w:r>
        <w:rPr>
          <w:rFonts w:eastAsia="Arial"/>
        </w:rPr>
        <w:t>n</w:t>
      </w:r>
      <w:r>
        <w:rPr>
          <w:rFonts w:eastAsia="Arial"/>
          <w:spacing w:val="2"/>
        </w:rPr>
        <w:t xml:space="preserve"> </w:t>
      </w:r>
      <w:r>
        <w:rPr>
          <w:rFonts w:eastAsia="Arial"/>
        </w:rPr>
        <w:t>or</w:t>
      </w:r>
      <w:r>
        <w:rPr>
          <w:rFonts w:eastAsia="Arial"/>
          <w:spacing w:val="1"/>
        </w:rPr>
        <w:t xml:space="preserve"> </w:t>
      </w:r>
      <w:r>
        <w:rPr>
          <w:rFonts w:eastAsia="Arial"/>
        </w:rPr>
        <w:t xml:space="preserve">a </w:t>
      </w:r>
      <w:r>
        <w:rPr>
          <w:rFonts w:eastAsia="Arial"/>
          <w:spacing w:val="1"/>
        </w:rPr>
        <w:t>f</w:t>
      </w:r>
      <w:r>
        <w:rPr>
          <w:rFonts w:eastAsia="Arial"/>
          <w:spacing w:val="-1"/>
        </w:rPr>
        <w:t>i</w:t>
      </w:r>
      <w:r>
        <w:rPr>
          <w:rFonts w:eastAsia="Arial"/>
          <w:spacing w:val="1"/>
        </w:rPr>
        <w:t>r</w:t>
      </w:r>
      <w:r>
        <w:rPr>
          <w:rFonts w:eastAsia="Arial"/>
        </w:rPr>
        <w:t>e or</w:t>
      </w:r>
      <w:r>
        <w:rPr>
          <w:rFonts w:eastAsia="Arial"/>
          <w:spacing w:val="1"/>
        </w:rPr>
        <w:t xml:space="preserve"> </w:t>
      </w:r>
      <w:r>
        <w:rPr>
          <w:rFonts w:eastAsia="Arial"/>
        </w:rPr>
        <w:t>h</w:t>
      </w:r>
      <w:r>
        <w:rPr>
          <w:rFonts w:eastAsia="Arial"/>
          <w:spacing w:val="-1"/>
        </w:rPr>
        <w:t>e</w:t>
      </w:r>
      <w:r>
        <w:rPr>
          <w:rFonts w:eastAsia="Arial"/>
        </w:rPr>
        <w:t>a</w:t>
      </w:r>
      <w:r>
        <w:rPr>
          <w:rFonts w:eastAsia="Arial"/>
          <w:spacing w:val="-1"/>
        </w:rPr>
        <w:t>l</w:t>
      </w:r>
      <w:r>
        <w:rPr>
          <w:rFonts w:eastAsia="Arial"/>
          <w:spacing w:val="1"/>
        </w:rPr>
        <w:t>t</w:t>
      </w:r>
      <w:r>
        <w:rPr>
          <w:rFonts w:eastAsia="Arial"/>
        </w:rPr>
        <w:t>h or</w:t>
      </w:r>
      <w:r>
        <w:rPr>
          <w:rFonts w:eastAsia="Arial"/>
          <w:spacing w:val="1"/>
        </w:rPr>
        <w:t xml:space="preserve"> </w:t>
      </w:r>
      <w:r>
        <w:rPr>
          <w:rFonts w:eastAsia="Arial"/>
          <w:spacing w:val="-2"/>
        </w:rPr>
        <w:t>s</w:t>
      </w:r>
      <w:r>
        <w:rPr>
          <w:rFonts w:eastAsia="Arial"/>
        </w:rPr>
        <w:t>afe</w:t>
      </w:r>
      <w:r>
        <w:rPr>
          <w:rFonts w:eastAsia="Arial"/>
          <w:spacing w:val="1"/>
        </w:rPr>
        <w:t>t</w:t>
      </w:r>
      <w:r>
        <w:rPr>
          <w:rFonts w:eastAsia="Arial"/>
        </w:rPr>
        <w:t xml:space="preserve">y </w:t>
      </w:r>
      <w:r>
        <w:rPr>
          <w:rFonts w:eastAsia="Arial"/>
          <w:spacing w:val="1"/>
        </w:rPr>
        <w:t>r</w:t>
      </w:r>
      <w:r>
        <w:rPr>
          <w:rFonts w:eastAsia="Arial"/>
          <w:spacing w:val="-1"/>
        </w:rPr>
        <w:t>i</w:t>
      </w:r>
      <w:r>
        <w:rPr>
          <w:rFonts w:eastAsia="Arial"/>
        </w:rPr>
        <w:t>sk b</w:t>
      </w:r>
      <w:r>
        <w:rPr>
          <w:rFonts w:eastAsia="Arial"/>
          <w:spacing w:val="-3"/>
        </w:rPr>
        <w:t>u</w:t>
      </w:r>
      <w:r>
        <w:rPr>
          <w:rFonts w:eastAsia="Arial"/>
        </w:rPr>
        <w:t>t</w:t>
      </w:r>
      <w:r>
        <w:rPr>
          <w:rFonts w:eastAsia="Arial"/>
          <w:spacing w:val="1"/>
        </w:rPr>
        <w:t xml:space="preserve"> (</w:t>
      </w:r>
      <w:r>
        <w:rPr>
          <w:rFonts w:eastAsia="Arial"/>
        </w:rPr>
        <w:t>u</w:t>
      </w:r>
      <w:r>
        <w:rPr>
          <w:rFonts w:eastAsia="Arial"/>
          <w:spacing w:val="-1"/>
        </w:rPr>
        <w:t>nl</w:t>
      </w:r>
      <w:r>
        <w:rPr>
          <w:rFonts w:eastAsia="Arial"/>
        </w:rPr>
        <w:t>ess</w:t>
      </w:r>
      <w:r>
        <w:rPr>
          <w:rFonts w:eastAsia="Arial"/>
          <w:spacing w:val="2"/>
        </w:rPr>
        <w:t xml:space="preserve"> </w:t>
      </w:r>
      <w:r>
        <w:rPr>
          <w:rFonts w:eastAsia="Arial"/>
          <w:spacing w:val="-3"/>
        </w:rPr>
        <w:t>p</w:t>
      </w:r>
      <w:r>
        <w:rPr>
          <w:rFonts w:eastAsia="Arial"/>
        </w:rPr>
        <w:t>e</w:t>
      </w:r>
      <w:r>
        <w:rPr>
          <w:rFonts w:eastAsia="Arial"/>
          <w:spacing w:val="-2"/>
        </w:rPr>
        <w:t>r</w:t>
      </w:r>
      <w:r>
        <w:rPr>
          <w:rFonts w:eastAsia="Arial"/>
          <w:spacing w:val="-1"/>
        </w:rPr>
        <w:t>i</w:t>
      </w:r>
      <w:r>
        <w:rPr>
          <w:rFonts w:eastAsia="Arial"/>
        </w:rPr>
        <w:t>sh</w:t>
      </w:r>
      <w:r>
        <w:rPr>
          <w:rFonts w:eastAsia="Arial"/>
          <w:spacing w:val="-1"/>
        </w:rPr>
        <w:t>a</w:t>
      </w:r>
      <w:r>
        <w:rPr>
          <w:rFonts w:eastAsia="Arial"/>
          <w:spacing w:val="8"/>
        </w:rPr>
        <w:t>b</w:t>
      </w:r>
      <w:r>
        <w:rPr>
          <w:rFonts w:eastAsia="Arial"/>
          <w:spacing w:val="-1"/>
        </w:rPr>
        <w:t>l</w:t>
      </w:r>
      <w:r>
        <w:rPr>
          <w:rFonts w:eastAsia="Arial"/>
        </w:rPr>
        <w:t>e</w:t>
      </w:r>
      <w:r>
        <w:rPr>
          <w:rFonts w:eastAsia="Arial"/>
          <w:spacing w:val="3"/>
        </w:rPr>
        <w:t xml:space="preserve"> </w:t>
      </w:r>
      <w:r>
        <w:rPr>
          <w:rFonts w:eastAsia="Arial"/>
        </w:rPr>
        <w:t>or</w:t>
      </w:r>
      <w:r>
        <w:rPr>
          <w:rFonts w:eastAsia="Arial"/>
          <w:spacing w:val="3"/>
        </w:rPr>
        <w:t xml:space="preserve"> </w:t>
      </w:r>
      <w:r>
        <w:rPr>
          <w:rFonts w:eastAsia="Arial"/>
        </w:rPr>
        <w:t>h</w:t>
      </w:r>
      <w:r>
        <w:rPr>
          <w:rFonts w:eastAsia="Arial"/>
          <w:spacing w:val="-1"/>
        </w:rPr>
        <w:t>a</w:t>
      </w:r>
      <w:r>
        <w:rPr>
          <w:rFonts w:eastAsia="Arial"/>
        </w:rPr>
        <w:t>n</w:t>
      </w:r>
      <w:r>
        <w:rPr>
          <w:rFonts w:eastAsia="Arial"/>
          <w:spacing w:val="-1"/>
        </w:rPr>
        <w:t>d</w:t>
      </w:r>
      <w:r>
        <w:rPr>
          <w:rFonts w:eastAsia="Arial"/>
        </w:rPr>
        <w:t>ed ov</w:t>
      </w:r>
      <w:r>
        <w:rPr>
          <w:rFonts w:eastAsia="Arial"/>
          <w:spacing w:val="-3"/>
        </w:rPr>
        <w:t>e</w:t>
      </w:r>
      <w:r>
        <w:rPr>
          <w:rFonts w:eastAsia="Arial"/>
        </w:rPr>
        <w:t>r</w:t>
      </w:r>
      <w:r>
        <w:rPr>
          <w:rFonts w:eastAsia="Arial"/>
          <w:spacing w:val="1"/>
        </w:rPr>
        <w:t xml:space="preserve"> </w:t>
      </w:r>
      <w:r>
        <w:rPr>
          <w:rFonts w:eastAsia="Arial"/>
          <w:spacing w:val="-1"/>
        </w:rPr>
        <w:t>t</w:t>
      </w:r>
      <w:r>
        <w:rPr>
          <w:rFonts w:eastAsia="Arial"/>
        </w:rPr>
        <w:t xml:space="preserve">o </w:t>
      </w:r>
      <w:r>
        <w:rPr>
          <w:rFonts w:eastAsia="Arial"/>
          <w:spacing w:val="1"/>
        </w:rPr>
        <w:t>t</w:t>
      </w:r>
      <w:r>
        <w:rPr>
          <w:rFonts w:eastAsia="Arial"/>
        </w:rPr>
        <w:t>he</w:t>
      </w:r>
      <w:r>
        <w:rPr>
          <w:rFonts w:eastAsia="Arial"/>
          <w:spacing w:val="1"/>
        </w:rPr>
        <w:t xml:space="preserve"> </w:t>
      </w:r>
      <w:r>
        <w:rPr>
          <w:rFonts w:eastAsia="Arial"/>
        </w:rPr>
        <w:t>p</w:t>
      </w:r>
      <w:r>
        <w:rPr>
          <w:rFonts w:eastAsia="Arial"/>
          <w:spacing w:val="-1"/>
        </w:rPr>
        <w:t>oli</w:t>
      </w:r>
      <w:r>
        <w:rPr>
          <w:rFonts w:eastAsia="Arial"/>
        </w:rPr>
        <w:t xml:space="preserve">ce) </w:t>
      </w:r>
      <w:r>
        <w:rPr>
          <w:rFonts w:eastAsia="Arial"/>
          <w:spacing w:val="-1"/>
        </w:rPr>
        <w:t>wil</w:t>
      </w:r>
      <w:r>
        <w:rPr>
          <w:rFonts w:eastAsia="Arial"/>
        </w:rPr>
        <w:t xml:space="preserve">l </w:t>
      </w:r>
      <w:r>
        <w:rPr>
          <w:rFonts w:eastAsia="Arial"/>
          <w:spacing w:val="1"/>
        </w:rPr>
        <w:t>r</w:t>
      </w:r>
      <w:r>
        <w:rPr>
          <w:rFonts w:eastAsia="Arial"/>
        </w:rPr>
        <w:t>etu</w:t>
      </w:r>
      <w:r>
        <w:rPr>
          <w:rFonts w:eastAsia="Arial"/>
          <w:spacing w:val="1"/>
        </w:rPr>
        <w:t>r</w:t>
      </w:r>
      <w:r>
        <w:rPr>
          <w:rFonts w:eastAsia="Arial"/>
        </w:rPr>
        <w:t>n</w:t>
      </w:r>
      <w:r>
        <w:rPr>
          <w:rFonts w:eastAsia="Arial"/>
          <w:spacing w:val="-2"/>
        </w:rPr>
        <w:t xml:space="preserve"> </w:t>
      </w:r>
      <w:r>
        <w:rPr>
          <w:rFonts w:eastAsia="Arial"/>
          <w:spacing w:val="-1"/>
        </w:rPr>
        <w:t>i</w:t>
      </w:r>
      <w:r>
        <w:rPr>
          <w:rFonts w:eastAsia="Arial"/>
        </w:rPr>
        <w:t xml:space="preserve">t </w:t>
      </w:r>
      <w:r>
        <w:rPr>
          <w:rFonts w:eastAsia="Arial"/>
          <w:spacing w:val="1"/>
        </w:rPr>
        <w:t>t</w:t>
      </w:r>
      <w:r>
        <w:rPr>
          <w:rFonts w:eastAsia="Arial"/>
        </w:rPr>
        <w:t>o</w:t>
      </w:r>
      <w:r>
        <w:rPr>
          <w:rFonts w:eastAsia="Arial"/>
          <w:spacing w:val="-2"/>
        </w:rPr>
        <w:t xml:space="preserve"> </w:t>
      </w:r>
      <w:r>
        <w:rPr>
          <w:rFonts w:eastAsia="Arial"/>
          <w:spacing w:val="1"/>
        </w:rPr>
        <w:t xml:space="preserve">you </w:t>
      </w:r>
      <w:r>
        <w:rPr>
          <w:rFonts w:eastAsia="Arial"/>
        </w:rPr>
        <w:t>on</w:t>
      </w:r>
      <w:r>
        <w:rPr>
          <w:rFonts w:eastAsia="Arial"/>
          <w:spacing w:val="-2"/>
        </w:rPr>
        <w:t xml:space="preserve"> </w:t>
      </w:r>
      <w:r>
        <w:rPr>
          <w:rFonts w:eastAsia="Arial"/>
          <w:spacing w:val="1"/>
        </w:rPr>
        <w:t>t</w:t>
      </w:r>
      <w:r>
        <w:rPr>
          <w:rFonts w:eastAsia="Arial"/>
          <w:spacing w:val="-3"/>
        </w:rPr>
        <w:t>e</w:t>
      </w:r>
      <w:r>
        <w:rPr>
          <w:rFonts w:eastAsia="Arial"/>
          <w:spacing w:val="1"/>
        </w:rPr>
        <w:t>rm</w:t>
      </w:r>
      <w:r>
        <w:rPr>
          <w:rFonts w:eastAsia="Arial"/>
          <w:spacing w:val="-1"/>
        </w:rPr>
        <w:t>i</w:t>
      </w:r>
      <w:r>
        <w:rPr>
          <w:rFonts w:eastAsia="Arial"/>
        </w:rPr>
        <w:t>n</w:t>
      </w:r>
      <w:r>
        <w:rPr>
          <w:rFonts w:eastAsia="Arial"/>
          <w:spacing w:val="-3"/>
        </w:rPr>
        <w:t>a</w:t>
      </w:r>
      <w:r>
        <w:rPr>
          <w:rFonts w:eastAsia="Arial"/>
          <w:spacing w:val="1"/>
        </w:rPr>
        <w:t>t</w:t>
      </w:r>
      <w:r>
        <w:rPr>
          <w:rFonts w:eastAsia="Arial"/>
          <w:spacing w:val="-1"/>
        </w:rPr>
        <w:t>i</w:t>
      </w:r>
      <w:r>
        <w:rPr>
          <w:rFonts w:eastAsia="Arial"/>
        </w:rPr>
        <w:t>on</w:t>
      </w:r>
      <w:r>
        <w:rPr>
          <w:rFonts w:eastAsia="Arial"/>
          <w:spacing w:val="1"/>
        </w:rPr>
        <w:t xml:space="preserve"> </w:t>
      </w:r>
      <w:r>
        <w:rPr>
          <w:rFonts w:eastAsia="Arial"/>
        </w:rPr>
        <w:t xml:space="preserve">of </w:t>
      </w:r>
      <w:r>
        <w:rPr>
          <w:rFonts w:eastAsia="Arial"/>
          <w:spacing w:val="1"/>
        </w:rPr>
        <w:t>t</w:t>
      </w:r>
      <w:r>
        <w:rPr>
          <w:rFonts w:eastAsia="Arial"/>
        </w:rPr>
        <w:t xml:space="preserve">his contract if the landlord has reason to believe that the article belongs to you. </w:t>
      </w:r>
    </w:p>
    <w:p w14:paraId="4D3E6EC3" w14:textId="77777777" w:rsidR="00853A5C" w:rsidRDefault="00853A5C" w:rsidP="00853A5C">
      <w:pPr>
        <w:pStyle w:val="Level1"/>
        <w:numPr>
          <w:ilvl w:val="0"/>
          <w:numId w:val="7"/>
        </w:numPr>
      </w:pPr>
      <w:r>
        <w:t xml:space="preserve">Under section 237(4)(a) of the Act you agree to receive the written statement and any other notice or document under this contract electronically </w:t>
      </w:r>
      <w:proofErr w:type="gramStart"/>
      <w:r>
        <w:t>where</w:t>
      </w:r>
      <w:proofErr w:type="gramEnd"/>
      <w:r>
        <w:t xml:space="preserve"> permitted by the terms of this contract and the Act.</w:t>
      </w:r>
    </w:p>
    <w:p w14:paraId="6F2C127E" w14:textId="77777777" w:rsidR="00853A5C" w:rsidRDefault="00853A5C" w:rsidP="00853A5C">
      <w:pPr>
        <w:pStyle w:val="Level1"/>
        <w:numPr>
          <w:ilvl w:val="0"/>
          <w:numId w:val="7"/>
        </w:numPr>
      </w:pPr>
      <w:r>
        <w:t xml:space="preserve">Any notice, statement or document to be served by either party in relation to this </w:t>
      </w:r>
      <w:proofErr w:type="gramStart"/>
      <w:r>
        <w:t>contract  sent</w:t>
      </w:r>
      <w:proofErr w:type="gramEnd"/>
      <w:r>
        <w:t xml:space="preserve"> by first class post or by special delivery shall be considered to have been served two working days after the date of posting.  Reasonable evidence should be kept of the date of posting and (if applicable) delivery.  </w:t>
      </w:r>
    </w:p>
    <w:p w14:paraId="08CE5BF2" w14:textId="77777777" w:rsidR="00853A5C" w:rsidRDefault="00853A5C" w:rsidP="00853A5C">
      <w:pPr>
        <w:pStyle w:val="Level1"/>
        <w:numPr>
          <w:ilvl w:val="0"/>
          <w:numId w:val="7"/>
        </w:numPr>
      </w:pPr>
      <w:bookmarkStart w:id="250" w:name="_Hlk153180807"/>
      <w:r>
        <w:t xml:space="preserve">To the extent permitted by the Act the landlord is entitled to instruct Managing Agents to carry out its obligations under this contract. If the landlord instructs Managing </w:t>
      </w:r>
      <w:proofErr w:type="gramStart"/>
      <w:r>
        <w:t>Agents</w:t>
      </w:r>
      <w:proofErr w:type="gramEnd"/>
      <w:r>
        <w:t xml:space="preserve"> you will be provided with notice of their contact details and any obligation on your part under this contract that requires you to contact the landlord will be satisfied by you contacting the Managing Agents using the contact details provided. </w:t>
      </w:r>
    </w:p>
    <w:bookmarkEnd w:id="250"/>
    <w:p w14:paraId="6FAA033D" w14:textId="77777777" w:rsidR="00853A5C" w:rsidRDefault="00853A5C" w:rsidP="00853A5C">
      <w:pPr>
        <w:pStyle w:val="Level1"/>
        <w:numPr>
          <w:ilvl w:val="0"/>
          <w:numId w:val="7"/>
        </w:numPr>
      </w:pPr>
      <w:r>
        <w:t xml:space="preserve">You agree that a false statement for the purposes of </w:t>
      </w:r>
      <w:r w:rsidRPr="00767CFA">
        <w:rPr>
          <w:b/>
          <w:bCs/>
        </w:rPr>
        <w:t>term 18.1</w:t>
      </w:r>
      <w:r>
        <w:t xml:space="preserve"> of </w:t>
      </w:r>
      <w:r>
        <w:rPr>
          <w:b/>
          <w:bCs/>
        </w:rPr>
        <w:t xml:space="preserve">Part 3 </w:t>
      </w:r>
      <w:r>
        <w:t xml:space="preserve">can be a statement as to any previous or pending criminal convictions, in addition to any other statements. </w:t>
      </w:r>
    </w:p>
    <w:p w14:paraId="684B416E" w14:textId="77777777" w:rsidR="00853A5C" w:rsidRDefault="00853A5C" w:rsidP="00853A5C">
      <w:pPr>
        <w:pStyle w:val="Level1"/>
        <w:numPr>
          <w:ilvl w:val="0"/>
          <w:numId w:val="7"/>
        </w:numPr>
      </w:pPr>
      <w:r>
        <w:t xml:space="preserve">For the purposes of sections 47 and 48 of the Landlord and Tenant Act 1987 the landlord’s address is the landlord’s postal contact address set out in </w:t>
      </w:r>
      <w:r>
        <w:rPr>
          <w:b/>
          <w:bCs/>
        </w:rPr>
        <w:t>Part 2 Key Matters</w:t>
      </w:r>
      <w:r>
        <w:t>.</w:t>
      </w:r>
    </w:p>
    <w:p w14:paraId="2A1A05FC" w14:textId="77777777" w:rsidR="00853A5C" w:rsidRDefault="00853A5C" w:rsidP="00853A5C">
      <w:pPr>
        <w:pStyle w:val="Level1"/>
        <w:numPr>
          <w:ilvl w:val="0"/>
          <w:numId w:val="7"/>
        </w:numPr>
      </w:pPr>
      <w:r>
        <w:t>You are</w:t>
      </w:r>
      <w:r w:rsidRPr="004D5B6C">
        <w:t xml:space="preserve"> responsible for assessing </w:t>
      </w:r>
      <w:r>
        <w:t>your</w:t>
      </w:r>
      <w:r w:rsidRPr="004D5B6C">
        <w:t xml:space="preserve"> liability, if any and at any time, for Land Transaction Tax relating to this </w:t>
      </w:r>
      <w:r>
        <w:t>contract</w:t>
      </w:r>
      <w:r w:rsidRPr="004D5B6C">
        <w:t xml:space="preserve">, and for submitting the appropriate forms and payment to the Welsh Revenue Authority.  This is a legal </w:t>
      </w:r>
      <w:proofErr w:type="gramStart"/>
      <w:r w:rsidRPr="004D5B6C">
        <w:t>obligation</w:t>
      </w:r>
      <w:proofErr w:type="gramEnd"/>
      <w:r w:rsidRPr="004D5B6C">
        <w:t xml:space="preserve"> and the Welsh Revenue Authority may impose fines or penalties for failure to comply.  The calculation of the liability for </w:t>
      </w:r>
      <w:r>
        <w:t>Land Transaction Tax</w:t>
      </w:r>
      <w:r w:rsidRPr="004D5B6C">
        <w:t xml:space="preserve"> on rent over the relevant threshold is subject to </w:t>
      </w:r>
      <w:proofErr w:type="gramStart"/>
      <w:r w:rsidRPr="004D5B6C">
        <w:t>a number of</w:t>
      </w:r>
      <w:proofErr w:type="gramEnd"/>
      <w:r w:rsidRPr="004D5B6C">
        <w:t xml:space="preserve"> factors and calculations.  More information and guidance can be obtained from www.gov.wales.</w:t>
      </w:r>
    </w:p>
    <w:p w14:paraId="4364530A" w14:textId="77777777" w:rsidR="00853A5C" w:rsidRDefault="00853A5C" w:rsidP="00853A5C">
      <w:pPr>
        <w:pStyle w:val="Level1"/>
        <w:numPr>
          <w:ilvl w:val="0"/>
          <w:numId w:val="7"/>
        </w:numPr>
        <w:jc w:val="left"/>
      </w:pPr>
      <w:r>
        <w:rPr>
          <w:b/>
          <w:bCs/>
        </w:rPr>
        <w:t xml:space="preserve">Insurance </w:t>
      </w:r>
    </w:p>
    <w:p w14:paraId="7AD26CD6" w14:textId="77777777" w:rsidR="00853A5C" w:rsidRDefault="00853A5C" w:rsidP="00853A5C">
      <w:pPr>
        <w:pStyle w:val="Level2"/>
        <w:numPr>
          <w:ilvl w:val="1"/>
          <w:numId w:val="7"/>
        </w:numPr>
      </w:pPr>
      <w:r>
        <w:t>The landlord must:</w:t>
      </w:r>
    </w:p>
    <w:p w14:paraId="75A65582" w14:textId="77777777" w:rsidR="00853A5C" w:rsidRPr="00146FD9" w:rsidRDefault="00853A5C" w:rsidP="00853A5C">
      <w:pPr>
        <w:pStyle w:val="Level3"/>
        <w:numPr>
          <w:ilvl w:val="2"/>
          <w:numId w:val="7"/>
        </w:numPr>
      </w:pPr>
      <w:r>
        <w:t>insure and maintain a comprehensive policy of insurance on the dwelling, the Building and on the Contents (but not for your personal possessions) for the duration of the contract in the full insurable value the landlord considers appropriate against fire, flood, escape of water and other usual risks subject to any exclusions and excesses that are usually imposed in residential insurance policies.  The landlord will not be in breach of the provisions of this clause if the policy is made void by your actions or if the landlord is unable to arrange insurance on terms that the landlord regards as prudent; and</w:t>
      </w:r>
    </w:p>
    <w:p w14:paraId="092B6187" w14:textId="77777777" w:rsidR="00853A5C" w:rsidRDefault="00853A5C" w:rsidP="00853A5C">
      <w:pPr>
        <w:pStyle w:val="Level3"/>
        <w:numPr>
          <w:ilvl w:val="2"/>
          <w:numId w:val="7"/>
        </w:numPr>
      </w:pPr>
      <w:r>
        <w:t>provide a copy of the buildings insurance policy as soon as reasonably practicable if requested to do so by you.</w:t>
      </w:r>
    </w:p>
    <w:p w14:paraId="604930E9" w14:textId="77777777" w:rsidR="00853A5C" w:rsidRDefault="00853A5C" w:rsidP="00853A5C">
      <w:pPr>
        <w:pStyle w:val="Level2"/>
        <w:numPr>
          <w:ilvl w:val="1"/>
          <w:numId w:val="7"/>
        </w:numPr>
      </w:pPr>
      <w:r>
        <w:t xml:space="preserve">The landlord does not provide any cover under any insurance policy arranged by the landlord for damage to your personal belongings or valuables. You must obtain your own contents insurance if you require cover for items belonging to you. Nor does the landlord provide cover for claims against you from other parties for damage to property or personal injury that results from something you have or have not done. You should consider arranging insurance for these risks yourself.  </w:t>
      </w:r>
    </w:p>
    <w:p w14:paraId="72E655AD" w14:textId="77777777" w:rsidR="00853A5C" w:rsidRDefault="00853A5C" w:rsidP="00853A5C">
      <w:pPr>
        <w:pStyle w:val="Level1"/>
        <w:numPr>
          <w:ilvl w:val="0"/>
          <w:numId w:val="7"/>
        </w:numPr>
        <w:jc w:val="left"/>
      </w:pPr>
      <w:r>
        <w:rPr>
          <w:b/>
          <w:bCs/>
        </w:rPr>
        <w:t xml:space="preserve">Not to Assign or Sublet </w:t>
      </w:r>
    </w:p>
    <w:p w14:paraId="0971B16E" w14:textId="77777777" w:rsidR="00853A5C" w:rsidRDefault="00853A5C" w:rsidP="00853A5C">
      <w:pPr>
        <w:pStyle w:val="Level2"/>
        <w:numPr>
          <w:ilvl w:val="1"/>
          <w:numId w:val="7"/>
        </w:numPr>
      </w:pPr>
      <w:r>
        <w:t>You must not allow anyone to occupy the dwelling other than the Permitted Occupiers.</w:t>
      </w:r>
    </w:p>
    <w:p w14:paraId="69B08BDF" w14:textId="77777777" w:rsidR="00853A5C" w:rsidRDefault="00853A5C" w:rsidP="00853A5C">
      <w:pPr>
        <w:pStyle w:val="Level2"/>
        <w:numPr>
          <w:ilvl w:val="1"/>
          <w:numId w:val="7"/>
        </w:numPr>
      </w:pPr>
      <w:r>
        <w:t>You must not in relation to the whole or any part of the dwelling:</w:t>
      </w:r>
    </w:p>
    <w:p w14:paraId="34F2CBB8" w14:textId="77777777" w:rsidR="00853A5C" w:rsidRDefault="00853A5C" w:rsidP="00853A5C">
      <w:pPr>
        <w:pStyle w:val="Level3"/>
        <w:numPr>
          <w:ilvl w:val="2"/>
          <w:numId w:val="7"/>
        </w:numPr>
      </w:pPr>
      <w:r>
        <w:t xml:space="preserve">transfer or assign this contract to anyone, save as permitted by fundamental terms of this </w:t>
      </w:r>
      <w:proofErr w:type="gramStart"/>
      <w:r>
        <w:t>contract;</w:t>
      </w:r>
      <w:proofErr w:type="gramEnd"/>
      <w:r>
        <w:t xml:space="preserve"> </w:t>
      </w:r>
    </w:p>
    <w:p w14:paraId="617E2649" w14:textId="77777777" w:rsidR="00853A5C" w:rsidRDefault="00853A5C" w:rsidP="00853A5C">
      <w:pPr>
        <w:pStyle w:val="Level3"/>
        <w:numPr>
          <w:ilvl w:val="2"/>
          <w:numId w:val="7"/>
        </w:numPr>
      </w:pPr>
      <w:r>
        <w:t xml:space="preserve">take in or receive paying guests or </w:t>
      </w:r>
      <w:proofErr w:type="gramStart"/>
      <w:r>
        <w:t>lodgers;</w:t>
      </w:r>
      <w:proofErr w:type="gramEnd"/>
      <w:r>
        <w:t xml:space="preserve"> </w:t>
      </w:r>
    </w:p>
    <w:p w14:paraId="3F8FB38F" w14:textId="77777777" w:rsidR="00853A5C" w:rsidRDefault="00853A5C" w:rsidP="00853A5C">
      <w:pPr>
        <w:pStyle w:val="Level3"/>
        <w:numPr>
          <w:ilvl w:val="2"/>
          <w:numId w:val="7"/>
        </w:numPr>
      </w:pPr>
      <w:r>
        <w:t xml:space="preserve">sublet the dwelling; or </w:t>
      </w:r>
    </w:p>
    <w:p w14:paraId="06E84427" w14:textId="77777777" w:rsidR="00853A5C" w:rsidRPr="003A29BE" w:rsidRDefault="00853A5C" w:rsidP="00853A5C">
      <w:pPr>
        <w:pStyle w:val="Level3"/>
        <w:numPr>
          <w:ilvl w:val="2"/>
          <w:numId w:val="7"/>
        </w:numPr>
      </w:pPr>
      <w:r>
        <w:t xml:space="preserve">otherwise share occupation or possession except with any Permitted Occupiers. </w:t>
      </w:r>
    </w:p>
    <w:p w14:paraId="178B3F6C" w14:textId="77777777" w:rsidR="00853A5C" w:rsidRPr="00F43CF8" w:rsidRDefault="00853A5C" w:rsidP="00853A5C">
      <w:pPr>
        <w:pStyle w:val="Level1"/>
        <w:numPr>
          <w:ilvl w:val="0"/>
          <w:numId w:val="7"/>
        </w:numPr>
      </w:pPr>
      <w:r w:rsidRPr="00F43CF8">
        <w:rPr>
          <w:b/>
          <w:bCs/>
        </w:rPr>
        <w:t xml:space="preserve">Deposit </w:t>
      </w:r>
    </w:p>
    <w:p w14:paraId="540CCF00" w14:textId="77777777" w:rsidR="00853A5C" w:rsidRPr="00F43CF8" w:rsidRDefault="00853A5C" w:rsidP="00853A5C">
      <w:pPr>
        <w:pStyle w:val="Level2"/>
        <w:numPr>
          <w:ilvl w:val="1"/>
          <w:numId w:val="7"/>
        </w:numPr>
      </w:pPr>
      <w:r w:rsidRPr="00F43CF8">
        <w:t xml:space="preserve">On or before the occupation date you will pay the Deposit as security for your responsibilities contained in this contract. </w:t>
      </w:r>
    </w:p>
    <w:p w14:paraId="0A6E18C2" w14:textId="77777777" w:rsidR="00853A5C" w:rsidRPr="00F43CF8" w:rsidRDefault="00853A5C" w:rsidP="00853A5C">
      <w:pPr>
        <w:pStyle w:val="Level2"/>
        <w:numPr>
          <w:ilvl w:val="1"/>
          <w:numId w:val="7"/>
        </w:numPr>
      </w:pPr>
      <w:r w:rsidRPr="00F43CF8">
        <w:t xml:space="preserve">The landlord will arrange for the Deposit to be held by the Deposit Holder in accordance with the provisions of </w:t>
      </w:r>
      <w:r w:rsidRPr="00C1792B">
        <w:rPr>
          <w:b/>
          <w:bCs/>
        </w:rPr>
        <w:t>term 2.2</w:t>
      </w:r>
      <w:r>
        <w:t xml:space="preserve"> of </w:t>
      </w:r>
      <w:r w:rsidRPr="00C1792B">
        <w:rPr>
          <w:b/>
          <w:bCs/>
        </w:rPr>
        <w:t>Part 3</w:t>
      </w:r>
      <w:r>
        <w:t>.</w:t>
      </w:r>
    </w:p>
    <w:p w14:paraId="3CB87137" w14:textId="77777777" w:rsidR="00853A5C" w:rsidRPr="00F43CF8" w:rsidRDefault="00853A5C" w:rsidP="00853A5C">
      <w:pPr>
        <w:pStyle w:val="Level2"/>
        <w:numPr>
          <w:ilvl w:val="1"/>
          <w:numId w:val="7"/>
        </w:numPr>
      </w:pPr>
      <w:r w:rsidRPr="00F43CF8">
        <w:t>The landlord will refund the Deposit to you once you have vacated the dwelling at the end of this contract except that before refunding the Deposit the landlord is entitled to make reasonable deductions from the Deposit to cover:</w:t>
      </w:r>
    </w:p>
    <w:p w14:paraId="0ADC214D" w14:textId="77777777" w:rsidR="00853A5C" w:rsidRDefault="00853A5C" w:rsidP="00853A5C">
      <w:pPr>
        <w:pStyle w:val="Level3"/>
        <w:numPr>
          <w:ilvl w:val="2"/>
          <w:numId w:val="7"/>
        </w:numPr>
      </w:pPr>
      <w:r w:rsidRPr="00F43CF8">
        <w:t xml:space="preserve">any unpaid </w:t>
      </w:r>
      <w:proofErr w:type="gramStart"/>
      <w:r w:rsidRPr="00F43CF8">
        <w:t>Rent;</w:t>
      </w:r>
      <w:proofErr w:type="gramEnd"/>
    </w:p>
    <w:p w14:paraId="39F6440A" w14:textId="77777777" w:rsidR="00853A5C" w:rsidRPr="00F43CF8" w:rsidRDefault="00853A5C" w:rsidP="00853A5C">
      <w:pPr>
        <w:pStyle w:val="Level3"/>
        <w:numPr>
          <w:ilvl w:val="2"/>
          <w:numId w:val="7"/>
        </w:numPr>
      </w:pPr>
      <w:r>
        <w:t xml:space="preserve">any unpaid accounts for Utilities, council tax or Internet Services for which you are </w:t>
      </w:r>
      <w:proofErr w:type="gramStart"/>
      <w:r>
        <w:t>liable;</w:t>
      </w:r>
      <w:proofErr w:type="gramEnd"/>
      <w:r>
        <w:t xml:space="preserve"> </w:t>
      </w:r>
    </w:p>
    <w:p w14:paraId="379D0EE5" w14:textId="77777777" w:rsidR="00853A5C" w:rsidRPr="00F43CF8" w:rsidRDefault="00853A5C" w:rsidP="00853A5C">
      <w:pPr>
        <w:pStyle w:val="Level3"/>
        <w:numPr>
          <w:ilvl w:val="2"/>
          <w:numId w:val="7"/>
        </w:numPr>
      </w:pPr>
      <w:r w:rsidRPr="00F43CF8">
        <w:t xml:space="preserve">the making good of any damage or lack of cleanliness to the dwelling or to the Contents (except for Fair Wear and Tear) caused by your failure to comply with your obligations under this </w:t>
      </w:r>
      <w:proofErr w:type="gramStart"/>
      <w:r w:rsidRPr="00F43CF8">
        <w:t>contract;</w:t>
      </w:r>
      <w:proofErr w:type="gramEnd"/>
    </w:p>
    <w:p w14:paraId="1F514A2D" w14:textId="77777777" w:rsidR="00853A5C" w:rsidRPr="00F43CF8" w:rsidRDefault="00853A5C" w:rsidP="00853A5C">
      <w:pPr>
        <w:pStyle w:val="Level3"/>
        <w:numPr>
          <w:ilvl w:val="2"/>
          <w:numId w:val="7"/>
        </w:numPr>
      </w:pPr>
      <w:r w:rsidRPr="00F43CF8">
        <w:t xml:space="preserve">replacement of any items which are missing from the dwelling and specified in the </w:t>
      </w:r>
      <w:proofErr w:type="gramStart"/>
      <w:r w:rsidRPr="00F43CF8">
        <w:t>Inventory;</w:t>
      </w:r>
      <w:proofErr w:type="gramEnd"/>
      <w:r w:rsidRPr="00F43CF8">
        <w:t xml:space="preserve"> </w:t>
      </w:r>
    </w:p>
    <w:p w14:paraId="0C9751CE" w14:textId="77777777" w:rsidR="00853A5C" w:rsidRPr="00F43CF8" w:rsidRDefault="00853A5C" w:rsidP="00853A5C">
      <w:pPr>
        <w:pStyle w:val="Level3"/>
        <w:numPr>
          <w:ilvl w:val="2"/>
          <w:numId w:val="7"/>
        </w:numPr>
      </w:pPr>
      <w:r w:rsidRPr="00F43CF8">
        <w:t>the reasonable cost of remedying any breaches of your obligations under this contract.</w:t>
      </w:r>
    </w:p>
    <w:p w14:paraId="2429FAD1" w14:textId="77777777" w:rsidR="00853A5C" w:rsidRPr="00F43CF8" w:rsidRDefault="00853A5C" w:rsidP="00853A5C">
      <w:pPr>
        <w:pStyle w:val="Level2"/>
        <w:numPr>
          <w:ilvl w:val="1"/>
          <w:numId w:val="7"/>
        </w:numPr>
      </w:pPr>
      <w:r w:rsidRPr="00F43CF8">
        <w:t xml:space="preserve">If the amount of money that the landlord </w:t>
      </w:r>
      <w:r>
        <w:t>is</w:t>
      </w:r>
      <w:r w:rsidRPr="00F43CF8">
        <w:t xml:space="preserve"> entitled to deduct from the Deposit under </w:t>
      </w:r>
      <w:r w:rsidRPr="00F43CF8">
        <w:rPr>
          <w:b/>
          <w:bCs/>
        </w:rPr>
        <w:t>term 1</w:t>
      </w:r>
      <w:r>
        <w:rPr>
          <w:b/>
          <w:bCs/>
        </w:rPr>
        <w:t>5</w:t>
      </w:r>
      <w:r w:rsidRPr="00F43CF8">
        <w:rPr>
          <w:b/>
          <w:bCs/>
        </w:rPr>
        <w:t xml:space="preserve">.3 </w:t>
      </w:r>
      <w:r w:rsidRPr="00F43CF8">
        <w:t>of this Annexure</w:t>
      </w:r>
      <w:r w:rsidRPr="00F43CF8">
        <w:rPr>
          <w:b/>
          <w:bCs/>
        </w:rPr>
        <w:t xml:space="preserve"> </w:t>
      </w:r>
      <w:r w:rsidRPr="00F43CF8">
        <w:t xml:space="preserve">exceeds the amount held as the Deposit, </w:t>
      </w:r>
      <w:r>
        <w:t>y</w:t>
      </w:r>
      <w:r w:rsidRPr="00F43CF8">
        <w:t xml:space="preserve">ou must pay the </w:t>
      </w:r>
      <w:proofErr w:type="gramStart"/>
      <w:r w:rsidRPr="00F43CF8">
        <w:t>landlord</w:t>
      </w:r>
      <w:r>
        <w:t xml:space="preserve"> </w:t>
      </w:r>
      <w:r w:rsidRPr="00F43CF8">
        <w:t xml:space="preserve"> the</w:t>
      </w:r>
      <w:proofErr w:type="gramEnd"/>
      <w:r w:rsidRPr="00F43CF8">
        <w:t xml:space="preserve"> excess amount within 14 days of written demand from the landlord.</w:t>
      </w:r>
    </w:p>
    <w:p w14:paraId="7987F97E" w14:textId="77777777" w:rsidR="00853A5C" w:rsidRDefault="00853A5C" w:rsidP="00853A5C">
      <w:pPr>
        <w:pStyle w:val="Level2"/>
        <w:numPr>
          <w:ilvl w:val="1"/>
          <w:numId w:val="7"/>
        </w:numPr>
      </w:pPr>
      <w:r w:rsidRPr="00F43CF8">
        <w:t>You are not entitled to use the Deposit or any part of it as payment of any instalment of Rent.</w:t>
      </w:r>
    </w:p>
    <w:p w14:paraId="707B413E" w14:textId="77777777" w:rsidR="00853A5C" w:rsidRPr="00B515E2" w:rsidRDefault="00853A5C" w:rsidP="00853A5C">
      <w:pPr>
        <w:pStyle w:val="Level1"/>
        <w:numPr>
          <w:ilvl w:val="0"/>
          <w:numId w:val="7"/>
        </w:numPr>
        <w:jc w:val="left"/>
        <w:rPr>
          <w:b/>
          <w:bCs/>
        </w:rPr>
      </w:pPr>
      <w:r w:rsidRPr="00B515E2">
        <w:rPr>
          <w:b/>
          <w:bCs/>
        </w:rPr>
        <w:t>Contract Terms</w:t>
      </w:r>
    </w:p>
    <w:p w14:paraId="4382EC12" w14:textId="77777777" w:rsidR="00853A5C" w:rsidRDefault="00853A5C" w:rsidP="00853A5C">
      <w:pPr>
        <w:pStyle w:val="Body1"/>
        <w:numPr>
          <w:ilvl w:val="0"/>
          <w:numId w:val="27"/>
        </w:numPr>
        <w:ind w:left="851"/>
        <w:jc w:val="left"/>
      </w:pPr>
      <w:r>
        <w:t>If any provision or term contained in this contract shall be held by a Court of law or other body to be unreasonable or unenforceable then such term or provision or terms or provisions shall be deemed to be a severable part of this contract and all remaining parts or terms or provisions of this contract shall remain in full force and effect.</w:t>
      </w:r>
    </w:p>
    <w:p w14:paraId="10A754D2" w14:textId="77777777" w:rsidR="00853A5C" w:rsidRPr="00B515E2" w:rsidRDefault="00853A5C" w:rsidP="00853A5C">
      <w:pPr>
        <w:pStyle w:val="Level1"/>
        <w:numPr>
          <w:ilvl w:val="0"/>
          <w:numId w:val="7"/>
        </w:numPr>
        <w:jc w:val="left"/>
        <w:rPr>
          <w:b/>
          <w:bCs/>
        </w:rPr>
      </w:pPr>
      <w:r w:rsidRPr="00B515E2">
        <w:rPr>
          <w:b/>
          <w:bCs/>
        </w:rPr>
        <w:t>Third Party Rights</w:t>
      </w:r>
    </w:p>
    <w:p w14:paraId="7E6DAD70" w14:textId="77777777" w:rsidR="00853A5C" w:rsidRDefault="00853A5C" w:rsidP="00853A5C">
      <w:pPr>
        <w:pStyle w:val="Body1"/>
        <w:numPr>
          <w:ilvl w:val="0"/>
          <w:numId w:val="27"/>
        </w:numPr>
        <w:ind w:left="851"/>
        <w:jc w:val="left"/>
      </w:pPr>
      <w:r>
        <w:t>The parties do not intend any of the terms of this contract to be enforceable by any third party pursuant to the Contracts (Rights of Third Parties) Act 1999.</w:t>
      </w:r>
    </w:p>
    <w:p w14:paraId="50A3A7E2" w14:textId="77777777" w:rsidR="00853A5C" w:rsidRDefault="00853A5C" w:rsidP="00853A5C">
      <w:pPr>
        <w:pStyle w:val="Level1"/>
        <w:numPr>
          <w:ilvl w:val="0"/>
          <w:numId w:val="7"/>
        </w:numPr>
        <w:jc w:val="left"/>
        <w:rPr>
          <w:b/>
          <w:bCs/>
        </w:rPr>
      </w:pPr>
      <w:r>
        <w:rPr>
          <w:b/>
          <w:bCs/>
        </w:rPr>
        <w:t>Pets</w:t>
      </w:r>
    </w:p>
    <w:p w14:paraId="316C6F3B" w14:textId="77777777" w:rsidR="00853A5C" w:rsidRDefault="00853A5C" w:rsidP="00853A5C">
      <w:pPr>
        <w:pStyle w:val="Level2"/>
        <w:numPr>
          <w:ilvl w:val="1"/>
          <w:numId w:val="7"/>
        </w:numPr>
        <w:jc w:val="left"/>
      </w:pPr>
      <w:r>
        <w:t xml:space="preserve">You must not keep any pet animal in the dwelling or the </w:t>
      </w:r>
      <w:proofErr w:type="gramStart"/>
      <w:r>
        <w:t>Building</w:t>
      </w:r>
      <w:proofErr w:type="gramEnd"/>
      <w:r>
        <w:t xml:space="preserve"> unless the landlord has given you prior written consent to do so </w:t>
      </w:r>
      <w:r w:rsidRPr="0047314B">
        <w:t>(</w:t>
      </w:r>
      <w:r w:rsidRPr="00080528">
        <w:rPr>
          <w:b/>
          <w:bCs/>
        </w:rPr>
        <w:t>“Pet Licence”</w:t>
      </w:r>
      <w:r w:rsidRPr="0047314B">
        <w:t>).</w:t>
      </w:r>
    </w:p>
    <w:p w14:paraId="27F3F404" w14:textId="77777777" w:rsidR="00853A5C" w:rsidRDefault="00853A5C" w:rsidP="00853A5C">
      <w:pPr>
        <w:pStyle w:val="Level2"/>
        <w:numPr>
          <w:ilvl w:val="1"/>
          <w:numId w:val="7"/>
        </w:numPr>
      </w:pPr>
      <w:r>
        <w:t>The landlord will not unreasonably withhold the grant of a Pet Licence.</w:t>
      </w:r>
    </w:p>
    <w:p w14:paraId="54E4FF2A" w14:textId="77777777" w:rsidR="00853A5C" w:rsidRDefault="00853A5C" w:rsidP="00853A5C">
      <w:pPr>
        <w:pStyle w:val="Level2"/>
        <w:numPr>
          <w:ilvl w:val="1"/>
          <w:numId w:val="7"/>
        </w:numPr>
      </w:pPr>
      <w:r>
        <w:t xml:space="preserve">The landlord will not impose unreasonable conditions within the Pet Licence. </w:t>
      </w:r>
    </w:p>
    <w:p w14:paraId="701DD38F" w14:textId="77777777" w:rsidR="00853A5C" w:rsidRDefault="00853A5C" w:rsidP="00853A5C">
      <w:pPr>
        <w:pStyle w:val="Level2"/>
        <w:numPr>
          <w:ilvl w:val="1"/>
          <w:numId w:val="7"/>
        </w:numPr>
      </w:pPr>
      <w:r>
        <w:t xml:space="preserve">You must provide the landlord with any information that the landlord reasonably requests </w:t>
      </w:r>
      <w:proofErr w:type="gramStart"/>
      <w:r>
        <w:t>in order to</w:t>
      </w:r>
      <w:proofErr w:type="gramEnd"/>
      <w:r>
        <w:t xml:space="preserve"> consider your request for a Pet Licence. </w:t>
      </w:r>
    </w:p>
    <w:p w14:paraId="434A04F8" w14:textId="77777777" w:rsidR="00853A5C" w:rsidRPr="00052F22" w:rsidRDefault="00853A5C" w:rsidP="00853A5C">
      <w:pPr>
        <w:pStyle w:val="Level2"/>
        <w:numPr>
          <w:ilvl w:val="1"/>
          <w:numId w:val="7"/>
        </w:numPr>
      </w:pPr>
      <w:r w:rsidRPr="00052F22">
        <w:t>If you are granted a P</w:t>
      </w:r>
      <w:r>
        <w:t>et</w:t>
      </w:r>
      <w:r w:rsidRPr="00052F22">
        <w:t xml:space="preserve"> Licence you must abide strictly by its conditions and requirements. The landlord reserves the right to revoke the P</w:t>
      </w:r>
      <w:r>
        <w:t>et</w:t>
      </w:r>
      <w:r w:rsidRPr="00052F22">
        <w:t xml:space="preserve"> Licence if you do not comply with its conditions and requirements.</w:t>
      </w:r>
    </w:p>
    <w:p w14:paraId="09AD66DA" w14:textId="77777777" w:rsidR="00853A5C" w:rsidRDefault="00853A5C" w:rsidP="00853A5C">
      <w:pPr>
        <w:pStyle w:val="Level2"/>
        <w:numPr>
          <w:ilvl w:val="1"/>
          <w:numId w:val="7"/>
        </w:numPr>
        <w:jc w:val="left"/>
      </w:pPr>
      <w:r>
        <w:t>In the event you are granted a Pet Licence, you agree that that Pet Licence will form a part of this contract and that any breach of the provisions therein shall be treated as a breach of this contract.</w:t>
      </w:r>
    </w:p>
    <w:p w14:paraId="5C4F7AFB" w14:textId="77777777" w:rsidR="00853A5C" w:rsidRDefault="00853A5C" w:rsidP="00853A5C">
      <w:pPr>
        <w:pStyle w:val="Level1"/>
        <w:numPr>
          <w:ilvl w:val="0"/>
          <w:numId w:val="7"/>
        </w:numPr>
      </w:pPr>
      <w:r>
        <w:rPr>
          <w:b/>
          <w:bCs/>
        </w:rPr>
        <w:t xml:space="preserve">Parking </w:t>
      </w:r>
    </w:p>
    <w:p w14:paraId="702DDB74" w14:textId="77777777" w:rsidR="00853A5C" w:rsidRDefault="00853A5C" w:rsidP="00853A5C">
      <w:pPr>
        <w:pStyle w:val="Level2"/>
        <w:numPr>
          <w:ilvl w:val="1"/>
          <w:numId w:val="7"/>
        </w:numPr>
      </w:pPr>
      <w:r>
        <w:t xml:space="preserve">You must not park a car in the parking spaces at the </w:t>
      </w:r>
      <w:proofErr w:type="gramStart"/>
      <w:r>
        <w:t>Building</w:t>
      </w:r>
      <w:proofErr w:type="gramEnd"/>
      <w:r>
        <w:t xml:space="preserve"> unless the landlord has given you prior written consent to do so </w:t>
      </w:r>
      <w:r w:rsidRPr="0047314B">
        <w:t>(</w:t>
      </w:r>
      <w:r w:rsidRPr="0047314B">
        <w:rPr>
          <w:b/>
          <w:bCs/>
        </w:rPr>
        <w:t>“Parking Licence”</w:t>
      </w:r>
      <w:r w:rsidRPr="0047314B">
        <w:t>).</w:t>
      </w:r>
    </w:p>
    <w:p w14:paraId="2A48DD0A" w14:textId="77777777" w:rsidR="00853A5C" w:rsidRDefault="00853A5C" w:rsidP="00853A5C">
      <w:pPr>
        <w:pStyle w:val="Level2"/>
        <w:numPr>
          <w:ilvl w:val="1"/>
          <w:numId w:val="7"/>
        </w:numPr>
      </w:pPr>
      <w:r>
        <w:t>Parking Licences may be available but due to limited numbers of parking spaces this cannot be guaranteed.</w:t>
      </w:r>
    </w:p>
    <w:p w14:paraId="485491B0" w14:textId="77777777" w:rsidR="00853A5C" w:rsidRDefault="00853A5C" w:rsidP="00853A5C">
      <w:pPr>
        <w:pStyle w:val="Level2"/>
        <w:numPr>
          <w:ilvl w:val="1"/>
          <w:numId w:val="7"/>
        </w:numPr>
      </w:pPr>
      <w:r>
        <w:t xml:space="preserve">The landlord will not unreasonably withhold the grant of a Parking </w:t>
      </w:r>
      <w:proofErr w:type="gramStart"/>
      <w:r>
        <w:t>Licence,</w:t>
      </w:r>
      <w:proofErr w:type="gramEnd"/>
      <w:r>
        <w:t xml:space="preserve"> however any such grant will be subject to suitable parking facilities being available.</w:t>
      </w:r>
    </w:p>
    <w:p w14:paraId="6F65EA98" w14:textId="77777777" w:rsidR="00853A5C" w:rsidRDefault="00853A5C" w:rsidP="00853A5C">
      <w:pPr>
        <w:pStyle w:val="Level2"/>
        <w:numPr>
          <w:ilvl w:val="1"/>
          <w:numId w:val="7"/>
        </w:numPr>
      </w:pPr>
      <w:r>
        <w:t xml:space="preserve">The landlord will not impose unreasonable conditions within the Parking Licence. </w:t>
      </w:r>
    </w:p>
    <w:p w14:paraId="33E5CB5F" w14:textId="77777777" w:rsidR="00853A5C" w:rsidRDefault="00853A5C" w:rsidP="00853A5C">
      <w:pPr>
        <w:pStyle w:val="Level2"/>
        <w:numPr>
          <w:ilvl w:val="1"/>
          <w:numId w:val="7"/>
        </w:numPr>
      </w:pPr>
      <w:r>
        <w:t xml:space="preserve">You must provide the landlord with any information that the landlord reasonably requests </w:t>
      </w:r>
      <w:proofErr w:type="gramStart"/>
      <w:r>
        <w:t>in order to</w:t>
      </w:r>
      <w:proofErr w:type="gramEnd"/>
      <w:r>
        <w:t xml:space="preserve"> consider your request for a Parking Licence. </w:t>
      </w:r>
    </w:p>
    <w:p w14:paraId="11B7C29F" w14:textId="77777777" w:rsidR="00853A5C" w:rsidRPr="001D48AB" w:rsidRDefault="00853A5C" w:rsidP="00853A5C">
      <w:pPr>
        <w:pStyle w:val="Level2"/>
        <w:numPr>
          <w:ilvl w:val="1"/>
          <w:numId w:val="7"/>
        </w:numPr>
      </w:pPr>
      <w:r w:rsidRPr="00052F22">
        <w:t>If you are granted a P</w:t>
      </w:r>
      <w:r>
        <w:t>arking</w:t>
      </w:r>
      <w:r w:rsidRPr="00052F22">
        <w:t xml:space="preserve"> Licence you must abide strictly by its conditions and requirements. </w:t>
      </w:r>
      <w:r>
        <w:t>T</w:t>
      </w:r>
      <w:r w:rsidRPr="00052F22">
        <w:t>he landlord reserves the right to revoke the P</w:t>
      </w:r>
      <w:r>
        <w:t>arking</w:t>
      </w:r>
      <w:r w:rsidRPr="00052F22">
        <w:t xml:space="preserve"> Licence</w:t>
      </w:r>
      <w:r>
        <w:t xml:space="preserve"> if you do not comply with its conditions and requirements</w:t>
      </w:r>
      <w:r w:rsidRPr="00052F22">
        <w:t>.</w:t>
      </w:r>
    </w:p>
    <w:p w14:paraId="51B20FB3" w14:textId="77777777" w:rsidR="00853A5C" w:rsidRPr="001D48AB" w:rsidRDefault="00853A5C" w:rsidP="00853A5C">
      <w:pPr>
        <w:pStyle w:val="Level2"/>
        <w:numPr>
          <w:ilvl w:val="1"/>
          <w:numId w:val="7"/>
        </w:numPr>
      </w:pPr>
      <w:r>
        <w:t xml:space="preserve">In the event you are granted a Parking Licence, you agree that that the Parking Licence will form a part of this contract and that any breach of the provisions therein shall be treated as a breach of this contract. </w:t>
      </w:r>
    </w:p>
    <w:p w14:paraId="371119DF" w14:textId="77777777" w:rsidR="00853A5C" w:rsidRDefault="00853A5C" w:rsidP="00853A5C">
      <w:pPr>
        <w:pStyle w:val="Level1"/>
        <w:numPr>
          <w:ilvl w:val="0"/>
          <w:numId w:val="7"/>
        </w:numPr>
        <w:jc w:val="left"/>
        <w:rPr>
          <w:b/>
          <w:bCs/>
        </w:rPr>
      </w:pPr>
      <w:r>
        <w:rPr>
          <w:b/>
          <w:bCs/>
        </w:rPr>
        <w:t xml:space="preserve">Bicycle Storage </w:t>
      </w:r>
    </w:p>
    <w:p w14:paraId="261A63AB" w14:textId="77777777" w:rsidR="00853A5C" w:rsidRDefault="00853A5C" w:rsidP="00853A5C">
      <w:pPr>
        <w:pStyle w:val="Level2"/>
        <w:numPr>
          <w:ilvl w:val="1"/>
          <w:numId w:val="7"/>
        </w:numPr>
      </w:pPr>
      <w:r>
        <w:t xml:space="preserve">If bicycle storage facilities are provided at the </w:t>
      </w:r>
      <w:proofErr w:type="gramStart"/>
      <w:r>
        <w:t>Building</w:t>
      </w:r>
      <w:proofErr w:type="gramEnd"/>
      <w:r>
        <w:t xml:space="preserve"> for the use of the residents:</w:t>
      </w:r>
    </w:p>
    <w:p w14:paraId="5D6E60ED" w14:textId="77777777" w:rsidR="00853A5C" w:rsidRDefault="00853A5C" w:rsidP="00853A5C">
      <w:pPr>
        <w:pStyle w:val="Level3"/>
        <w:numPr>
          <w:ilvl w:val="2"/>
          <w:numId w:val="7"/>
        </w:numPr>
      </w:pPr>
      <w:r w:rsidRPr="00B70918">
        <w:t xml:space="preserve">you must notify </w:t>
      </w:r>
      <w:r>
        <w:t>the landlord</w:t>
      </w:r>
      <w:r w:rsidRPr="00B70918">
        <w:t xml:space="preserve"> if you want to use the bicycle storage facilities. Provided one or more of the bicycle racks has not been allocated to another resident at the </w:t>
      </w:r>
      <w:proofErr w:type="gramStart"/>
      <w:r>
        <w:t>B</w:t>
      </w:r>
      <w:r w:rsidRPr="00B70918">
        <w:t>uilding</w:t>
      </w:r>
      <w:proofErr w:type="gramEnd"/>
      <w:r w:rsidRPr="00B70918">
        <w:t xml:space="preserve">, </w:t>
      </w:r>
      <w:r>
        <w:t>the landlord</w:t>
      </w:r>
      <w:r w:rsidRPr="00B70918">
        <w:t xml:space="preserve"> will allocate a numbered bicycle rack for you to use. There are a limited number of </w:t>
      </w:r>
      <w:proofErr w:type="gramStart"/>
      <w:r w:rsidRPr="00B70918">
        <w:t>racks</w:t>
      </w:r>
      <w:proofErr w:type="gramEnd"/>
      <w:r w:rsidRPr="00B70918">
        <w:t xml:space="preserve"> and these will be allocated on a ‘first-come-first-served’ </w:t>
      </w:r>
      <w:proofErr w:type="gramStart"/>
      <w:r w:rsidRPr="00B70918">
        <w:t>basis</w:t>
      </w:r>
      <w:r>
        <w:t>;</w:t>
      </w:r>
      <w:proofErr w:type="gramEnd"/>
    </w:p>
    <w:p w14:paraId="6E893AB6" w14:textId="77777777" w:rsidR="00853A5C" w:rsidRDefault="00853A5C" w:rsidP="00853A5C">
      <w:pPr>
        <w:pStyle w:val="Level3"/>
        <w:numPr>
          <w:ilvl w:val="2"/>
          <w:numId w:val="7"/>
        </w:numPr>
      </w:pPr>
      <w:r>
        <w:t>y</w:t>
      </w:r>
      <w:r w:rsidRPr="00B70918">
        <w:t xml:space="preserve">ou must not bring bicycles through any residential entrances to the </w:t>
      </w:r>
      <w:proofErr w:type="gramStart"/>
      <w:r>
        <w:t>B</w:t>
      </w:r>
      <w:r w:rsidRPr="00B70918">
        <w:t>uilding</w:t>
      </w:r>
      <w:r>
        <w:t>;</w:t>
      </w:r>
      <w:proofErr w:type="gramEnd"/>
      <w:r w:rsidRPr="00B70918">
        <w:t xml:space="preserve">  </w:t>
      </w:r>
    </w:p>
    <w:p w14:paraId="219E576C" w14:textId="77777777" w:rsidR="00853A5C" w:rsidRDefault="00853A5C" w:rsidP="00853A5C">
      <w:pPr>
        <w:pStyle w:val="Level3"/>
        <w:numPr>
          <w:ilvl w:val="2"/>
          <w:numId w:val="7"/>
        </w:numPr>
      </w:pPr>
      <w:r>
        <w:t>y</w:t>
      </w:r>
      <w:r w:rsidRPr="00B70918">
        <w:t xml:space="preserve">ou agree that you will only use the bicycle rack that has been allocated to </w:t>
      </w:r>
      <w:proofErr w:type="gramStart"/>
      <w:r w:rsidRPr="00B70918">
        <w:t>you</w:t>
      </w:r>
      <w:r>
        <w:t>;</w:t>
      </w:r>
      <w:proofErr w:type="gramEnd"/>
    </w:p>
    <w:p w14:paraId="528C9516" w14:textId="77777777" w:rsidR="00853A5C" w:rsidRDefault="00853A5C" w:rsidP="00853A5C">
      <w:pPr>
        <w:pStyle w:val="Level3"/>
        <w:numPr>
          <w:ilvl w:val="2"/>
          <w:numId w:val="7"/>
        </w:numPr>
      </w:pPr>
      <w:r>
        <w:t xml:space="preserve">you agree to comply with any reasonable conditions and requirements that the landlord may impose in respect of your use of the bicycle storage </w:t>
      </w:r>
      <w:proofErr w:type="gramStart"/>
      <w:r>
        <w:t>facilities;</w:t>
      </w:r>
      <w:proofErr w:type="gramEnd"/>
      <w:r>
        <w:t xml:space="preserve"> </w:t>
      </w:r>
    </w:p>
    <w:p w14:paraId="76405870" w14:textId="77777777" w:rsidR="00853A5C" w:rsidRDefault="00853A5C" w:rsidP="00853A5C">
      <w:pPr>
        <w:pStyle w:val="Level3"/>
        <w:numPr>
          <w:ilvl w:val="2"/>
          <w:numId w:val="7"/>
        </w:numPr>
      </w:pPr>
      <w:r>
        <w:t>the landlord</w:t>
      </w:r>
      <w:r w:rsidRPr="00B70918">
        <w:t xml:space="preserve"> reserve</w:t>
      </w:r>
      <w:r>
        <w:t>s</w:t>
      </w:r>
      <w:r w:rsidRPr="00B70918">
        <w:t xml:space="preserve"> the right</w:t>
      </w:r>
      <w:r>
        <w:t xml:space="preserve"> to </w:t>
      </w:r>
      <w:r w:rsidRPr="00B70918">
        <w:t xml:space="preserve">remove and dispose of any bicycles or other items in the bicycle storage facility </w:t>
      </w:r>
      <w:r>
        <w:t xml:space="preserve">that have been left there in breach of the terms of this </w:t>
      </w:r>
      <w:proofErr w:type="gramStart"/>
      <w:r>
        <w:t>contract;</w:t>
      </w:r>
      <w:proofErr w:type="gramEnd"/>
      <w:r>
        <w:t xml:space="preserve"> </w:t>
      </w:r>
    </w:p>
    <w:p w14:paraId="1D8DACA9" w14:textId="77777777" w:rsidR="00853A5C" w:rsidRDefault="00853A5C" w:rsidP="00853A5C">
      <w:pPr>
        <w:pStyle w:val="Level3"/>
        <w:numPr>
          <w:ilvl w:val="2"/>
          <w:numId w:val="7"/>
        </w:numPr>
      </w:pPr>
      <w:r>
        <w:t>t</w:t>
      </w:r>
      <w:r w:rsidRPr="00B70918">
        <w:t xml:space="preserve">he bicycle storage facility door (if there is a door) must </w:t>
      </w:r>
      <w:proofErr w:type="gramStart"/>
      <w:r w:rsidRPr="00B70918">
        <w:t>remain closed at all times</w:t>
      </w:r>
      <w:proofErr w:type="gramEnd"/>
      <w:r w:rsidRPr="00B70918">
        <w:t xml:space="preserve"> except when in </w:t>
      </w:r>
      <w:proofErr w:type="gramStart"/>
      <w:r w:rsidRPr="00B70918">
        <w:t>use</w:t>
      </w:r>
      <w:r>
        <w:t>;</w:t>
      </w:r>
      <w:proofErr w:type="gramEnd"/>
    </w:p>
    <w:p w14:paraId="5F259F7E" w14:textId="77777777" w:rsidR="00853A5C" w:rsidRDefault="00853A5C" w:rsidP="00853A5C">
      <w:pPr>
        <w:pStyle w:val="Level3"/>
        <w:numPr>
          <w:ilvl w:val="2"/>
          <w:numId w:val="7"/>
        </w:numPr>
      </w:pPr>
      <w:r>
        <w:t>the landlord</w:t>
      </w:r>
      <w:r w:rsidRPr="00B70918">
        <w:t xml:space="preserve"> accept</w:t>
      </w:r>
      <w:r>
        <w:t>s</w:t>
      </w:r>
      <w:r w:rsidRPr="00B70918">
        <w:t xml:space="preserve"> no liability for any loss, theft or damage caused to any bicycles or other items stored in the bicycle storage facility, save where such loss results in:   </w:t>
      </w:r>
    </w:p>
    <w:p w14:paraId="41648548" w14:textId="77777777" w:rsidR="00853A5C" w:rsidRDefault="00853A5C" w:rsidP="00853A5C">
      <w:pPr>
        <w:pStyle w:val="Level4"/>
        <w:numPr>
          <w:ilvl w:val="3"/>
          <w:numId w:val="7"/>
        </w:numPr>
      </w:pPr>
      <w:r w:rsidRPr="00B70918">
        <w:t xml:space="preserve">death or personal injury or damage to property caused by negligence on the part of the </w:t>
      </w:r>
      <w:r>
        <w:t>landlord</w:t>
      </w:r>
      <w:r w:rsidRPr="00B70918">
        <w:t xml:space="preserve"> or our employees or contractors</w:t>
      </w:r>
      <w:r>
        <w:t>; or</w:t>
      </w:r>
    </w:p>
    <w:p w14:paraId="4859F332" w14:textId="77777777" w:rsidR="00853A5C" w:rsidRDefault="00853A5C" w:rsidP="00853A5C">
      <w:pPr>
        <w:pStyle w:val="Level4"/>
        <w:numPr>
          <w:ilvl w:val="3"/>
          <w:numId w:val="7"/>
        </w:numPr>
      </w:pPr>
      <w:r w:rsidRPr="00B70918">
        <w:t xml:space="preserve">any matter in respect of which it would be unlawful for </w:t>
      </w:r>
      <w:r>
        <w:t>the landlord</w:t>
      </w:r>
      <w:r w:rsidRPr="00B70918">
        <w:t xml:space="preserve"> to exclude or restrict liability.  </w:t>
      </w:r>
    </w:p>
    <w:p w14:paraId="3DD3AF6A" w14:textId="77777777" w:rsidR="00853A5C" w:rsidRDefault="00853A5C" w:rsidP="00853A5C">
      <w:pPr>
        <w:pStyle w:val="Level1"/>
        <w:numPr>
          <w:ilvl w:val="0"/>
          <w:numId w:val="7"/>
        </w:numPr>
        <w:jc w:val="left"/>
        <w:rPr>
          <w:b/>
          <w:bCs/>
        </w:rPr>
      </w:pPr>
      <w:r w:rsidRPr="00B515E2">
        <w:rPr>
          <w:b/>
          <w:bCs/>
        </w:rPr>
        <w:t xml:space="preserve">Data Protection </w:t>
      </w:r>
      <w:r>
        <w:rPr>
          <w:b/>
          <w:bCs/>
        </w:rPr>
        <w:t xml:space="preserve">– Privacy Notice – Why the landlord holds and processes information </w:t>
      </w:r>
    </w:p>
    <w:p w14:paraId="7CFD3EB6" w14:textId="77777777" w:rsidR="00853A5C" w:rsidRDefault="00853A5C" w:rsidP="00853A5C">
      <w:pPr>
        <w:pStyle w:val="Level2"/>
        <w:numPr>
          <w:ilvl w:val="1"/>
          <w:numId w:val="7"/>
        </w:numPr>
      </w:pPr>
      <w:r w:rsidRPr="00C864A2">
        <w:t xml:space="preserve">This notice sets out how </w:t>
      </w:r>
      <w:r>
        <w:t xml:space="preserve">the landlord </w:t>
      </w:r>
      <w:r w:rsidRPr="00C864A2">
        <w:t>hold</w:t>
      </w:r>
      <w:r>
        <w:t>s</w:t>
      </w:r>
      <w:r w:rsidRPr="00C864A2">
        <w:t xml:space="preserve"> and process</w:t>
      </w:r>
      <w:r>
        <w:t>es</w:t>
      </w:r>
      <w:r w:rsidRPr="00C864A2">
        <w:t xml:space="preserve"> information</w:t>
      </w:r>
      <w:r>
        <w:t xml:space="preserve"> it holds</w:t>
      </w:r>
      <w:r w:rsidRPr="00C864A2">
        <w:t xml:space="preserve"> about you. </w:t>
      </w:r>
      <w:r>
        <w:t>The landlord</w:t>
      </w:r>
      <w:r w:rsidRPr="00C864A2">
        <w:t xml:space="preserve"> process</w:t>
      </w:r>
      <w:r>
        <w:t>es</w:t>
      </w:r>
      <w:r w:rsidRPr="00C864A2">
        <w:t xml:space="preserve"> personal information about </w:t>
      </w:r>
      <w:r>
        <w:t>its</w:t>
      </w:r>
      <w:r w:rsidRPr="00C864A2">
        <w:t xml:space="preserve"> </w:t>
      </w:r>
      <w:r>
        <w:t>contract-holders</w:t>
      </w:r>
      <w:r w:rsidRPr="00C864A2">
        <w:t xml:space="preserve"> and possible new </w:t>
      </w:r>
      <w:r>
        <w:t>contract-holders</w:t>
      </w:r>
      <w:r w:rsidRPr="00C864A2">
        <w:t xml:space="preserve"> so </w:t>
      </w:r>
      <w:r>
        <w:t>it can</w:t>
      </w:r>
      <w:r w:rsidRPr="00C864A2">
        <w:t xml:space="preserve"> provide residential accommodation. This includes:  </w:t>
      </w:r>
    </w:p>
    <w:p w14:paraId="1A5BB7B8" w14:textId="77777777" w:rsidR="00853A5C" w:rsidRDefault="00853A5C" w:rsidP="00853A5C">
      <w:pPr>
        <w:pStyle w:val="Level3"/>
        <w:numPr>
          <w:ilvl w:val="2"/>
          <w:numId w:val="7"/>
        </w:numPr>
      </w:pPr>
      <w:r w:rsidRPr="00C864A2">
        <w:t xml:space="preserve">dealing with </w:t>
      </w:r>
      <w:r>
        <w:t xml:space="preserve">occupation </w:t>
      </w:r>
      <w:proofErr w:type="gramStart"/>
      <w:r>
        <w:t>contracts</w:t>
      </w:r>
      <w:r w:rsidRPr="00C864A2">
        <w:t>;</w:t>
      </w:r>
      <w:proofErr w:type="gramEnd"/>
      <w:r w:rsidRPr="00C864A2">
        <w:t xml:space="preserve">  </w:t>
      </w:r>
    </w:p>
    <w:p w14:paraId="4BA3BB06" w14:textId="77777777" w:rsidR="00853A5C" w:rsidRDefault="00853A5C" w:rsidP="00853A5C">
      <w:pPr>
        <w:pStyle w:val="Level3"/>
        <w:numPr>
          <w:ilvl w:val="2"/>
          <w:numId w:val="7"/>
        </w:numPr>
      </w:pPr>
      <w:r w:rsidRPr="00C864A2">
        <w:t xml:space="preserve">dealing with applications for </w:t>
      </w:r>
      <w:r>
        <w:t xml:space="preserve">occupation </w:t>
      </w:r>
      <w:proofErr w:type="gramStart"/>
      <w:r>
        <w:t>contracts</w:t>
      </w:r>
      <w:r w:rsidRPr="00C864A2">
        <w:t>;</w:t>
      </w:r>
      <w:proofErr w:type="gramEnd"/>
      <w:r w:rsidRPr="00C864A2">
        <w:t xml:space="preserve">  </w:t>
      </w:r>
    </w:p>
    <w:p w14:paraId="634AC353" w14:textId="77777777" w:rsidR="00853A5C" w:rsidRDefault="00853A5C" w:rsidP="00853A5C">
      <w:pPr>
        <w:pStyle w:val="Level3"/>
        <w:numPr>
          <w:ilvl w:val="2"/>
          <w:numId w:val="7"/>
        </w:numPr>
      </w:pPr>
      <w:r w:rsidRPr="00C864A2">
        <w:t xml:space="preserve">checking suitability for </w:t>
      </w:r>
      <w:r>
        <w:t>occupation contracts</w:t>
      </w:r>
      <w:r w:rsidRPr="00C864A2">
        <w:t xml:space="preserve"> (including credit, </w:t>
      </w:r>
      <w:r>
        <w:t>identity</w:t>
      </w:r>
      <w:r w:rsidRPr="00C864A2">
        <w:t xml:space="preserve"> and similar checks</w:t>
      </w:r>
      <w:proofErr w:type="gramStart"/>
      <w:r w:rsidRPr="00C864A2">
        <w:t>);</w:t>
      </w:r>
      <w:proofErr w:type="gramEnd"/>
    </w:p>
    <w:p w14:paraId="46342171" w14:textId="77777777" w:rsidR="00853A5C" w:rsidRDefault="00853A5C" w:rsidP="00853A5C">
      <w:pPr>
        <w:pStyle w:val="Level3"/>
        <w:numPr>
          <w:ilvl w:val="2"/>
          <w:numId w:val="7"/>
        </w:numPr>
      </w:pPr>
      <w:r w:rsidRPr="00C864A2">
        <w:t xml:space="preserve">managing </w:t>
      </w:r>
      <w:proofErr w:type="gramStart"/>
      <w:r w:rsidRPr="00C864A2">
        <w:t>property;</w:t>
      </w:r>
      <w:proofErr w:type="gramEnd"/>
      <w:r w:rsidRPr="00C864A2">
        <w:t xml:space="preserve">  </w:t>
      </w:r>
    </w:p>
    <w:p w14:paraId="58F3C12B" w14:textId="77777777" w:rsidR="00853A5C" w:rsidRDefault="00853A5C" w:rsidP="00853A5C">
      <w:pPr>
        <w:pStyle w:val="Level3"/>
        <w:numPr>
          <w:ilvl w:val="2"/>
          <w:numId w:val="7"/>
        </w:numPr>
      </w:pPr>
      <w:r w:rsidRPr="00C12563">
        <w:t xml:space="preserve">collecting </w:t>
      </w:r>
      <w:proofErr w:type="gramStart"/>
      <w:r w:rsidRPr="00C12563">
        <w:t>rent;</w:t>
      </w:r>
      <w:proofErr w:type="gramEnd"/>
      <w:r w:rsidRPr="00C12563">
        <w:t xml:space="preserve">  </w:t>
      </w:r>
    </w:p>
    <w:p w14:paraId="1A4675A6" w14:textId="77777777" w:rsidR="00853A5C" w:rsidRDefault="00853A5C" w:rsidP="00853A5C">
      <w:pPr>
        <w:pStyle w:val="Level3"/>
        <w:numPr>
          <w:ilvl w:val="2"/>
          <w:numId w:val="7"/>
        </w:numPr>
      </w:pPr>
      <w:r w:rsidRPr="00C12563">
        <w:t xml:space="preserve">reporting on energy consumption at </w:t>
      </w:r>
      <w:r>
        <w:t xml:space="preserve">the landlord’s </w:t>
      </w:r>
      <w:r w:rsidRPr="00C12563">
        <w:t>buildings and across</w:t>
      </w:r>
      <w:r>
        <w:t xml:space="preserve"> its</w:t>
      </w:r>
      <w:r w:rsidRPr="00C12563">
        <w:t xml:space="preserve"> portfolio</w:t>
      </w:r>
    </w:p>
    <w:p w14:paraId="1C1C31C8" w14:textId="77777777" w:rsidR="00853A5C" w:rsidRDefault="00853A5C" w:rsidP="00853A5C">
      <w:pPr>
        <w:pStyle w:val="Level3"/>
        <w:numPr>
          <w:ilvl w:val="2"/>
          <w:numId w:val="7"/>
        </w:numPr>
      </w:pPr>
      <w:r w:rsidRPr="00C12563">
        <w:t>maintaining</w:t>
      </w:r>
      <w:r>
        <w:t xml:space="preserve"> the landlord’s </w:t>
      </w:r>
      <w:r w:rsidRPr="00C12563">
        <w:t>accounts and records;</w:t>
      </w:r>
      <w:r>
        <w:t xml:space="preserve"> and</w:t>
      </w:r>
    </w:p>
    <w:p w14:paraId="00AE7C48" w14:textId="77777777" w:rsidR="00853A5C" w:rsidRDefault="00853A5C" w:rsidP="00853A5C">
      <w:pPr>
        <w:pStyle w:val="Level3"/>
        <w:numPr>
          <w:ilvl w:val="2"/>
          <w:numId w:val="7"/>
        </w:numPr>
      </w:pPr>
      <w:r w:rsidRPr="00C12563">
        <w:t xml:space="preserve">dealing with </w:t>
      </w:r>
      <w:r>
        <w:t>security and holding</w:t>
      </w:r>
      <w:r w:rsidRPr="00C12563">
        <w:t xml:space="preserve"> deposits</w:t>
      </w:r>
      <w:r>
        <w:t>.</w:t>
      </w:r>
    </w:p>
    <w:p w14:paraId="40E29998" w14:textId="77777777" w:rsidR="00853A5C" w:rsidRDefault="00853A5C" w:rsidP="00853A5C">
      <w:pPr>
        <w:pStyle w:val="Level2"/>
        <w:numPr>
          <w:ilvl w:val="1"/>
          <w:numId w:val="7"/>
        </w:numPr>
      </w:pPr>
      <w:r w:rsidRPr="00C12563">
        <w:t xml:space="preserve">Relevant information may include personal details, employment and education details, energy consumption data and financial details.  </w:t>
      </w:r>
    </w:p>
    <w:p w14:paraId="502B21FA" w14:textId="77777777" w:rsidR="00853A5C" w:rsidRPr="00C12563" w:rsidRDefault="00853A5C" w:rsidP="00853A5C">
      <w:pPr>
        <w:pStyle w:val="Level2"/>
        <w:numPr>
          <w:ilvl w:val="0"/>
          <w:numId w:val="0"/>
        </w:numPr>
        <w:ind w:left="851"/>
        <w:rPr>
          <w:i/>
          <w:iCs/>
        </w:rPr>
      </w:pPr>
      <w:r>
        <w:rPr>
          <w:i/>
          <w:iCs/>
        </w:rPr>
        <w:t xml:space="preserve">Sharing information with others </w:t>
      </w:r>
    </w:p>
    <w:p w14:paraId="21C35D3F" w14:textId="77777777" w:rsidR="00853A5C" w:rsidRDefault="00853A5C" w:rsidP="00853A5C">
      <w:pPr>
        <w:pStyle w:val="Level2"/>
        <w:numPr>
          <w:ilvl w:val="1"/>
          <w:numId w:val="7"/>
        </w:numPr>
      </w:pPr>
      <w:r>
        <w:t>The landlord</w:t>
      </w:r>
      <w:r w:rsidRPr="00C12563">
        <w:t xml:space="preserve"> may need to share personal information </w:t>
      </w:r>
      <w:r>
        <w:t xml:space="preserve">it </w:t>
      </w:r>
      <w:r w:rsidRPr="00C12563">
        <w:t>process</w:t>
      </w:r>
      <w:r>
        <w:t>es</w:t>
      </w:r>
      <w:r w:rsidRPr="00C12563">
        <w:t xml:space="preserve"> with others. If </w:t>
      </w:r>
      <w:r>
        <w:t xml:space="preserve">the landlord </w:t>
      </w:r>
      <w:proofErr w:type="gramStart"/>
      <w:r w:rsidRPr="00C12563">
        <w:t>ha</w:t>
      </w:r>
      <w:r>
        <w:t>s</w:t>
      </w:r>
      <w:r w:rsidRPr="00C12563">
        <w:t xml:space="preserve"> to</w:t>
      </w:r>
      <w:proofErr w:type="gramEnd"/>
      <w:r w:rsidRPr="00C12563">
        <w:t xml:space="preserve"> do this, </w:t>
      </w:r>
      <w:r>
        <w:t>it</w:t>
      </w:r>
      <w:r w:rsidRPr="00C12563">
        <w:t xml:space="preserve"> will </w:t>
      </w:r>
      <w:r>
        <w:t>comply with</w:t>
      </w:r>
      <w:r w:rsidRPr="00C12563">
        <w:t xml:space="preserve"> data protection legislation.  </w:t>
      </w:r>
    </w:p>
    <w:p w14:paraId="5EDD032A" w14:textId="77777777" w:rsidR="00853A5C" w:rsidRDefault="00853A5C" w:rsidP="00853A5C">
      <w:pPr>
        <w:pStyle w:val="Level2"/>
        <w:numPr>
          <w:ilvl w:val="1"/>
          <w:numId w:val="7"/>
        </w:numPr>
      </w:pPr>
      <w:r w:rsidRPr="00C12563">
        <w:t xml:space="preserve">Depending on the circumstances, </w:t>
      </w:r>
      <w:r>
        <w:t>the landlord</w:t>
      </w:r>
      <w:r w:rsidRPr="00C12563">
        <w:t xml:space="preserve"> may share information with:  </w:t>
      </w:r>
    </w:p>
    <w:p w14:paraId="5FCF54D2" w14:textId="77777777" w:rsidR="00853A5C" w:rsidRDefault="00853A5C" w:rsidP="00853A5C">
      <w:pPr>
        <w:pStyle w:val="Level3"/>
        <w:numPr>
          <w:ilvl w:val="2"/>
          <w:numId w:val="7"/>
        </w:numPr>
      </w:pPr>
      <w:r w:rsidRPr="00C12563">
        <w:t xml:space="preserve">other </w:t>
      </w:r>
      <w:proofErr w:type="gramStart"/>
      <w:r w:rsidRPr="00C12563">
        <w:t>landlords;</w:t>
      </w:r>
      <w:proofErr w:type="gramEnd"/>
      <w:r w:rsidRPr="00C12563">
        <w:t xml:space="preserve">   </w:t>
      </w:r>
    </w:p>
    <w:p w14:paraId="2FF5F214" w14:textId="77777777" w:rsidR="00853A5C" w:rsidRDefault="00853A5C" w:rsidP="00853A5C">
      <w:pPr>
        <w:pStyle w:val="Level3"/>
        <w:numPr>
          <w:ilvl w:val="2"/>
          <w:numId w:val="7"/>
        </w:numPr>
      </w:pPr>
      <w:proofErr w:type="gramStart"/>
      <w:r w:rsidRPr="00C12563">
        <w:t>employers;</w:t>
      </w:r>
      <w:proofErr w:type="gramEnd"/>
      <w:r w:rsidRPr="00C12563">
        <w:t xml:space="preserve">  </w:t>
      </w:r>
    </w:p>
    <w:p w14:paraId="0954B16D" w14:textId="77777777" w:rsidR="00853A5C" w:rsidRDefault="00853A5C" w:rsidP="00853A5C">
      <w:pPr>
        <w:pStyle w:val="Level3"/>
        <w:numPr>
          <w:ilvl w:val="2"/>
          <w:numId w:val="7"/>
        </w:numPr>
      </w:pPr>
      <w:r w:rsidRPr="00C12563">
        <w:t xml:space="preserve">educational institutions, universities and </w:t>
      </w:r>
      <w:proofErr w:type="gramStart"/>
      <w:r w:rsidRPr="00C12563">
        <w:t>colleges;</w:t>
      </w:r>
      <w:proofErr w:type="gramEnd"/>
      <w:r w:rsidRPr="00C12563">
        <w:t xml:space="preserve">  </w:t>
      </w:r>
    </w:p>
    <w:p w14:paraId="11275301" w14:textId="77777777" w:rsidR="00853A5C" w:rsidRDefault="00853A5C" w:rsidP="00853A5C">
      <w:pPr>
        <w:pStyle w:val="Level3"/>
        <w:numPr>
          <w:ilvl w:val="2"/>
          <w:numId w:val="7"/>
        </w:numPr>
      </w:pPr>
      <w:r w:rsidRPr="00C12563">
        <w:t xml:space="preserve">suppliers (including gas, electricity and water companies) and service </w:t>
      </w:r>
      <w:proofErr w:type="gramStart"/>
      <w:r w:rsidRPr="00C12563">
        <w:t>providers;</w:t>
      </w:r>
      <w:proofErr w:type="gramEnd"/>
      <w:r w:rsidRPr="00C12563">
        <w:t xml:space="preserve">  </w:t>
      </w:r>
    </w:p>
    <w:p w14:paraId="2CA80DE1" w14:textId="77777777" w:rsidR="00853A5C" w:rsidRDefault="00853A5C" w:rsidP="00853A5C">
      <w:pPr>
        <w:pStyle w:val="Level3"/>
        <w:numPr>
          <w:ilvl w:val="2"/>
          <w:numId w:val="7"/>
        </w:numPr>
      </w:pPr>
      <w:r w:rsidRPr="00C12563">
        <w:t>financial organisations (including banks</w:t>
      </w:r>
      <w:proofErr w:type="gramStart"/>
      <w:r w:rsidRPr="00C12563">
        <w:t>);</w:t>
      </w:r>
      <w:proofErr w:type="gramEnd"/>
      <w:r w:rsidRPr="00C12563">
        <w:t xml:space="preserve">  </w:t>
      </w:r>
    </w:p>
    <w:p w14:paraId="46293346" w14:textId="77777777" w:rsidR="00853A5C" w:rsidRDefault="00853A5C" w:rsidP="00853A5C">
      <w:pPr>
        <w:pStyle w:val="Level3"/>
        <w:numPr>
          <w:ilvl w:val="2"/>
          <w:numId w:val="7"/>
        </w:numPr>
      </w:pPr>
      <w:r w:rsidRPr="00C12563">
        <w:t>credit and tenant</w:t>
      </w:r>
      <w:r>
        <w:t xml:space="preserve"> </w:t>
      </w:r>
      <w:r w:rsidRPr="00C12563">
        <w:t xml:space="preserve">reference </w:t>
      </w:r>
      <w:proofErr w:type="gramStart"/>
      <w:r w:rsidRPr="00C12563">
        <w:t>agencies;</w:t>
      </w:r>
      <w:proofErr w:type="gramEnd"/>
      <w:r w:rsidRPr="00C12563">
        <w:t xml:space="preserve">  </w:t>
      </w:r>
    </w:p>
    <w:p w14:paraId="35A0E9A9" w14:textId="77777777" w:rsidR="00853A5C" w:rsidRDefault="00853A5C" w:rsidP="00853A5C">
      <w:pPr>
        <w:pStyle w:val="Level3"/>
        <w:numPr>
          <w:ilvl w:val="2"/>
          <w:numId w:val="7"/>
        </w:numPr>
      </w:pPr>
      <w:r>
        <w:t>authorised</w:t>
      </w:r>
      <w:r w:rsidRPr="00C12563">
        <w:t xml:space="preserve"> deposit </w:t>
      </w:r>
      <w:proofErr w:type="gramStart"/>
      <w:r w:rsidRPr="00C12563">
        <w:t>schemes;</w:t>
      </w:r>
      <w:proofErr w:type="gramEnd"/>
      <w:r w:rsidRPr="00C12563">
        <w:t xml:space="preserve">  </w:t>
      </w:r>
    </w:p>
    <w:p w14:paraId="7930BB14" w14:textId="77777777" w:rsidR="00853A5C" w:rsidRDefault="00853A5C" w:rsidP="00853A5C">
      <w:pPr>
        <w:pStyle w:val="Level3"/>
        <w:numPr>
          <w:ilvl w:val="2"/>
          <w:numId w:val="7"/>
        </w:numPr>
      </w:pPr>
      <w:r w:rsidRPr="00C12563">
        <w:t xml:space="preserve">debt-collection and tracing </w:t>
      </w:r>
      <w:proofErr w:type="gramStart"/>
      <w:r w:rsidRPr="00C12563">
        <w:t>agencies;</w:t>
      </w:r>
      <w:proofErr w:type="gramEnd"/>
      <w:r w:rsidRPr="00C12563">
        <w:t xml:space="preserve">  </w:t>
      </w:r>
    </w:p>
    <w:p w14:paraId="5D85E16E" w14:textId="77777777" w:rsidR="00853A5C" w:rsidRDefault="00853A5C" w:rsidP="00853A5C">
      <w:pPr>
        <w:pStyle w:val="Level3"/>
        <w:numPr>
          <w:ilvl w:val="2"/>
          <w:numId w:val="7"/>
        </w:numPr>
      </w:pPr>
      <w:r w:rsidRPr="00C12563">
        <w:t>public and government bodies (including those who deal with benefits and council tax</w:t>
      </w:r>
      <w:proofErr w:type="gramStart"/>
      <w:r w:rsidRPr="00C12563">
        <w:t>);</w:t>
      </w:r>
      <w:proofErr w:type="gramEnd"/>
      <w:r w:rsidRPr="00C12563">
        <w:t xml:space="preserve">  </w:t>
      </w:r>
    </w:p>
    <w:p w14:paraId="742619D7" w14:textId="77777777" w:rsidR="00853A5C" w:rsidRDefault="00853A5C" w:rsidP="00853A5C">
      <w:pPr>
        <w:pStyle w:val="Level3"/>
        <w:numPr>
          <w:ilvl w:val="2"/>
          <w:numId w:val="7"/>
        </w:numPr>
      </w:pPr>
      <w:r w:rsidRPr="00C12563">
        <w:t xml:space="preserve">contractors and </w:t>
      </w:r>
      <w:proofErr w:type="gramStart"/>
      <w:r w:rsidRPr="00C12563">
        <w:t>repairers;</w:t>
      </w:r>
      <w:proofErr w:type="gramEnd"/>
      <w:r w:rsidRPr="00C12563">
        <w:t xml:space="preserve"> </w:t>
      </w:r>
    </w:p>
    <w:p w14:paraId="74BA47FC" w14:textId="77777777" w:rsidR="00853A5C" w:rsidRDefault="00853A5C" w:rsidP="00853A5C">
      <w:pPr>
        <w:pStyle w:val="Level3"/>
        <w:numPr>
          <w:ilvl w:val="2"/>
          <w:numId w:val="7"/>
        </w:numPr>
      </w:pPr>
      <w:r w:rsidRPr="00C12563">
        <w:t xml:space="preserve">solicitors and </w:t>
      </w:r>
      <w:proofErr w:type="gramStart"/>
      <w:r w:rsidRPr="00C12563">
        <w:t>barristers</w:t>
      </w:r>
      <w:r>
        <w:t>;</w:t>
      </w:r>
      <w:proofErr w:type="gramEnd"/>
    </w:p>
    <w:p w14:paraId="29688A8E" w14:textId="77777777" w:rsidR="00853A5C" w:rsidRDefault="00853A5C" w:rsidP="00853A5C">
      <w:pPr>
        <w:pStyle w:val="Level3"/>
        <w:numPr>
          <w:ilvl w:val="2"/>
          <w:numId w:val="7"/>
        </w:numPr>
      </w:pPr>
      <w:r w:rsidRPr="00C12563">
        <w:t xml:space="preserve">inventory </w:t>
      </w:r>
      <w:proofErr w:type="gramStart"/>
      <w:r w:rsidRPr="00C12563">
        <w:t>clerks</w:t>
      </w:r>
      <w:r>
        <w:t>;</w:t>
      </w:r>
      <w:proofErr w:type="gramEnd"/>
    </w:p>
    <w:p w14:paraId="2A9834BE" w14:textId="77777777" w:rsidR="00853A5C" w:rsidRDefault="00853A5C" w:rsidP="00853A5C">
      <w:pPr>
        <w:pStyle w:val="Level3"/>
        <w:numPr>
          <w:ilvl w:val="2"/>
          <w:numId w:val="7"/>
        </w:numPr>
      </w:pPr>
      <w:r w:rsidRPr="00C12563">
        <w:t>lettings, sales and managing agents;</w:t>
      </w:r>
      <w:r>
        <w:t xml:space="preserve"> and</w:t>
      </w:r>
    </w:p>
    <w:p w14:paraId="2C2C179E" w14:textId="77777777" w:rsidR="00853A5C" w:rsidRDefault="00853A5C" w:rsidP="00853A5C">
      <w:pPr>
        <w:pStyle w:val="Level3"/>
        <w:numPr>
          <w:ilvl w:val="2"/>
          <w:numId w:val="7"/>
        </w:numPr>
      </w:pPr>
      <w:r w:rsidRPr="00C12563">
        <w:t xml:space="preserve">any future owner of the </w:t>
      </w:r>
      <w:r>
        <w:t xml:space="preserve">dwelling or the </w:t>
      </w:r>
      <w:proofErr w:type="gramStart"/>
      <w:r>
        <w:t>Building</w:t>
      </w:r>
      <w:proofErr w:type="gramEnd"/>
      <w:r w:rsidRPr="00C12563">
        <w:t xml:space="preserve">.  </w:t>
      </w:r>
    </w:p>
    <w:p w14:paraId="3292E3E3" w14:textId="77777777" w:rsidR="00853A5C" w:rsidRDefault="00853A5C" w:rsidP="00853A5C">
      <w:pPr>
        <w:pStyle w:val="Level2"/>
        <w:numPr>
          <w:ilvl w:val="1"/>
          <w:numId w:val="7"/>
        </w:numPr>
      </w:pPr>
      <w:r w:rsidRPr="00C12563">
        <w:t xml:space="preserve">This does not mean that </w:t>
      </w:r>
      <w:r>
        <w:t>the landlord will</w:t>
      </w:r>
      <w:r w:rsidRPr="00C12563">
        <w:t xml:space="preserve"> necessarily share information with </w:t>
      </w:r>
      <w:proofErr w:type="gramStart"/>
      <w:r w:rsidRPr="00C12563">
        <w:t>all of</w:t>
      </w:r>
      <w:proofErr w:type="gramEnd"/>
      <w:r w:rsidRPr="00C12563">
        <w:t xml:space="preserve"> the </w:t>
      </w:r>
      <w:proofErr w:type="gramStart"/>
      <w:r w:rsidRPr="00C12563">
        <w:t>above</w:t>
      </w:r>
      <w:proofErr w:type="gramEnd"/>
      <w:r w:rsidRPr="00C12563">
        <w:t xml:space="preserve"> but </w:t>
      </w:r>
      <w:r>
        <w:t>it</w:t>
      </w:r>
      <w:r w:rsidRPr="00C12563">
        <w:t xml:space="preserve"> may do so if </w:t>
      </w:r>
      <w:r>
        <w:t>it</w:t>
      </w:r>
      <w:r w:rsidRPr="00C12563">
        <w:t xml:space="preserve"> need</w:t>
      </w:r>
      <w:r>
        <w:t>s</w:t>
      </w:r>
      <w:r w:rsidRPr="00C12563">
        <w:t xml:space="preserve"> to.  </w:t>
      </w:r>
    </w:p>
    <w:p w14:paraId="483D4CFD" w14:textId="77777777" w:rsidR="00853A5C" w:rsidRPr="00C12563" w:rsidRDefault="00853A5C" w:rsidP="00853A5C">
      <w:pPr>
        <w:pStyle w:val="Level2"/>
        <w:numPr>
          <w:ilvl w:val="0"/>
          <w:numId w:val="0"/>
        </w:numPr>
        <w:ind w:left="851"/>
        <w:rPr>
          <w:i/>
          <w:iCs/>
        </w:rPr>
      </w:pPr>
      <w:r>
        <w:rPr>
          <w:i/>
          <w:iCs/>
        </w:rPr>
        <w:t xml:space="preserve">Council tax and utilities and services </w:t>
      </w:r>
    </w:p>
    <w:p w14:paraId="72BF515C" w14:textId="77777777" w:rsidR="00853A5C" w:rsidRDefault="00853A5C" w:rsidP="00853A5C">
      <w:pPr>
        <w:pStyle w:val="Level2"/>
        <w:numPr>
          <w:ilvl w:val="1"/>
          <w:numId w:val="7"/>
        </w:numPr>
      </w:pPr>
      <w:r w:rsidRPr="00C12563">
        <w:t xml:space="preserve">To make sure that council tax and utility and service bills (including water charges) are correctly collected, </w:t>
      </w:r>
      <w:r>
        <w:t>the landlord</w:t>
      </w:r>
      <w:r w:rsidRPr="00C12563">
        <w:t xml:space="preserve"> share</w:t>
      </w:r>
      <w:r>
        <w:t>s</w:t>
      </w:r>
      <w:r w:rsidRPr="00C12563">
        <w:t xml:space="preserve"> information with the relevant local authority and utility or service providers. </w:t>
      </w:r>
      <w:r>
        <w:t xml:space="preserve">The landlord </w:t>
      </w:r>
      <w:r w:rsidRPr="00C12563">
        <w:t>also share</w:t>
      </w:r>
      <w:r>
        <w:t>s</w:t>
      </w:r>
      <w:r w:rsidRPr="00C12563">
        <w:t xml:space="preserve"> this information to make sure that bills are sent to the correct person and charges and debts can be collected. By law, in certain areas </w:t>
      </w:r>
      <w:r>
        <w:t>the landlord</w:t>
      </w:r>
      <w:r w:rsidRPr="00C12563">
        <w:t xml:space="preserve"> </w:t>
      </w:r>
      <w:proofErr w:type="gramStart"/>
      <w:r w:rsidRPr="00C12563">
        <w:t>ha</w:t>
      </w:r>
      <w:r>
        <w:t>s</w:t>
      </w:r>
      <w:r w:rsidRPr="00C12563">
        <w:t xml:space="preserve"> to</w:t>
      </w:r>
      <w:proofErr w:type="gramEnd"/>
      <w:r w:rsidRPr="00C12563">
        <w:t xml:space="preserve"> pass information about who lives in a property to water companies. In all other areas, although this is voluntary, </w:t>
      </w:r>
      <w:r>
        <w:t>the landlord</w:t>
      </w:r>
      <w:r w:rsidRPr="00C12563">
        <w:t xml:space="preserve"> may pass this information to water companies.  </w:t>
      </w:r>
    </w:p>
    <w:p w14:paraId="30A13341" w14:textId="77777777" w:rsidR="00853A5C" w:rsidRPr="000A0D61" w:rsidRDefault="00853A5C" w:rsidP="00853A5C">
      <w:pPr>
        <w:pStyle w:val="Level2"/>
        <w:numPr>
          <w:ilvl w:val="0"/>
          <w:numId w:val="0"/>
        </w:numPr>
        <w:ind w:left="851"/>
        <w:rPr>
          <w:i/>
          <w:iCs/>
        </w:rPr>
      </w:pPr>
      <w:r>
        <w:rPr>
          <w:i/>
          <w:iCs/>
        </w:rPr>
        <w:t>Why the landlord uses your personal information</w:t>
      </w:r>
    </w:p>
    <w:p w14:paraId="33380FC4" w14:textId="77777777" w:rsidR="00853A5C" w:rsidRDefault="00853A5C" w:rsidP="00853A5C">
      <w:pPr>
        <w:pStyle w:val="Level2"/>
        <w:numPr>
          <w:ilvl w:val="1"/>
          <w:numId w:val="7"/>
        </w:numPr>
      </w:pPr>
      <w:r>
        <w:t>The landlord</w:t>
      </w:r>
      <w:r w:rsidRPr="00C12563">
        <w:t xml:space="preserve"> may use the personal information you give us in </w:t>
      </w:r>
      <w:proofErr w:type="gramStart"/>
      <w:r w:rsidRPr="00C12563">
        <w:t>a number of</w:t>
      </w:r>
      <w:proofErr w:type="gramEnd"/>
      <w:r w:rsidRPr="00C12563">
        <w:t xml:space="preserve"> ways, for example</w:t>
      </w:r>
      <w:r>
        <w:t>:</w:t>
      </w:r>
    </w:p>
    <w:p w14:paraId="08C1B32A" w14:textId="77777777" w:rsidR="00853A5C" w:rsidRDefault="00853A5C" w:rsidP="00853A5C">
      <w:pPr>
        <w:pStyle w:val="Level3"/>
        <w:numPr>
          <w:ilvl w:val="2"/>
          <w:numId w:val="7"/>
        </w:numPr>
      </w:pPr>
      <w:r w:rsidRPr="00C12563">
        <w:t xml:space="preserve">to decide whether to </w:t>
      </w:r>
      <w:r>
        <w:t>grant an occupation contract of the dwelling</w:t>
      </w:r>
      <w:r w:rsidRPr="00C12563">
        <w:t xml:space="preserve"> to </w:t>
      </w:r>
      <w:proofErr w:type="gramStart"/>
      <w:r w:rsidRPr="00C12563">
        <w:t>you;</w:t>
      </w:r>
      <w:proofErr w:type="gramEnd"/>
      <w:r w:rsidRPr="00C12563">
        <w:t xml:space="preserve"> </w:t>
      </w:r>
    </w:p>
    <w:p w14:paraId="0A030763" w14:textId="77777777" w:rsidR="00853A5C" w:rsidRDefault="00853A5C" w:rsidP="00853A5C">
      <w:pPr>
        <w:pStyle w:val="Level3"/>
        <w:numPr>
          <w:ilvl w:val="2"/>
          <w:numId w:val="7"/>
        </w:numPr>
      </w:pPr>
      <w:r w:rsidRPr="00C12563">
        <w:t xml:space="preserve">to prevent </w:t>
      </w:r>
      <w:proofErr w:type="gramStart"/>
      <w:r w:rsidRPr="00C12563">
        <w:t>fraud</w:t>
      </w:r>
      <w:r>
        <w:t>;</w:t>
      </w:r>
      <w:proofErr w:type="gramEnd"/>
      <w:r w:rsidRPr="00C12563">
        <w:t xml:space="preserve"> </w:t>
      </w:r>
    </w:p>
    <w:p w14:paraId="313F0C20" w14:textId="77777777" w:rsidR="00853A5C" w:rsidRDefault="00853A5C" w:rsidP="00853A5C">
      <w:pPr>
        <w:pStyle w:val="Level3"/>
        <w:numPr>
          <w:ilvl w:val="2"/>
          <w:numId w:val="7"/>
        </w:numPr>
      </w:pPr>
      <w:r w:rsidRPr="00C12563">
        <w:t xml:space="preserve">for accounting and auditing </w:t>
      </w:r>
      <w:proofErr w:type="gramStart"/>
      <w:r w:rsidRPr="00C12563">
        <w:t>purposes</w:t>
      </w:r>
      <w:r>
        <w:t>;</w:t>
      </w:r>
      <w:proofErr w:type="gramEnd"/>
      <w:r w:rsidRPr="00C12563">
        <w:t xml:space="preserve"> </w:t>
      </w:r>
    </w:p>
    <w:p w14:paraId="5AC0F314" w14:textId="77777777" w:rsidR="00853A5C" w:rsidRDefault="00853A5C" w:rsidP="00853A5C">
      <w:pPr>
        <w:pStyle w:val="Level3"/>
        <w:numPr>
          <w:ilvl w:val="2"/>
          <w:numId w:val="7"/>
        </w:numPr>
      </w:pPr>
      <w:r w:rsidRPr="00C12563">
        <w:t>for managing property</w:t>
      </w:r>
      <w:r>
        <w:t>;</w:t>
      </w:r>
      <w:r w:rsidRPr="00C12563">
        <w:t xml:space="preserve"> or </w:t>
      </w:r>
    </w:p>
    <w:p w14:paraId="373A1CBC" w14:textId="77777777" w:rsidR="00853A5C" w:rsidRDefault="00853A5C" w:rsidP="00853A5C">
      <w:pPr>
        <w:pStyle w:val="Level3"/>
        <w:numPr>
          <w:ilvl w:val="2"/>
          <w:numId w:val="7"/>
        </w:numPr>
      </w:pPr>
      <w:r w:rsidRPr="00C12563">
        <w:t xml:space="preserve">for debt collection.  </w:t>
      </w:r>
    </w:p>
    <w:p w14:paraId="4B6D234D" w14:textId="77777777" w:rsidR="00853A5C" w:rsidRPr="000A0D61" w:rsidRDefault="00853A5C" w:rsidP="00853A5C">
      <w:pPr>
        <w:pStyle w:val="Level3"/>
        <w:numPr>
          <w:ilvl w:val="0"/>
          <w:numId w:val="0"/>
        </w:numPr>
        <w:ind w:left="851"/>
        <w:rPr>
          <w:i/>
          <w:iCs/>
        </w:rPr>
      </w:pPr>
      <w:r>
        <w:rPr>
          <w:i/>
          <w:iCs/>
        </w:rPr>
        <w:t xml:space="preserve">Right to gather information </w:t>
      </w:r>
    </w:p>
    <w:p w14:paraId="34F013FF" w14:textId="77777777" w:rsidR="00853A5C" w:rsidRDefault="00853A5C" w:rsidP="00853A5C">
      <w:pPr>
        <w:pStyle w:val="Level2"/>
        <w:numPr>
          <w:ilvl w:val="1"/>
          <w:numId w:val="7"/>
        </w:numPr>
      </w:pPr>
      <w:r w:rsidRPr="000A0D61">
        <w:t xml:space="preserve">You have the right to ask for a copy of the information that </w:t>
      </w:r>
      <w:r>
        <w:t>the landlord</w:t>
      </w:r>
      <w:r w:rsidRPr="000A0D61">
        <w:t xml:space="preserve"> hold</w:t>
      </w:r>
      <w:r>
        <w:t>s</w:t>
      </w:r>
      <w:r w:rsidRPr="000A0D61">
        <w:t xml:space="preserve"> about you.  </w:t>
      </w:r>
      <w:r>
        <w:t>The landlord</w:t>
      </w:r>
      <w:r w:rsidRPr="000A0D61">
        <w:t xml:space="preserve"> want</w:t>
      </w:r>
      <w:r>
        <w:t>s</w:t>
      </w:r>
      <w:r w:rsidRPr="000A0D61">
        <w:t xml:space="preserve"> to make sure that your personal information is accurate and up to date. You may ask </w:t>
      </w:r>
      <w:r>
        <w:t>the landlord</w:t>
      </w:r>
      <w:r w:rsidRPr="000A0D61">
        <w:t xml:space="preserve"> to correct or remove information if </w:t>
      </w:r>
      <w:r>
        <w:t>this information</w:t>
      </w:r>
      <w:r w:rsidRPr="000A0D61">
        <w:t xml:space="preserve"> is not accurate. To ask for this information, please write to </w:t>
      </w:r>
      <w:r>
        <w:t>the landlord</w:t>
      </w:r>
      <w:r w:rsidRPr="000A0D61">
        <w:t xml:space="preserve"> </w:t>
      </w:r>
      <w:r>
        <w:t>via post or email</w:t>
      </w:r>
      <w:r w:rsidRPr="000A0D61">
        <w:t xml:space="preserve">.  </w:t>
      </w:r>
    </w:p>
    <w:p w14:paraId="793BDB00" w14:textId="77777777" w:rsidR="00853A5C" w:rsidRPr="000A0D61" w:rsidRDefault="00853A5C" w:rsidP="00853A5C">
      <w:pPr>
        <w:pStyle w:val="Level2"/>
        <w:numPr>
          <w:ilvl w:val="0"/>
          <w:numId w:val="0"/>
        </w:numPr>
        <w:ind w:left="851"/>
        <w:rPr>
          <w:i/>
          <w:iCs/>
        </w:rPr>
      </w:pPr>
      <w:r>
        <w:rPr>
          <w:i/>
          <w:iCs/>
        </w:rPr>
        <w:t>Full privacy notice</w:t>
      </w:r>
    </w:p>
    <w:p w14:paraId="084D8624" w14:textId="77777777" w:rsidR="00853A5C" w:rsidRDefault="00853A5C" w:rsidP="00853A5C">
      <w:pPr>
        <w:pStyle w:val="Level2"/>
        <w:numPr>
          <w:ilvl w:val="1"/>
          <w:numId w:val="7"/>
        </w:numPr>
      </w:pPr>
      <w:r>
        <w:t xml:space="preserve">The landlord’s full Privacy Notice can be accessed at: - </w:t>
      </w:r>
    </w:p>
    <w:p w14:paraId="211FBF5D" w14:textId="77777777" w:rsidR="00853A5C" w:rsidRPr="00B515E2" w:rsidRDefault="00853A5C" w:rsidP="00853A5C">
      <w:pPr>
        <w:pStyle w:val="Level2"/>
        <w:numPr>
          <w:ilvl w:val="0"/>
          <w:numId w:val="0"/>
        </w:numPr>
        <w:ind w:left="851"/>
      </w:pPr>
      <w:r>
        <w:t xml:space="preserve">https://www.graingerplc.co.uk/~/media/Files/G/Grainger/documents/2021/data-protection-dp-rec-4-1-v6-graingerplcdp-privacy-notice-december-2021.pdf  </w:t>
      </w:r>
    </w:p>
    <w:p w14:paraId="59FD13AC" w14:textId="77777777" w:rsidR="00853A5C" w:rsidRDefault="00853A5C" w:rsidP="00853A5C">
      <w:pPr>
        <w:pStyle w:val="Level1"/>
        <w:numPr>
          <w:ilvl w:val="0"/>
          <w:numId w:val="7"/>
        </w:numPr>
        <w:jc w:val="left"/>
        <w:rPr>
          <w:b/>
          <w:bCs/>
        </w:rPr>
      </w:pPr>
      <w:r w:rsidRPr="00B515E2">
        <w:rPr>
          <w:b/>
          <w:bCs/>
        </w:rPr>
        <w:t>Energy Performance Certificate</w:t>
      </w:r>
    </w:p>
    <w:p w14:paraId="5CE892DC" w14:textId="77777777" w:rsidR="00853A5C" w:rsidRPr="000A0D61" w:rsidRDefault="00853A5C" w:rsidP="00853A5C">
      <w:pPr>
        <w:pStyle w:val="Level2"/>
        <w:numPr>
          <w:ilvl w:val="1"/>
          <w:numId w:val="7"/>
        </w:numPr>
        <w:rPr>
          <w:b/>
          <w:bCs/>
        </w:rPr>
      </w:pPr>
      <w:r>
        <w:t>You confirm that a valid Energy Performance Certificate relating to the dwelling has been made available to you prior to the occupation date in accordance with the requirements of the EPB Regulations.</w:t>
      </w:r>
    </w:p>
    <w:p w14:paraId="6156F8E8" w14:textId="77777777" w:rsidR="00853A5C" w:rsidRPr="000A0D61" w:rsidRDefault="00853A5C" w:rsidP="00853A5C">
      <w:pPr>
        <w:pStyle w:val="Level2"/>
        <w:numPr>
          <w:ilvl w:val="1"/>
          <w:numId w:val="7"/>
        </w:numPr>
        <w:rPr>
          <w:b/>
          <w:bCs/>
        </w:rPr>
      </w:pPr>
      <w:r>
        <w:t xml:space="preserve">You must not commission your own Energy Performance Certificate in relation to the dwelling or the </w:t>
      </w:r>
      <w:proofErr w:type="gramStart"/>
      <w:r>
        <w:t>Building</w:t>
      </w:r>
      <w:proofErr w:type="gramEnd"/>
      <w:r>
        <w:t xml:space="preserve">. </w:t>
      </w:r>
    </w:p>
    <w:p w14:paraId="6097C734" w14:textId="77777777" w:rsidR="00853A5C" w:rsidRPr="00B515E2" w:rsidRDefault="00853A5C" w:rsidP="00853A5C">
      <w:pPr>
        <w:pStyle w:val="Level1"/>
        <w:numPr>
          <w:ilvl w:val="0"/>
          <w:numId w:val="7"/>
        </w:numPr>
        <w:jc w:val="left"/>
        <w:rPr>
          <w:rStyle w:val="Level1asHeadingtext"/>
          <w:b w:val="0"/>
        </w:rPr>
      </w:pPr>
      <w:r w:rsidRPr="00B515E2">
        <w:rPr>
          <w:rStyle w:val="Level1asHeadingtext"/>
          <w:bCs/>
        </w:rPr>
        <w:t xml:space="preserve">Electrical </w:t>
      </w:r>
      <w:r>
        <w:rPr>
          <w:rStyle w:val="Level1asHeadingtext"/>
          <w:bCs/>
        </w:rPr>
        <w:t>Condition</w:t>
      </w:r>
      <w:r w:rsidRPr="00B515E2">
        <w:rPr>
          <w:rStyle w:val="Level1asHeadingtext"/>
          <w:bCs/>
        </w:rPr>
        <w:t xml:space="preserve"> Re</w:t>
      </w:r>
      <w:r>
        <w:rPr>
          <w:rStyle w:val="Level1asHeadingtext"/>
          <w:bCs/>
        </w:rPr>
        <w:t>port</w:t>
      </w:r>
      <w:r w:rsidRPr="00B515E2">
        <w:rPr>
          <w:rStyle w:val="Level1asHeadingtext"/>
          <w:bCs/>
        </w:rPr>
        <w:t xml:space="preserve"> </w:t>
      </w:r>
    </w:p>
    <w:p w14:paraId="39C1F773" w14:textId="77777777" w:rsidR="00853A5C" w:rsidRPr="00B515E2" w:rsidRDefault="00853A5C" w:rsidP="00853A5C">
      <w:pPr>
        <w:pStyle w:val="Level2"/>
        <w:numPr>
          <w:ilvl w:val="0"/>
          <w:numId w:val="0"/>
        </w:numPr>
        <w:tabs>
          <w:tab w:val="left" w:pos="720"/>
        </w:tabs>
        <w:ind w:left="851"/>
        <w:rPr>
          <w:rStyle w:val="Level1asHeadingtext"/>
          <w:b w:val="0"/>
          <w:bCs/>
        </w:rPr>
      </w:pPr>
      <w:r w:rsidRPr="00B515E2">
        <w:rPr>
          <w:rStyle w:val="Level1asHeadingtext"/>
          <w:b w:val="0"/>
          <w:bCs/>
        </w:rPr>
        <w:t xml:space="preserve">You confirm that an electrical </w:t>
      </w:r>
      <w:r>
        <w:rPr>
          <w:rStyle w:val="Level1asHeadingtext"/>
          <w:b w:val="0"/>
          <w:bCs/>
        </w:rPr>
        <w:t>condition report</w:t>
      </w:r>
      <w:r w:rsidRPr="00B515E2">
        <w:rPr>
          <w:rStyle w:val="Level1asHeadingtext"/>
          <w:b w:val="0"/>
          <w:bCs/>
        </w:rPr>
        <w:t xml:space="preserve"> dated within the last 5 years at the </w:t>
      </w:r>
      <w:r>
        <w:rPr>
          <w:rStyle w:val="Level1asHeadingtext"/>
          <w:b w:val="0"/>
          <w:bCs/>
        </w:rPr>
        <w:t>occupation date</w:t>
      </w:r>
      <w:r w:rsidRPr="00B515E2">
        <w:rPr>
          <w:rStyle w:val="Level1asHeadingtext"/>
          <w:b w:val="0"/>
          <w:bCs/>
        </w:rPr>
        <w:t xml:space="preserve"> of the </w:t>
      </w:r>
      <w:r>
        <w:rPr>
          <w:rStyle w:val="Level1asHeadingtext"/>
          <w:b w:val="0"/>
          <w:bCs/>
        </w:rPr>
        <w:t>contract</w:t>
      </w:r>
      <w:r w:rsidRPr="00B515E2">
        <w:rPr>
          <w:rStyle w:val="Level1asHeadingtext"/>
          <w:b w:val="0"/>
          <w:bCs/>
        </w:rPr>
        <w:t xml:space="preserve"> has been made available to you on or before the </w:t>
      </w:r>
      <w:r>
        <w:rPr>
          <w:rStyle w:val="Level1asHeadingtext"/>
          <w:b w:val="0"/>
          <w:bCs/>
        </w:rPr>
        <w:t xml:space="preserve">occupation date as required by regulation 6 of the Renting Homes (Fitness for Human Habitation) (Wales) Regulations 2022. </w:t>
      </w:r>
    </w:p>
    <w:p w14:paraId="613EBD48" w14:textId="77777777" w:rsidR="00853A5C" w:rsidRPr="00B515E2" w:rsidRDefault="00853A5C" w:rsidP="00853A5C">
      <w:pPr>
        <w:pStyle w:val="Level1"/>
        <w:numPr>
          <w:ilvl w:val="0"/>
          <w:numId w:val="7"/>
        </w:numPr>
      </w:pPr>
      <w:r>
        <w:rPr>
          <w:b/>
          <w:bCs/>
        </w:rPr>
        <w:t xml:space="preserve">Gas Safety Report </w:t>
      </w:r>
    </w:p>
    <w:p w14:paraId="3EF07070" w14:textId="77777777" w:rsidR="00853A5C" w:rsidRDefault="00853A5C" w:rsidP="00853A5C">
      <w:pPr>
        <w:pStyle w:val="Level1"/>
        <w:numPr>
          <w:ilvl w:val="0"/>
          <w:numId w:val="0"/>
        </w:numPr>
        <w:ind w:left="851"/>
      </w:pPr>
      <w:r>
        <w:t>You confirm that a gas safety report in respect of any gas appliances either within the dwelling or which serve it (if any), dated within the last 12 months at the occupation date, has been made available to you on or before the occupation date as required by regulation 36 of the Gas Safety (Installation and Use) Regulations 1998.</w:t>
      </w:r>
    </w:p>
    <w:p w14:paraId="29164724" w14:textId="2060C540" w:rsidR="00853A5C" w:rsidRDefault="00853A5C" w:rsidP="00853A5C">
      <w:pPr>
        <w:pStyle w:val="Level1"/>
        <w:keepNext/>
        <w:numPr>
          <w:ilvl w:val="0"/>
          <w:numId w:val="7"/>
        </w:numPr>
        <w:jc w:val="left"/>
      </w:pPr>
      <w:r>
        <w:rPr>
          <w:rStyle w:val="Level1asHeadingtext"/>
        </w:rPr>
        <w:t xml:space="preserve">Guarantor’s Covenants </w:t>
      </w:r>
    </w:p>
    <w:p w14:paraId="56B3EA5F" w14:textId="77777777" w:rsidR="00853A5C" w:rsidRDefault="00853A5C" w:rsidP="00853A5C">
      <w:pPr>
        <w:pStyle w:val="Level2"/>
        <w:numPr>
          <w:ilvl w:val="1"/>
          <w:numId w:val="7"/>
        </w:numPr>
        <w:jc w:val="left"/>
      </w:pPr>
      <w:r>
        <w:t xml:space="preserve">If a Guarantor is named in the </w:t>
      </w:r>
      <w:r w:rsidRPr="002B30B2">
        <w:rPr>
          <w:b/>
          <w:bCs/>
        </w:rPr>
        <w:t>Part 2 Key Matters</w:t>
      </w:r>
      <w:r>
        <w:t xml:space="preserve"> section of this contract, the Guarantor guarantees to the landlord that you will pay the rent and shall perform and observe all of your agreements and responsibilities contained in this contract and that if you fail to pay the rent or to observe or perform any of your agreements or responsibilities contained in this contract the Guarantor shall pay or observe and perform them.</w:t>
      </w:r>
    </w:p>
    <w:p w14:paraId="4F33247D" w14:textId="333EA80F" w:rsidR="00853A5C" w:rsidRDefault="00853A5C" w:rsidP="00853A5C">
      <w:pPr>
        <w:pStyle w:val="Level2"/>
        <w:numPr>
          <w:ilvl w:val="1"/>
          <w:numId w:val="7"/>
        </w:numPr>
        <w:jc w:val="left"/>
      </w:pPr>
      <w:r>
        <w:t xml:space="preserve">The Guarantor covenants with the landlord as principal obligor and as a separate independent obligation and liability from its obligations and liabilities under </w:t>
      </w:r>
      <w:r>
        <w:rPr>
          <w:rStyle w:val="CrossReference"/>
        </w:rPr>
        <w:t xml:space="preserve">paragraph 25.1 </w:t>
      </w:r>
      <w:r>
        <w:rPr>
          <w:rStyle w:val="CrossReference"/>
          <w:b w:val="0"/>
          <w:bCs/>
        </w:rPr>
        <w:t xml:space="preserve">of this Annexure </w:t>
      </w:r>
      <w:r>
        <w:t xml:space="preserve">to indemnify and keep indemnified the landlord against any failure by you to pay the rent or any failure to observe or perform any of your covenants in this contract. </w:t>
      </w:r>
    </w:p>
    <w:p w14:paraId="780BB16A" w14:textId="77777777" w:rsidR="00853A5C" w:rsidRDefault="00853A5C" w:rsidP="00853A5C">
      <w:pPr>
        <w:pStyle w:val="Level2"/>
        <w:numPr>
          <w:ilvl w:val="1"/>
          <w:numId w:val="7"/>
        </w:numPr>
        <w:jc w:val="left"/>
      </w:pPr>
      <w:r>
        <w:t>Where you breach the terms of this contract, the Guarantor agrees that the landlord may make a claim against the Guarantor under this guarantee and indemnity without first making a claim against you.</w:t>
      </w:r>
    </w:p>
    <w:p w14:paraId="73A21FD3" w14:textId="77777777" w:rsidR="00853A5C" w:rsidRDefault="00853A5C" w:rsidP="00853A5C">
      <w:pPr>
        <w:pStyle w:val="Level2"/>
        <w:numPr>
          <w:ilvl w:val="1"/>
          <w:numId w:val="7"/>
        </w:numPr>
        <w:jc w:val="left"/>
      </w:pPr>
      <w:r>
        <w:t>The obligations of the Guarantor are not to be released by:</w:t>
      </w:r>
    </w:p>
    <w:p w14:paraId="2DABC648" w14:textId="77777777" w:rsidR="00853A5C" w:rsidRDefault="00853A5C" w:rsidP="00853A5C">
      <w:pPr>
        <w:pStyle w:val="Level3"/>
        <w:numPr>
          <w:ilvl w:val="2"/>
          <w:numId w:val="7"/>
        </w:numPr>
        <w:jc w:val="left"/>
      </w:pPr>
      <w:r>
        <w:t xml:space="preserve">any time or indulgence granted by the landlord to </w:t>
      </w:r>
      <w:proofErr w:type="gramStart"/>
      <w:r>
        <w:t>you;</w:t>
      </w:r>
      <w:proofErr w:type="gramEnd"/>
    </w:p>
    <w:p w14:paraId="31E28FE6" w14:textId="77777777" w:rsidR="00853A5C" w:rsidRDefault="00853A5C" w:rsidP="00853A5C">
      <w:pPr>
        <w:pStyle w:val="Level3"/>
        <w:numPr>
          <w:ilvl w:val="2"/>
          <w:numId w:val="7"/>
        </w:numPr>
        <w:jc w:val="left"/>
      </w:pPr>
      <w:r>
        <w:t xml:space="preserve">any delay or forbearance by the landlord in enforcing the payment of the rent or the observance or performance of any of your covenants in this contract or in making any demand in respect of </w:t>
      </w:r>
      <w:proofErr w:type="gramStart"/>
      <w:r>
        <w:t>them;</w:t>
      </w:r>
      <w:proofErr w:type="gramEnd"/>
    </w:p>
    <w:p w14:paraId="5BB738EE" w14:textId="77777777" w:rsidR="00853A5C" w:rsidRDefault="00853A5C" w:rsidP="00853A5C">
      <w:pPr>
        <w:pStyle w:val="Level3"/>
        <w:numPr>
          <w:ilvl w:val="2"/>
          <w:numId w:val="7"/>
        </w:numPr>
        <w:jc w:val="left"/>
      </w:pPr>
      <w:r>
        <w:t xml:space="preserve">the landlord exercising any right or remedy against you for any failure to pay the rent or observe or perform your covenants in this </w:t>
      </w:r>
      <w:proofErr w:type="gramStart"/>
      <w:r>
        <w:t>contract;</w:t>
      </w:r>
      <w:proofErr w:type="gramEnd"/>
    </w:p>
    <w:p w14:paraId="1F0FDC27" w14:textId="77777777" w:rsidR="00853A5C" w:rsidRDefault="00853A5C" w:rsidP="00853A5C">
      <w:pPr>
        <w:pStyle w:val="Level3"/>
        <w:numPr>
          <w:ilvl w:val="2"/>
          <w:numId w:val="7"/>
        </w:numPr>
        <w:jc w:val="left"/>
      </w:pPr>
      <w:r>
        <w:t xml:space="preserve">the landlord taking any action or refraining from taking any action in connection with the </w:t>
      </w:r>
      <w:proofErr w:type="gramStart"/>
      <w:r>
        <w:t>deposit;</w:t>
      </w:r>
      <w:proofErr w:type="gramEnd"/>
      <w:r>
        <w:t xml:space="preserve"> </w:t>
      </w:r>
    </w:p>
    <w:p w14:paraId="3E7D87E7" w14:textId="77777777" w:rsidR="00853A5C" w:rsidRDefault="00853A5C" w:rsidP="00853A5C">
      <w:pPr>
        <w:pStyle w:val="Level3"/>
        <w:numPr>
          <w:ilvl w:val="2"/>
          <w:numId w:val="7"/>
        </w:numPr>
        <w:jc w:val="left"/>
      </w:pPr>
      <w:r>
        <w:t xml:space="preserve">you being declared bankrupt, making an application for an interim order, </w:t>
      </w:r>
      <w:proofErr w:type="gramStart"/>
      <w:r>
        <w:t>entering into</w:t>
      </w:r>
      <w:proofErr w:type="gramEnd"/>
      <w:r>
        <w:t xml:space="preserve"> any voluntary arrangements with your creditors or suffering the process of execution or distrain upon your </w:t>
      </w:r>
      <w:proofErr w:type="gramStart"/>
      <w:r>
        <w:t>belongings;</w:t>
      </w:r>
      <w:proofErr w:type="gramEnd"/>
      <w:r>
        <w:t xml:space="preserve"> </w:t>
      </w:r>
    </w:p>
    <w:p w14:paraId="70D38A8C" w14:textId="77777777" w:rsidR="00853A5C" w:rsidRDefault="00853A5C" w:rsidP="00853A5C">
      <w:pPr>
        <w:pStyle w:val="Level3"/>
        <w:numPr>
          <w:ilvl w:val="2"/>
          <w:numId w:val="7"/>
        </w:numPr>
        <w:jc w:val="left"/>
      </w:pPr>
      <w:r>
        <w:t>the contract-holder dying; or</w:t>
      </w:r>
    </w:p>
    <w:p w14:paraId="7E7710B2" w14:textId="05C219F3" w:rsidR="00853A5C" w:rsidRDefault="00853A5C" w:rsidP="00853A5C">
      <w:pPr>
        <w:pStyle w:val="Level3"/>
        <w:numPr>
          <w:ilvl w:val="2"/>
          <w:numId w:val="7"/>
        </w:numPr>
        <w:jc w:val="left"/>
      </w:pPr>
      <w:r>
        <w:t>The Rent increasing pursuant to any rent variation term in this contract.</w:t>
      </w:r>
    </w:p>
    <w:p w14:paraId="38C875F9" w14:textId="77777777" w:rsidR="00853A5C" w:rsidRPr="002752C5" w:rsidRDefault="00853A5C" w:rsidP="00853A5C">
      <w:pPr>
        <w:pStyle w:val="Level1"/>
        <w:numPr>
          <w:ilvl w:val="0"/>
          <w:numId w:val="7"/>
        </w:numPr>
        <w:rPr>
          <w:b/>
          <w:bCs/>
        </w:rPr>
      </w:pPr>
      <w:r w:rsidRPr="002752C5">
        <w:rPr>
          <w:b/>
          <w:bCs/>
        </w:rPr>
        <w:t xml:space="preserve">Limitation of Landlord’s Liability </w:t>
      </w:r>
    </w:p>
    <w:p w14:paraId="7D62AE4A" w14:textId="77777777" w:rsidR="00853A5C" w:rsidRDefault="00853A5C" w:rsidP="00853A5C">
      <w:pPr>
        <w:pStyle w:val="Level2"/>
        <w:numPr>
          <w:ilvl w:val="1"/>
          <w:numId w:val="7"/>
        </w:numPr>
      </w:pPr>
      <w:r>
        <w:t>To the extent permitted by the Act and the fundamental terms of this contract, the landlord excludes liability for loss, damages or compensation for the following matters:</w:t>
      </w:r>
    </w:p>
    <w:p w14:paraId="4DC54F1C" w14:textId="77777777" w:rsidR="00853A5C" w:rsidRDefault="00853A5C" w:rsidP="00853A5C">
      <w:pPr>
        <w:pStyle w:val="Level3"/>
        <w:numPr>
          <w:ilvl w:val="2"/>
          <w:numId w:val="7"/>
        </w:numPr>
      </w:pPr>
      <w:r>
        <w:t xml:space="preserve">damage to your belongings </w:t>
      </w:r>
      <w:proofErr w:type="gramStart"/>
      <w:r>
        <w:t>as a result of</w:t>
      </w:r>
      <w:proofErr w:type="gramEnd"/>
      <w:r>
        <w:t xml:space="preserve"> white goods (including washing machines and tumble driers) breaking </w:t>
      </w:r>
      <w:proofErr w:type="gramStart"/>
      <w:r>
        <w:t>down;</w:t>
      </w:r>
      <w:proofErr w:type="gramEnd"/>
    </w:p>
    <w:p w14:paraId="2578B353" w14:textId="77777777" w:rsidR="00853A5C" w:rsidRDefault="00853A5C" w:rsidP="00853A5C">
      <w:pPr>
        <w:pStyle w:val="Level3"/>
        <w:numPr>
          <w:ilvl w:val="2"/>
          <w:numId w:val="7"/>
        </w:numPr>
      </w:pPr>
      <w:r>
        <w:t xml:space="preserve">food thawing or becoming unfit to eat due to breakdowns of any fridge or </w:t>
      </w:r>
      <w:proofErr w:type="gramStart"/>
      <w:r>
        <w:t>fridge-freezer;</w:t>
      </w:r>
      <w:proofErr w:type="gramEnd"/>
    </w:p>
    <w:p w14:paraId="22843BF0" w14:textId="77777777" w:rsidR="00853A5C" w:rsidRDefault="00853A5C" w:rsidP="00853A5C">
      <w:pPr>
        <w:pStyle w:val="Level3"/>
        <w:numPr>
          <w:ilvl w:val="2"/>
          <w:numId w:val="7"/>
        </w:numPr>
      </w:pPr>
      <w:r>
        <w:t xml:space="preserve">the lift in the </w:t>
      </w:r>
      <w:proofErr w:type="gramStart"/>
      <w:r>
        <w:t>Building</w:t>
      </w:r>
      <w:proofErr w:type="gramEnd"/>
      <w:r>
        <w:t xml:space="preserve"> breaking down or being out of </w:t>
      </w:r>
      <w:proofErr w:type="gramStart"/>
      <w:r>
        <w:t>use;</w:t>
      </w:r>
      <w:proofErr w:type="gramEnd"/>
      <w:r>
        <w:t xml:space="preserve"> </w:t>
      </w:r>
    </w:p>
    <w:p w14:paraId="45FC3649" w14:textId="77777777" w:rsidR="00853A5C" w:rsidRDefault="00853A5C" w:rsidP="00853A5C">
      <w:pPr>
        <w:pStyle w:val="Level3"/>
        <w:numPr>
          <w:ilvl w:val="2"/>
          <w:numId w:val="7"/>
        </w:numPr>
      </w:pPr>
      <w:r>
        <w:t xml:space="preserve">accidents caused by </w:t>
      </w:r>
      <w:proofErr w:type="gramStart"/>
      <w:r>
        <w:t>lifts;</w:t>
      </w:r>
      <w:proofErr w:type="gramEnd"/>
      <w:r>
        <w:t xml:space="preserve"> </w:t>
      </w:r>
    </w:p>
    <w:p w14:paraId="77BB6F06" w14:textId="77777777" w:rsidR="00853A5C" w:rsidRDefault="00853A5C" w:rsidP="00853A5C">
      <w:pPr>
        <w:pStyle w:val="Level3"/>
        <w:numPr>
          <w:ilvl w:val="2"/>
          <w:numId w:val="7"/>
        </w:numPr>
      </w:pPr>
      <w:r>
        <w:t xml:space="preserve">damage that the landlord’s agents, contractors or staff </w:t>
      </w:r>
      <w:proofErr w:type="gramStart"/>
      <w:r>
        <w:t>cause;</w:t>
      </w:r>
      <w:proofErr w:type="gramEnd"/>
      <w:r>
        <w:t xml:space="preserve"> </w:t>
      </w:r>
    </w:p>
    <w:p w14:paraId="6C9F3795" w14:textId="77777777" w:rsidR="00853A5C" w:rsidRDefault="00853A5C" w:rsidP="00853A5C">
      <w:pPr>
        <w:pStyle w:val="Level3"/>
        <w:numPr>
          <w:ilvl w:val="2"/>
          <w:numId w:val="7"/>
        </w:numPr>
      </w:pPr>
      <w:r>
        <w:t xml:space="preserve">faults in any pipes, staircases or anything else in the dwelling or the </w:t>
      </w:r>
      <w:proofErr w:type="gramStart"/>
      <w:r>
        <w:t>Building;</w:t>
      </w:r>
      <w:proofErr w:type="gramEnd"/>
      <w:r>
        <w:t xml:space="preserve"> </w:t>
      </w:r>
    </w:p>
    <w:p w14:paraId="33243974" w14:textId="77777777" w:rsidR="00853A5C" w:rsidRDefault="00853A5C" w:rsidP="00853A5C">
      <w:pPr>
        <w:pStyle w:val="Level3"/>
        <w:numPr>
          <w:ilvl w:val="2"/>
          <w:numId w:val="7"/>
        </w:numPr>
      </w:pPr>
      <w:r>
        <w:t xml:space="preserve">anything which any resident services team in the </w:t>
      </w:r>
      <w:proofErr w:type="gramStart"/>
      <w:r>
        <w:t>Building</w:t>
      </w:r>
      <w:proofErr w:type="gramEnd"/>
      <w:r>
        <w:t xml:space="preserve"> does or does not </w:t>
      </w:r>
      <w:proofErr w:type="gramStart"/>
      <w:r>
        <w:t>do;</w:t>
      </w:r>
      <w:proofErr w:type="gramEnd"/>
    </w:p>
    <w:p w14:paraId="0FBCE764" w14:textId="77777777" w:rsidR="00853A5C" w:rsidRDefault="00853A5C" w:rsidP="00853A5C">
      <w:pPr>
        <w:pStyle w:val="Level3"/>
        <w:numPr>
          <w:ilvl w:val="2"/>
          <w:numId w:val="7"/>
        </w:numPr>
      </w:pPr>
      <w:r>
        <w:t xml:space="preserve">any inconvenience (including elevated noise levels) </w:t>
      </w:r>
      <w:proofErr w:type="gramStart"/>
      <w:r>
        <w:t>your</w:t>
      </w:r>
      <w:proofErr w:type="gramEnd"/>
      <w:r>
        <w:t xml:space="preserve"> suffer when the landlord carries out work to the dwelling or the </w:t>
      </w:r>
      <w:proofErr w:type="gramStart"/>
      <w:r>
        <w:t>Building</w:t>
      </w:r>
      <w:proofErr w:type="gramEnd"/>
      <w:r>
        <w:t xml:space="preserve"> (including work to premises next door or buildings the landlord owns nearby), such as decorating, carrying out repairs or </w:t>
      </w:r>
      <w:proofErr w:type="gramStart"/>
      <w:r>
        <w:t>alterations;</w:t>
      </w:r>
      <w:proofErr w:type="gramEnd"/>
      <w:r>
        <w:t xml:space="preserve"> </w:t>
      </w:r>
    </w:p>
    <w:p w14:paraId="5D05AF68" w14:textId="77777777" w:rsidR="00853A5C" w:rsidRDefault="00853A5C" w:rsidP="00853A5C">
      <w:pPr>
        <w:pStyle w:val="Level3"/>
        <w:numPr>
          <w:ilvl w:val="2"/>
          <w:numId w:val="7"/>
        </w:numPr>
      </w:pPr>
      <w:r>
        <w:t xml:space="preserve">any effect that the lift has on your television or other electrical </w:t>
      </w:r>
      <w:proofErr w:type="gramStart"/>
      <w:r>
        <w:t>equipment;</w:t>
      </w:r>
      <w:proofErr w:type="gramEnd"/>
    </w:p>
    <w:p w14:paraId="3E271EF2" w14:textId="77777777" w:rsidR="00853A5C" w:rsidRDefault="00853A5C" w:rsidP="00853A5C">
      <w:pPr>
        <w:pStyle w:val="Level3"/>
        <w:numPr>
          <w:ilvl w:val="2"/>
          <w:numId w:val="7"/>
        </w:numPr>
      </w:pPr>
      <w:r>
        <w:t xml:space="preserve">any loss caused to post, parcels or other items where on-site postal collection and/or storage facilities are provided, unless this has been caused by a failure to follow your reasonable instructions by our negligence or the negligence of our employees, agents or sub-contractors and you inform us of any loss or damage caused within 28 days of it </w:t>
      </w:r>
      <w:proofErr w:type="gramStart"/>
      <w:r>
        <w:t>occurring;</w:t>
      </w:r>
      <w:proofErr w:type="gramEnd"/>
      <w:r>
        <w:t xml:space="preserve"> </w:t>
      </w:r>
    </w:p>
    <w:p w14:paraId="7DDAEE8C" w14:textId="77777777" w:rsidR="00853A5C" w:rsidRDefault="00853A5C" w:rsidP="00853A5C">
      <w:pPr>
        <w:pStyle w:val="Level3"/>
        <w:numPr>
          <w:ilvl w:val="2"/>
          <w:numId w:val="7"/>
        </w:numPr>
      </w:pPr>
      <w:r>
        <w:t xml:space="preserve">damage to items that require cold storage where there are no such facilities at the </w:t>
      </w:r>
      <w:proofErr w:type="gramStart"/>
      <w:r>
        <w:t>Building;</w:t>
      </w:r>
      <w:proofErr w:type="gramEnd"/>
    </w:p>
    <w:p w14:paraId="52FE5962" w14:textId="77777777" w:rsidR="00853A5C" w:rsidRDefault="00853A5C" w:rsidP="00853A5C">
      <w:pPr>
        <w:pStyle w:val="Level3"/>
        <w:numPr>
          <w:ilvl w:val="2"/>
          <w:numId w:val="7"/>
        </w:numPr>
      </w:pPr>
      <w:r>
        <w:t>special, indirect or consequential loss or damage; and</w:t>
      </w:r>
    </w:p>
    <w:p w14:paraId="02B7ED6E" w14:textId="77777777" w:rsidR="00853A5C" w:rsidRDefault="00853A5C" w:rsidP="00853A5C">
      <w:pPr>
        <w:pStyle w:val="Level3"/>
        <w:numPr>
          <w:ilvl w:val="2"/>
          <w:numId w:val="7"/>
        </w:numPr>
      </w:pPr>
      <w:r>
        <w:t xml:space="preserve">loss of profits, business contracts, anticipated savings, goodwill or revenue (whether indirect or direct). </w:t>
      </w:r>
    </w:p>
    <w:p w14:paraId="651C4CDB" w14:textId="23E3E6F5" w:rsidR="00853A5C" w:rsidRPr="00EA26B8" w:rsidRDefault="00853A5C" w:rsidP="00853A5C">
      <w:pPr>
        <w:pStyle w:val="Level2"/>
        <w:numPr>
          <w:ilvl w:val="1"/>
          <w:numId w:val="7"/>
        </w:numPr>
      </w:pPr>
      <w:r>
        <w:t xml:space="preserve">Nothing in </w:t>
      </w:r>
      <w:r w:rsidR="00A74678">
        <w:rPr>
          <w:b/>
          <w:bCs/>
        </w:rPr>
        <w:t>t</w:t>
      </w:r>
      <w:r>
        <w:rPr>
          <w:b/>
          <w:bCs/>
        </w:rPr>
        <w:t xml:space="preserve">erm 26 </w:t>
      </w:r>
      <w:r>
        <w:t xml:space="preserve">of this Annexure shall in any way exclude liability for death or personal injury resulting from our own negligence or the negligence of our employees or agents acting in the course of their employment or agency, nor exclude any liability for fraud or fraudulent misrepresentation. </w:t>
      </w:r>
    </w:p>
    <w:p w14:paraId="404E9B5D" w14:textId="77777777" w:rsidR="00853A5C" w:rsidRPr="00B515E2" w:rsidRDefault="00853A5C" w:rsidP="00853A5C">
      <w:pPr>
        <w:pStyle w:val="Level1"/>
        <w:numPr>
          <w:ilvl w:val="0"/>
          <w:numId w:val="0"/>
        </w:numPr>
        <w:ind w:left="851" w:hanging="851"/>
      </w:pPr>
    </w:p>
    <w:p w14:paraId="22AB1A0D" w14:textId="77777777" w:rsidR="00853A5C" w:rsidRDefault="00853A5C" w:rsidP="00853A5C">
      <w:pPr>
        <w:pStyle w:val="Body"/>
        <w:numPr>
          <w:ilvl w:val="0"/>
          <w:numId w:val="0"/>
        </w:numPr>
        <w:jc w:val="center"/>
        <w:sectPr w:rsidR="00853A5C" w:rsidSect="00F6165E">
          <w:pgSz w:w="11907" w:h="16840" w:code="9"/>
          <w:pgMar w:top="1418" w:right="1418" w:bottom="1418" w:left="1418" w:header="454" w:footer="454" w:gutter="0"/>
          <w:cols w:space="708"/>
          <w:docGrid w:linePitch="272"/>
        </w:sectPr>
      </w:pPr>
    </w:p>
    <w:p w14:paraId="19132158" w14:textId="77777777" w:rsidR="00853A5C" w:rsidRDefault="00853A5C" w:rsidP="00853A5C">
      <w:pPr>
        <w:pStyle w:val="Schedule"/>
      </w:pPr>
      <w:r>
        <w:t xml:space="preserve">annexure </w:t>
      </w:r>
      <w:fldSimple w:instr=" REF _Ref126615307 \r ">
        <w:r>
          <w:rPr>
            <w:rFonts w:hint="eastAsia"/>
            <w:cs/>
          </w:rPr>
          <w:t>‎</w:t>
        </w:r>
        <w:r>
          <w:t>3</w:t>
        </w:r>
      </w:fldSimple>
    </w:p>
    <w:p w14:paraId="0DF2DE6D" w14:textId="77777777" w:rsidR="00853A5C" w:rsidRDefault="00853A5C" w:rsidP="00853A5C">
      <w:pPr>
        <w:pStyle w:val="ScheduleTitle"/>
      </w:pPr>
      <w:r>
        <w:fldChar w:fldCharType="begin"/>
      </w:r>
      <w:r>
        <w:instrText xml:space="preserve">  TC "</w:instrText>
      </w:r>
      <w:r>
        <w:fldChar w:fldCharType="begin"/>
      </w:r>
      <w:r>
        <w:instrText xml:space="preserve"> REF _Ref126615308 \r </w:instrText>
      </w:r>
      <w:r>
        <w:fldChar w:fldCharType="separate"/>
      </w:r>
      <w:bookmarkStart w:id="251" w:name="_Toc157530461"/>
      <w:bookmarkStart w:id="252" w:name="_Toc158109627"/>
      <w:r>
        <w:rPr>
          <w:rFonts w:hint="eastAsia"/>
          <w:cs/>
        </w:rPr>
        <w:instrText>‎</w:instrText>
      </w:r>
      <w:r>
        <w:instrText>3</w:instrText>
      </w:r>
      <w:r>
        <w:fldChar w:fldCharType="end"/>
      </w:r>
      <w:r>
        <w:tab/>
        <w:instrText>Regulations</w:instrText>
      </w:r>
      <w:bookmarkEnd w:id="251"/>
      <w:bookmarkEnd w:id="252"/>
      <w:r>
        <w:instrText xml:space="preserve">"\l3  </w:instrText>
      </w:r>
      <w:r>
        <w:fldChar w:fldCharType="end"/>
      </w:r>
      <w:r>
        <w:t>Regulations</w:t>
      </w:r>
    </w:p>
    <w:p w14:paraId="394BAA94" w14:textId="77777777" w:rsidR="00853A5C" w:rsidRDefault="00853A5C" w:rsidP="00853A5C">
      <w:pPr>
        <w:pStyle w:val="Level1"/>
        <w:numPr>
          <w:ilvl w:val="0"/>
          <w:numId w:val="44"/>
        </w:numPr>
      </w:pPr>
      <w:r w:rsidRPr="00B12F38">
        <w:t xml:space="preserve">You must not block any cisterns, waste or soil pipes or rubbish chutes in the </w:t>
      </w:r>
      <w:proofErr w:type="gramStart"/>
      <w:r>
        <w:t>B</w:t>
      </w:r>
      <w:r w:rsidRPr="00B12F38">
        <w:t>uilding</w:t>
      </w:r>
      <w:proofErr w:type="gramEnd"/>
      <w:r w:rsidRPr="00B12F38">
        <w:t xml:space="preserve"> (if there are any)</w:t>
      </w:r>
      <w:r>
        <w:t>.</w:t>
      </w:r>
    </w:p>
    <w:p w14:paraId="26DBC556" w14:textId="77777777" w:rsidR="00853A5C" w:rsidRDefault="00853A5C" w:rsidP="00853A5C">
      <w:pPr>
        <w:pStyle w:val="Level1"/>
        <w:numPr>
          <w:ilvl w:val="0"/>
          <w:numId w:val="33"/>
        </w:numPr>
      </w:pPr>
      <w:r w:rsidRPr="00B12F38">
        <w:t xml:space="preserve">You must not allow any rubbish to build up in the </w:t>
      </w:r>
      <w:r>
        <w:t xml:space="preserve">dwelling or </w:t>
      </w:r>
      <w:r w:rsidRPr="00B12F38">
        <w:t xml:space="preserve">the </w:t>
      </w:r>
      <w:proofErr w:type="gramStart"/>
      <w:r>
        <w:t>B</w:t>
      </w:r>
      <w:r w:rsidRPr="00B12F38">
        <w:t>uilding</w:t>
      </w:r>
      <w:proofErr w:type="gramEnd"/>
      <w:r w:rsidRPr="00B12F38">
        <w:t xml:space="preserve"> and you must put all rubbish in the bins or other proper rubbish containers (you must provide these). You must not pour any oil, grease or other substance down any drain or pipe in or around the </w:t>
      </w:r>
      <w:r>
        <w:t>dwelling</w:t>
      </w:r>
      <w:r w:rsidRPr="00B12F38">
        <w:t xml:space="preserve"> which might be dangerous or damage the drainage system.  </w:t>
      </w:r>
    </w:p>
    <w:p w14:paraId="582E385A" w14:textId="77777777" w:rsidR="00853A5C" w:rsidRDefault="00853A5C" w:rsidP="00853A5C">
      <w:pPr>
        <w:pStyle w:val="Level1"/>
        <w:numPr>
          <w:ilvl w:val="0"/>
          <w:numId w:val="33"/>
        </w:numPr>
      </w:pPr>
      <w:r>
        <w:t>Between the hours of 11.00pm and 8.30am you must not:</w:t>
      </w:r>
    </w:p>
    <w:p w14:paraId="0034B2CF" w14:textId="77777777" w:rsidR="00853A5C" w:rsidRDefault="00853A5C" w:rsidP="00853A5C">
      <w:pPr>
        <w:pStyle w:val="Level2"/>
        <w:numPr>
          <w:ilvl w:val="1"/>
          <w:numId w:val="33"/>
        </w:numPr>
      </w:pPr>
      <w:r w:rsidRPr="00B12F38">
        <w:t xml:space="preserve">play or use any piano, record player, radio, loudspeaker or mechanical or other musical instrument;  </w:t>
      </w:r>
    </w:p>
    <w:p w14:paraId="00BC6813" w14:textId="77777777" w:rsidR="00853A5C" w:rsidRDefault="00853A5C" w:rsidP="00853A5C">
      <w:pPr>
        <w:pStyle w:val="Level2"/>
        <w:numPr>
          <w:ilvl w:val="1"/>
          <w:numId w:val="33"/>
        </w:numPr>
      </w:pPr>
      <w:r w:rsidRPr="00B12F38">
        <w:t xml:space="preserve">use any equipment or machinery of any kind (such as a vacuum </w:t>
      </w:r>
      <w:proofErr w:type="gramStart"/>
      <w:r w:rsidRPr="00B12F38">
        <w:t>cleaner);</w:t>
      </w:r>
      <w:proofErr w:type="gramEnd"/>
      <w:r w:rsidRPr="00B12F38">
        <w:t xml:space="preserve">  </w:t>
      </w:r>
    </w:p>
    <w:p w14:paraId="56F14F35" w14:textId="77777777" w:rsidR="00853A5C" w:rsidRDefault="00853A5C" w:rsidP="00853A5C">
      <w:pPr>
        <w:pStyle w:val="Level2"/>
        <w:numPr>
          <w:ilvl w:val="1"/>
          <w:numId w:val="33"/>
        </w:numPr>
      </w:pPr>
      <w:r w:rsidRPr="00B12F38">
        <w:t>sing loudly;</w:t>
      </w:r>
      <w:r>
        <w:t xml:space="preserve"> or</w:t>
      </w:r>
    </w:p>
    <w:p w14:paraId="02789636" w14:textId="77777777" w:rsidR="00853A5C" w:rsidRDefault="00853A5C" w:rsidP="00853A5C">
      <w:pPr>
        <w:pStyle w:val="Level2"/>
        <w:numPr>
          <w:ilvl w:val="1"/>
          <w:numId w:val="33"/>
        </w:numPr>
      </w:pPr>
      <w:r w:rsidRPr="00B12F38">
        <w:t xml:space="preserve">make any other noise which could annoy any of your neighbours or be heard outside the </w:t>
      </w:r>
      <w:r>
        <w:t>dwelling</w:t>
      </w:r>
      <w:r w:rsidRPr="00B12F38">
        <w:t xml:space="preserve">.  </w:t>
      </w:r>
    </w:p>
    <w:p w14:paraId="67274844" w14:textId="77777777" w:rsidR="00853A5C" w:rsidRDefault="00853A5C" w:rsidP="00853A5C">
      <w:pPr>
        <w:pStyle w:val="Level1"/>
        <w:numPr>
          <w:ilvl w:val="0"/>
          <w:numId w:val="33"/>
        </w:numPr>
      </w:pPr>
      <w:r>
        <w:t>You must not:</w:t>
      </w:r>
    </w:p>
    <w:p w14:paraId="690C50D0" w14:textId="77777777" w:rsidR="00853A5C" w:rsidRDefault="00853A5C" w:rsidP="00853A5C">
      <w:pPr>
        <w:pStyle w:val="Level2"/>
        <w:numPr>
          <w:ilvl w:val="1"/>
          <w:numId w:val="33"/>
        </w:numPr>
      </w:pPr>
      <w:r>
        <w:t xml:space="preserve">hang clothes or other items outside the dwelling or on any balcony of the dwelling unless in an area designated for this by the </w:t>
      </w:r>
      <w:proofErr w:type="gramStart"/>
      <w:r>
        <w:t>landlord;</w:t>
      </w:r>
      <w:proofErr w:type="gramEnd"/>
      <w:r>
        <w:t xml:space="preserve"> </w:t>
      </w:r>
    </w:p>
    <w:p w14:paraId="188532ED" w14:textId="77777777" w:rsidR="00853A5C" w:rsidRDefault="00853A5C" w:rsidP="00853A5C">
      <w:pPr>
        <w:pStyle w:val="Level2"/>
        <w:numPr>
          <w:ilvl w:val="1"/>
          <w:numId w:val="33"/>
        </w:numPr>
      </w:pPr>
      <w:r>
        <w:t xml:space="preserve">dry laundry on the radiators of the </w:t>
      </w:r>
      <w:proofErr w:type="gramStart"/>
      <w:r>
        <w:t>dwelling;</w:t>
      </w:r>
      <w:proofErr w:type="gramEnd"/>
      <w:r>
        <w:t xml:space="preserve"> </w:t>
      </w:r>
    </w:p>
    <w:p w14:paraId="48FF6F23" w14:textId="77777777" w:rsidR="00853A5C" w:rsidRDefault="00853A5C" w:rsidP="00853A5C">
      <w:pPr>
        <w:pStyle w:val="Level2"/>
        <w:numPr>
          <w:ilvl w:val="1"/>
          <w:numId w:val="33"/>
        </w:numPr>
      </w:pPr>
      <w:r w:rsidRPr="00B12F38">
        <w:t xml:space="preserve">place any pot, flowerpot, window box or any container of any kind on any windowsill or concrete or stone ledge of the </w:t>
      </w:r>
      <w:r>
        <w:t>dwelling</w:t>
      </w:r>
      <w:r w:rsidRPr="00B12F38">
        <w:t xml:space="preserve"> or the building</w:t>
      </w:r>
      <w:r>
        <w:t>; or</w:t>
      </w:r>
    </w:p>
    <w:p w14:paraId="0A575EAB" w14:textId="77777777" w:rsidR="00853A5C" w:rsidRDefault="00853A5C" w:rsidP="00853A5C">
      <w:pPr>
        <w:pStyle w:val="Level2"/>
        <w:numPr>
          <w:ilvl w:val="1"/>
          <w:numId w:val="33"/>
        </w:numPr>
      </w:pPr>
      <w:r>
        <w:t>place any signs, posters or advertisements that can be seen from outside the dwelling.</w:t>
      </w:r>
    </w:p>
    <w:p w14:paraId="54D78E80" w14:textId="77777777" w:rsidR="00853A5C" w:rsidRDefault="00853A5C" w:rsidP="00853A5C">
      <w:pPr>
        <w:pStyle w:val="Level1"/>
        <w:numPr>
          <w:ilvl w:val="0"/>
          <w:numId w:val="33"/>
        </w:numPr>
      </w:pPr>
      <w:r w:rsidRPr="00B12F38">
        <w:t xml:space="preserve">You must not throw rubbish out of any window of the </w:t>
      </w:r>
      <w:r>
        <w:t>dwelling</w:t>
      </w:r>
      <w:r w:rsidRPr="00B12F38">
        <w:t xml:space="preserve"> or shake any mat out of the windows.  </w:t>
      </w:r>
    </w:p>
    <w:p w14:paraId="6C82B02B" w14:textId="77777777" w:rsidR="00853A5C" w:rsidRDefault="00853A5C" w:rsidP="00853A5C">
      <w:pPr>
        <w:pStyle w:val="Level1"/>
        <w:numPr>
          <w:ilvl w:val="0"/>
          <w:numId w:val="33"/>
        </w:numPr>
      </w:pPr>
      <w:r w:rsidRPr="009C1E9D">
        <w:t xml:space="preserve">You must not use or allow anyone to use any lift to carry goods or more people than the weight or number allowed, as shown in the lift.  </w:t>
      </w:r>
    </w:p>
    <w:p w14:paraId="6CAD627F" w14:textId="77777777" w:rsidR="00853A5C" w:rsidRDefault="00853A5C" w:rsidP="00853A5C">
      <w:pPr>
        <w:pStyle w:val="Level1"/>
        <w:numPr>
          <w:ilvl w:val="0"/>
          <w:numId w:val="33"/>
        </w:numPr>
      </w:pPr>
      <w:r w:rsidRPr="009C1E9D">
        <w:t xml:space="preserve">You must not bring </w:t>
      </w:r>
      <w:r>
        <w:t xml:space="preserve">onto </w:t>
      </w:r>
      <w:r w:rsidRPr="009C1E9D">
        <w:t xml:space="preserve">or keep </w:t>
      </w:r>
      <w:r>
        <w:t>at the dwelling</w:t>
      </w:r>
      <w:r w:rsidRPr="009C1E9D">
        <w:t xml:space="preserve"> </w:t>
      </w:r>
      <w:r>
        <w:t xml:space="preserve">or the </w:t>
      </w:r>
      <w:proofErr w:type="gramStart"/>
      <w:r>
        <w:t>Building</w:t>
      </w:r>
      <w:proofErr w:type="gramEnd"/>
      <w:r>
        <w:t xml:space="preserve"> </w:t>
      </w:r>
      <w:r w:rsidRPr="009C1E9D">
        <w:t>anything which is or may become, in</w:t>
      </w:r>
      <w:r>
        <w:t xml:space="preserve"> the landlord’s</w:t>
      </w:r>
      <w:r w:rsidRPr="009C1E9D">
        <w:t xml:space="preserve"> opinion, unclean or unsightly.  </w:t>
      </w:r>
    </w:p>
    <w:p w14:paraId="52A88C29" w14:textId="77777777" w:rsidR="00853A5C" w:rsidRDefault="00853A5C" w:rsidP="00853A5C">
      <w:pPr>
        <w:pStyle w:val="Level1"/>
        <w:numPr>
          <w:ilvl w:val="0"/>
          <w:numId w:val="33"/>
        </w:numPr>
      </w:pPr>
      <w:r w:rsidRPr="009C1E9D">
        <w:t xml:space="preserve">You must not park cars in any yard, garden or driveway of the </w:t>
      </w:r>
      <w:proofErr w:type="gramStart"/>
      <w:r>
        <w:t>B</w:t>
      </w:r>
      <w:r w:rsidRPr="009C1E9D">
        <w:t>uilding</w:t>
      </w:r>
      <w:proofErr w:type="gramEnd"/>
      <w:r w:rsidRPr="009C1E9D">
        <w:t xml:space="preserve">.  </w:t>
      </w:r>
    </w:p>
    <w:p w14:paraId="2715DBA2" w14:textId="77777777" w:rsidR="00853A5C" w:rsidRDefault="00853A5C" w:rsidP="00853A5C">
      <w:pPr>
        <w:pStyle w:val="Level1"/>
        <w:numPr>
          <w:ilvl w:val="0"/>
          <w:numId w:val="33"/>
        </w:numPr>
      </w:pPr>
      <w:r>
        <w:t xml:space="preserve">You must not remove any of the Contents from the dwelling without the landlord’s prior written consent. </w:t>
      </w:r>
    </w:p>
    <w:p w14:paraId="0C97AE6C" w14:textId="77777777" w:rsidR="00853A5C" w:rsidRDefault="00853A5C" w:rsidP="00853A5C">
      <w:pPr>
        <w:pStyle w:val="Level1"/>
        <w:numPr>
          <w:ilvl w:val="0"/>
          <w:numId w:val="33"/>
        </w:numPr>
      </w:pPr>
      <w:r w:rsidRPr="00515D6A">
        <w:t>You must not block any shared passageways, hallways and staircases, or keep any bicycle, pushchair, doormat, shoes or other item in any</w:t>
      </w:r>
      <w:r>
        <w:t xml:space="preserve"> of the</w:t>
      </w:r>
      <w:r w:rsidRPr="00515D6A">
        <w:t xml:space="preserve"> </w:t>
      </w:r>
      <w:r>
        <w:t>Common Parts</w:t>
      </w:r>
      <w:r w:rsidRPr="00515D6A">
        <w:t xml:space="preserve"> without </w:t>
      </w:r>
      <w:r>
        <w:t xml:space="preserve">the prior written consent of the landlord. </w:t>
      </w:r>
    </w:p>
    <w:p w14:paraId="320B0D2C" w14:textId="77777777" w:rsidR="00853A5C" w:rsidRDefault="00853A5C" w:rsidP="00853A5C">
      <w:pPr>
        <w:pStyle w:val="Level1"/>
        <w:numPr>
          <w:ilvl w:val="0"/>
          <w:numId w:val="33"/>
        </w:numPr>
      </w:pPr>
      <w:r w:rsidRPr="00515D6A">
        <w:t xml:space="preserve">You, </w:t>
      </w:r>
      <w:r>
        <w:t xml:space="preserve">the Permitted Occupiers, </w:t>
      </w:r>
      <w:r w:rsidRPr="00515D6A">
        <w:t>your family, guests and visitors must not smoke any substance (this includes e-cigarettes and any other vaping product</w:t>
      </w:r>
      <w:r>
        <w:t>s</w:t>
      </w:r>
      <w:r w:rsidRPr="00515D6A">
        <w:t xml:space="preserve">) inside or in the vicinity of the </w:t>
      </w:r>
      <w:r>
        <w:t>dwelling</w:t>
      </w:r>
      <w:r w:rsidRPr="00515D6A">
        <w:t xml:space="preserve"> or the </w:t>
      </w:r>
      <w:r>
        <w:t>B</w:t>
      </w:r>
      <w:r w:rsidRPr="00515D6A">
        <w:t xml:space="preserve">uilding, including on any balcony or in any </w:t>
      </w:r>
      <w:r>
        <w:t>Common Parts</w:t>
      </w:r>
      <w:r w:rsidRPr="00515D6A">
        <w:t xml:space="preserve"> and in the event that damage is caused to the </w:t>
      </w:r>
      <w:r>
        <w:t>dwelling</w:t>
      </w:r>
      <w:r w:rsidRPr="00515D6A">
        <w:t xml:space="preserve"> or the </w:t>
      </w:r>
      <w:r>
        <w:t>B</w:t>
      </w:r>
      <w:r w:rsidRPr="00515D6A">
        <w:t xml:space="preserve">uilding as a result of a breach of this </w:t>
      </w:r>
      <w:r>
        <w:t>term of the contract</w:t>
      </w:r>
      <w:r w:rsidRPr="00515D6A">
        <w:t xml:space="preserve">, </w:t>
      </w:r>
      <w:r>
        <w:t>the landlord</w:t>
      </w:r>
      <w:r w:rsidRPr="00515D6A">
        <w:t xml:space="preserve"> will be entitled to claim damages from you relating to the costs incurred in repairing that damage or redecorating the </w:t>
      </w:r>
      <w:r>
        <w:t>dwelling</w:t>
      </w:r>
      <w:r w:rsidRPr="00515D6A">
        <w:t xml:space="preserve"> or </w:t>
      </w:r>
      <w:r>
        <w:t>the B</w:t>
      </w:r>
      <w:r w:rsidRPr="00515D6A">
        <w:t xml:space="preserve">uilding.  </w:t>
      </w:r>
    </w:p>
    <w:p w14:paraId="6D0523B4" w14:textId="77777777" w:rsidR="00853A5C" w:rsidRDefault="00853A5C" w:rsidP="00853A5C">
      <w:pPr>
        <w:pStyle w:val="Level1"/>
        <w:numPr>
          <w:ilvl w:val="0"/>
          <w:numId w:val="33"/>
        </w:numPr>
      </w:pPr>
      <w:r w:rsidRPr="00F03E1C">
        <w:t xml:space="preserve">You must not bring to, and keep in, the </w:t>
      </w:r>
      <w:r>
        <w:t>dwelling</w:t>
      </w:r>
      <w:r w:rsidRPr="00F03E1C">
        <w:t xml:space="preserve"> upholstered furniture (such as sofas and armchairs), heating equipment or any electrical equipment which does not comply with all relevant British Standards.  </w:t>
      </w:r>
    </w:p>
    <w:p w14:paraId="79379E9B" w14:textId="77777777" w:rsidR="00853A5C" w:rsidRDefault="00853A5C" w:rsidP="00853A5C">
      <w:pPr>
        <w:pStyle w:val="Level1"/>
        <w:numPr>
          <w:ilvl w:val="0"/>
          <w:numId w:val="33"/>
        </w:numPr>
      </w:pPr>
      <w:r w:rsidRPr="00F03E1C">
        <w:t xml:space="preserve">You must not leave any waste or rubbish in the </w:t>
      </w:r>
      <w:proofErr w:type="gramStart"/>
      <w:r>
        <w:t>B</w:t>
      </w:r>
      <w:r w:rsidRPr="00F03E1C">
        <w:t>uilding</w:t>
      </w:r>
      <w:proofErr w:type="gramEnd"/>
      <w:r w:rsidRPr="00F03E1C">
        <w:t xml:space="preserve"> or the vicinity of the </w:t>
      </w:r>
      <w:proofErr w:type="gramStart"/>
      <w:r>
        <w:t>B</w:t>
      </w:r>
      <w:r w:rsidRPr="00F03E1C">
        <w:t>uilding</w:t>
      </w:r>
      <w:proofErr w:type="gramEnd"/>
      <w:r w:rsidRPr="00F03E1C">
        <w:t xml:space="preserve">. If you require the collection of bulky waste that cannot be removed through the standard collection of rubbish, you are responsible for arranging its collection by the local authority and it must not be left outside of the </w:t>
      </w:r>
      <w:r>
        <w:t>dwelling</w:t>
      </w:r>
      <w:r w:rsidRPr="00F03E1C">
        <w:t xml:space="preserve"> or in any other part of the </w:t>
      </w:r>
      <w:proofErr w:type="gramStart"/>
      <w:r>
        <w:t>B</w:t>
      </w:r>
      <w:r w:rsidRPr="00F03E1C">
        <w:t>uilding</w:t>
      </w:r>
      <w:proofErr w:type="gramEnd"/>
      <w:r w:rsidRPr="00F03E1C">
        <w:t xml:space="preserve"> pending its collection.  </w:t>
      </w:r>
    </w:p>
    <w:p w14:paraId="65CCA800" w14:textId="77777777" w:rsidR="00853A5C" w:rsidRDefault="00853A5C" w:rsidP="00853A5C">
      <w:pPr>
        <w:pStyle w:val="Level1"/>
        <w:numPr>
          <w:ilvl w:val="0"/>
          <w:numId w:val="33"/>
        </w:numPr>
      </w:pPr>
      <w:r w:rsidRPr="00F03E1C">
        <w:t xml:space="preserve">Unless with equipment provided by </w:t>
      </w:r>
      <w:r>
        <w:t>the landlord</w:t>
      </w:r>
      <w:r w:rsidRPr="00F03E1C">
        <w:t xml:space="preserve"> and with </w:t>
      </w:r>
      <w:r>
        <w:t>the landlord’s prior written</w:t>
      </w:r>
      <w:r w:rsidRPr="00F03E1C">
        <w:t xml:space="preserve"> consent, you must not light or use any barbecues of any type or otherwise cook on any balcony</w:t>
      </w:r>
      <w:r>
        <w:t xml:space="preserve"> of the dwelling</w:t>
      </w:r>
      <w:r w:rsidRPr="00F03E1C">
        <w:t xml:space="preserve"> or in </w:t>
      </w:r>
      <w:r>
        <w:t xml:space="preserve">the Common Parts. </w:t>
      </w:r>
      <w:r w:rsidRPr="00F03E1C">
        <w:t xml:space="preserve">  </w:t>
      </w:r>
    </w:p>
    <w:p w14:paraId="77560667" w14:textId="77777777" w:rsidR="00853A5C" w:rsidRDefault="00853A5C" w:rsidP="00853A5C">
      <w:pPr>
        <w:pStyle w:val="Level1"/>
        <w:numPr>
          <w:ilvl w:val="0"/>
          <w:numId w:val="33"/>
        </w:numPr>
      </w:pPr>
      <w:r>
        <w:t xml:space="preserve">You must not do anything which may pose a fire risk or put the health and safety of any other person or any property at risk. </w:t>
      </w:r>
    </w:p>
    <w:p w14:paraId="3A4087AB" w14:textId="77777777" w:rsidR="00853A5C" w:rsidRDefault="00853A5C" w:rsidP="00853A5C">
      <w:pPr>
        <w:pStyle w:val="Level1"/>
        <w:numPr>
          <w:ilvl w:val="0"/>
          <w:numId w:val="33"/>
        </w:numPr>
      </w:pPr>
      <w:r>
        <w:t xml:space="preserve">You must not do or allow to be done anything which may result in the landlord’s buildings insurance policy being cancelled or invalidated or which may cause an increased premium to become payable.  In such event you will be liable to repay to the landlord all sums paid by way of increased premiums and all expenses incurred by the landlord </w:t>
      </w:r>
      <w:proofErr w:type="gramStart"/>
      <w:r>
        <w:t>as a result of</w:t>
      </w:r>
      <w:proofErr w:type="gramEnd"/>
      <w:r>
        <w:t xml:space="preserve"> your breach of this term. </w:t>
      </w:r>
    </w:p>
    <w:p w14:paraId="58A1747A" w14:textId="77777777" w:rsidR="00853A5C" w:rsidRDefault="00853A5C" w:rsidP="00853A5C">
      <w:pPr>
        <w:pStyle w:val="Level1"/>
        <w:numPr>
          <w:ilvl w:val="0"/>
          <w:numId w:val="0"/>
        </w:numPr>
        <w:ind w:left="851"/>
      </w:pPr>
    </w:p>
    <w:p w14:paraId="44FE3F7E" w14:textId="77777777" w:rsidR="00853A5C" w:rsidRDefault="00853A5C" w:rsidP="00853A5C">
      <w:pPr>
        <w:pStyle w:val="Level1"/>
        <w:numPr>
          <w:ilvl w:val="0"/>
          <w:numId w:val="0"/>
        </w:numPr>
        <w:jc w:val="left"/>
      </w:pPr>
    </w:p>
    <w:p w14:paraId="68D69013" w14:textId="77777777" w:rsidR="00853A5C" w:rsidRDefault="00853A5C" w:rsidP="00853A5C">
      <w:pPr>
        <w:pStyle w:val="Level1"/>
        <w:numPr>
          <w:ilvl w:val="0"/>
          <w:numId w:val="0"/>
        </w:numPr>
        <w:jc w:val="left"/>
        <w:sectPr w:rsidR="00853A5C" w:rsidSect="00F6165E">
          <w:pgSz w:w="11907" w:h="16840" w:code="9"/>
          <w:pgMar w:top="1418" w:right="1418" w:bottom="1418" w:left="1418" w:header="454" w:footer="454" w:gutter="0"/>
          <w:cols w:space="708"/>
          <w:docGrid w:linePitch="272"/>
        </w:sectPr>
      </w:pPr>
    </w:p>
    <w:p w14:paraId="7037C05A" w14:textId="77777777" w:rsidR="00853A5C" w:rsidRDefault="00853A5C" w:rsidP="00853A5C">
      <w:pPr>
        <w:pStyle w:val="Schedule"/>
        <w:numPr>
          <w:ilvl w:val="0"/>
          <w:numId w:val="39"/>
        </w:numPr>
      </w:pPr>
      <w:r>
        <w:t>annexure 4</w:t>
      </w:r>
    </w:p>
    <w:p w14:paraId="25DB3555" w14:textId="77777777" w:rsidR="00853A5C" w:rsidRDefault="00853A5C" w:rsidP="00853A5C">
      <w:pPr>
        <w:pStyle w:val="ScheduleTitle"/>
      </w:pPr>
      <w:r>
        <w:fldChar w:fldCharType="begin"/>
      </w:r>
      <w:r>
        <w:instrText xml:space="preserve">  TC "</w:instrText>
      </w:r>
      <w:bookmarkStart w:id="253" w:name="_Toc157530462"/>
      <w:bookmarkStart w:id="254" w:name="_Toc158109628"/>
      <w:r>
        <w:instrText>4</w:instrText>
      </w:r>
      <w:r>
        <w:tab/>
        <w:instrText>Permitted Occupiers</w:instrText>
      </w:r>
      <w:bookmarkEnd w:id="253"/>
      <w:bookmarkEnd w:id="254"/>
      <w:r>
        <w:instrText xml:space="preserve">"\l3  </w:instrText>
      </w:r>
      <w:r>
        <w:fldChar w:fldCharType="end"/>
      </w:r>
      <w:r>
        <w:t xml:space="preserve">Permitted Occupiers </w:t>
      </w:r>
    </w:p>
    <w:tbl>
      <w:tblPr>
        <w:tblW w:w="9498" w:type="dxa"/>
        <w:tblBorders>
          <w:top w:val="single" w:sz="6" w:space="0" w:color="DADADA"/>
          <w:left w:val="single" w:sz="6" w:space="0" w:color="DADADA"/>
          <w:bottom w:val="single" w:sz="6" w:space="0" w:color="DADADA"/>
          <w:right w:val="single" w:sz="6" w:space="0" w:color="DADADA"/>
        </w:tblBorders>
        <w:shd w:val="clear" w:color="auto" w:fill="FFFFFF"/>
        <w:tblCellMar>
          <w:left w:w="0" w:type="dxa"/>
          <w:right w:w="0" w:type="dxa"/>
        </w:tblCellMar>
        <w:tblLook w:val="04A0" w:firstRow="1" w:lastRow="0" w:firstColumn="1" w:lastColumn="0" w:noHBand="0" w:noVBand="1"/>
      </w:tblPr>
      <w:tblGrid>
        <w:gridCol w:w="5103"/>
        <w:gridCol w:w="4395"/>
      </w:tblGrid>
      <w:tr w:rsidR="00853A5C" w:rsidRPr="00B25BF7" w14:paraId="640C4B64" w14:textId="77777777" w:rsidTr="00C918B2">
        <w:trPr>
          <w:trHeight w:val="1729"/>
        </w:trPr>
        <w:tc>
          <w:tcPr>
            <w:tcW w:w="5103" w:type="dxa"/>
            <w:tcBorders>
              <w:top w:val="nil"/>
              <w:left w:val="nil"/>
              <w:bottom w:val="single" w:sz="6" w:space="0" w:color="DADADA"/>
              <w:right w:val="single" w:sz="6" w:space="0" w:color="DADADA"/>
            </w:tcBorders>
            <w:shd w:val="clear" w:color="auto" w:fill="FFFFFF"/>
            <w:hideMark/>
          </w:tcPr>
          <w:p w14:paraId="6599C270" w14:textId="77777777" w:rsidR="00853A5C" w:rsidRPr="00B25BF7" w:rsidRDefault="00853A5C" w:rsidP="0053246A">
            <w:pPr>
              <w:pStyle w:val="Body"/>
              <w:jc w:val="left"/>
            </w:pPr>
            <w:r w:rsidRPr="00B25BF7">
              <w:rPr>
                <w:b/>
                <w:bCs/>
              </w:rPr>
              <w:t>Name</w:t>
            </w:r>
          </w:p>
        </w:tc>
        <w:tc>
          <w:tcPr>
            <w:tcW w:w="4395" w:type="dxa"/>
            <w:tcBorders>
              <w:top w:val="nil"/>
              <w:left w:val="nil"/>
              <w:bottom w:val="single" w:sz="6" w:space="0" w:color="DADADA"/>
              <w:right w:val="single" w:sz="6" w:space="0" w:color="DADADA"/>
            </w:tcBorders>
            <w:shd w:val="clear" w:color="auto" w:fill="FFFFFF"/>
            <w:hideMark/>
          </w:tcPr>
          <w:p w14:paraId="56C5243E" w14:textId="77777777" w:rsidR="00853A5C" w:rsidRPr="00B25BF7" w:rsidRDefault="00853A5C" w:rsidP="0053246A">
            <w:pPr>
              <w:pStyle w:val="Body"/>
              <w:jc w:val="left"/>
            </w:pPr>
            <w:r w:rsidRPr="00B25BF7">
              <w:rPr>
                <w:b/>
                <w:bCs/>
              </w:rPr>
              <w:t>Date of birth</w:t>
            </w:r>
            <w:r w:rsidRPr="00B25BF7">
              <w:t> (note if under 18</w:t>
            </w:r>
            <w:r>
              <w:t xml:space="preserve"> years old</w:t>
            </w:r>
            <w:r w:rsidRPr="00B25BF7">
              <w:t xml:space="preserve">, or will turn 18 during the term of the </w:t>
            </w:r>
            <w:r>
              <w:t>contract</w:t>
            </w:r>
            <w:r w:rsidRPr="00B25BF7">
              <w:t>)</w:t>
            </w:r>
          </w:p>
        </w:tc>
      </w:tr>
      <w:tr w:rsidR="00853A5C" w:rsidRPr="00B25BF7" w14:paraId="6CD190EB" w14:textId="77777777" w:rsidTr="00C918B2">
        <w:trPr>
          <w:trHeight w:val="498"/>
        </w:trPr>
        <w:tc>
          <w:tcPr>
            <w:tcW w:w="5103" w:type="dxa"/>
            <w:tcBorders>
              <w:top w:val="nil"/>
              <w:left w:val="nil"/>
              <w:bottom w:val="single" w:sz="6" w:space="0" w:color="DADADA"/>
              <w:right w:val="single" w:sz="6" w:space="0" w:color="DADADA"/>
            </w:tcBorders>
            <w:shd w:val="clear" w:color="auto" w:fill="FFFFFF"/>
            <w:hideMark/>
          </w:tcPr>
          <w:p w14:paraId="46B5389C" w14:textId="77777777" w:rsidR="00853A5C" w:rsidRPr="00B25BF7" w:rsidRDefault="00853A5C" w:rsidP="0053246A">
            <w:pPr>
              <w:pStyle w:val="Body"/>
              <w:jc w:val="left"/>
            </w:pPr>
          </w:p>
        </w:tc>
        <w:tc>
          <w:tcPr>
            <w:tcW w:w="4395" w:type="dxa"/>
            <w:tcBorders>
              <w:top w:val="nil"/>
              <w:left w:val="nil"/>
              <w:bottom w:val="single" w:sz="6" w:space="0" w:color="DADADA"/>
              <w:right w:val="single" w:sz="6" w:space="0" w:color="DADADA"/>
            </w:tcBorders>
            <w:shd w:val="clear" w:color="auto" w:fill="FFFFFF"/>
            <w:hideMark/>
          </w:tcPr>
          <w:p w14:paraId="3149871F" w14:textId="77777777" w:rsidR="00853A5C" w:rsidRPr="00B25BF7" w:rsidRDefault="00853A5C" w:rsidP="0053246A">
            <w:pPr>
              <w:pStyle w:val="Body"/>
              <w:jc w:val="left"/>
            </w:pPr>
            <w:r w:rsidRPr="00B25BF7">
              <w:t> </w:t>
            </w:r>
          </w:p>
        </w:tc>
      </w:tr>
      <w:tr w:rsidR="00853A5C" w:rsidRPr="00B25BF7" w14:paraId="61BAA06E" w14:textId="77777777" w:rsidTr="00C918B2">
        <w:trPr>
          <w:trHeight w:val="515"/>
        </w:trPr>
        <w:tc>
          <w:tcPr>
            <w:tcW w:w="5103" w:type="dxa"/>
            <w:tcBorders>
              <w:top w:val="nil"/>
              <w:left w:val="nil"/>
              <w:bottom w:val="single" w:sz="6" w:space="0" w:color="DADADA"/>
              <w:right w:val="single" w:sz="6" w:space="0" w:color="DADADA"/>
            </w:tcBorders>
            <w:shd w:val="clear" w:color="auto" w:fill="FFFFFF"/>
            <w:hideMark/>
          </w:tcPr>
          <w:p w14:paraId="3EB16D59" w14:textId="77777777" w:rsidR="00853A5C" w:rsidRPr="00B25BF7" w:rsidRDefault="00853A5C" w:rsidP="0053246A">
            <w:pPr>
              <w:pStyle w:val="Body"/>
              <w:jc w:val="left"/>
            </w:pPr>
            <w:r w:rsidRPr="00B25BF7">
              <w:t> </w:t>
            </w:r>
          </w:p>
        </w:tc>
        <w:tc>
          <w:tcPr>
            <w:tcW w:w="4395" w:type="dxa"/>
            <w:tcBorders>
              <w:top w:val="nil"/>
              <w:left w:val="nil"/>
              <w:bottom w:val="single" w:sz="6" w:space="0" w:color="DADADA"/>
              <w:right w:val="single" w:sz="6" w:space="0" w:color="DADADA"/>
            </w:tcBorders>
            <w:shd w:val="clear" w:color="auto" w:fill="FFFFFF"/>
            <w:hideMark/>
          </w:tcPr>
          <w:p w14:paraId="37BCD16A" w14:textId="77777777" w:rsidR="00853A5C" w:rsidRPr="00B25BF7" w:rsidRDefault="00853A5C" w:rsidP="0053246A">
            <w:pPr>
              <w:pStyle w:val="Body"/>
              <w:jc w:val="left"/>
            </w:pPr>
            <w:r w:rsidRPr="00B25BF7">
              <w:t> </w:t>
            </w:r>
          </w:p>
        </w:tc>
      </w:tr>
      <w:tr w:rsidR="00853A5C" w:rsidRPr="00B25BF7" w14:paraId="4B01CA35" w14:textId="77777777" w:rsidTr="00C918B2">
        <w:trPr>
          <w:trHeight w:val="498"/>
        </w:trPr>
        <w:tc>
          <w:tcPr>
            <w:tcW w:w="5103" w:type="dxa"/>
            <w:tcBorders>
              <w:top w:val="nil"/>
              <w:left w:val="nil"/>
              <w:bottom w:val="single" w:sz="6" w:space="0" w:color="DADADA"/>
              <w:right w:val="single" w:sz="6" w:space="0" w:color="DADADA"/>
            </w:tcBorders>
            <w:shd w:val="clear" w:color="auto" w:fill="FFFFFF"/>
            <w:hideMark/>
          </w:tcPr>
          <w:p w14:paraId="4FA97C65" w14:textId="77777777" w:rsidR="00853A5C" w:rsidRPr="00B25BF7" w:rsidRDefault="00853A5C" w:rsidP="0053246A">
            <w:pPr>
              <w:pStyle w:val="Body"/>
              <w:jc w:val="left"/>
            </w:pPr>
            <w:r w:rsidRPr="00B25BF7">
              <w:t> </w:t>
            </w:r>
          </w:p>
        </w:tc>
        <w:tc>
          <w:tcPr>
            <w:tcW w:w="4395" w:type="dxa"/>
            <w:tcBorders>
              <w:top w:val="nil"/>
              <w:left w:val="nil"/>
              <w:bottom w:val="single" w:sz="6" w:space="0" w:color="DADADA"/>
              <w:right w:val="single" w:sz="6" w:space="0" w:color="DADADA"/>
            </w:tcBorders>
            <w:shd w:val="clear" w:color="auto" w:fill="FFFFFF"/>
            <w:hideMark/>
          </w:tcPr>
          <w:p w14:paraId="3415FFC4" w14:textId="77777777" w:rsidR="00853A5C" w:rsidRPr="00B25BF7" w:rsidRDefault="00853A5C" w:rsidP="0053246A">
            <w:pPr>
              <w:pStyle w:val="Body"/>
              <w:jc w:val="left"/>
            </w:pPr>
            <w:r w:rsidRPr="00B25BF7">
              <w:t> </w:t>
            </w:r>
          </w:p>
        </w:tc>
      </w:tr>
      <w:tr w:rsidR="00853A5C" w:rsidRPr="00B25BF7" w14:paraId="113D8F8F" w14:textId="77777777" w:rsidTr="00C918B2">
        <w:trPr>
          <w:trHeight w:val="515"/>
        </w:trPr>
        <w:tc>
          <w:tcPr>
            <w:tcW w:w="5103" w:type="dxa"/>
            <w:tcBorders>
              <w:top w:val="nil"/>
              <w:left w:val="nil"/>
              <w:bottom w:val="single" w:sz="6" w:space="0" w:color="DADADA"/>
              <w:right w:val="single" w:sz="6" w:space="0" w:color="DADADA"/>
            </w:tcBorders>
            <w:shd w:val="clear" w:color="auto" w:fill="FFFFFF"/>
            <w:hideMark/>
          </w:tcPr>
          <w:p w14:paraId="1EB74273" w14:textId="77777777" w:rsidR="00853A5C" w:rsidRPr="00B25BF7" w:rsidRDefault="00853A5C" w:rsidP="0053246A">
            <w:pPr>
              <w:pStyle w:val="Body"/>
              <w:jc w:val="left"/>
            </w:pPr>
            <w:r w:rsidRPr="00B25BF7">
              <w:t> </w:t>
            </w:r>
          </w:p>
        </w:tc>
        <w:tc>
          <w:tcPr>
            <w:tcW w:w="4395" w:type="dxa"/>
            <w:tcBorders>
              <w:top w:val="nil"/>
              <w:left w:val="nil"/>
              <w:bottom w:val="single" w:sz="6" w:space="0" w:color="DADADA"/>
              <w:right w:val="single" w:sz="6" w:space="0" w:color="DADADA"/>
            </w:tcBorders>
            <w:shd w:val="clear" w:color="auto" w:fill="FFFFFF"/>
            <w:hideMark/>
          </w:tcPr>
          <w:p w14:paraId="777CFE88" w14:textId="77777777" w:rsidR="00853A5C" w:rsidRPr="00B25BF7" w:rsidRDefault="00853A5C" w:rsidP="0053246A">
            <w:pPr>
              <w:pStyle w:val="Body"/>
              <w:jc w:val="left"/>
            </w:pPr>
            <w:r w:rsidRPr="00B25BF7">
              <w:t> </w:t>
            </w:r>
          </w:p>
        </w:tc>
      </w:tr>
    </w:tbl>
    <w:p w14:paraId="01B92703" w14:textId="77777777" w:rsidR="00853A5C" w:rsidRPr="00564571" w:rsidRDefault="00853A5C" w:rsidP="00853A5C">
      <w:pPr>
        <w:pStyle w:val="Body"/>
      </w:pPr>
    </w:p>
    <w:bookmarkEnd w:id="181"/>
    <w:p w14:paraId="4DAEF809" w14:textId="77777777" w:rsidR="00564571" w:rsidRPr="00564571" w:rsidRDefault="00564571" w:rsidP="00564571">
      <w:pPr>
        <w:pStyle w:val="Body"/>
      </w:pPr>
    </w:p>
    <w:sectPr w:rsidR="00564571" w:rsidRPr="00564571" w:rsidSect="00F6165E">
      <w:pgSz w:w="11907" w:h="16840" w:code="9"/>
      <w:pgMar w:top="1418" w:right="1418" w:bottom="1418" w:left="1418" w:header="454" w:footer="454"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8386B" w14:textId="77777777" w:rsidR="00456B2D" w:rsidRDefault="00456B2D" w:rsidP="006B04F4">
      <w:r>
        <w:separator/>
      </w:r>
    </w:p>
  </w:endnote>
  <w:endnote w:type="continuationSeparator" w:id="0">
    <w:p w14:paraId="78D13F92" w14:textId="77777777" w:rsidR="00456B2D" w:rsidRDefault="00456B2D" w:rsidP="006B04F4">
      <w:r>
        <w:continuationSeparator/>
      </w:r>
    </w:p>
  </w:endnote>
  <w:endnote w:type="continuationNotice" w:id="1">
    <w:p w14:paraId="26BCA4D5" w14:textId="77777777" w:rsidR="00EE1617" w:rsidRDefault="00EE16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oundrySterling-Medium">
    <w:altName w:val="Yu Gothic"/>
    <w:charset w:val="80"/>
    <w:family w:val="auto"/>
    <w:pitch w:val="default"/>
    <w:sig w:usb0="00000000"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228CF" w14:textId="1322630B" w:rsidR="00D84593" w:rsidRDefault="00EC6E2D" w:rsidP="006B04F4">
    <w:pPr>
      <w:pStyle w:val="Footer"/>
    </w:pPr>
    <w:r>
      <w:fldChar w:fldCharType="begin"/>
    </w:r>
    <w:r w:rsidR="005D5A63">
      <w:instrText>DOCPROPERTY  iMDocID  \* MERGEFORMAT</w:instrText>
    </w:r>
    <w:r>
      <w:fldChar w:fldCharType="separate"/>
    </w:r>
    <w:r w:rsidR="00BE664F">
      <w:t>CLOUD_UK\223427900\</w:t>
    </w:r>
    <w:r>
      <w:fldChar w:fldCharType="end"/>
    </w:r>
    <w:r w:rsidR="003A35E7">
      <w:t>6</w:t>
    </w:r>
    <w:r w:rsidR="00D84593">
      <w:tab/>
    </w:r>
    <w:r w:rsidR="00D84593">
      <w:rPr>
        <w:rStyle w:val="PageNumber"/>
      </w:rPr>
      <w:fldChar w:fldCharType="begin"/>
    </w:r>
    <w:r w:rsidR="00D84593">
      <w:rPr>
        <w:rStyle w:val="PageNumber"/>
      </w:rPr>
      <w:instrText xml:space="preserve"> PAGE </w:instrText>
    </w:r>
    <w:r w:rsidR="00D84593">
      <w:rPr>
        <w:rStyle w:val="PageNumber"/>
      </w:rPr>
      <w:fldChar w:fldCharType="separate"/>
    </w:r>
    <w:r w:rsidR="00D84593">
      <w:rPr>
        <w:rStyle w:val="PageNumber"/>
      </w:rPr>
      <w:t>1</w:t>
    </w:r>
    <w:r w:rsidR="00D84593">
      <w:rPr>
        <w:rStyle w:val="PageNumber"/>
      </w:rPr>
      <w:fldChar w:fldCharType="end"/>
    </w:r>
  </w:p>
  <w:p w14:paraId="36D48D54" w14:textId="43183749" w:rsidR="00D84593" w:rsidRDefault="00D84593" w:rsidP="006B04F4">
    <w:pPr>
      <w:pStyle w:val="Footer"/>
    </w:pPr>
    <w:r>
      <w:fldChar w:fldCharType="begin"/>
    </w:r>
    <w:r>
      <w:instrText xml:space="preserve"> Createdate \@ "D MMMM YYYY" \* MERGEFORMAT </w:instrText>
    </w:r>
    <w:r>
      <w:fldChar w:fldCharType="separate"/>
    </w:r>
    <w:r w:rsidR="003A35E7">
      <w:t>6 February 2024</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7437" w14:textId="77777777" w:rsidR="00853A5C" w:rsidRDefault="00853A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F937D" w14:textId="77777777" w:rsidR="00853A5C" w:rsidRDefault="00853A5C" w:rsidP="006B04F4">
    <w:pPr>
      <w:pStyle w:val="Footer"/>
    </w:pPr>
    <w:fldSimple w:instr="DOCPROPERTY  iMDocID  \* MERGEFORMAT">
      <w:r>
        <w:t>CLOUD_UK\221276403\6</w:t>
      </w:r>
    </w:fldSimple>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147A034C" w14:textId="77777777" w:rsidR="00853A5C" w:rsidRDefault="00853A5C" w:rsidP="006B04F4">
    <w:pPr>
      <w:pStyle w:val="Footer"/>
    </w:pPr>
    <w:r>
      <w:fldChar w:fldCharType="begin"/>
    </w:r>
    <w:r>
      <w:instrText xml:space="preserve"> Createdate \@ "D MMMM YYYY" \* MERGEFORMAT </w:instrText>
    </w:r>
    <w:r>
      <w:fldChar w:fldCharType="separate"/>
    </w:r>
    <w:r>
      <w:t>19 January 2024</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813A3" w14:textId="77777777" w:rsidR="00853A5C" w:rsidRDefault="00853A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0AA15" w14:textId="77777777" w:rsidR="00456B2D" w:rsidRDefault="00456B2D" w:rsidP="006B04F4">
      <w:r>
        <w:separator/>
      </w:r>
    </w:p>
  </w:footnote>
  <w:footnote w:type="continuationSeparator" w:id="0">
    <w:p w14:paraId="7F9D86C5" w14:textId="77777777" w:rsidR="00456B2D" w:rsidRDefault="00456B2D" w:rsidP="006B04F4">
      <w:r>
        <w:continuationSeparator/>
      </w:r>
    </w:p>
  </w:footnote>
  <w:footnote w:type="continuationNotice" w:id="1">
    <w:p w14:paraId="1071F79C" w14:textId="77777777" w:rsidR="00EE1617" w:rsidRDefault="00EE1617"/>
  </w:footnote>
  <w:footnote w:id="2">
    <w:p w14:paraId="4FCBE157" w14:textId="00E769E7" w:rsidR="002B4A08" w:rsidRDefault="002B4A08" w:rsidP="002B4A08">
      <w:pPr>
        <w:pStyle w:val="FootnoteText"/>
      </w:pPr>
      <w:r>
        <w:rPr>
          <w:rStyle w:val="FootnoteReference"/>
        </w:rPr>
        <w:footnoteRef/>
      </w:r>
      <w:r>
        <w:t xml:space="preserve"> </w:t>
      </w:r>
      <w:r>
        <w:tab/>
      </w:r>
      <w:r w:rsidRPr="002B4A08">
        <w:t>“Other consideration” could include for example, doing something equivalent to paying rent, such as providing a service to or undertaking work for the landlord.</w:t>
      </w:r>
      <w:r>
        <w:tab/>
      </w:r>
    </w:p>
  </w:footnote>
  <w:footnote w:id="3">
    <w:p w14:paraId="54B890EC" w14:textId="48D6811C" w:rsidR="002B4A08" w:rsidRDefault="002B4A08" w:rsidP="002B4A08">
      <w:pPr>
        <w:pStyle w:val="FootnoteText"/>
      </w:pPr>
      <w:r>
        <w:rPr>
          <w:rStyle w:val="FootnoteReference"/>
        </w:rPr>
        <w:footnoteRef/>
      </w:r>
      <w:r>
        <w:t xml:space="preserve"> </w:t>
      </w:r>
      <w:r>
        <w:tab/>
      </w:r>
      <w:r w:rsidRPr="002B4A08">
        <w:t>Under section 33 of the Act, editorial changes may be made to the wording of a term providing they do not change the substance of that term in any way.</w:t>
      </w:r>
      <w:r>
        <w:tab/>
      </w:r>
    </w:p>
  </w:footnote>
  <w:footnote w:id="4">
    <w:p w14:paraId="23B44525" w14:textId="402AAB78" w:rsidR="002B4A08" w:rsidRDefault="002B4A08" w:rsidP="002B4A08">
      <w:pPr>
        <w:pStyle w:val="FootnoteText"/>
      </w:pPr>
      <w:r>
        <w:rPr>
          <w:rStyle w:val="FootnoteReference"/>
        </w:rPr>
        <w:footnoteRef/>
      </w:r>
      <w:r>
        <w:t xml:space="preserve"> </w:t>
      </w:r>
      <w:r>
        <w:tab/>
      </w:r>
      <w:r w:rsidRPr="002B4A08">
        <w:t>If you remain in occupation of the dwelling after the end of the term, you and the landlord are to be treated as having made a new periodic standard contract in relation to the dwelling.</w:t>
      </w:r>
      <w:r>
        <w:tab/>
      </w:r>
    </w:p>
  </w:footnote>
  <w:footnote w:id="5">
    <w:p w14:paraId="36FDEA2C" w14:textId="0CD23D37" w:rsidR="002B4A08" w:rsidRDefault="002B4A08" w:rsidP="002B4A08">
      <w:pPr>
        <w:pStyle w:val="FootnoteText"/>
      </w:pPr>
      <w:r>
        <w:rPr>
          <w:rStyle w:val="FootnoteReference"/>
        </w:rPr>
        <w:footnoteRef/>
      </w:r>
      <w:r>
        <w:t xml:space="preserve"> </w:t>
      </w:r>
      <w:r>
        <w:tab/>
      </w:r>
      <w:r w:rsidRPr="002B4A08">
        <w:t>Under section 33 of the Act, editorial changes may be made to the wording of a term providing they do not change the substance of that term in any way.</w:t>
      </w:r>
    </w:p>
  </w:footnote>
  <w:footnote w:id="6">
    <w:p w14:paraId="351BD08F" w14:textId="1C778F4F" w:rsidR="002B4A08" w:rsidRDefault="002B4A08" w:rsidP="002B4A08">
      <w:pPr>
        <w:pStyle w:val="FootnoteText"/>
      </w:pPr>
      <w:r>
        <w:rPr>
          <w:rStyle w:val="FootnoteReference"/>
        </w:rPr>
        <w:footnoteRef/>
      </w:r>
      <w:r>
        <w:t xml:space="preserve"> </w:t>
      </w:r>
      <w:r>
        <w:tab/>
      </w:r>
      <w:r w:rsidRPr="002B4A08">
        <w:t>“Other consideration” could include for example, doing something equivalent to paying rent, such as providing a service to or undertaking work for the landlord.</w:t>
      </w:r>
    </w:p>
  </w:footnote>
  <w:footnote w:id="7">
    <w:p w14:paraId="15442B51" w14:textId="32C2970E" w:rsidR="002B4A08" w:rsidRDefault="002B4A08" w:rsidP="002B4A08">
      <w:pPr>
        <w:pStyle w:val="FootnoteText"/>
      </w:pPr>
      <w:r>
        <w:rPr>
          <w:rStyle w:val="FootnoteReference"/>
        </w:rPr>
        <w:footnoteRef/>
      </w:r>
      <w:r>
        <w:t xml:space="preserve"> </w:t>
      </w:r>
      <w:r>
        <w:tab/>
      </w:r>
      <w:r w:rsidRPr="002B4A08">
        <w:t xml:space="preserve">When </w:t>
      </w:r>
      <w:r w:rsidRPr="002B4A08">
        <w:rPr>
          <w:iCs/>
        </w:rPr>
        <w:t>determining whether a dwelling is fit for human habitation regard must be had to the matters and circumstances set out in the regulations made under section 94 of the Act which can be found on the Welsh Government’s website.</w:t>
      </w:r>
    </w:p>
  </w:footnote>
  <w:footnote w:id="8">
    <w:p w14:paraId="1FD3E471" w14:textId="56A6875E" w:rsidR="002B4A08" w:rsidRDefault="002B4A08" w:rsidP="002B4A08">
      <w:pPr>
        <w:pStyle w:val="FootnoteText"/>
      </w:pPr>
      <w:r>
        <w:rPr>
          <w:rStyle w:val="FootnoteReference"/>
        </w:rPr>
        <w:footnoteRef/>
      </w:r>
      <w:r>
        <w:t xml:space="preserve"> </w:t>
      </w:r>
      <w:r>
        <w:tab/>
      </w:r>
      <w:r w:rsidRPr="002B4A08">
        <w:t>This term only applies to contracts under which rent is payable.</w:t>
      </w:r>
    </w:p>
  </w:footnote>
  <w:footnote w:id="9">
    <w:p w14:paraId="6227F6A5" w14:textId="5BC513CB" w:rsidR="002B4A08" w:rsidRDefault="002B4A08" w:rsidP="002B4A08">
      <w:pPr>
        <w:pStyle w:val="FootnoteText"/>
      </w:pPr>
      <w:r>
        <w:rPr>
          <w:rStyle w:val="FootnoteReference"/>
        </w:rPr>
        <w:footnoteRef/>
      </w:r>
      <w:r>
        <w:t xml:space="preserve"> </w:t>
      </w:r>
      <w:r>
        <w:tab/>
      </w:r>
      <w:r w:rsidRPr="002B4A08">
        <w:t>The “right of set off” means that if a landlord is required to pay a contract-holder compensation for things such as a failure to provide a written statement of the contract, the contract-holder may withhold rent to the value of the outstanding compensation. Section 87 of the Act sets out all the circumstances in which a landlord may be liable to pay compensation and way in which that compensation is to be calculated.</w:t>
      </w:r>
    </w:p>
  </w:footnote>
  <w:footnote w:id="10">
    <w:p w14:paraId="26E0B127" w14:textId="1512BFC5" w:rsidR="002B4A08" w:rsidRDefault="002B4A08" w:rsidP="002B4A08">
      <w:pPr>
        <w:pStyle w:val="FootnoteText"/>
      </w:pPr>
      <w:r>
        <w:rPr>
          <w:rStyle w:val="FootnoteReference"/>
        </w:rPr>
        <w:footnoteRef/>
      </w:r>
      <w:r>
        <w:t xml:space="preserve"> </w:t>
      </w:r>
      <w:r>
        <w:tab/>
      </w:r>
      <w:r w:rsidRPr="002B4A08">
        <w:t>Information about authorised deposit schemes and links to the “required information” can be found on the Welsh Government’s website.</w:t>
      </w:r>
    </w:p>
  </w:footnote>
  <w:footnote w:id="11">
    <w:p w14:paraId="19F0E977" w14:textId="0D05BA01" w:rsidR="002B4A08" w:rsidRDefault="002B4A08" w:rsidP="002B4A08">
      <w:pPr>
        <w:pStyle w:val="FootnoteText"/>
      </w:pPr>
      <w:r>
        <w:rPr>
          <w:rStyle w:val="FootnoteReference"/>
        </w:rPr>
        <w:footnoteRef/>
      </w:r>
      <w:r>
        <w:t xml:space="preserve"> </w:t>
      </w:r>
      <w:r>
        <w:tab/>
      </w:r>
      <w:r w:rsidRPr="002B4A08">
        <w:rPr>
          <w:iCs/>
        </w:rPr>
        <w:t>Behaviour which potentially breaches these terms is wide ranging and can include excessive noise, verbal abuse and physical assault. Prohibited conduct may also include domestic abuse (including physical, sexual, psychological, emotional or financial abuse).</w:t>
      </w:r>
    </w:p>
  </w:footnote>
  <w:footnote w:id="12">
    <w:p w14:paraId="2E8D6CC4" w14:textId="6C268DC0" w:rsidR="00B5641A" w:rsidRDefault="00B5641A" w:rsidP="00B5641A">
      <w:pPr>
        <w:pStyle w:val="FootnoteText"/>
      </w:pPr>
      <w:r>
        <w:rPr>
          <w:rStyle w:val="FootnoteReference"/>
        </w:rPr>
        <w:footnoteRef/>
      </w:r>
      <w:r>
        <w:t xml:space="preserve"> </w:t>
      </w:r>
      <w:r>
        <w:tab/>
      </w:r>
      <w:r w:rsidRPr="00B5641A">
        <w:t>The common parts of a dwelling are a) any part of a building comprising a dwelling and b) any other premises (including any other dwelling) which the contract-holder is entitled under the terms of the contract to use in common with others.</w:t>
      </w:r>
    </w:p>
  </w:footnote>
  <w:footnote w:id="13">
    <w:p w14:paraId="72B04A2F" w14:textId="19C8970E" w:rsidR="00B5641A" w:rsidRDefault="00B5641A" w:rsidP="00B5641A">
      <w:pPr>
        <w:pStyle w:val="FootnoteText"/>
      </w:pPr>
      <w:r>
        <w:rPr>
          <w:rStyle w:val="FootnoteReference"/>
        </w:rPr>
        <w:footnoteRef/>
      </w:r>
      <w:r>
        <w:t xml:space="preserve"> </w:t>
      </w:r>
      <w:r>
        <w:tab/>
      </w:r>
      <w:r w:rsidRPr="00B5641A">
        <w:t xml:space="preserve">Section 100(2) of the Act states that “Repairing obligations are (a) obligations to repair (or keep or deliver up in repair), or to maintain, renew, construct or replace any property, and (b) obligations to keep any dwelling fit for human habitation however expressed, and include a landlord’s obligations under sections 91 and 92. Sections 91 and 92 of the Act are reflected in terms </w:t>
      </w:r>
      <w:r w:rsidR="001C7591">
        <w:t>6.1</w:t>
      </w:r>
      <w:r w:rsidRPr="00B5641A">
        <w:t xml:space="preserve"> and </w:t>
      </w:r>
      <w:r w:rsidR="001C7591">
        <w:t>6.2</w:t>
      </w:r>
      <w:r w:rsidRPr="00B5641A">
        <w:t xml:space="preserve"> of this contract.</w:t>
      </w:r>
    </w:p>
  </w:footnote>
  <w:footnote w:id="14">
    <w:p w14:paraId="32A1EE8C" w14:textId="05EC1778" w:rsidR="00B5641A" w:rsidRDefault="00B5641A" w:rsidP="00B5641A">
      <w:pPr>
        <w:pStyle w:val="FootnoteText"/>
      </w:pPr>
      <w:r>
        <w:rPr>
          <w:rStyle w:val="FootnoteReference"/>
        </w:rPr>
        <w:footnoteRef/>
      </w:r>
      <w:r>
        <w:t xml:space="preserve"> </w:t>
      </w:r>
      <w:r>
        <w:tab/>
      </w:r>
      <w:r w:rsidRPr="00B5641A">
        <w:t>Section 244(5) of the Act provides that a person is a permitted occupier of a dwelling subject to an occupation contract if (a) he or she lives in the dwelling as a lodger or sub-holder of the contract-holder, or (b) he or she is not a lodger or sub-holder but is permitted by the contract-holder to live in the dwelling as a home.</w:t>
      </w:r>
    </w:p>
  </w:footnote>
  <w:footnote w:id="15">
    <w:p w14:paraId="568E4592" w14:textId="32444D8C" w:rsidR="00B5641A" w:rsidRDefault="00B5641A" w:rsidP="00B5641A">
      <w:pPr>
        <w:pStyle w:val="FootnoteText"/>
      </w:pPr>
      <w:r>
        <w:rPr>
          <w:rStyle w:val="FootnoteReference"/>
        </w:rPr>
        <w:footnoteRef/>
      </w:r>
      <w:r>
        <w:t xml:space="preserve"> </w:t>
      </w:r>
      <w:r>
        <w:tab/>
      </w:r>
      <w:r w:rsidRPr="00B5641A">
        <w:t>Section 96(3) of the Act defines “lack of care” as a failure to take proper care (a) of the dwelling, or (</w:t>
      </w:r>
      <w:proofErr w:type="gramStart"/>
      <w:r w:rsidRPr="00B5641A">
        <w:t>b )if</w:t>
      </w:r>
      <w:proofErr w:type="gramEnd"/>
      <w:r w:rsidRPr="00B5641A">
        <w:t xml:space="preserve"> the dwelling forms part only of a building, of the common parts that you are entitled to use under the occupation contract.</w:t>
      </w:r>
    </w:p>
  </w:footnote>
  <w:footnote w:id="16">
    <w:p w14:paraId="2E41C9CE" w14:textId="357DC370" w:rsidR="00B5641A" w:rsidRDefault="00B5641A" w:rsidP="00B5641A">
      <w:pPr>
        <w:pStyle w:val="FootnoteText"/>
      </w:pPr>
      <w:r>
        <w:rPr>
          <w:rStyle w:val="FootnoteReference"/>
        </w:rPr>
        <w:footnoteRef/>
      </w:r>
      <w:r>
        <w:t xml:space="preserve"> </w:t>
      </w:r>
      <w:r>
        <w:tab/>
      </w:r>
      <w:r w:rsidRPr="00B5641A">
        <w:rPr>
          <w:iCs/>
        </w:rPr>
        <w:t>When determining whether a dwelling is fit for human habitation regard must be had to the matters and circumstances set out in the regulations made under section 94 of the Act, which can be found on the Welsh Government’s website.</w:t>
      </w:r>
    </w:p>
  </w:footnote>
  <w:footnote w:id="17">
    <w:p w14:paraId="6B19186B" w14:textId="4F6DEA93" w:rsidR="00B5641A" w:rsidRDefault="00B5641A" w:rsidP="00B5641A">
      <w:pPr>
        <w:pStyle w:val="FootnoteText"/>
      </w:pPr>
      <w:r>
        <w:rPr>
          <w:rStyle w:val="FootnoteReference"/>
        </w:rPr>
        <w:footnoteRef/>
      </w:r>
      <w:r>
        <w:t xml:space="preserve"> </w:t>
      </w:r>
      <w:r>
        <w:tab/>
      </w:r>
      <w:r w:rsidRPr="00B5641A">
        <w:t>Section 244(5) of the Act provides that a person is a permitted occupier of a dwelling subject to an occupation contract if (a) he or she lives in the dwelling as a lodger or sub-holder of the contract-holder, or (b) he or she is not a lodger or sub-holder but is permitted by the contract-holder to live in the dwelling as a home.</w:t>
      </w:r>
    </w:p>
  </w:footnote>
  <w:footnote w:id="18">
    <w:p w14:paraId="517A160B" w14:textId="25461AC8" w:rsidR="00B5641A" w:rsidRDefault="00B5641A" w:rsidP="00B5641A">
      <w:pPr>
        <w:pStyle w:val="FootnoteText"/>
      </w:pPr>
      <w:r>
        <w:rPr>
          <w:rStyle w:val="FootnoteReference"/>
        </w:rPr>
        <w:footnoteRef/>
      </w:r>
      <w:r>
        <w:t xml:space="preserve"> </w:t>
      </w:r>
      <w:r>
        <w:tab/>
      </w:r>
      <w:r w:rsidRPr="00B5641A">
        <w:t>Section 244(3) and (4) of the Act provide that a person lives in a dwelling as a lodger if the tenancy or licence under which he or she occupies the dwelling falls within paragraph 6 of Schedule 2 to the Act (accommodation shared with landlord). But a person does not live in a dwelling as a lodger if he or she is given notice under paragraph 3 of Schedule 2 that his or her tenancy or licence is an occupation contract.</w:t>
      </w:r>
    </w:p>
  </w:footnote>
  <w:footnote w:id="19">
    <w:p w14:paraId="3AFAA8A7" w14:textId="1A12A4D0" w:rsidR="00B5641A" w:rsidRDefault="00B5641A" w:rsidP="00B5641A">
      <w:pPr>
        <w:pStyle w:val="FootnoteText"/>
      </w:pPr>
      <w:r>
        <w:rPr>
          <w:rStyle w:val="FootnoteReference"/>
        </w:rPr>
        <w:footnoteRef/>
      </w:r>
      <w:r>
        <w:t xml:space="preserve"> </w:t>
      </w:r>
      <w:r>
        <w:tab/>
      </w:r>
      <w:r w:rsidRPr="00B5641A">
        <w:t>Section 59(3) of the Act provides that a “sub-holder” means the contract-holder under the sub-occupation contract.</w:t>
      </w:r>
    </w:p>
  </w:footnote>
  <w:footnote w:id="20">
    <w:p w14:paraId="11CC88D0" w14:textId="44ABECD3" w:rsidR="00B5641A" w:rsidRDefault="00B5641A" w:rsidP="00B5641A">
      <w:pPr>
        <w:pStyle w:val="FootnoteText"/>
      </w:pPr>
      <w:r>
        <w:rPr>
          <w:rStyle w:val="FootnoteReference"/>
        </w:rPr>
        <w:footnoteRef/>
      </w:r>
      <w:r>
        <w:t xml:space="preserve"> </w:t>
      </w:r>
      <w:r>
        <w:tab/>
      </w:r>
      <w:r w:rsidRPr="00B5641A">
        <w:t>Section 59(2) of the Act provides that a “sub-occupation contract” is an occupation contract (a) made with a landlord who is the contract-holder under an occupation contract, and (b) which relates to all or part of the dwelling to which that contract relates</w:t>
      </w:r>
    </w:p>
  </w:footnote>
  <w:footnote w:id="21">
    <w:p w14:paraId="688E3E97" w14:textId="084FAEFD" w:rsidR="00B5641A" w:rsidRDefault="00B5641A" w:rsidP="00B5641A">
      <w:pPr>
        <w:pStyle w:val="FootnoteText"/>
      </w:pPr>
      <w:r>
        <w:rPr>
          <w:rStyle w:val="FootnoteReference"/>
        </w:rPr>
        <w:footnoteRef/>
      </w:r>
      <w:r>
        <w:t xml:space="preserve"> </w:t>
      </w:r>
      <w:r>
        <w:tab/>
      </w:r>
      <w:r w:rsidRPr="00B5641A">
        <w:t>Section 251 of the Act sets out the meaning of “family property order” for the purposes of this term. Courts may make many types of orders to resolve what happens to the family home after divorce, separation etc.</w:t>
      </w:r>
    </w:p>
  </w:footnote>
  <w:footnote w:id="22">
    <w:p w14:paraId="534099F0" w14:textId="64F1DD2D" w:rsidR="00B5641A" w:rsidRDefault="00B5641A" w:rsidP="00B5641A">
      <w:pPr>
        <w:pStyle w:val="FootnoteText"/>
      </w:pPr>
      <w:r>
        <w:rPr>
          <w:rStyle w:val="FootnoteReference"/>
        </w:rPr>
        <w:footnoteRef/>
      </w:r>
      <w:r>
        <w:t xml:space="preserve"> </w:t>
      </w:r>
      <w:r>
        <w:tab/>
      </w:r>
      <w:r w:rsidRPr="00B5641A">
        <w:t>For the purposes of this term, section 244(3) and (4) of the Act states that ‘a person lives in a dwelling as a lodger if the tenancy or licence under which he or she occupies the dwelling falls within paragraph 6 of Schedule 2 to the Act (accommodation shared with landlord). But a person does not live in a dwelling as a lodger if he or she is given notice under paragraph 3 of Schedule 2 that his or her tenancy or licence is an occupation contract.’</w:t>
      </w:r>
    </w:p>
  </w:footnote>
  <w:footnote w:id="23">
    <w:p w14:paraId="0C482366" w14:textId="198B98F8" w:rsidR="00B5641A" w:rsidRDefault="00B5641A" w:rsidP="00B5641A">
      <w:pPr>
        <w:pStyle w:val="FootnoteText"/>
      </w:pPr>
      <w:r>
        <w:rPr>
          <w:rStyle w:val="FootnoteReference"/>
        </w:rPr>
        <w:footnoteRef/>
      </w:r>
      <w:r>
        <w:t xml:space="preserve"> </w:t>
      </w:r>
      <w:r>
        <w:tab/>
      </w:r>
      <w:r w:rsidRPr="00B5641A">
        <w:t xml:space="preserve">When considering a request that a person be made a joint contract-holder, under section 84 of the Act, a ‘landlord may not (a) unreasonably refuse consent, or (b) consent subject to unreasonable </w:t>
      </w:r>
      <w:proofErr w:type="gramStart"/>
      <w:r w:rsidRPr="00B5641A">
        <w:t>conditions’</w:t>
      </w:r>
      <w:proofErr w:type="gramEnd"/>
      <w:r w:rsidRPr="00B5641A">
        <w:t>. What is reasonable is to be determined having regard to Schedule 6 to the Act.</w:t>
      </w:r>
    </w:p>
  </w:footnote>
  <w:footnote w:id="24">
    <w:p w14:paraId="6B6786DC" w14:textId="2D664DBF" w:rsidR="00B5641A" w:rsidRDefault="00B5641A" w:rsidP="00B5641A">
      <w:pPr>
        <w:pStyle w:val="FootnoteText"/>
      </w:pPr>
      <w:r>
        <w:rPr>
          <w:rStyle w:val="FootnoteReference"/>
        </w:rPr>
        <w:footnoteRef/>
      </w:r>
      <w:r>
        <w:t xml:space="preserve"> </w:t>
      </w:r>
      <w:r>
        <w:tab/>
      </w:r>
      <w:r w:rsidRPr="00B5641A">
        <w:t xml:space="preserve">The fundamental terms of this contract which incorporate fundamental provisions set out in Part 9 of the Act or other terms included in this contract in accordance with Part 9, include terms </w:t>
      </w:r>
      <w:r>
        <w:t>11.1</w:t>
      </w:r>
      <w:r w:rsidRPr="00B5641A">
        <w:t xml:space="preserve"> to </w:t>
      </w:r>
      <w:r>
        <w:t>11.4</w:t>
      </w:r>
      <w:r w:rsidRPr="00B5641A">
        <w:t xml:space="preserve">, </w:t>
      </w:r>
      <w:r>
        <w:t>12.1</w:t>
      </w:r>
      <w:r w:rsidRPr="00B5641A">
        <w:t xml:space="preserve"> to </w:t>
      </w:r>
      <w:r>
        <w:t>15.1</w:t>
      </w:r>
      <w:r w:rsidRPr="00B5641A">
        <w:t xml:space="preserve"> and term </w:t>
      </w:r>
      <w:r>
        <w:t>18.1</w:t>
      </w:r>
      <w:r w:rsidRPr="00B5641A">
        <w:t>.</w:t>
      </w:r>
    </w:p>
  </w:footnote>
  <w:footnote w:id="25">
    <w:p w14:paraId="238CF0EA" w14:textId="2805E13A" w:rsidR="001C7591" w:rsidRDefault="001C7591" w:rsidP="001C7591">
      <w:pPr>
        <w:pStyle w:val="FootnoteText"/>
      </w:pPr>
      <w:r>
        <w:rPr>
          <w:rStyle w:val="FootnoteReference"/>
        </w:rPr>
        <w:footnoteRef/>
      </w:r>
      <w:r>
        <w:t xml:space="preserve"> </w:t>
      </w:r>
      <w:r>
        <w:tab/>
      </w:r>
      <w:r w:rsidRPr="001C7591">
        <w:t>The law of frustration would operate where for example, a contract is set aside due to a circumstance rendering it impossible to comply with it.</w:t>
      </w:r>
    </w:p>
  </w:footnote>
  <w:footnote w:id="26">
    <w:p w14:paraId="47663168" w14:textId="5FCB3797" w:rsidR="001C7591" w:rsidRDefault="001C7591" w:rsidP="001C7591">
      <w:pPr>
        <w:pStyle w:val="FootnoteText"/>
      </w:pPr>
      <w:r>
        <w:rPr>
          <w:rStyle w:val="FootnoteReference"/>
        </w:rPr>
        <w:footnoteRef/>
      </w:r>
      <w:r>
        <w:t xml:space="preserve"> </w:t>
      </w:r>
      <w:r>
        <w:tab/>
      </w:r>
      <w:r w:rsidRPr="001C7591">
        <w:t>A repudiatory breach would a breach of the contract by the landlord that is sufficiently serious to justify its immediate termination by you, for example due to fraudulent misrepresentation by the landlord. Ultimately, the court would decide, if there is a dispute, whether a breach is repudiatory.</w:t>
      </w:r>
    </w:p>
  </w:footnote>
  <w:footnote w:id="27">
    <w:p w14:paraId="28529367" w14:textId="217368A8" w:rsidR="001C7591" w:rsidRDefault="001C7591" w:rsidP="001C7591">
      <w:pPr>
        <w:pStyle w:val="FootnoteText"/>
      </w:pPr>
      <w:r>
        <w:rPr>
          <w:rStyle w:val="FootnoteReference"/>
        </w:rPr>
        <w:footnoteRef/>
      </w:r>
      <w:r>
        <w:t xml:space="preserve"> </w:t>
      </w:r>
      <w:r>
        <w:tab/>
      </w:r>
      <w:r w:rsidRPr="001C7591">
        <w:t>Section 251 of the Act sets out the meaning of “family property order”. Courts may make many types of orders to resolve what happens to the family home after divorce, separation etc.</w:t>
      </w:r>
    </w:p>
  </w:footnote>
  <w:footnote w:id="28">
    <w:p w14:paraId="57735105" w14:textId="6F549F15" w:rsidR="001C7591" w:rsidRDefault="001C7591" w:rsidP="001C7591">
      <w:pPr>
        <w:pStyle w:val="FootnoteText"/>
      </w:pPr>
      <w:r>
        <w:rPr>
          <w:rStyle w:val="FootnoteReference"/>
        </w:rPr>
        <w:footnoteRef/>
      </w:r>
      <w:r>
        <w:t xml:space="preserve"> </w:t>
      </w:r>
      <w:r>
        <w:tab/>
      </w:r>
      <w:r w:rsidRPr="001C7591">
        <w:t xml:space="preserve">See term </w:t>
      </w:r>
      <w:r>
        <w:t>18.2</w:t>
      </w:r>
      <w:r w:rsidRPr="001C7591">
        <w:t xml:space="preserve"> regarding the giving of a notice.</w:t>
      </w:r>
    </w:p>
  </w:footnote>
  <w:footnote w:id="29">
    <w:p w14:paraId="5878EF44" w14:textId="5EBF96B3" w:rsidR="001C7591" w:rsidRDefault="001C7591" w:rsidP="001C7591">
      <w:pPr>
        <w:pStyle w:val="FootnoteText"/>
      </w:pPr>
      <w:r>
        <w:rPr>
          <w:rStyle w:val="FootnoteReference"/>
        </w:rPr>
        <w:footnoteRef/>
      </w:r>
      <w:r>
        <w:t xml:space="preserve"> </w:t>
      </w:r>
      <w:r>
        <w:tab/>
      </w:r>
      <w:r w:rsidRPr="001C7591">
        <w:t>Part 2 of Schedule 8 to the Act provides for the approval by the Welsh Ministers of redevelopment schemes for the purposes of Ground B of the estate management grounds (set out in Annex</w:t>
      </w:r>
      <w:r>
        <w:t>ure 1</w:t>
      </w:r>
      <w:r w:rsidRPr="001C7591">
        <w:t xml:space="preserve"> to this contract).</w:t>
      </w:r>
    </w:p>
  </w:footnote>
  <w:footnote w:id="30">
    <w:p w14:paraId="38F74EB2" w14:textId="5FFF19B3" w:rsidR="001C7591" w:rsidRDefault="001C7591" w:rsidP="001C7591">
      <w:pPr>
        <w:pStyle w:val="FootnoteText"/>
      </w:pPr>
      <w:r>
        <w:rPr>
          <w:rStyle w:val="FootnoteReference"/>
        </w:rPr>
        <w:footnoteRef/>
      </w:r>
      <w:r>
        <w:t xml:space="preserve"> </w:t>
      </w:r>
      <w:r>
        <w:tab/>
      </w:r>
      <w:r w:rsidRPr="001C7591">
        <w:t>“Convention rights” are rights held under the European Convention on Human Rights, which were incorporated into domestic law by the Human Right Act 1998 (c. 42).</w:t>
      </w:r>
    </w:p>
  </w:footnote>
  <w:footnote w:id="31">
    <w:p w14:paraId="41B2881C" w14:textId="27D50A70" w:rsidR="00A016AD" w:rsidRDefault="00A016AD" w:rsidP="00A016AD">
      <w:pPr>
        <w:pStyle w:val="FootnoteText"/>
      </w:pPr>
      <w:r>
        <w:rPr>
          <w:rStyle w:val="FootnoteReference"/>
        </w:rPr>
        <w:footnoteRef/>
      </w:r>
      <w:r>
        <w:t xml:space="preserve"> </w:t>
      </w:r>
      <w:r>
        <w:tab/>
      </w:r>
      <w:r w:rsidRPr="00A016AD">
        <w:t>Sections 18 and 19 of the Act explain that “fundamental provisions” are provisions of the Act which, when incorporated into an occupation contract (with or without modification) are known as “fundamental terms”.</w:t>
      </w:r>
    </w:p>
  </w:footnote>
  <w:footnote w:id="32">
    <w:p w14:paraId="23A00C91" w14:textId="2726122D" w:rsidR="00A016AD" w:rsidRDefault="00A016AD" w:rsidP="00A016AD">
      <w:pPr>
        <w:pStyle w:val="FootnoteText"/>
      </w:pPr>
      <w:r>
        <w:rPr>
          <w:rStyle w:val="FootnoteReference"/>
        </w:rPr>
        <w:footnoteRef/>
      </w:r>
      <w:r>
        <w:t xml:space="preserve"> </w:t>
      </w:r>
      <w:r>
        <w:tab/>
      </w:r>
      <w:r w:rsidRPr="00A016AD">
        <w:t>Section 236 of the Act provides for the Welsh Ministers to prescribe the form of the notice or other document. Where the form of a notice or document has been prescribed, these will be available on the Welsh Government’s website</w:t>
      </w:r>
      <w:r w:rsidRPr="00A016AD">
        <w:rPr>
          <w:bCs/>
          <w:iCs/>
        </w:rPr>
        <w:t>.</w:t>
      </w:r>
    </w:p>
  </w:footnote>
  <w:footnote w:id="33">
    <w:p w14:paraId="19B2C166" w14:textId="6FD16F44" w:rsidR="00A016AD" w:rsidRDefault="00A016AD" w:rsidP="00A016AD">
      <w:pPr>
        <w:pStyle w:val="FootnoteText"/>
      </w:pPr>
      <w:r>
        <w:rPr>
          <w:rStyle w:val="FootnoteReference"/>
        </w:rPr>
        <w:footnoteRef/>
      </w:r>
      <w:r>
        <w:t xml:space="preserve"> </w:t>
      </w:r>
      <w:r>
        <w:tab/>
      </w:r>
      <w:r w:rsidRPr="00A016AD">
        <w:t>This Annex replicates the provisions in Part 1 of Schedule 8 to the Act with such amendments as appropriate in relation to a periodic standard occupation contract.</w:t>
      </w:r>
    </w:p>
  </w:footnote>
  <w:footnote w:id="34">
    <w:p w14:paraId="06C3A459" w14:textId="77777777" w:rsidR="00853A5C" w:rsidRDefault="00853A5C" w:rsidP="00853A5C">
      <w:pPr>
        <w:pStyle w:val="FootnoteText"/>
      </w:pPr>
      <w:r>
        <w:rPr>
          <w:rStyle w:val="FootnoteReference"/>
        </w:rPr>
        <w:footnoteRef/>
      </w:r>
      <w:r>
        <w:t xml:space="preserve"> </w:t>
      </w:r>
      <w:r>
        <w:tab/>
      </w:r>
      <w:r w:rsidRPr="002B4A08">
        <w:t>“Other consideration” could include for example, doing something equivalent to paying rent, such as providing a service to or undertaking work for the landlord.</w:t>
      </w:r>
      <w:r>
        <w:tab/>
      </w:r>
    </w:p>
  </w:footnote>
  <w:footnote w:id="35">
    <w:p w14:paraId="1A849305" w14:textId="77777777" w:rsidR="00853A5C" w:rsidRDefault="00853A5C" w:rsidP="00853A5C">
      <w:pPr>
        <w:pStyle w:val="FootnoteText"/>
      </w:pPr>
      <w:r>
        <w:rPr>
          <w:rStyle w:val="FootnoteReference"/>
        </w:rPr>
        <w:footnoteRef/>
      </w:r>
      <w:r>
        <w:t xml:space="preserve"> </w:t>
      </w:r>
      <w:r>
        <w:tab/>
      </w:r>
      <w:r w:rsidRPr="002B4A08">
        <w:t>Under section 33 of the Act, editorial changes may be made to the wording of a term providing they do not change the substance of that term in any way.</w:t>
      </w:r>
      <w:r>
        <w:tab/>
      </w:r>
    </w:p>
  </w:footnote>
  <w:footnote w:id="36">
    <w:p w14:paraId="6B08F27E" w14:textId="77777777" w:rsidR="00853A5C" w:rsidRDefault="00853A5C" w:rsidP="00853A5C">
      <w:pPr>
        <w:pStyle w:val="FootnoteText"/>
      </w:pPr>
      <w:r>
        <w:rPr>
          <w:rStyle w:val="FootnoteReference"/>
        </w:rPr>
        <w:footnoteRef/>
      </w:r>
      <w:r>
        <w:t xml:space="preserve"> </w:t>
      </w:r>
      <w:r>
        <w:tab/>
      </w:r>
      <w:r w:rsidRPr="002B4A08">
        <w:t>Where other consideration is due, the details must be set out here. ‘Other consideration’ could include for example, doing</w:t>
      </w:r>
      <w:r>
        <w:t xml:space="preserve"> </w:t>
      </w:r>
      <w:r w:rsidRPr="002B4A08">
        <w:t>something equivalent to paying rent, such as providing a service to or undertaking work for the landlord.</w:t>
      </w:r>
    </w:p>
  </w:footnote>
  <w:footnote w:id="37">
    <w:p w14:paraId="514BB725" w14:textId="77777777" w:rsidR="00853A5C" w:rsidRDefault="00853A5C" w:rsidP="00853A5C">
      <w:pPr>
        <w:pStyle w:val="FootnoteText"/>
      </w:pPr>
      <w:r>
        <w:rPr>
          <w:rStyle w:val="FootnoteReference"/>
        </w:rPr>
        <w:footnoteRef/>
      </w:r>
      <w:r>
        <w:t xml:space="preserve"> </w:t>
      </w:r>
      <w:r>
        <w:tab/>
      </w:r>
      <w:r w:rsidRPr="002B4A08">
        <w:t>Under section 33 of the Act, editorial changes may be made to the wording of a term providing they do not change the substance of that term in any way.</w:t>
      </w:r>
    </w:p>
  </w:footnote>
  <w:footnote w:id="38">
    <w:p w14:paraId="60BDEB85" w14:textId="77777777" w:rsidR="00853A5C" w:rsidRDefault="00853A5C" w:rsidP="00853A5C">
      <w:pPr>
        <w:pStyle w:val="FootnoteText"/>
      </w:pPr>
      <w:r>
        <w:rPr>
          <w:rStyle w:val="FootnoteReference"/>
        </w:rPr>
        <w:footnoteRef/>
      </w:r>
      <w:r>
        <w:t xml:space="preserve"> </w:t>
      </w:r>
      <w:r>
        <w:tab/>
      </w:r>
      <w:r w:rsidRPr="002B4A08">
        <w:t>“Other consideration” could include for example, doing something equivalent to paying rent, such as providing a service to or undertaking work for the landlord.</w:t>
      </w:r>
    </w:p>
  </w:footnote>
  <w:footnote w:id="39">
    <w:p w14:paraId="7101286D" w14:textId="77777777" w:rsidR="00853A5C" w:rsidRDefault="00853A5C" w:rsidP="00853A5C">
      <w:pPr>
        <w:pStyle w:val="FootnoteText"/>
      </w:pPr>
      <w:r>
        <w:rPr>
          <w:rStyle w:val="FootnoteReference"/>
        </w:rPr>
        <w:footnoteRef/>
      </w:r>
      <w:r>
        <w:t xml:space="preserve"> </w:t>
      </w:r>
      <w:r>
        <w:tab/>
      </w:r>
      <w:r w:rsidRPr="002B4A08">
        <w:t xml:space="preserve">When </w:t>
      </w:r>
      <w:r w:rsidRPr="002B4A08">
        <w:rPr>
          <w:iCs/>
        </w:rPr>
        <w:t>determining whether a dwelling is fit for human habitation regard must be had to the matters and circumstances set out in the regulations made under section 94 of the Act which can be found on the Welsh Government’s website.</w:t>
      </w:r>
    </w:p>
  </w:footnote>
  <w:footnote w:id="40">
    <w:p w14:paraId="5478D901" w14:textId="77777777" w:rsidR="00853A5C" w:rsidRDefault="00853A5C" w:rsidP="00853A5C">
      <w:pPr>
        <w:pStyle w:val="FootnoteText"/>
      </w:pPr>
      <w:r>
        <w:rPr>
          <w:rStyle w:val="FootnoteReference"/>
        </w:rPr>
        <w:footnoteRef/>
      </w:r>
      <w:r>
        <w:t xml:space="preserve"> </w:t>
      </w:r>
      <w:r>
        <w:tab/>
      </w:r>
      <w:r w:rsidRPr="002B4A08">
        <w:t>This term only applies to contracts under which rent is payable.</w:t>
      </w:r>
    </w:p>
  </w:footnote>
  <w:footnote w:id="41">
    <w:p w14:paraId="3B29DB7F" w14:textId="77777777" w:rsidR="00853A5C" w:rsidRDefault="00853A5C" w:rsidP="00853A5C">
      <w:pPr>
        <w:pStyle w:val="FootnoteText"/>
      </w:pPr>
      <w:r>
        <w:rPr>
          <w:rStyle w:val="FootnoteReference"/>
        </w:rPr>
        <w:footnoteRef/>
      </w:r>
      <w:r>
        <w:t xml:space="preserve"> </w:t>
      </w:r>
      <w:r>
        <w:tab/>
      </w:r>
      <w:r w:rsidRPr="002B4A08">
        <w:t>The “right of set off” means that if a landlord is required to pay a contract-holder compensation for things such as a failure to provide a written statement of the contract, the contract-holder may withhold rent to the value of the outstanding compensation. Section 87 of the Act sets out all the circumstances in which a landlord may be liable to pay compensation and way in which that compensation is to be calculated.</w:t>
      </w:r>
    </w:p>
  </w:footnote>
  <w:footnote w:id="42">
    <w:p w14:paraId="4FD672B3" w14:textId="77777777" w:rsidR="00853A5C" w:rsidRDefault="00853A5C" w:rsidP="00853A5C">
      <w:pPr>
        <w:pStyle w:val="FootnoteText"/>
      </w:pPr>
      <w:r>
        <w:rPr>
          <w:rStyle w:val="FootnoteReference"/>
        </w:rPr>
        <w:footnoteRef/>
      </w:r>
      <w:r>
        <w:t xml:space="preserve"> </w:t>
      </w:r>
      <w:r>
        <w:tab/>
      </w:r>
      <w:r w:rsidRPr="002B4A08">
        <w:t>Th</w:t>
      </w:r>
      <w:r>
        <w:t xml:space="preserve">is term only applies to contracts under which rent is payable. </w:t>
      </w:r>
    </w:p>
  </w:footnote>
  <w:footnote w:id="43">
    <w:p w14:paraId="70FB1584" w14:textId="77777777" w:rsidR="00853A5C" w:rsidRDefault="00853A5C" w:rsidP="00853A5C">
      <w:pPr>
        <w:pStyle w:val="FootnoteText"/>
      </w:pPr>
      <w:r>
        <w:rPr>
          <w:rStyle w:val="FootnoteReference"/>
        </w:rPr>
        <w:footnoteRef/>
      </w:r>
      <w:r>
        <w:t xml:space="preserve"> </w:t>
      </w:r>
      <w:r>
        <w:tab/>
      </w:r>
      <w:r w:rsidRPr="002B4A08">
        <w:t>Th</w:t>
      </w:r>
      <w:r>
        <w:t xml:space="preserve">is term only applies to contracts under which consideration other than rent is payable. </w:t>
      </w:r>
    </w:p>
  </w:footnote>
  <w:footnote w:id="44">
    <w:p w14:paraId="6B7556A5" w14:textId="77777777" w:rsidR="00853A5C" w:rsidRDefault="00853A5C" w:rsidP="00853A5C">
      <w:pPr>
        <w:pStyle w:val="FootnoteText"/>
      </w:pPr>
      <w:r>
        <w:rPr>
          <w:rStyle w:val="FootnoteReference"/>
        </w:rPr>
        <w:footnoteRef/>
      </w:r>
      <w:r>
        <w:t xml:space="preserve"> </w:t>
      </w:r>
      <w:r>
        <w:tab/>
      </w:r>
      <w:r w:rsidRPr="002B4A08">
        <w:t>Information about authorised deposit schemes and links to the “required information” can be found on the Welsh Government’s website.</w:t>
      </w:r>
    </w:p>
  </w:footnote>
  <w:footnote w:id="45">
    <w:p w14:paraId="0F89F526" w14:textId="77777777" w:rsidR="00853A5C" w:rsidRDefault="00853A5C" w:rsidP="00853A5C">
      <w:pPr>
        <w:pStyle w:val="FootnoteText"/>
      </w:pPr>
      <w:r>
        <w:rPr>
          <w:rStyle w:val="FootnoteReference"/>
        </w:rPr>
        <w:footnoteRef/>
      </w:r>
      <w:r>
        <w:t xml:space="preserve"> </w:t>
      </w:r>
      <w:r>
        <w:tab/>
      </w:r>
      <w:r w:rsidRPr="002B4A08">
        <w:rPr>
          <w:iCs/>
        </w:rPr>
        <w:t>Behaviour which potentially breaches these terms is wide ranging and can include excessive noise, verbal abuse and physical assault. Prohibited conduct may also include domestic abuse (including physical, sexual, psychological, emotional or financial abuse).</w:t>
      </w:r>
    </w:p>
  </w:footnote>
  <w:footnote w:id="46">
    <w:p w14:paraId="3A8E7A5D" w14:textId="77777777" w:rsidR="00853A5C" w:rsidRDefault="00853A5C" w:rsidP="00853A5C">
      <w:pPr>
        <w:pStyle w:val="FootnoteText"/>
      </w:pPr>
      <w:r>
        <w:rPr>
          <w:rStyle w:val="FootnoteReference"/>
        </w:rPr>
        <w:footnoteRef/>
      </w:r>
      <w:r>
        <w:t xml:space="preserve"> </w:t>
      </w:r>
      <w:r>
        <w:tab/>
      </w:r>
      <w:r w:rsidRPr="00B5641A">
        <w:t>The common parts of a dwelling are a) any part of a building comprising a dwelling and b) any other premises (including any other dwelling) which the contract-holder is entitled under the terms of the contract to use in common with others.</w:t>
      </w:r>
    </w:p>
  </w:footnote>
  <w:footnote w:id="47">
    <w:p w14:paraId="5C197159" w14:textId="77777777" w:rsidR="00853A5C" w:rsidRDefault="00853A5C" w:rsidP="00853A5C">
      <w:pPr>
        <w:pStyle w:val="FootnoteText"/>
      </w:pPr>
      <w:r>
        <w:rPr>
          <w:rStyle w:val="FootnoteReference"/>
        </w:rPr>
        <w:footnoteRef/>
      </w:r>
      <w:r>
        <w:t xml:space="preserve"> </w:t>
      </w:r>
      <w:r>
        <w:tab/>
      </w:r>
      <w:r w:rsidRPr="00B5641A">
        <w:t xml:space="preserve">Section 100(2) of the Act states that “Repairing obligations are (a) obligations to repair (or keep or deliver up in repair), or to maintain, renew, construct or replace any property, and (b) obligations to keep any dwelling fit for human habitation however expressed, and include a landlord’s obligations under sections 91 and 92. Sections 91 and 92 of the Act are reflected in terms </w:t>
      </w:r>
      <w:r>
        <w:t>6.1</w:t>
      </w:r>
      <w:r w:rsidRPr="00B5641A">
        <w:t xml:space="preserve"> and </w:t>
      </w:r>
      <w:r>
        <w:t>6.2</w:t>
      </w:r>
      <w:r w:rsidRPr="00B5641A">
        <w:t xml:space="preserve"> of this contract.</w:t>
      </w:r>
    </w:p>
  </w:footnote>
  <w:footnote w:id="48">
    <w:p w14:paraId="571E3E5E" w14:textId="77777777" w:rsidR="00853A5C" w:rsidRDefault="00853A5C" w:rsidP="00853A5C">
      <w:pPr>
        <w:pStyle w:val="FootnoteText"/>
      </w:pPr>
      <w:r>
        <w:rPr>
          <w:rStyle w:val="FootnoteReference"/>
        </w:rPr>
        <w:footnoteRef/>
      </w:r>
      <w:r>
        <w:t xml:space="preserve"> </w:t>
      </w:r>
      <w:r>
        <w:tab/>
      </w:r>
      <w:r w:rsidRPr="00B5641A">
        <w:t>Section 244(5) of the Act provides that a person is a permitted occupier of a dwelling subject to an occupation contract if (a) he or she lives in the dwelling as a lodger or sub-holder of the contract-holder, or (b) he or she is not a lodger or sub-holder but is permitted by the contract-holder to live in the dwelling as a home.</w:t>
      </w:r>
    </w:p>
  </w:footnote>
  <w:footnote w:id="49">
    <w:p w14:paraId="3E4B9096" w14:textId="77777777" w:rsidR="00853A5C" w:rsidRDefault="00853A5C" w:rsidP="00853A5C">
      <w:pPr>
        <w:pStyle w:val="FootnoteText"/>
      </w:pPr>
      <w:r>
        <w:rPr>
          <w:rStyle w:val="FootnoteReference"/>
        </w:rPr>
        <w:footnoteRef/>
      </w:r>
      <w:r>
        <w:t xml:space="preserve"> </w:t>
      </w:r>
      <w:r>
        <w:tab/>
      </w:r>
      <w:r w:rsidRPr="00B5641A">
        <w:t>Section 96(3) of the Act defines “lack of care” as a failure to take proper care (a) of the dwelling, or (</w:t>
      </w:r>
      <w:proofErr w:type="gramStart"/>
      <w:r w:rsidRPr="00B5641A">
        <w:t>b )if</w:t>
      </w:r>
      <w:proofErr w:type="gramEnd"/>
      <w:r w:rsidRPr="00B5641A">
        <w:t xml:space="preserve"> the dwelling forms part only of a building, of the common parts that you are entitled to use under the occupation contract.</w:t>
      </w:r>
    </w:p>
  </w:footnote>
  <w:footnote w:id="50">
    <w:p w14:paraId="73F6AEAB" w14:textId="77777777" w:rsidR="00853A5C" w:rsidRDefault="00853A5C" w:rsidP="00853A5C">
      <w:pPr>
        <w:pStyle w:val="FootnoteText"/>
      </w:pPr>
      <w:r>
        <w:rPr>
          <w:rStyle w:val="FootnoteReference"/>
        </w:rPr>
        <w:footnoteRef/>
      </w:r>
      <w:r>
        <w:t xml:space="preserve"> </w:t>
      </w:r>
      <w:r>
        <w:tab/>
      </w:r>
      <w:r w:rsidRPr="00B5641A">
        <w:rPr>
          <w:iCs/>
        </w:rPr>
        <w:t>When determining whether a dwelling is fit for human habitation regard must be had to the matters and circumstances set out in the regulations made under section 94 of the Act, which can be found on the Welsh Government’s website.</w:t>
      </w:r>
    </w:p>
  </w:footnote>
  <w:footnote w:id="51">
    <w:p w14:paraId="5997D0B4" w14:textId="77777777" w:rsidR="00853A5C" w:rsidRDefault="00853A5C" w:rsidP="00853A5C">
      <w:pPr>
        <w:pStyle w:val="FootnoteText"/>
      </w:pPr>
      <w:r>
        <w:rPr>
          <w:rStyle w:val="FootnoteReference"/>
        </w:rPr>
        <w:footnoteRef/>
      </w:r>
      <w:r>
        <w:t xml:space="preserve"> </w:t>
      </w:r>
      <w:r>
        <w:tab/>
      </w:r>
      <w:r w:rsidRPr="00B5641A">
        <w:t>Section 244(5) of the Act provides that a person is a permitted occupier of a dwelling subject to an occupation contract if (a) he or she lives in the dwelling as a lodger or sub-holder of the contract-holder, or (b) he or she is not a lodger or sub-holder but is permitted by the contract-holder to live in the dwelling as a home.</w:t>
      </w:r>
    </w:p>
  </w:footnote>
  <w:footnote w:id="52">
    <w:p w14:paraId="302E6986" w14:textId="77777777" w:rsidR="00853A5C" w:rsidRDefault="00853A5C" w:rsidP="00853A5C">
      <w:pPr>
        <w:pStyle w:val="FootnoteText"/>
      </w:pPr>
      <w:r>
        <w:rPr>
          <w:rStyle w:val="FootnoteReference"/>
        </w:rPr>
        <w:footnoteRef/>
      </w:r>
      <w:r>
        <w:t xml:space="preserve"> </w:t>
      </w:r>
      <w:r>
        <w:tab/>
      </w:r>
      <w:r w:rsidRPr="00B5641A">
        <w:t>Section 244(3) and (4) of the Act provide that a person lives in a dwelling as a lodger if the tenancy or licence under which he or she occupies the dwelling falls within paragraph 6 of Schedule 2 to the Act (accommodation shared with landlord). But a person does not live in a dwelling as a lodger if he or she is given notice under paragraph 3 of Schedule 2 that his or her tenancy or licence is an occupation contract.</w:t>
      </w:r>
    </w:p>
  </w:footnote>
  <w:footnote w:id="53">
    <w:p w14:paraId="7F93153D" w14:textId="77777777" w:rsidR="00853A5C" w:rsidRDefault="00853A5C" w:rsidP="00853A5C">
      <w:pPr>
        <w:pStyle w:val="FootnoteText"/>
      </w:pPr>
      <w:r>
        <w:rPr>
          <w:rStyle w:val="FootnoteReference"/>
        </w:rPr>
        <w:footnoteRef/>
      </w:r>
      <w:r>
        <w:t xml:space="preserve"> </w:t>
      </w:r>
      <w:r>
        <w:tab/>
      </w:r>
      <w:r w:rsidRPr="00B5641A">
        <w:t>Section 59(3) of the Act provides that a “sub-holder” means the contract-holder under the sub-occupation contract.</w:t>
      </w:r>
    </w:p>
  </w:footnote>
  <w:footnote w:id="54">
    <w:p w14:paraId="48A2C403" w14:textId="77777777" w:rsidR="00853A5C" w:rsidRDefault="00853A5C" w:rsidP="00853A5C">
      <w:pPr>
        <w:pStyle w:val="FootnoteText"/>
      </w:pPr>
      <w:r>
        <w:rPr>
          <w:rStyle w:val="FootnoteReference"/>
        </w:rPr>
        <w:footnoteRef/>
      </w:r>
      <w:r>
        <w:t xml:space="preserve"> </w:t>
      </w:r>
      <w:r>
        <w:tab/>
      </w:r>
      <w:r w:rsidRPr="00B5641A">
        <w:t>Section 59(2) of the Act provides that a “sub-occupation contract” is an occupation contract (a) made with a landlord who is the contract-holder under an occupation contract, and (b) which relates to all or part of the dwelling to which that contract relates</w:t>
      </w:r>
    </w:p>
  </w:footnote>
  <w:footnote w:id="55">
    <w:p w14:paraId="274694DD" w14:textId="77777777" w:rsidR="00853A5C" w:rsidRDefault="00853A5C" w:rsidP="00853A5C">
      <w:pPr>
        <w:pStyle w:val="FootnoteText"/>
      </w:pPr>
      <w:r>
        <w:rPr>
          <w:rStyle w:val="FootnoteReference"/>
        </w:rPr>
        <w:footnoteRef/>
      </w:r>
      <w:r>
        <w:t xml:space="preserve"> </w:t>
      </w:r>
      <w:r>
        <w:tab/>
      </w:r>
      <w:r w:rsidRPr="00B5641A">
        <w:t>Section 251 of the Act sets out the meaning of “family property order” for the purposes of this term. Courts may make many types of orders to resolve what happens to the family home after divorce, separation etc.</w:t>
      </w:r>
    </w:p>
  </w:footnote>
  <w:footnote w:id="56">
    <w:p w14:paraId="59C999BB" w14:textId="77777777" w:rsidR="00853A5C" w:rsidRDefault="00853A5C" w:rsidP="00853A5C">
      <w:pPr>
        <w:pStyle w:val="FootnoteText"/>
      </w:pPr>
      <w:r>
        <w:rPr>
          <w:rStyle w:val="FootnoteReference"/>
        </w:rPr>
        <w:footnoteRef/>
      </w:r>
      <w:r>
        <w:t xml:space="preserve"> </w:t>
      </w:r>
      <w:r>
        <w:tab/>
        <w:t>S</w:t>
      </w:r>
      <w:r w:rsidRPr="00B5641A">
        <w:t xml:space="preserve">ection 244(3) and (4) of the Act </w:t>
      </w:r>
      <w:r>
        <w:t>provides</w:t>
      </w:r>
      <w:r w:rsidRPr="00B5641A">
        <w:t xml:space="preserve"> that ‘a person lives in a dwelling as a lodger if the tenancy or licence under which he or she occupies the dwelling falls within paragraph 6 of Schedule 2 to the Act (accommodation shared with landlord). But a person does not live in a dwelling as a lodger if he or she is given notice under paragraph 3 of Schedule 2 that his or her tenancy or licence is an occupation contract.’</w:t>
      </w:r>
    </w:p>
  </w:footnote>
  <w:footnote w:id="57">
    <w:p w14:paraId="261B84A9" w14:textId="77777777" w:rsidR="00853A5C" w:rsidRDefault="00853A5C" w:rsidP="00853A5C">
      <w:pPr>
        <w:pStyle w:val="FootnoteText"/>
      </w:pPr>
      <w:r>
        <w:rPr>
          <w:rStyle w:val="FootnoteReference"/>
        </w:rPr>
        <w:footnoteRef/>
      </w:r>
      <w:r>
        <w:t xml:space="preserve"> </w:t>
      </w:r>
      <w:r>
        <w:tab/>
      </w:r>
      <w:r w:rsidRPr="00B5641A">
        <w:t xml:space="preserve">When considering a request that a person be made a joint contract-holder, under section 84 of the Act, a ‘landlord may not (a) unreasonably refuse consent, or (b) consent subject to unreasonable </w:t>
      </w:r>
      <w:proofErr w:type="gramStart"/>
      <w:r w:rsidRPr="00B5641A">
        <w:t>conditions’</w:t>
      </w:r>
      <w:proofErr w:type="gramEnd"/>
      <w:r w:rsidRPr="00B5641A">
        <w:t>. What is reasonable is to be determined having regard to Schedule 6 to the Act.</w:t>
      </w:r>
    </w:p>
  </w:footnote>
  <w:footnote w:id="58">
    <w:p w14:paraId="08BD0630" w14:textId="77777777" w:rsidR="00853A5C" w:rsidRDefault="00853A5C" w:rsidP="00853A5C">
      <w:pPr>
        <w:pStyle w:val="FootnoteText"/>
      </w:pPr>
      <w:r>
        <w:rPr>
          <w:rStyle w:val="FootnoteReference"/>
        </w:rPr>
        <w:footnoteRef/>
      </w:r>
      <w:r>
        <w:t xml:space="preserve"> </w:t>
      </w:r>
      <w:r>
        <w:tab/>
      </w:r>
      <w:r w:rsidRPr="00B5641A">
        <w:t xml:space="preserve">The fundamental terms of this contract which incorporate fundamental provisions set out in Part 9 of the Act or other terms included in this contract in accordance with Part 9, include terms </w:t>
      </w:r>
      <w:r>
        <w:t>11.1</w:t>
      </w:r>
      <w:r w:rsidRPr="00B5641A">
        <w:t xml:space="preserve"> to </w:t>
      </w:r>
      <w:r>
        <w:t>11.4</w:t>
      </w:r>
      <w:r w:rsidRPr="00B5641A">
        <w:t xml:space="preserve">, </w:t>
      </w:r>
      <w:r>
        <w:t>12.1</w:t>
      </w:r>
      <w:r w:rsidRPr="00B5641A">
        <w:t xml:space="preserve"> to </w:t>
      </w:r>
      <w:r>
        <w:t>15.1</w:t>
      </w:r>
      <w:r w:rsidRPr="00B5641A">
        <w:t xml:space="preserve"> and term </w:t>
      </w:r>
      <w:r>
        <w:t>18.1</w:t>
      </w:r>
      <w:r w:rsidRPr="00B5641A">
        <w:t>.</w:t>
      </w:r>
    </w:p>
  </w:footnote>
  <w:footnote w:id="59">
    <w:p w14:paraId="56A31B27" w14:textId="77777777" w:rsidR="00853A5C" w:rsidRDefault="00853A5C" w:rsidP="00853A5C">
      <w:pPr>
        <w:pStyle w:val="FootnoteText"/>
      </w:pPr>
      <w:r>
        <w:rPr>
          <w:rStyle w:val="FootnoteReference"/>
        </w:rPr>
        <w:footnoteRef/>
      </w:r>
      <w:r>
        <w:t xml:space="preserve"> </w:t>
      </w:r>
      <w:r>
        <w:tab/>
      </w:r>
      <w:r w:rsidRPr="001C7591">
        <w:t>The law of frustration would operate where for example, a contract is set aside due to a circumstance rendering it impossible to comply with it.</w:t>
      </w:r>
    </w:p>
  </w:footnote>
  <w:footnote w:id="60">
    <w:p w14:paraId="4A559E74" w14:textId="77777777" w:rsidR="00853A5C" w:rsidRDefault="00853A5C" w:rsidP="00853A5C">
      <w:pPr>
        <w:pStyle w:val="FootnoteText"/>
      </w:pPr>
      <w:r>
        <w:rPr>
          <w:rStyle w:val="FootnoteReference"/>
        </w:rPr>
        <w:footnoteRef/>
      </w:r>
      <w:r>
        <w:t xml:space="preserve"> </w:t>
      </w:r>
      <w:r>
        <w:tab/>
      </w:r>
      <w:r w:rsidRPr="001C7591">
        <w:t>A repudiatory breach would a breach of the contract by the landlord that is sufficiently serious to justify its immediate termination by you, for example due to fraudulent misrepresentation by the landlord. Ultimately, the court would decide, if there is a dispute, whether a breach is repudiatory.</w:t>
      </w:r>
    </w:p>
  </w:footnote>
  <w:footnote w:id="61">
    <w:p w14:paraId="51ACA893" w14:textId="77777777" w:rsidR="00853A5C" w:rsidRDefault="00853A5C" w:rsidP="00853A5C">
      <w:pPr>
        <w:pStyle w:val="FootnoteText"/>
      </w:pPr>
      <w:r>
        <w:rPr>
          <w:rStyle w:val="FootnoteReference"/>
        </w:rPr>
        <w:footnoteRef/>
      </w:r>
      <w:r>
        <w:t xml:space="preserve"> </w:t>
      </w:r>
      <w:r>
        <w:tab/>
      </w:r>
      <w:r w:rsidRPr="001C7591">
        <w:t>Section 251 of the Act sets out the meaning of “family property order”. Courts may make many types of orders to resolve what happens to the family home after divorce, separation etc.</w:t>
      </w:r>
    </w:p>
  </w:footnote>
  <w:footnote w:id="62">
    <w:p w14:paraId="67CBE079" w14:textId="77777777" w:rsidR="00853A5C" w:rsidRDefault="00853A5C" w:rsidP="00853A5C">
      <w:pPr>
        <w:pStyle w:val="FootnoteText"/>
      </w:pPr>
      <w:r>
        <w:rPr>
          <w:rStyle w:val="FootnoteReference"/>
        </w:rPr>
        <w:footnoteRef/>
      </w:r>
      <w:r>
        <w:t xml:space="preserve"> </w:t>
      </w:r>
      <w:r>
        <w:tab/>
      </w:r>
      <w:r w:rsidRPr="001C7591">
        <w:t xml:space="preserve">See term </w:t>
      </w:r>
      <w:r>
        <w:t>18.2</w:t>
      </w:r>
      <w:r w:rsidRPr="001C7591">
        <w:t xml:space="preserve"> regarding the giving of a notice.</w:t>
      </w:r>
    </w:p>
  </w:footnote>
  <w:footnote w:id="63">
    <w:p w14:paraId="136F7054" w14:textId="77777777" w:rsidR="00853A5C" w:rsidRDefault="00853A5C" w:rsidP="00853A5C">
      <w:pPr>
        <w:pStyle w:val="FootnoteText"/>
      </w:pPr>
      <w:r>
        <w:rPr>
          <w:rStyle w:val="FootnoteReference"/>
        </w:rPr>
        <w:footnoteRef/>
      </w:r>
      <w:r>
        <w:t xml:space="preserve"> </w:t>
      </w:r>
      <w:r>
        <w:tab/>
      </w:r>
      <w:r w:rsidRPr="001C7591">
        <w:t>Part 2 of Schedule 8 to the Act provides for the approval by the Welsh Ministers of redevelopment schemes for the purposes of Ground B of the estate management grounds (set out in Annex</w:t>
      </w:r>
      <w:r>
        <w:t>ure 1</w:t>
      </w:r>
      <w:r w:rsidRPr="001C7591">
        <w:t xml:space="preserve"> to this contract).</w:t>
      </w:r>
    </w:p>
  </w:footnote>
  <w:footnote w:id="64">
    <w:p w14:paraId="35350F59" w14:textId="77777777" w:rsidR="00853A5C" w:rsidRDefault="00853A5C" w:rsidP="00853A5C">
      <w:pPr>
        <w:pStyle w:val="FootnoteText"/>
      </w:pPr>
      <w:r>
        <w:rPr>
          <w:rStyle w:val="FootnoteReference"/>
        </w:rPr>
        <w:footnoteRef/>
      </w:r>
      <w:r>
        <w:t xml:space="preserve"> </w:t>
      </w:r>
      <w:r>
        <w:tab/>
      </w:r>
      <w:r w:rsidRPr="001C7591">
        <w:t>“Convention rights” are rights held under the European Convention on Human Rights, which were incorporated into domestic law by the Human Right Act 1998 (c. 42).</w:t>
      </w:r>
    </w:p>
  </w:footnote>
  <w:footnote w:id="65">
    <w:p w14:paraId="4F9A9216" w14:textId="77777777" w:rsidR="00853A5C" w:rsidRDefault="00853A5C" w:rsidP="00853A5C">
      <w:pPr>
        <w:pStyle w:val="FootnoteText"/>
      </w:pPr>
      <w:r>
        <w:rPr>
          <w:rStyle w:val="FootnoteReference"/>
        </w:rPr>
        <w:footnoteRef/>
      </w:r>
      <w:r>
        <w:t xml:space="preserve"> </w:t>
      </w:r>
      <w:r>
        <w:tab/>
      </w:r>
      <w:r w:rsidRPr="00200494">
        <w:t>Under section 217 of the Act, a court may refuse to make and order for possession if the court considers that the claim is a retaliatory claim. A claim is a retaliatory claim if (a) the contract-holder has enforced or relied on the landlord’s obligations under section 91 or 92, of the Act (set out in terms 17 and 18) and (b) the court is satisfied that the landlord has made the possession claim to avoid complying with those obligations.</w:t>
      </w:r>
    </w:p>
  </w:footnote>
  <w:footnote w:id="66">
    <w:p w14:paraId="77E33E24" w14:textId="77777777" w:rsidR="00853A5C" w:rsidRDefault="00853A5C" w:rsidP="00853A5C">
      <w:pPr>
        <w:pStyle w:val="FootnoteText"/>
      </w:pPr>
      <w:r>
        <w:rPr>
          <w:rStyle w:val="FootnoteReference"/>
        </w:rPr>
        <w:footnoteRef/>
      </w:r>
      <w:r>
        <w:t xml:space="preserve"> </w:t>
      </w:r>
      <w:r>
        <w:tab/>
      </w:r>
      <w:r w:rsidRPr="00200494">
        <w:t>This term does not apply if term 55 is not incorporated or where the contract is within Schedule 9 of the Act.</w:t>
      </w:r>
    </w:p>
  </w:footnote>
  <w:footnote w:id="67">
    <w:p w14:paraId="63D3D759" w14:textId="77777777" w:rsidR="00853A5C" w:rsidRDefault="00853A5C" w:rsidP="00853A5C">
      <w:pPr>
        <w:pStyle w:val="FootnoteText"/>
      </w:pPr>
      <w:r>
        <w:rPr>
          <w:rStyle w:val="FootnoteReference"/>
        </w:rPr>
        <w:footnoteRef/>
      </w:r>
      <w:r>
        <w:t xml:space="preserve"> </w:t>
      </w:r>
      <w:r>
        <w:tab/>
      </w:r>
      <w:r w:rsidRPr="00200494">
        <w:t>Section 217 of the Act permits the court to refuse to make an order for possession if it considers that the possession claim is a retaliatory claim to avoid obligations in relation to fitness for habitation and keeping the dwelling in repair under terms 17 and 18.</w:t>
      </w:r>
    </w:p>
  </w:footnote>
  <w:footnote w:id="68">
    <w:p w14:paraId="50F95D4E" w14:textId="77777777" w:rsidR="00853A5C" w:rsidRDefault="00853A5C" w:rsidP="00853A5C">
      <w:pPr>
        <w:pStyle w:val="FootnoteText"/>
      </w:pPr>
      <w:r>
        <w:rPr>
          <w:rStyle w:val="FootnoteReference"/>
        </w:rPr>
        <w:footnoteRef/>
      </w:r>
      <w:r>
        <w:t xml:space="preserve"> </w:t>
      </w:r>
      <w:r>
        <w:tab/>
      </w:r>
      <w:r w:rsidRPr="00200494">
        <w:t>Restrictions on giving notice under term 55 may also apply under sections 75 and 98 of the Housing Act 2004 (in relation to houses of multiple occupation) or section 44 of the Housing (Wales) Act 2014 (in relation to unregistered or unlicensed landlords).</w:t>
      </w:r>
    </w:p>
  </w:footnote>
  <w:footnote w:id="69">
    <w:p w14:paraId="097D495D" w14:textId="77777777" w:rsidR="00853A5C" w:rsidRDefault="00853A5C" w:rsidP="00853A5C">
      <w:pPr>
        <w:pStyle w:val="FootnoteText"/>
      </w:pPr>
      <w:r>
        <w:rPr>
          <w:rStyle w:val="FootnoteReference"/>
        </w:rPr>
        <w:footnoteRef/>
      </w:r>
      <w:r>
        <w:t xml:space="preserve"> </w:t>
      </w:r>
      <w:r>
        <w:tab/>
      </w:r>
      <w:r w:rsidRPr="00200494">
        <w:t>Paragraph 2 of Schedule 5 to the Act allows applications to the court to be made on certain grounds in relation to the repayment of a deposit.</w:t>
      </w:r>
    </w:p>
  </w:footnote>
  <w:footnote w:id="70">
    <w:p w14:paraId="267427F7" w14:textId="77777777" w:rsidR="00853A5C" w:rsidRDefault="00853A5C" w:rsidP="00853A5C">
      <w:pPr>
        <w:pStyle w:val="FootnoteText"/>
      </w:pPr>
      <w:r>
        <w:rPr>
          <w:rStyle w:val="FootnoteReference"/>
        </w:rPr>
        <w:footnoteRef/>
      </w:r>
      <w:r>
        <w:t xml:space="preserve"> </w:t>
      </w:r>
      <w:r>
        <w:tab/>
      </w:r>
      <w:r w:rsidRPr="00A016AD">
        <w:t>Sections 18 and 19 of the Act explain that “fundamental provisions” are provisions of the Act which, when incorporated into an occupation contract (with or without modification) are known as “fundamental terms”.</w:t>
      </w:r>
    </w:p>
  </w:footnote>
  <w:footnote w:id="71">
    <w:p w14:paraId="512DE487" w14:textId="77777777" w:rsidR="00853A5C" w:rsidRDefault="00853A5C" w:rsidP="00853A5C">
      <w:pPr>
        <w:pStyle w:val="FootnoteText"/>
      </w:pPr>
      <w:r>
        <w:rPr>
          <w:rStyle w:val="FootnoteReference"/>
        </w:rPr>
        <w:footnoteRef/>
      </w:r>
      <w:r>
        <w:t xml:space="preserve"> </w:t>
      </w:r>
      <w:r>
        <w:tab/>
      </w:r>
      <w:r w:rsidRPr="00A016AD">
        <w:t>Section 236 of the Act provides for the Welsh Ministers to prescribe the form of the notice or other document. Where the form of a notice or document has been prescribed, these will be available on the Welsh Government’s website</w:t>
      </w:r>
      <w:r w:rsidRPr="00A016AD">
        <w:rPr>
          <w:bCs/>
          <w:iCs/>
        </w:rPr>
        <w:t>.</w:t>
      </w:r>
    </w:p>
  </w:footnote>
  <w:footnote w:id="72">
    <w:p w14:paraId="68A4F8EA" w14:textId="77777777" w:rsidR="00853A5C" w:rsidRDefault="00853A5C" w:rsidP="00853A5C">
      <w:pPr>
        <w:pStyle w:val="FootnoteText"/>
      </w:pPr>
      <w:r>
        <w:rPr>
          <w:rStyle w:val="FootnoteReference"/>
        </w:rPr>
        <w:footnoteRef/>
      </w:r>
      <w:r>
        <w:t xml:space="preserve"> </w:t>
      </w:r>
      <w:r>
        <w:tab/>
      </w:r>
      <w:r w:rsidRPr="00A016AD">
        <w:t>This Annex replicates the provisions in Part 1 of Schedule 8 to the Act with such amendments as appropriate in relation to a periodic standard occupation contract.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E1C1A" w14:textId="77777777" w:rsidR="00853A5C" w:rsidRDefault="00853A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76369" w14:textId="77777777" w:rsidR="00853A5C" w:rsidRDefault="00853A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1BCD8" w14:textId="77777777" w:rsidR="00853A5C" w:rsidRDefault="00853A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35EF"/>
    <w:multiLevelType w:val="multilevel"/>
    <w:tmpl w:val="A114E7A2"/>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F97ECB"/>
    <w:multiLevelType w:val="hybridMultilevel"/>
    <w:tmpl w:val="C18830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8FD0CF5"/>
    <w:multiLevelType w:val="hybridMultilevel"/>
    <w:tmpl w:val="9D4627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11238A"/>
    <w:multiLevelType w:val="hybridMultilevel"/>
    <w:tmpl w:val="70F2660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54A5C46"/>
    <w:multiLevelType w:val="singleLevel"/>
    <w:tmpl w:val="8B022DFA"/>
    <w:lvl w:ilvl="0">
      <w:start w:val="1"/>
      <w:numFmt w:val="decimal"/>
      <w:lvlText w:val="%1"/>
      <w:lvlJc w:val="center"/>
      <w:pPr>
        <w:tabs>
          <w:tab w:val="num" w:pos="0"/>
        </w:tabs>
        <w:ind w:left="0" w:firstLine="0"/>
      </w:pPr>
      <w:rPr>
        <w:rFonts w:hint="default"/>
        <w:vanish/>
      </w:rPr>
    </w:lvl>
  </w:abstractNum>
  <w:abstractNum w:abstractNumId="5" w15:restartNumberingAfterBreak="0">
    <w:nsid w:val="17024C0D"/>
    <w:multiLevelType w:val="multilevel"/>
    <w:tmpl w:val="A85EA4D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7666AFF"/>
    <w:multiLevelType w:val="hybridMultilevel"/>
    <w:tmpl w:val="10E0D73C"/>
    <w:lvl w:ilvl="0" w:tplc="08090001">
      <w:start w:val="1"/>
      <w:numFmt w:val="bullet"/>
      <w:lvlText w:val=""/>
      <w:lvlJc w:val="left"/>
      <w:pPr>
        <w:ind w:left="1573" w:hanging="360"/>
      </w:pPr>
      <w:rPr>
        <w:rFonts w:ascii="Symbol" w:hAnsi="Symbol" w:hint="default"/>
      </w:rPr>
    </w:lvl>
    <w:lvl w:ilvl="1" w:tplc="08090003" w:tentative="1">
      <w:start w:val="1"/>
      <w:numFmt w:val="bullet"/>
      <w:lvlText w:val="o"/>
      <w:lvlJc w:val="left"/>
      <w:pPr>
        <w:ind w:left="2293" w:hanging="360"/>
      </w:pPr>
      <w:rPr>
        <w:rFonts w:ascii="Courier New" w:hAnsi="Courier New" w:cs="Courier New" w:hint="default"/>
      </w:rPr>
    </w:lvl>
    <w:lvl w:ilvl="2" w:tplc="08090005" w:tentative="1">
      <w:start w:val="1"/>
      <w:numFmt w:val="bullet"/>
      <w:lvlText w:val=""/>
      <w:lvlJc w:val="left"/>
      <w:pPr>
        <w:ind w:left="3013" w:hanging="360"/>
      </w:pPr>
      <w:rPr>
        <w:rFonts w:ascii="Wingdings" w:hAnsi="Wingdings" w:hint="default"/>
      </w:rPr>
    </w:lvl>
    <w:lvl w:ilvl="3" w:tplc="08090001" w:tentative="1">
      <w:start w:val="1"/>
      <w:numFmt w:val="bullet"/>
      <w:lvlText w:val=""/>
      <w:lvlJc w:val="left"/>
      <w:pPr>
        <w:ind w:left="3733" w:hanging="360"/>
      </w:pPr>
      <w:rPr>
        <w:rFonts w:ascii="Symbol" w:hAnsi="Symbol" w:hint="default"/>
      </w:rPr>
    </w:lvl>
    <w:lvl w:ilvl="4" w:tplc="08090003" w:tentative="1">
      <w:start w:val="1"/>
      <w:numFmt w:val="bullet"/>
      <w:lvlText w:val="o"/>
      <w:lvlJc w:val="left"/>
      <w:pPr>
        <w:ind w:left="4453" w:hanging="360"/>
      </w:pPr>
      <w:rPr>
        <w:rFonts w:ascii="Courier New" w:hAnsi="Courier New" w:cs="Courier New" w:hint="default"/>
      </w:rPr>
    </w:lvl>
    <w:lvl w:ilvl="5" w:tplc="08090005" w:tentative="1">
      <w:start w:val="1"/>
      <w:numFmt w:val="bullet"/>
      <w:lvlText w:val=""/>
      <w:lvlJc w:val="left"/>
      <w:pPr>
        <w:ind w:left="5173" w:hanging="360"/>
      </w:pPr>
      <w:rPr>
        <w:rFonts w:ascii="Wingdings" w:hAnsi="Wingdings" w:hint="default"/>
      </w:rPr>
    </w:lvl>
    <w:lvl w:ilvl="6" w:tplc="08090001" w:tentative="1">
      <w:start w:val="1"/>
      <w:numFmt w:val="bullet"/>
      <w:lvlText w:val=""/>
      <w:lvlJc w:val="left"/>
      <w:pPr>
        <w:ind w:left="5893" w:hanging="360"/>
      </w:pPr>
      <w:rPr>
        <w:rFonts w:ascii="Symbol" w:hAnsi="Symbol" w:hint="default"/>
      </w:rPr>
    </w:lvl>
    <w:lvl w:ilvl="7" w:tplc="08090003" w:tentative="1">
      <w:start w:val="1"/>
      <w:numFmt w:val="bullet"/>
      <w:lvlText w:val="o"/>
      <w:lvlJc w:val="left"/>
      <w:pPr>
        <w:ind w:left="6613" w:hanging="360"/>
      </w:pPr>
      <w:rPr>
        <w:rFonts w:ascii="Courier New" w:hAnsi="Courier New" w:cs="Courier New" w:hint="default"/>
      </w:rPr>
    </w:lvl>
    <w:lvl w:ilvl="8" w:tplc="08090005" w:tentative="1">
      <w:start w:val="1"/>
      <w:numFmt w:val="bullet"/>
      <w:lvlText w:val=""/>
      <w:lvlJc w:val="left"/>
      <w:pPr>
        <w:ind w:left="7333" w:hanging="360"/>
      </w:pPr>
      <w:rPr>
        <w:rFonts w:ascii="Wingdings" w:hAnsi="Wingdings" w:hint="default"/>
      </w:rPr>
    </w:lvl>
  </w:abstractNum>
  <w:abstractNum w:abstractNumId="7" w15:restartNumberingAfterBreak="0">
    <w:nsid w:val="1933730B"/>
    <w:multiLevelType w:val="singleLevel"/>
    <w:tmpl w:val="3E444258"/>
    <w:lvl w:ilvl="0">
      <w:start w:val="1"/>
      <w:numFmt w:val="decimal"/>
      <w:pStyle w:val="Parties"/>
      <w:lvlText w:val="(%1)"/>
      <w:lvlJc w:val="left"/>
      <w:pPr>
        <w:tabs>
          <w:tab w:val="num" w:pos="851"/>
        </w:tabs>
        <w:ind w:left="851" w:hanging="851"/>
      </w:pPr>
    </w:lvl>
  </w:abstractNum>
  <w:abstractNum w:abstractNumId="8" w15:restartNumberingAfterBreak="0">
    <w:nsid w:val="1F813F9D"/>
    <w:multiLevelType w:val="hybridMultilevel"/>
    <w:tmpl w:val="76D448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2557C0"/>
    <w:multiLevelType w:val="multilevel"/>
    <w:tmpl w:val="1EC26C3E"/>
    <w:lvl w:ilvl="0">
      <w:start w:val="1"/>
      <w:numFmt w:val="lowerLetter"/>
      <w:pStyle w:val="aBankingDefinition"/>
      <w:lvlText w:val="(%1)"/>
      <w:lvlJc w:val="left"/>
      <w:pPr>
        <w:tabs>
          <w:tab w:val="num" w:pos="1843"/>
        </w:tabs>
        <w:ind w:left="1843" w:hanging="992"/>
      </w:pPr>
      <w:rPr>
        <w:rFonts w:hint="default"/>
      </w:rPr>
    </w:lvl>
    <w:lvl w:ilvl="1">
      <w:start w:val="1"/>
      <w:numFmt w:val="lowerRoman"/>
      <w:pStyle w:val="iBankingDefinition"/>
      <w:lvlText w:val="(%2)"/>
      <w:lvlJc w:val="left"/>
      <w:pPr>
        <w:tabs>
          <w:tab w:val="num" w:pos="3119"/>
        </w:tabs>
        <w:ind w:left="3119" w:hanging="1276"/>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Text w:val=""/>
      <w:lvlJc w:val="left"/>
      <w:pPr>
        <w:tabs>
          <w:tab w:val="num" w:pos="2880"/>
        </w:tabs>
        <w:ind w:left="2232" w:hanging="792"/>
      </w:pPr>
      <w:rPr>
        <w:rFonts w:hint="default"/>
      </w:rPr>
    </w:lvl>
    <w:lvl w:ilvl="5">
      <w:start w:val="1"/>
      <w:numFmt w:val="none"/>
      <w:lvlText w:val=""/>
      <w:lvlJc w:val="left"/>
      <w:pPr>
        <w:tabs>
          <w:tab w:val="num" w:pos="3240"/>
        </w:tabs>
        <w:ind w:left="2736" w:hanging="936"/>
      </w:pPr>
      <w:rPr>
        <w:rFonts w:hint="default"/>
      </w:rPr>
    </w:lvl>
    <w:lvl w:ilvl="6">
      <w:start w:val="1"/>
      <w:numFmt w:val="none"/>
      <w:lvlText w:val=""/>
      <w:lvlJc w:val="left"/>
      <w:pPr>
        <w:tabs>
          <w:tab w:val="num" w:pos="3960"/>
        </w:tabs>
        <w:ind w:left="3240" w:hanging="1080"/>
      </w:pPr>
      <w:rPr>
        <w:rFonts w:hint="default"/>
      </w:rPr>
    </w:lvl>
    <w:lvl w:ilvl="7">
      <w:start w:val="1"/>
      <w:numFmt w:val="none"/>
      <w:lvlText w:val=""/>
      <w:lvlJc w:val="left"/>
      <w:pPr>
        <w:tabs>
          <w:tab w:val="num" w:pos="4680"/>
        </w:tabs>
        <w:ind w:left="3744" w:hanging="1224"/>
      </w:pPr>
      <w:rPr>
        <w:rFonts w:hint="default"/>
      </w:rPr>
    </w:lvl>
    <w:lvl w:ilvl="8">
      <w:start w:val="1"/>
      <w:numFmt w:val="none"/>
      <w:lvlText w:val=""/>
      <w:lvlJc w:val="left"/>
      <w:pPr>
        <w:tabs>
          <w:tab w:val="num" w:pos="5040"/>
        </w:tabs>
        <w:ind w:left="4320" w:hanging="1440"/>
      </w:pPr>
      <w:rPr>
        <w:rFonts w:hint="default"/>
      </w:rPr>
    </w:lvl>
  </w:abstractNum>
  <w:abstractNum w:abstractNumId="10" w15:restartNumberingAfterBreak="0">
    <w:nsid w:val="259C7944"/>
    <w:multiLevelType w:val="hybridMultilevel"/>
    <w:tmpl w:val="E66A30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5E86913"/>
    <w:multiLevelType w:val="hybridMultilevel"/>
    <w:tmpl w:val="9DE4E5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265CB0"/>
    <w:multiLevelType w:val="hybridMultilevel"/>
    <w:tmpl w:val="36D260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1121C39"/>
    <w:multiLevelType w:val="multilevel"/>
    <w:tmpl w:val="11F68056"/>
    <w:lvl w:ilvl="0">
      <w:start w:val="1"/>
      <w:numFmt w:val="none"/>
      <w:pStyle w:val="Body"/>
      <w:suff w:val="nothing"/>
      <w:lvlText w:val=""/>
      <w:lvlJc w:val="left"/>
      <w:pPr>
        <w:ind w:left="0" w:firstLine="0"/>
      </w:pPr>
      <w:rPr>
        <w:rFonts w:hint="default"/>
        <w:b w:val="0"/>
        <w:i w:val="0"/>
      </w:rPr>
    </w:lvl>
    <w:lvl w:ilvl="1">
      <w:start w:val="1"/>
      <w:numFmt w:val="lowerLetter"/>
      <w:lvlText w:val="(%2)"/>
      <w:lvlJc w:val="left"/>
      <w:pPr>
        <w:tabs>
          <w:tab w:val="num" w:pos="851"/>
        </w:tabs>
        <w:ind w:left="851" w:hanging="851"/>
      </w:pPr>
      <w:rPr>
        <w:rFonts w:hint="default"/>
      </w:rPr>
    </w:lvl>
    <w:lvl w:ilvl="2">
      <w:start w:val="1"/>
      <w:numFmt w:val="lowerRoman"/>
      <w:pStyle w:val="Body1"/>
      <w:lvlText w:val="(%3)"/>
      <w:lvlJc w:val="left"/>
      <w:pPr>
        <w:tabs>
          <w:tab w:val="num" w:pos="1843"/>
        </w:tabs>
        <w:ind w:left="1843" w:hanging="992"/>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47682828"/>
    <w:multiLevelType w:val="hybridMultilevel"/>
    <w:tmpl w:val="8902A1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7D622DC"/>
    <w:multiLevelType w:val="multilevel"/>
    <w:tmpl w:val="752A3B8C"/>
    <w:lvl w:ilvl="0">
      <w:start w:val="1"/>
      <w:numFmt w:val="decimal"/>
      <w:lvlText w:val="%1."/>
      <w:lvlJc w:val="left"/>
      <w:pPr>
        <w:tabs>
          <w:tab w:val="num" w:pos="720"/>
        </w:tabs>
        <w:ind w:left="720" w:hanging="720"/>
      </w:pPr>
    </w:lvl>
    <w:lvl w:ilvl="1">
      <w:start w:val="1"/>
      <w:numFmt w:val="lowerLetter"/>
      <w:lvlText w:val="%2)"/>
      <w:lvlJc w:val="left"/>
      <w:pPr>
        <w:ind w:left="1080" w:hanging="36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CC90300"/>
    <w:multiLevelType w:val="multilevel"/>
    <w:tmpl w:val="80A0F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8267AF5"/>
    <w:multiLevelType w:val="multilevel"/>
    <w:tmpl w:val="4CA84EB2"/>
    <w:lvl w:ilvl="0">
      <w:start w:val="1"/>
      <w:numFmt w:val="decimal"/>
      <w:pStyle w:val="Schedule"/>
      <w:suff w:val="space"/>
      <w:lvlText w:val="%1"/>
      <w:lvlJc w:val="left"/>
      <w:pPr>
        <w:ind w:left="360" w:hanging="360"/>
      </w:pPr>
      <w:rPr>
        <w:rFonts w:hint="default"/>
        <w:vanish/>
        <w:color w:val="FFFFFF" w:themeColor="background1"/>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5D5604DE"/>
    <w:multiLevelType w:val="hybridMultilevel"/>
    <w:tmpl w:val="39F8725A"/>
    <w:lvl w:ilvl="0" w:tplc="40E85652">
      <w:start w:val="1"/>
      <w:numFmt w:val="lowerLetter"/>
      <w:pStyle w:val="abcdDefinition"/>
      <w:lvlText w:val="(%1)"/>
      <w:lvlJc w:val="left"/>
      <w:pPr>
        <w:ind w:left="851" w:hanging="851"/>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2787184"/>
    <w:multiLevelType w:val="multilevel"/>
    <w:tmpl w:val="8BB88180"/>
    <w:lvl w:ilvl="0">
      <w:start w:val="1"/>
      <w:numFmt w:val="decimal"/>
      <w:pStyle w:val="Level1"/>
      <w:lvlText w:val="%1."/>
      <w:lvlJc w:val="left"/>
      <w:pPr>
        <w:tabs>
          <w:tab w:val="num" w:pos="851"/>
        </w:tabs>
        <w:ind w:left="851" w:hanging="851"/>
      </w:pPr>
      <w:rPr>
        <w:rFonts w:hint="default"/>
        <w:b w:val="0"/>
        <w:i w:val="0"/>
        <w:u w:val="none"/>
      </w:rPr>
    </w:lvl>
    <w:lvl w:ilvl="1">
      <w:start w:val="1"/>
      <w:numFmt w:val="decimal"/>
      <w:pStyle w:val="Level2"/>
      <w:lvlText w:val="%1.%2"/>
      <w:lvlJc w:val="left"/>
      <w:pPr>
        <w:tabs>
          <w:tab w:val="num" w:pos="851"/>
        </w:tabs>
        <w:ind w:left="851" w:hanging="851"/>
      </w:pPr>
      <w:rPr>
        <w:rFonts w:hint="default"/>
        <w:b w:val="0"/>
        <w:i w:val="0"/>
        <w:u w:val="none"/>
      </w:rPr>
    </w:lvl>
    <w:lvl w:ilvl="2">
      <w:start w:val="1"/>
      <w:numFmt w:val="decimal"/>
      <w:pStyle w:val="Level3"/>
      <w:lvlText w:val="%1.%2.%3"/>
      <w:lvlJc w:val="left"/>
      <w:pPr>
        <w:tabs>
          <w:tab w:val="num" w:pos="1843"/>
        </w:tabs>
        <w:ind w:left="1843" w:hanging="992"/>
      </w:pPr>
      <w:rPr>
        <w:rFonts w:hint="default"/>
        <w:b w:val="0"/>
        <w:i w:val="0"/>
        <w:strike w:val="0"/>
        <w:u w:val="none"/>
      </w:rPr>
    </w:lvl>
    <w:lvl w:ilvl="3">
      <w:start w:val="1"/>
      <w:numFmt w:val="decimal"/>
      <w:pStyle w:val="Level4"/>
      <w:lvlText w:val="%1.%2.%3.%4"/>
      <w:lvlJc w:val="left"/>
      <w:pPr>
        <w:tabs>
          <w:tab w:val="num" w:pos="3119"/>
        </w:tabs>
        <w:ind w:left="3119" w:hanging="1276"/>
      </w:pPr>
      <w:rPr>
        <w:rFonts w:hint="default"/>
        <w:b w:val="0"/>
        <w:i w:val="0"/>
        <w:strike w:val="0"/>
        <w:u w:val="none"/>
      </w:rPr>
    </w:lvl>
    <w:lvl w:ilvl="4">
      <w:start w:val="1"/>
      <w:numFmt w:val="lowerLetter"/>
      <w:pStyle w:val="Level5"/>
      <w:lvlText w:val="(%5)"/>
      <w:lvlJc w:val="left"/>
      <w:pPr>
        <w:tabs>
          <w:tab w:val="num" w:pos="3119"/>
        </w:tabs>
        <w:ind w:left="3119" w:hanging="1276"/>
      </w:pPr>
      <w:rPr>
        <w:rFonts w:hint="default"/>
        <w:b w:val="0"/>
        <w:i w:val="0"/>
        <w:u w:val="none"/>
      </w:rPr>
    </w:lvl>
    <w:lvl w:ilvl="5">
      <w:start w:val="1"/>
      <w:numFmt w:val="decimal"/>
      <w:pStyle w:val="Level6"/>
      <w:lvlText w:val="(%6)"/>
      <w:lvlJc w:val="left"/>
      <w:pPr>
        <w:tabs>
          <w:tab w:val="num" w:pos="3686"/>
        </w:tabs>
        <w:ind w:left="3686" w:hanging="567"/>
      </w:pPr>
      <w:rPr>
        <w:rFonts w:hint="default"/>
      </w:rPr>
    </w:lvl>
    <w:lvl w:ilvl="6">
      <w:start w:val="1"/>
      <w:numFmt w:val="upperLetter"/>
      <w:pStyle w:val="Level7"/>
      <w:lvlText w:val="(%7)"/>
      <w:lvlJc w:val="left"/>
      <w:pPr>
        <w:tabs>
          <w:tab w:val="num" w:pos="4253"/>
        </w:tabs>
        <w:ind w:left="4253" w:hanging="567"/>
      </w:pPr>
      <w:rPr>
        <w:rFonts w:hint="default"/>
      </w:rPr>
    </w:lvl>
    <w:lvl w:ilvl="7">
      <w:start w:val="1"/>
      <w:numFmt w:val="none"/>
      <w:lvlText w:val="(Not Defined)"/>
      <w:lvlJc w:val="left"/>
      <w:pPr>
        <w:tabs>
          <w:tab w:val="num" w:pos="3960"/>
        </w:tabs>
        <w:ind w:left="3744" w:hanging="1224"/>
      </w:pPr>
      <w:rPr>
        <w:rFonts w:hint="default"/>
      </w:rPr>
    </w:lvl>
    <w:lvl w:ilvl="8">
      <w:start w:val="1"/>
      <w:numFmt w:val="none"/>
      <w:lvlText w:val="(Not Defined)"/>
      <w:lvlJc w:val="left"/>
      <w:pPr>
        <w:tabs>
          <w:tab w:val="num" w:pos="4320"/>
        </w:tabs>
        <w:ind w:left="4320" w:hanging="1440"/>
      </w:pPr>
      <w:rPr>
        <w:rFonts w:hint="default"/>
      </w:rPr>
    </w:lvl>
  </w:abstractNum>
  <w:abstractNum w:abstractNumId="20" w15:restartNumberingAfterBreak="0">
    <w:nsid w:val="63270F99"/>
    <w:multiLevelType w:val="multilevel"/>
    <w:tmpl w:val="B542331A"/>
    <w:lvl w:ilvl="0">
      <w:start w:val="1"/>
      <w:numFmt w:val="bullet"/>
      <w:pStyle w:val="Bullet3"/>
      <w:lvlText w:val=""/>
      <w:lvlJc w:val="left"/>
      <w:pPr>
        <w:tabs>
          <w:tab w:val="num" w:pos="851"/>
        </w:tabs>
        <w:ind w:left="851" w:hanging="851"/>
      </w:pPr>
      <w:rPr>
        <w:rFonts w:ascii="Symbol" w:hAnsi="Symbol" w:hint="default"/>
        <w:b w:val="0"/>
        <w:i w:val="0"/>
        <w:u w:val="none"/>
      </w:rPr>
    </w:lvl>
    <w:lvl w:ilvl="1">
      <w:start w:val="1"/>
      <w:numFmt w:val="bullet"/>
      <w:pStyle w:val="Bullet2"/>
      <w:lvlText w:val=""/>
      <w:lvlJc w:val="left"/>
      <w:pPr>
        <w:tabs>
          <w:tab w:val="num" w:pos="1843"/>
        </w:tabs>
        <w:ind w:left="1843" w:hanging="992"/>
      </w:pPr>
      <w:rPr>
        <w:rFonts w:ascii="Symbol" w:hAnsi="Symbol" w:hint="default"/>
        <w:b w:val="0"/>
        <w:i w:val="0"/>
        <w:u w:val="none"/>
      </w:rPr>
    </w:lvl>
    <w:lvl w:ilvl="2">
      <w:start w:val="1"/>
      <w:numFmt w:val="bullet"/>
      <w:pStyle w:val="Bullet3"/>
      <w:lvlText w:val=""/>
      <w:lvlJc w:val="left"/>
      <w:pPr>
        <w:tabs>
          <w:tab w:val="num" w:pos="3119"/>
        </w:tabs>
        <w:ind w:left="3119" w:hanging="1276"/>
      </w:pPr>
      <w:rPr>
        <w:rFonts w:ascii="Symbol" w:hAnsi="Symbol"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abstractNum w:abstractNumId="21" w15:restartNumberingAfterBreak="0">
    <w:nsid w:val="6D0D55CB"/>
    <w:multiLevelType w:val="hybridMultilevel"/>
    <w:tmpl w:val="334E98BC"/>
    <w:lvl w:ilvl="0" w:tplc="0809000F">
      <w:start w:val="1"/>
      <w:numFmt w:val="decimal"/>
      <w:lvlText w:val="%1."/>
      <w:lvlJc w:val="left"/>
      <w:pPr>
        <w:ind w:left="1571" w:hanging="360"/>
      </w:pPr>
    </w:lvl>
    <w:lvl w:ilvl="1" w:tplc="08090019" w:tentative="1">
      <w:start w:val="1"/>
      <w:numFmt w:val="lowerLetter"/>
      <w:lvlText w:val="%2."/>
      <w:lvlJc w:val="left"/>
      <w:pPr>
        <w:ind w:left="2291" w:hanging="360"/>
      </w:pPr>
    </w:lvl>
    <w:lvl w:ilvl="2" w:tplc="0809001B" w:tentative="1">
      <w:start w:val="1"/>
      <w:numFmt w:val="lowerRoman"/>
      <w:lvlText w:val="%3."/>
      <w:lvlJc w:val="right"/>
      <w:pPr>
        <w:ind w:left="3011" w:hanging="180"/>
      </w:pPr>
    </w:lvl>
    <w:lvl w:ilvl="3" w:tplc="0809000F" w:tentative="1">
      <w:start w:val="1"/>
      <w:numFmt w:val="decimal"/>
      <w:lvlText w:val="%4."/>
      <w:lvlJc w:val="left"/>
      <w:pPr>
        <w:ind w:left="3731" w:hanging="360"/>
      </w:pPr>
    </w:lvl>
    <w:lvl w:ilvl="4" w:tplc="08090019" w:tentative="1">
      <w:start w:val="1"/>
      <w:numFmt w:val="lowerLetter"/>
      <w:lvlText w:val="%5."/>
      <w:lvlJc w:val="left"/>
      <w:pPr>
        <w:ind w:left="4451" w:hanging="360"/>
      </w:pPr>
    </w:lvl>
    <w:lvl w:ilvl="5" w:tplc="0809001B" w:tentative="1">
      <w:start w:val="1"/>
      <w:numFmt w:val="lowerRoman"/>
      <w:lvlText w:val="%6."/>
      <w:lvlJc w:val="right"/>
      <w:pPr>
        <w:ind w:left="5171" w:hanging="180"/>
      </w:pPr>
    </w:lvl>
    <w:lvl w:ilvl="6" w:tplc="0809000F" w:tentative="1">
      <w:start w:val="1"/>
      <w:numFmt w:val="decimal"/>
      <w:lvlText w:val="%7."/>
      <w:lvlJc w:val="left"/>
      <w:pPr>
        <w:ind w:left="5891" w:hanging="360"/>
      </w:pPr>
    </w:lvl>
    <w:lvl w:ilvl="7" w:tplc="08090019" w:tentative="1">
      <w:start w:val="1"/>
      <w:numFmt w:val="lowerLetter"/>
      <w:lvlText w:val="%8."/>
      <w:lvlJc w:val="left"/>
      <w:pPr>
        <w:ind w:left="6611" w:hanging="360"/>
      </w:pPr>
    </w:lvl>
    <w:lvl w:ilvl="8" w:tplc="0809001B" w:tentative="1">
      <w:start w:val="1"/>
      <w:numFmt w:val="lowerRoman"/>
      <w:lvlText w:val="%9."/>
      <w:lvlJc w:val="right"/>
      <w:pPr>
        <w:ind w:left="7331" w:hanging="180"/>
      </w:pPr>
    </w:lvl>
  </w:abstractNum>
  <w:abstractNum w:abstractNumId="22" w15:restartNumberingAfterBreak="0">
    <w:nsid w:val="6DB9178F"/>
    <w:multiLevelType w:val="hybridMultilevel"/>
    <w:tmpl w:val="F2F087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6335C02"/>
    <w:multiLevelType w:val="multilevel"/>
    <w:tmpl w:val="C1520D9C"/>
    <w:lvl w:ilvl="0">
      <w:start w:val="1"/>
      <w:numFmt w:val="decimal"/>
      <w:pStyle w:val="Section"/>
      <w:suff w:val="space"/>
      <w:lvlText w:val="SECTION %1"/>
      <w:lvlJc w:val="left"/>
      <w:pPr>
        <w:ind w:left="0" w:firstLine="142"/>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799924EF"/>
    <w:multiLevelType w:val="hybridMultilevel"/>
    <w:tmpl w:val="28A214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B9D102E"/>
    <w:multiLevelType w:val="singleLevel"/>
    <w:tmpl w:val="F90A797A"/>
    <w:lvl w:ilvl="0">
      <w:start w:val="1"/>
      <w:numFmt w:val="upperLetter"/>
      <w:pStyle w:val="Background"/>
      <w:lvlText w:val="(%1)"/>
      <w:lvlJc w:val="left"/>
      <w:pPr>
        <w:tabs>
          <w:tab w:val="num" w:pos="851"/>
        </w:tabs>
        <w:ind w:left="851" w:hanging="851"/>
      </w:pPr>
    </w:lvl>
  </w:abstractNum>
  <w:abstractNum w:abstractNumId="26" w15:restartNumberingAfterBreak="0">
    <w:nsid w:val="7BE8531C"/>
    <w:multiLevelType w:val="hybridMultilevel"/>
    <w:tmpl w:val="311EC5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90986321">
    <w:abstractNumId w:val="18"/>
  </w:num>
  <w:num w:numId="2" w16cid:durableId="479736238">
    <w:abstractNumId w:val="5"/>
  </w:num>
  <w:num w:numId="3" w16cid:durableId="250159869">
    <w:abstractNumId w:val="17"/>
  </w:num>
  <w:num w:numId="4" w16cid:durableId="891038333">
    <w:abstractNumId w:val="23"/>
  </w:num>
  <w:num w:numId="5" w16cid:durableId="2076052865">
    <w:abstractNumId w:val="25"/>
  </w:num>
  <w:num w:numId="6" w16cid:durableId="705787822">
    <w:abstractNumId w:val="20"/>
  </w:num>
  <w:num w:numId="7" w16cid:durableId="932782468">
    <w:abstractNumId w:val="19"/>
  </w:num>
  <w:num w:numId="8" w16cid:durableId="541745391">
    <w:abstractNumId w:val="7"/>
  </w:num>
  <w:num w:numId="9" w16cid:durableId="13195493">
    <w:abstractNumId w:val="13"/>
  </w:num>
  <w:num w:numId="10" w16cid:durableId="836844057">
    <w:abstractNumId w:val="9"/>
  </w:num>
  <w:num w:numId="11" w16cid:durableId="1735468916">
    <w:abstractNumId w:val="0"/>
  </w:num>
  <w:num w:numId="12" w16cid:durableId="971383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9012908">
    <w:abstractNumId w:val="19"/>
  </w:num>
  <w:num w:numId="14" w16cid:durableId="12014346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66766149">
    <w:abstractNumId w:val="2"/>
  </w:num>
  <w:num w:numId="16" w16cid:durableId="855314997">
    <w:abstractNumId w:val="8"/>
  </w:num>
  <w:num w:numId="17" w16cid:durableId="102413957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74858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473047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9715872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76378050">
    <w:abstractNumId w:val="6"/>
  </w:num>
  <w:num w:numId="22" w16cid:durableId="1867711636">
    <w:abstractNumId w:val="24"/>
  </w:num>
  <w:num w:numId="23" w16cid:durableId="1815028114">
    <w:abstractNumId w:val="4"/>
  </w:num>
  <w:num w:numId="24" w16cid:durableId="1168784486">
    <w:abstractNumId w:val="3"/>
  </w:num>
  <w:num w:numId="25" w16cid:durableId="692801536">
    <w:abstractNumId w:val="12"/>
  </w:num>
  <w:num w:numId="26" w16cid:durableId="416445636">
    <w:abstractNumId w:val="11"/>
  </w:num>
  <w:num w:numId="27" w16cid:durableId="1580752605">
    <w:abstractNumId w:val="13"/>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95129850">
    <w:abstractNumId w:val="21"/>
  </w:num>
  <w:num w:numId="29" w16cid:durableId="1452868186">
    <w:abstractNumId w:val="22"/>
  </w:num>
  <w:num w:numId="30" w16cid:durableId="1130899399">
    <w:abstractNumId w:val="14"/>
  </w:num>
  <w:num w:numId="31" w16cid:durableId="114813197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9566746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541018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672059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269258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04157772">
    <w:abstractNumId w:val="15"/>
  </w:num>
  <w:num w:numId="37" w16cid:durableId="19238306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94213206">
    <w:abstractNumId w:val="13"/>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4207075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158755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8560453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5855777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9272740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4482529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28671100">
    <w:abstractNumId w:val="10"/>
  </w:num>
  <w:num w:numId="46" w16cid:durableId="1488941693">
    <w:abstractNumId w:val="26"/>
  </w:num>
  <w:num w:numId="47" w16cid:durableId="191311954">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mailMerge>
    <w:mainDocumentType w:val="formLetters"/>
    <w:dataType w:val="textFile"/>
    <w:activeRecord w:val="-1"/>
  </w:mailMerge>
  <w:defaultTabStop w:val="720"/>
  <w:doNotHyphenateCaps/>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hkLevel2" w:val="False"/>
    <w:docVar w:name="ChkLevel3" w:val="False"/>
    <w:docVar w:name="ChkSched" w:val="True"/>
    <w:docVar w:name="NextRef" w:val=" 59"/>
  </w:docVars>
  <w:rsids>
    <w:rsidRoot w:val="00C220FD"/>
    <w:rsid w:val="00002D5A"/>
    <w:rsid w:val="000038BE"/>
    <w:rsid w:val="00004B91"/>
    <w:rsid w:val="000113B9"/>
    <w:rsid w:val="00012D58"/>
    <w:rsid w:val="00015E26"/>
    <w:rsid w:val="0001704D"/>
    <w:rsid w:val="00022C3C"/>
    <w:rsid w:val="0002379B"/>
    <w:rsid w:val="0002463F"/>
    <w:rsid w:val="000249C6"/>
    <w:rsid w:val="00025C89"/>
    <w:rsid w:val="00027741"/>
    <w:rsid w:val="00031556"/>
    <w:rsid w:val="000364A6"/>
    <w:rsid w:val="0004036E"/>
    <w:rsid w:val="00041C15"/>
    <w:rsid w:val="00041FEB"/>
    <w:rsid w:val="00044A46"/>
    <w:rsid w:val="00044BB2"/>
    <w:rsid w:val="000521C8"/>
    <w:rsid w:val="00052F22"/>
    <w:rsid w:val="0005502A"/>
    <w:rsid w:val="00055552"/>
    <w:rsid w:val="00056648"/>
    <w:rsid w:val="000611D0"/>
    <w:rsid w:val="00063F5D"/>
    <w:rsid w:val="00064115"/>
    <w:rsid w:val="00064219"/>
    <w:rsid w:val="000659C6"/>
    <w:rsid w:val="0007179C"/>
    <w:rsid w:val="00080490"/>
    <w:rsid w:val="00080528"/>
    <w:rsid w:val="00080AE7"/>
    <w:rsid w:val="00081F50"/>
    <w:rsid w:val="00084D8B"/>
    <w:rsid w:val="00084FE6"/>
    <w:rsid w:val="000870B7"/>
    <w:rsid w:val="00092660"/>
    <w:rsid w:val="000927FF"/>
    <w:rsid w:val="00095D35"/>
    <w:rsid w:val="000A05D0"/>
    <w:rsid w:val="000A0D61"/>
    <w:rsid w:val="000A266F"/>
    <w:rsid w:val="000A7A8D"/>
    <w:rsid w:val="000B758C"/>
    <w:rsid w:val="000C13FC"/>
    <w:rsid w:val="000C4120"/>
    <w:rsid w:val="000C4A11"/>
    <w:rsid w:val="000C4EFB"/>
    <w:rsid w:val="000C5E4E"/>
    <w:rsid w:val="000D0EB3"/>
    <w:rsid w:val="000D1BE1"/>
    <w:rsid w:val="000D3A01"/>
    <w:rsid w:val="000D58DA"/>
    <w:rsid w:val="000E0739"/>
    <w:rsid w:val="000E4BF5"/>
    <w:rsid w:val="000E5D40"/>
    <w:rsid w:val="000E786C"/>
    <w:rsid w:val="000E7E6D"/>
    <w:rsid w:val="000F0B7D"/>
    <w:rsid w:val="000F451D"/>
    <w:rsid w:val="000F5F66"/>
    <w:rsid w:val="000F6580"/>
    <w:rsid w:val="000F67FF"/>
    <w:rsid w:val="000F7BFE"/>
    <w:rsid w:val="00106A85"/>
    <w:rsid w:val="00111523"/>
    <w:rsid w:val="00111F9F"/>
    <w:rsid w:val="00117117"/>
    <w:rsid w:val="00123916"/>
    <w:rsid w:val="00146AD9"/>
    <w:rsid w:val="0015134D"/>
    <w:rsid w:val="00153650"/>
    <w:rsid w:val="00161B1D"/>
    <w:rsid w:val="001649AA"/>
    <w:rsid w:val="00170D66"/>
    <w:rsid w:val="0017464B"/>
    <w:rsid w:val="00177CBA"/>
    <w:rsid w:val="00180AEC"/>
    <w:rsid w:val="00180DD8"/>
    <w:rsid w:val="00181C06"/>
    <w:rsid w:val="00182509"/>
    <w:rsid w:val="00184A21"/>
    <w:rsid w:val="00190941"/>
    <w:rsid w:val="0019226B"/>
    <w:rsid w:val="00192F42"/>
    <w:rsid w:val="00193AA1"/>
    <w:rsid w:val="001954C6"/>
    <w:rsid w:val="0019664D"/>
    <w:rsid w:val="001A43BB"/>
    <w:rsid w:val="001A4858"/>
    <w:rsid w:val="001A4A17"/>
    <w:rsid w:val="001A6CCF"/>
    <w:rsid w:val="001B4985"/>
    <w:rsid w:val="001B4CDE"/>
    <w:rsid w:val="001B709A"/>
    <w:rsid w:val="001B72C1"/>
    <w:rsid w:val="001B72FD"/>
    <w:rsid w:val="001B7454"/>
    <w:rsid w:val="001C7591"/>
    <w:rsid w:val="001D081B"/>
    <w:rsid w:val="001D30D4"/>
    <w:rsid w:val="001D3E65"/>
    <w:rsid w:val="001E033C"/>
    <w:rsid w:val="001E0F6C"/>
    <w:rsid w:val="001E17FB"/>
    <w:rsid w:val="001E1CBC"/>
    <w:rsid w:val="001E34D8"/>
    <w:rsid w:val="001E35F3"/>
    <w:rsid w:val="001E45C0"/>
    <w:rsid w:val="001E5334"/>
    <w:rsid w:val="001F0D2B"/>
    <w:rsid w:val="001F1C23"/>
    <w:rsid w:val="001F5771"/>
    <w:rsid w:val="001F7C8B"/>
    <w:rsid w:val="002019FA"/>
    <w:rsid w:val="00204D71"/>
    <w:rsid w:val="00210CFA"/>
    <w:rsid w:val="00213333"/>
    <w:rsid w:val="0021352C"/>
    <w:rsid w:val="00215D39"/>
    <w:rsid w:val="0022103D"/>
    <w:rsid w:val="00222CE1"/>
    <w:rsid w:val="00224956"/>
    <w:rsid w:val="00227C46"/>
    <w:rsid w:val="0023182A"/>
    <w:rsid w:val="002325BD"/>
    <w:rsid w:val="0024010C"/>
    <w:rsid w:val="0024111A"/>
    <w:rsid w:val="00243251"/>
    <w:rsid w:val="00243828"/>
    <w:rsid w:val="00243F4D"/>
    <w:rsid w:val="00246143"/>
    <w:rsid w:val="00250D36"/>
    <w:rsid w:val="002549FA"/>
    <w:rsid w:val="002553F2"/>
    <w:rsid w:val="00255D78"/>
    <w:rsid w:val="0025698D"/>
    <w:rsid w:val="002573C6"/>
    <w:rsid w:val="00262B3C"/>
    <w:rsid w:val="002632B7"/>
    <w:rsid w:val="00267E0B"/>
    <w:rsid w:val="00270ECD"/>
    <w:rsid w:val="0027178A"/>
    <w:rsid w:val="0027338E"/>
    <w:rsid w:val="00274781"/>
    <w:rsid w:val="002752C5"/>
    <w:rsid w:val="002759B2"/>
    <w:rsid w:val="00277550"/>
    <w:rsid w:val="00277D79"/>
    <w:rsid w:val="00281B74"/>
    <w:rsid w:val="00281BA0"/>
    <w:rsid w:val="00281FBE"/>
    <w:rsid w:val="00283499"/>
    <w:rsid w:val="002850F0"/>
    <w:rsid w:val="00293288"/>
    <w:rsid w:val="00295918"/>
    <w:rsid w:val="002A1C73"/>
    <w:rsid w:val="002A569A"/>
    <w:rsid w:val="002B04E7"/>
    <w:rsid w:val="002B13C1"/>
    <w:rsid w:val="002B191F"/>
    <w:rsid w:val="002B30B2"/>
    <w:rsid w:val="002B3634"/>
    <w:rsid w:val="002B3F6E"/>
    <w:rsid w:val="002B4A08"/>
    <w:rsid w:val="002B54D5"/>
    <w:rsid w:val="002B6075"/>
    <w:rsid w:val="002B7ADA"/>
    <w:rsid w:val="002C0F9F"/>
    <w:rsid w:val="002C56AC"/>
    <w:rsid w:val="002C57A7"/>
    <w:rsid w:val="002D285C"/>
    <w:rsid w:val="002D3690"/>
    <w:rsid w:val="002D3F20"/>
    <w:rsid w:val="002D58E0"/>
    <w:rsid w:val="002D75D6"/>
    <w:rsid w:val="002E2226"/>
    <w:rsid w:val="002E297E"/>
    <w:rsid w:val="002E6CB6"/>
    <w:rsid w:val="002F1BE1"/>
    <w:rsid w:val="002F4C50"/>
    <w:rsid w:val="002F5B55"/>
    <w:rsid w:val="002F79CB"/>
    <w:rsid w:val="003000F0"/>
    <w:rsid w:val="00301C0B"/>
    <w:rsid w:val="00303345"/>
    <w:rsid w:val="00304AE1"/>
    <w:rsid w:val="00305470"/>
    <w:rsid w:val="00305FBE"/>
    <w:rsid w:val="00306024"/>
    <w:rsid w:val="0030607B"/>
    <w:rsid w:val="00307254"/>
    <w:rsid w:val="00307785"/>
    <w:rsid w:val="00307CC7"/>
    <w:rsid w:val="00310C8E"/>
    <w:rsid w:val="00312A5F"/>
    <w:rsid w:val="003239C4"/>
    <w:rsid w:val="0032564E"/>
    <w:rsid w:val="00327281"/>
    <w:rsid w:val="003348D2"/>
    <w:rsid w:val="00337D6A"/>
    <w:rsid w:val="00341373"/>
    <w:rsid w:val="003447B7"/>
    <w:rsid w:val="003509D1"/>
    <w:rsid w:val="00350CE9"/>
    <w:rsid w:val="003622A5"/>
    <w:rsid w:val="003654A7"/>
    <w:rsid w:val="00370032"/>
    <w:rsid w:val="0037285A"/>
    <w:rsid w:val="0038213C"/>
    <w:rsid w:val="00383CC4"/>
    <w:rsid w:val="003916AA"/>
    <w:rsid w:val="00392960"/>
    <w:rsid w:val="003944CA"/>
    <w:rsid w:val="003A29BE"/>
    <w:rsid w:val="003A35E7"/>
    <w:rsid w:val="003A4B20"/>
    <w:rsid w:val="003B141D"/>
    <w:rsid w:val="003B531C"/>
    <w:rsid w:val="003B6BD8"/>
    <w:rsid w:val="003B7E31"/>
    <w:rsid w:val="003C3865"/>
    <w:rsid w:val="003C3F90"/>
    <w:rsid w:val="003C68B0"/>
    <w:rsid w:val="003C7A91"/>
    <w:rsid w:val="003D2CA6"/>
    <w:rsid w:val="003D4696"/>
    <w:rsid w:val="003D56CC"/>
    <w:rsid w:val="003D6964"/>
    <w:rsid w:val="003D6BB6"/>
    <w:rsid w:val="003D6C2C"/>
    <w:rsid w:val="003E0928"/>
    <w:rsid w:val="003E1398"/>
    <w:rsid w:val="003F5F41"/>
    <w:rsid w:val="00401B75"/>
    <w:rsid w:val="00403F3D"/>
    <w:rsid w:val="00406182"/>
    <w:rsid w:val="004122A2"/>
    <w:rsid w:val="00416C94"/>
    <w:rsid w:val="00417F44"/>
    <w:rsid w:val="0042426F"/>
    <w:rsid w:val="0042448F"/>
    <w:rsid w:val="00425E3B"/>
    <w:rsid w:val="00430D9C"/>
    <w:rsid w:val="0043437E"/>
    <w:rsid w:val="00434526"/>
    <w:rsid w:val="00437FD9"/>
    <w:rsid w:val="00441E59"/>
    <w:rsid w:val="004425AC"/>
    <w:rsid w:val="00442ABB"/>
    <w:rsid w:val="00443E68"/>
    <w:rsid w:val="00444309"/>
    <w:rsid w:val="0044492C"/>
    <w:rsid w:val="00444E4E"/>
    <w:rsid w:val="00445676"/>
    <w:rsid w:val="00445FF7"/>
    <w:rsid w:val="00451B88"/>
    <w:rsid w:val="0045497F"/>
    <w:rsid w:val="00455BA3"/>
    <w:rsid w:val="004566F6"/>
    <w:rsid w:val="00456B2D"/>
    <w:rsid w:val="00457D14"/>
    <w:rsid w:val="00462F5C"/>
    <w:rsid w:val="004719B6"/>
    <w:rsid w:val="00472C1F"/>
    <w:rsid w:val="00474ADA"/>
    <w:rsid w:val="004771EE"/>
    <w:rsid w:val="004802B5"/>
    <w:rsid w:val="004838D9"/>
    <w:rsid w:val="00484ADD"/>
    <w:rsid w:val="00485473"/>
    <w:rsid w:val="004910AE"/>
    <w:rsid w:val="00491608"/>
    <w:rsid w:val="0049280F"/>
    <w:rsid w:val="00493127"/>
    <w:rsid w:val="00494BA1"/>
    <w:rsid w:val="004A005F"/>
    <w:rsid w:val="004A75AA"/>
    <w:rsid w:val="004B3884"/>
    <w:rsid w:val="004B4E20"/>
    <w:rsid w:val="004B5A57"/>
    <w:rsid w:val="004B6EAA"/>
    <w:rsid w:val="004C1A41"/>
    <w:rsid w:val="004C2085"/>
    <w:rsid w:val="004C3F6A"/>
    <w:rsid w:val="004C4671"/>
    <w:rsid w:val="004C7ED2"/>
    <w:rsid w:val="004D109A"/>
    <w:rsid w:val="004D1739"/>
    <w:rsid w:val="004D1967"/>
    <w:rsid w:val="004D37E4"/>
    <w:rsid w:val="004D5B6C"/>
    <w:rsid w:val="004D7C14"/>
    <w:rsid w:val="004E02BB"/>
    <w:rsid w:val="004E1854"/>
    <w:rsid w:val="004E577C"/>
    <w:rsid w:val="004E716D"/>
    <w:rsid w:val="004E7178"/>
    <w:rsid w:val="004F3C18"/>
    <w:rsid w:val="004F5AA7"/>
    <w:rsid w:val="00501270"/>
    <w:rsid w:val="00510CF0"/>
    <w:rsid w:val="00511B65"/>
    <w:rsid w:val="00512244"/>
    <w:rsid w:val="00514FF6"/>
    <w:rsid w:val="00515D6A"/>
    <w:rsid w:val="00517802"/>
    <w:rsid w:val="00517FBF"/>
    <w:rsid w:val="00521CE6"/>
    <w:rsid w:val="005224FD"/>
    <w:rsid w:val="005241E2"/>
    <w:rsid w:val="005256D3"/>
    <w:rsid w:val="005266D3"/>
    <w:rsid w:val="00532758"/>
    <w:rsid w:val="005334AE"/>
    <w:rsid w:val="005416CC"/>
    <w:rsid w:val="0054275B"/>
    <w:rsid w:val="005432B4"/>
    <w:rsid w:val="00543C9F"/>
    <w:rsid w:val="00547B42"/>
    <w:rsid w:val="005509A9"/>
    <w:rsid w:val="00550D4A"/>
    <w:rsid w:val="00560266"/>
    <w:rsid w:val="00561896"/>
    <w:rsid w:val="00562DC2"/>
    <w:rsid w:val="005641F3"/>
    <w:rsid w:val="00564571"/>
    <w:rsid w:val="00564A14"/>
    <w:rsid w:val="00565C31"/>
    <w:rsid w:val="005718DB"/>
    <w:rsid w:val="00571AA8"/>
    <w:rsid w:val="00574277"/>
    <w:rsid w:val="00574E24"/>
    <w:rsid w:val="00576987"/>
    <w:rsid w:val="005803C2"/>
    <w:rsid w:val="00580C56"/>
    <w:rsid w:val="00581CCD"/>
    <w:rsid w:val="0058207E"/>
    <w:rsid w:val="005826F7"/>
    <w:rsid w:val="00582C20"/>
    <w:rsid w:val="00586C6C"/>
    <w:rsid w:val="00586EEF"/>
    <w:rsid w:val="00587124"/>
    <w:rsid w:val="00595A4B"/>
    <w:rsid w:val="005A64FF"/>
    <w:rsid w:val="005B058E"/>
    <w:rsid w:val="005B0AFD"/>
    <w:rsid w:val="005B3950"/>
    <w:rsid w:val="005B6062"/>
    <w:rsid w:val="005B762A"/>
    <w:rsid w:val="005C0B1D"/>
    <w:rsid w:val="005C1A62"/>
    <w:rsid w:val="005C23A2"/>
    <w:rsid w:val="005C2C00"/>
    <w:rsid w:val="005C517D"/>
    <w:rsid w:val="005C5533"/>
    <w:rsid w:val="005C68E6"/>
    <w:rsid w:val="005C6DC6"/>
    <w:rsid w:val="005D221E"/>
    <w:rsid w:val="005D30CA"/>
    <w:rsid w:val="005D3822"/>
    <w:rsid w:val="005D47FE"/>
    <w:rsid w:val="005D4BA0"/>
    <w:rsid w:val="005D57ED"/>
    <w:rsid w:val="005D5A63"/>
    <w:rsid w:val="005D5AA6"/>
    <w:rsid w:val="005E1258"/>
    <w:rsid w:val="005E2B7F"/>
    <w:rsid w:val="005E2CB9"/>
    <w:rsid w:val="005E3005"/>
    <w:rsid w:val="005E56F8"/>
    <w:rsid w:val="005E748B"/>
    <w:rsid w:val="0060031F"/>
    <w:rsid w:val="0060062E"/>
    <w:rsid w:val="00600D21"/>
    <w:rsid w:val="00601CCB"/>
    <w:rsid w:val="00603FAF"/>
    <w:rsid w:val="0060431B"/>
    <w:rsid w:val="006045EF"/>
    <w:rsid w:val="00605509"/>
    <w:rsid w:val="00607577"/>
    <w:rsid w:val="00611EA0"/>
    <w:rsid w:val="0061316E"/>
    <w:rsid w:val="00613482"/>
    <w:rsid w:val="00613A54"/>
    <w:rsid w:val="00625015"/>
    <w:rsid w:val="00627EFC"/>
    <w:rsid w:val="006329B2"/>
    <w:rsid w:val="0064092D"/>
    <w:rsid w:val="006433C2"/>
    <w:rsid w:val="00643E1C"/>
    <w:rsid w:val="00645E82"/>
    <w:rsid w:val="0064691E"/>
    <w:rsid w:val="006541C6"/>
    <w:rsid w:val="00655F6A"/>
    <w:rsid w:val="00657AE0"/>
    <w:rsid w:val="00661462"/>
    <w:rsid w:val="0066424A"/>
    <w:rsid w:val="0066518D"/>
    <w:rsid w:val="00667332"/>
    <w:rsid w:val="00675DEB"/>
    <w:rsid w:val="00686E83"/>
    <w:rsid w:val="00687B5F"/>
    <w:rsid w:val="0069099E"/>
    <w:rsid w:val="006910BF"/>
    <w:rsid w:val="006940EA"/>
    <w:rsid w:val="00695E6C"/>
    <w:rsid w:val="006A0961"/>
    <w:rsid w:val="006A2EF3"/>
    <w:rsid w:val="006B0149"/>
    <w:rsid w:val="006B0273"/>
    <w:rsid w:val="006B04F4"/>
    <w:rsid w:val="006B2316"/>
    <w:rsid w:val="006B6BC1"/>
    <w:rsid w:val="006B6C54"/>
    <w:rsid w:val="006B7C93"/>
    <w:rsid w:val="006C43B6"/>
    <w:rsid w:val="006C45A0"/>
    <w:rsid w:val="006C47F2"/>
    <w:rsid w:val="006D3EC2"/>
    <w:rsid w:val="006D59A9"/>
    <w:rsid w:val="006D6242"/>
    <w:rsid w:val="006D6312"/>
    <w:rsid w:val="006E2C61"/>
    <w:rsid w:val="006E4532"/>
    <w:rsid w:val="006E62D6"/>
    <w:rsid w:val="006E6D3B"/>
    <w:rsid w:val="006E7268"/>
    <w:rsid w:val="006E7779"/>
    <w:rsid w:val="006E7AF5"/>
    <w:rsid w:val="006E7D15"/>
    <w:rsid w:val="006E7EE6"/>
    <w:rsid w:val="006F2A7B"/>
    <w:rsid w:val="006F2B0A"/>
    <w:rsid w:val="006F2C84"/>
    <w:rsid w:val="006F3D78"/>
    <w:rsid w:val="006F4738"/>
    <w:rsid w:val="006F6AD5"/>
    <w:rsid w:val="007005BB"/>
    <w:rsid w:val="007041AB"/>
    <w:rsid w:val="0071015D"/>
    <w:rsid w:val="00710CF4"/>
    <w:rsid w:val="0071162D"/>
    <w:rsid w:val="00712D1F"/>
    <w:rsid w:val="00715C29"/>
    <w:rsid w:val="00720E6F"/>
    <w:rsid w:val="007267F3"/>
    <w:rsid w:val="00731383"/>
    <w:rsid w:val="007313CA"/>
    <w:rsid w:val="00737104"/>
    <w:rsid w:val="00741251"/>
    <w:rsid w:val="00745D9E"/>
    <w:rsid w:val="00746DEB"/>
    <w:rsid w:val="00746F6A"/>
    <w:rsid w:val="00751A30"/>
    <w:rsid w:val="00751AFC"/>
    <w:rsid w:val="00753A08"/>
    <w:rsid w:val="00762831"/>
    <w:rsid w:val="00764EC9"/>
    <w:rsid w:val="007670B9"/>
    <w:rsid w:val="007670D0"/>
    <w:rsid w:val="00767CFA"/>
    <w:rsid w:val="00773F95"/>
    <w:rsid w:val="007745F6"/>
    <w:rsid w:val="00777355"/>
    <w:rsid w:val="007816E3"/>
    <w:rsid w:val="00785468"/>
    <w:rsid w:val="0078593D"/>
    <w:rsid w:val="0079192D"/>
    <w:rsid w:val="00791AEA"/>
    <w:rsid w:val="00792B06"/>
    <w:rsid w:val="007954C4"/>
    <w:rsid w:val="007A3412"/>
    <w:rsid w:val="007A3A82"/>
    <w:rsid w:val="007A4944"/>
    <w:rsid w:val="007A62B1"/>
    <w:rsid w:val="007B00C8"/>
    <w:rsid w:val="007B1223"/>
    <w:rsid w:val="007B378A"/>
    <w:rsid w:val="007B4017"/>
    <w:rsid w:val="007B4583"/>
    <w:rsid w:val="007C2AD7"/>
    <w:rsid w:val="007C41F0"/>
    <w:rsid w:val="007D171E"/>
    <w:rsid w:val="007D5E21"/>
    <w:rsid w:val="007D65EB"/>
    <w:rsid w:val="007E1809"/>
    <w:rsid w:val="007E5EBD"/>
    <w:rsid w:val="007E7359"/>
    <w:rsid w:val="007F18BD"/>
    <w:rsid w:val="007F2459"/>
    <w:rsid w:val="007F5671"/>
    <w:rsid w:val="007F628D"/>
    <w:rsid w:val="00800531"/>
    <w:rsid w:val="008012BA"/>
    <w:rsid w:val="00803434"/>
    <w:rsid w:val="00811C48"/>
    <w:rsid w:val="00811C4E"/>
    <w:rsid w:val="00811F40"/>
    <w:rsid w:val="00816BEF"/>
    <w:rsid w:val="00820535"/>
    <w:rsid w:val="00822670"/>
    <w:rsid w:val="00822816"/>
    <w:rsid w:val="00825A95"/>
    <w:rsid w:val="0082695C"/>
    <w:rsid w:val="00827803"/>
    <w:rsid w:val="00832490"/>
    <w:rsid w:val="0083354A"/>
    <w:rsid w:val="008336AE"/>
    <w:rsid w:val="00836152"/>
    <w:rsid w:val="008415B4"/>
    <w:rsid w:val="00843DB0"/>
    <w:rsid w:val="00844FF8"/>
    <w:rsid w:val="008463E4"/>
    <w:rsid w:val="008474EA"/>
    <w:rsid w:val="0085159D"/>
    <w:rsid w:val="00851CDE"/>
    <w:rsid w:val="00852B59"/>
    <w:rsid w:val="00853A5C"/>
    <w:rsid w:val="00856C0E"/>
    <w:rsid w:val="008610A1"/>
    <w:rsid w:val="008611F8"/>
    <w:rsid w:val="0086405D"/>
    <w:rsid w:val="00864C65"/>
    <w:rsid w:val="00871ADF"/>
    <w:rsid w:val="00872A5D"/>
    <w:rsid w:val="00873B47"/>
    <w:rsid w:val="0087463F"/>
    <w:rsid w:val="00874DEF"/>
    <w:rsid w:val="0087614C"/>
    <w:rsid w:val="008777C9"/>
    <w:rsid w:val="00882D52"/>
    <w:rsid w:val="008831E4"/>
    <w:rsid w:val="0088442B"/>
    <w:rsid w:val="00890690"/>
    <w:rsid w:val="00890CE2"/>
    <w:rsid w:val="00894BB0"/>
    <w:rsid w:val="00895C9B"/>
    <w:rsid w:val="008A20FB"/>
    <w:rsid w:val="008A34CF"/>
    <w:rsid w:val="008A73AA"/>
    <w:rsid w:val="008B4CDC"/>
    <w:rsid w:val="008B5865"/>
    <w:rsid w:val="008B6B99"/>
    <w:rsid w:val="008C0404"/>
    <w:rsid w:val="008C1743"/>
    <w:rsid w:val="008C300A"/>
    <w:rsid w:val="008C4F96"/>
    <w:rsid w:val="008C5B6F"/>
    <w:rsid w:val="008C7088"/>
    <w:rsid w:val="008D3561"/>
    <w:rsid w:val="008E3EBC"/>
    <w:rsid w:val="008E5F92"/>
    <w:rsid w:val="008F020D"/>
    <w:rsid w:val="008F3615"/>
    <w:rsid w:val="008F4671"/>
    <w:rsid w:val="008F7025"/>
    <w:rsid w:val="008F7E47"/>
    <w:rsid w:val="00903DA6"/>
    <w:rsid w:val="009043DF"/>
    <w:rsid w:val="00907D30"/>
    <w:rsid w:val="00911CDE"/>
    <w:rsid w:val="00917DD1"/>
    <w:rsid w:val="0092211F"/>
    <w:rsid w:val="009238DF"/>
    <w:rsid w:val="00923E70"/>
    <w:rsid w:val="00925305"/>
    <w:rsid w:val="009263CA"/>
    <w:rsid w:val="00926A09"/>
    <w:rsid w:val="00926B2F"/>
    <w:rsid w:val="00933AFB"/>
    <w:rsid w:val="00936407"/>
    <w:rsid w:val="00943DA2"/>
    <w:rsid w:val="00951CD6"/>
    <w:rsid w:val="009553ED"/>
    <w:rsid w:val="00956385"/>
    <w:rsid w:val="00961B6F"/>
    <w:rsid w:val="009633AC"/>
    <w:rsid w:val="009660ED"/>
    <w:rsid w:val="00966AC8"/>
    <w:rsid w:val="00966C00"/>
    <w:rsid w:val="00966E05"/>
    <w:rsid w:val="00970032"/>
    <w:rsid w:val="00970217"/>
    <w:rsid w:val="0097163D"/>
    <w:rsid w:val="00971A16"/>
    <w:rsid w:val="00971DD7"/>
    <w:rsid w:val="0097271F"/>
    <w:rsid w:val="00974657"/>
    <w:rsid w:val="009824BA"/>
    <w:rsid w:val="009838F4"/>
    <w:rsid w:val="009845D6"/>
    <w:rsid w:val="009905BF"/>
    <w:rsid w:val="009912C4"/>
    <w:rsid w:val="009935D9"/>
    <w:rsid w:val="00994123"/>
    <w:rsid w:val="00995FED"/>
    <w:rsid w:val="009A22F7"/>
    <w:rsid w:val="009A7BDF"/>
    <w:rsid w:val="009B59D3"/>
    <w:rsid w:val="009B7B99"/>
    <w:rsid w:val="009C1E9D"/>
    <w:rsid w:val="009C2A7D"/>
    <w:rsid w:val="009C3B1D"/>
    <w:rsid w:val="009C5630"/>
    <w:rsid w:val="009C622C"/>
    <w:rsid w:val="009C769B"/>
    <w:rsid w:val="009D13AB"/>
    <w:rsid w:val="009D34D1"/>
    <w:rsid w:val="009D3655"/>
    <w:rsid w:val="009D6F6D"/>
    <w:rsid w:val="009E0897"/>
    <w:rsid w:val="009E120E"/>
    <w:rsid w:val="009E1AE1"/>
    <w:rsid w:val="009E3EA3"/>
    <w:rsid w:val="009E4929"/>
    <w:rsid w:val="009E72FA"/>
    <w:rsid w:val="009E75BC"/>
    <w:rsid w:val="009F0C27"/>
    <w:rsid w:val="009F10A3"/>
    <w:rsid w:val="009F2998"/>
    <w:rsid w:val="009F5585"/>
    <w:rsid w:val="009F6505"/>
    <w:rsid w:val="00A00571"/>
    <w:rsid w:val="00A016AD"/>
    <w:rsid w:val="00A056D9"/>
    <w:rsid w:val="00A05D29"/>
    <w:rsid w:val="00A067B8"/>
    <w:rsid w:val="00A0747F"/>
    <w:rsid w:val="00A11BBF"/>
    <w:rsid w:val="00A16D90"/>
    <w:rsid w:val="00A17CBC"/>
    <w:rsid w:val="00A20BAE"/>
    <w:rsid w:val="00A25E52"/>
    <w:rsid w:val="00A26373"/>
    <w:rsid w:val="00A3189C"/>
    <w:rsid w:val="00A32826"/>
    <w:rsid w:val="00A36FD6"/>
    <w:rsid w:val="00A371A8"/>
    <w:rsid w:val="00A37BD1"/>
    <w:rsid w:val="00A40D49"/>
    <w:rsid w:val="00A43341"/>
    <w:rsid w:val="00A43A09"/>
    <w:rsid w:val="00A4617D"/>
    <w:rsid w:val="00A4658F"/>
    <w:rsid w:val="00A46C3A"/>
    <w:rsid w:val="00A502BC"/>
    <w:rsid w:val="00A6021D"/>
    <w:rsid w:val="00A62AEF"/>
    <w:rsid w:val="00A720EC"/>
    <w:rsid w:val="00A74678"/>
    <w:rsid w:val="00A76066"/>
    <w:rsid w:val="00A779AB"/>
    <w:rsid w:val="00A81132"/>
    <w:rsid w:val="00A86EAF"/>
    <w:rsid w:val="00A90A62"/>
    <w:rsid w:val="00A94DD9"/>
    <w:rsid w:val="00A96FEF"/>
    <w:rsid w:val="00AA30F6"/>
    <w:rsid w:val="00AA62BB"/>
    <w:rsid w:val="00AB3C6A"/>
    <w:rsid w:val="00AC1052"/>
    <w:rsid w:val="00AC3526"/>
    <w:rsid w:val="00AD0AD5"/>
    <w:rsid w:val="00AD157F"/>
    <w:rsid w:val="00AD1C0A"/>
    <w:rsid w:val="00AD25C8"/>
    <w:rsid w:val="00AD3BE5"/>
    <w:rsid w:val="00AD52FB"/>
    <w:rsid w:val="00AD675D"/>
    <w:rsid w:val="00AE0C73"/>
    <w:rsid w:val="00AE1939"/>
    <w:rsid w:val="00AF2472"/>
    <w:rsid w:val="00AF69AB"/>
    <w:rsid w:val="00B034A1"/>
    <w:rsid w:val="00B10E1E"/>
    <w:rsid w:val="00B12F38"/>
    <w:rsid w:val="00B13DE9"/>
    <w:rsid w:val="00B201DE"/>
    <w:rsid w:val="00B21DD3"/>
    <w:rsid w:val="00B2331A"/>
    <w:rsid w:val="00B23DC0"/>
    <w:rsid w:val="00B264EC"/>
    <w:rsid w:val="00B27774"/>
    <w:rsid w:val="00B3515B"/>
    <w:rsid w:val="00B35744"/>
    <w:rsid w:val="00B374F5"/>
    <w:rsid w:val="00B477ED"/>
    <w:rsid w:val="00B50357"/>
    <w:rsid w:val="00B50A98"/>
    <w:rsid w:val="00B51163"/>
    <w:rsid w:val="00B515E2"/>
    <w:rsid w:val="00B51825"/>
    <w:rsid w:val="00B5641A"/>
    <w:rsid w:val="00B60D2D"/>
    <w:rsid w:val="00B6379F"/>
    <w:rsid w:val="00B63E05"/>
    <w:rsid w:val="00B65B8E"/>
    <w:rsid w:val="00B70918"/>
    <w:rsid w:val="00B72DC5"/>
    <w:rsid w:val="00B73F55"/>
    <w:rsid w:val="00B755C6"/>
    <w:rsid w:val="00B764E1"/>
    <w:rsid w:val="00B766FA"/>
    <w:rsid w:val="00B775B9"/>
    <w:rsid w:val="00B84073"/>
    <w:rsid w:val="00B84143"/>
    <w:rsid w:val="00B84437"/>
    <w:rsid w:val="00B863EB"/>
    <w:rsid w:val="00B87238"/>
    <w:rsid w:val="00B872CD"/>
    <w:rsid w:val="00B90EA5"/>
    <w:rsid w:val="00B95A4C"/>
    <w:rsid w:val="00BA6574"/>
    <w:rsid w:val="00BB0930"/>
    <w:rsid w:val="00BB1FC9"/>
    <w:rsid w:val="00BB22DD"/>
    <w:rsid w:val="00BB3C48"/>
    <w:rsid w:val="00BB6E67"/>
    <w:rsid w:val="00BC190C"/>
    <w:rsid w:val="00BC1B3E"/>
    <w:rsid w:val="00BC4018"/>
    <w:rsid w:val="00BC670C"/>
    <w:rsid w:val="00BC6A2C"/>
    <w:rsid w:val="00BD28CE"/>
    <w:rsid w:val="00BD3666"/>
    <w:rsid w:val="00BD75D1"/>
    <w:rsid w:val="00BD7636"/>
    <w:rsid w:val="00BE0472"/>
    <w:rsid w:val="00BE664F"/>
    <w:rsid w:val="00BE669C"/>
    <w:rsid w:val="00BF0A84"/>
    <w:rsid w:val="00BF1BFF"/>
    <w:rsid w:val="00BF1FF4"/>
    <w:rsid w:val="00BF44C4"/>
    <w:rsid w:val="00BF459D"/>
    <w:rsid w:val="00C00A9E"/>
    <w:rsid w:val="00C02DAA"/>
    <w:rsid w:val="00C11556"/>
    <w:rsid w:val="00C123C5"/>
    <w:rsid w:val="00C12563"/>
    <w:rsid w:val="00C1338C"/>
    <w:rsid w:val="00C148C9"/>
    <w:rsid w:val="00C15515"/>
    <w:rsid w:val="00C1597C"/>
    <w:rsid w:val="00C16F33"/>
    <w:rsid w:val="00C1792B"/>
    <w:rsid w:val="00C20D6F"/>
    <w:rsid w:val="00C220FD"/>
    <w:rsid w:val="00C2235D"/>
    <w:rsid w:val="00C22CCA"/>
    <w:rsid w:val="00C23185"/>
    <w:rsid w:val="00C248EE"/>
    <w:rsid w:val="00C30639"/>
    <w:rsid w:val="00C313AB"/>
    <w:rsid w:val="00C3688B"/>
    <w:rsid w:val="00C4391A"/>
    <w:rsid w:val="00C44C1E"/>
    <w:rsid w:val="00C452BD"/>
    <w:rsid w:val="00C4535D"/>
    <w:rsid w:val="00C461E9"/>
    <w:rsid w:val="00C47AB7"/>
    <w:rsid w:val="00C520CA"/>
    <w:rsid w:val="00C53555"/>
    <w:rsid w:val="00C549AA"/>
    <w:rsid w:val="00C57888"/>
    <w:rsid w:val="00C621E3"/>
    <w:rsid w:val="00C62ABC"/>
    <w:rsid w:val="00C71FDD"/>
    <w:rsid w:val="00C730CA"/>
    <w:rsid w:val="00C74397"/>
    <w:rsid w:val="00C80BB0"/>
    <w:rsid w:val="00C83F9D"/>
    <w:rsid w:val="00C8462A"/>
    <w:rsid w:val="00C864A2"/>
    <w:rsid w:val="00C87028"/>
    <w:rsid w:val="00C918B2"/>
    <w:rsid w:val="00C91D79"/>
    <w:rsid w:val="00C92D61"/>
    <w:rsid w:val="00C94DF9"/>
    <w:rsid w:val="00C95EDE"/>
    <w:rsid w:val="00C96167"/>
    <w:rsid w:val="00C97723"/>
    <w:rsid w:val="00C97BD1"/>
    <w:rsid w:val="00CA13E5"/>
    <w:rsid w:val="00CA4984"/>
    <w:rsid w:val="00CA772F"/>
    <w:rsid w:val="00CB13E8"/>
    <w:rsid w:val="00CB19E0"/>
    <w:rsid w:val="00CB25BB"/>
    <w:rsid w:val="00CB26A5"/>
    <w:rsid w:val="00CB2F4C"/>
    <w:rsid w:val="00CB540D"/>
    <w:rsid w:val="00CB6A0D"/>
    <w:rsid w:val="00CB7065"/>
    <w:rsid w:val="00CD1439"/>
    <w:rsid w:val="00CE2027"/>
    <w:rsid w:val="00CE2765"/>
    <w:rsid w:val="00CE33A7"/>
    <w:rsid w:val="00CF0863"/>
    <w:rsid w:val="00CF303F"/>
    <w:rsid w:val="00CF4B69"/>
    <w:rsid w:val="00D00830"/>
    <w:rsid w:val="00D01A5E"/>
    <w:rsid w:val="00D045AC"/>
    <w:rsid w:val="00D04A4A"/>
    <w:rsid w:val="00D05DD1"/>
    <w:rsid w:val="00D06606"/>
    <w:rsid w:val="00D11519"/>
    <w:rsid w:val="00D13465"/>
    <w:rsid w:val="00D16B59"/>
    <w:rsid w:val="00D25BE7"/>
    <w:rsid w:val="00D345EF"/>
    <w:rsid w:val="00D34C3C"/>
    <w:rsid w:val="00D355A5"/>
    <w:rsid w:val="00D44B31"/>
    <w:rsid w:val="00D462A1"/>
    <w:rsid w:val="00D570FC"/>
    <w:rsid w:val="00D60210"/>
    <w:rsid w:val="00D6093C"/>
    <w:rsid w:val="00D62BB9"/>
    <w:rsid w:val="00D63BD0"/>
    <w:rsid w:val="00D653EB"/>
    <w:rsid w:val="00D676FF"/>
    <w:rsid w:val="00D678A7"/>
    <w:rsid w:val="00D702FF"/>
    <w:rsid w:val="00D71654"/>
    <w:rsid w:val="00D71F97"/>
    <w:rsid w:val="00D75F6D"/>
    <w:rsid w:val="00D81173"/>
    <w:rsid w:val="00D840D7"/>
    <w:rsid w:val="00D84593"/>
    <w:rsid w:val="00D84932"/>
    <w:rsid w:val="00D856B8"/>
    <w:rsid w:val="00D8778F"/>
    <w:rsid w:val="00D87EDC"/>
    <w:rsid w:val="00D91646"/>
    <w:rsid w:val="00D922B0"/>
    <w:rsid w:val="00D96447"/>
    <w:rsid w:val="00DA3D9A"/>
    <w:rsid w:val="00DA55DB"/>
    <w:rsid w:val="00DA5D9D"/>
    <w:rsid w:val="00DA60B7"/>
    <w:rsid w:val="00DA77E1"/>
    <w:rsid w:val="00DB6286"/>
    <w:rsid w:val="00DC0807"/>
    <w:rsid w:val="00DC1623"/>
    <w:rsid w:val="00DC4228"/>
    <w:rsid w:val="00DC51C3"/>
    <w:rsid w:val="00DC6824"/>
    <w:rsid w:val="00DD04B1"/>
    <w:rsid w:val="00DD1AB5"/>
    <w:rsid w:val="00DD4101"/>
    <w:rsid w:val="00DD648C"/>
    <w:rsid w:val="00DD6BDF"/>
    <w:rsid w:val="00DD6DC9"/>
    <w:rsid w:val="00DE2418"/>
    <w:rsid w:val="00DE36D9"/>
    <w:rsid w:val="00DE4A3D"/>
    <w:rsid w:val="00DF082D"/>
    <w:rsid w:val="00DF0C53"/>
    <w:rsid w:val="00DF1DDF"/>
    <w:rsid w:val="00DF43CE"/>
    <w:rsid w:val="00DF6C1C"/>
    <w:rsid w:val="00DF7C3D"/>
    <w:rsid w:val="00E06554"/>
    <w:rsid w:val="00E15390"/>
    <w:rsid w:val="00E15E86"/>
    <w:rsid w:val="00E16517"/>
    <w:rsid w:val="00E207F8"/>
    <w:rsid w:val="00E210BB"/>
    <w:rsid w:val="00E217BD"/>
    <w:rsid w:val="00E22DC7"/>
    <w:rsid w:val="00E23C99"/>
    <w:rsid w:val="00E26CBF"/>
    <w:rsid w:val="00E30A92"/>
    <w:rsid w:val="00E32C69"/>
    <w:rsid w:val="00E36A40"/>
    <w:rsid w:val="00E36FF6"/>
    <w:rsid w:val="00E3791B"/>
    <w:rsid w:val="00E41DF8"/>
    <w:rsid w:val="00E47894"/>
    <w:rsid w:val="00E569BD"/>
    <w:rsid w:val="00E6797A"/>
    <w:rsid w:val="00E710CC"/>
    <w:rsid w:val="00E71CA4"/>
    <w:rsid w:val="00E73DFF"/>
    <w:rsid w:val="00E766EF"/>
    <w:rsid w:val="00E8132F"/>
    <w:rsid w:val="00E82AFA"/>
    <w:rsid w:val="00E84094"/>
    <w:rsid w:val="00E85C75"/>
    <w:rsid w:val="00E85E11"/>
    <w:rsid w:val="00E87824"/>
    <w:rsid w:val="00E87D47"/>
    <w:rsid w:val="00E9012C"/>
    <w:rsid w:val="00E951FB"/>
    <w:rsid w:val="00EA008D"/>
    <w:rsid w:val="00EA0DD2"/>
    <w:rsid w:val="00EA2E3F"/>
    <w:rsid w:val="00EA4478"/>
    <w:rsid w:val="00EA5545"/>
    <w:rsid w:val="00EB2363"/>
    <w:rsid w:val="00EB256E"/>
    <w:rsid w:val="00EB40F4"/>
    <w:rsid w:val="00EB65EC"/>
    <w:rsid w:val="00EC11BA"/>
    <w:rsid w:val="00EC6E2D"/>
    <w:rsid w:val="00EC75E6"/>
    <w:rsid w:val="00ED1953"/>
    <w:rsid w:val="00ED1B1A"/>
    <w:rsid w:val="00ED234C"/>
    <w:rsid w:val="00EE1617"/>
    <w:rsid w:val="00EE3225"/>
    <w:rsid w:val="00EE33CE"/>
    <w:rsid w:val="00EE42D9"/>
    <w:rsid w:val="00EE6764"/>
    <w:rsid w:val="00EE79D5"/>
    <w:rsid w:val="00EF3165"/>
    <w:rsid w:val="00EF3A14"/>
    <w:rsid w:val="00EF62E0"/>
    <w:rsid w:val="00EF731C"/>
    <w:rsid w:val="00F00E2A"/>
    <w:rsid w:val="00F01195"/>
    <w:rsid w:val="00F01BF6"/>
    <w:rsid w:val="00F02702"/>
    <w:rsid w:val="00F03E1C"/>
    <w:rsid w:val="00F03EA7"/>
    <w:rsid w:val="00F048CB"/>
    <w:rsid w:val="00F060FB"/>
    <w:rsid w:val="00F06AF5"/>
    <w:rsid w:val="00F07633"/>
    <w:rsid w:val="00F116AB"/>
    <w:rsid w:val="00F1398A"/>
    <w:rsid w:val="00F149EA"/>
    <w:rsid w:val="00F14B4D"/>
    <w:rsid w:val="00F16A60"/>
    <w:rsid w:val="00F20446"/>
    <w:rsid w:val="00F20C72"/>
    <w:rsid w:val="00F21333"/>
    <w:rsid w:val="00F25996"/>
    <w:rsid w:val="00F33D94"/>
    <w:rsid w:val="00F358EF"/>
    <w:rsid w:val="00F3646D"/>
    <w:rsid w:val="00F40005"/>
    <w:rsid w:val="00F43CF8"/>
    <w:rsid w:val="00F44B9D"/>
    <w:rsid w:val="00F47BFE"/>
    <w:rsid w:val="00F51FEF"/>
    <w:rsid w:val="00F6165E"/>
    <w:rsid w:val="00F6372F"/>
    <w:rsid w:val="00F64EC3"/>
    <w:rsid w:val="00F6512C"/>
    <w:rsid w:val="00F6739D"/>
    <w:rsid w:val="00F7124B"/>
    <w:rsid w:val="00F74ED1"/>
    <w:rsid w:val="00F83DB1"/>
    <w:rsid w:val="00F846BF"/>
    <w:rsid w:val="00F91FC8"/>
    <w:rsid w:val="00F92BE7"/>
    <w:rsid w:val="00F95C21"/>
    <w:rsid w:val="00FA1732"/>
    <w:rsid w:val="00FA333D"/>
    <w:rsid w:val="00FA4D1E"/>
    <w:rsid w:val="00FB09BC"/>
    <w:rsid w:val="00FB1F3F"/>
    <w:rsid w:val="00FB276E"/>
    <w:rsid w:val="00FB64A5"/>
    <w:rsid w:val="00FC16CE"/>
    <w:rsid w:val="00FC53E1"/>
    <w:rsid w:val="00FC6E00"/>
    <w:rsid w:val="00FC75B6"/>
    <w:rsid w:val="00FD23DE"/>
    <w:rsid w:val="00FD54DC"/>
    <w:rsid w:val="00FD6424"/>
    <w:rsid w:val="00FE4AEC"/>
    <w:rsid w:val="00FE5581"/>
    <w:rsid w:val="00FF4406"/>
    <w:rsid w:val="00FF5699"/>
    <w:rsid w:val="00FF7EC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117F9D2"/>
  <w15:docId w15:val="{7755B445-18CA-4985-BFB8-9180FA874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imes New Roman" w:hAnsi="Verdana" w:cs="Times New Roman"/>
        <w:sz w:val="18"/>
        <w:szCs w:val="18"/>
        <w:lang w:val="en-GB" w:eastAsia="zh-CN" w:bidi="ar-SA"/>
      </w:rPr>
    </w:rPrDefault>
    <w:pPrDefault/>
  </w:docDefaults>
  <w:latentStyles w:defLockedState="0" w:defUIPriority="99" w:defSemiHidden="0" w:defUnhideWhenUsed="0" w:defQFormat="0" w:count="376">
    <w:lsdException w:name="Normal" w:uiPriority="0" w:qFormat="1"/>
    <w:lsdException w:name="heading 1" w:semiHidden="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1FB"/>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link w:val="BodyChar"/>
    <w:qFormat/>
    <w:rsid w:val="008831E4"/>
    <w:pPr>
      <w:numPr>
        <w:numId w:val="9"/>
      </w:numPr>
      <w:tabs>
        <w:tab w:val="left" w:pos="1843"/>
        <w:tab w:val="left" w:pos="3119"/>
        <w:tab w:val="left" w:pos="4253"/>
      </w:tabs>
      <w:spacing w:after="240"/>
    </w:pPr>
  </w:style>
  <w:style w:type="paragraph" w:customStyle="1" w:styleId="aDefinition">
    <w:name w:val="(a) Definition"/>
    <w:basedOn w:val="Body"/>
    <w:qFormat/>
    <w:rsid w:val="008831E4"/>
    <w:pPr>
      <w:numPr>
        <w:numId w:val="0"/>
      </w:numPr>
      <w:tabs>
        <w:tab w:val="clear" w:pos="1843"/>
        <w:tab w:val="clear" w:pos="3119"/>
        <w:tab w:val="clear" w:pos="4253"/>
        <w:tab w:val="num" w:pos="851"/>
      </w:tabs>
      <w:ind w:left="851" w:hanging="851"/>
    </w:pPr>
  </w:style>
  <w:style w:type="paragraph" w:customStyle="1" w:styleId="iDefinition">
    <w:name w:val="(i) Definition"/>
    <w:basedOn w:val="Body"/>
    <w:qFormat/>
    <w:rsid w:val="008831E4"/>
    <w:pPr>
      <w:numPr>
        <w:numId w:val="0"/>
      </w:numPr>
      <w:tabs>
        <w:tab w:val="clear" w:pos="1843"/>
        <w:tab w:val="clear" w:pos="3119"/>
        <w:tab w:val="clear" w:pos="4253"/>
      </w:tabs>
      <w:ind w:left="1843" w:hanging="992"/>
    </w:pPr>
  </w:style>
  <w:style w:type="paragraph" w:customStyle="1" w:styleId="Body1">
    <w:name w:val="Body 1"/>
    <w:basedOn w:val="Body"/>
    <w:link w:val="Body1Char"/>
    <w:qFormat/>
    <w:rsid w:val="008831E4"/>
    <w:pPr>
      <w:tabs>
        <w:tab w:val="clear" w:pos="1843"/>
        <w:tab w:val="clear" w:pos="3119"/>
        <w:tab w:val="clear" w:pos="4253"/>
      </w:tabs>
      <w:ind w:left="851"/>
    </w:pPr>
  </w:style>
  <w:style w:type="paragraph" w:customStyle="1" w:styleId="Background">
    <w:name w:val="Background"/>
    <w:basedOn w:val="Body1"/>
    <w:qFormat/>
    <w:rsid w:val="008831E4"/>
    <w:pPr>
      <w:numPr>
        <w:numId w:val="5"/>
      </w:numPr>
    </w:pPr>
  </w:style>
  <w:style w:type="paragraph" w:customStyle="1" w:styleId="Body2">
    <w:name w:val="Body 2"/>
    <w:basedOn w:val="Body1"/>
    <w:qFormat/>
    <w:rsid w:val="008831E4"/>
  </w:style>
  <w:style w:type="paragraph" w:customStyle="1" w:styleId="Body3">
    <w:name w:val="Body 3"/>
    <w:basedOn w:val="Body2"/>
    <w:qFormat/>
    <w:rsid w:val="008831E4"/>
    <w:pPr>
      <w:ind w:left="1843"/>
    </w:pPr>
  </w:style>
  <w:style w:type="paragraph" w:customStyle="1" w:styleId="Body4">
    <w:name w:val="Body 4"/>
    <w:basedOn w:val="Body3"/>
    <w:qFormat/>
    <w:rsid w:val="008831E4"/>
    <w:pPr>
      <w:ind w:left="3119"/>
    </w:pPr>
  </w:style>
  <w:style w:type="paragraph" w:customStyle="1" w:styleId="Body5">
    <w:name w:val="Body 5"/>
    <w:basedOn w:val="Body3"/>
    <w:qFormat/>
    <w:rsid w:val="008831E4"/>
    <w:pPr>
      <w:ind w:left="3119"/>
    </w:pPr>
  </w:style>
  <w:style w:type="paragraph" w:customStyle="1" w:styleId="Bullet1">
    <w:name w:val="Bullet 1"/>
    <w:basedOn w:val="Body1"/>
    <w:qFormat/>
    <w:rsid w:val="008831E4"/>
    <w:pPr>
      <w:numPr>
        <w:numId w:val="0"/>
      </w:numPr>
      <w:tabs>
        <w:tab w:val="num" w:pos="851"/>
      </w:tabs>
      <w:ind w:left="851" w:hanging="851"/>
    </w:pPr>
  </w:style>
  <w:style w:type="paragraph" w:customStyle="1" w:styleId="Bullet2">
    <w:name w:val="Bullet 2"/>
    <w:basedOn w:val="Body2"/>
    <w:qFormat/>
    <w:rsid w:val="008831E4"/>
    <w:pPr>
      <w:numPr>
        <w:ilvl w:val="1"/>
        <w:numId w:val="6"/>
      </w:numPr>
    </w:pPr>
  </w:style>
  <w:style w:type="paragraph" w:customStyle="1" w:styleId="Bullet3">
    <w:name w:val="Bullet 3"/>
    <w:basedOn w:val="Body3"/>
    <w:qFormat/>
    <w:rsid w:val="008831E4"/>
    <w:pPr>
      <w:numPr>
        <w:ilvl w:val="2"/>
        <w:numId w:val="6"/>
      </w:numPr>
    </w:pPr>
  </w:style>
  <w:style w:type="character" w:customStyle="1" w:styleId="CrossReference">
    <w:name w:val="Cross Reference"/>
    <w:basedOn w:val="DefaultParagraphFont"/>
    <w:qFormat/>
    <w:rsid w:val="008831E4"/>
    <w:rPr>
      <w:b/>
    </w:rPr>
  </w:style>
  <w:style w:type="paragraph" w:styleId="Footer">
    <w:name w:val="footer"/>
    <w:basedOn w:val="Normal"/>
    <w:link w:val="FooterChar"/>
    <w:rsid w:val="00EB65EC"/>
    <w:pPr>
      <w:tabs>
        <w:tab w:val="right" w:pos="9072"/>
      </w:tabs>
    </w:pPr>
    <w:rPr>
      <w:noProof/>
      <w:sz w:val="14"/>
    </w:rPr>
  </w:style>
  <w:style w:type="character" w:styleId="FootnoteReference">
    <w:name w:val="footnote reference"/>
    <w:basedOn w:val="DefaultParagraphFont"/>
    <w:semiHidden/>
    <w:rsid w:val="00E15E86"/>
    <w:rPr>
      <w:rFonts w:ascii="Tahoma" w:hAnsi="Tahoma"/>
      <w:b/>
      <w:color w:val="auto"/>
      <w:sz w:val="20"/>
      <w:u w:val="none"/>
      <w:vertAlign w:val="superscript"/>
    </w:rPr>
  </w:style>
  <w:style w:type="paragraph" w:styleId="FootnoteText">
    <w:name w:val="footnote text"/>
    <w:basedOn w:val="Normal"/>
    <w:link w:val="FootnoteTextChar"/>
    <w:semiHidden/>
    <w:rsid w:val="00E15E86"/>
    <w:pPr>
      <w:tabs>
        <w:tab w:val="left" w:pos="851"/>
      </w:tabs>
      <w:spacing w:after="60"/>
      <w:ind w:left="851" w:hanging="851"/>
    </w:pPr>
    <w:rPr>
      <w:rFonts w:ascii="Tahoma" w:hAnsi="Tahoma"/>
      <w:sz w:val="16"/>
    </w:rPr>
  </w:style>
  <w:style w:type="paragraph" w:styleId="Header">
    <w:name w:val="header"/>
    <w:basedOn w:val="Normal"/>
    <w:link w:val="HeaderChar"/>
    <w:rsid w:val="00E15E86"/>
    <w:pPr>
      <w:tabs>
        <w:tab w:val="center" w:pos="4536"/>
        <w:tab w:val="right" w:pos="9072"/>
      </w:tabs>
    </w:pPr>
    <w:rPr>
      <w:noProof/>
      <w:sz w:val="14"/>
    </w:rPr>
  </w:style>
  <w:style w:type="paragraph" w:customStyle="1" w:styleId="Level1">
    <w:name w:val="Level 1"/>
    <w:basedOn w:val="Body1"/>
    <w:link w:val="Level1Char"/>
    <w:qFormat/>
    <w:rsid w:val="008831E4"/>
    <w:pPr>
      <w:numPr>
        <w:numId w:val="13"/>
      </w:numPr>
      <w:outlineLvl w:val="0"/>
    </w:pPr>
  </w:style>
  <w:style w:type="character" w:customStyle="1" w:styleId="Level1asHeadingtext">
    <w:name w:val="Level 1 as Heading (text)"/>
    <w:basedOn w:val="DefaultParagraphFont"/>
    <w:rsid w:val="00E15E86"/>
    <w:rPr>
      <w:b/>
    </w:rPr>
  </w:style>
  <w:style w:type="paragraph" w:customStyle="1" w:styleId="Level2">
    <w:name w:val="Level 2"/>
    <w:basedOn w:val="Body2"/>
    <w:qFormat/>
    <w:rsid w:val="008831E4"/>
    <w:pPr>
      <w:numPr>
        <w:ilvl w:val="1"/>
        <w:numId w:val="13"/>
      </w:numPr>
      <w:outlineLvl w:val="1"/>
    </w:pPr>
  </w:style>
  <w:style w:type="character" w:customStyle="1" w:styleId="Level2asHeadingtext">
    <w:name w:val="Level 2 as Heading (text)"/>
    <w:basedOn w:val="DefaultParagraphFont"/>
    <w:rsid w:val="00E15E86"/>
    <w:rPr>
      <w:b/>
    </w:rPr>
  </w:style>
  <w:style w:type="paragraph" w:customStyle="1" w:styleId="Level3">
    <w:name w:val="Level 3"/>
    <w:basedOn w:val="Body3"/>
    <w:qFormat/>
    <w:rsid w:val="008831E4"/>
    <w:pPr>
      <w:numPr>
        <w:ilvl w:val="2"/>
        <w:numId w:val="13"/>
      </w:numPr>
      <w:outlineLvl w:val="2"/>
    </w:pPr>
  </w:style>
  <w:style w:type="character" w:customStyle="1" w:styleId="Level3asHeadingtext">
    <w:name w:val="Level 3 as Heading (text)"/>
    <w:basedOn w:val="DefaultParagraphFont"/>
    <w:rsid w:val="00E15E86"/>
    <w:rPr>
      <w:b/>
    </w:rPr>
  </w:style>
  <w:style w:type="paragraph" w:customStyle="1" w:styleId="Level4">
    <w:name w:val="Level 4"/>
    <w:basedOn w:val="Body4"/>
    <w:qFormat/>
    <w:rsid w:val="008831E4"/>
    <w:pPr>
      <w:numPr>
        <w:ilvl w:val="3"/>
        <w:numId w:val="13"/>
      </w:numPr>
      <w:outlineLvl w:val="3"/>
    </w:pPr>
  </w:style>
  <w:style w:type="paragraph" w:customStyle="1" w:styleId="Level5">
    <w:name w:val="Level 5"/>
    <w:basedOn w:val="Body5"/>
    <w:qFormat/>
    <w:rsid w:val="008831E4"/>
    <w:pPr>
      <w:numPr>
        <w:ilvl w:val="4"/>
        <w:numId w:val="13"/>
      </w:numPr>
      <w:outlineLvl w:val="4"/>
    </w:pPr>
  </w:style>
  <w:style w:type="character" w:styleId="PageNumber">
    <w:name w:val="page number"/>
    <w:basedOn w:val="DefaultParagraphFont"/>
    <w:semiHidden/>
    <w:rsid w:val="00EB65EC"/>
    <w:rPr>
      <w:sz w:val="14"/>
    </w:rPr>
  </w:style>
  <w:style w:type="paragraph" w:customStyle="1" w:styleId="Parties">
    <w:name w:val="Parties"/>
    <w:basedOn w:val="Body1"/>
    <w:qFormat/>
    <w:rsid w:val="008831E4"/>
    <w:pPr>
      <w:numPr>
        <w:numId w:val="8"/>
      </w:numPr>
    </w:pPr>
  </w:style>
  <w:style w:type="paragraph" w:customStyle="1" w:styleId="Schedule">
    <w:name w:val="Schedule"/>
    <w:basedOn w:val="Normal"/>
    <w:semiHidden/>
    <w:rsid w:val="001B72FD"/>
    <w:pPr>
      <w:keepNext/>
      <w:numPr>
        <w:numId w:val="3"/>
      </w:numPr>
      <w:spacing w:after="240"/>
      <w:jc w:val="center"/>
    </w:pPr>
    <w:rPr>
      <w:b/>
      <w:caps/>
      <w:sz w:val="24"/>
    </w:rPr>
  </w:style>
  <w:style w:type="paragraph" w:customStyle="1" w:styleId="ScheduleTitle">
    <w:name w:val="Schedule Title"/>
    <w:basedOn w:val="Body"/>
    <w:qFormat/>
    <w:rsid w:val="008831E4"/>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rsid w:val="008831E4"/>
    <w:pPr>
      <w:numPr>
        <w:numId w:val="10"/>
      </w:numPr>
      <w:tabs>
        <w:tab w:val="clear" w:pos="1843"/>
        <w:tab w:val="clear" w:pos="3119"/>
        <w:tab w:val="clear" w:pos="4253"/>
      </w:tabs>
    </w:pPr>
  </w:style>
  <w:style w:type="paragraph" w:customStyle="1" w:styleId="Sideheading">
    <w:name w:val="Sideheading"/>
    <w:basedOn w:val="Body"/>
    <w:qFormat/>
    <w:rsid w:val="008831E4"/>
    <w:pPr>
      <w:tabs>
        <w:tab w:val="clear" w:pos="1843"/>
        <w:tab w:val="clear" w:pos="3119"/>
        <w:tab w:val="clear" w:pos="4253"/>
      </w:tabs>
    </w:pPr>
    <w:rPr>
      <w:b/>
      <w:caps/>
    </w:rPr>
  </w:style>
  <w:style w:type="paragraph" w:customStyle="1" w:styleId="iBankingDefinition">
    <w:name w:val="(i) Banking Definition"/>
    <w:basedOn w:val="aBankingDefinition"/>
    <w:qFormat/>
    <w:rsid w:val="008831E4"/>
    <w:pPr>
      <w:numPr>
        <w:ilvl w:val="1"/>
      </w:numPr>
    </w:pPr>
  </w:style>
  <w:style w:type="paragraph" w:styleId="TOC1">
    <w:name w:val="toc 1"/>
    <w:basedOn w:val="Body"/>
    <w:next w:val="Normal"/>
    <w:uiPriority w:val="39"/>
    <w:rsid w:val="006B2316"/>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rsid w:val="006B2316"/>
    <w:pPr>
      <w:tabs>
        <w:tab w:val="left" w:pos="1680"/>
      </w:tabs>
      <w:ind w:left="1679" w:hanging="828"/>
    </w:pPr>
    <w:rPr>
      <w:caps w:val="0"/>
    </w:rPr>
  </w:style>
  <w:style w:type="paragraph" w:styleId="TOC3">
    <w:name w:val="toc 3"/>
    <w:basedOn w:val="TOC1"/>
    <w:next w:val="Normal"/>
    <w:uiPriority w:val="39"/>
    <w:rsid w:val="006B2316"/>
    <w:rPr>
      <w:caps w:val="0"/>
    </w:rPr>
  </w:style>
  <w:style w:type="paragraph" w:styleId="TOC4">
    <w:name w:val="toc 4"/>
    <w:basedOn w:val="TOC1"/>
    <w:next w:val="Normal"/>
    <w:uiPriority w:val="39"/>
    <w:rsid w:val="006B2316"/>
    <w:pPr>
      <w:keepNext/>
    </w:pPr>
    <w:rPr>
      <w:b/>
      <w:caps w:val="0"/>
    </w:rPr>
  </w:style>
  <w:style w:type="paragraph" w:styleId="TOC5">
    <w:name w:val="toc 5"/>
    <w:basedOn w:val="TOC1"/>
    <w:next w:val="Normal"/>
    <w:uiPriority w:val="39"/>
    <w:rsid w:val="006B2316"/>
    <w:pPr>
      <w:ind w:firstLine="0"/>
    </w:pPr>
    <w:rPr>
      <w:caps w:val="0"/>
    </w:rPr>
  </w:style>
  <w:style w:type="paragraph" w:styleId="TOC6">
    <w:name w:val="toc 6"/>
    <w:basedOn w:val="TOC1"/>
    <w:next w:val="Normal"/>
    <w:semiHidden/>
    <w:rsid w:val="006B2316"/>
    <w:pPr>
      <w:ind w:left="2835" w:hanging="1134"/>
    </w:pPr>
    <w:rPr>
      <w:caps w:val="0"/>
    </w:rPr>
  </w:style>
  <w:style w:type="paragraph" w:customStyle="1" w:styleId="FootnoteTextContinuation">
    <w:name w:val="Footnote Text Continuation"/>
    <w:basedOn w:val="FootnoteText"/>
    <w:rsid w:val="00E15E86"/>
    <w:pPr>
      <w:ind w:firstLine="0"/>
    </w:pPr>
  </w:style>
  <w:style w:type="paragraph" w:customStyle="1" w:styleId="Part">
    <w:name w:val="Part"/>
    <w:basedOn w:val="Normal"/>
    <w:qFormat/>
    <w:rsid w:val="008831E4"/>
    <w:pPr>
      <w:numPr>
        <w:numId w:val="11"/>
      </w:numPr>
      <w:spacing w:after="240"/>
    </w:pPr>
    <w:rPr>
      <w:b/>
    </w:rPr>
  </w:style>
  <w:style w:type="paragraph" w:customStyle="1" w:styleId="abcdDefinition">
    <w:name w:val="(a) (b) (c) (d) Definition"/>
    <w:basedOn w:val="aDefinition"/>
    <w:rsid w:val="003D4696"/>
    <w:pPr>
      <w:numPr>
        <w:numId w:val="1"/>
      </w:numPr>
      <w:tabs>
        <w:tab w:val="left" w:pos="851"/>
      </w:tabs>
    </w:pPr>
  </w:style>
  <w:style w:type="paragraph" w:customStyle="1" w:styleId="Contentheading">
    <w:name w:val="Content heading"/>
    <w:basedOn w:val="Normal"/>
    <w:next w:val="Body"/>
    <w:rsid w:val="006B2316"/>
    <w:pPr>
      <w:pageBreakBefore/>
      <w:framePr w:w="9072" w:vSpace="142" w:wrap="notBeside" w:vAnchor="text" w:hAnchor="text" w:y="7"/>
      <w:pBdr>
        <w:bottom w:val="single" w:sz="4" w:space="1" w:color="auto"/>
      </w:pBdr>
      <w:spacing w:after="2200"/>
    </w:pPr>
    <w:rPr>
      <w:sz w:val="40"/>
      <w:szCs w:val="40"/>
    </w:rPr>
  </w:style>
  <w:style w:type="paragraph" w:customStyle="1" w:styleId="Contentpage">
    <w:name w:val="Content page"/>
    <w:basedOn w:val="Body"/>
    <w:rsid w:val="006B2316"/>
    <w:pPr>
      <w:tabs>
        <w:tab w:val="clear" w:pos="1843"/>
        <w:tab w:val="clear" w:pos="3119"/>
        <w:tab w:val="clear" w:pos="4253"/>
        <w:tab w:val="right" w:pos="9072"/>
      </w:tabs>
    </w:pPr>
    <w:rPr>
      <w:b/>
    </w:rPr>
  </w:style>
  <w:style w:type="character" w:customStyle="1" w:styleId="FooterChar">
    <w:name w:val="Footer Char"/>
    <w:basedOn w:val="DefaultParagraphFont"/>
    <w:link w:val="Footer"/>
    <w:rsid w:val="00EB65EC"/>
    <w:rPr>
      <w:noProof/>
      <w:sz w:val="14"/>
    </w:rPr>
  </w:style>
  <w:style w:type="character" w:customStyle="1" w:styleId="FootnoteTextChar">
    <w:name w:val="Footnote Text Char"/>
    <w:basedOn w:val="DefaultParagraphFont"/>
    <w:link w:val="FootnoteText"/>
    <w:semiHidden/>
    <w:rsid w:val="00E15E86"/>
    <w:rPr>
      <w:rFonts w:ascii="Tahoma" w:hAnsi="Tahoma"/>
      <w:sz w:val="16"/>
    </w:rPr>
  </w:style>
  <w:style w:type="character" w:customStyle="1" w:styleId="HeaderChar">
    <w:name w:val="Header Char"/>
    <w:basedOn w:val="DefaultParagraphFont"/>
    <w:link w:val="Header"/>
    <w:rsid w:val="00E15E86"/>
    <w:rPr>
      <w:noProof/>
      <w:sz w:val="14"/>
    </w:rPr>
  </w:style>
  <w:style w:type="paragraph" w:customStyle="1" w:styleId="ExtraInfo">
    <w:name w:val="ExtraInfo"/>
    <w:basedOn w:val="Normal"/>
    <w:rsid w:val="00E15E86"/>
    <w:pPr>
      <w:framePr w:w="2206" w:h="919" w:hSpace="181" w:wrap="around" w:vAnchor="page" w:hAnchor="page" w:x="9385" w:y="211"/>
      <w:shd w:val="clear" w:color="auto" w:fill="FFFFFF"/>
    </w:pPr>
    <w:rPr>
      <w:sz w:val="14"/>
      <w:szCs w:val="14"/>
    </w:rPr>
  </w:style>
  <w:style w:type="paragraph" w:styleId="ListParagraph">
    <w:name w:val="List Paragraph"/>
    <w:basedOn w:val="Normal"/>
    <w:uiPriority w:val="34"/>
    <w:qFormat/>
    <w:rsid w:val="00E15E86"/>
    <w:pPr>
      <w:ind w:left="720"/>
      <w:contextualSpacing/>
    </w:pPr>
  </w:style>
  <w:style w:type="paragraph" w:customStyle="1" w:styleId="Level6">
    <w:name w:val="Level 6"/>
    <w:basedOn w:val="Level5"/>
    <w:rsid w:val="00E87824"/>
    <w:pPr>
      <w:numPr>
        <w:ilvl w:val="5"/>
      </w:numPr>
    </w:pPr>
  </w:style>
  <w:style w:type="paragraph" w:customStyle="1" w:styleId="Body6">
    <w:name w:val="Body 6"/>
    <w:basedOn w:val="Body5"/>
    <w:rsid w:val="00491608"/>
    <w:pPr>
      <w:ind w:left="3686"/>
    </w:pPr>
  </w:style>
  <w:style w:type="paragraph" w:customStyle="1" w:styleId="Level7">
    <w:name w:val="Level 7"/>
    <w:basedOn w:val="Body7"/>
    <w:rsid w:val="00E87824"/>
    <w:pPr>
      <w:numPr>
        <w:ilvl w:val="6"/>
        <w:numId w:val="13"/>
      </w:numPr>
    </w:pPr>
  </w:style>
  <w:style w:type="paragraph" w:customStyle="1" w:styleId="Body7">
    <w:name w:val="Body 7"/>
    <w:basedOn w:val="Body6"/>
    <w:rsid w:val="00491608"/>
    <w:pPr>
      <w:ind w:left="4253"/>
    </w:pPr>
  </w:style>
  <w:style w:type="paragraph" w:customStyle="1" w:styleId="PartBanking">
    <w:name w:val="Part (Banking)"/>
    <w:basedOn w:val="Body"/>
    <w:rsid w:val="00E87824"/>
    <w:pPr>
      <w:numPr>
        <w:numId w:val="2"/>
      </w:numPr>
      <w:jc w:val="center"/>
    </w:pPr>
    <w:rPr>
      <w:b/>
    </w:rPr>
  </w:style>
  <w:style w:type="paragraph" w:customStyle="1" w:styleId="Section">
    <w:name w:val="Section"/>
    <w:basedOn w:val="Normal"/>
    <w:next w:val="Body"/>
    <w:rsid w:val="00310C8E"/>
    <w:pPr>
      <w:numPr>
        <w:numId w:val="4"/>
      </w:numPr>
      <w:spacing w:line="480" w:lineRule="auto"/>
      <w:jc w:val="center"/>
    </w:pPr>
    <w:rPr>
      <w:b/>
    </w:rPr>
  </w:style>
  <w:style w:type="character" w:styleId="CommentReference">
    <w:name w:val="annotation reference"/>
    <w:basedOn w:val="DefaultParagraphFont"/>
    <w:uiPriority w:val="99"/>
    <w:semiHidden/>
    <w:unhideWhenUsed/>
    <w:rsid w:val="000F451D"/>
    <w:rPr>
      <w:sz w:val="16"/>
      <w:szCs w:val="16"/>
    </w:rPr>
  </w:style>
  <w:style w:type="paragraph" w:styleId="CommentText">
    <w:name w:val="annotation text"/>
    <w:basedOn w:val="Normal"/>
    <w:link w:val="CommentTextChar"/>
    <w:uiPriority w:val="99"/>
    <w:unhideWhenUsed/>
    <w:rsid w:val="000F451D"/>
    <w:rPr>
      <w:sz w:val="20"/>
      <w:szCs w:val="20"/>
    </w:rPr>
  </w:style>
  <w:style w:type="character" w:customStyle="1" w:styleId="CommentTextChar">
    <w:name w:val="Comment Text Char"/>
    <w:basedOn w:val="DefaultParagraphFont"/>
    <w:link w:val="CommentText"/>
    <w:uiPriority w:val="99"/>
    <w:rsid w:val="000F451D"/>
    <w:rPr>
      <w:sz w:val="20"/>
      <w:szCs w:val="20"/>
    </w:rPr>
  </w:style>
  <w:style w:type="paragraph" w:styleId="CommentSubject">
    <w:name w:val="annotation subject"/>
    <w:basedOn w:val="CommentText"/>
    <w:next w:val="CommentText"/>
    <w:link w:val="CommentSubjectChar"/>
    <w:uiPriority w:val="99"/>
    <w:semiHidden/>
    <w:unhideWhenUsed/>
    <w:rsid w:val="000F451D"/>
    <w:rPr>
      <w:b/>
      <w:bCs/>
    </w:rPr>
  </w:style>
  <w:style w:type="character" w:customStyle="1" w:styleId="CommentSubjectChar">
    <w:name w:val="Comment Subject Char"/>
    <w:basedOn w:val="CommentTextChar"/>
    <w:link w:val="CommentSubject"/>
    <w:uiPriority w:val="99"/>
    <w:semiHidden/>
    <w:rsid w:val="000F451D"/>
    <w:rPr>
      <w:b/>
      <w:bCs/>
      <w:sz w:val="20"/>
      <w:szCs w:val="20"/>
    </w:rPr>
  </w:style>
  <w:style w:type="paragraph" w:styleId="Revision">
    <w:name w:val="Revision"/>
    <w:hidden/>
    <w:uiPriority w:val="99"/>
    <w:semiHidden/>
    <w:rsid w:val="00B84143"/>
  </w:style>
  <w:style w:type="character" w:styleId="Hyperlink">
    <w:name w:val="Hyperlink"/>
    <w:rsid w:val="00E23C99"/>
    <w:rPr>
      <w:color w:val="0000FF"/>
      <w:u w:val="single"/>
    </w:rPr>
  </w:style>
  <w:style w:type="character" w:customStyle="1" w:styleId="Body1Char">
    <w:name w:val="Body 1 Char"/>
    <w:link w:val="Body1"/>
    <w:locked/>
    <w:rsid w:val="00BD75D1"/>
  </w:style>
  <w:style w:type="character" w:customStyle="1" w:styleId="BodyChar">
    <w:name w:val="Body Char"/>
    <w:link w:val="Body"/>
    <w:locked/>
    <w:rsid w:val="00D856B8"/>
  </w:style>
  <w:style w:type="character" w:customStyle="1" w:styleId="Level1Char">
    <w:name w:val="Level 1 Char"/>
    <w:link w:val="Level1"/>
    <w:locked/>
    <w:rsid w:val="004F3C18"/>
  </w:style>
  <w:style w:type="character" w:styleId="UnresolvedMention">
    <w:name w:val="Unresolved Mention"/>
    <w:basedOn w:val="DefaultParagraphFont"/>
    <w:uiPriority w:val="99"/>
    <w:semiHidden/>
    <w:unhideWhenUsed/>
    <w:rsid w:val="00EA0DD2"/>
    <w:rPr>
      <w:color w:val="605E5C"/>
      <w:shd w:val="clear" w:color="auto" w:fill="E1DFDD"/>
    </w:rPr>
  </w:style>
  <w:style w:type="character" w:styleId="FollowedHyperlink">
    <w:name w:val="FollowedHyperlink"/>
    <w:basedOn w:val="DefaultParagraphFont"/>
    <w:uiPriority w:val="99"/>
    <w:semiHidden/>
    <w:unhideWhenUsed/>
    <w:rsid w:val="00853A5C"/>
    <w:rPr>
      <w:color w:val="954F72" w:themeColor="followedHyperlink"/>
      <w:u w:val="single"/>
    </w:rPr>
  </w:style>
  <w:style w:type="table" w:styleId="TableGrid">
    <w:name w:val="Table Grid"/>
    <w:basedOn w:val="TableNormal"/>
    <w:uiPriority w:val="39"/>
    <w:rsid w:val="00F048CB"/>
    <w:rPr>
      <w:rFonts w:ascii="Times New Roman" w:hAnsi="Times New Roman"/>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870272">
      <w:bodyDiv w:val="1"/>
      <w:marLeft w:val="0"/>
      <w:marRight w:val="0"/>
      <w:marTop w:val="0"/>
      <w:marBottom w:val="0"/>
      <w:divBdr>
        <w:top w:val="none" w:sz="0" w:space="0" w:color="auto"/>
        <w:left w:val="none" w:sz="0" w:space="0" w:color="auto"/>
        <w:bottom w:val="none" w:sz="0" w:space="0" w:color="auto"/>
        <w:right w:val="none" w:sz="0" w:space="0" w:color="auto"/>
      </w:divBdr>
    </w:div>
    <w:div w:id="142041926">
      <w:bodyDiv w:val="1"/>
      <w:marLeft w:val="0"/>
      <w:marRight w:val="0"/>
      <w:marTop w:val="0"/>
      <w:marBottom w:val="0"/>
      <w:divBdr>
        <w:top w:val="none" w:sz="0" w:space="0" w:color="auto"/>
        <w:left w:val="none" w:sz="0" w:space="0" w:color="auto"/>
        <w:bottom w:val="none" w:sz="0" w:space="0" w:color="auto"/>
        <w:right w:val="none" w:sz="0" w:space="0" w:color="auto"/>
      </w:divBdr>
    </w:div>
    <w:div w:id="148517759">
      <w:bodyDiv w:val="1"/>
      <w:marLeft w:val="0"/>
      <w:marRight w:val="0"/>
      <w:marTop w:val="0"/>
      <w:marBottom w:val="0"/>
      <w:divBdr>
        <w:top w:val="none" w:sz="0" w:space="0" w:color="auto"/>
        <w:left w:val="none" w:sz="0" w:space="0" w:color="auto"/>
        <w:bottom w:val="none" w:sz="0" w:space="0" w:color="auto"/>
        <w:right w:val="none" w:sz="0" w:space="0" w:color="auto"/>
      </w:divBdr>
    </w:div>
    <w:div w:id="158271321">
      <w:bodyDiv w:val="1"/>
      <w:marLeft w:val="0"/>
      <w:marRight w:val="0"/>
      <w:marTop w:val="0"/>
      <w:marBottom w:val="0"/>
      <w:divBdr>
        <w:top w:val="none" w:sz="0" w:space="0" w:color="auto"/>
        <w:left w:val="none" w:sz="0" w:space="0" w:color="auto"/>
        <w:bottom w:val="none" w:sz="0" w:space="0" w:color="auto"/>
        <w:right w:val="none" w:sz="0" w:space="0" w:color="auto"/>
      </w:divBdr>
    </w:div>
    <w:div w:id="202256430">
      <w:bodyDiv w:val="1"/>
      <w:marLeft w:val="0"/>
      <w:marRight w:val="0"/>
      <w:marTop w:val="0"/>
      <w:marBottom w:val="0"/>
      <w:divBdr>
        <w:top w:val="none" w:sz="0" w:space="0" w:color="auto"/>
        <w:left w:val="none" w:sz="0" w:space="0" w:color="auto"/>
        <w:bottom w:val="none" w:sz="0" w:space="0" w:color="auto"/>
        <w:right w:val="none" w:sz="0" w:space="0" w:color="auto"/>
      </w:divBdr>
    </w:div>
    <w:div w:id="246037663">
      <w:bodyDiv w:val="1"/>
      <w:marLeft w:val="0"/>
      <w:marRight w:val="0"/>
      <w:marTop w:val="0"/>
      <w:marBottom w:val="0"/>
      <w:divBdr>
        <w:top w:val="none" w:sz="0" w:space="0" w:color="auto"/>
        <w:left w:val="none" w:sz="0" w:space="0" w:color="auto"/>
        <w:bottom w:val="none" w:sz="0" w:space="0" w:color="auto"/>
        <w:right w:val="none" w:sz="0" w:space="0" w:color="auto"/>
      </w:divBdr>
    </w:div>
    <w:div w:id="353115487">
      <w:bodyDiv w:val="1"/>
      <w:marLeft w:val="0"/>
      <w:marRight w:val="0"/>
      <w:marTop w:val="0"/>
      <w:marBottom w:val="0"/>
      <w:divBdr>
        <w:top w:val="none" w:sz="0" w:space="0" w:color="auto"/>
        <w:left w:val="none" w:sz="0" w:space="0" w:color="auto"/>
        <w:bottom w:val="none" w:sz="0" w:space="0" w:color="auto"/>
        <w:right w:val="none" w:sz="0" w:space="0" w:color="auto"/>
      </w:divBdr>
    </w:div>
    <w:div w:id="404688711">
      <w:bodyDiv w:val="1"/>
      <w:marLeft w:val="0"/>
      <w:marRight w:val="0"/>
      <w:marTop w:val="0"/>
      <w:marBottom w:val="0"/>
      <w:divBdr>
        <w:top w:val="none" w:sz="0" w:space="0" w:color="auto"/>
        <w:left w:val="none" w:sz="0" w:space="0" w:color="auto"/>
        <w:bottom w:val="none" w:sz="0" w:space="0" w:color="auto"/>
        <w:right w:val="none" w:sz="0" w:space="0" w:color="auto"/>
      </w:divBdr>
    </w:div>
    <w:div w:id="421075729">
      <w:bodyDiv w:val="1"/>
      <w:marLeft w:val="0"/>
      <w:marRight w:val="0"/>
      <w:marTop w:val="0"/>
      <w:marBottom w:val="0"/>
      <w:divBdr>
        <w:top w:val="none" w:sz="0" w:space="0" w:color="auto"/>
        <w:left w:val="none" w:sz="0" w:space="0" w:color="auto"/>
        <w:bottom w:val="none" w:sz="0" w:space="0" w:color="auto"/>
        <w:right w:val="none" w:sz="0" w:space="0" w:color="auto"/>
      </w:divBdr>
    </w:div>
    <w:div w:id="671496830">
      <w:bodyDiv w:val="1"/>
      <w:marLeft w:val="0"/>
      <w:marRight w:val="0"/>
      <w:marTop w:val="0"/>
      <w:marBottom w:val="0"/>
      <w:divBdr>
        <w:top w:val="none" w:sz="0" w:space="0" w:color="auto"/>
        <w:left w:val="none" w:sz="0" w:space="0" w:color="auto"/>
        <w:bottom w:val="none" w:sz="0" w:space="0" w:color="auto"/>
        <w:right w:val="none" w:sz="0" w:space="0" w:color="auto"/>
      </w:divBdr>
    </w:div>
    <w:div w:id="777986930">
      <w:bodyDiv w:val="1"/>
      <w:marLeft w:val="0"/>
      <w:marRight w:val="0"/>
      <w:marTop w:val="0"/>
      <w:marBottom w:val="0"/>
      <w:divBdr>
        <w:top w:val="none" w:sz="0" w:space="0" w:color="auto"/>
        <w:left w:val="none" w:sz="0" w:space="0" w:color="auto"/>
        <w:bottom w:val="none" w:sz="0" w:space="0" w:color="auto"/>
        <w:right w:val="none" w:sz="0" w:space="0" w:color="auto"/>
      </w:divBdr>
    </w:div>
    <w:div w:id="812604216">
      <w:bodyDiv w:val="1"/>
      <w:marLeft w:val="0"/>
      <w:marRight w:val="0"/>
      <w:marTop w:val="0"/>
      <w:marBottom w:val="0"/>
      <w:divBdr>
        <w:top w:val="none" w:sz="0" w:space="0" w:color="auto"/>
        <w:left w:val="none" w:sz="0" w:space="0" w:color="auto"/>
        <w:bottom w:val="none" w:sz="0" w:space="0" w:color="auto"/>
        <w:right w:val="none" w:sz="0" w:space="0" w:color="auto"/>
      </w:divBdr>
    </w:div>
    <w:div w:id="816798015">
      <w:bodyDiv w:val="1"/>
      <w:marLeft w:val="0"/>
      <w:marRight w:val="0"/>
      <w:marTop w:val="0"/>
      <w:marBottom w:val="0"/>
      <w:divBdr>
        <w:top w:val="none" w:sz="0" w:space="0" w:color="auto"/>
        <w:left w:val="none" w:sz="0" w:space="0" w:color="auto"/>
        <w:bottom w:val="none" w:sz="0" w:space="0" w:color="auto"/>
        <w:right w:val="none" w:sz="0" w:space="0" w:color="auto"/>
      </w:divBdr>
    </w:div>
    <w:div w:id="922758338">
      <w:bodyDiv w:val="1"/>
      <w:marLeft w:val="0"/>
      <w:marRight w:val="0"/>
      <w:marTop w:val="0"/>
      <w:marBottom w:val="0"/>
      <w:divBdr>
        <w:top w:val="none" w:sz="0" w:space="0" w:color="auto"/>
        <w:left w:val="none" w:sz="0" w:space="0" w:color="auto"/>
        <w:bottom w:val="none" w:sz="0" w:space="0" w:color="auto"/>
        <w:right w:val="none" w:sz="0" w:space="0" w:color="auto"/>
      </w:divBdr>
    </w:div>
    <w:div w:id="1068383357">
      <w:bodyDiv w:val="1"/>
      <w:marLeft w:val="0"/>
      <w:marRight w:val="0"/>
      <w:marTop w:val="0"/>
      <w:marBottom w:val="0"/>
      <w:divBdr>
        <w:top w:val="none" w:sz="0" w:space="0" w:color="auto"/>
        <w:left w:val="none" w:sz="0" w:space="0" w:color="auto"/>
        <w:bottom w:val="none" w:sz="0" w:space="0" w:color="auto"/>
        <w:right w:val="none" w:sz="0" w:space="0" w:color="auto"/>
      </w:divBdr>
    </w:div>
    <w:div w:id="1139953323">
      <w:bodyDiv w:val="1"/>
      <w:marLeft w:val="0"/>
      <w:marRight w:val="0"/>
      <w:marTop w:val="0"/>
      <w:marBottom w:val="0"/>
      <w:divBdr>
        <w:top w:val="none" w:sz="0" w:space="0" w:color="auto"/>
        <w:left w:val="none" w:sz="0" w:space="0" w:color="auto"/>
        <w:bottom w:val="none" w:sz="0" w:space="0" w:color="auto"/>
        <w:right w:val="none" w:sz="0" w:space="0" w:color="auto"/>
      </w:divBdr>
    </w:div>
    <w:div w:id="1185827750">
      <w:bodyDiv w:val="1"/>
      <w:marLeft w:val="0"/>
      <w:marRight w:val="0"/>
      <w:marTop w:val="0"/>
      <w:marBottom w:val="0"/>
      <w:divBdr>
        <w:top w:val="none" w:sz="0" w:space="0" w:color="auto"/>
        <w:left w:val="none" w:sz="0" w:space="0" w:color="auto"/>
        <w:bottom w:val="none" w:sz="0" w:space="0" w:color="auto"/>
        <w:right w:val="none" w:sz="0" w:space="0" w:color="auto"/>
      </w:divBdr>
    </w:div>
    <w:div w:id="1187252355">
      <w:bodyDiv w:val="1"/>
      <w:marLeft w:val="0"/>
      <w:marRight w:val="0"/>
      <w:marTop w:val="0"/>
      <w:marBottom w:val="0"/>
      <w:divBdr>
        <w:top w:val="none" w:sz="0" w:space="0" w:color="auto"/>
        <w:left w:val="none" w:sz="0" w:space="0" w:color="auto"/>
        <w:bottom w:val="none" w:sz="0" w:space="0" w:color="auto"/>
        <w:right w:val="none" w:sz="0" w:space="0" w:color="auto"/>
      </w:divBdr>
    </w:div>
    <w:div w:id="1200049779">
      <w:bodyDiv w:val="1"/>
      <w:marLeft w:val="0"/>
      <w:marRight w:val="0"/>
      <w:marTop w:val="0"/>
      <w:marBottom w:val="0"/>
      <w:divBdr>
        <w:top w:val="none" w:sz="0" w:space="0" w:color="auto"/>
        <w:left w:val="none" w:sz="0" w:space="0" w:color="auto"/>
        <w:bottom w:val="none" w:sz="0" w:space="0" w:color="auto"/>
        <w:right w:val="none" w:sz="0" w:space="0" w:color="auto"/>
      </w:divBdr>
    </w:div>
    <w:div w:id="1355615818">
      <w:bodyDiv w:val="1"/>
      <w:marLeft w:val="0"/>
      <w:marRight w:val="0"/>
      <w:marTop w:val="0"/>
      <w:marBottom w:val="0"/>
      <w:divBdr>
        <w:top w:val="none" w:sz="0" w:space="0" w:color="auto"/>
        <w:left w:val="none" w:sz="0" w:space="0" w:color="auto"/>
        <w:bottom w:val="none" w:sz="0" w:space="0" w:color="auto"/>
        <w:right w:val="none" w:sz="0" w:space="0" w:color="auto"/>
      </w:divBdr>
    </w:div>
    <w:div w:id="1381630535">
      <w:bodyDiv w:val="1"/>
      <w:marLeft w:val="0"/>
      <w:marRight w:val="0"/>
      <w:marTop w:val="0"/>
      <w:marBottom w:val="0"/>
      <w:divBdr>
        <w:top w:val="none" w:sz="0" w:space="0" w:color="auto"/>
        <w:left w:val="none" w:sz="0" w:space="0" w:color="auto"/>
        <w:bottom w:val="none" w:sz="0" w:space="0" w:color="auto"/>
        <w:right w:val="none" w:sz="0" w:space="0" w:color="auto"/>
      </w:divBdr>
    </w:div>
    <w:div w:id="1391149776">
      <w:bodyDiv w:val="1"/>
      <w:marLeft w:val="0"/>
      <w:marRight w:val="0"/>
      <w:marTop w:val="0"/>
      <w:marBottom w:val="0"/>
      <w:divBdr>
        <w:top w:val="none" w:sz="0" w:space="0" w:color="auto"/>
        <w:left w:val="none" w:sz="0" w:space="0" w:color="auto"/>
        <w:bottom w:val="none" w:sz="0" w:space="0" w:color="auto"/>
        <w:right w:val="none" w:sz="0" w:space="0" w:color="auto"/>
      </w:divBdr>
    </w:div>
    <w:div w:id="1391268875">
      <w:bodyDiv w:val="1"/>
      <w:marLeft w:val="0"/>
      <w:marRight w:val="0"/>
      <w:marTop w:val="0"/>
      <w:marBottom w:val="0"/>
      <w:divBdr>
        <w:top w:val="none" w:sz="0" w:space="0" w:color="auto"/>
        <w:left w:val="none" w:sz="0" w:space="0" w:color="auto"/>
        <w:bottom w:val="none" w:sz="0" w:space="0" w:color="auto"/>
        <w:right w:val="none" w:sz="0" w:space="0" w:color="auto"/>
      </w:divBdr>
    </w:div>
    <w:div w:id="1585190364">
      <w:bodyDiv w:val="1"/>
      <w:marLeft w:val="0"/>
      <w:marRight w:val="0"/>
      <w:marTop w:val="0"/>
      <w:marBottom w:val="0"/>
      <w:divBdr>
        <w:top w:val="none" w:sz="0" w:space="0" w:color="auto"/>
        <w:left w:val="none" w:sz="0" w:space="0" w:color="auto"/>
        <w:bottom w:val="none" w:sz="0" w:space="0" w:color="auto"/>
        <w:right w:val="none" w:sz="0" w:space="0" w:color="auto"/>
      </w:divBdr>
    </w:div>
    <w:div w:id="1654992963">
      <w:bodyDiv w:val="1"/>
      <w:marLeft w:val="0"/>
      <w:marRight w:val="0"/>
      <w:marTop w:val="0"/>
      <w:marBottom w:val="0"/>
      <w:divBdr>
        <w:top w:val="none" w:sz="0" w:space="0" w:color="auto"/>
        <w:left w:val="none" w:sz="0" w:space="0" w:color="auto"/>
        <w:bottom w:val="none" w:sz="0" w:space="0" w:color="auto"/>
        <w:right w:val="none" w:sz="0" w:space="0" w:color="auto"/>
      </w:divBdr>
    </w:div>
    <w:div w:id="1709715275">
      <w:bodyDiv w:val="1"/>
      <w:marLeft w:val="0"/>
      <w:marRight w:val="0"/>
      <w:marTop w:val="0"/>
      <w:marBottom w:val="0"/>
      <w:divBdr>
        <w:top w:val="none" w:sz="0" w:space="0" w:color="auto"/>
        <w:left w:val="none" w:sz="0" w:space="0" w:color="auto"/>
        <w:bottom w:val="none" w:sz="0" w:space="0" w:color="auto"/>
        <w:right w:val="none" w:sz="0" w:space="0" w:color="auto"/>
      </w:divBdr>
    </w:div>
    <w:div w:id="1773086517">
      <w:bodyDiv w:val="1"/>
      <w:marLeft w:val="0"/>
      <w:marRight w:val="0"/>
      <w:marTop w:val="0"/>
      <w:marBottom w:val="0"/>
      <w:divBdr>
        <w:top w:val="none" w:sz="0" w:space="0" w:color="auto"/>
        <w:left w:val="none" w:sz="0" w:space="0" w:color="auto"/>
        <w:bottom w:val="none" w:sz="0" w:space="0" w:color="auto"/>
        <w:right w:val="none" w:sz="0" w:space="0" w:color="auto"/>
      </w:divBdr>
    </w:div>
    <w:div w:id="1879193958">
      <w:bodyDiv w:val="1"/>
      <w:marLeft w:val="0"/>
      <w:marRight w:val="0"/>
      <w:marTop w:val="0"/>
      <w:marBottom w:val="0"/>
      <w:divBdr>
        <w:top w:val="none" w:sz="0" w:space="0" w:color="auto"/>
        <w:left w:val="none" w:sz="0" w:space="0" w:color="auto"/>
        <w:bottom w:val="none" w:sz="0" w:space="0" w:color="auto"/>
        <w:right w:val="none" w:sz="0" w:space="0" w:color="auto"/>
      </w:divBdr>
    </w:div>
    <w:div w:id="1933050752">
      <w:bodyDiv w:val="1"/>
      <w:marLeft w:val="0"/>
      <w:marRight w:val="0"/>
      <w:marTop w:val="0"/>
      <w:marBottom w:val="0"/>
      <w:divBdr>
        <w:top w:val="none" w:sz="0" w:space="0" w:color="auto"/>
        <w:left w:val="none" w:sz="0" w:space="0" w:color="auto"/>
        <w:bottom w:val="none" w:sz="0" w:space="0" w:color="auto"/>
        <w:right w:val="none" w:sz="0" w:space="0" w:color="auto"/>
      </w:divBdr>
    </w:div>
    <w:div w:id="21433842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mailto:info@graingerplc.co.uk"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mailto:info@graingerplc.co.uk" TargetMode="External"/><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root\Templates\house%20styles.dotm" TargetMode="External"/></Relationships>
</file>

<file path=word/theme/theme1.xml><?xml version="1.0" encoding="utf-8"?>
<a:theme xmlns:a="http://schemas.openxmlformats.org/drawingml/2006/main" name="ES Orange">
  <a:themeElements>
    <a:clrScheme name="Custom 1">
      <a:dk1>
        <a:srgbClr val="000000"/>
      </a:dk1>
      <a:lt1>
        <a:sysClr val="window" lastClr="FFFFFF"/>
      </a:lt1>
      <a:dk2>
        <a:srgbClr val="CD051D"/>
      </a:dk2>
      <a:lt2>
        <a:srgbClr val="FEC600"/>
      </a:lt2>
      <a:accent1>
        <a:srgbClr val="0066B2"/>
      </a:accent1>
      <a:accent2>
        <a:srgbClr val="5BC5F2"/>
      </a:accent2>
      <a:accent3>
        <a:srgbClr val="2F912D"/>
      </a:accent3>
      <a:accent4>
        <a:srgbClr val="CAD100"/>
      </a:accent4>
      <a:accent5>
        <a:srgbClr val="F39100"/>
      </a:accent5>
      <a:accent6>
        <a:srgbClr val="711F7E"/>
      </a:accent6>
      <a:hlink>
        <a:srgbClr val="0563C1"/>
      </a:hlink>
      <a:folHlink>
        <a:srgbClr val="954F72"/>
      </a:folHlink>
    </a:clrScheme>
    <a:fontScheme name="All Verdan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ES Orange" id="{844525B9-7595-4198-905A-264A70B47BCE}" vid="{6A00023D-53A6-4C13-B918-AA181F7FCF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
</file>

<file path=customXml/itemProps1.xml><?xml version="1.0" encoding="utf-8"?>
<ds:datastoreItem xmlns:ds="http://schemas.openxmlformats.org/officeDocument/2006/customXml" ds:itemID="{ED002DEB-3FFD-4197-8ADC-2AF4079A528D}">
  <ds:schemaRefs>
    <ds:schemaRef ds:uri="http://schemas.microsoft.com/office/2006/documentManagement/types"/>
    <ds:schemaRef ds:uri="http://purl.org/dc/terms/"/>
    <ds:schemaRef ds:uri="http://schemas.openxmlformats.org/package/2006/metadata/core-properties"/>
    <ds:schemaRef ds:uri="http://schemas.microsoft.com/office/2006/metadata/properties"/>
    <ds:schemaRef ds:uri="b6cf7906-5882-47c4-96bf-fdc90494f886"/>
    <ds:schemaRef ds:uri="http://schemas.microsoft.com/office/infopath/2007/PartnerControls"/>
    <ds:schemaRef ds:uri="http://purl.org/dc/elements/1.1/"/>
    <ds:schemaRef ds:uri="18058145-8a1f-4064-9481-7692c0bcfd6f"/>
    <ds:schemaRef ds:uri="http://www.w3.org/XML/1998/namespace"/>
    <ds:schemaRef ds:uri="http://purl.org/dc/dcmitype/"/>
    <ds:schemaRef ds:uri="1ffbd5dc-7a64-4097-8396-87f6c90b212f"/>
  </ds:schemaRefs>
</ds:datastoreItem>
</file>

<file path=customXml/itemProps2.xml><?xml version="1.0" encoding="utf-8"?>
<ds:datastoreItem xmlns:ds="http://schemas.openxmlformats.org/officeDocument/2006/customXml" ds:itemID="{62A10528-0E51-43F5-859F-0F1EE4D9979A}">
  <ds:schemaRefs>
    <ds:schemaRef ds:uri="http://schemas.microsoft.com/sharepoint/v3/contenttype/forms"/>
  </ds:schemaRefs>
</ds:datastoreItem>
</file>

<file path=customXml/itemProps3.xml><?xml version="1.0" encoding="utf-8"?>
<ds:datastoreItem xmlns:ds="http://schemas.openxmlformats.org/officeDocument/2006/customXml" ds:itemID="{7634C103-96B5-4BD0-9054-65E010B40E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B21578F-F48E-4FFF-8296-36D79C7EA516}">
  <ds:schemaRefs>
    <ds:schemaRef ds:uri="Microsoft.SharePoint.Taxonomy.ContentTypeSync"/>
  </ds:schemaRefs>
</ds:datastoreItem>
</file>

<file path=customXml/itemProps5.xml><?xml version="1.0" encoding="utf-8"?>
<ds:datastoreItem xmlns:ds="http://schemas.openxmlformats.org/officeDocument/2006/customXml" ds:itemID="{145A8A49-E56A-443B-90E1-16F4F165D8AD}">
  <ds:schemaRefs>
    <ds:schemaRef ds:uri="http://schemas.openxmlformats.org/officeDocument/2006/bibliography"/>
  </ds:schemaRefs>
</ds:datastoreItem>
</file>

<file path=customXml/itemProps6.xml><?xml version="1.0" encoding="utf-8"?>
<ds:datastoreItem xmlns:ds="http://schemas.openxmlformats.org/officeDocument/2006/customXml" ds:itemID="{A741AC07-2DF4-481C-BA62-BDECB7255AFB}">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house styles.dotm</Template>
  <TotalTime>3</TotalTime>
  <Pages>112</Pages>
  <Words>38649</Words>
  <Characters>212345</Characters>
  <Application>Microsoft Office Word</Application>
  <DocSecurity>0</DocSecurity>
  <Lines>1769</Lines>
  <Paragraphs>500</Paragraphs>
  <ScaleCrop>false</ScaleCrop>
  <HeadingPairs>
    <vt:vector size="2" baseType="variant">
      <vt:variant>
        <vt:lpstr>Title</vt:lpstr>
      </vt:variant>
      <vt:variant>
        <vt:i4>1</vt:i4>
      </vt:variant>
    </vt:vector>
  </HeadingPairs>
  <TitlesOfParts>
    <vt:vector size="1" baseType="lpstr">
      <vt:lpstr>CAR_LIB1\20157168\9</vt:lpstr>
    </vt:vector>
  </TitlesOfParts>
  <Company>Eversheds</Company>
  <LinksUpToDate>false</LinksUpToDate>
  <CharactersWithSpaces>250494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CAR_LIB1\20157168\9</dc:title>
  <dc:subject/>
  <dc:creator>GeenJO</dc:creator>
  <cp:keywords/>
  <cp:lastModifiedBy>Matthew Pitcairn</cp:lastModifiedBy>
  <cp:revision>3</cp:revision>
  <cp:lastPrinted>2023-02-07T08:42:00Z</cp:lastPrinted>
  <dcterms:created xsi:type="dcterms:W3CDTF">2025-05-02T12:59:00Z</dcterms:created>
  <dcterms:modified xsi:type="dcterms:W3CDTF">2025-06-10T11:03:00Z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CS AutoSave">
    <vt:lpwstr>20220530094534826</vt:lpwstr>
  </property>
  <property fmtid="{D5CDD505-2E9C-101B-9397-08002B2CF9AE}" pid="3" name="ClientID">
    <vt:lpwstr>056985</vt:lpwstr>
  </property>
  <property fmtid="{D5CDD505-2E9C-101B-9397-08002B2CF9AE}" pid="4" name="MatterID">
    <vt:lpwstr>010279</vt:lpwstr>
  </property>
  <property fmtid="{D5CDD505-2E9C-101B-9397-08002B2CF9AE}" pid="5" name="DocType">
    <vt:lpwstr>DOC</vt:lpwstr>
  </property>
  <property fmtid="{D5CDD505-2E9C-101B-9397-08002B2CF9AE}" pid="6" name="iMDocLibrary">
    <vt:lpwstr>CLOUD_UK</vt:lpwstr>
  </property>
  <property fmtid="{D5CDD505-2E9C-101B-9397-08002B2CF9AE}" pid="7" name="iMDocNumber">
    <vt:lpwstr>223427900</vt:lpwstr>
  </property>
  <property fmtid="{D5CDD505-2E9C-101B-9397-08002B2CF9AE}" pid="8" name="iMDocVersion">
    <vt:lpwstr>1</vt:lpwstr>
  </property>
  <property fmtid="{D5CDD505-2E9C-101B-9397-08002B2CF9AE}" pid="9" name="iMDocID">
    <vt:lpwstr>CLOUD_UK\223427900\1</vt:lpwstr>
  </property>
  <property fmtid="{D5CDD505-2E9C-101B-9397-08002B2CF9AE}" pid="10" name="ContentTypeId">
    <vt:lpwstr>0x010100B16301FA1C2D5E4DB9305F31D037531D02070300B4E123A7400DE24C83BA9D1BFCD12C10</vt:lpwstr>
  </property>
  <property fmtid="{D5CDD505-2E9C-101B-9397-08002B2CF9AE}" pid="11" name="Project Document Type">
    <vt:lpwstr>4;#Generic Project Document|258c2ed6-b93b-4ffe-8901-a23f2dc98ec9</vt:lpwstr>
  </property>
  <property fmtid="{D5CDD505-2E9C-101B-9397-08002B2CF9AE}" pid="12" name="MediaServiceImageTags">
    <vt:lpwstr/>
  </property>
  <property fmtid="{D5CDD505-2E9C-101B-9397-08002B2CF9AE}" pid="13" name="lcf76f155ced4ddcb4097134ff3c332f">
    <vt:lpwstr/>
  </property>
  <property fmtid="{D5CDD505-2E9C-101B-9397-08002B2CF9AE}" pid="14" name="Project_x0020_Document_x0020_Type">
    <vt:lpwstr>4;#Generic Project Document|258c2ed6-b93b-4ffe-8901-a23f2dc98ec9</vt:lpwstr>
  </property>
  <property fmtid="{D5CDD505-2E9C-101B-9397-08002B2CF9AE}" pid="15" name="Division">
    <vt:lpwstr>5;#Enterprise Solutions|08c57b01-67e8-4a4f-abc6-ffb3392ace7f</vt:lpwstr>
  </property>
  <property fmtid="{D5CDD505-2E9C-101B-9397-08002B2CF9AE}" pid="16" name="Client_x0020_Project">
    <vt:lpwstr/>
  </property>
  <property fmtid="{D5CDD505-2E9C-101B-9397-08002B2CF9AE}" pid="17" name="Client">
    <vt:lpwstr>6;#Grainger PLC|a74f1cb5-e995-4f9e-8521-6d52e2c6bf08</vt:lpwstr>
  </property>
  <property fmtid="{D5CDD505-2E9C-101B-9397-08002B2CF9AE}" pid="18" name="Client Project">
    <vt:lpwstr/>
  </property>
</Properties>
</file>