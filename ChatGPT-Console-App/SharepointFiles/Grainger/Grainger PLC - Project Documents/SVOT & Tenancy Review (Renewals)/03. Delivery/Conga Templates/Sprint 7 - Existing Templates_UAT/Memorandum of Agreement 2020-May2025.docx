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2CF72" w14:textId="77777777" w:rsidR="0099593C" w:rsidRDefault="0099593C" w:rsidP="00B42424">
      <w:pPr>
        <w:tabs>
          <w:tab w:val="left" w:pos="-1382"/>
          <w:tab w:val="left" w:pos="-720"/>
          <w:tab w:val="left" w:pos="-18"/>
          <w:tab w:val="left" w:pos="612"/>
          <w:tab w:val="left" w:pos="1152"/>
          <w:tab w:val="left" w:pos="2160"/>
        </w:tabs>
        <w:ind w:left="-142"/>
        <w:jc w:val="center"/>
        <w:rPr>
          <w:rFonts w:ascii="Arial" w:hAnsi="Arial" w:cs="Arial"/>
          <w:b/>
          <w:sz w:val="22"/>
          <w:szCs w:val="22"/>
          <w:lang w:val="en-GB"/>
        </w:rPr>
      </w:pPr>
    </w:p>
    <w:p w14:paraId="608D283F" w14:textId="77777777" w:rsidR="00BD77A9" w:rsidRPr="00BD7C5D" w:rsidRDefault="00BD77A9" w:rsidP="00BD77A9">
      <w:pPr>
        <w:tabs>
          <w:tab w:val="left" w:pos="-1382"/>
          <w:tab w:val="left" w:pos="-720"/>
          <w:tab w:val="left" w:pos="-18"/>
          <w:tab w:val="left" w:pos="612"/>
          <w:tab w:val="left" w:pos="1152"/>
          <w:tab w:val="left" w:pos="2160"/>
        </w:tabs>
        <w:ind w:left="-142"/>
        <w:jc w:val="center"/>
        <w:rPr>
          <w:rFonts w:ascii="Arial" w:hAnsi="Arial" w:cs="Arial"/>
          <w:b/>
          <w:sz w:val="22"/>
          <w:szCs w:val="22"/>
          <w:lang w:val="en-GB"/>
        </w:rPr>
      </w:pPr>
      <w:r w:rsidRPr="00BD7C5D">
        <w:rPr>
          <w:rFonts w:ascii="Arial" w:hAnsi="Arial" w:cs="Arial"/>
          <w:b/>
          <w:sz w:val="22"/>
          <w:szCs w:val="22"/>
          <w:lang w:val="en-GB"/>
        </w:rPr>
        <w:t>ASSIGNMENT MEMORANDUM OF AGREEMENT</w:t>
      </w:r>
    </w:p>
    <w:p w14:paraId="224DDEF1" w14:textId="77777777" w:rsidR="00BD77A9" w:rsidRPr="00BD7C5D" w:rsidRDefault="00BD77A9" w:rsidP="00BD77A9">
      <w:pPr>
        <w:tabs>
          <w:tab w:val="center" w:pos="4514"/>
        </w:tabs>
        <w:ind w:left="-142"/>
        <w:jc w:val="center"/>
        <w:rPr>
          <w:rFonts w:ascii="Arial" w:hAnsi="Arial" w:cs="Arial"/>
          <w:b/>
          <w:sz w:val="22"/>
          <w:szCs w:val="22"/>
          <w:lang w:val="en-GB"/>
        </w:rPr>
      </w:pPr>
    </w:p>
    <w:p w14:paraId="206E862A" w14:textId="403B05A2" w:rsidR="00BD77A9" w:rsidRPr="00BD7C5D" w:rsidRDefault="00BD77A9" w:rsidP="00BD77A9">
      <w:pPr>
        <w:tabs>
          <w:tab w:val="center" w:pos="4514"/>
        </w:tabs>
        <w:ind w:left="-142"/>
        <w:jc w:val="center"/>
        <w:rPr>
          <w:rFonts w:ascii="Arial" w:hAnsi="Arial" w:cs="Arial"/>
          <w:sz w:val="22"/>
          <w:szCs w:val="22"/>
          <w:lang w:val="en-GB"/>
        </w:rPr>
      </w:pPr>
      <w:r w:rsidRPr="00BD7C5D">
        <w:rPr>
          <w:rFonts w:ascii="Arial" w:hAnsi="Arial" w:cs="Arial"/>
          <w:bCs/>
          <w:sz w:val="22"/>
          <w:szCs w:val="22"/>
          <w:lang w:val="en-GB"/>
        </w:rPr>
        <w:t xml:space="preserve">Dated </w:t>
      </w:r>
      <w:r w:rsidR="00F75FDD" w:rsidRPr="00BD7C5D">
        <w:rPr>
          <w:rFonts w:ascii="Arial" w:hAnsi="Arial" w:cs="Arial"/>
          <w:sz w:val="22"/>
          <w:szCs w:val="22"/>
          <w:lang w:val="en-GB"/>
        </w:rPr>
        <w:t>{{CONTRACT_MEMORANDUM_OF_AGREEMENT_DATE \@dd/MM/yyyy}}</w:t>
      </w:r>
    </w:p>
    <w:p w14:paraId="4B1DBF17" w14:textId="77777777" w:rsidR="00BD77A9" w:rsidRPr="00BD7C5D" w:rsidRDefault="00BD77A9" w:rsidP="00BD77A9">
      <w:pPr>
        <w:tabs>
          <w:tab w:val="center" w:pos="4514"/>
        </w:tabs>
        <w:ind w:left="-142"/>
        <w:jc w:val="center"/>
        <w:rPr>
          <w:rFonts w:ascii="Arial" w:hAnsi="Arial" w:cs="Arial"/>
          <w:b/>
          <w:sz w:val="22"/>
          <w:szCs w:val="22"/>
          <w:lang w:val="en-GB"/>
        </w:rPr>
      </w:pPr>
    </w:p>
    <w:p w14:paraId="4F38BA49" w14:textId="77777777" w:rsidR="00BD77A9" w:rsidRPr="00BD7C5D" w:rsidRDefault="00BD77A9" w:rsidP="00BD77A9">
      <w:pPr>
        <w:tabs>
          <w:tab w:val="center" w:pos="4514"/>
        </w:tabs>
        <w:ind w:left="-142"/>
        <w:jc w:val="both"/>
        <w:rPr>
          <w:rFonts w:ascii="Arial" w:hAnsi="Arial" w:cs="Arial"/>
          <w:sz w:val="22"/>
          <w:szCs w:val="22"/>
          <w:lang w:val="en-GB"/>
        </w:rPr>
      </w:pPr>
      <w:r w:rsidRPr="00BD7C5D">
        <w:rPr>
          <w:rFonts w:ascii="Arial" w:hAnsi="Arial" w:cs="Arial"/>
          <w:sz w:val="22"/>
          <w:szCs w:val="22"/>
          <w:lang w:val="en-GB"/>
        </w:rPr>
        <w:tab/>
        <w:t xml:space="preserve">Relating to the Lease </w:t>
      </w:r>
    </w:p>
    <w:p w14:paraId="4E4F4FB2" w14:textId="77777777" w:rsidR="00BD77A9" w:rsidRPr="00BD7C5D" w:rsidRDefault="00BD77A9" w:rsidP="00BD77A9">
      <w:pPr>
        <w:tabs>
          <w:tab w:val="left" w:pos="-1382"/>
          <w:tab w:val="left" w:pos="-720"/>
          <w:tab w:val="left" w:pos="-18"/>
          <w:tab w:val="left" w:pos="612"/>
          <w:tab w:val="left" w:pos="1152"/>
          <w:tab w:val="left" w:pos="2160"/>
        </w:tabs>
        <w:ind w:left="-142"/>
        <w:jc w:val="both"/>
        <w:rPr>
          <w:rFonts w:ascii="Arial" w:hAnsi="Arial" w:cs="Arial"/>
          <w:sz w:val="22"/>
          <w:szCs w:val="22"/>
          <w:lang w:val="en-GB"/>
        </w:rPr>
      </w:pPr>
    </w:p>
    <w:p w14:paraId="53B13CF3" w14:textId="0EA75409" w:rsidR="00BD77A9" w:rsidRPr="00BD7C5D" w:rsidRDefault="00BD77A9" w:rsidP="00F75FDD">
      <w:pPr>
        <w:tabs>
          <w:tab w:val="center" w:pos="4514"/>
        </w:tabs>
        <w:ind w:left="-142"/>
        <w:jc w:val="both"/>
        <w:rPr>
          <w:rFonts w:ascii="Arial" w:hAnsi="Arial" w:cs="Arial"/>
          <w:sz w:val="22"/>
          <w:szCs w:val="22"/>
          <w:lang w:val="en-GB"/>
        </w:rPr>
      </w:pPr>
      <w:r w:rsidRPr="00BD7C5D">
        <w:rPr>
          <w:rFonts w:ascii="Arial" w:hAnsi="Arial" w:cs="Arial"/>
          <w:sz w:val="22"/>
          <w:szCs w:val="22"/>
          <w:lang w:val="en-GB"/>
        </w:rPr>
        <w:tab/>
      </w:r>
      <w:r w:rsidR="00F75FDD" w:rsidRPr="00BD7C5D">
        <w:rPr>
          <w:rFonts w:ascii="Arial" w:hAnsi="Arial" w:cs="Arial"/>
          <w:sz w:val="22"/>
          <w:szCs w:val="22"/>
          <w:lang w:val="en-GB"/>
        </w:rPr>
        <w:t xml:space="preserve">{{CONTRACT_STARTDATE \@dd/MM/yyyy}} </w:t>
      </w:r>
    </w:p>
    <w:p w14:paraId="517C1596" w14:textId="77777777" w:rsidR="00BD77A9" w:rsidRPr="00BD7C5D" w:rsidRDefault="00BD77A9" w:rsidP="00BD77A9">
      <w:pPr>
        <w:ind w:left="-142"/>
        <w:jc w:val="both"/>
        <w:rPr>
          <w:rFonts w:ascii="Arial" w:hAnsi="Arial" w:cs="Arial"/>
          <w:sz w:val="22"/>
          <w:szCs w:val="22"/>
          <w:lang w:val="en-GB"/>
        </w:rPr>
      </w:pPr>
    </w:p>
    <w:p w14:paraId="2054F722" w14:textId="77777777" w:rsidR="00BD77A9" w:rsidRPr="00BD7C5D" w:rsidRDefault="00BD77A9" w:rsidP="00BD77A9">
      <w:pPr>
        <w:tabs>
          <w:tab w:val="center" w:pos="4514"/>
        </w:tabs>
        <w:ind w:left="-142"/>
        <w:jc w:val="both"/>
        <w:rPr>
          <w:rFonts w:ascii="Arial" w:hAnsi="Arial" w:cs="Arial"/>
          <w:sz w:val="22"/>
          <w:szCs w:val="22"/>
          <w:lang w:val="en-GB"/>
        </w:rPr>
      </w:pPr>
      <w:r w:rsidRPr="00BD7C5D">
        <w:rPr>
          <w:rFonts w:ascii="Arial" w:hAnsi="Arial" w:cs="Arial"/>
          <w:sz w:val="22"/>
          <w:szCs w:val="22"/>
          <w:lang w:val="en-GB"/>
        </w:rPr>
        <w:tab/>
        <w:t xml:space="preserve">Between </w:t>
      </w:r>
    </w:p>
    <w:p w14:paraId="76998C72" w14:textId="77777777" w:rsidR="00BD77A9" w:rsidRPr="00BD7C5D" w:rsidRDefault="00BD77A9" w:rsidP="00BD77A9">
      <w:pPr>
        <w:ind w:left="-142"/>
        <w:jc w:val="both"/>
        <w:rPr>
          <w:rFonts w:ascii="Arial" w:hAnsi="Arial" w:cs="Arial"/>
          <w:sz w:val="22"/>
          <w:szCs w:val="22"/>
          <w:lang w:val="en-GB"/>
        </w:rPr>
      </w:pPr>
    </w:p>
    <w:p w14:paraId="7BADDAFC" w14:textId="0771615E" w:rsidR="00BD77A9" w:rsidRPr="00BD7C5D" w:rsidRDefault="00BD77A9" w:rsidP="000808B4">
      <w:pPr>
        <w:tabs>
          <w:tab w:val="center" w:pos="4514"/>
        </w:tabs>
        <w:ind w:left="-142"/>
        <w:jc w:val="both"/>
        <w:rPr>
          <w:rFonts w:ascii="Arial" w:hAnsi="Arial" w:cs="Arial"/>
          <w:sz w:val="22"/>
          <w:szCs w:val="22"/>
          <w:lang w:val="en-GB"/>
        </w:rPr>
      </w:pPr>
      <w:r w:rsidRPr="00BD7C5D">
        <w:rPr>
          <w:rFonts w:ascii="Arial" w:hAnsi="Arial" w:cs="Arial"/>
          <w:sz w:val="22"/>
          <w:szCs w:val="22"/>
          <w:lang w:val="en-GB"/>
        </w:rPr>
        <w:tab/>
      </w:r>
      <w:r w:rsidR="00F75FDD" w:rsidRPr="00BD7C5D">
        <w:rPr>
          <w:rFonts w:ascii="Arial" w:hAnsi="Arial" w:cs="Arial"/>
          <w:sz w:val="22"/>
          <w:szCs w:val="22"/>
          <w:lang w:val="en-GB"/>
        </w:rPr>
        <w:t>{{CONTRACT_LANDLORD_NAME}}</w:t>
      </w:r>
    </w:p>
    <w:p w14:paraId="23B10FEB" w14:textId="77777777" w:rsidR="007C71FB" w:rsidRPr="00BD7C5D" w:rsidRDefault="007C71FB" w:rsidP="000808B4">
      <w:pPr>
        <w:tabs>
          <w:tab w:val="center" w:pos="4514"/>
        </w:tabs>
        <w:ind w:left="-142"/>
        <w:jc w:val="both"/>
        <w:rPr>
          <w:rFonts w:ascii="Arial" w:hAnsi="Arial" w:cs="Arial"/>
          <w:sz w:val="22"/>
          <w:szCs w:val="22"/>
          <w:lang w:val="en-GB"/>
        </w:rPr>
      </w:pPr>
    </w:p>
    <w:p w14:paraId="57B6F333" w14:textId="77777777" w:rsidR="00BD77A9" w:rsidRPr="00BD7C5D" w:rsidRDefault="00BD77A9" w:rsidP="00BD77A9">
      <w:pPr>
        <w:tabs>
          <w:tab w:val="center" w:pos="4514"/>
        </w:tabs>
        <w:ind w:left="-142"/>
        <w:jc w:val="both"/>
        <w:rPr>
          <w:rFonts w:ascii="Arial" w:hAnsi="Arial" w:cs="Arial"/>
          <w:sz w:val="22"/>
          <w:szCs w:val="22"/>
          <w:lang w:val="en-GB"/>
        </w:rPr>
      </w:pPr>
      <w:r w:rsidRPr="00BD7C5D">
        <w:rPr>
          <w:rFonts w:ascii="Arial" w:hAnsi="Arial" w:cs="Arial"/>
          <w:sz w:val="22"/>
          <w:szCs w:val="22"/>
          <w:lang w:val="en-GB"/>
        </w:rPr>
        <w:tab/>
        <w:t>and</w:t>
      </w:r>
    </w:p>
    <w:p w14:paraId="209CDCE5" w14:textId="77777777" w:rsidR="00BD77A9" w:rsidRPr="00BD7C5D" w:rsidRDefault="00BD77A9" w:rsidP="00BD77A9">
      <w:pPr>
        <w:ind w:left="-142"/>
        <w:jc w:val="both"/>
        <w:rPr>
          <w:rFonts w:ascii="Arial" w:hAnsi="Arial" w:cs="Arial"/>
          <w:sz w:val="22"/>
          <w:szCs w:val="22"/>
          <w:lang w:val="en-GB"/>
        </w:rPr>
      </w:pPr>
    </w:p>
    <w:p w14:paraId="6C2B20A4" w14:textId="3E3DF68B" w:rsidR="00F75FDD" w:rsidRPr="00BD7C5D" w:rsidRDefault="00F75FDD" w:rsidP="0074626A">
      <w:pPr>
        <w:tabs>
          <w:tab w:val="center" w:pos="4514"/>
        </w:tabs>
        <w:ind w:left="-142"/>
        <w:jc w:val="center"/>
        <w:rPr>
          <w:rFonts w:ascii="Arial" w:hAnsi="Arial" w:cs="Arial"/>
          <w:sz w:val="22"/>
          <w:szCs w:val="22"/>
          <w:lang w:val="en-GB"/>
        </w:rPr>
      </w:pPr>
      <w:r w:rsidRPr="00BD7C5D">
        <w:rPr>
          <w:rFonts w:ascii="Arial" w:hAnsi="Arial" w:cs="Arial"/>
          <w:sz w:val="22"/>
          <w:szCs w:val="22"/>
          <w:lang w:val="en-GB"/>
        </w:rPr>
        <w:t>{{</w:t>
      </w:r>
      <w:proofErr w:type="gramStart"/>
      <w:r w:rsidRPr="00BD7C5D">
        <w:rPr>
          <w:rFonts w:ascii="Arial" w:hAnsi="Arial" w:cs="Arial"/>
          <w:sz w:val="22"/>
          <w:szCs w:val="22"/>
          <w:lang w:val="en-GB"/>
        </w:rPr>
        <w:t>TABLESTART:OCRLEADTENANT}}{</w:t>
      </w:r>
      <w:proofErr w:type="gramEnd"/>
      <w:r w:rsidRPr="00BD7C5D">
        <w:rPr>
          <w:rFonts w:ascii="Arial" w:hAnsi="Arial" w:cs="Arial"/>
          <w:sz w:val="22"/>
          <w:szCs w:val="22"/>
          <w:lang w:val="en-GB"/>
        </w:rPr>
        <w:t>{CONTACT</w:t>
      </w:r>
      <w:proofErr w:type="gramStart"/>
      <w:r w:rsidRPr="00BD7C5D">
        <w:rPr>
          <w:rFonts w:ascii="Arial" w:hAnsi="Arial" w:cs="Arial"/>
          <w:sz w:val="22"/>
          <w:szCs w:val="22"/>
          <w:lang w:val="en-GB"/>
        </w:rPr>
        <w:t>}}{</w:t>
      </w:r>
      <w:proofErr w:type="gramEnd"/>
      <w:r w:rsidRPr="00BD7C5D">
        <w:rPr>
          <w:rFonts w:ascii="Arial" w:hAnsi="Arial" w:cs="Arial"/>
          <w:sz w:val="22"/>
          <w:szCs w:val="22"/>
          <w:lang w:val="en-GB"/>
        </w:rPr>
        <w:t>{</w:t>
      </w:r>
      <w:proofErr w:type="gramStart"/>
      <w:r w:rsidRPr="00BD7C5D">
        <w:rPr>
          <w:rFonts w:ascii="Arial" w:hAnsi="Arial" w:cs="Arial"/>
          <w:sz w:val="22"/>
          <w:szCs w:val="22"/>
          <w:lang w:val="en-GB"/>
        </w:rPr>
        <w:t>TABLEEND:OCRLEADTENANT</w:t>
      </w:r>
      <w:proofErr w:type="gramEnd"/>
      <w:r w:rsidRPr="00BD7C5D">
        <w:rPr>
          <w:rFonts w:ascii="Arial" w:hAnsi="Arial" w:cs="Arial"/>
          <w:sz w:val="22"/>
          <w:szCs w:val="22"/>
          <w:lang w:val="en-GB"/>
        </w:rPr>
        <w:t>}}</w:t>
      </w:r>
    </w:p>
    <w:p w14:paraId="73AA1355" w14:textId="6A27F51B" w:rsidR="00F34C00" w:rsidRPr="00BD7C5D" w:rsidRDefault="00F75FDD" w:rsidP="0074626A">
      <w:pPr>
        <w:tabs>
          <w:tab w:val="center" w:pos="4514"/>
        </w:tabs>
        <w:ind w:left="-142"/>
        <w:jc w:val="center"/>
        <w:rPr>
          <w:rFonts w:ascii="Arial" w:hAnsi="Arial" w:cs="Arial"/>
          <w:sz w:val="22"/>
          <w:szCs w:val="22"/>
          <w:lang w:val="en-GB"/>
        </w:rPr>
      </w:pPr>
      <w:r w:rsidRPr="00BD7C5D">
        <w:rPr>
          <w:rFonts w:ascii="Arial" w:hAnsi="Arial" w:cs="Arial"/>
          <w:sz w:val="22"/>
          <w:szCs w:val="22"/>
          <w:lang w:val="en-GB"/>
        </w:rPr>
        <w:t>{{</w:t>
      </w:r>
      <w:proofErr w:type="gramStart"/>
      <w:r w:rsidRPr="00BD7C5D">
        <w:rPr>
          <w:rFonts w:ascii="Arial" w:hAnsi="Arial" w:cs="Arial"/>
          <w:sz w:val="22"/>
          <w:szCs w:val="22"/>
          <w:lang w:val="en-GB"/>
        </w:rPr>
        <w:t>TABLESTART:OCRTENANT}}{</w:t>
      </w:r>
      <w:proofErr w:type="gramEnd"/>
      <w:r w:rsidRPr="00BD7C5D">
        <w:rPr>
          <w:rFonts w:ascii="Arial" w:hAnsi="Arial" w:cs="Arial"/>
          <w:sz w:val="22"/>
          <w:szCs w:val="22"/>
          <w:lang w:val="en-GB"/>
        </w:rPr>
        <w:t>{CONTACT}}</w:t>
      </w:r>
    </w:p>
    <w:p w14:paraId="4D9015CF" w14:textId="5C779C0A" w:rsidR="00F75FDD" w:rsidRPr="00BD7C5D" w:rsidRDefault="00F75FDD" w:rsidP="0074626A">
      <w:pPr>
        <w:tabs>
          <w:tab w:val="center" w:pos="4514"/>
        </w:tabs>
        <w:ind w:left="-142"/>
        <w:jc w:val="center"/>
        <w:rPr>
          <w:rFonts w:ascii="Arial" w:hAnsi="Arial" w:cs="Arial"/>
          <w:sz w:val="22"/>
          <w:szCs w:val="22"/>
          <w:lang w:val="en-GB"/>
        </w:rPr>
      </w:pPr>
      <w:r w:rsidRPr="00BD7C5D">
        <w:rPr>
          <w:rFonts w:ascii="Arial" w:hAnsi="Arial" w:cs="Arial"/>
          <w:sz w:val="22"/>
          <w:szCs w:val="22"/>
          <w:lang w:val="en-GB"/>
        </w:rPr>
        <w:t>{{</w:t>
      </w:r>
      <w:proofErr w:type="gramStart"/>
      <w:r w:rsidRPr="00BD7C5D">
        <w:rPr>
          <w:rFonts w:ascii="Arial" w:hAnsi="Arial" w:cs="Arial"/>
          <w:sz w:val="22"/>
          <w:szCs w:val="22"/>
          <w:lang w:val="en-GB"/>
        </w:rPr>
        <w:t>TABLEEND:OCRTENANT</w:t>
      </w:r>
      <w:proofErr w:type="gramEnd"/>
      <w:r w:rsidRPr="00BD7C5D">
        <w:rPr>
          <w:rFonts w:ascii="Arial" w:hAnsi="Arial" w:cs="Arial"/>
          <w:sz w:val="22"/>
          <w:szCs w:val="22"/>
          <w:lang w:val="en-GB"/>
        </w:rPr>
        <w:t>}}</w:t>
      </w:r>
    </w:p>
    <w:p w14:paraId="3CD31036" w14:textId="2BA18523" w:rsidR="00BD77A9" w:rsidRPr="00BD7C5D" w:rsidRDefault="00BD77A9" w:rsidP="00BD77A9">
      <w:pPr>
        <w:tabs>
          <w:tab w:val="center" w:pos="4514"/>
        </w:tabs>
        <w:ind w:left="-142"/>
        <w:jc w:val="both"/>
        <w:rPr>
          <w:rFonts w:ascii="Arial" w:hAnsi="Arial" w:cs="Arial"/>
          <w:sz w:val="22"/>
          <w:szCs w:val="22"/>
          <w:lang w:val="en-GB"/>
        </w:rPr>
      </w:pPr>
    </w:p>
    <w:p w14:paraId="0821CB5A" w14:textId="77777777" w:rsidR="00BD77A9" w:rsidRPr="00BD7C5D" w:rsidRDefault="00BD77A9" w:rsidP="00BD77A9">
      <w:pPr>
        <w:tabs>
          <w:tab w:val="center" w:pos="4514"/>
        </w:tabs>
        <w:ind w:left="-142"/>
        <w:jc w:val="both"/>
        <w:rPr>
          <w:rFonts w:ascii="Arial" w:hAnsi="Arial" w:cs="Arial"/>
          <w:sz w:val="22"/>
          <w:szCs w:val="22"/>
          <w:lang w:val="en-GB"/>
        </w:rPr>
      </w:pPr>
    </w:p>
    <w:p w14:paraId="1382E61C" w14:textId="77777777" w:rsidR="00BD77A9" w:rsidRPr="00BD7C5D" w:rsidRDefault="00BD77A9" w:rsidP="00BD77A9">
      <w:pPr>
        <w:ind w:left="-142"/>
        <w:jc w:val="center"/>
        <w:rPr>
          <w:rFonts w:ascii="Arial" w:hAnsi="Arial" w:cs="Arial"/>
          <w:sz w:val="22"/>
          <w:szCs w:val="22"/>
          <w:lang w:val="en-GB"/>
        </w:rPr>
      </w:pPr>
      <w:r w:rsidRPr="00BD7C5D">
        <w:rPr>
          <w:rFonts w:ascii="Arial" w:hAnsi="Arial" w:cs="Arial"/>
          <w:sz w:val="22"/>
          <w:szCs w:val="22"/>
          <w:lang w:val="en-GB"/>
        </w:rPr>
        <w:t>In relation to</w:t>
      </w:r>
    </w:p>
    <w:p w14:paraId="1FC26C4F" w14:textId="77777777" w:rsidR="00BD77A9" w:rsidRPr="00BD7C5D" w:rsidRDefault="00BD77A9" w:rsidP="00BD77A9">
      <w:pPr>
        <w:ind w:left="-142"/>
        <w:jc w:val="both"/>
        <w:rPr>
          <w:rFonts w:ascii="Arial" w:hAnsi="Arial" w:cs="Arial"/>
          <w:sz w:val="22"/>
          <w:szCs w:val="22"/>
          <w:lang w:val="en-GB"/>
        </w:rPr>
      </w:pPr>
    </w:p>
    <w:p w14:paraId="00C1C5A8" w14:textId="0ACC5FA7" w:rsidR="00B42424" w:rsidRPr="00BD7C5D" w:rsidRDefault="000808B4" w:rsidP="00B42424">
      <w:pPr>
        <w:tabs>
          <w:tab w:val="center" w:pos="4514"/>
        </w:tabs>
        <w:ind w:left="-142"/>
        <w:jc w:val="both"/>
        <w:rPr>
          <w:rFonts w:ascii="Arial" w:hAnsi="Arial" w:cs="Arial"/>
          <w:sz w:val="22"/>
          <w:szCs w:val="22"/>
          <w:lang w:val="en-GB"/>
        </w:rPr>
      </w:pPr>
      <w:r w:rsidRPr="00BD7C5D">
        <w:rPr>
          <w:rStyle w:val="StyleGeorgia9ptRed"/>
          <w:rFonts w:ascii="Arial" w:hAnsi="Arial" w:cs="Arial"/>
          <w:b/>
          <w:color w:val="002060"/>
          <w:sz w:val="20"/>
        </w:rPr>
        <w:tab/>
      </w:r>
      <w:r w:rsidR="0030203E" w:rsidRPr="006B5A9A">
        <w:rPr>
          <w:sz w:val="22"/>
          <w:szCs w:val="22"/>
          <w:lang w:val="en-GB"/>
        </w:rPr>
        <w:t>{{CONTRACT_FLAT_NO}</w:t>
      </w:r>
      <w:proofErr w:type="gramStart"/>
      <w:r w:rsidR="0030203E" w:rsidRPr="006B5A9A">
        <w:rPr>
          <w:sz w:val="22"/>
          <w:szCs w:val="22"/>
          <w:lang w:val="en-GB"/>
        </w:rPr>
        <w:t>},</w:t>
      </w:r>
      <w:r w:rsidR="00F75FDD" w:rsidRPr="00BD7C5D">
        <w:rPr>
          <w:rFonts w:ascii="Arial" w:hAnsi="Arial" w:cs="Arial"/>
          <w:sz w:val="22"/>
          <w:szCs w:val="22"/>
          <w:lang w:val="en-GB"/>
        </w:rPr>
        <w:t>{</w:t>
      </w:r>
      <w:proofErr w:type="gramEnd"/>
      <w:r w:rsidR="00F75FDD" w:rsidRPr="00BD7C5D">
        <w:rPr>
          <w:rFonts w:ascii="Arial" w:hAnsi="Arial" w:cs="Arial"/>
          <w:sz w:val="22"/>
          <w:szCs w:val="22"/>
          <w:lang w:val="en-GB"/>
        </w:rPr>
        <w:t>{CONTRACT_STREET_NAME}}, {{CONTRACT_CITY}}, {{CONTRACT_POST_CODE}}</w:t>
      </w:r>
    </w:p>
    <w:p w14:paraId="24C85EED" w14:textId="77777777" w:rsidR="000808B4" w:rsidRPr="00BD7C5D" w:rsidRDefault="000808B4" w:rsidP="00647CA0">
      <w:pPr>
        <w:tabs>
          <w:tab w:val="left" w:pos="-1382"/>
          <w:tab w:val="left" w:pos="-720"/>
          <w:tab w:val="left" w:pos="612"/>
          <w:tab w:val="left" w:pos="1152"/>
          <w:tab w:val="left" w:pos="2160"/>
        </w:tabs>
        <w:ind w:left="-142"/>
        <w:jc w:val="both"/>
        <w:rPr>
          <w:rFonts w:ascii="Arial" w:hAnsi="Arial" w:cs="Arial"/>
          <w:sz w:val="22"/>
          <w:szCs w:val="22"/>
          <w:lang w:val="en-GB"/>
        </w:rPr>
      </w:pPr>
    </w:p>
    <w:p w14:paraId="3E0A8C86" w14:textId="77777777" w:rsidR="00F75FDD" w:rsidRPr="00BD7C5D" w:rsidRDefault="000808B4" w:rsidP="00647CA0">
      <w:pPr>
        <w:tabs>
          <w:tab w:val="left" w:pos="-1382"/>
          <w:tab w:val="left" w:pos="-720"/>
          <w:tab w:val="left" w:pos="612"/>
          <w:tab w:val="left" w:pos="1152"/>
          <w:tab w:val="left" w:pos="2160"/>
        </w:tabs>
        <w:ind w:left="-142"/>
        <w:jc w:val="both"/>
        <w:rPr>
          <w:rFonts w:ascii="Arial" w:hAnsi="Arial" w:cs="Arial"/>
          <w:sz w:val="22"/>
          <w:szCs w:val="22"/>
          <w:lang w:val="en-GB"/>
        </w:rPr>
      </w:pPr>
      <w:r w:rsidRPr="00BD7C5D">
        <w:rPr>
          <w:rFonts w:ascii="Arial" w:hAnsi="Arial" w:cs="Arial"/>
          <w:sz w:val="22"/>
          <w:szCs w:val="22"/>
          <w:lang w:val="en-GB"/>
        </w:rPr>
        <w:tab/>
      </w:r>
      <w:r w:rsidRPr="00BD7C5D">
        <w:rPr>
          <w:rFonts w:ascii="Arial" w:hAnsi="Arial" w:cs="Arial"/>
          <w:sz w:val="22"/>
          <w:szCs w:val="22"/>
          <w:lang w:val="en-GB"/>
        </w:rPr>
        <w:tab/>
      </w:r>
      <w:r w:rsidRPr="00BD7C5D">
        <w:rPr>
          <w:rFonts w:ascii="Arial" w:hAnsi="Arial" w:cs="Arial"/>
          <w:sz w:val="22"/>
          <w:szCs w:val="22"/>
          <w:lang w:val="en-GB"/>
        </w:rPr>
        <w:tab/>
      </w:r>
      <w:r w:rsidR="00B42424" w:rsidRPr="00BD7C5D">
        <w:rPr>
          <w:rFonts w:ascii="Arial" w:hAnsi="Arial" w:cs="Arial"/>
          <w:sz w:val="22"/>
          <w:szCs w:val="22"/>
          <w:lang w:val="en-GB"/>
        </w:rPr>
        <w:t xml:space="preserve">Further to the above </w:t>
      </w:r>
      <w:r w:rsidR="00D9366E" w:rsidRPr="00BD7C5D">
        <w:rPr>
          <w:rFonts w:ascii="Arial" w:hAnsi="Arial" w:cs="Arial"/>
          <w:sz w:val="22"/>
          <w:szCs w:val="22"/>
          <w:lang w:val="en-GB"/>
        </w:rPr>
        <w:t>Lease</w:t>
      </w:r>
      <w:r w:rsidR="00B42424" w:rsidRPr="00BD7C5D">
        <w:rPr>
          <w:rFonts w:ascii="Arial" w:hAnsi="Arial" w:cs="Arial"/>
          <w:sz w:val="22"/>
          <w:szCs w:val="22"/>
          <w:lang w:val="en-GB"/>
        </w:rPr>
        <w:t xml:space="preserve"> with effect from</w:t>
      </w:r>
    </w:p>
    <w:p w14:paraId="35EE79F9" w14:textId="4F7F5D7F" w:rsidR="00B42424" w:rsidRPr="00BD7C5D" w:rsidRDefault="00F75FDD" w:rsidP="00854C78">
      <w:pPr>
        <w:tabs>
          <w:tab w:val="left" w:pos="-1382"/>
          <w:tab w:val="left" w:pos="-720"/>
          <w:tab w:val="left" w:pos="612"/>
          <w:tab w:val="left" w:pos="1152"/>
          <w:tab w:val="left" w:pos="2160"/>
        </w:tabs>
        <w:ind w:left="-142"/>
        <w:jc w:val="center"/>
        <w:rPr>
          <w:rFonts w:ascii="Arial" w:hAnsi="Arial" w:cs="Arial"/>
          <w:sz w:val="22"/>
          <w:szCs w:val="22"/>
          <w:lang w:val="en-GB"/>
        </w:rPr>
      </w:pPr>
      <w:r w:rsidRPr="00BD7C5D">
        <w:rPr>
          <w:rFonts w:ascii="Arial" w:hAnsi="Arial" w:cs="Arial"/>
          <w:sz w:val="22"/>
          <w:szCs w:val="22"/>
          <w:lang w:val="en-GB"/>
        </w:rPr>
        <w:t>{{CONTRACT_MEMORANDUM_OF_AGREEMENT_DATE \@dd/MM/yyy}}</w:t>
      </w:r>
    </w:p>
    <w:p w14:paraId="18CA1C90" w14:textId="1F635ECF" w:rsidR="00B42424" w:rsidRPr="00BD7C5D" w:rsidRDefault="00B42424" w:rsidP="00647CA0">
      <w:pPr>
        <w:tabs>
          <w:tab w:val="left" w:pos="-1382"/>
          <w:tab w:val="left" w:pos="-720"/>
          <w:tab w:val="left" w:pos="-18"/>
          <w:tab w:val="left" w:pos="612"/>
          <w:tab w:val="left" w:pos="1152"/>
          <w:tab w:val="left" w:pos="2160"/>
        </w:tabs>
        <w:ind w:left="-142"/>
        <w:jc w:val="both"/>
        <w:rPr>
          <w:rFonts w:ascii="Arial" w:hAnsi="Arial" w:cs="Arial"/>
          <w:sz w:val="22"/>
          <w:szCs w:val="22"/>
          <w:lang w:val="en-GB"/>
        </w:rPr>
      </w:pPr>
    </w:p>
    <w:p w14:paraId="4238EFD5" w14:textId="77777777" w:rsidR="0088370D" w:rsidRPr="00BD7C5D" w:rsidRDefault="0088370D" w:rsidP="00647CA0">
      <w:pPr>
        <w:tabs>
          <w:tab w:val="left" w:pos="-1382"/>
          <w:tab w:val="left" w:pos="-720"/>
          <w:tab w:val="left" w:pos="-18"/>
          <w:tab w:val="left" w:pos="612"/>
          <w:tab w:val="left" w:pos="1152"/>
          <w:tab w:val="left" w:pos="2160"/>
        </w:tabs>
        <w:ind w:left="-142"/>
        <w:jc w:val="both"/>
        <w:rPr>
          <w:rFonts w:ascii="Arial" w:hAnsi="Arial" w:cs="Arial"/>
          <w:sz w:val="22"/>
          <w:szCs w:val="22"/>
          <w:lang w:val="en-GB"/>
        </w:rPr>
      </w:pPr>
    </w:p>
    <w:p w14:paraId="7A377FBE" w14:textId="77777777" w:rsidR="00B42424" w:rsidRPr="00BD7C5D" w:rsidRDefault="00B42424" w:rsidP="00647CA0">
      <w:pPr>
        <w:tabs>
          <w:tab w:val="left" w:pos="-1382"/>
          <w:tab w:val="left" w:pos="-720"/>
          <w:tab w:val="left" w:pos="-18"/>
          <w:tab w:val="left" w:pos="612"/>
          <w:tab w:val="left" w:pos="1152"/>
          <w:tab w:val="left" w:pos="2160"/>
        </w:tabs>
        <w:ind w:left="-142"/>
        <w:jc w:val="both"/>
        <w:rPr>
          <w:rFonts w:ascii="Arial" w:hAnsi="Arial" w:cs="Arial"/>
          <w:sz w:val="22"/>
          <w:szCs w:val="22"/>
          <w:lang w:val="en-GB"/>
        </w:rPr>
      </w:pPr>
    </w:p>
    <w:p w14:paraId="0BEC4CDA" w14:textId="4C9DD023" w:rsidR="009B325C" w:rsidRPr="00BD7C5D" w:rsidRDefault="00B42424" w:rsidP="00F75FDD">
      <w:pPr>
        <w:pStyle w:val="BodyTextIndent"/>
        <w:ind w:left="218" w:firstLine="0"/>
        <w:rPr>
          <w:rFonts w:ascii="Arial" w:hAnsi="Arial" w:cs="Arial"/>
          <w:szCs w:val="22"/>
        </w:rPr>
      </w:pPr>
      <w:r w:rsidRPr="00BD7C5D">
        <w:rPr>
          <w:rFonts w:ascii="Arial" w:hAnsi="Arial" w:cs="Arial"/>
          <w:szCs w:val="22"/>
        </w:rPr>
        <w:t xml:space="preserve">This </w:t>
      </w:r>
      <w:r w:rsidR="00B62EA8" w:rsidRPr="00BD7C5D">
        <w:rPr>
          <w:rFonts w:ascii="Arial" w:hAnsi="Arial" w:cs="Arial"/>
          <w:szCs w:val="22"/>
        </w:rPr>
        <w:t xml:space="preserve">Assignment </w:t>
      </w:r>
      <w:r w:rsidR="00E33E73" w:rsidRPr="00BD7C5D">
        <w:rPr>
          <w:rFonts w:ascii="Arial" w:hAnsi="Arial" w:cs="Arial"/>
          <w:szCs w:val="22"/>
        </w:rPr>
        <w:t>Memorandum</w:t>
      </w:r>
      <w:r w:rsidRPr="00BD7C5D">
        <w:rPr>
          <w:rFonts w:ascii="Arial" w:hAnsi="Arial" w:cs="Arial"/>
          <w:szCs w:val="22"/>
        </w:rPr>
        <w:t xml:space="preserve"> shall form part of the </w:t>
      </w:r>
      <w:r w:rsidR="00D9366E" w:rsidRPr="00BD7C5D">
        <w:rPr>
          <w:rFonts w:ascii="Arial" w:hAnsi="Arial" w:cs="Arial"/>
          <w:szCs w:val="22"/>
        </w:rPr>
        <w:t>Lease</w:t>
      </w:r>
      <w:r w:rsidRPr="00BD7C5D">
        <w:rPr>
          <w:rFonts w:ascii="Arial" w:hAnsi="Arial" w:cs="Arial"/>
          <w:szCs w:val="22"/>
        </w:rPr>
        <w:t xml:space="preserve"> detailed above and all other terms and conditions of the above </w:t>
      </w:r>
      <w:r w:rsidR="00D9366E" w:rsidRPr="00BD7C5D">
        <w:rPr>
          <w:rFonts w:ascii="Arial" w:hAnsi="Arial" w:cs="Arial"/>
          <w:szCs w:val="22"/>
        </w:rPr>
        <w:t>Lease</w:t>
      </w:r>
      <w:r w:rsidRPr="00BD7C5D">
        <w:rPr>
          <w:rFonts w:ascii="Arial" w:hAnsi="Arial" w:cs="Arial"/>
          <w:szCs w:val="22"/>
        </w:rPr>
        <w:t xml:space="preserve"> shall remain unchanged</w:t>
      </w:r>
      <w:r w:rsidR="00647CA0" w:rsidRPr="00BD7C5D">
        <w:rPr>
          <w:rFonts w:ascii="Arial" w:hAnsi="Arial" w:cs="Arial"/>
          <w:szCs w:val="22"/>
        </w:rPr>
        <w:t>.</w:t>
      </w:r>
    </w:p>
    <w:p w14:paraId="04875D65" w14:textId="4BC64996" w:rsidR="0099593C" w:rsidRPr="00BD7C5D" w:rsidRDefault="0099593C" w:rsidP="00B42424">
      <w:pPr>
        <w:tabs>
          <w:tab w:val="left" w:pos="-1382"/>
          <w:tab w:val="left" w:pos="-720"/>
          <w:tab w:val="left" w:pos="-18"/>
          <w:tab w:val="left" w:pos="612"/>
          <w:tab w:val="left" w:pos="1152"/>
          <w:tab w:val="left" w:pos="2160"/>
        </w:tabs>
        <w:ind w:left="-142"/>
        <w:jc w:val="both"/>
        <w:rPr>
          <w:rFonts w:ascii="Arial" w:hAnsi="Arial" w:cs="Arial"/>
          <w:sz w:val="22"/>
          <w:szCs w:val="22"/>
          <w:lang w:val="en-GB"/>
        </w:rPr>
      </w:pPr>
    </w:p>
    <w:p w14:paraId="1101DE5B" w14:textId="77777777" w:rsidR="00F75FDD" w:rsidRPr="00BD7C5D" w:rsidRDefault="00F75FDD" w:rsidP="00B42424">
      <w:pPr>
        <w:tabs>
          <w:tab w:val="left" w:pos="-1382"/>
          <w:tab w:val="left" w:pos="-720"/>
          <w:tab w:val="left" w:pos="-18"/>
          <w:tab w:val="left" w:pos="612"/>
          <w:tab w:val="left" w:pos="1152"/>
          <w:tab w:val="left" w:pos="2160"/>
        </w:tabs>
        <w:ind w:left="-142"/>
        <w:jc w:val="both"/>
        <w:rPr>
          <w:rFonts w:ascii="Arial" w:hAnsi="Arial" w:cs="Arial"/>
          <w:sz w:val="22"/>
          <w:szCs w:val="22"/>
          <w:lang w:val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42"/>
        <w:gridCol w:w="7060"/>
      </w:tblGrid>
      <w:tr w:rsidR="0088370D" w:rsidRPr="00BD7C5D" w14:paraId="799BE09B" w14:textId="77777777" w:rsidTr="007C71FB">
        <w:tc>
          <w:tcPr>
            <w:tcW w:w="2122" w:type="dxa"/>
          </w:tcPr>
          <w:p w14:paraId="271B7B6A" w14:textId="60A24C0E" w:rsidR="0088370D" w:rsidRPr="00BD7C5D" w:rsidRDefault="0088370D">
            <w:pPr>
              <w:widowControl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BD7C5D">
              <w:rPr>
                <w:rFonts w:ascii="Arial" w:hAnsi="Arial" w:cs="Arial"/>
                <w:sz w:val="22"/>
                <w:szCs w:val="22"/>
                <w:lang w:val="en-GB"/>
              </w:rPr>
              <w:t>{{TABLESTART:SPC}}</w:t>
            </w:r>
            <w:r w:rsidR="007C71FB" w:rsidRPr="00BD7C5D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r w:rsidRPr="00BD7C5D">
              <w:rPr>
                <w:rFonts w:ascii="Arial" w:hAnsi="Arial" w:cs="Arial"/>
                <w:sz w:val="22"/>
                <w:szCs w:val="22"/>
                <w:lang w:val="en-GB"/>
              </w:rPr>
              <w:t>{{@SEQ SPC}}</w:t>
            </w:r>
          </w:p>
        </w:tc>
        <w:tc>
          <w:tcPr>
            <w:tcW w:w="7370" w:type="dxa"/>
          </w:tcPr>
          <w:p w14:paraId="4AE1C539" w14:textId="77777777" w:rsidR="00C176FB" w:rsidRDefault="0088370D">
            <w:pPr>
              <w:widowControl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BD7C5D">
              <w:rPr>
                <w:rFonts w:ascii="Arial" w:hAnsi="Arial" w:cs="Arial"/>
                <w:sz w:val="22"/>
                <w:szCs w:val="22"/>
                <w:lang w:val="en-GB"/>
              </w:rPr>
              <w:t>{{SPECIAL_CLAUSE_DESCRIPTION}}</w:t>
            </w:r>
          </w:p>
          <w:p w14:paraId="645A5C82" w14:textId="3FD0DE02" w:rsidR="0088370D" w:rsidRPr="00BD7C5D" w:rsidRDefault="0088370D">
            <w:pPr>
              <w:widowControl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BD7C5D">
              <w:rPr>
                <w:rFonts w:ascii="Arial" w:hAnsi="Arial" w:cs="Arial"/>
                <w:sz w:val="22"/>
                <w:szCs w:val="22"/>
                <w:lang w:val="en-GB"/>
              </w:rPr>
              <w:t>{{TABLEEND:SPC}}</w:t>
            </w:r>
          </w:p>
        </w:tc>
      </w:tr>
    </w:tbl>
    <w:p w14:paraId="60BCA51F" w14:textId="3DC27E3A" w:rsidR="00F75FDD" w:rsidRPr="00BD7C5D" w:rsidRDefault="00F75FDD">
      <w:pPr>
        <w:widowControl/>
        <w:rPr>
          <w:rFonts w:ascii="Arial" w:hAnsi="Arial" w:cs="Arial"/>
          <w:sz w:val="22"/>
          <w:szCs w:val="22"/>
          <w:lang w:val="en-GB"/>
        </w:rPr>
      </w:pPr>
      <w:r w:rsidRPr="00BD7C5D">
        <w:rPr>
          <w:rFonts w:ascii="Arial" w:hAnsi="Arial" w:cs="Arial"/>
          <w:sz w:val="22"/>
          <w:szCs w:val="22"/>
          <w:lang w:val="en-GB"/>
        </w:rPr>
        <w:br w:type="page"/>
      </w:r>
    </w:p>
    <w:p w14:paraId="69714F55" w14:textId="77777777" w:rsidR="008E588B" w:rsidRPr="00BD7C5D" w:rsidRDefault="008E588B" w:rsidP="00B42424">
      <w:pPr>
        <w:tabs>
          <w:tab w:val="left" w:pos="-1382"/>
          <w:tab w:val="left" w:pos="-720"/>
          <w:tab w:val="left" w:pos="-18"/>
          <w:tab w:val="left" w:pos="612"/>
          <w:tab w:val="left" w:pos="1152"/>
          <w:tab w:val="left" w:pos="2160"/>
        </w:tabs>
        <w:ind w:left="-142"/>
        <w:jc w:val="both"/>
        <w:rPr>
          <w:rFonts w:ascii="Arial" w:hAnsi="Arial" w:cs="Arial"/>
          <w:sz w:val="22"/>
          <w:szCs w:val="22"/>
          <w:lang w:val="en-GB"/>
        </w:rPr>
      </w:pPr>
    </w:p>
    <w:p w14:paraId="2BDDDDB0" w14:textId="77777777" w:rsidR="008E588B" w:rsidRPr="00BD7C5D" w:rsidRDefault="008E588B" w:rsidP="008E588B">
      <w:pPr>
        <w:tabs>
          <w:tab w:val="left" w:pos="-1382"/>
          <w:tab w:val="left" w:pos="-720"/>
          <w:tab w:val="left" w:pos="-18"/>
          <w:tab w:val="left" w:pos="612"/>
          <w:tab w:val="left" w:pos="1152"/>
          <w:tab w:val="left" w:pos="2160"/>
        </w:tabs>
        <w:jc w:val="both"/>
        <w:rPr>
          <w:rFonts w:ascii="Arial" w:hAnsi="Arial" w:cs="Arial"/>
          <w:sz w:val="22"/>
          <w:szCs w:val="22"/>
          <w:lang w:val="en-GB"/>
        </w:rPr>
      </w:pPr>
    </w:p>
    <w:p w14:paraId="1E58C135" w14:textId="77777777" w:rsidR="0099593C" w:rsidRPr="00BD7C5D" w:rsidRDefault="0099593C" w:rsidP="00B42424">
      <w:pPr>
        <w:tabs>
          <w:tab w:val="left" w:pos="-1382"/>
          <w:tab w:val="left" w:pos="-720"/>
          <w:tab w:val="left" w:pos="-18"/>
          <w:tab w:val="left" w:pos="612"/>
          <w:tab w:val="left" w:pos="1152"/>
          <w:tab w:val="left" w:pos="2160"/>
        </w:tabs>
        <w:ind w:left="-142"/>
        <w:jc w:val="both"/>
        <w:rPr>
          <w:rFonts w:ascii="Arial" w:hAnsi="Arial" w:cs="Arial"/>
          <w:sz w:val="22"/>
          <w:szCs w:val="22"/>
          <w:lang w:val="en-GB"/>
        </w:rPr>
      </w:pPr>
    </w:p>
    <w:tbl>
      <w:tblPr>
        <w:tblW w:w="0" w:type="auto"/>
        <w:tblInd w:w="-142" w:type="dxa"/>
        <w:tblLook w:val="01E0" w:firstRow="1" w:lastRow="1" w:firstColumn="1" w:lastColumn="1" w:noHBand="0" w:noVBand="0"/>
      </w:tblPr>
      <w:tblGrid>
        <w:gridCol w:w="4553"/>
        <w:gridCol w:w="5091"/>
      </w:tblGrid>
      <w:tr w:rsidR="009C09CB" w:rsidRPr="00BD7C5D" w14:paraId="44E63554" w14:textId="77777777" w:rsidTr="008E588B">
        <w:tc>
          <w:tcPr>
            <w:tcW w:w="4553" w:type="dxa"/>
            <w:shd w:val="clear" w:color="auto" w:fill="auto"/>
          </w:tcPr>
          <w:p w14:paraId="26DF4F2C" w14:textId="77777777" w:rsidR="008E588B" w:rsidRPr="00BD7C5D" w:rsidRDefault="008E588B" w:rsidP="008E588B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BD7C5D">
              <w:rPr>
                <w:rFonts w:ascii="Arial" w:hAnsi="Arial" w:cs="Arial"/>
                <w:sz w:val="22"/>
                <w:szCs w:val="22"/>
                <w:lang w:val="en-GB"/>
              </w:rPr>
              <w:t>Your signature (the tenant)</w:t>
            </w:r>
          </w:p>
          <w:p w14:paraId="4DF8CE51" w14:textId="213FC7C3" w:rsidR="009C09CB" w:rsidRPr="00BD7C5D" w:rsidRDefault="009C09CB" w:rsidP="005A0745">
            <w:pPr>
              <w:tabs>
                <w:tab w:val="left" w:pos="-1382"/>
                <w:tab w:val="left" w:pos="-720"/>
                <w:tab w:val="left" w:pos="-18"/>
                <w:tab w:val="left" w:pos="612"/>
                <w:tab w:val="left" w:pos="1152"/>
                <w:tab w:val="left" w:pos="2160"/>
              </w:tabs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  <w:tc>
          <w:tcPr>
            <w:tcW w:w="5091" w:type="dxa"/>
            <w:shd w:val="clear" w:color="auto" w:fill="auto"/>
          </w:tcPr>
          <w:p w14:paraId="5D0FDEE1" w14:textId="77777777" w:rsidR="009C09CB" w:rsidRPr="00BD7C5D" w:rsidRDefault="009C09CB" w:rsidP="005A0745">
            <w:pPr>
              <w:tabs>
                <w:tab w:val="left" w:pos="-1382"/>
                <w:tab w:val="left" w:pos="-720"/>
                <w:tab w:val="left" w:pos="-18"/>
                <w:tab w:val="left" w:pos="612"/>
                <w:tab w:val="left" w:pos="1152"/>
                <w:tab w:val="left" w:pos="2160"/>
              </w:tabs>
              <w:ind w:left="297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</w:tbl>
    <w:p w14:paraId="19974C14" w14:textId="77777777" w:rsidR="00EB234C" w:rsidRPr="00BD7C5D" w:rsidRDefault="00EB234C" w:rsidP="00EB234C">
      <w:pPr>
        <w:rPr>
          <w:sz w:val="2"/>
          <w:szCs w:val="2"/>
        </w:rPr>
      </w:pPr>
      <w:r w:rsidRPr="00BD7C5D">
        <w:rPr>
          <w:sz w:val="2"/>
          <w:szCs w:val="2"/>
        </w:rPr>
        <w:fldChar w:fldCharType="begin"/>
      </w:r>
      <w:r w:rsidRPr="00BD7C5D">
        <w:rPr>
          <w:sz w:val="2"/>
          <w:szCs w:val="2"/>
        </w:rPr>
        <w:instrText xml:space="preserve"> IF "</w:instrText>
      </w:r>
      <w:r w:rsidRPr="00BD7C5D">
        <w:rPr>
          <w:sz w:val="2"/>
          <w:szCs w:val="2"/>
        </w:rPr>
        <w:fldChar w:fldCharType="begin"/>
      </w:r>
      <w:r w:rsidRPr="00BD7C5D">
        <w:rPr>
          <w:sz w:val="2"/>
          <w:szCs w:val="2"/>
        </w:rPr>
        <w:instrText xml:space="preserve"> MERGEFIELD Contract_Document_Selection \* MERGEFORMAT </w:instrText>
      </w:r>
      <w:r w:rsidRPr="00BD7C5D">
        <w:rPr>
          <w:sz w:val="2"/>
          <w:szCs w:val="2"/>
        </w:rPr>
        <w:fldChar w:fldCharType="separate"/>
      </w:r>
      <w:r w:rsidRPr="00BD7C5D">
        <w:rPr>
          <w:noProof/>
          <w:sz w:val="2"/>
          <w:szCs w:val="2"/>
        </w:rPr>
        <w:instrText>«Contract_Document_Selection»</w:instrText>
      </w:r>
      <w:r w:rsidRPr="00BD7C5D">
        <w:rPr>
          <w:sz w:val="2"/>
          <w:szCs w:val="2"/>
        </w:rPr>
        <w:fldChar w:fldCharType="end"/>
      </w:r>
      <w:r w:rsidRPr="00BD7C5D">
        <w:rPr>
          <w:sz w:val="2"/>
          <w:szCs w:val="2"/>
        </w:rPr>
        <w:instrText>" ="1" "</w:instrTex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96"/>
        <w:gridCol w:w="2761"/>
        <w:gridCol w:w="2289"/>
        <w:gridCol w:w="238"/>
      </w:tblGrid>
      <w:tr w:rsidR="00EB234C" w:rsidRPr="00BD7C5D" w14:paraId="6E6CE3CD" w14:textId="77777777" w:rsidTr="00445498">
        <w:trPr>
          <w:trHeight w:val="260"/>
        </w:trPr>
        <w:tc>
          <w:tcPr>
            <w:tcW w:w="2596" w:type="dxa"/>
          </w:tcPr>
          <w:p w14:paraId="5C4E47FF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{{TableHide}}</w:instrText>
            </w:r>
          </w:p>
          <w:p w14:paraId="422CEC56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{{N_es_:signer1:fullname}}</w:instrText>
            </w:r>
          </w:p>
        </w:tc>
        <w:tc>
          <w:tcPr>
            <w:tcW w:w="2761" w:type="dxa"/>
          </w:tcPr>
          <w:p w14:paraId="50736BE5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</w:p>
          <w:p w14:paraId="76FF030F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{{Sig_es_:signer1:signature}}</w:instrText>
            </w:r>
          </w:p>
        </w:tc>
        <w:tc>
          <w:tcPr>
            <w:tcW w:w="2289" w:type="dxa"/>
          </w:tcPr>
          <w:p w14:paraId="3025529B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</w:p>
          <w:p w14:paraId="22DEDD67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{{Dte_es_:signer1:date}}</w:instrText>
            </w:r>
          </w:p>
        </w:tc>
        <w:tc>
          <w:tcPr>
            <w:tcW w:w="238" w:type="dxa"/>
          </w:tcPr>
          <w:p w14:paraId="5AE06AC5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"/>
                <w:szCs w:val="2"/>
              </w:rPr>
            </w:pPr>
          </w:p>
        </w:tc>
      </w:tr>
    </w:tbl>
    <w:p w14:paraId="626C2050" w14:textId="77777777" w:rsidR="00EB234C" w:rsidRPr="00BD7C5D" w:rsidRDefault="00EB234C" w:rsidP="00EB234C">
      <w:pPr>
        <w:rPr>
          <w:sz w:val="2"/>
          <w:szCs w:val="2"/>
        </w:rPr>
      </w:pPr>
      <w:r w:rsidRPr="00BD7C5D">
        <w:rPr>
          <w:sz w:val="2"/>
          <w:szCs w:val="2"/>
        </w:rPr>
        <w:instrText>" ""</w:instrText>
      </w:r>
      <w:r w:rsidRPr="00BD7C5D">
        <w:rPr>
          <w:sz w:val="2"/>
          <w:szCs w:val="2"/>
        </w:rPr>
        <w:fldChar w:fldCharType="separate"/>
      </w:r>
      <w:r w:rsidRPr="00BD7C5D">
        <w:rPr>
          <w:b/>
          <w:bCs/>
          <w:noProof/>
          <w:sz w:val="2"/>
          <w:szCs w:val="2"/>
        </w:rPr>
        <w:t>Error! Missing test condition.</w:t>
      </w:r>
      <w:r w:rsidRPr="00BD7C5D">
        <w:rPr>
          <w:sz w:val="2"/>
          <w:szCs w:val="2"/>
        </w:rPr>
        <w:fldChar w:fldCharType="end"/>
      </w:r>
      <w:r w:rsidRPr="00BD7C5D">
        <w:rPr>
          <w:sz w:val="2"/>
          <w:szCs w:val="2"/>
        </w:rPr>
        <w:fldChar w:fldCharType="begin"/>
      </w:r>
      <w:r w:rsidRPr="00BD7C5D">
        <w:rPr>
          <w:sz w:val="2"/>
          <w:szCs w:val="2"/>
        </w:rPr>
        <w:instrText xml:space="preserve"> IF "</w:instrText>
      </w:r>
      <w:r w:rsidRPr="00BD7C5D">
        <w:rPr>
          <w:sz w:val="2"/>
          <w:szCs w:val="2"/>
        </w:rPr>
        <w:fldChar w:fldCharType="begin"/>
      </w:r>
      <w:r w:rsidRPr="00BD7C5D">
        <w:rPr>
          <w:sz w:val="2"/>
          <w:szCs w:val="2"/>
        </w:rPr>
        <w:instrText xml:space="preserve"> MERGEFIELD Contract_Document_Selection \* MERGEFORMAT </w:instrText>
      </w:r>
      <w:r w:rsidRPr="00BD7C5D">
        <w:rPr>
          <w:sz w:val="2"/>
          <w:szCs w:val="2"/>
        </w:rPr>
        <w:fldChar w:fldCharType="separate"/>
      </w:r>
      <w:r w:rsidRPr="00BD7C5D">
        <w:rPr>
          <w:noProof/>
          <w:sz w:val="2"/>
          <w:szCs w:val="2"/>
        </w:rPr>
        <w:instrText>«Contract_Document_Selection»</w:instrText>
      </w:r>
      <w:r w:rsidRPr="00BD7C5D">
        <w:rPr>
          <w:sz w:val="2"/>
          <w:szCs w:val="2"/>
        </w:rPr>
        <w:fldChar w:fldCharType="end"/>
      </w:r>
      <w:r w:rsidRPr="00BD7C5D">
        <w:rPr>
          <w:sz w:val="2"/>
          <w:szCs w:val="2"/>
        </w:rPr>
        <w:instrText>" ="2" "</w:instrTex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96"/>
        <w:gridCol w:w="2761"/>
        <w:gridCol w:w="2289"/>
        <w:gridCol w:w="238"/>
      </w:tblGrid>
      <w:tr w:rsidR="00EB234C" w:rsidRPr="00BD7C5D" w14:paraId="02F01255" w14:textId="77777777" w:rsidTr="00445498">
        <w:trPr>
          <w:trHeight w:val="260"/>
        </w:trPr>
        <w:tc>
          <w:tcPr>
            <w:tcW w:w="2596" w:type="dxa"/>
          </w:tcPr>
          <w:p w14:paraId="69208C2E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{{TableHide}}</w:instrText>
            </w:r>
          </w:p>
          <w:p w14:paraId="20AEA8DD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{{N_es_:signer1:fullname}}</w:instrText>
            </w:r>
          </w:p>
          <w:p w14:paraId="6790EC31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{{N_es_:signer2:fullname}}</w:instrText>
            </w:r>
          </w:p>
        </w:tc>
        <w:tc>
          <w:tcPr>
            <w:tcW w:w="2761" w:type="dxa"/>
          </w:tcPr>
          <w:p w14:paraId="3DC1FFB3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</w:p>
          <w:p w14:paraId="567B3F15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{{Sig_es_:signer1:signature}}</w:instrText>
            </w:r>
          </w:p>
          <w:p w14:paraId="512FE64A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{{Sig_es_:signer2:signature}}</w:instrText>
            </w:r>
          </w:p>
        </w:tc>
        <w:tc>
          <w:tcPr>
            <w:tcW w:w="2289" w:type="dxa"/>
          </w:tcPr>
          <w:p w14:paraId="35A280AC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</w:p>
          <w:p w14:paraId="362F0D84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{{Dte_es_:signer1:date}}</w:instrText>
            </w:r>
          </w:p>
          <w:p w14:paraId="46266249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{{Dte_es_:signer2:date}}</w:instrText>
            </w:r>
          </w:p>
        </w:tc>
        <w:tc>
          <w:tcPr>
            <w:tcW w:w="238" w:type="dxa"/>
          </w:tcPr>
          <w:p w14:paraId="4995627C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"/>
                <w:szCs w:val="2"/>
              </w:rPr>
            </w:pPr>
          </w:p>
        </w:tc>
      </w:tr>
    </w:tbl>
    <w:p w14:paraId="4EFBEDD7" w14:textId="77777777" w:rsidR="00EB234C" w:rsidRPr="00BD7C5D" w:rsidRDefault="00EB234C" w:rsidP="00EB234C">
      <w:pPr>
        <w:rPr>
          <w:sz w:val="2"/>
          <w:szCs w:val="2"/>
        </w:rPr>
      </w:pPr>
      <w:r w:rsidRPr="00BD7C5D">
        <w:rPr>
          <w:sz w:val="2"/>
          <w:szCs w:val="2"/>
        </w:rPr>
        <w:instrText>" ""</w:instrText>
      </w:r>
      <w:r w:rsidRPr="00BD7C5D">
        <w:rPr>
          <w:sz w:val="2"/>
          <w:szCs w:val="2"/>
        </w:rPr>
        <w:fldChar w:fldCharType="separate"/>
      </w:r>
      <w:r w:rsidRPr="00BD7C5D">
        <w:rPr>
          <w:b/>
          <w:bCs/>
          <w:noProof/>
          <w:sz w:val="2"/>
          <w:szCs w:val="2"/>
        </w:rPr>
        <w:t>Error! Missing test condition.</w:t>
      </w:r>
      <w:r w:rsidRPr="00BD7C5D">
        <w:rPr>
          <w:sz w:val="2"/>
          <w:szCs w:val="2"/>
        </w:rPr>
        <w:fldChar w:fldCharType="end"/>
      </w:r>
      <w:r w:rsidRPr="00BD7C5D">
        <w:rPr>
          <w:sz w:val="2"/>
          <w:szCs w:val="2"/>
        </w:rPr>
        <w:fldChar w:fldCharType="begin"/>
      </w:r>
      <w:r w:rsidRPr="00BD7C5D">
        <w:rPr>
          <w:sz w:val="2"/>
          <w:szCs w:val="2"/>
        </w:rPr>
        <w:instrText xml:space="preserve"> IF "</w:instrText>
      </w:r>
      <w:r w:rsidRPr="00BD7C5D">
        <w:rPr>
          <w:sz w:val="2"/>
          <w:szCs w:val="2"/>
        </w:rPr>
        <w:fldChar w:fldCharType="begin"/>
      </w:r>
      <w:r w:rsidRPr="00BD7C5D">
        <w:rPr>
          <w:sz w:val="2"/>
          <w:szCs w:val="2"/>
        </w:rPr>
        <w:instrText xml:space="preserve"> MERGEFIELD Contract_Document_Selection \* MERGEFORMAT </w:instrText>
      </w:r>
      <w:r w:rsidRPr="00BD7C5D">
        <w:rPr>
          <w:sz w:val="2"/>
          <w:szCs w:val="2"/>
        </w:rPr>
        <w:fldChar w:fldCharType="separate"/>
      </w:r>
      <w:r w:rsidRPr="00BD7C5D">
        <w:rPr>
          <w:noProof/>
          <w:sz w:val="2"/>
          <w:szCs w:val="2"/>
        </w:rPr>
        <w:instrText>«Contract_Document_Selection»</w:instrText>
      </w:r>
      <w:r w:rsidRPr="00BD7C5D">
        <w:rPr>
          <w:sz w:val="2"/>
          <w:szCs w:val="2"/>
        </w:rPr>
        <w:fldChar w:fldCharType="end"/>
      </w:r>
      <w:r w:rsidRPr="00BD7C5D">
        <w:rPr>
          <w:sz w:val="2"/>
          <w:szCs w:val="2"/>
        </w:rPr>
        <w:instrText>" ="3" "</w:instrTex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96"/>
        <w:gridCol w:w="2761"/>
        <w:gridCol w:w="2289"/>
        <w:gridCol w:w="238"/>
      </w:tblGrid>
      <w:tr w:rsidR="00EB234C" w:rsidRPr="00BD7C5D" w14:paraId="16AE832B" w14:textId="77777777" w:rsidTr="00445498">
        <w:trPr>
          <w:trHeight w:val="260"/>
        </w:trPr>
        <w:tc>
          <w:tcPr>
            <w:tcW w:w="2596" w:type="dxa"/>
          </w:tcPr>
          <w:p w14:paraId="31E03C55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{{TableHide}}</w:instrText>
            </w:r>
          </w:p>
          <w:p w14:paraId="02775097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{{N_es_:signer1:fullname}}</w:instrText>
            </w:r>
          </w:p>
          <w:p w14:paraId="365B5DD0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{{N_es_:signer2:fullname}}</w:instrText>
            </w:r>
          </w:p>
          <w:p w14:paraId="6A2ACDCD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{{N_es_:signer3:fullname}}</w:instrText>
            </w:r>
          </w:p>
        </w:tc>
        <w:tc>
          <w:tcPr>
            <w:tcW w:w="2761" w:type="dxa"/>
          </w:tcPr>
          <w:p w14:paraId="07262F22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</w:p>
          <w:p w14:paraId="5EEACFEA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{{Sig_es_:signer1:signature}}</w:instrText>
            </w:r>
          </w:p>
          <w:p w14:paraId="7137366C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{{Sig_es_:signer2:signature}}</w:instrText>
            </w:r>
          </w:p>
          <w:p w14:paraId="6E2FB515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{{Sig_es_:signer3:signature}}</w:instrText>
            </w:r>
          </w:p>
        </w:tc>
        <w:tc>
          <w:tcPr>
            <w:tcW w:w="2289" w:type="dxa"/>
          </w:tcPr>
          <w:p w14:paraId="3742DD8A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</w:p>
          <w:p w14:paraId="1B39DB2A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{{Dte_es_:signer1:date}}</w:instrText>
            </w:r>
          </w:p>
          <w:p w14:paraId="1599A08B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{{Dte_es_:signer2:date}}</w:instrText>
            </w:r>
          </w:p>
          <w:p w14:paraId="41B0B682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{{Dte_es_:signer3:date}}</w:instrText>
            </w:r>
          </w:p>
        </w:tc>
        <w:tc>
          <w:tcPr>
            <w:tcW w:w="238" w:type="dxa"/>
          </w:tcPr>
          <w:p w14:paraId="3356740A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"/>
                <w:szCs w:val="2"/>
              </w:rPr>
            </w:pPr>
          </w:p>
        </w:tc>
      </w:tr>
    </w:tbl>
    <w:p w14:paraId="3FEAD2CD" w14:textId="77777777" w:rsidR="00EB234C" w:rsidRPr="00BD7C5D" w:rsidRDefault="00EB234C" w:rsidP="00EB234C">
      <w:pPr>
        <w:rPr>
          <w:sz w:val="2"/>
          <w:szCs w:val="2"/>
        </w:rPr>
      </w:pPr>
      <w:r w:rsidRPr="00BD7C5D">
        <w:rPr>
          <w:sz w:val="2"/>
          <w:szCs w:val="2"/>
        </w:rPr>
        <w:instrText>" ""</w:instrText>
      </w:r>
      <w:r w:rsidRPr="00BD7C5D">
        <w:rPr>
          <w:sz w:val="2"/>
          <w:szCs w:val="2"/>
        </w:rPr>
        <w:fldChar w:fldCharType="separate"/>
      </w:r>
      <w:r w:rsidRPr="00BD7C5D">
        <w:rPr>
          <w:b/>
          <w:bCs/>
          <w:noProof/>
          <w:sz w:val="2"/>
          <w:szCs w:val="2"/>
        </w:rPr>
        <w:t>Error! Missing test condition.</w:t>
      </w:r>
      <w:r w:rsidRPr="00BD7C5D">
        <w:rPr>
          <w:sz w:val="2"/>
          <w:szCs w:val="2"/>
        </w:rPr>
        <w:fldChar w:fldCharType="end"/>
      </w:r>
      <w:r w:rsidRPr="00BD7C5D">
        <w:rPr>
          <w:sz w:val="2"/>
          <w:szCs w:val="2"/>
        </w:rPr>
        <w:fldChar w:fldCharType="begin"/>
      </w:r>
      <w:r w:rsidRPr="00BD7C5D">
        <w:rPr>
          <w:sz w:val="2"/>
          <w:szCs w:val="2"/>
        </w:rPr>
        <w:instrText xml:space="preserve"> IF "</w:instrText>
      </w:r>
      <w:r w:rsidRPr="00BD7C5D">
        <w:rPr>
          <w:sz w:val="2"/>
          <w:szCs w:val="2"/>
        </w:rPr>
        <w:fldChar w:fldCharType="begin"/>
      </w:r>
      <w:r w:rsidRPr="00BD7C5D">
        <w:rPr>
          <w:sz w:val="2"/>
          <w:szCs w:val="2"/>
        </w:rPr>
        <w:instrText xml:space="preserve"> MERGEFIELD Contract_Document_Selection \* MERGEFORMAT </w:instrText>
      </w:r>
      <w:r w:rsidRPr="00BD7C5D">
        <w:rPr>
          <w:sz w:val="2"/>
          <w:szCs w:val="2"/>
        </w:rPr>
        <w:fldChar w:fldCharType="separate"/>
      </w:r>
      <w:r w:rsidRPr="00BD7C5D">
        <w:rPr>
          <w:noProof/>
          <w:sz w:val="2"/>
          <w:szCs w:val="2"/>
        </w:rPr>
        <w:instrText>«Contract_Document_Selection»</w:instrText>
      </w:r>
      <w:r w:rsidRPr="00BD7C5D">
        <w:rPr>
          <w:sz w:val="2"/>
          <w:szCs w:val="2"/>
        </w:rPr>
        <w:fldChar w:fldCharType="end"/>
      </w:r>
      <w:r w:rsidRPr="00BD7C5D">
        <w:rPr>
          <w:sz w:val="2"/>
          <w:szCs w:val="2"/>
        </w:rPr>
        <w:instrText>" ="4" "</w:instrTex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96"/>
        <w:gridCol w:w="2761"/>
        <w:gridCol w:w="2289"/>
        <w:gridCol w:w="238"/>
      </w:tblGrid>
      <w:tr w:rsidR="00EB234C" w:rsidRPr="00BD7C5D" w14:paraId="24CAD329" w14:textId="77777777" w:rsidTr="00445498">
        <w:trPr>
          <w:trHeight w:val="260"/>
        </w:trPr>
        <w:tc>
          <w:tcPr>
            <w:tcW w:w="2596" w:type="dxa"/>
          </w:tcPr>
          <w:p w14:paraId="2EA5D592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{{TableHide}}</w:instrText>
            </w:r>
          </w:p>
          <w:p w14:paraId="2AFF0660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{{N_es_:signer1:fullname}}</w:instrText>
            </w:r>
          </w:p>
          <w:p w14:paraId="14A45D88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{{N_es_:signer2:fullname}}</w:instrText>
            </w:r>
          </w:p>
          <w:p w14:paraId="00A4D6EB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{{N_es_:signer3:fullname}}</w:instrText>
            </w:r>
          </w:p>
          <w:p w14:paraId="4ED5A4CD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{{N_es_:signer4:fullname}}</w:instrText>
            </w:r>
          </w:p>
        </w:tc>
        <w:tc>
          <w:tcPr>
            <w:tcW w:w="2761" w:type="dxa"/>
          </w:tcPr>
          <w:p w14:paraId="7520257C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</w:p>
          <w:p w14:paraId="6D4B099E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{{Sig_es_:signer1:signature}}</w:instrText>
            </w:r>
          </w:p>
          <w:p w14:paraId="72BCF119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{{Sig_es_:signer2:signature}}</w:instrText>
            </w:r>
          </w:p>
          <w:p w14:paraId="557A5247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{{Sig_es_:signer3:signature}}</w:instrText>
            </w:r>
          </w:p>
          <w:p w14:paraId="50B353EB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{{Sig_es_:signer4:signature}}</w:instrText>
            </w:r>
          </w:p>
        </w:tc>
        <w:tc>
          <w:tcPr>
            <w:tcW w:w="2289" w:type="dxa"/>
          </w:tcPr>
          <w:p w14:paraId="0AA74E51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</w:p>
          <w:p w14:paraId="4F743B23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{{Dte_es_:signer1:date}}</w:instrText>
            </w:r>
          </w:p>
          <w:p w14:paraId="390D9305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{{Dte_es_:signer2:date}}</w:instrText>
            </w:r>
          </w:p>
          <w:p w14:paraId="58CDF078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{{Dte_es_:signer3:date}}</w:instrText>
            </w:r>
          </w:p>
          <w:p w14:paraId="6F8F1AA3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{{Dte_es_:signer4:date}}</w:instrText>
            </w:r>
          </w:p>
        </w:tc>
        <w:tc>
          <w:tcPr>
            <w:tcW w:w="238" w:type="dxa"/>
          </w:tcPr>
          <w:p w14:paraId="5FFDC065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"/>
                <w:szCs w:val="2"/>
              </w:rPr>
            </w:pPr>
          </w:p>
        </w:tc>
      </w:tr>
    </w:tbl>
    <w:p w14:paraId="14139806" w14:textId="77777777" w:rsidR="00EB234C" w:rsidRPr="00BD7C5D" w:rsidRDefault="00EB234C" w:rsidP="00EB234C">
      <w:pPr>
        <w:rPr>
          <w:sz w:val="2"/>
          <w:szCs w:val="2"/>
        </w:rPr>
      </w:pPr>
      <w:r w:rsidRPr="00BD7C5D">
        <w:rPr>
          <w:sz w:val="2"/>
          <w:szCs w:val="2"/>
        </w:rPr>
        <w:instrText>" ""</w:instrText>
      </w:r>
      <w:r w:rsidRPr="00BD7C5D">
        <w:rPr>
          <w:sz w:val="2"/>
          <w:szCs w:val="2"/>
        </w:rPr>
        <w:fldChar w:fldCharType="separate"/>
      </w:r>
      <w:r w:rsidRPr="00BD7C5D">
        <w:rPr>
          <w:b/>
          <w:bCs/>
          <w:noProof/>
          <w:sz w:val="2"/>
          <w:szCs w:val="2"/>
        </w:rPr>
        <w:t>Error! Missing test condition.</w:t>
      </w:r>
      <w:r w:rsidRPr="00BD7C5D">
        <w:rPr>
          <w:sz w:val="2"/>
          <w:szCs w:val="2"/>
        </w:rPr>
        <w:fldChar w:fldCharType="end"/>
      </w:r>
      <w:r w:rsidRPr="00BD7C5D">
        <w:rPr>
          <w:sz w:val="2"/>
          <w:szCs w:val="2"/>
        </w:rPr>
        <w:fldChar w:fldCharType="begin"/>
      </w:r>
      <w:r w:rsidRPr="00BD7C5D">
        <w:rPr>
          <w:sz w:val="2"/>
          <w:szCs w:val="2"/>
        </w:rPr>
        <w:instrText xml:space="preserve"> IF "</w:instrText>
      </w:r>
      <w:r w:rsidRPr="00BD7C5D">
        <w:rPr>
          <w:sz w:val="2"/>
          <w:szCs w:val="2"/>
        </w:rPr>
        <w:fldChar w:fldCharType="begin"/>
      </w:r>
      <w:r w:rsidRPr="00BD7C5D">
        <w:rPr>
          <w:sz w:val="2"/>
          <w:szCs w:val="2"/>
        </w:rPr>
        <w:instrText xml:space="preserve"> MERGEFIELD Contract_Document_Selection \* MERGEFORMAT </w:instrText>
      </w:r>
      <w:r w:rsidRPr="00BD7C5D">
        <w:rPr>
          <w:sz w:val="2"/>
          <w:szCs w:val="2"/>
        </w:rPr>
        <w:fldChar w:fldCharType="separate"/>
      </w:r>
      <w:r w:rsidRPr="00BD7C5D">
        <w:rPr>
          <w:noProof/>
          <w:sz w:val="2"/>
          <w:szCs w:val="2"/>
        </w:rPr>
        <w:instrText>«Contract_Document_Selection»</w:instrText>
      </w:r>
      <w:r w:rsidRPr="00BD7C5D">
        <w:rPr>
          <w:sz w:val="2"/>
          <w:szCs w:val="2"/>
        </w:rPr>
        <w:fldChar w:fldCharType="end"/>
      </w:r>
      <w:r w:rsidRPr="00BD7C5D">
        <w:rPr>
          <w:sz w:val="2"/>
          <w:szCs w:val="2"/>
        </w:rPr>
        <w:instrText>" ="5" "</w:instrTex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96"/>
        <w:gridCol w:w="2761"/>
        <w:gridCol w:w="2289"/>
        <w:gridCol w:w="238"/>
      </w:tblGrid>
      <w:tr w:rsidR="00EB234C" w:rsidRPr="00BD7C5D" w14:paraId="1A3071A7" w14:textId="77777777" w:rsidTr="00445498">
        <w:trPr>
          <w:trHeight w:val="260"/>
        </w:trPr>
        <w:tc>
          <w:tcPr>
            <w:tcW w:w="2596" w:type="dxa"/>
          </w:tcPr>
          <w:p w14:paraId="4EBBE6A3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{{TableHide}}</w:instrText>
            </w:r>
          </w:p>
          <w:p w14:paraId="198BC77F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{{N_es_:signer1:fullname}}</w:instrText>
            </w:r>
          </w:p>
        </w:tc>
        <w:tc>
          <w:tcPr>
            <w:tcW w:w="2761" w:type="dxa"/>
          </w:tcPr>
          <w:p w14:paraId="2271032B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</w:p>
          <w:p w14:paraId="64934CA7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{{Sig_es_:signer1:signature}}</w:instrText>
            </w:r>
          </w:p>
        </w:tc>
        <w:tc>
          <w:tcPr>
            <w:tcW w:w="2289" w:type="dxa"/>
          </w:tcPr>
          <w:p w14:paraId="01F0A02D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</w:p>
          <w:p w14:paraId="073D9B58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{{Dte_es_:signer1:date}}</w:instrText>
            </w:r>
          </w:p>
        </w:tc>
        <w:tc>
          <w:tcPr>
            <w:tcW w:w="238" w:type="dxa"/>
          </w:tcPr>
          <w:p w14:paraId="617D2CE7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"/>
                <w:szCs w:val="2"/>
              </w:rPr>
            </w:pPr>
          </w:p>
        </w:tc>
      </w:tr>
    </w:tbl>
    <w:p w14:paraId="4F84D2C2" w14:textId="77777777" w:rsidR="00EB234C" w:rsidRPr="00BD7C5D" w:rsidRDefault="00EB234C" w:rsidP="00EB234C">
      <w:pPr>
        <w:rPr>
          <w:sz w:val="2"/>
          <w:szCs w:val="2"/>
        </w:rPr>
      </w:pPr>
      <w:r w:rsidRPr="00BD7C5D">
        <w:rPr>
          <w:sz w:val="2"/>
          <w:szCs w:val="2"/>
        </w:rPr>
        <w:instrText>" ""</w:instrText>
      </w:r>
      <w:r w:rsidRPr="00BD7C5D">
        <w:rPr>
          <w:sz w:val="2"/>
          <w:szCs w:val="2"/>
        </w:rPr>
        <w:fldChar w:fldCharType="separate"/>
      </w:r>
      <w:r w:rsidRPr="00BD7C5D">
        <w:rPr>
          <w:b/>
          <w:bCs/>
          <w:noProof/>
          <w:sz w:val="2"/>
          <w:szCs w:val="2"/>
        </w:rPr>
        <w:t>Error! Missing test condition.</w:t>
      </w:r>
      <w:r w:rsidRPr="00BD7C5D">
        <w:rPr>
          <w:sz w:val="2"/>
          <w:szCs w:val="2"/>
        </w:rPr>
        <w:fldChar w:fldCharType="end"/>
      </w:r>
      <w:r w:rsidRPr="00BD7C5D">
        <w:rPr>
          <w:sz w:val="2"/>
          <w:szCs w:val="2"/>
        </w:rPr>
        <w:fldChar w:fldCharType="begin"/>
      </w:r>
      <w:r w:rsidRPr="00BD7C5D">
        <w:rPr>
          <w:sz w:val="2"/>
          <w:szCs w:val="2"/>
        </w:rPr>
        <w:instrText xml:space="preserve"> IF "</w:instrText>
      </w:r>
      <w:r w:rsidRPr="00BD7C5D">
        <w:rPr>
          <w:sz w:val="2"/>
          <w:szCs w:val="2"/>
        </w:rPr>
        <w:fldChar w:fldCharType="begin"/>
      </w:r>
      <w:r w:rsidRPr="00BD7C5D">
        <w:rPr>
          <w:sz w:val="2"/>
          <w:szCs w:val="2"/>
        </w:rPr>
        <w:instrText xml:space="preserve"> MERGEFIELD Contract_Document_Selection \* MERGEFORMAT </w:instrText>
      </w:r>
      <w:r w:rsidRPr="00BD7C5D">
        <w:rPr>
          <w:sz w:val="2"/>
          <w:szCs w:val="2"/>
        </w:rPr>
        <w:fldChar w:fldCharType="separate"/>
      </w:r>
      <w:r w:rsidRPr="00BD7C5D">
        <w:rPr>
          <w:noProof/>
          <w:sz w:val="2"/>
          <w:szCs w:val="2"/>
        </w:rPr>
        <w:instrText>«Contract_Document_Selection»</w:instrText>
      </w:r>
      <w:r w:rsidRPr="00BD7C5D">
        <w:rPr>
          <w:sz w:val="2"/>
          <w:szCs w:val="2"/>
        </w:rPr>
        <w:fldChar w:fldCharType="end"/>
      </w:r>
      <w:r w:rsidRPr="00BD7C5D">
        <w:rPr>
          <w:sz w:val="2"/>
          <w:szCs w:val="2"/>
        </w:rPr>
        <w:instrText>" ="6" "</w:instrTex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96"/>
        <w:gridCol w:w="2761"/>
        <w:gridCol w:w="2289"/>
        <w:gridCol w:w="238"/>
      </w:tblGrid>
      <w:tr w:rsidR="00EB234C" w:rsidRPr="00BD7C5D" w14:paraId="720E670D" w14:textId="77777777" w:rsidTr="00445498">
        <w:trPr>
          <w:trHeight w:val="260"/>
        </w:trPr>
        <w:tc>
          <w:tcPr>
            <w:tcW w:w="2596" w:type="dxa"/>
          </w:tcPr>
          <w:p w14:paraId="35963412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{{TableHide}}</w:instrText>
            </w:r>
          </w:p>
          <w:p w14:paraId="5E5856FA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{{N_es_:signer1:fullname}}</w:instrText>
            </w:r>
          </w:p>
          <w:p w14:paraId="7E0D96C0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{{N_es_:signer2:fullname}}</w:instrText>
            </w:r>
          </w:p>
        </w:tc>
        <w:tc>
          <w:tcPr>
            <w:tcW w:w="2761" w:type="dxa"/>
          </w:tcPr>
          <w:p w14:paraId="6A5D2D19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</w:p>
          <w:p w14:paraId="139800E9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{{Sig_es_:signer1:signature}}</w:instrText>
            </w:r>
          </w:p>
          <w:p w14:paraId="4967A28A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{{Sig_es_:signer2:signature}}</w:instrText>
            </w:r>
          </w:p>
        </w:tc>
        <w:tc>
          <w:tcPr>
            <w:tcW w:w="2289" w:type="dxa"/>
          </w:tcPr>
          <w:p w14:paraId="27D3754E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</w:p>
          <w:p w14:paraId="7647FDC3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{{Dte_es_:signer1:date}}</w:instrText>
            </w:r>
          </w:p>
          <w:p w14:paraId="42DF062B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{{Dte_es_:signer2:date}}</w:instrText>
            </w:r>
          </w:p>
        </w:tc>
        <w:tc>
          <w:tcPr>
            <w:tcW w:w="238" w:type="dxa"/>
          </w:tcPr>
          <w:p w14:paraId="00FC81DB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"/>
                <w:szCs w:val="2"/>
              </w:rPr>
            </w:pPr>
          </w:p>
        </w:tc>
      </w:tr>
    </w:tbl>
    <w:p w14:paraId="2D945C47" w14:textId="77777777" w:rsidR="00EB234C" w:rsidRPr="00BD7C5D" w:rsidRDefault="00EB234C" w:rsidP="00EB234C">
      <w:pPr>
        <w:rPr>
          <w:sz w:val="2"/>
          <w:szCs w:val="2"/>
        </w:rPr>
      </w:pPr>
      <w:r w:rsidRPr="00BD7C5D">
        <w:rPr>
          <w:sz w:val="2"/>
          <w:szCs w:val="2"/>
        </w:rPr>
        <w:instrText>" ""</w:instrText>
      </w:r>
      <w:r w:rsidRPr="00BD7C5D">
        <w:rPr>
          <w:sz w:val="2"/>
          <w:szCs w:val="2"/>
        </w:rPr>
        <w:fldChar w:fldCharType="separate"/>
      </w:r>
      <w:r w:rsidRPr="00BD7C5D">
        <w:rPr>
          <w:b/>
          <w:bCs/>
          <w:noProof/>
          <w:sz w:val="2"/>
          <w:szCs w:val="2"/>
        </w:rPr>
        <w:t>Error! Missing test condition.</w:t>
      </w:r>
      <w:r w:rsidRPr="00BD7C5D">
        <w:rPr>
          <w:sz w:val="2"/>
          <w:szCs w:val="2"/>
        </w:rPr>
        <w:fldChar w:fldCharType="end"/>
      </w:r>
      <w:r w:rsidRPr="00BD7C5D">
        <w:rPr>
          <w:sz w:val="2"/>
          <w:szCs w:val="2"/>
        </w:rPr>
        <w:fldChar w:fldCharType="begin"/>
      </w:r>
      <w:r w:rsidRPr="00BD7C5D">
        <w:rPr>
          <w:sz w:val="2"/>
          <w:szCs w:val="2"/>
        </w:rPr>
        <w:instrText xml:space="preserve"> IF "</w:instrText>
      </w:r>
      <w:r w:rsidRPr="00BD7C5D">
        <w:rPr>
          <w:sz w:val="2"/>
          <w:szCs w:val="2"/>
        </w:rPr>
        <w:fldChar w:fldCharType="begin"/>
      </w:r>
      <w:r w:rsidRPr="00BD7C5D">
        <w:rPr>
          <w:sz w:val="2"/>
          <w:szCs w:val="2"/>
        </w:rPr>
        <w:instrText xml:space="preserve"> MERGEFIELD Contract_Document_Selection \* MERGEFORMAT </w:instrText>
      </w:r>
      <w:r w:rsidRPr="00BD7C5D">
        <w:rPr>
          <w:sz w:val="2"/>
          <w:szCs w:val="2"/>
        </w:rPr>
        <w:fldChar w:fldCharType="separate"/>
      </w:r>
      <w:r w:rsidRPr="00BD7C5D">
        <w:rPr>
          <w:noProof/>
          <w:sz w:val="2"/>
          <w:szCs w:val="2"/>
        </w:rPr>
        <w:instrText>«Contract_Document_Selection»</w:instrText>
      </w:r>
      <w:r w:rsidRPr="00BD7C5D">
        <w:rPr>
          <w:sz w:val="2"/>
          <w:szCs w:val="2"/>
        </w:rPr>
        <w:fldChar w:fldCharType="end"/>
      </w:r>
      <w:r w:rsidRPr="00BD7C5D">
        <w:rPr>
          <w:sz w:val="2"/>
          <w:szCs w:val="2"/>
        </w:rPr>
        <w:instrText>" ="7" "</w:instrTex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96"/>
        <w:gridCol w:w="2761"/>
        <w:gridCol w:w="2289"/>
        <w:gridCol w:w="238"/>
      </w:tblGrid>
      <w:tr w:rsidR="00EB234C" w:rsidRPr="00BD7C5D" w14:paraId="1117C15C" w14:textId="77777777" w:rsidTr="00445498">
        <w:trPr>
          <w:trHeight w:val="260"/>
        </w:trPr>
        <w:tc>
          <w:tcPr>
            <w:tcW w:w="2596" w:type="dxa"/>
          </w:tcPr>
          <w:p w14:paraId="2FA4ED3B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{{TableHide}}</w:instrText>
            </w:r>
          </w:p>
          <w:p w14:paraId="652DB750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{{N_es_:signer1:fullname}}</w:instrText>
            </w:r>
          </w:p>
          <w:p w14:paraId="25DE71D3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{{N_es_:signer2:fullname}}</w:instrText>
            </w:r>
          </w:p>
          <w:p w14:paraId="61C1657F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{{N_es_:signer3:fullname}}</w:instrText>
            </w:r>
          </w:p>
        </w:tc>
        <w:tc>
          <w:tcPr>
            <w:tcW w:w="2761" w:type="dxa"/>
          </w:tcPr>
          <w:p w14:paraId="535F9BAB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</w:p>
          <w:p w14:paraId="15E3C37E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{{Sig_es_:signer1:signature}}</w:instrText>
            </w:r>
          </w:p>
          <w:p w14:paraId="5DCF807A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{{Sig_es_:signer2:signature}}</w:instrText>
            </w:r>
          </w:p>
          <w:p w14:paraId="7C80C200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{{Sig_es_:signer3:signature}}</w:instrText>
            </w:r>
          </w:p>
        </w:tc>
        <w:tc>
          <w:tcPr>
            <w:tcW w:w="2289" w:type="dxa"/>
          </w:tcPr>
          <w:p w14:paraId="729F799A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</w:p>
          <w:p w14:paraId="6B08EFAB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{{Dte_es_:signer1:date}}</w:instrText>
            </w:r>
          </w:p>
          <w:p w14:paraId="50DF7486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{{Dte_es_:signer2:date}}</w:instrText>
            </w:r>
          </w:p>
          <w:p w14:paraId="278606D5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{{Dte_es_:signer3:date}}</w:instrText>
            </w:r>
          </w:p>
        </w:tc>
        <w:tc>
          <w:tcPr>
            <w:tcW w:w="238" w:type="dxa"/>
          </w:tcPr>
          <w:p w14:paraId="5BC0DE29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"/>
                <w:szCs w:val="2"/>
              </w:rPr>
            </w:pPr>
          </w:p>
        </w:tc>
      </w:tr>
    </w:tbl>
    <w:p w14:paraId="5761A091" w14:textId="77777777" w:rsidR="00EB234C" w:rsidRPr="00BD7C5D" w:rsidRDefault="00EB234C" w:rsidP="00EB234C">
      <w:pPr>
        <w:rPr>
          <w:sz w:val="2"/>
          <w:szCs w:val="2"/>
        </w:rPr>
      </w:pPr>
      <w:r w:rsidRPr="00BD7C5D">
        <w:rPr>
          <w:sz w:val="2"/>
          <w:szCs w:val="2"/>
        </w:rPr>
        <w:instrText>" ""</w:instrText>
      </w:r>
      <w:r w:rsidRPr="00BD7C5D">
        <w:rPr>
          <w:sz w:val="2"/>
          <w:szCs w:val="2"/>
        </w:rPr>
        <w:fldChar w:fldCharType="separate"/>
      </w:r>
      <w:r w:rsidRPr="00BD7C5D">
        <w:rPr>
          <w:b/>
          <w:bCs/>
          <w:noProof/>
          <w:sz w:val="2"/>
          <w:szCs w:val="2"/>
        </w:rPr>
        <w:t>Error! Missing test condition.</w:t>
      </w:r>
      <w:r w:rsidRPr="00BD7C5D">
        <w:rPr>
          <w:sz w:val="2"/>
          <w:szCs w:val="2"/>
        </w:rPr>
        <w:fldChar w:fldCharType="end"/>
      </w:r>
      <w:r w:rsidRPr="00BD7C5D">
        <w:rPr>
          <w:sz w:val="2"/>
          <w:szCs w:val="2"/>
        </w:rPr>
        <w:fldChar w:fldCharType="begin"/>
      </w:r>
      <w:r w:rsidRPr="00BD7C5D">
        <w:rPr>
          <w:sz w:val="2"/>
          <w:szCs w:val="2"/>
        </w:rPr>
        <w:instrText xml:space="preserve"> IF "</w:instrText>
      </w:r>
      <w:r w:rsidRPr="00BD7C5D">
        <w:rPr>
          <w:sz w:val="2"/>
          <w:szCs w:val="2"/>
        </w:rPr>
        <w:fldChar w:fldCharType="begin"/>
      </w:r>
      <w:r w:rsidRPr="00BD7C5D">
        <w:rPr>
          <w:sz w:val="2"/>
          <w:szCs w:val="2"/>
        </w:rPr>
        <w:instrText xml:space="preserve"> MERGEFIELD Contract_Document_Selection \* MERGEFORMAT </w:instrText>
      </w:r>
      <w:r w:rsidRPr="00BD7C5D">
        <w:rPr>
          <w:sz w:val="2"/>
          <w:szCs w:val="2"/>
        </w:rPr>
        <w:fldChar w:fldCharType="separate"/>
      </w:r>
      <w:r w:rsidRPr="00BD7C5D">
        <w:rPr>
          <w:noProof/>
          <w:sz w:val="2"/>
          <w:szCs w:val="2"/>
        </w:rPr>
        <w:instrText>«Contract_Document_Selection»</w:instrText>
      </w:r>
      <w:r w:rsidRPr="00BD7C5D">
        <w:rPr>
          <w:sz w:val="2"/>
          <w:szCs w:val="2"/>
        </w:rPr>
        <w:fldChar w:fldCharType="end"/>
      </w:r>
      <w:r w:rsidRPr="00BD7C5D">
        <w:rPr>
          <w:sz w:val="2"/>
          <w:szCs w:val="2"/>
        </w:rPr>
        <w:instrText>" ="8" "</w:instrTex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96"/>
        <w:gridCol w:w="2761"/>
        <w:gridCol w:w="2289"/>
        <w:gridCol w:w="238"/>
      </w:tblGrid>
      <w:tr w:rsidR="00EB234C" w:rsidRPr="00BD7C5D" w14:paraId="5CEBC92C" w14:textId="77777777" w:rsidTr="00445498">
        <w:trPr>
          <w:trHeight w:val="260"/>
        </w:trPr>
        <w:tc>
          <w:tcPr>
            <w:tcW w:w="2596" w:type="dxa"/>
          </w:tcPr>
          <w:p w14:paraId="5759B2B7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{{TableHide}}</w:instrText>
            </w:r>
          </w:p>
          <w:p w14:paraId="272A00BB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{{N_es_:signer1:fullname}}</w:instrText>
            </w:r>
          </w:p>
          <w:p w14:paraId="116ACF24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{{N_es_:signer2:fullname}}</w:instrText>
            </w:r>
          </w:p>
          <w:p w14:paraId="49995D50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{{N_es_:signer3:fullname}}</w:instrText>
            </w:r>
          </w:p>
          <w:p w14:paraId="1B9D999C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{{N_es_:signer4:fullname}}</w:instrText>
            </w:r>
          </w:p>
        </w:tc>
        <w:tc>
          <w:tcPr>
            <w:tcW w:w="2761" w:type="dxa"/>
          </w:tcPr>
          <w:p w14:paraId="081ABD75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</w:p>
          <w:p w14:paraId="04E2E56F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{{Sig_es_:signer1:signature}}</w:instrText>
            </w:r>
          </w:p>
          <w:p w14:paraId="0F888215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{{Sig_es_:signer2:signature}}</w:instrText>
            </w:r>
          </w:p>
          <w:p w14:paraId="02F3204C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{{Sig_es_:signer3:signature}}</w:instrText>
            </w:r>
          </w:p>
          <w:p w14:paraId="442AADB8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{{Sig_es_:signer4:signature}}</w:instrText>
            </w:r>
          </w:p>
        </w:tc>
        <w:tc>
          <w:tcPr>
            <w:tcW w:w="2289" w:type="dxa"/>
          </w:tcPr>
          <w:p w14:paraId="345748D5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</w:p>
          <w:p w14:paraId="1391EDD2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{{Dte_es_:signer1:date}}</w:instrText>
            </w:r>
          </w:p>
          <w:p w14:paraId="605D4DFB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{{Dte_es_:signer2:date}}</w:instrText>
            </w:r>
          </w:p>
          <w:p w14:paraId="768574F7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{{Dte_es_:signer3:date}}</w:instrText>
            </w:r>
          </w:p>
          <w:p w14:paraId="78E51F50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{{Dte_es_:signer4:date}}</w:instrText>
            </w:r>
          </w:p>
        </w:tc>
        <w:tc>
          <w:tcPr>
            <w:tcW w:w="238" w:type="dxa"/>
          </w:tcPr>
          <w:p w14:paraId="08EF3C5F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"/>
                <w:szCs w:val="2"/>
              </w:rPr>
            </w:pPr>
          </w:p>
        </w:tc>
      </w:tr>
    </w:tbl>
    <w:p w14:paraId="5C9193D2" w14:textId="77777777" w:rsidR="00EB234C" w:rsidRPr="00BD7C5D" w:rsidRDefault="00EB234C" w:rsidP="00EB234C">
      <w:pPr>
        <w:rPr>
          <w:sz w:val="2"/>
          <w:szCs w:val="2"/>
        </w:rPr>
      </w:pPr>
      <w:r w:rsidRPr="00BD7C5D">
        <w:rPr>
          <w:sz w:val="2"/>
          <w:szCs w:val="2"/>
        </w:rPr>
        <w:instrText>" ""</w:instrText>
      </w:r>
      <w:r w:rsidRPr="00BD7C5D">
        <w:rPr>
          <w:sz w:val="2"/>
          <w:szCs w:val="2"/>
        </w:rPr>
        <w:fldChar w:fldCharType="separate"/>
      </w:r>
      <w:r w:rsidRPr="00BD7C5D">
        <w:rPr>
          <w:b/>
          <w:bCs/>
          <w:noProof/>
          <w:sz w:val="2"/>
          <w:szCs w:val="2"/>
        </w:rPr>
        <w:t>Error! Missing test condition.</w:t>
      </w:r>
      <w:r w:rsidRPr="00BD7C5D">
        <w:rPr>
          <w:sz w:val="2"/>
          <w:szCs w:val="2"/>
        </w:rPr>
        <w:fldChar w:fldCharType="end"/>
      </w:r>
      <w:r w:rsidRPr="00BD7C5D">
        <w:rPr>
          <w:sz w:val="2"/>
          <w:szCs w:val="2"/>
        </w:rPr>
        <w:fldChar w:fldCharType="begin"/>
      </w:r>
      <w:r w:rsidRPr="00BD7C5D">
        <w:rPr>
          <w:sz w:val="2"/>
          <w:szCs w:val="2"/>
        </w:rPr>
        <w:instrText xml:space="preserve"> IF "</w:instrText>
      </w:r>
      <w:r w:rsidRPr="00BD7C5D">
        <w:rPr>
          <w:sz w:val="2"/>
          <w:szCs w:val="2"/>
        </w:rPr>
        <w:fldChar w:fldCharType="begin"/>
      </w:r>
      <w:r w:rsidRPr="00BD7C5D">
        <w:rPr>
          <w:sz w:val="2"/>
          <w:szCs w:val="2"/>
        </w:rPr>
        <w:instrText xml:space="preserve"> MERGEFIELD Contract_Document_Selection \* MERGEFORMAT </w:instrText>
      </w:r>
      <w:r w:rsidRPr="00BD7C5D">
        <w:rPr>
          <w:sz w:val="2"/>
          <w:szCs w:val="2"/>
        </w:rPr>
        <w:fldChar w:fldCharType="separate"/>
      </w:r>
      <w:r w:rsidRPr="00BD7C5D">
        <w:rPr>
          <w:noProof/>
          <w:sz w:val="2"/>
          <w:szCs w:val="2"/>
        </w:rPr>
        <w:instrText>«Contract_Document_Selection»</w:instrText>
      </w:r>
      <w:r w:rsidRPr="00BD7C5D">
        <w:rPr>
          <w:sz w:val="2"/>
          <w:szCs w:val="2"/>
        </w:rPr>
        <w:fldChar w:fldCharType="end"/>
      </w:r>
      <w:r w:rsidRPr="00BD7C5D">
        <w:rPr>
          <w:sz w:val="2"/>
          <w:szCs w:val="2"/>
        </w:rPr>
        <w:instrText>" ="9" "</w:instrTex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96"/>
        <w:gridCol w:w="2761"/>
        <w:gridCol w:w="2289"/>
        <w:gridCol w:w="238"/>
      </w:tblGrid>
      <w:tr w:rsidR="00EB234C" w:rsidRPr="00BD7C5D" w14:paraId="2C009EEE" w14:textId="77777777" w:rsidTr="00445498">
        <w:trPr>
          <w:trHeight w:val="260"/>
        </w:trPr>
        <w:tc>
          <w:tcPr>
            <w:tcW w:w="2596" w:type="dxa"/>
          </w:tcPr>
          <w:p w14:paraId="57E0BC46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{{TableHide}}</w:instrText>
            </w:r>
          </w:p>
          <w:p w14:paraId="63A3B33A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{{N_es_:signer1:fullname}}</w:instrText>
            </w:r>
          </w:p>
          <w:p w14:paraId="1A1FA432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{{N_es_:signer2:fullname}}</w:instrText>
            </w:r>
          </w:p>
        </w:tc>
        <w:tc>
          <w:tcPr>
            <w:tcW w:w="2761" w:type="dxa"/>
          </w:tcPr>
          <w:p w14:paraId="4AEAC9C3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</w:p>
          <w:p w14:paraId="2C4B0F23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{{Sig_es_:signer1:signature}}</w:instrText>
            </w:r>
          </w:p>
          <w:p w14:paraId="56908EA0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{{Sig_es_:signer2:signature}}</w:instrText>
            </w:r>
          </w:p>
        </w:tc>
        <w:tc>
          <w:tcPr>
            <w:tcW w:w="2289" w:type="dxa"/>
          </w:tcPr>
          <w:p w14:paraId="02BC72F6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</w:p>
          <w:p w14:paraId="1292EAE3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{{Dte_es_:signer1:date}}</w:instrText>
            </w:r>
          </w:p>
          <w:p w14:paraId="2949BDB1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{{Dte_es_:signer1:date}}</w:instrText>
            </w:r>
          </w:p>
        </w:tc>
        <w:tc>
          <w:tcPr>
            <w:tcW w:w="238" w:type="dxa"/>
          </w:tcPr>
          <w:p w14:paraId="0CFEF4C3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"/>
                <w:szCs w:val="2"/>
              </w:rPr>
            </w:pPr>
          </w:p>
        </w:tc>
      </w:tr>
    </w:tbl>
    <w:p w14:paraId="2EDDCBE1" w14:textId="77777777" w:rsidR="00EB234C" w:rsidRPr="00BD7C5D" w:rsidRDefault="00EB234C" w:rsidP="00EB234C">
      <w:pPr>
        <w:rPr>
          <w:sz w:val="2"/>
          <w:szCs w:val="2"/>
        </w:rPr>
      </w:pPr>
      <w:r w:rsidRPr="00BD7C5D">
        <w:rPr>
          <w:sz w:val="2"/>
          <w:szCs w:val="2"/>
        </w:rPr>
        <w:instrText>" ""</w:instrText>
      </w:r>
      <w:r w:rsidRPr="00BD7C5D">
        <w:rPr>
          <w:sz w:val="2"/>
          <w:szCs w:val="2"/>
        </w:rPr>
        <w:fldChar w:fldCharType="separate"/>
      </w:r>
      <w:r w:rsidRPr="00BD7C5D">
        <w:rPr>
          <w:b/>
          <w:bCs/>
          <w:noProof/>
          <w:sz w:val="2"/>
          <w:szCs w:val="2"/>
        </w:rPr>
        <w:t>Error! Missing test condition.</w:t>
      </w:r>
      <w:r w:rsidRPr="00BD7C5D">
        <w:rPr>
          <w:sz w:val="2"/>
          <w:szCs w:val="2"/>
        </w:rPr>
        <w:fldChar w:fldCharType="end"/>
      </w:r>
      <w:r w:rsidRPr="00BD7C5D">
        <w:rPr>
          <w:sz w:val="2"/>
          <w:szCs w:val="2"/>
        </w:rPr>
        <w:fldChar w:fldCharType="begin"/>
      </w:r>
      <w:r w:rsidRPr="00BD7C5D">
        <w:rPr>
          <w:sz w:val="2"/>
          <w:szCs w:val="2"/>
        </w:rPr>
        <w:instrText xml:space="preserve"> IF "</w:instrText>
      </w:r>
      <w:r w:rsidRPr="00BD7C5D">
        <w:rPr>
          <w:sz w:val="2"/>
          <w:szCs w:val="2"/>
        </w:rPr>
        <w:fldChar w:fldCharType="begin"/>
      </w:r>
      <w:r w:rsidRPr="00BD7C5D">
        <w:rPr>
          <w:sz w:val="2"/>
          <w:szCs w:val="2"/>
        </w:rPr>
        <w:instrText xml:space="preserve"> MERGEFIELD Contract_Document_Selection \* MERGEFORMAT </w:instrText>
      </w:r>
      <w:r w:rsidRPr="00BD7C5D">
        <w:rPr>
          <w:sz w:val="2"/>
          <w:szCs w:val="2"/>
        </w:rPr>
        <w:fldChar w:fldCharType="separate"/>
      </w:r>
      <w:r w:rsidRPr="00BD7C5D">
        <w:rPr>
          <w:noProof/>
          <w:sz w:val="2"/>
          <w:szCs w:val="2"/>
        </w:rPr>
        <w:instrText>«Contract_Document_Selection»</w:instrText>
      </w:r>
      <w:r w:rsidRPr="00BD7C5D">
        <w:rPr>
          <w:sz w:val="2"/>
          <w:szCs w:val="2"/>
        </w:rPr>
        <w:fldChar w:fldCharType="end"/>
      </w:r>
      <w:r w:rsidRPr="00BD7C5D">
        <w:rPr>
          <w:sz w:val="2"/>
          <w:szCs w:val="2"/>
        </w:rPr>
        <w:instrText>" ="10" "</w:instrTex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96"/>
        <w:gridCol w:w="2761"/>
        <w:gridCol w:w="2289"/>
        <w:gridCol w:w="238"/>
      </w:tblGrid>
      <w:tr w:rsidR="00EB234C" w:rsidRPr="00BD7C5D" w14:paraId="53AA9FED" w14:textId="77777777" w:rsidTr="00445498">
        <w:trPr>
          <w:trHeight w:val="260"/>
        </w:trPr>
        <w:tc>
          <w:tcPr>
            <w:tcW w:w="2596" w:type="dxa"/>
          </w:tcPr>
          <w:p w14:paraId="0DE35227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{{TableHide}}</w:instrText>
            </w:r>
          </w:p>
          <w:p w14:paraId="64D36CB8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{{N_es_:signer1:fullname}}</w:instrText>
            </w:r>
          </w:p>
          <w:p w14:paraId="1DFEC4C9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{{N_es_:signer2:fullname}}</w:instrText>
            </w:r>
          </w:p>
          <w:p w14:paraId="51D002C0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{{N_es_:signer3:fullname}}</w:instrText>
            </w:r>
          </w:p>
        </w:tc>
        <w:tc>
          <w:tcPr>
            <w:tcW w:w="2761" w:type="dxa"/>
          </w:tcPr>
          <w:p w14:paraId="34064E47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</w:p>
          <w:p w14:paraId="70F5BB0E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{{Sig_es_:signer1:signature}}</w:instrText>
            </w:r>
          </w:p>
          <w:p w14:paraId="1E15E9F2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{{Sig_es_:signer2:signature}}</w:instrText>
            </w:r>
          </w:p>
          <w:p w14:paraId="49BCA515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{{Sig_es_:signer3:signature}}</w:instrText>
            </w:r>
          </w:p>
        </w:tc>
        <w:tc>
          <w:tcPr>
            <w:tcW w:w="2289" w:type="dxa"/>
          </w:tcPr>
          <w:p w14:paraId="6515EAFF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</w:p>
          <w:p w14:paraId="14E526B6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{{Dte_es_:signer1:date}}</w:instrText>
            </w:r>
          </w:p>
          <w:p w14:paraId="360AC113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{{Dte_es_:signer2:date}}</w:instrText>
            </w:r>
          </w:p>
          <w:p w14:paraId="559DCF24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{{Dte_es_:signer3:date}}</w:instrText>
            </w:r>
          </w:p>
        </w:tc>
        <w:tc>
          <w:tcPr>
            <w:tcW w:w="238" w:type="dxa"/>
          </w:tcPr>
          <w:p w14:paraId="22207EBB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"/>
                <w:szCs w:val="2"/>
              </w:rPr>
            </w:pPr>
          </w:p>
        </w:tc>
      </w:tr>
    </w:tbl>
    <w:p w14:paraId="53C638B0" w14:textId="77777777" w:rsidR="00EB234C" w:rsidRPr="00BD7C5D" w:rsidRDefault="00EB234C" w:rsidP="00EB234C">
      <w:pPr>
        <w:rPr>
          <w:sz w:val="2"/>
          <w:szCs w:val="2"/>
        </w:rPr>
      </w:pPr>
      <w:r w:rsidRPr="00BD7C5D">
        <w:rPr>
          <w:sz w:val="2"/>
          <w:szCs w:val="2"/>
        </w:rPr>
        <w:instrText>" ""</w:instrText>
      </w:r>
      <w:r w:rsidRPr="00BD7C5D">
        <w:rPr>
          <w:sz w:val="2"/>
          <w:szCs w:val="2"/>
        </w:rPr>
        <w:fldChar w:fldCharType="separate"/>
      </w:r>
      <w:r w:rsidRPr="00BD7C5D">
        <w:rPr>
          <w:b/>
          <w:bCs/>
          <w:noProof/>
          <w:sz w:val="2"/>
          <w:szCs w:val="2"/>
        </w:rPr>
        <w:t>Error! Missing test condition.</w:t>
      </w:r>
      <w:r w:rsidRPr="00BD7C5D">
        <w:rPr>
          <w:sz w:val="2"/>
          <w:szCs w:val="2"/>
        </w:rPr>
        <w:fldChar w:fldCharType="end"/>
      </w:r>
      <w:r w:rsidRPr="00BD7C5D">
        <w:rPr>
          <w:sz w:val="2"/>
          <w:szCs w:val="2"/>
        </w:rPr>
        <w:fldChar w:fldCharType="begin"/>
      </w:r>
      <w:r w:rsidRPr="00BD7C5D">
        <w:rPr>
          <w:sz w:val="2"/>
          <w:szCs w:val="2"/>
        </w:rPr>
        <w:instrText xml:space="preserve"> IF "</w:instrText>
      </w:r>
      <w:r w:rsidRPr="00BD7C5D">
        <w:rPr>
          <w:sz w:val="2"/>
          <w:szCs w:val="2"/>
        </w:rPr>
        <w:fldChar w:fldCharType="begin"/>
      </w:r>
      <w:r w:rsidRPr="00BD7C5D">
        <w:rPr>
          <w:sz w:val="2"/>
          <w:szCs w:val="2"/>
        </w:rPr>
        <w:instrText xml:space="preserve"> MERGEFIELD Contract_Document_Selection \* MERGEFORMAT </w:instrText>
      </w:r>
      <w:r w:rsidRPr="00BD7C5D">
        <w:rPr>
          <w:sz w:val="2"/>
          <w:szCs w:val="2"/>
        </w:rPr>
        <w:fldChar w:fldCharType="separate"/>
      </w:r>
      <w:r w:rsidRPr="00BD7C5D">
        <w:rPr>
          <w:noProof/>
          <w:sz w:val="2"/>
          <w:szCs w:val="2"/>
        </w:rPr>
        <w:instrText>«Contract_Document_Selection»</w:instrText>
      </w:r>
      <w:r w:rsidRPr="00BD7C5D">
        <w:rPr>
          <w:sz w:val="2"/>
          <w:szCs w:val="2"/>
        </w:rPr>
        <w:fldChar w:fldCharType="end"/>
      </w:r>
      <w:r w:rsidRPr="00BD7C5D">
        <w:rPr>
          <w:sz w:val="2"/>
          <w:szCs w:val="2"/>
        </w:rPr>
        <w:instrText>" ="11" "</w:instrTex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96"/>
        <w:gridCol w:w="2761"/>
        <w:gridCol w:w="2289"/>
        <w:gridCol w:w="238"/>
      </w:tblGrid>
      <w:tr w:rsidR="00EB234C" w:rsidRPr="00BD7C5D" w14:paraId="4F141377" w14:textId="77777777" w:rsidTr="00445498">
        <w:trPr>
          <w:trHeight w:val="260"/>
        </w:trPr>
        <w:tc>
          <w:tcPr>
            <w:tcW w:w="2596" w:type="dxa"/>
          </w:tcPr>
          <w:p w14:paraId="76799FDC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{{TableHide}}</w:instrText>
            </w:r>
          </w:p>
          <w:p w14:paraId="32F6B8A7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{{N_es_:signer1:fullname}}</w:instrText>
            </w:r>
          </w:p>
          <w:p w14:paraId="3E16B0B7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{{N_es_:signer2:fullname}}</w:instrText>
            </w:r>
          </w:p>
          <w:p w14:paraId="0786325A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{{N_es_:signer3:fullname}}</w:instrText>
            </w:r>
          </w:p>
          <w:p w14:paraId="42466051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{{N_es_:signer4:fullname}}</w:instrText>
            </w:r>
          </w:p>
        </w:tc>
        <w:tc>
          <w:tcPr>
            <w:tcW w:w="2761" w:type="dxa"/>
          </w:tcPr>
          <w:p w14:paraId="20E9D10E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</w:p>
          <w:p w14:paraId="4505C075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{{Sig_es_:signer1:signature}}</w:instrText>
            </w:r>
          </w:p>
          <w:p w14:paraId="08B50F17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{{Sig_es_:signer2:signature}}</w:instrText>
            </w:r>
          </w:p>
          <w:p w14:paraId="25109CE1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{{Sig_es_:signer3:signature}}</w:instrText>
            </w:r>
          </w:p>
          <w:p w14:paraId="095F2E12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{{Sig_es_:signer4:signature}}</w:instrText>
            </w:r>
          </w:p>
        </w:tc>
        <w:tc>
          <w:tcPr>
            <w:tcW w:w="2289" w:type="dxa"/>
          </w:tcPr>
          <w:p w14:paraId="23772336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</w:p>
          <w:p w14:paraId="2C8E8AB6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{{Dte_es_:signer1:date}}</w:instrText>
            </w:r>
          </w:p>
          <w:p w14:paraId="736C3584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{{Dte_es_:signer2:date}}</w:instrText>
            </w:r>
          </w:p>
          <w:p w14:paraId="194DFB26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{{Dte_es_:signer3:date}}</w:instrText>
            </w:r>
          </w:p>
          <w:p w14:paraId="5FA88D63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{{Dte_es_:signer4:date}}</w:instrText>
            </w:r>
          </w:p>
        </w:tc>
        <w:tc>
          <w:tcPr>
            <w:tcW w:w="238" w:type="dxa"/>
          </w:tcPr>
          <w:p w14:paraId="6044EBB9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"/>
                <w:szCs w:val="2"/>
              </w:rPr>
            </w:pPr>
          </w:p>
        </w:tc>
      </w:tr>
    </w:tbl>
    <w:p w14:paraId="503B8E5A" w14:textId="77777777" w:rsidR="00EB234C" w:rsidRPr="00BD7C5D" w:rsidRDefault="00EB234C" w:rsidP="00EB234C">
      <w:pPr>
        <w:rPr>
          <w:sz w:val="2"/>
          <w:szCs w:val="2"/>
        </w:rPr>
      </w:pPr>
      <w:r w:rsidRPr="00BD7C5D">
        <w:rPr>
          <w:sz w:val="2"/>
          <w:szCs w:val="2"/>
        </w:rPr>
        <w:instrText>" ""</w:instrText>
      </w:r>
      <w:r w:rsidRPr="00BD7C5D">
        <w:rPr>
          <w:sz w:val="2"/>
          <w:szCs w:val="2"/>
        </w:rPr>
        <w:fldChar w:fldCharType="separate"/>
      </w:r>
      <w:r w:rsidRPr="00BD7C5D">
        <w:rPr>
          <w:b/>
          <w:bCs/>
          <w:noProof/>
          <w:sz w:val="2"/>
          <w:szCs w:val="2"/>
        </w:rPr>
        <w:t>Error! Missing test condition.</w:t>
      </w:r>
      <w:r w:rsidRPr="00BD7C5D">
        <w:rPr>
          <w:sz w:val="2"/>
          <w:szCs w:val="2"/>
        </w:rPr>
        <w:fldChar w:fldCharType="end"/>
      </w:r>
      <w:r w:rsidRPr="00BD7C5D">
        <w:rPr>
          <w:sz w:val="2"/>
          <w:szCs w:val="2"/>
        </w:rPr>
        <w:fldChar w:fldCharType="begin"/>
      </w:r>
      <w:r w:rsidRPr="00BD7C5D">
        <w:rPr>
          <w:sz w:val="2"/>
          <w:szCs w:val="2"/>
        </w:rPr>
        <w:instrText xml:space="preserve"> IF "</w:instrText>
      </w:r>
      <w:r w:rsidRPr="00BD7C5D">
        <w:rPr>
          <w:sz w:val="2"/>
          <w:szCs w:val="2"/>
        </w:rPr>
        <w:fldChar w:fldCharType="begin"/>
      </w:r>
      <w:r w:rsidRPr="00BD7C5D">
        <w:rPr>
          <w:sz w:val="2"/>
          <w:szCs w:val="2"/>
        </w:rPr>
        <w:instrText xml:space="preserve"> MERGEFIELD Contract_Document_Selection \* MERGEFORMAT </w:instrText>
      </w:r>
      <w:r w:rsidRPr="00BD7C5D">
        <w:rPr>
          <w:sz w:val="2"/>
          <w:szCs w:val="2"/>
        </w:rPr>
        <w:fldChar w:fldCharType="separate"/>
      </w:r>
      <w:r w:rsidRPr="00BD7C5D">
        <w:rPr>
          <w:noProof/>
          <w:sz w:val="2"/>
          <w:szCs w:val="2"/>
        </w:rPr>
        <w:instrText>«Contract_Document_Selection»</w:instrText>
      </w:r>
      <w:r w:rsidRPr="00BD7C5D">
        <w:rPr>
          <w:sz w:val="2"/>
          <w:szCs w:val="2"/>
        </w:rPr>
        <w:fldChar w:fldCharType="end"/>
      </w:r>
      <w:r w:rsidRPr="00BD7C5D">
        <w:rPr>
          <w:sz w:val="2"/>
          <w:szCs w:val="2"/>
        </w:rPr>
        <w:instrText>" ="12" "</w:instrTex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96"/>
        <w:gridCol w:w="2761"/>
        <w:gridCol w:w="2289"/>
        <w:gridCol w:w="238"/>
      </w:tblGrid>
      <w:tr w:rsidR="00EB234C" w:rsidRPr="00BD7C5D" w14:paraId="04DDE28E" w14:textId="77777777" w:rsidTr="00445498">
        <w:trPr>
          <w:trHeight w:val="260"/>
        </w:trPr>
        <w:tc>
          <w:tcPr>
            <w:tcW w:w="2596" w:type="dxa"/>
          </w:tcPr>
          <w:p w14:paraId="17D0EF89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{{TableHide}}</w:instrText>
            </w:r>
          </w:p>
          <w:p w14:paraId="45821045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{{N_es_:signer1:fullname}}</w:instrText>
            </w:r>
          </w:p>
          <w:p w14:paraId="29B6F512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{{N_es_:signer2:fullname}}</w:instrText>
            </w:r>
          </w:p>
          <w:p w14:paraId="6AE46A62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{{N_es_:signer3:fullname}}</w:instrText>
            </w:r>
          </w:p>
        </w:tc>
        <w:tc>
          <w:tcPr>
            <w:tcW w:w="2761" w:type="dxa"/>
          </w:tcPr>
          <w:p w14:paraId="57D2304E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</w:p>
          <w:p w14:paraId="3594002C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{{Sig_es_:signer1:signature}}</w:instrText>
            </w:r>
          </w:p>
          <w:p w14:paraId="09D757AD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{{Sig_es_:signer2:signature}}</w:instrText>
            </w:r>
          </w:p>
          <w:p w14:paraId="254B4A76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{{Sig_es_:signer3:signature}}</w:instrText>
            </w:r>
          </w:p>
        </w:tc>
        <w:tc>
          <w:tcPr>
            <w:tcW w:w="2289" w:type="dxa"/>
          </w:tcPr>
          <w:p w14:paraId="547456B3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</w:p>
          <w:p w14:paraId="0E2EF5F6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{{Dte_es_:signer1:date}}</w:instrText>
            </w:r>
          </w:p>
          <w:p w14:paraId="3A9E852E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{{Dte_es_:signer2:date}}</w:instrText>
            </w:r>
          </w:p>
          <w:p w14:paraId="6E6812FF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{{Dte_es_:signer3:date}}</w:instrText>
            </w:r>
          </w:p>
        </w:tc>
        <w:tc>
          <w:tcPr>
            <w:tcW w:w="238" w:type="dxa"/>
          </w:tcPr>
          <w:p w14:paraId="29AD9FF2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"/>
                <w:szCs w:val="2"/>
              </w:rPr>
            </w:pPr>
          </w:p>
        </w:tc>
      </w:tr>
    </w:tbl>
    <w:p w14:paraId="4F491AAE" w14:textId="77777777" w:rsidR="00EB234C" w:rsidRPr="00BD7C5D" w:rsidRDefault="00EB234C" w:rsidP="00EB234C">
      <w:pPr>
        <w:rPr>
          <w:sz w:val="2"/>
          <w:szCs w:val="2"/>
        </w:rPr>
      </w:pPr>
      <w:r w:rsidRPr="00BD7C5D">
        <w:rPr>
          <w:sz w:val="2"/>
          <w:szCs w:val="2"/>
        </w:rPr>
        <w:instrText>" ""</w:instrText>
      </w:r>
      <w:r w:rsidRPr="00BD7C5D">
        <w:rPr>
          <w:sz w:val="2"/>
          <w:szCs w:val="2"/>
        </w:rPr>
        <w:fldChar w:fldCharType="separate"/>
      </w:r>
      <w:r w:rsidRPr="00BD7C5D">
        <w:rPr>
          <w:b/>
          <w:bCs/>
          <w:noProof/>
          <w:sz w:val="2"/>
          <w:szCs w:val="2"/>
        </w:rPr>
        <w:t>Error! Missing test condition.</w:t>
      </w:r>
      <w:r w:rsidRPr="00BD7C5D">
        <w:rPr>
          <w:sz w:val="2"/>
          <w:szCs w:val="2"/>
        </w:rPr>
        <w:fldChar w:fldCharType="end"/>
      </w:r>
      <w:r w:rsidRPr="00BD7C5D">
        <w:rPr>
          <w:sz w:val="2"/>
          <w:szCs w:val="2"/>
        </w:rPr>
        <w:fldChar w:fldCharType="begin"/>
      </w:r>
      <w:r w:rsidRPr="00BD7C5D">
        <w:rPr>
          <w:sz w:val="2"/>
          <w:szCs w:val="2"/>
        </w:rPr>
        <w:instrText xml:space="preserve"> IF "</w:instrText>
      </w:r>
      <w:r w:rsidRPr="00BD7C5D">
        <w:rPr>
          <w:sz w:val="2"/>
          <w:szCs w:val="2"/>
        </w:rPr>
        <w:fldChar w:fldCharType="begin"/>
      </w:r>
      <w:r w:rsidRPr="00BD7C5D">
        <w:rPr>
          <w:sz w:val="2"/>
          <w:szCs w:val="2"/>
        </w:rPr>
        <w:instrText xml:space="preserve"> MERGEFIELD Contract_Document_Selection \* MERGEFORMAT </w:instrText>
      </w:r>
      <w:r w:rsidRPr="00BD7C5D">
        <w:rPr>
          <w:sz w:val="2"/>
          <w:szCs w:val="2"/>
        </w:rPr>
        <w:fldChar w:fldCharType="separate"/>
      </w:r>
      <w:r w:rsidRPr="00BD7C5D">
        <w:rPr>
          <w:noProof/>
          <w:sz w:val="2"/>
          <w:szCs w:val="2"/>
        </w:rPr>
        <w:instrText>«Contract_Document_Selection»</w:instrText>
      </w:r>
      <w:r w:rsidRPr="00BD7C5D">
        <w:rPr>
          <w:sz w:val="2"/>
          <w:szCs w:val="2"/>
        </w:rPr>
        <w:fldChar w:fldCharType="end"/>
      </w:r>
      <w:r w:rsidRPr="00BD7C5D">
        <w:rPr>
          <w:sz w:val="2"/>
          <w:szCs w:val="2"/>
        </w:rPr>
        <w:instrText>" ="13" "</w:instrTex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96"/>
        <w:gridCol w:w="2761"/>
        <w:gridCol w:w="2289"/>
        <w:gridCol w:w="238"/>
      </w:tblGrid>
      <w:tr w:rsidR="00EB234C" w:rsidRPr="00BD7C5D" w14:paraId="5A7C9E3A" w14:textId="77777777" w:rsidTr="00445498">
        <w:trPr>
          <w:trHeight w:val="260"/>
        </w:trPr>
        <w:tc>
          <w:tcPr>
            <w:tcW w:w="2596" w:type="dxa"/>
          </w:tcPr>
          <w:p w14:paraId="42916EC9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{{TableHide}}</w:instrText>
            </w:r>
          </w:p>
          <w:p w14:paraId="6053EC3C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{{N_es_:signer1:fullname}}</w:instrText>
            </w:r>
          </w:p>
          <w:p w14:paraId="0E9AA420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{{N_es_:signer2:fullname}}</w:instrText>
            </w:r>
          </w:p>
          <w:p w14:paraId="5D97096F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{{N_es_:signer3:fullname}}</w:instrText>
            </w:r>
          </w:p>
          <w:p w14:paraId="0651CECE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{{N_es_:signer4:fullname}}</w:instrText>
            </w:r>
          </w:p>
        </w:tc>
        <w:tc>
          <w:tcPr>
            <w:tcW w:w="2761" w:type="dxa"/>
          </w:tcPr>
          <w:p w14:paraId="0B776265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</w:p>
          <w:p w14:paraId="7E0680F3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{{Sig_es_:signer1:signature}}</w:instrText>
            </w:r>
          </w:p>
          <w:p w14:paraId="5A8DD653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{{Sig_es_:signer2:signature}}</w:instrText>
            </w:r>
          </w:p>
          <w:p w14:paraId="0E64054C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{{Sig_es_:signer3:signature}}</w:instrText>
            </w:r>
          </w:p>
          <w:p w14:paraId="2E2BF19A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{{Sig_es_:signer4:signature}}</w:instrText>
            </w:r>
          </w:p>
        </w:tc>
        <w:tc>
          <w:tcPr>
            <w:tcW w:w="2289" w:type="dxa"/>
          </w:tcPr>
          <w:p w14:paraId="66E0753D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</w:p>
          <w:p w14:paraId="4BFE8C43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{{Dte_es_:signer1:date}}</w:instrText>
            </w:r>
          </w:p>
          <w:p w14:paraId="7F57BDC7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{{Dte_es_:signer2:date}}</w:instrText>
            </w:r>
          </w:p>
          <w:p w14:paraId="64187A85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{{Dte_es_:signer3:date}}</w:instrText>
            </w:r>
          </w:p>
          <w:p w14:paraId="1A212AA4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{{Dte_es_:signer4:date}}</w:instrText>
            </w:r>
          </w:p>
        </w:tc>
        <w:tc>
          <w:tcPr>
            <w:tcW w:w="238" w:type="dxa"/>
          </w:tcPr>
          <w:p w14:paraId="056DA5C1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"/>
                <w:szCs w:val="2"/>
              </w:rPr>
            </w:pPr>
          </w:p>
        </w:tc>
      </w:tr>
    </w:tbl>
    <w:p w14:paraId="79CEEAFD" w14:textId="77777777" w:rsidR="00EB234C" w:rsidRPr="00BD7C5D" w:rsidRDefault="00EB234C" w:rsidP="00EB234C">
      <w:pPr>
        <w:rPr>
          <w:sz w:val="2"/>
          <w:szCs w:val="2"/>
        </w:rPr>
      </w:pPr>
      <w:r w:rsidRPr="00BD7C5D">
        <w:rPr>
          <w:sz w:val="2"/>
          <w:szCs w:val="2"/>
        </w:rPr>
        <w:instrText>" ""</w:instrText>
      </w:r>
      <w:r w:rsidRPr="00BD7C5D">
        <w:rPr>
          <w:sz w:val="2"/>
          <w:szCs w:val="2"/>
        </w:rPr>
        <w:fldChar w:fldCharType="separate"/>
      </w:r>
      <w:r w:rsidRPr="00BD7C5D">
        <w:rPr>
          <w:b/>
          <w:bCs/>
          <w:noProof/>
          <w:sz w:val="2"/>
          <w:szCs w:val="2"/>
        </w:rPr>
        <w:t>Error! Missing test condition.</w:t>
      </w:r>
      <w:r w:rsidRPr="00BD7C5D">
        <w:rPr>
          <w:sz w:val="2"/>
          <w:szCs w:val="2"/>
        </w:rPr>
        <w:fldChar w:fldCharType="end"/>
      </w:r>
      <w:r w:rsidRPr="00BD7C5D">
        <w:rPr>
          <w:sz w:val="2"/>
          <w:szCs w:val="2"/>
        </w:rPr>
        <w:fldChar w:fldCharType="begin"/>
      </w:r>
      <w:r w:rsidRPr="00BD7C5D">
        <w:rPr>
          <w:sz w:val="2"/>
          <w:szCs w:val="2"/>
        </w:rPr>
        <w:instrText xml:space="preserve"> IF "</w:instrText>
      </w:r>
      <w:r w:rsidRPr="00BD7C5D">
        <w:rPr>
          <w:sz w:val="2"/>
          <w:szCs w:val="2"/>
        </w:rPr>
        <w:fldChar w:fldCharType="begin"/>
      </w:r>
      <w:r w:rsidRPr="00BD7C5D">
        <w:rPr>
          <w:sz w:val="2"/>
          <w:szCs w:val="2"/>
        </w:rPr>
        <w:instrText xml:space="preserve"> MERGEFIELD Contract_Document_Selection \* MERGEFORMAT </w:instrText>
      </w:r>
      <w:r w:rsidRPr="00BD7C5D">
        <w:rPr>
          <w:sz w:val="2"/>
          <w:szCs w:val="2"/>
        </w:rPr>
        <w:fldChar w:fldCharType="separate"/>
      </w:r>
      <w:r w:rsidRPr="00BD7C5D">
        <w:rPr>
          <w:noProof/>
          <w:sz w:val="2"/>
          <w:szCs w:val="2"/>
        </w:rPr>
        <w:instrText>«Contract_Document_Selection»</w:instrText>
      </w:r>
      <w:r w:rsidRPr="00BD7C5D">
        <w:rPr>
          <w:sz w:val="2"/>
          <w:szCs w:val="2"/>
        </w:rPr>
        <w:fldChar w:fldCharType="end"/>
      </w:r>
      <w:r w:rsidRPr="00BD7C5D">
        <w:rPr>
          <w:sz w:val="2"/>
          <w:szCs w:val="2"/>
        </w:rPr>
        <w:instrText>" ="14" "</w:instrTex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96"/>
        <w:gridCol w:w="2761"/>
        <w:gridCol w:w="2289"/>
        <w:gridCol w:w="238"/>
      </w:tblGrid>
      <w:tr w:rsidR="00EB234C" w:rsidRPr="00BD7C5D" w14:paraId="368E83ED" w14:textId="77777777" w:rsidTr="00445498">
        <w:trPr>
          <w:trHeight w:val="260"/>
        </w:trPr>
        <w:tc>
          <w:tcPr>
            <w:tcW w:w="2596" w:type="dxa"/>
          </w:tcPr>
          <w:p w14:paraId="1219D689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{{TableHide}}</w:instrText>
            </w:r>
          </w:p>
          <w:p w14:paraId="04480B88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{{N_es_:signer1:fullname}}</w:instrText>
            </w:r>
          </w:p>
          <w:p w14:paraId="5AEF1800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{{N_es_:signer2:fullname}}</w:instrText>
            </w:r>
          </w:p>
          <w:p w14:paraId="2178AFAA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{{N_es_:signer3:fullname}}</w:instrText>
            </w:r>
          </w:p>
          <w:p w14:paraId="2DF7C34F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{{N_es_:signer4:fullname}}</w:instrText>
            </w:r>
          </w:p>
        </w:tc>
        <w:tc>
          <w:tcPr>
            <w:tcW w:w="2761" w:type="dxa"/>
          </w:tcPr>
          <w:p w14:paraId="150C6A2B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</w:p>
          <w:p w14:paraId="1851BD81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{{Sig_es_:signer1:signature}}</w:instrText>
            </w:r>
          </w:p>
          <w:p w14:paraId="12DFB517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{{Sig_es_:signer2:signature}}</w:instrText>
            </w:r>
          </w:p>
          <w:p w14:paraId="2B32E1D0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{{Sig_es_:signer3:signature}}</w:instrText>
            </w:r>
          </w:p>
          <w:p w14:paraId="5A0DB3B7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{{Sig_es_:signer4:signature}}</w:instrText>
            </w:r>
          </w:p>
        </w:tc>
        <w:tc>
          <w:tcPr>
            <w:tcW w:w="2289" w:type="dxa"/>
          </w:tcPr>
          <w:p w14:paraId="5AB45470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</w:p>
          <w:p w14:paraId="5318282D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{{Dte_es_:signer1:date}}</w:instrText>
            </w:r>
          </w:p>
          <w:p w14:paraId="60CA17DE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{{Dte_es_:signer2:date}}</w:instrText>
            </w:r>
          </w:p>
          <w:p w14:paraId="44029177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{{Dte_es_:signer3:date}}</w:instrText>
            </w:r>
          </w:p>
          <w:p w14:paraId="319358B3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0"/>
              </w:rPr>
            </w:pPr>
            <w:r w:rsidRPr="00BD7C5D">
              <w:rPr>
                <w:rFonts w:ascii="Arial" w:eastAsia="MS Mincho" w:hAnsi="Arial" w:cs="Arial"/>
                <w:color w:val="51626F"/>
                <w:spacing w:val="-4"/>
                <w:sz w:val="20"/>
              </w:rPr>
              <w:instrText>{{Dte_es_:signer4:date}}</w:instrText>
            </w:r>
          </w:p>
        </w:tc>
        <w:tc>
          <w:tcPr>
            <w:tcW w:w="238" w:type="dxa"/>
          </w:tcPr>
          <w:p w14:paraId="7CBE9607" w14:textId="77777777" w:rsidR="00EB234C" w:rsidRPr="00BD7C5D" w:rsidRDefault="00EB234C" w:rsidP="00445498">
            <w:pPr>
              <w:rPr>
                <w:rFonts w:ascii="Arial" w:eastAsia="MS Mincho" w:hAnsi="Arial" w:cs="Arial"/>
                <w:color w:val="51626F"/>
                <w:spacing w:val="-4"/>
                <w:sz w:val="2"/>
                <w:szCs w:val="2"/>
              </w:rPr>
            </w:pPr>
          </w:p>
        </w:tc>
      </w:tr>
    </w:tbl>
    <w:p w14:paraId="1467FED5" w14:textId="77777777" w:rsidR="00EB234C" w:rsidRPr="008A4994" w:rsidRDefault="00EB234C" w:rsidP="00EB234C">
      <w:pPr>
        <w:rPr>
          <w:sz w:val="2"/>
          <w:szCs w:val="2"/>
        </w:rPr>
      </w:pPr>
      <w:r w:rsidRPr="00BD7C5D">
        <w:rPr>
          <w:sz w:val="2"/>
          <w:szCs w:val="2"/>
        </w:rPr>
        <w:instrText>" ""</w:instrText>
      </w:r>
      <w:r w:rsidRPr="00BD7C5D">
        <w:rPr>
          <w:sz w:val="2"/>
          <w:szCs w:val="2"/>
        </w:rPr>
        <w:fldChar w:fldCharType="separate"/>
      </w:r>
      <w:r w:rsidRPr="00BD7C5D">
        <w:rPr>
          <w:b/>
          <w:bCs/>
          <w:noProof/>
          <w:sz w:val="2"/>
          <w:szCs w:val="2"/>
        </w:rPr>
        <w:t>Error! Missing test condition.</w:t>
      </w:r>
      <w:r w:rsidRPr="00BD7C5D">
        <w:rPr>
          <w:sz w:val="2"/>
          <w:szCs w:val="2"/>
        </w:rPr>
        <w:fldChar w:fldCharType="end"/>
      </w:r>
    </w:p>
    <w:p w14:paraId="33CFF9E3" w14:textId="798E730A" w:rsidR="00B62EA8" w:rsidRPr="008E588B" w:rsidRDefault="00B62EA8" w:rsidP="009D25EC"/>
    <w:sectPr w:rsidR="00B62EA8" w:rsidRPr="008E588B" w:rsidSect="00B42424">
      <w:footerReference w:type="default" r:id="rId10"/>
      <w:pgSz w:w="12240" w:h="15840"/>
      <w:pgMar w:top="1134" w:right="1298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3DD8F" w14:textId="77777777" w:rsidR="00A14D28" w:rsidRDefault="00A14D28">
      <w:r>
        <w:separator/>
      </w:r>
    </w:p>
  </w:endnote>
  <w:endnote w:type="continuationSeparator" w:id="0">
    <w:p w14:paraId="2E70B3BB" w14:textId="77777777" w:rsidR="00A14D28" w:rsidRDefault="00A14D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518BE" w14:textId="33B055C5" w:rsidR="007523AB" w:rsidRPr="009C09CB" w:rsidRDefault="007523AB" w:rsidP="009C09CB">
    <w:pPr>
      <w:pStyle w:val="Footer"/>
      <w:jc w:val="right"/>
      <w:rPr>
        <w:sz w:val="18"/>
        <w:szCs w:val="18"/>
      </w:rPr>
    </w:pPr>
    <w:r>
      <w:tab/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E0468" w14:textId="77777777" w:rsidR="00A14D28" w:rsidRDefault="00A14D28">
      <w:r>
        <w:separator/>
      </w:r>
    </w:p>
  </w:footnote>
  <w:footnote w:type="continuationSeparator" w:id="0">
    <w:p w14:paraId="32DEF60B" w14:textId="77777777" w:rsidR="00A14D28" w:rsidRDefault="00A14D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06AF8"/>
    <w:multiLevelType w:val="hybridMultilevel"/>
    <w:tmpl w:val="01B27F5E"/>
    <w:lvl w:ilvl="0" w:tplc="08090005">
      <w:start w:val="1"/>
      <w:numFmt w:val="bullet"/>
      <w:lvlText w:val=""/>
      <w:lvlJc w:val="left"/>
      <w:pPr>
        <w:ind w:left="639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35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07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9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1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23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5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7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399" w:hanging="360"/>
      </w:pPr>
      <w:rPr>
        <w:rFonts w:ascii="Wingdings" w:hAnsi="Wingdings" w:hint="default"/>
      </w:rPr>
    </w:lvl>
  </w:abstractNum>
  <w:abstractNum w:abstractNumId="1" w15:restartNumberingAfterBreak="0">
    <w:nsid w:val="6A616765"/>
    <w:multiLevelType w:val="hybridMultilevel"/>
    <w:tmpl w:val="845A0462"/>
    <w:lvl w:ilvl="0" w:tplc="497EF528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938" w:hanging="360"/>
      </w:pPr>
    </w:lvl>
    <w:lvl w:ilvl="2" w:tplc="0809001B" w:tentative="1">
      <w:start w:val="1"/>
      <w:numFmt w:val="lowerRoman"/>
      <w:lvlText w:val="%3."/>
      <w:lvlJc w:val="right"/>
      <w:pPr>
        <w:ind w:left="1658" w:hanging="180"/>
      </w:pPr>
    </w:lvl>
    <w:lvl w:ilvl="3" w:tplc="0809000F" w:tentative="1">
      <w:start w:val="1"/>
      <w:numFmt w:val="decimal"/>
      <w:lvlText w:val="%4."/>
      <w:lvlJc w:val="left"/>
      <w:pPr>
        <w:ind w:left="2378" w:hanging="360"/>
      </w:pPr>
    </w:lvl>
    <w:lvl w:ilvl="4" w:tplc="08090019" w:tentative="1">
      <w:start w:val="1"/>
      <w:numFmt w:val="lowerLetter"/>
      <w:lvlText w:val="%5."/>
      <w:lvlJc w:val="left"/>
      <w:pPr>
        <w:ind w:left="3098" w:hanging="360"/>
      </w:pPr>
    </w:lvl>
    <w:lvl w:ilvl="5" w:tplc="0809001B" w:tentative="1">
      <w:start w:val="1"/>
      <w:numFmt w:val="lowerRoman"/>
      <w:lvlText w:val="%6."/>
      <w:lvlJc w:val="right"/>
      <w:pPr>
        <w:ind w:left="3818" w:hanging="180"/>
      </w:pPr>
    </w:lvl>
    <w:lvl w:ilvl="6" w:tplc="0809000F" w:tentative="1">
      <w:start w:val="1"/>
      <w:numFmt w:val="decimal"/>
      <w:lvlText w:val="%7."/>
      <w:lvlJc w:val="left"/>
      <w:pPr>
        <w:ind w:left="4538" w:hanging="360"/>
      </w:pPr>
    </w:lvl>
    <w:lvl w:ilvl="7" w:tplc="08090019" w:tentative="1">
      <w:start w:val="1"/>
      <w:numFmt w:val="lowerLetter"/>
      <w:lvlText w:val="%8."/>
      <w:lvlJc w:val="left"/>
      <w:pPr>
        <w:ind w:left="5258" w:hanging="360"/>
      </w:pPr>
    </w:lvl>
    <w:lvl w:ilvl="8" w:tplc="0809001B" w:tentative="1">
      <w:start w:val="1"/>
      <w:numFmt w:val="lowerRoman"/>
      <w:lvlText w:val="%9."/>
      <w:lvlJc w:val="right"/>
      <w:pPr>
        <w:ind w:left="5978" w:hanging="180"/>
      </w:pPr>
    </w:lvl>
  </w:abstractNum>
  <w:num w:numId="1" w16cid:durableId="1798798410">
    <w:abstractNumId w:val="0"/>
  </w:num>
  <w:num w:numId="2" w16cid:durableId="1612407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CD0"/>
    <w:rsid w:val="000808B4"/>
    <w:rsid w:val="00082778"/>
    <w:rsid w:val="000A5F59"/>
    <w:rsid w:val="00122E75"/>
    <w:rsid w:val="001517FF"/>
    <w:rsid w:val="00171937"/>
    <w:rsid w:val="0020335B"/>
    <w:rsid w:val="00285625"/>
    <w:rsid w:val="00294709"/>
    <w:rsid w:val="002D172D"/>
    <w:rsid w:val="002E5D16"/>
    <w:rsid w:val="0030203E"/>
    <w:rsid w:val="003123AF"/>
    <w:rsid w:val="003D78E1"/>
    <w:rsid w:val="004020A0"/>
    <w:rsid w:val="00404CF7"/>
    <w:rsid w:val="0040697D"/>
    <w:rsid w:val="004116FA"/>
    <w:rsid w:val="00435309"/>
    <w:rsid w:val="004E6DBD"/>
    <w:rsid w:val="005071D1"/>
    <w:rsid w:val="00541B0C"/>
    <w:rsid w:val="00574749"/>
    <w:rsid w:val="005A0745"/>
    <w:rsid w:val="00600281"/>
    <w:rsid w:val="00600D8C"/>
    <w:rsid w:val="00622CCC"/>
    <w:rsid w:val="0063211F"/>
    <w:rsid w:val="00647CA0"/>
    <w:rsid w:val="00651930"/>
    <w:rsid w:val="006851C4"/>
    <w:rsid w:val="006B3688"/>
    <w:rsid w:val="006B5A9A"/>
    <w:rsid w:val="00726173"/>
    <w:rsid w:val="0074626A"/>
    <w:rsid w:val="007523AB"/>
    <w:rsid w:val="007956AB"/>
    <w:rsid w:val="007A0A60"/>
    <w:rsid w:val="007C71FB"/>
    <w:rsid w:val="008357AB"/>
    <w:rsid w:val="008522BE"/>
    <w:rsid w:val="00854C78"/>
    <w:rsid w:val="0088370D"/>
    <w:rsid w:val="008C6C37"/>
    <w:rsid w:val="008E588B"/>
    <w:rsid w:val="00921839"/>
    <w:rsid w:val="00947BA4"/>
    <w:rsid w:val="0099593C"/>
    <w:rsid w:val="009B325C"/>
    <w:rsid w:val="009C09CB"/>
    <w:rsid w:val="009D25EC"/>
    <w:rsid w:val="00A14D28"/>
    <w:rsid w:val="00A267DF"/>
    <w:rsid w:val="00A93D92"/>
    <w:rsid w:val="00B42424"/>
    <w:rsid w:val="00B62EA8"/>
    <w:rsid w:val="00B65206"/>
    <w:rsid w:val="00BA0673"/>
    <w:rsid w:val="00BA5C94"/>
    <w:rsid w:val="00BD77A9"/>
    <w:rsid w:val="00BD7C5D"/>
    <w:rsid w:val="00BF1B91"/>
    <w:rsid w:val="00C176FB"/>
    <w:rsid w:val="00C26576"/>
    <w:rsid w:val="00C42287"/>
    <w:rsid w:val="00C52E65"/>
    <w:rsid w:val="00C827AD"/>
    <w:rsid w:val="00CA529C"/>
    <w:rsid w:val="00CD1428"/>
    <w:rsid w:val="00CD14D8"/>
    <w:rsid w:val="00CE5889"/>
    <w:rsid w:val="00D326C5"/>
    <w:rsid w:val="00D40322"/>
    <w:rsid w:val="00D75136"/>
    <w:rsid w:val="00D9366E"/>
    <w:rsid w:val="00DA24CA"/>
    <w:rsid w:val="00E33CD0"/>
    <w:rsid w:val="00E33E73"/>
    <w:rsid w:val="00E37199"/>
    <w:rsid w:val="00E7669C"/>
    <w:rsid w:val="00EB234C"/>
    <w:rsid w:val="00EF2B2C"/>
    <w:rsid w:val="00F30C6C"/>
    <w:rsid w:val="00F34C00"/>
    <w:rsid w:val="00F3520D"/>
    <w:rsid w:val="00F75FDD"/>
    <w:rsid w:val="00F946B7"/>
    <w:rsid w:val="00FB598F"/>
    <w:rsid w:val="00FD6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0A5C50"/>
  <w15:docId w15:val="{7FBAA695-13E0-4975-BABA-E256E5B42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42424"/>
    <w:pPr>
      <w:widowControl w:val="0"/>
    </w:pPr>
    <w:rPr>
      <w:snapToGrid w:val="0"/>
      <w:sz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B42424"/>
    <w:pPr>
      <w:tabs>
        <w:tab w:val="left" w:pos="-1382"/>
        <w:tab w:val="left" w:pos="-720"/>
        <w:tab w:val="left" w:pos="-18"/>
        <w:tab w:val="left" w:pos="612"/>
        <w:tab w:val="left" w:pos="1152"/>
        <w:tab w:val="left" w:pos="2160"/>
      </w:tabs>
      <w:ind w:left="612" w:hanging="612"/>
      <w:jc w:val="both"/>
    </w:pPr>
    <w:rPr>
      <w:sz w:val="22"/>
      <w:lang w:val="en-GB"/>
    </w:rPr>
  </w:style>
  <w:style w:type="table" w:styleId="TableGrid">
    <w:name w:val="Table Grid"/>
    <w:basedOn w:val="TableNormal"/>
    <w:uiPriority w:val="39"/>
    <w:rsid w:val="009C09CB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9C09C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C09CB"/>
    <w:pPr>
      <w:tabs>
        <w:tab w:val="center" w:pos="4320"/>
        <w:tab w:val="right" w:pos="8640"/>
      </w:tabs>
    </w:pPr>
  </w:style>
  <w:style w:type="character" w:customStyle="1" w:styleId="StyleGeorgia9ptRed">
    <w:name w:val="Style Georgia 9 pt Red"/>
    <w:uiPriority w:val="99"/>
    <w:rsid w:val="000808B4"/>
    <w:rPr>
      <w:rFonts w:ascii="Georgia" w:hAnsi="Georgia" w:cs="Times New Roman"/>
      <w:color w:val="FF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ustomXml" Target="../customXml/item4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GRGTCprint\Templates\05.01%20Mid%20term%20COS%20MO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k6ebf865df8440b3a55c1aa81c9bae7c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 Project Document</TermName>
          <TermId xmlns="http://schemas.microsoft.com/office/infopath/2007/PartnerControls">258c2ed6-b93b-4ffe-8901-a23f2dc98ec9</TermId>
        </TermInfo>
      </Terms>
    </k6ebf865df8440b3a55c1aa81c9bae7c>
    <f0dc22cb723843c1bfbb2e8bcc9db6e4 xmlns="1ffbd5dc-7a64-4097-8396-87f6c90b212f">
      <Terms xmlns="http://schemas.microsoft.com/office/infopath/2007/PartnerControls"/>
    </f0dc22cb723843c1bfbb2e8bcc9db6e4>
    <TaxCatchAll xmlns="1ffbd5dc-7a64-4097-8396-87f6c90b212f">
      <Value>6</Value>
      <Value>5</Value>
      <Value>4</Value>
    </TaxCatchAll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Client Project Document" ma:contentTypeID="0x010100B16301FA1C2D5E4DB9305F31D037531D02070300B4E123A7400DE24C83BA9D1BFCD12C10" ma:contentTypeVersion="3" ma:contentTypeDescription="A document associated with a project for a client." ma:contentTypeScope="" ma:versionID="9d6581bc5c99e8ea3938d4fa8ba888f5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a0c1b2c62e26289b034b466cfffa7cd3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f0dc22cb723843c1bfbb2e8bcc9db6e4" minOccurs="0"/>
                <xsd:element ref="ns2:k6ebf865df8440b3a55c1aa81c9bae7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0dc22cb723843c1bfbb2e8bcc9db6e4" ma:index="14" nillable="true" ma:taxonomy="true" ma:internalName="f0dc22cb723843c1bfbb2e8bcc9db6e4" ma:taxonomyFieldName="Client_x0020_Project" ma:displayName="Client Application" ma:default="" ma:fieldId="{f0dc22cb-7238-43c1-bfbb-2e8bcc9db6e4}" ma:sspId="5676dd91-060c-4b71-810a-dbdca5582071" ma:termSetId="503923a6-a4d2-4c0f-8ec0-fee4966b50a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6ebf865df8440b3a55c1aa81c9bae7c" ma:index="16" nillable="true" ma:taxonomy="true" ma:internalName="k6ebf865df8440b3a55c1aa81c9bae7c" ma:taxonomyFieldName="Project_x0020_Document_x0020_Type" ma:displayName="Project Document Type" ma:default="4;#Generic Project Document|258c2ed6-b93b-4ffe-8901-a23f2dc98ec9" ma:fieldId="{46ebf865-df84-40b3-a55c-1aa81c9bae7c}" ma:sspId="5676dd91-060c-4b71-810a-dbdca5582071" ma:termSetId="79e5d870-6e8b-4a88-8554-c2a1e06e1585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haredContentType xmlns="Microsoft.SharePoint.Taxonomy.ContentTypeSync" SourceId="5676dd91-060c-4b71-810a-dbdca5582071" ContentTypeId="0x010100B16301FA1C2D5E4DB9305F31D037531D020703" PreviousValue="false"/>
</file>

<file path=customXml/itemProps1.xml><?xml version="1.0" encoding="utf-8"?>
<ds:datastoreItem xmlns:ds="http://schemas.openxmlformats.org/officeDocument/2006/customXml" ds:itemID="{C1CC082F-6B04-4AF1-869E-E151E7F5D6B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DBAEB91-4C9B-461B-BDBB-A82C7B94DF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7388D7-2B32-4BE0-ABBD-631CBB221EAA}"/>
</file>

<file path=customXml/itemProps4.xml><?xml version="1.0" encoding="utf-8"?>
<ds:datastoreItem xmlns:ds="http://schemas.openxmlformats.org/officeDocument/2006/customXml" ds:itemID="{FE0EF64E-9796-44C2-A9D3-4B42CE7A1B1E}"/>
</file>

<file path=docProps/app.xml><?xml version="1.0" encoding="utf-8"?>
<Properties xmlns="http://schemas.openxmlformats.org/officeDocument/2006/extended-properties" xmlns:vt="http://schemas.openxmlformats.org/officeDocument/2006/docPropsVTypes">
  <Template>05.01 Mid term COS MOA</Template>
  <TotalTime>0</TotalTime>
  <Pages>2</Pages>
  <Words>938</Words>
  <Characters>5348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ORIGINAL ADDENDUM AGREEMENT</vt:lpstr>
    </vt:vector>
  </TitlesOfParts>
  <Company>Grainger PLC</Company>
  <LinksUpToDate>false</LinksUpToDate>
  <CharactersWithSpaces>6274</CharactersWithSpaces>
  <SharedDoc>false</SharedDoc>
  <HLinks>
    <vt:vector size="6" baseType="variant">
      <vt:variant>
        <vt:i4>2424950</vt:i4>
      </vt:variant>
      <vt:variant>
        <vt:i4>0</vt:i4>
      </vt:variant>
      <vt:variant>
        <vt:i4>0</vt:i4>
      </vt:variant>
      <vt:variant>
        <vt:i4>5</vt:i4>
      </vt:variant>
      <vt:variant>
        <vt:lpwstr>http://www.tds.gb.com/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ORIGINAL ADDENDUM AGREEMENT</dc:title>
  <dc:subject/>
  <dc:creator>svctcd</dc:creator>
  <cp:keywords/>
  <cp:lastModifiedBy>Jaic George</cp:lastModifiedBy>
  <cp:revision>2</cp:revision>
  <dcterms:created xsi:type="dcterms:W3CDTF">2025-05-02T09:15:00Z</dcterms:created>
  <dcterms:modified xsi:type="dcterms:W3CDTF">2025-05-02T09:15:00Z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0x010100B16301FA1C2D5E4DB9305F31D037531D02070300B4E123A7400DE24C83BA9D1BFCD12C10</vt:lpwstr>
  </property>
  <property fmtid="{D5CDD505-2E9C-101B-9397-08002B2CF9AE}" pid="3" name="Project Document Type">
    <vt:lpwstr>4;#Generic Project Document|258c2ed6-b93b-4ffe-8901-a23f2dc98ec9</vt:lpwstr>
  </property>
  <property fmtid="{D5CDD505-2E9C-101B-9397-08002B2CF9AE}" pid="4" name="MediaServiceImageTags">
    <vt:lpwstr/>
  </property>
  <property fmtid="{D5CDD505-2E9C-101B-9397-08002B2CF9AE}" pid="5" name="lcf76f155ced4ddcb4097134ff3c332f">
    <vt:lpwstr/>
  </property>
  <property fmtid="{D5CDD505-2E9C-101B-9397-08002B2CF9AE}" pid="6" name="Project_x0020_Document_x0020_Type">
    <vt:lpwstr>4;#Generic Project Document|258c2ed6-b93b-4ffe-8901-a23f2dc98ec9</vt:lpwstr>
  </property>
  <property fmtid="{D5CDD505-2E9C-101B-9397-08002B2CF9AE}" pid="7" name="Division">
    <vt:lpwstr>5;#Enterprise Solutions|08c57b01-67e8-4a4f-abc6-ffb3392ace7f</vt:lpwstr>
  </property>
  <property fmtid="{D5CDD505-2E9C-101B-9397-08002B2CF9AE}" pid="8" name="Client_x0020_Project">
    <vt:lpwstr/>
  </property>
  <property fmtid="{D5CDD505-2E9C-101B-9397-08002B2CF9AE}" pid="9" name="Client">
    <vt:lpwstr>6;#Grainger PLC|a74f1cb5-e995-4f9e-8521-6d52e2c6bf08</vt:lpwstr>
  </property>
  <property fmtid="{D5CDD505-2E9C-101B-9397-08002B2CF9AE}" pid="10" name="Client Project">
    <vt:lpwstr/>
  </property>
</Properties>
</file>