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7A4458" w:rsidRDefault="00996F6E" w:rsidP="00977AEF">
      <w:pPr>
        <w:pStyle w:val="NormalIndent"/>
        <w:rPr>
          <w:lang w:val="en-GB"/>
        </w:rPr>
      </w:pPr>
    </w:p>
    <w:p w14:paraId="114E30BE" w14:textId="77777777" w:rsidR="00011C72" w:rsidRPr="007A4458" w:rsidRDefault="00011C72" w:rsidP="00977AEF">
      <w:pPr>
        <w:pStyle w:val="NormalIndent"/>
        <w:rPr>
          <w:lang w:val="en-GB"/>
        </w:rPr>
      </w:pPr>
    </w:p>
    <w:p w14:paraId="271436C1" w14:textId="77777777" w:rsidR="00996F6E" w:rsidRPr="007A4458" w:rsidRDefault="00996F6E" w:rsidP="00977AEF">
      <w:pPr>
        <w:pStyle w:val="NormalIndent"/>
        <w:rPr>
          <w:lang w:val="en-GB"/>
        </w:rPr>
      </w:pPr>
    </w:p>
    <w:p w14:paraId="4D853F63" w14:textId="77777777" w:rsidR="00996F6E" w:rsidRPr="007A4458" w:rsidRDefault="00996F6E" w:rsidP="00977AEF">
      <w:pPr>
        <w:pStyle w:val="NormalIndent"/>
        <w:rPr>
          <w:lang w:val="en-GB"/>
        </w:rPr>
      </w:pPr>
    </w:p>
    <w:p w14:paraId="0BDD986D" w14:textId="77777777" w:rsidR="00996F6E" w:rsidRPr="007A4458" w:rsidRDefault="00996F6E" w:rsidP="00977AEF">
      <w:pPr>
        <w:pStyle w:val="NormalIndent"/>
        <w:rPr>
          <w:lang w:val="en-GB"/>
        </w:rPr>
      </w:pPr>
    </w:p>
    <w:p w14:paraId="4F2D50CF" w14:textId="77777777" w:rsidR="002E1380" w:rsidRPr="007A4458" w:rsidRDefault="002E1380" w:rsidP="00977AEF">
      <w:pPr>
        <w:pStyle w:val="NormalIndent"/>
        <w:rPr>
          <w:lang w:val="en-GB"/>
        </w:rPr>
      </w:pPr>
    </w:p>
    <w:p w14:paraId="1881EC6B" w14:textId="77777777" w:rsidR="002E1380" w:rsidRPr="007A4458" w:rsidRDefault="002E1380" w:rsidP="00977AEF">
      <w:pPr>
        <w:pStyle w:val="NormalIndent"/>
        <w:rPr>
          <w:lang w:val="en-GB"/>
        </w:rPr>
      </w:pPr>
    </w:p>
    <w:p w14:paraId="4B5788D5" w14:textId="40CFCD8A" w:rsidR="002E1380" w:rsidRPr="007A4458" w:rsidRDefault="002E1380" w:rsidP="00DD35B3">
      <w:pPr>
        <w:pStyle w:val="NormalIndent"/>
        <w:spacing w:after="0"/>
        <w:rPr>
          <w:rFonts w:cs="Arial"/>
          <w:color w:val="7F7F7F" w:themeColor="text1" w:themeTint="80"/>
          <w:sz w:val="44"/>
          <w:lang w:val="en-GB"/>
        </w:rPr>
      </w:pPr>
      <w:r w:rsidRPr="007A4458">
        <w:rPr>
          <w:rFonts w:cs="Arial"/>
          <w:color w:val="7F7F7F" w:themeColor="text1" w:themeTint="80"/>
          <w:sz w:val="44"/>
          <w:shd w:val="clear" w:color="auto" w:fill="E6E6E6"/>
          <w:lang w:val="en-GB"/>
        </w:rPr>
        <w:fldChar w:fldCharType="begin"/>
      </w:r>
      <w:r w:rsidRPr="007A4458">
        <w:rPr>
          <w:rFonts w:cs="Arial"/>
          <w:color w:val="7F7F7F" w:themeColor="text1" w:themeTint="80"/>
          <w:sz w:val="44"/>
          <w:lang w:val="en-GB"/>
        </w:rPr>
        <w:instrText xml:space="preserve"> SUBJECT  \* FirstCap  \* MERGEFORMAT </w:instrText>
      </w:r>
      <w:r w:rsidRPr="007A4458">
        <w:rPr>
          <w:rFonts w:cs="Arial"/>
          <w:color w:val="7F7F7F" w:themeColor="text1" w:themeTint="80"/>
          <w:sz w:val="44"/>
          <w:shd w:val="clear" w:color="auto" w:fill="E6E6E6"/>
          <w:lang w:val="en-GB"/>
        </w:rPr>
        <w:fldChar w:fldCharType="separate"/>
      </w:r>
      <w:r w:rsidR="00512F10" w:rsidRPr="007A4458">
        <w:rPr>
          <w:rFonts w:cs="Arial"/>
          <w:color w:val="7F7F7F" w:themeColor="text1" w:themeTint="80"/>
          <w:sz w:val="44"/>
          <w:lang w:val="en-GB"/>
        </w:rPr>
        <w:t>Statement of Work</w:t>
      </w:r>
      <w:r w:rsidRPr="007A4458">
        <w:rPr>
          <w:rFonts w:cs="Arial"/>
          <w:color w:val="7F7F7F" w:themeColor="text1" w:themeTint="80"/>
          <w:sz w:val="44"/>
          <w:shd w:val="clear" w:color="auto" w:fill="E6E6E6"/>
          <w:lang w:val="en-GB"/>
        </w:rPr>
        <w:fldChar w:fldCharType="end"/>
      </w:r>
      <w:r w:rsidRPr="007A4458">
        <w:rPr>
          <w:rFonts w:cs="Arial"/>
          <w:color w:val="7F7F7F" w:themeColor="text1" w:themeTint="80"/>
          <w:sz w:val="44"/>
          <w:lang w:val="en-GB"/>
        </w:rPr>
        <w:t xml:space="preserve"> </w:t>
      </w:r>
    </w:p>
    <w:p w14:paraId="7829238D" w14:textId="77777777" w:rsidR="002E1380" w:rsidRPr="007A4458" w:rsidRDefault="00996F6E" w:rsidP="00977AEF">
      <w:pPr>
        <w:pStyle w:val="NormalIndent"/>
        <w:rPr>
          <w:rFonts w:cs="Arial"/>
          <w:sz w:val="32"/>
          <w:lang w:val="en-GB"/>
        </w:rPr>
      </w:pPr>
      <w:r w:rsidRPr="007A4458">
        <w:rPr>
          <w:caps/>
          <w:noProof/>
          <w:color w:val="808080"/>
          <w:sz w:val="22"/>
          <w:shd w:val="clear" w:color="auto" w:fill="E6E6E6"/>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w14:anchorId="15F3BA74">
              <v:group id="Group 58" style="position:absolute;margin-left:106.9pt;margin-top:286.5pt;width:302.25pt;height:10.5pt;z-index:-251658240;mso-position-horizontal-relative:page;mso-position-vertical-relative:page" coordsize="1704,2" coordorigin="9631,5450" o:spid="_x0000_s1026" w14:anchorId="3662B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08156F5" w:rsidR="002E1380" w:rsidRPr="007A4458" w:rsidRDefault="00EA4721" w:rsidP="00977AEF">
      <w:pPr>
        <w:pStyle w:val="NormalIndent"/>
        <w:spacing w:before="300" w:after="0"/>
        <w:rPr>
          <w:b/>
          <w:caps/>
          <w:color w:val="808080"/>
          <w:sz w:val="22"/>
          <w:lang w:val="en-GB"/>
        </w:rPr>
      </w:pPr>
      <w:r w:rsidRPr="007A4458">
        <w:rPr>
          <w:b/>
          <w:caps/>
          <w:color w:val="808080"/>
          <w:sz w:val="22"/>
          <w:shd w:val="clear" w:color="auto" w:fill="E6E6E6"/>
          <w:lang w:val="en-GB"/>
        </w:rPr>
        <w:fldChar w:fldCharType="begin"/>
      </w:r>
      <w:r w:rsidRPr="007A4458">
        <w:rPr>
          <w:b/>
          <w:caps/>
          <w:color w:val="808080"/>
          <w:sz w:val="22"/>
          <w:lang w:val="en-GB"/>
        </w:rPr>
        <w:instrText xml:space="preserve"> DOCPROPERTY  Category  \* MERGEFORMAT </w:instrText>
      </w:r>
      <w:r w:rsidRPr="007A4458">
        <w:rPr>
          <w:b/>
          <w:caps/>
          <w:color w:val="808080"/>
          <w:sz w:val="22"/>
          <w:shd w:val="clear" w:color="auto" w:fill="E6E6E6"/>
          <w:lang w:val="en-GB"/>
        </w:rPr>
        <w:fldChar w:fldCharType="separate"/>
      </w:r>
      <w:r w:rsidR="003621B9">
        <w:rPr>
          <w:b/>
          <w:caps/>
          <w:color w:val="808080"/>
          <w:sz w:val="22"/>
          <w:lang w:val="en-GB"/>
        </w:rPr>
        <w:t>Grainger PLC</w:t>
      </w:r>
      <w:r w:rsidRPr="007A4458">
        <w:rPr>
          <w:b/>
          <w:caps/>
          <w:color w:val="808080"/>
          <w:sz w:val="22"/>
          <w:shd w:val="clear" w:color="auto" w:fill="E6E6E6"/>
          <w:lang w:val="en-GB"/>
        </w:rPr>
        <w:fldChar w:fldCharType="end"/>
      </w:r>
    </w:p>
    <w:p w14:paraId="57D80A05" w14:textId="03DF67E1" w:rsidR="002E1380" w:rsidRPr="007A4458" w:rsidRDefault="002E1380" w:rsidP="00977AEF">
      <w:pPr>
        <w:pStyle w:val="NormalIndent"/>
        <w:spacing w:after="0"/>
        <w:rPr>
          <w:lang w:val="en-GB"/>
        </w:rPr>
      </w:pPr>
      <w:r w:rsidRPr="007A4458">
        <w:rPr>
          <w:caps/>
          <w:color w:val="808080"/>
          <w:sz w:val="22"/>
          <w:shd w:val="clear" w:color="auto" w:fill="E6E6E6"/>
          <w:lang w:val="en-GB"/>
        </w:rPr>
        <w:fldChar w:fldCharType="begin"/>
      </w:r>
      <w:r w:rsidRPr="007A4458">
        <w:rPr>
          <w:caps/>
          <w:color w:val="808080"/>
          <w:sz w:val="22"/>
          <w:lang w:val="en-GB"/>
        </w:rPr>
        <w:instrText xml:space="preserve"> DOCPROPERTY  Title  \* MERGEFORMAT </w:instrText>
      </w:r>
      <w:r w:rsidRPr="007A4458">
        <w:rPr>
          <w:caps/>
          <w:color w:val="808080"/>
          <w:sz w:val="22"/>
          <w:shd w:val="clear" w:color="auto" w:fill="E6E6E6"/>
          <w:lang w:val="en-GB"/>
        </w:rPr>
        <w:fldChar w:fldCharType="separate"/>
      </w:r>
      <w:r w:rsidR="004A2EE8">
        <w:rPr>
          <w:caps/>
          <w:color w:val="808080"/>
          <w:sz w:val="22"/>
          <w:lang w:val="en-GB"/>
        </w:rPr>
        <w:t>End of Tenancy - Training Material</w:t>
      </w:r>
      <w:r w:rsidRPr="007A4458">
        <w:rPr>
          <w:caps/>
          <w:color w:val="808080"/>
          <w:sz w:val="22"/>
          <w:shd w:val="clear" w:color="auto" w:fill="E6E6E6"/>
          <w:lang w:val="en-GB"/>
        </w:rPr>
        <w:fldChar w:fldCharType="end"/>
      </w:r>
      <w:r w:rsidRPr="007A4458">
        <w:rPr>
          <w:lang w:val="en-GB"/>
        </w:rPr>
        <w:t xml:space="preserve"> </w:t>
      </w:r>
    </w:p>
    <w:p w14:paraId="16055369" w14:textId="77777777" w:rsidR="002E1380" w:rsidRPr="007A4458" w:rsidRDefault="002E1380" w:rsidP="00977AEF">
      <w:pPr>
        <w:pStyle w:val="NormalIndent"/>
        <w:rPr>
          <w:lang w:val="en-GB"/>
        </w:rPr>
      </w:pPr>
    </w:p>
    <w:p w14:paraId="655DA4B4" w14:textId="77777777" w:rsidR="00977AEF" w:rsidRPr="007A4458" w:rsidRDefault="00DD35B3" w:rsidP="00DD35B3">
      <w:pPr>
        <w:pStyle w:val="NormalIndent"/>
        <w:tabs>
          <w:tab w:val="left" w:pos="4380"/>
        </w:tabs>
        <w:rPr>
          <w:lang w:val="en-GB"/>
        </w:rPr>
      </w:pPr>
      <w:r w:rsidRPr="007A4458">
        <w:rPr>
          <w:lang w:val="en-GB"/>
        </w:rPr>
        <w:tab/>
      </w:r>
    </w:p>
    <w:p w14:paraId="54848B1F" w14:textId="77777777" w:rsidR="00977AEF" w:rsidRPr="007A4458" w:rsidRDefault="00977AEF" w:rsidP="00977AEF">
      <w:pPr>
        <w:pStyle w:val="NormalIndent"/>
        <w:rPr>
          <w:lang w:val="en-GB"/>
        </w:rPr>
      </w:pPr>
    </w:p>
    <w:p w14:paraId="7BD9F628" w14:textId="77777777" w:rsidR="002E1380" w:rsidRPr="007A4458" w:rsidRDefault="002E1380" w:rsidP="00977AEF">
      <w:pPr>
        <w:pStyle w:val="NormalIndent"/>
        <w:rPr>
          <w:lang w:val="en-GB"/>
        </w:rPr>
      </w:pPr>
    </w:p>
    <w:p w14:paraId="73C54AD3" w14:textId="77777777" w:rsidR="002E1380" w:rsidRPr="007A4458" w:rsidRDefault="002E1380" w:rsidP="00977AEF">
      <w:pPr>
        <w:pStyle w:val="NormalIndent"/>
        <w:rPr>
          <w:lang w:val="en-GB"/>
        </w:rPr>
      </w:pPr>
    </w:p>
    <w:p w14:paraId="72D468E0" w14:textId="77777777" w:rsidR="002E1380" w:rsidRPr="007A4458" w:rsidRDefault="002E1380" w:rsidP="00977AEF">
      <w:pPr>
        <w:pStyle w:val="NormalIndent"/>
        <w:rPr>
          <w:lang w:val="en-GB"/>
        </w:rPr>
      </w:pPr>
    </w:p>
    <w:p w14:paraId="59C84CB0" w14:textId="77777777" w:rsidR="002E1380" w:rsidRPr="007A4458" w:rsidRDefault="002E1380" w:rsidP="00977AEF">
      <w:pPr>
        <w:pStyle w:val="NormalIndent"/>
        <w:rPr>
          <w:lang w:val="en-GB"/>
        </w:rPr>
      </w:pPr>
    </w:p>
    <w:p w14:paraId="7432EAC1" w14:textId="77777777" w:rsidR="002E1380" w:rsidRPr="007A4458" w:rsidRDefault="002E1380" w:rsidP="00977AEF">
      <w:pPr>
        <w:pStyle w:val="NormalIndent"/>
        <w:rPr>
          <w:lang w:val="en-GB"/>
        </w:rPr>
      </w:pPr>
    </w:p>
    <w:p w14:paraId="6064E0C0" w14:textId="77777777" w:rsidR="002E1380" w:rsidRPr="007A4458" w:rsidRDefault="002E1380" w:rsidP="00977AEF">
      <w:pPr>
        <w:pStyle w:val="NormalIndent"/>
        <w:rPr>
          <w:lang w:val="en-GB"/>
        </w:rPr>
      </w:pPr>
    </w:p>
    <w:p w14:paraId="190F22A8" w14:textId="77777777" w:rsidR="002E1380" w:rsidRPr="007A4458" w:rsidRDefault="002E1380" w:rsidP="00977AEF">
      <w:pPr>
        <w:pStyle w:val="NormalIndent"/>
        <w:rPr>
          <w:lang w:val="en-GB"/>
        </w:rPr>
      </w:pPr>
    </w:p>
    <w:p w14:paraId="74B15900" w14:textId="77777777" w:rsidR="00977AEF" w:rsidRPr="007A4458" w:rsidRDefault="00977AEF" w:rsidP="00977AEF">
      <w:pPr>
        <w:pStyle w:val="NormalIndent"/>
        <w:rPr>
          <w:lang w:val="en-GB"/>
        </w:rPr>
      </w:pPr>
    </w:p>
    <w:p w14:paraId="52B04A43" w14:textId="77777777" w:rsidR="002E1380" w:rsidRPr="007A4458" w:rsidRDefault="002E1380" w:rsidP="00977AEF">
      <w:pPr>
        <w:pStyle w:val="NormalIndent"/>
        <w:rPr>
          <w:lang w:val="en-GB"/>
        </w:rPr>
      </w:pPr>
    </w:p>
    <w:p w14:paraId="501DD085" w14:textId="77777777" w:rsidR="002E1380" w:rsidRPr="007A4458" w:rsidRDefault="002E1380" w:rsidP="00977AEF">
      <w:pPr>
        <w:pStyle w:val="NormalIndent"/>
        <w:rPr>
          <w:lang w:val="en-GB"/>
        </w:rPr>
      </w:pPr>
    </w:p>
    <w:p w14:paraId="22D5528A" w14:textId="1E61D7AC" w:rsidR="00DD35B3" w:rsidRPr="007A4458" w:rsidRDefault="00DD35B3" w:rsidP="00DD35B3">
      <w:pPr>
        <w:spacing w:after="0" w:line="240" w:lineRule="atLeast"/>
        <w:jc w:val="right"/>
        <w:rPr>
          <w:i/>
          <w:color w:val="808080"/>
          <w:sz w:val="22"/>
          <w:szCs w:val="22"/>
          <w:lang w:val="en-GB"/>
        </w:rPr>
      </w:pPr>
      <w:r w:rsidRPr="007A4458">
        <w:rPr>
          <w:i/>
          <w:color w:val="2B579A"/>
          <w:sz w:val="22"/>
          <w:szCs w:val="22"/>
          <w:shd w:val="clear" w:color="auto" w:fill="E6E6E6"/>
          <w:lang w:val="en-GB"/>
        </w:rPr>
        <w:fldChar w:fldCharType="begin"/>
      </w:r>
      <w:r w:rsidRPr="007A4458">
        <w:rPr>
          <w:i/>
          <w:sz w:val="22"/>
          <w:szCs w:val="22"/>
          <w:lang w:val="en-GB"/>
        </w:rPr>
        <w:instrText xml:space="preserve"> DOCPROPERTY  Manager  \* MERGEFORMAT </w:instrText>
      </w:r>
      <w:r w:rsidRPr="007A4458">
        <w:rPr>
          <w:i/>
          <w:color w:val="2B579A"/>
          <w:sz w:val="22"/>
          <w:szCs w:val="22"/>
          <w:shd w:val="clear" w:color="auto" w:fill="E6E6E6"/>
          <w:lang w:val="en-GB"/>
        </w:rPr>
        <w:fldChar w:fldCharType="separate"/>
      </w:r>
      <w:r w:rsidR="00CA4697" w:rsidRPr="00CA4697">
        <w:rPr>
          <w:i/>
          <w:color w:val="808080"/>
          <w:sz w:val="22"/>
          <w:szCs w:val="22"/>
          <w:lang w:val="en-GB"/>
        </w:rPr>
        <w:t>Version 0.1</w:t>
      </w:r>
      <w:r w:rsidRPr="007A4458">
        <w:rPr>
          <w:i/>
          <w:color w:val="808080"/>
          <w:sz w:val="22"/>
          <w:szCs w:val="22"/>
          <w:shd w:val="clear" w:color="auto" w:fill="E6E6E6"/>
          <w:lang w:val="en-GB"/>
        </w:rPr>
        <w:fldChar w:fldCharType="end"/>
      </w:r>
    </w:p>
    <w:p w14:paraId="6CCC31E6" w14:textId="43E6C15C" w:rsidR="00DD35B3" w:rsidRPr="007A4458" w:rsidRDefault="00DD35B3" w:rsidP="00DD35B3">
      <w:pPr>
        <w:tabs>
          <w:tab w:val="left" w:pos="1848"/>
          <w:tab w:val="right" w:pos="9406"/>
        </w:tabs>
        <w:spacing w:after="0"/>
        <w:rPr>
          <w:i/>
          <w:color w:val="808080"/>
          <w:lang w:val="en-GB"/>
        </w:rPr>
      </w:pPr>
      <w:r w:rsidRPr="007A4458">
        <w:rPr>
          <w:i/>
          <w:color w:val="808080"/>
          <w:sz w:val="22"/>
          <w:lang w:val="en-GB"/>
        </w:rPr>
        <w:tab/>
      </w:r>
      <w:r w:rsidRPr="007A4458">
        <w:rPr>
          <w:i/>
          <w:color w:val="808080"/>
          <w:sz w:val="22"/>
          <w:lang w:val="en-GB"/>
        </w:rPr>
        <w:tab/>
      </w:r>
      <w:r w:rsidRPr="007A4458">
        <w:rPr>
          <w:i/>
          <w:color w:val="808080"/>
          <w:sz w:val="22"/>
          <w:shd w:val="clear" w:color="auto" w:fill="E6E6E6"/>
          <w:lang w:val="en-GB"/>
        </w:rPr>
        <w:fldChar w:fldCharType="begin"/>
      </w:r>
      <w:r w:rsidRPr="007A4458">
        <w:rPr>
          <w:i/>
          <w:color w:val="808080"/>
          <w:sz w:val="22"/>
          <w:lang w:val="en-GB"/>
        </w:rPr>
        <w:instrText xml:space="preserve"> DOCPROPERTY  LastSavedTime \@ "MMMM d, yyyy" \* MERGEFORMAT </w:instrText>
      </w:r>
      <w:r w:rsidRPr="007A4458">
        <w:rPr>
          <w:i/>
          <w:color w:val="808080"/>
          <w:sz w:val="22"/>
          <w:shd w:val="clear" w:color="auto" w:fill="E6E6E6"/>
          <w:lang w:val="en-GB"/>
        </w:rPr>
        <w:fldChar w:fldCharType="separate"/>
      </w:r>
      <w:r w:rsidR="003621B9">
        <w:rPr>
          <w:i/>
          <w:color w:val="808080"/>
          <w:sz w:val="22"/>
          <w:lang w:val="en-GB"/>
        </w:rPr>
        <w:t>November 28, 2023</w:t>
      </w:r>
      <w:r w:rsidRPr="007A4458">
        <w:rPr>
          <w:i/>
          <w:color w:val="808080"/>
          <w:sz w:val="22"/>
          <w:shd w:val="clear" w:color="auto" w:fill="E6E6E6"/>
          <w:lang w:val="en-GB"/>
        </w:rPr>
        <w:fldChar w:fldCharType="end"/>
      </w:r>
    </w:p>
    <w:p w14:paraId="70A3467A" w14:textId="77777777" w:rsidR="002E1380" w:rsidRPr="007A4458" w:rsidRDefault="002E1380" w:rsidP="00DD35B3">
      <w:pPr>
        <w:ind w:left="0"/>
        <w:rPr>
          <w:rFonts w:cs="Arial"/>
          <w:sz w:val="24"/>
          <w:szCs w:val="24"/>
          <w:lang w:val="en-GB"/>
        </w:rPr>
      </w:pPr>
      <w:r w:rsidRPr="007A4458">
        <w:rPr>
          <w:lang w:val="en-GB"/>
        </w:rPr>
        <w:br w:type="page"/>
      </w:r>
    </w:p>
    <w:p w14:paraId="42D3B553" w14:textId="77777777" w:rsidR="008E502E" w:rsidRPr="007A4458" w:rsidRDefault="008E502E" w:rsidP="00CC51D5">
      <w:pPr>
        <w:widowControl w:val="0"/>
        <w:tabs>
          <w:tab w:val="left" w:pos="426"/>
          <w:tab w:val="left" w:pos="709"/>
          <w:tab w:val="left" w:pos="993"/>
        </w:tabs>
        <w:adjustRightInd w:val="0"/>
        <w:ind w:left="0"/>
        <w:jc w:val="both"/>
        <w:textAlignment w:val="baseline"/>
        <w:rPr>
          <w:lang w:val="en-GB"/>
        </w:rPr>
      </w:pPr>
      <w:r w:rsidRPr="007A4458">
        <w:rPr>
          <w:color w:val="7F7F7F" w:themeColor="text1" w:themeTint="80"/>
          <w:sz w:val="36"/>
          <w:lang w:val="en-GB"/>
        </w:rPr>
        <w:lastRenderedPageBreak/>
        <w:t>Contents</w:t>
      </w:r>
    </w:p>
    <w:p w14:paraId="43F38C25" w14:textId="47D22CA2" w:rsidR="00A059BF" w:rsidRDefault="06F7FF4B">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r w:rsidRPr="007A4458">
        <w:rPr>
          <w:lang w:val="en-GB"/>
        </w:rPr>
        <w:fldChar w:fldCharType="begin"/>
      </w:r>
      <w:r w:rsidR="008E502E" w:rsidRPr="007A4458">
        <w:rPr>
          <w:lang w:val="en-GB"/>
        </w:rPr>
        <w:instrText>TOC \o "1-2" \h \z \u</w:instrText>
      </w:r>
      <w:r w:rsidRPr="007A4458">
        <w:rPr>
          <w:lang w:val="en-GB"/>
        </w:rPr>
        <w:fldChar w:fldCharType="separate"/>
      </w:r>
      <w:hyperlink w:anchor="_Toc152070629" w:history="1">
        <w:r w:rsidR="00A059BF" w:rsidRPr="00F95B9D">
          <w:rPr>
            <w:rStyle w:val="Hyperlink"/>
            <w:noProof/>
            <w:lang w:val="en-GB"/>
          </w:rPr>
          <w:t>1</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Statement of Work</w:t>
        </w:r>
        <w:r w:rsidR="00A059BF">
          <w:rPr>
            <w:noProof/>
            <w:webHidden/>
          </w:rPr>
          <w:tab/>
        </w:r>
        <w:r w:rsidR="00A059BF">
          <w:rPr>
            <w:noProof/>
            <w:webHidden/>
          </w:rPr>
          <w:fldChar w:fldCharType="begin"/>
        </w:r>
        <w:r w:rsidR="00A059BF">
          <w:rPr>
            <w:noProof/>
            <w:webHidden/>
          </w:rPr>
          <w:instrText xml:space="preserve"> PAGEREF _Toc152070629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71543F2E" w14:textId="51ACAAC3" w:rsidR="00A059BF" w:rsidRDefault="0009031C">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0" w:history="1">
        <w:r w:rsidR="00A059BF" w:rsidRPr="00F95B9D">
          <w:rPr>
            <w:rStyle w:val="Hyperlink"/>
            <w:noProof/>
            <w:lang w:val="en-GB"/>
          </w:rPr>
          <w:t>1.1</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Overview</w:t>
        </w:r>
        <w:r w:rsidR="00A059BF">
          <w:rPr>
            <w:noProof/>
            <w:webHidden/>
          </w:rPr>
          <w:tab/>
        </w:r>
        <w:r w:rsidR="00A059BF">
          <w:rPr>
            <w:noProof/>
            <w:webHidden/>
          </w:rPr>
          <w:fldChar w:fldCharType="begin"/>
        </w:r>
        <w:r w:rsidR="00A059BF">
          <w:rPr>
            <w:noProof/>
            <w:webHidden/>
          </w:rPr>
          <w:instrText xml:space="preserve"> PAGEREF _Toc152070630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4808BC73" w14:textId="3BC70411" w:rsidR="00A059BF" w:rsidRDefault="0009031C">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1" w:history="1">
        <w:r w:rsidR="00A059BF" w:rsidRPr="00F95B9D">
          <w:rPr>
            <w:rStyle w:val="Hyperlink"/>
            <w:noProof/>
            <w:lang w:val="en-GB"/>
          </w:rPr>
          <w:t>1.2</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Objectives</w:t>
        </w:r>
        <w:r w:rsidR="00A059BF">
          <w:rPr>
            <w:noProof/>
            <w:webHidden/>
          </w:rPr>
          <w:tab/>
        </w:r>
        <w:r w:rsidR="00A059BF">
          <w:rPr>
            <w:noProof/>
            <w:webHidden/>
          </w:rPr>
          <w:fldChar w:fldCharType="begin"/>
        </w:r>
        <w:r w:rsidR="00A059BF">
          <w:rPr>
            <w:noProof/>
            <w:webHidden/>
          </w:rPr>
          <w:instrText xml:space="preserve"> PAGEREF _Toc152070631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1232619F" w14:textId="00B44FC8" w:rsidR="00A059BF" w:rsidRDefault="0009031C">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2" w:history="1">
        <w:r w:rsidR="00A059BF" w:rsidRPr="00F95B9D">
          <w:rPr>
            <w:rStyle w:val="Hyperlink"/>
            <w:noProof/>
            <w:lang w:val="en-GB"/>
          </w:rPr>
          <w:t>1.3</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Exclusions &amp; Limitations</w:t>
        </w:r>
        <w:r w:rsidR="00A059BF">
          <w:rPr>
            <w:noProof/>
            <w:webHidden/>
          </w:rPr>
          <w:tab/>
        </w:r>
        <w:r w:rsidR="00A059BF">
          <w:rPr>
            <w:noProof/>
            <w:webHidden/>
          </w:rPr>
          <w:fldChar w:fldCharType="begin"/>
        </w:r>
        <w:r w:rsidR="00A059BF">
          <w:rPr>
            <w:noProof/>
            <w:webHidden/>
          </w:rPr>
          <w:instrText xml:space="preserve"> PAGEREF _Toc152070632 \h </w:instrText>
        </w:r>
        <w:r w:rsidR="00A059BF">
          <w:rPr>
            <w:noProof/>
            <w:webHidden/>
          </w:rPr>
        </w:r>
        <w:r w:rsidR="00A059BF">
          <w:rPr>
            <w:noProof/>
            <w:webHidden/>
          </w:rPr>
          <w:fldChar w:fldCharType="separate"/>
        </w:r>
        <w:r w:rsidR="00A059BF">
          <w:rPr>
            <w:noProof/>
            <w:webHidden/>
          </w:rPr>
          <w:t>4</w:t>
        </w:r>
        <w:r w:rsidR="00A059BF">
          <w:rPr>
            <w:noProof/>
            <w:webHidden/>
          </w:rPr>
          <w:fldChar w:fldCharType="end"/>
        </w:r>
      </w:hyperlink>
    </w:p>
    <w:p w14:paraId="31D7BC12" w14:textId="1D9337DB" w:rsidR="00A059BF" w:rsidRDefault="0009031C">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3" w:history="1">
        <w:r w:rsidR="00A059BF" w:rsidRPr="00F95B9D">
          <w:rPr>
            <w:rStyle w:val="Hyperlink"/>
            <w:noProof/>
            <w:lang w:val="en-GB"/>
          </w:rPr>
          <w:t>1.4</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Responsibilities</w:t>
        </w:r>
        <w:r w:rsidR="00A059BF">
          <w:rPr>
            <w:noProof/>
            <w:webHidden/>
          </w:rPr>
          <w:tab/>
        </w:r>
        <w:r w:rsidR="00A059BF">
          <w:rPr>
            <w:noProof/>
            <w:webHidden/>
          </w:rPr>
          <w:fldChar w:fldCharType="begin"/>
        </w:r>
        <w:r w:rsidR="00A059BF">
          <w:rPr>
            <w:noProof/>
            <w:webHidden/>
          </w:rPr>
          <w:instrText xml:space="preserve"> PAGEREF _Toc152070633 \h </w:instrText>
        </w:r>
        <w:r w:rsidR="00A059BF">
          <w:rPr>
            <w:noProof/>
            <w:webHidden/>
          </w:rPr>
        </w:r>
        <w:r w:rsidR="00A059BF">
          <w:rPr>
            <w:noProof/>
            <w:webHidden/>
          </w:rPr>
          <w:fldChar w:fldCharType="separate"/>
        </w:r>
        <w:r w:rsidR="00A059BF">
          <w:rPr>
            <w:noProof/>
            <w:webHidden/>
          </w:rPr>
          <w:t>4</w:t>
        </w:r>
        <w:r w:rsidR="00A059BF">
          <w:rPr>
            <w:noProof/>
            <w:webHidden/>
          </w:rPr>
          <w:fldChar w:fldCharType="end"/>
        </w:r>
      </w:hyperlink>
    </w:p>
    <w:p w14:paraId="3C56D7EE" w14:textId="08A63B42" w:rsidR="00A059BF" w:rsidRDefault="0009031C">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hyperlink w:anchor="_Toc152070634" w:history="1">
        <w:r w:rsidR="00A059BF" w:rsidRPr="00F95B9D">
          <w:rPr>
            <w:rStyle w:val="Hyperlink"/>
            <w:noProof/>
            <w:lang w:val="en-GB"/>
          </w:rPr>
          <w:t>2</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Projected Cost and Timelines</w:t>
        </w:r>
        <w:r w:rsidR="00A059BF">
          <w:rPr>
            <w:noProof/>
            <w:webHidden/>
          </w:rPr>
          <w:tab/>
        </w:r>
        <w:r w:rsidR="00A059BF">
          <w:rPr>
            <w:noProof/>
            <w:webHidden/>
          </w:rPr>
          <w:fldChar w:fldCharType="begin"/>
        </w:r>
        <w:r w:rsidR="00A059BF">
          <w:rPr>
            <w:noProof/>
            <w:webHidden/>
          </w:rPr>
          <w:instrText xml:space="preserve"> PAGEREF _Toc152070634 \h </w:instrText>
        </w:r>
        <w:r w:rsidR="00A059BF">
          <w:rPr>
            <w:noProof/>
            <w:webHidden/>
          </w:rPr>
        </w:r>
        <w:r w:rsidR="00A059BF">
          <w:rPr>
            <w:noProof/>
            <w:webHidden/>
          </w:rPr>
          <w:fldChar w:fldCharType="separate"/>
        </w:r>
        <w:r w:rsidR="00A059BF">
          <w:rPr>
            <w:noProof/>
            <w:webHidden/>
          </w:rPr>
          <w:t>5</w:t>
        </w:r>
        <w:r w:rsidR="00A059BF">
          <w:rPr>
            <w:noProof/>
            <w:webHidden/>
          </w:rPr>
          <w:fldChar w:fldCharType="end"/>
        </w:r>
      </w:hyperlink>
    </w:p>
    <w:p w14:paraId="6AA693AF" w14:textId="7126B08B" w:rsidR="00A059BF" w:rsidRDefault="0009031C">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hyperlink w:anchor="_Toc152070635" w:history="1">
        <w:r w:rsidR="00A059BF" w:rsidRPr="00F95B9D">
          <w:rPr>
            <w:rStyle w:val="Hyperlink"/>
            <w:noProof/>
            <w:lang w:val="en-GB"/>
          </w:rPr>
          <w:t>3</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Acceptance</w:t>
        </w:r>
        <w:r w:rsidR="00A059BF">
          <w:rPr>
            <w:noProof/>
            <w:webHidden/>
          </w:rPr>
          <w:tab/>
        </w:r>
        <w:r w:rsidR="00A059BF">
          <w:rPr>
            <w:noProof/>
            <w:webHidden/>
          </w:rPr>
          <w:fldChar w:fldCharType="begin"/>
        </w:r>
        <w:r w:rsidR="00A059BF">
          <w:rPr>
            <w:noProof/>
            <w:webHidden/>
          </w:rPr>
          <w:instrText xml:space="preserve"> PAGEREF _Toc152070635 \h </w:instrText>
        </w:r>
        <w:r w:rsidR="00A059BF">
          <w:rPr>
            <w:noProof/>
            <w:webHidden/>
          </w:rPr>
        </w:r>
        <w:r w:rsidR="00A059BF">
          <w:rPr>
            <w:noProof/>
            <w:webHidden/>
          </w:rPr>
          <w:fldChar w:fldCharType="separate"/>
        </w:r>
        <w:r w:rsidR="00A059BF">
          <w:rPr>
            <w:noProof/>
            <w:webHidden/>
          </w:rPr>
          <w:t>6</w:t>
        </w:r>
        <w:r w:rsidR="00A059BF">
          <w:rPr>
            <w:noProof/>
            <w:webHidden/>
          </w:rPr>
          <w:fldChar w:fldCharType="end"/>
        </w:r>
      </w:hyperlink>
    </w:p>
    <w:p w14:paraId="36D5E68D" w14:textId="137C92B1" w:rsidR="06F7FF4B" w:rsidRPr="007A4458" w:rsidRDefault="06F7FF4B" w:rsidP="409FBA97">
      <w:pPr>
        <w:pStyle w:val="TOC1"/>
        <w:tabs>
          <w:tab w:val="left" w:pos="390"/>
          <w:tab w:val="right" w:leader="dot" w:pos="9405"/>
        </w:tabs>
        <w:rPr>
          <w:lang w:val="en-GB"/>
        </w:rPr>
      </w:pPr>
      <w:r w:rsidRPr="007A4458">
        <w:rPr>
          <w:lang w:val="en-GB"/>
        </w:rPr>
        <w:fldChar w:fldCharType="end"/>
      </w:r>
    </w:p>
    <w:p w14:paraId="0C05E7D1" w14:textId="41D58C1F" w:rsidR="409FBA97" w:rsidRPr="007A4458" w:rsidRDefault="409FBA97">
      <w:pPr>
        <w:rPr>
          <w:lang w:val="en-GB"/>
        </w:rPr>
      </w:pPr>
      <w:r w:rsidRPr="007A4458">
        <w:rPr>
          <w:lang w:val="en-GB"/>
        </w:rPr>
        <w:br w:type="page"/>
      </w:r>
    </w:p>
    <w:p w14:paraId="12B4D353" w14:textId="7FCC5BFC" w:rsidR="00987DD9" w:rsidRPr="007A4458" w:rsidRDefault="00987DD9" w:rsidP="00987DD9">
      <w:pPr>
        <w:pStyle w:val="Heading1"/>
        <w:rPr>
          <w:lang w:val="en-GB"/>
        </w:rPr>
      </w:pPr>
      <w:bookmarkStart w:id="0" w:name="_Toc143608493"/>
      <w:bookmarkStart w:id="1" w:name="_Toc152070629"/>
      <w:r w:rsidRPr="007A4458">
        <w:rPr>
          <w:lang w:val="en-GB"/>
        </w:rPr>
        <w:lastRenderedPageBreak/>
        <w:t>Statement of Work</w:t>
      </w:r>
      <w:bookmarkEnd w:id="0"/>
      <w:bookmarkEnd w:id="1"/>
      <w:r w:rsidRPr="007A4458">
        <w:rPr>
          <w:lang w:val="en-GB"/>
        </w:rPr>
        <w:t xml:space="preserve"> </w:t>
      </w:r>
    </w:p>
    <w:p w14:paraId="3E1BDB30" w14:textId="77777777" w:rsidR="00987DD9" w:rsidRPr="007A4458" w:rsidRDefault="00987DD9" w:rsidP="00987DD9">
      <w:pPr>
        <w:pStyle w:val="Heading2"/>
        <w:rPr>
          <w:lang w:val="en-GB"/>
        </w:rPr>
      </w:pPr>
      <w:bookmarkStart w:id="2" w:name="_Toc143608494"/>
      <w:bookmarkStart w:id="3" w:name="_Toc152070630"/>
      <w:r w:rsidRPr="007A4458">
        <w:rPr>
          <w:lang w:val="en-GB"/>
        </w:rPr>
        <w:t>Overview</w:t>
      </w:r>
      <w:bookmarkEnd w:id="2"/>
      <w:bookmarkEnd w:id="3"/>
      <w:r w:rsidRPr="007A4458">
        <w:rPr>
          <w:lang w:val="en-GB"/>
        </w:rPr>
        <w:t xml:space="preserve"> </w:t>
      </w:r>
    </w:p>
    <w:p w14:paraId="3890ACAF" w14:textId="06EF90EC" w:rsidR="00CB2DB8" w:rsidRDefault="00CA4697" w:rsidP="000A28D2">
      <w:pPr>
        <w:pStyle w:val="NormalIndent"/>
        <w:jc w:val="both"/>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r w:rsidR="00FE12F8" w:rsidRPr="007A4458">
        <w:rPr>
          <w:lang w:val="en-GB"/>
        </w:rPr>
        <w:t xml:space="preserve"> </w:t>
      </w:r>
      <w:r w:rsidR="00222988">
        <w:rPr>
          <w:lang w:val="en-GB"/>
        </w:rPr>
        <w:t xml:space="preserve">will be rolling out the new End of Tenancy process to the business </w:t>
      </w:r>
      <w:r w:rsidR="00ED66F0">
        <w:rPr>
          <w:lang w:val="en-GB"/>
        </w:rPr>
        <w:t>during December</w:t>
      </w:r>
      <w:r w:rsidR="00A734E7">
        <w:rPr>
          <w:lang w:val="en-GB"/>
        </w:rPr>
        <w:t xml:space="preserve"> 2023</w:t>
      </w:r>
      <w:r w:rsidR="00E30387">
        <w:rPr>
          <w:lang w:val="en-GB"/>
        </w:rPr>
        <w:t xml:space="preserve">/January 2024. </w:t>
      </w:r>
      <w:r w:rsidR="00F368A6">
        <w:rPr>
          <w:lang w:val="en-GB"/>
        </w:rPr>
        <w:t xml:space="preserve">While </w:t>
      </w: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r>
        <w:rPr>
          <w:lang w:val="en-GB"/>
        </w:rPr>
        <w:t xml:space="preserve"> </w:t>
      </w:r>
      <w:r w:rsidR="00406E84">
        <w:rPr>
          <w:lang w:val="en-GB"/>
        </w:rPr>
        <w:t>are taking ownership of the change management process</w:t>
      </w:r>
      <w:r w:rsidR="00F368A6">
        <w:rPr>
          <w:lang w:val="en-GB"/>
        </w:rPr>
        <w:t>,</w:t>
      </w:r>
      <w:r w:rsidR="00406E84">
        <w:rPr>
          <w:lang w:val="en-GB"/>
        </w:rPr>
        <w:t xml:space="preserve"> including </w:t>
      </w:r>
      <w:r w:rsidR="00AB1723">
        <w:rPr>
          <w:lang w:val="en-GB"/>
        </w:rPr>
        <w:t>user training</w:t>
      </w:r>
      <w:r w:rsidR="00F368A6">
        <w:rPr>
          <w:lang w:val="en-GB"/>
        </w:rPr>
        <w:t xml:space="preserve">, Open Box proposes to assist by providing </w:t>
      </w:r>
      <w:r w:rsidR="00F8745B">
        <w:rPr>
          <w:lang w:val="en-GB"/>
        </w:rPr>
        <w:t xml:space="preserve">training material in the form of a </w:t>
      </w:r>
      <w:r w:rsidR="00CB2DB8">
        <w:rPr>
          <w:lang w:val="en-GB"/>
        </w:rPr>
        <w:t>user guide.</w:t>
      </w:r>
    </w:p>
    <w:p w14:paraId="5FFC5741" w14:textId="738406DF" w:rsidR="00987DD9" w:rsidRPr="007A4458" w:rsidRDefault="00987DD9" w:rsidP="00987DD9">
      <w:pPr>
        <w:pStyle w:val="Heading2"/>
        <w:tabs>
          <w:tab w:val="left" w:pos="3828"/>
        </w:tabs>
        <w:rPr>
          <w:lang w:val="en-GB"/>
        </w:rPr>
      </w:pPr>
      <w:bookmarkStart w:id="4" w:name="_Project_Objectives"/>
      <w:bookmarkStart w:id="5" w:name="_Project_Objectives_1"/>
      <w:bookmarkStart w:id="6" w:name="_Objectives"/>
      <w:bookmarkStart w:id="7" w:name="_Toc143608495"/>
      <w:bookmarkStart w:id="8" w:name="_Toc152070631"/>
      <w:bookmarkEnd w:id="4"/>
      <w:bookmarkEnd w:id="5"/>
      <w:bookmarkEnd w:id="6"/>
      <w:r w:rsidRPr="007A4458">
        <w:rPr>
          <w:lang w:val="en-GB"/>
        </w:rPr>
        <w:t>Objectives</w:t>
      </w:r>
      <w:bookmarkEnd w:id="7"/>
      <w:bookmarkEnd w:id="8"/>
    </w:p>
    <w:p w14:paraId="6EAC41F6" w14:textId="05401260" w:rsidR="00987DD9" w:rsidRPr="007A4458" w:rsidRDefault="00987DD9" w:rsidP="00987DD9">
      <w:pPr>
        <w:pStyle w:val="NormalIndent"/>
        <w:rPr>
          <w:lang w:val="en-GB"/>
        </w:rPr>
      </w:pPr>
      <w:r w:rsidRPr="007A4458">
        <w:rPr>
          <w:lang w:val="en-GB"/>
        </w:rPr>
        <w:t xml:space="preserve">The </w:t>
      </w:r>
      <w:r w:rsidR="00CB2DB8" w:rsidRPr="007A4458">
        <w:rPr>
          <w:lang w:val="en-GB"/>
        </w:rPr>
        <w:t>objective</w:t>
      </w:r>
      <w:r w:rsidRPr="007A4458">
        <w:rPr>
          <w:lang w:val="en-GB"/>
        </w:rPr>
        <w:t xml:space="preserve"> of </w:t>
      </w:r>
      <w:r w:rsidR="001A3C7E">
        <w:rPr>
          <w:lang w:val="en-GB"/>
        </w:rPr>
        <w:t xml:space="preserve">this </w:t>
      </w:r>
      <w:r w:rsidR="008F5E93">
        <w:rPr>
          <w:lang w:val="en-GB"/>
        </w:rPr>
        <w:t>engagement is to</w:t>
      </w:r>
      <w:r w:rsidR="00CB2DB8">
        <w:rPr>
          <w:lang w:val="en-GB"/>
        </w:rPr>
        <w:t xml:space="preserve"> deliver a user guide for the Salesforce </w:t>
      </w:r>
      <w:r w:rsidR="00CB2DB8" w:rsidRPr="0093626B">
        <w:rPr>
          <w:i/>
          <w:iCs/>
          <w:lang w:val="en-GB"/>
        </w:rPr>
        <w:t>End of Tenancy</w:t>
      </w:r>
      <w:r w:rsidR="00CB2DB8">
        <w:rPr>
          <w:lang w:val="en-GB"/>
        </w:rPr>
        <w:t xml:space="preserve"> </w:t>
      </w:r>
      <w:r w:rsidR="00A64EA8">
        <w:rPr>
          <w:lang w:val="en-GB"/>
        </w:rPr>
        <w:t xml:space="preserve">(EOT) </w:t>
      </w:r>
      <w:r w:rsidR="00CB2DB8">
        <w:rPr>
          <w:lang w:val="en-GB"/>
        </w:rPr>
        <w:t xml:space="preserve">functionality.   </w:t>
      </w:r>
    </w:p>
    <w:p w14:paraId="0DABBE10" w14:textId="096725A7" w:rsidR="001D06EF" w:rsidRDefault="00B951EB" w:rsidP="006616BC">
      <w:pPr>
        <w:pStyle w:val="NormalIndent"/>
        <w:numPr>
          <w:ilvl w:val="0"/>
          <w:numId w:val="9"/>
        </w:numPr>
        <w:rPr>
          <w:lang w:val="en-GB"/>
        </w:rPr>
      </w:pPr>
      <w:r>
        <w:rPr>
          <w:lang w:val="en-GB"/>
        </w:rPr>
        <w:t xml:space="preserve">The user guide will be a single document which </w:t>
      </w:r>
      <w:r w:rsidR="006B7AD2">
        <w:rPr>
          <w:lang w:val="en-GB"/>
        </w:rPr>
        <w:t xml:space="preserve">aims </w:t>
      </w:r>
      <w:r w:rsidR="00531D65">
        <w:rPr>
          <w:lang w:val="en-GB"/>
        </w:rPr>
        <w:t>provide a</w:t>
      </w:r>
      <w:r w:rsidR="00BD6336">
        <w:rPr>
          <w:lang w:val="en-GB"/>
        </w:rPr>
        <w:t xml:space="preserve"> high-level o</w:t>
      </w:r>
      <w:r w:rsidR="001D06EF">
        <w:rPr>
          <w:lang w:val="en-GB"/>
        </w:rPr>
        <w:t xml:space="preserve">verview of the following </w:t>
      </w:r>
      <w:r w:rsidR="00A64EA8">
        <w:rPr>
          <w:lang w:val="en-GB"/>
        </w:rPr>
        <w:t>EOT</w:t>
      </w:r>
      <w:r w:rsidR="001D06EF">
        <w:rPr>
          <w:lang w:val="en-GB"/>
        </w:rPr>
        <w:t xml:space="preserve"> functionality:</w:t>
      </w:r>
    </w:p>
    <w:p w14:paraId="7992F24A" w14:textId="720AEABB" w:rsidR="00B55B0F" w:rsidRDefault="001D06EF" w:rsidP="001D06EF">
      <w:pPr>
        <w:pStyle w:val="NormalIndent"/>
        <w:numPr>
          <w:ilvl w:val="1"/>
          <w:numId w:val="9"/>
        </w:numPr>
        <w:rPr>
          <w:lang w:val="en-GB"/>
        </w:rPr>
      </w:pPr>
      <w:r>
        <w:rPr>
          <w:lang w:val="en-GB"/>
        </w:rPr>
        <w:t xml:space="preserve">The </w:t>
      </w:r>
      <w:r w:rsidR="00CC17EE">
        <w:rPr>
          <w:lang w:val="en-GB"/>
        </w:rPr>
        <w:t xml:space="preserve">overall </w:t>
      </w:r>
      <w:r w:rsidR="00A64EA8">
        <w:rPr>
          <w:lang w:val="en-GB"/>
        </w:rPr>
        <w:t xml:space="preserve">EOT </w:t>
      </w:r>
      <w:r w:rsidR="00CC17EE">
        <w:rPr>
          <w:lang w:val="en-GB"/>
        </w:rPr>
        <w:t>process in Salesforce.</w:t>
      </w:r>
    </w:p>
    <w:p w14:paraId="21D80F91" w14:textId="5B1D9328" w:rsidR="00B55B0F" w:rsidRDefault="7B648F64" w:rsidP="001D06EF">
      <w:pPr>
        <w:pStyle w:val="NormalIndent"/>
        <w:numPr>
          <w:ilvl w:val="1"/>
          <w:numId w:val="9"/>
        </w:numPr>
        <w:rPr>
          <w:lang w:val="en-GB"/>
        </w:rPr>
      </w:pPr>
      <w:commentRangeStart w:id="9"/>
      <w:commentRangeStart w:id="10"/>
      <w:r w:rsidRPr="6F510E1E">
        <w:rPr>
          <w:lang w:val="en-GB"/>
        </w:rPr>
        <w:t>W</w:t>
      </w:r>
      <w:r w:rsidR="6AEFF613" w:rsidRPr="6F510E1E">
        <w:rPr>
          <w:lang w:val="en-GB"/>
        </w:rPr>
        <w:t>here each of the teams’ responsibilities lie within t</w:t>
      </w:r>
      <w:r w:rsidR="43376C5B" w:rsidRPr="6F510E1E">
        <w:rPr>
          <w:lang w:val="en-GB"/>
        </w:rPr>
        <w:t>he EOT</w:t>
      </w:r>
      <w:r w:rsidR="6AEFF613" w:rsidRPr="6F510E1E">
        <w:rPr>
          <w:lang w:val="en-GB"/>
        </w:rPr>
        <w:t xml:space="preserve"> process</w:t>
      </w:r>
      <w:r w:rsidRPr="6F510E1E">
        <w:rPr>
          <w:lang w:val="en-GB"/>
        </w:rPr>
        <w:t>.</w:t>
      </w:r>
      <w:commentRangeEnd w:id="9"/>
      <w:r>
        <w:rPr>
          <w:rStyle w:val="CommentReference"/>
        </w:rPr>
        <w:commentReference w:id="9"/>
      </w:r>
      <w:commentRangeEnd w:id="10"/>
      <w:r w:rsidR="00FA5F65">
        <w:rPr>
          <w:rStyle w:val="CommentReference"/>
          <w:rFonts w:ascii="Times New Roman" w:hAnsi="Times New Roman"/>
        </w:rPr>
        <w:commentReference w:id="10"/>
      </w:r>
    </w:p>
    <w:p w14:paraId="54AF4798" w14:textId="54EA0190" w:rsidR="00CC17EE" w:rsidRDefault="00CC17EE" w:rsidP="001D06EF">
      <w:pPr>
        <w:pStyle w:val="NormalIndent"/>
        <w:numPr>
          <w:ilvl w:val="1"/>
          <w:numId w:val="9"/>
        </w:numPr>
        <w:rPr>
          <w:lang w:val="en-GB"/>
        </w:rPr>
      </w:pPr>
      <w:r>
        <w:rPr>
          <w:lang w:val="en-GB"/>
        </w:rPr>
        <w:t xml:space="preserve">How to create an </w:t>
      </w:r>
      <w:r w:rsidR="00A64EA8">
        <w:rPr>
          <w:lang w:val="en-GB"/>
        </w:rPr>
        <w:t>EOT</w:t>
      </w:r>
      <w:r w:rsidR="00DC36C6">
        <w:rPr>
          <w:lang w:val="en-GB"/>
        </w:rPr>
        <w:t>.</w:t>
      </w:r>
    </w:p>
    <w:p w14:paraId="6EA35AEF" w14:textId="59BBD11F" w:rsidR="00214438" w:rsidRDefault="00444F0A" w:rsidP="001D06EF">
      <w:pPr>
        <w:pStyle w:val="NormalIndent"/>
        <w:numPr>
          <w:ilvl w:val="1"/>
          <w:numId w:val="9"/>
        </w:numPr>
        <w:rPr>
          <w:lang w:val="en-GB"/>
        </w:rPr>
      </w:pPr>
      <w:r>
        <w:rPr>
          <w:lang w:val="en-GB"/>
        </w:rPr>
        <w:t>How to find which tasks need to be completed.</w:t>
      </w:r>
    </w:p>
    <w:p w14:paraId="15A277C7" w14:textId="5E776D76" w:rsidR="00444F0A" w:rsidRDefault="00444F0A" w:rsidP="001D06EF">
      <w:pPr>
        <w:pStyle w:val="NormalIndent"/>
        <w:numPr>
          <w:ilvl w:val="1"/>
          <w:numId w:val="9"/>
        </w:numPr>
        <w:rPr>
          <w:lang w:val="en-GB"/>
        </w:rPr>
      </w:pPr>
      <w:r>
        <w:rPr>
          <w:lang w:val="en-GB"/>
        </w:rPr>
        <w:t xml:space="preserve">How to </w:t>
      </w:r>
      <w:r w:rsidR="00B25D31">
        <w:rPr>
          <w:lang w:val="en-GB"/>
        </w:rPr>
        <w:t>start and complete a task</w:t>
      </w:r>
      <w:r w:rsidR="00A64EA8">
        <w:rPr>
          <w:lang w:val="en-GB"/>
        </w:rPr>
        <w:t xml:space="preserve"> (within Salesforce)</w:t>
      </w:r>
      <w:r w:rsidR="00B25D31">
        <w:rPr>
          <w:lang w:val="en-GB"/>
        </w:rPr>
        <w:t>.</w:t>
      </w:r>
    </w:p>
    <w:p w14:paraId="01A8DACF" w14:textId="7FEEA13C" w:rsidR="00B25D31" w:rsidRDefault="00B25D31" w:rsidP="001D06EF">
      <w:pPr>
        <w:pStyle w:val="NormalIndent"/>
        <w:numPr>
          <w:ilvl w:val="1"/>
          <w:numId w:val="9"/>
        </w:numPr>
        <w:rPr>
          <w:lang w:val="en-GB"/>
        </w:rPr>
      </w:pPr>
      <w:r>
        <w:rPr>
          <w:lang w:val="en-GB"/>
        </w:rPr>
        <w:t>Delays &amp; overdue tasks</w:t>
      </w:r>
      <w:r w:rsidR="00DC36C6">
        <w:rPr>
          <w:lang w:val="en-GB"/>
        </w:rPr>
        <w:t>.</w:t>
      </w:r>
    </w:p>
    <w:p w14:paraId="31B80684" w14:textId="50736010" w:rsidR="00B25D31" w:rsidRDefault="00B25D31" w:rsidP="001D06EF">
      <w:pPr>
        <w:pStyle w:val="NormalIndent"/>
        <w:numPr>
          <w:ilvl w:val="1"/>
          <w:numId w:val="9"/>
        </w:numPr>
        <w:rPr>
          <w:lang w:val="en-GB"/>
        </w:rPr>
      </w:pPr>
      <w:r>
        <w:rPr>
          <w:lang w:val="en-GB"/>
        </w:rPr>
        <w:t xml:space="preserve">How to cancel or close an </w:t>
      </w:r>
      <w:r w:rsidR="00A64EA8">
        <w:rPr>
          <w:lang w:val="en-GB"/>
        </w:rPr>
        <w:t>EOT</w:t>
      </w:r>
      <w:r w:rsidR="00DC36C6">
        <w:rPr>
          <w:lang w:val="en-GB"/>
        </w:rPr>
        <w:t>.</w:t>
      </w:r>
    </w:p>
    <w:p w14:paraId="7E2E6C97" w14:textId="173F2201" w:rsidR="00B25D31" w:rsidRDefault="00DC36C6" w:rsidP="001D06EF">
      <w:pPr>
        <w:pStyle w:val="NormalIndent"/>
        <w:numPr>
          <w:ilvl w:val="1"/>
          <w:numId w:val="9"/>
        </w:numPr>
        <w:rPr>
          <w:lang w:val="en-GB"/>
        </w:rPr>
      </w:pPr>
      <w:r>
        <w:rPr>
          <w:lang w:val="en-GB"/>
        </w:rPr>
        <w:t>Updates to other Salesforce objects (unit, tenancy)</w:t>
      </w:r>
      <w:r w:rsidR="000A02FD">
        <w:rPr>
          <w:lang w:val="en-GB"/>
        </w:rPr>
        <w:t xml:space="preserve"> trigger</w:t>
      </w:r>
      <w:r w:rsidR="006E16FC">
        <w:rPr>
          <w:lang w:val="en-GB"/>
        </w:rPr>
        <w:t>ed</w:t>
      </w:r>
      <w:r w:rsidR="000A02FD">
        <w:rPr>
          <w:lang w:val="en-GB"/>
        </w:rPr>
        <w:t xml:space="preserve"> by the EOT process.</w:t>
      </w:r>
    </w:p>
    <w:p w14:paraId="6F6F0B92" w14:textId="15547F6D" w:rsidR="00DC36C6" w:rsidRDefault="003F1915" w:rsidP="001D06EF">
      <w:pPr>
        <w:pStyle w:val="NormalIndent"/>
        <w:numPr>
          <w:ilvl w:val="1"/>
          <w:numId w:val="9"/>
        </w:numPr>
        <w:rPr>
          <w:lang w:val="en-GB"/>
        </w:rPr>
      </w:pPr>
      <w:r>
        <w:rPr>
          <w:lang w:val="en-GB"/>
        </w:rPr>
        <w:t>Reports relevant to most end users.</w:t>
      </w:r>
    </w:p>
    <w:p w14:paraId="55D3FD4C" w14:textId="160CC7FB" w:rsidR="00AB2B0F" w:rsidRDefault="0015719E" w:rsidP="001D06EF">
      <w:pPr>
        <w:pStyle w:val="NormalIndent"/>
        <w:numPr>
          <w:ilvl w:val="1"/>
          <w:numId w:val="9"/>
        </w:numPr>
        <w:rPr>
          <w:lang w:val="en-GB"/>
        </w:rPr>
      </w:pPr>
      <w:r>
        <w:rPr>
          <w:lang w:val="en-GB"/>
        </w:rPr>
        <w:t xml:space="preserve">Functionality for EOT owners: </w:t>
      </w:r>
    </w:p>
    <w:p w14:paraId="172AA9C0" w14:textId="77777777" w:rsidR="00AB2B0F" w:rsidRDefault="005D4EE9" w:rsidP="00AB2B0F">
      <w:pPr>
        <w:pStyle w:val="NormalIndent"/>
        <w:numPr>
          <w:ilvl w:val="2"/>
          <w:numId w:val="9"/>
        </w:numPr>
        <w:rPr>
          <w:lang w:val="en-GB"/>
        </w:rPr>
      </w:pPr>
      <w:r>
        <w:rPr>
          <w:lang w:val="en-GB"/>
        </w:rPr>
        <w:t>Identif</w:t>
      </w:r>
      <w:r w:rsidR="00192C52">
        <w:rPr>
          <w:lang w:val="en-GB"/>
        </w:rPr>
        <w:t xml:space="preserve">ying </w:t>
      </w:r>
      <w:r w:rsidR="0015719E">
        <w:rPr>
          <w:lang w:val="en-GB"/>
        </w:rPr>
        <w:t>EOTs at risk</w:t>
      </w:r>
    </w:p>
    <w:p w14:paraId="7FD153A8" w14:textId="0360A628" w:rsidR="00AB2B0F" w:rsidRDefault="00AB2B0F" w:rsidP="00AB2B0F">
      <w:pPr>
        <w:pStyle w:val="NormalIndent"/>
        <w:numPr>
          <w:ilvl w:val="2"/>
          <w:numId w:val="9"/>
        </w:numPr>
        <w:rPr>
          <w:lang w:val="en-GB"/>
        </w:rPr>
      </w:pPr>
      <w:r>
        <w:rPr>
          <w:lang w:val="en-GB"/>
        </w:rPr>
        <w:t>A</w:t>
      </w:r>
      <w:r w:rsidR="0015719E">
        <w:rPr>
          <w:lang w:val="en-GB"/>
        </w:rPr>
        <w:t xml:space="preserve">pproving </w:t>
      </w:r>
      <w:r w:rsidR="00902677">
        <w:rPr>
          <w:lang w:val="en-GB"/>
        </w:rPr>
        <w:t>a request to cancel or close an EOT</w:t>
      </w:r>
      <w:r w:rsidR="00426293">
        <w:rPr>
          <w:lang w:val="en-GB"/>
        </w:rPr>
        <w:t>.</w:t>
      </w:r>
    </w:p>
    <w:p w14:paraId="282ECE01" w14:textId="1A950A5F" w:rsidR="003F1915" w:rsidRPr="007A4458" w:rsidRDefault="00AB2B0F" w:rsidP="00AB2B0F">
      <w:pPr>
        <w:pStyle w:val="NormalIndent"/>
        <w:numPr>
          <w:ilvl w:val="2"/>
          <w:numId w:val="9"/>
        </w:numPr>
        <w:rPr>
          <w:lang w:val="en-GB"/>
        </w:rPr>
      </w:pPr>
      <w:r>
        <w:rPr>
          <w:lang w:val="en-GB"/>
        </w:rPr>
        <w:t>V</w:t>
      </w:r>
      <w:r w:rsidR="00902677">
        <w:rPr>
          <w:lang w:val="en-GB"/>
        </w:rPr>
        <w:t>oid cost</w:t>
      </w:r>
      <w:r w:rsidR="00192C52">
        <w:rPr>
          <w:lang w:val="en-GB"/>
        </w:rPr>
        <w:t xml:space="preserve"> &amp; KPI</w:t>
      </w:r>
      <w:r w:rsidR="00902677">
        <w:rPr>
          <w:lang w:val="en-GB"/>
        </w:rPr>
        <w:t xml:space="preserve"> report.</w:t>
      </w:r>
    </w:p>
    <w:p w14:paraId="06B19D62" w14:textId="3108BE7A" w:rsidR="00C86D4C" w:rsidRPr="007A4458" w:rsidRDefault="00234D09" w:rsidP="00987DD9">
      <w:pPr>
        <w:pStyle w:val="NormalIndent"/>
        <w:numPr>
          <w:ilvl w:val="0"/>
          <w:numId w:val="9"/>
        </w:numPr>
        <w:rPr>
          <w:lang w:val="en-GB"/>
        </w:rPr>
      </w:pPr>
      <w:r>
        <w:rPr>
          <w:lang w:val="en-GB"/>
        </w:rPr>
        <w:t xml:space="preserve">Training material will be delivered in an editable format </w:t>
      </w:r>
      <w:r w:rsidR="007928F6">
        <w:rPr>
          <w:lang w:val="en-GB"/>
        </w:rPr>
        <w:t xml:space="preserve">(e.g., </w:t>
      </w:r>
      <w:r w:rsidR="00B951EB">
        <w:rPr>
          <w:lang w:val="en-GB"/>
        </w:rPr>
        <w:t xml:space="preserve">a </w:t>
      </w:r>
      <w:r w:rsidR="007928F6">
        <w:rPr>
          <w:lang w:val="en-GB"/>
        </w:rPr>
        <w:t xml:space="preserve">Word </w:t>
      </w:r>
      <w:r w:rsidR="00B951EB">
        <w:rPr>
          <w:lang w:val="en-GB"/>
        </w:rPr>
        <w:t>document</w:t>
      </w:r>
      <w:r w:rsidR="007928F6">
        <w:rPr>
          <w:lang w:val="en-GB"/>
        </w:rPr>
        <w:t xml:space="preserve">) </w:t>
      </w:r>
      <w:r>
        <w:rPr>
          <w:lang w:val="en-GB"/>
        </w:rPr>
        <w:t xml:space="preserve">which </w:t>
      </w:r>
      <w:r w:rsidR="0009031C" w:rsidRPr="007A4458">
        <w:rPr>
          <w:lang w:val="en-GB"/>
        </w:rPr>
        <w:fldChar w:fldCharType="begin"/>
      </w:r>
      <w:r w:rsidR="0009031C" w:rsidRPr="007A4458">
        <w:rPr>
          <w:lang w:val="en-GB"/>
        </w:rPr>
        <w:instrText>DOCPROPERTY  Category  \* MERGEFORMAT</w:instrText>
      </w:r>
      <w:r w:rsidR="0009031C" w:rsidRPr="007A4458">
        <w:rPr>
          <w:lang w:val="en-GB"/>
        </w:rPr>
        <w:fldChar w:fldCharType="separate"/>
      </w:r>
      <w:r w:rsidR="0009031C" w:rsidRPr="007A4458">
        <w:rPr>
          <w:lang w:val="en-GB"/>
        </w:rPr>
        <w:t>Grainger PLC</w:t>
      </w:r>
      <w:r w:rsidR="0009031C" w:rsidRPr="007A4458">
        <w:rPr>
          <w:lang w:val="en-GB"/>
        </w:rPr>
        <w:fldChar w:fldCharType="end"/>
      </w:r>
      <w:r w:rsidR="0009031C">
        <w:rPr>
          <w:lang w:val="en-GB"/>
        </w:rPr>
        <w:t xml:space="preserve"> </w:t>
      </w:r>
      <w:r w:rsidR="00333EBC">
        <w:rPr>
          <w:lang w:val="en-GB"/>
        </w:rPr>
        <w:t xml:space="preserve">can </w:t>
      </w:r>
      <w:r w:rsidR="00D46D4A">
        <w:rPr>
          <w:lang w:val="en-GB"/>
        </w:rPr>
        <w:t>update</w:t>
      </w:r>
      <w:r w:rsidR="008E37A6">
        <w:rPr>
          <w:lang w:val="en-GB"/>
        </w:rPr>
        <w:t xml:space="preserve"> if required</w:t>
      </w:r>
      <w:r w:rsidR="00AE5338" w:rsidRPr="007A4458">
        <w:rPr>
          <w:lang w:val="en-GB"/>
        </w:rPr>
        <w:t>.</w:t>
      </w:r>
    </w:p>
    <w:p w14:paraId="7AB346BC" w14:textId="77777777" w:rsidR="00CE3589" w:rsidRDefault="00CE3589">
      <w:pPr>
        <w:spacing w:after="200" w:line="276" w:lineRule="auto"/>
        <w:ind w:left="0"/>
        <w:rPr>
          <w:b/>
          <w:caps/>
          <w:lang w:val="en-GB"/>
        </w:rPr>
      </w:pPr>
      <w:bookmarkStart w:id="12" w:name="_Delivery_Approach"/>
      <w:bookmarkStart w:id="13" w:name="_UAT"/>
      <w:bookmarkStart w:id="14" w:name="_Support"/>
      <w:bookmarkStart w:id="15" w:name="_Cost_and_Timelines"/>
      <w:bookmarkStart w:id="16" w:name="_Extension_of_Service"/>
      <w:bookmarkStart w:id="17" w:name="_Toc152070632"/>
      <w:bookmarkStart w:id="18" w:name="_Toc143701048"/>
      <w:bookmarkEnd w:id="12"/>
      <w:bookmarkEnd w:id="13"/>
      <w:bookmarkEnd w:id="14"/>
      <w:bookmarkEnd w:id="15"/>
      <w:bookmarkEnd w:id="16"/>
      <w:r>
        <w:rPr>
          <w:lang w:val="en-GB"/>
        </w:rPr>
        <w:br w:type="page"/>
      </w:r>
    </w:p>
    <w:p w14:paraId="7F5A57B1" w14:textId="2E291FBC" w:rsidR="005C114F" w:rsidRPr="007A4458" w:rsidRDefault="005C114F" w:rsidP="005C114F">
      <w:pPr>
        <w:pStyle w:val="Heading2"/>
        <w:rPr>
          <w:lang w:val="en-GB"/>
        </w:rPr>
      </w:pPr>
      <w:r w:rsidRPr="007A4458">
        <w:rPr>
          <w:lang w:val="en-GB"/>
        </w:rPr>
        <w:lastRenderedPageBreak/>
        <w:t>Exclusions</w:t>
      </w:r>
      <w:r>
        <w:rPr>
          <w:lang w:val="en-GB"/>
        </w:rPr>
        <w:t xml:space="preserve"> &amp; Limitations</w:t>
      </w:r>
      <w:bookmarkEnd w:id="17"/>
      <w:r>
        <w:rPr>
          <w:lang w:val="en-GB"/>
        </w:rPr>
        <w:t xml:space="preserve"> </w:t>
      </w:r>
    </w:p>
    <w:p w14:paraId="70B6F5F4" w14:textId="0C12E35D" w:rsidR="005C114F" w:rsidRDefault="00293407" w:rsidP="005C114F">
      <w:pPr>
        <w:pStyle w:val="NormalIndent"/>
        <w:numPr>
          <w:ilvl w:val="0"/>
          <w:numId w:val="14"/>
        </w:numPr>
        <w:rPr>
          <w:lang w:val="en-GB"/>
        </w:rPr>
      </w:pPr>
      <w:r>
        <w:rPr>
          <w:lang w:val="en-GB"/>
        </w:rPr>
        <w:t xml:space="preserve">The user guide will </w:t>
      </w:r>
      <w:r w:rsidRPr="004A4AFB">
        <w:rPr>
          <w:b/>
          <w:bCs/>
          <w:lang w:val="en-GB"/>
        </w:rPr>
        <w:t>not</w:t>
      </w:r>
      <w:r>
        <w:rPr>
          <w:lang w:val="en-GB"/>
        </w:rPr>
        <w:t xml:space="preserve"> include:</w:t>
      </w:r>
    </w:p>
    <w:p w14:paraId="313BEFB2" w14:textId="287FE975" w:rsidR="00293407" w:rsidRDefault="004521D3" w:rsidP="00293407">
      <w:pPr>
        <w:pStyle w:val="NormalIndent"/>
        <w:numPr>
          <w:ilvl w:val="1"/>
          <w:numId w:val="14"/>
        </w:numPr>
        <w:rPr>
          <w:lang w:val="en-GB"/>
        </w:rPr>
      </w:pPr>
      <w:r w:rsidRPr="1CBCF6FC">
        <w:rPr>
          <w:lang w:val="en-GB"/>
        </w:rPr>
        <w:t xml:space="preserve">Information about </w:t>
      </w:r>
      <w:r w:rsidR="002F2853" w:rsidRPr="1CBCF6FC">
        <w:rPr>
          <w:lang w:val="en-GB"/>
        </w:rPr>
        <w:t xml:space="preserve">what steps need to be taken for an </w:t>
      </w:r>
      <w:r w:rsidR="00A64EA8" w:rsidRPr="1CBCF6FC">
        <w:rPr>
          <w:lang w:val="en-GB"/>
        </w:rPr>
        <w:t xml:space="preserve">EOT </w:t>
      </w:r>
      <w:r w:rsidR="002F2853" w:rsidRPr="1CBCF6FC">
        <w:rPr>
          <w:lang w:val="en-GB"/>
        </w:rPr>
        <w:t>task to be considered complete.</w:t>
      </w:r>
    </w:p>
    <w:p w14:paraId="5A88EC56" w14:textId="04E787DA" w:rsidR="004A4AFB" w:rsidRDefault="002F2853" w:rsidP="006D0BC7">
      <w:pPr>
        <w:pStyle w:val="NormalIndent"/>
        <w:numPr>
          <w:ilvl w:val="1"/>
          <w:numId w:val="14"/>
        </w:numPr>
        <w:rPr>
          <w:lang w:val="en-GB"/>
        </w:rPr>
      </w:pPr>
      <w:r w:rsidRPr="006D0BC7">
        <w:rPr>
          <w:lang w:val="en-GB"/>
        </w:rPr>
        <w:t xml:space="preserve">How to complete tasks beyond </w:t>
      </w:r>
      <w:r w:rsidR="00C01F3F" w:rsidRPr="006D0BC7">
        <w:rPr>
          <w:lang w:val="en-GB"/>
        </w:rPr>
        <w:t>updating the task in Salesforce</w:t>
      </w:r>
      <w:r w:rsidR="004A4AFB" w:rsidRPr="006D0BC7">
        <w:rPr>
          <w:lang w:val="en-GB"/>
        </w:rPr>
        <w:t xml:space="preserve">. </w:t>
      </w:r>
      <w:r w:rsidR="0080729F" w:rsidRPr="006D0BC7">
        <w:rPr>
          <w:lang w:val="en-GB"/>
        </w:rPr>
        <w:t>Including</w:t>
      </w:r>
      <w:r w:rsidR="006D0BC7">
        <w:rPr>
          <w:lang w:val="en-GB"/>
        </w:rPr>
        <w:t xml:space="preserve">, but not limited to, </w:t>
      </w:r>
      <w:r w:rsidR="0080729F" w:rsidRPr="006D0BC7">
        <w:rPr>
          <w:lang w:val="en-GB"/>
        </w:rPr>
        <w:t>h</w:t>
      </w:r>
      <w:r w:rsidR="004A4AFB" w:rsidRPr="006D0BC7">
        <w:rPr>
          <w:lang w:val="en-GB"/>
        </w:rPr>
        <w:t xml:space="preserve">ow to </w:t>
      </w:r>
      <w:r w:rsidR="00BE273F" w:rsidRPr="006D0BC7">
        <w:rPr>
          <w:lang w:val="en-GB"/>
        </w:rPr>
        <w:t>update Qube, FSI, other related system</w:t>
      </w:r>
      <w:r w:rsidR="00F41295">
        <w:rPr>
          <w:lang w:val="en-GB"/>
        </w:rPr>
        <w:t>s</w:t>
      </w:r>
      <w:r w:rsidR="00BE273F" w:rsidRPr="006D0BC7">
        <w:rPr>
          <w:lang w:val="en-GB"/>
        </w:rPr>
        <w:t xml:space="preserve"> </w:t>
      </w:r>
      <w:proofErr w:type="gramStart"/>
      <w:r w:rsidR="0080729F" w:rsidRPr="006D0BC7">
        <w:rPr>
          <w:lang w:val="en-GB"/>
        </w:rPr>
        <w:t>in order to</w:t>
      </w:r>
      <w:proofErr w:type="gramEnd"/>
      <w:r w:rsidR="0080729F" w:rsidRPr="006D0BC7">
        <w:rPr>
          <w:lang w:val="en-GB"/>
        </w:rPr>
        <w:t xml:space="preserve"> complete an EOT task. </w:t>
      </w:r>
    </w:p>
    <w:p w14:paraId="05ABE2D3" w14:textId="08B8995D" w:rsidR="000C1907" w:rsidRDefault="000C1907" w:rsidP="006D0BC7">
      <w:pPr>
        <w:pStyle w:val="NormalIndent"/>
        <w:numPr>
          <w:ilvl w:val="1"/>
          <w:numId w:val="14"/>
        </w:numPr>
        <w:rPr>
          <w:lang w:val="en-GB"/>
        </w:rPr>
      </w:pPr>
      <w:r w:rsidRPr="1CBCF6FC">
        <w:rPr>
          <w:lang w:val="en-GB"/>
        </w:rPr>
        <w:t>Generic Salesforce functionality (e.g.</w:t>
      </w:r>
      <w:r w:rsidR="42BCBFE7" w:rsidRPr="1CBCF6FC">
        <w:rPr>
          <w:lang w:val="en-GB"/>
        </w:rPr>
        <w:t xml:space="preserve"> </w:t>
      </w:r>
      <w:r w:rsidRPr="1CBCF6FC">
        <w:rPr>
          <w:lang w:val="en-GB"/>
        </w:rPr>
        <w:t>how to filter a report).</w:t>
      </w:r>
    </w:p>
    <w:p w14:paraId="68E07475" w14:textId="77777777" w:rsidR="00CB2DB8" w:rsidRDefault="005C114F" w:rsidP="005C114F">
      <w:pPr>
        <w:pStyle w:val="NormalIndent"/>
        <w:numPr>
          <w:ilvl w:val="0"/>
          <w:numId w:val="14"/>
        </w:numPr>
        <w:rPr>
          <w:lang w:val="en-GB"/>
        </w:rPr>
      </w:pPr>
      <w:r w:rsidRPr="1CBCF6FC">
        <w:rPr>
          <w:lang w:val="en-GB"/>
        </w:rPr>
        <w:t>All work will be completed by Open Box offsite.</w:t>
      </w:r>
    </w:p>
    <w:p w14:paraId="05E09DB9" w14:textId="77777777" w:rsidR="00CB2DB8" w:rsidRPr="007A4458" w:rsidRDefault="00CB2DB8" w:rsidP="00CB2DB8">
      <w:pPr>
        <w:pStyle w:val="Heading2"/>
        <w:rPr>
          <w:lang w:val="en-GB"/>
        </w:rPr>
      </w:pPr>
      <w:bookmarkStart w:id="19" w:name="_Toc143608497"/>
      <w:bookmarkStart w:id="20" w:name="_Toc152070633"/>
      <w:r w:rsidRPr="007A4458">
        <w:rPr>
          <w:lang w:val="en-GB"/>
        </w:rPr>
        <w:t>Responsibilities</w:t>
      </w:r>
      <w:bookmarkEnd w:id="19"/>
      <w:bookmarkEnd w:id="20"/>
    </w:p>
    <w:p w14:paraId="150F874B" w14:textId="77777777" w:rsidR="00CB2DB8" w:rsidRPr="007A4458" w:rsidRDefault="00CB2DB8" w:rsidP="00CB2DB8">
      <w:pPr>
        <w:pStyle w:val="NormalIndent"/>
        <w:numPr>
          <w:ilvl w:val="0"/>
          <w:numId w:val="1"/>
        </w:numPr>
        <w:rPr>
          <w:lang w:val="en-GB"/>
        </w:rPr>
      </w:pPr>
      <w:r w:rsidRPr="007A4458">
        <w:rPr>
          <w:lang w:val="en-GB"/>
        </w:rPr>
        <w:t>Open Box will be responsible for:</w:t>
      </w:r>
    </w:p>
    <w:p w14:paraId="0FC60DDC" w14:textId="7D6D7A55" w:rsidR="00CB2DB8" w:rsidRPr="007A4458" w:rsidRDefault="00CB2DB8" w:rsidP="00CB2DB8">
      <w:pPr>
        <w:pStyle w:val="NormalIndent"/>
        <w:numPr>
          <w:ilvl w:val="1"/>
          <w:numId w:val="1"/>
        </w:numPr>
        <w:rPr>
          <w:lang w:val="en-GB"/>
        </w:rPr>
      </w:pPr>
      <w:r w:rsidRPr="007A4458">
        <w:rPr>
          <w:lang w:val="en-GB"/>
        </w:rPr>
        <w:t xml:space="preserve">Providing the </w:t>
      </w:r>
      <w:r w:rsidR="00AD38CF">
        <w:rPr>
          <w:lang w:val="en-GB"/>
        </w:rPr>
        <w:t>documentation</w:t>
      </w:r>
      <w:r w:rsidRPr="007A4458">
        <w:rPr>
          <w:lang w:val="en-GB"/>
        </w:rPr>
        <w:t xml:space="preserve"> described in the </w:t>
      </w:r>
      <w:hyperlink w:anchor="_Project_Objectives" w:history="1">
        <w:r w:rsidRPr="007A4458">
          <w:rPr>
            <w:rStyle w:val="Hyperlink"/>
            <w:lang w:val="en-GB"/>
          </w:rPr>
          <w:t>Objectives</w:t>
        </w:r>
      </w:hyperlink>
      <w:r w:rsidRPr="007A4458">
        <w:rPr>
          <w:lang w:val="en-GB"/>
        </w:rPr>
        <w:t>.</w:t>
      </w:r>
    </w:p>
    <w:bookmarkStart w:id="21" w:name="_Hlk152072667"/>
    <w:p w14:paraId="3C0E5A95" w14:textId="77777777" w:rsidR="00CB2DB8" w:rsidRPr="007A4458" w:rsidRDefault="00CB2DB8" w:rsidP="00CB2DB8">
      <w:pPr>
        <w:pStyle w:val="NormalIndent"/>
        <w:numPr>
          <w:ilvl w:val="0"/>
          <w:numId w:val="1"/>
        </w:numPr>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bookmarkEnd w:id="21"/>
      <w:r w:rsidRPr="007A4458">
        <w:rPr>
          <w:lang w:val="en-GB"/>
        </w:rPr>
        <w:t xml:space="preserve"> will be responsible for:</w:t>
      </w:r>
    </w:p>
    <w:p w14:paraId="0DB5DFAC" w14:textId="4A369F35" w:rsidR="00CB2DB8" w:rsidRDefault="00CB2DB8" w:rsidP="00CB2DB8">
      <w:pPr>
        <w:pStyle w:val="NormalIndent"/>
        <w:numPr>
          <w:ilvl w:val="1"/>
          <w:numId w:val="1"/>
        </w:numPr>
        <w:rPr>
          <w:lang w:val="en-GB"/>
        </w:rPr>
      </w:pPr>
      <w:bookmarkStart w:id="22" w:name="_Toc503519388"/>
      <w:bookmarkStart w:id="23" w:name="_Toc8822603"/>
      <w:bookmarkStart w:id="24" w:name="_Toc143608498"/>
      <w:bookmarkStart w:id="25" w:name="_Toc8822601"/>
      <w:bookmarkStart w:id="26" w:name="_Toc3896690"/>
      <w:r>
        <w:rPr>
          <w:lang w:val="en-GB"/>
        </w:rPr>
        <w:t xml:space="preserve">Conducting </w:t>
      </w:r>
      <w:r w:rsidR="00145310">
        <w:rPr>
          <w:lang w:val="en-GB"/>
        </w:rPr>
        <w:t xml:space="preserve">all </w:t>
      </w:r>
      <w:r>
        <w:rPr>
          <w:lang w:val="en-GB"/>
        </w:rPr>
        <w:t>user training</w:t>
      </w:r>
      <w:r w:rsidRPr="007A4458">
        <w:rPr>
          <w:lang w:val="en-GB"/>
        </w:rPr>
        <w:t>.</w:t>
      </w:r>
    </w:p>
    <w:p w14:paraId="15527F49" w14:textId="0F3DF721" w:rsidR="00CB2DB8" w:rsidRPr="007A4458" w:rsidRDefault="00145310" w:rsidP="00CB2DB8">
      <w:pPr>
        <w:pStyle w:val="NormalIndent"/>
        <w:numPr>
          <w:ilvl w:val="1"/>
          <w:numId w:val="1"/>
        </w:numPr>
        <w:rPr>
          <w:lang w:val="en-GB"/>
        </w:rPr>
      </w:pPr>
      <w:r>
        <w:rPr>
          <w:lang w:val="en-GB"/>
        </w:rPr>
        <w:t>Any other</w:t>
      </w:r>
      <w:r w:rsidR="00502773">
        <w:rPr>
          <w:lang w:val="en-GB"/>
        </w:rPr>
        <w:t xml:space="preserve"> change management-related</w:t>
      </w:r>
      <w:r>
        <w:rPr>
          <w:lang w:val="en-GB"/>
        </w:rPr>
        <w:t xml:space="preserve"> c</w:t>
      </w:r>
      <w:r w:rsidR="00CB2DB8">
        <w:rPr>
          <w:lang w:val="en-GB"/>
        </w:rPr>
        <w:t>ommunications to business.</w:t>
      </w:r>
    </w:p>
    <w:p w14:paraId="1B847581" w14:textId="52BCC4EF" w:rsidR="00256C6E" w:rsidRPr="007A4458" w:rsidRDefault="00BA61E0" w:rsidP="00256C6E">
      <w:pPr>
        <w:pStyle w:val="Heading1"/>
        <w:rPr>
          <w:lang w:val="en-GB"/>
        </w:rPr>
      </w:pPr>
      <w:bookmarkStart w:id="27" w:name="_Toc152070634"/>
      <w:bookmarkEnd w:id="22"/>
      <w:bookmarkEnd w:id="23"/>
      <w:bookmarkEnd w:id="24"/>
      <w:bookmarkEnd w:id="25"/>
      <w:bookmarkEnd w:id="26"/>
      <w:r w:rsidRPr="007A4458">
        <w:rPr>
          <w:lang w:val="en-GB"/>
        </w:rPr>
        <w:lastRenderedPageBreak/>
        <w:t xml:space="preserve">Projected </w:t>
      </w:r>
      <w:r w:rsidR="00256C6E" w:rsidRPr="007A4458">
        <w:rPr>
          <w:lang w:val="en-GB"/>
        </w:rPr>
        <w:t>Cost and Timelines</w:t>
      </w:r>
      <w:bookmarkEnd w:id="18"/>
      <w:bookmarkEnd w:id="27"/>
      <w:r w:rsidR="00256C6E" w:rsidRPr="007A4458">
        <w:rPr>
          <w:lang w:val="en-GB"/>
        </w:rPr>
        <w:t xml:space="preserve"> </w:t>
      </w:r>
    </w:p>
    <w:p w14:paraId="439C8C90" w14:textId="77777777" w:rsidR="00256C6E" w:rsidRPr="007A4458" w:rsidRDefault="00256C6E" w:rsidP="00256C6E">
      <w:pPr>
        <w:pStyle w:val="NormalIndent"/>
        <w:rPr>
          <w:lang w:val="en-GB"/>
        </w:rPr>
      </w:pPr>
      <w:r w:rsidRPr="007A4458">
        <w:rPr>
          <w:lang w:val="en-GB"/>
        </w:rPr>
        <w:t>Open Box will provide the following services:</w:t>
      </w:r>
    </w:p>
    <w:p w14:paraId="1BF440D4" w14:textId="16A7AE79" w:rsidR="000662C2" w:rsidRPr="006F5334" w:rsidRDefault="1154CEB7" w:rsidP="006F5334">
      <w:pPr>
        <w:pStyle w:val="NormalIndent"/>
        <w:numPr>
          <w:ilvl w:val="0"/>
          <w:numId w:val="10"/>
        </w:numPr>
        <w:jc w:val="both"/>
        <w:rPr>
          <w:lang w:val="en-GB"/>
        </w:rPr>
      </w:pPr>
      <w:r w:rsidRPr="338490B2">
        <w:rPr>
          <w:lang w:val="en-GB"/>
        </w:rPr>
        <w:t>5 days (</w:t>
      </w:r>
      <w:r w:rsidR="00FA2B77" w:rsidRPr="338490B2">
        <w:rPr>
          <w:lang w:val="en-GB"/>
        </w:rPr>
        <w:t>40 hours</w:t>
      </w:r>
      <w:r w:rsidR="2A2BF3A7" w:rsidRPr="338490B2">
        <w:rPr>
          <w:lang w:val="en-GB"/>
        </w:rPr>
        <w:t>)</w:t>
      </w:r>
      <w:r w:rsidR="00FA2B77" w:rsidRPr="338490B2">
        <w:rPr>
          <w:lang w:val="en-GB"/>
        </w:rPr>
        <w:t xml:space="preserve"> </w:t>
      </w:r>
      <w:r w:rsidR="00912681" w:rsidRPr="338490B2">
        <w:rPr>
          <w:lang w:val="en-GB"/>
        </w:rPr>
        <w:t xml:space="preserve">of </w:t>
      </w:r>
      <w:r w:rsidR="001827BC" w:rsidRPr="338490B2">
        <w:rPr>
          <w:lang w:val="en-GB"/>
        </w:rPr>
        <w:t>B</w:t>
      </w:r>
      <w:r w:rsidR="00A40CDE" w:rsidRPr="338490B2">
        <w:rPr>
          <w:lang w:val="en-GB"/>
        </w:rPr>
        <w:t xml:space="preserve">usiness </w:t>
      </w:r>
      <w:r w:rsidR="001827BC" w:rsidRPr="338490B2">
        <w:rPr>
          <w:lang w:val="en-GB"/>
        </w:rPr>
        <w:t>A</w:t>
      </w:r>
      <w:r w:rsidR="00A40CDE" w:rsidRPr="338490B2">
        <w:rPr>
          <w:lang w:val="en-GB"/>
        </w:rPr>
        <w:t xml:space="preserve">nalysis </w:t>
      </w:r>
      <w:r w:rsidR="00357B54" w:rsidRPr="338490B2">
        <w:rPr>
          <w:lang w:val="en-GB"/>
        </w:rPr>
        <w:t>time</w:t>
      </w:r>
      <w:r w:rsidR="000662C2" w:rsidRPr="338490B2">
        <w:rPr>
          <w:lang w:val="en-GB"/>
        </w:rPr>
        <w:t xml:space="preserve"> </w:t>
      </w:r>
      <w:r w:rsidR="001827BC" w:rsidRPr="338490B2">
        <w:rPr>
          <w:lang w:val="en-GB"/>
        </w:rPr>
        <w:t xml:space="preserve">to create a user guide, </w:t>
      </w:r>
      <w:r w:rsidR="000662C2" w:rsidRPr="338490B2">
        <w:rPr>
          <w:lang w:val="en-GB"/>
        </w:rPr>
        <w:t>at a cost of £</w:t>
      </w:r>
      <w:r w:rsidR="542A22C5" w:rsidRPr="338490B2">
        <w:rPr>
          <w:lang w:val="en-GB"/>
        </w:rPr>
        <w:t xml:space="preserve">630/day. </w:t>
      </w:r>
    </w:p>
    <w:p w14:paraId="489BB165" w14:textId="311CB726" w:rsidR="000662C2" w:rsidRPr="006F5334" w:rsidRDefault="542A22C5" w:rsidP="006F5334">
      <w:pPr>
        <w:pStyle w:val="NormalIndent"/>
        <w:numPr>
          <w:ilvl w:val="0"/>
          <w:numId w:val="10"/>
        </w:numPr>
        <w:jc w:val="both"/>
        <w:rPr>
          <w:lang w:val="en-GB"/>
        </w:rPr>
      </w:pPr>
      <w:r w:rsidRPr="338490B2">
        <w:rPr>
          <w:lang w:val="en-GB"/>
        </w:rPr>
        <w:t>i.e. the total cost will be £</w:t>
      </w:r>
      <w:r w:rsidR="000662C2" w:rsidRPr="338490B2">
        <w:rPr>
          <w:lang w:val="en-GB"/>
        </w:rPr>
        <w:t>3 </w:t>
      </w:r>
      <w:r w:rsidR="68499842" w:rsidRPr="338490B2">
        <w:rPr>
          <w:lang w:val="en-GB"/>
        </w:rPr>
        <w:t>15</w:t>
      </w:r>
      <w:r w:rsidR="000662C2" w:rsidRPr="338490B2">
        <w:rPr>
          <w:lang w:val="en-GB"/>
        </w:rPr>
        <w:t>0</w:t>
      </w:r>
      <w:r w:rsidR="00B1259D" w:rsidRPr="338490B2">
        <w:rPr>
          <w:lang w:val="en-GB"/>
        </w:rPr>
        <w:t>.</w:t>
      </w:r>
    </w:p>
    <w:p w14:paraId="01CCAD58" w14:textId="6D0EA1C6" w:rsidR="006F5334" w:rsidRDefault="00256C6E" w:rsidP="00A059BF">
      <w:pPr>
        <w:pStyle w:val="NormalIndent"/>
        <w:numPr>
          <w:ilvl w:val="0"/>
          <w:numId w:val="10"/>
        </w:numPr>
        <w:rPr>
          <w:lang w:val="en-GB"/>
        </w:rPr>
      </w:pPr>
      <w:r w:rsidRPr="338490B2">
        <w:rPr>
          <w:lang w:val="en-GB"/>
        </w:rPr>
        <w:t xml:space="preserve">The </w:t>
      </w:r>
      <w:r w:rsidR="00970DB5" w:rsidRPr="338490B2">
        <w:rPr>
          <w:lang w:val="en-GB"/>
        </w:rPr>
        <w:t xml:space="preserve">work is </w:t>
      </w:r>
      <w:r w:rsidRPr="338490B2">
        <w:rPr>
          <w:lang w:val="en-GB"/>
        </w:rPr>
        <w:t xml:space="preserve">expected to </w:t>
      </w:r>
      <w:r w:rsidR="006F5334" w:rsidRPr="338490B2">
        <w:rPr>
          <w:lang w:val="en-GB"/>
        </w:rPr>
        <w:t xml:space="preserve">take </w:t>
      </w:r>
      <w:r w:rsidR="00FB0567" w:rsidRPr="338490B2">
        <w:rPr>
          <w:lang w:val="en-GB"/>
        </w:rPr>
        <w:t>6</w:t>
      </w:r>
      <w:r w:rsidR="006F5334" w:rsidRPr="338490B2">
        <w:rPr>
          <w:lang w:val="en-GB"/>
        </w:rPr>
        <w:t>-8 working days from sign-off on this Statement of Work.</w:t>
      </w:r>
    </w:p>
    <w:p w14:paraId="69B634BA" w14:textId="77777777" w:rsidR="007469C2" w:rsidRPr="001827BC" w:rsidRDefault="007469C2" w:rsidP="68009ED5">
      <w:pPr>
        <w:pStyle w:val="NormalIndent"/>
        <w:ind w:left="720"/>
        <w:rPr>
          <w:lang w:val="en-GB"/>
        </w:rPr>
      </w:pPr>
      <w:r w:rsidRPr="68009ED5">
        <w:rPr>
          <w:lang w:val="en-GB"/>
        </w:rPr>
        <w:t>This quotation is valid until 8</w:t>
      </w:r>
      <w:r w:rsidRPr="68009ED5">
        <w:rPr>
          <w:vertAlign w:val="superscript"/>
          <w:lang w:val="en-GB"/>
        </w:rPr>
        <w:t>th</w:t>
      </w:r>
      <w:r w:rsidRPr="68009ED5">
        <w:rPr>
          <w:lang w:val="en-GB"/>
        </w:rPr>
        <w:t xml:space="preserve"> December 2023. </w:t>
      </w:r>
    </w:p>
    <w:p w14:paraId="58E3B8E9" w14:textId="6CBA6354" w:rsidR="00256C6E" w:rsidRPr="007A4458" w:rsidRDefault="00256C6E" w:rsidP="00256C6E">
      <w:pPr>
        <w:pStyle w:val="NormalIndent"/>
        <w:rPr>
          <w:lang w:val="en-GB"/>
        </w:rPr>
      </w:pPr>
      <w:r w:rsidRPr="007A4458">
        <w:rPr>
          <w:lang w:val="en-GB"/>
        </w:rPr>
        <w:t xml:space="preserve">All amounts are quoted in GBP </w:t>
      </w:r>
      <w:r w:rsidR="00826F0E">
        <w:rPr>
          <w:lang w:val="en-GB"/>
        </w:rPr>
        <w:t>(</w:t>
      </w:r>
      <w:r w:rsidR="00826F0E" w:rsidRPr="006F5334">
        <w:rPr>
          <w:lang w:val="en-GB"/>
        </w:rPr>
        <w:t xml:space="preserve">£) </w:t>
      </w:r>
      <w:r w:rsidRPr="007A4458">
        <w:rPr>
          <w:lang w:val="en-GB"/>
        </w:rPr>
        <w:t>and exclude VAT, if applicable.</w:t>
      </w:r>
    </w:p>
    <w:p w14:paraId="33399BE3" w14:textId="77777777" w:rsidR="00256C6E" w:rsidRPr="007A4458" w:rsidRDefault="00256C6E" w:rsidP="00256C6E">
      <w:pPr>
        <w:pStyle w:val="NormalIndent"/>
        <w:rPr>
          <w:lang w:val="en-GB"/>
        </w:rPr>
      </w:pPr>
      <w:r w:rsidRPr="007A4458">
        <w:rPr>
          <w:lang w:val="en-GB"/>
        </w:rPr>
        <w:t>Project costs will be billed monthly, in arrears.</w:t>
      </w:r>
    </w:p>
    <w:p w14:paraId="334AF9DA" w14:textId="77777777" w:rsidR="00107EFF" w:rsidRPr="007A4458" w:rsidRDefault="00107EFF" w:rsidP="00107EFF">
      <w:pPr>
        <w:pStyle w:val="NormalIndent"/>
        <w:rPr>
          <w:lang w:val="en-GB"/>
        </w:rPr>
      </w:pPr>
    </w:p>
    <w:p w14:paraId="4B2EE2BA" w14:textId="1DE14C83" w:rsidR="77361508" w:rsidRPr="007A4458" w:rsidRDefault="77361508">
      <w:pPr>
        <w:rPr>
          <w:lang w:val="en-GB"/>
        </w:rPr>
      </w:pPr>
      <w:r w:rsidRPr="007A4458">
        <w:rPr>
          <w:lang w:val="en-GB"/>
        </w:rPr>
        <w:br w:type="page"/>
      </w:r>
    </w:p>
    <w:p w14:paraId="4A0A489F" w14:textId="77777777" w:rsidR="00987DD9" w:rsidRPr="007A4458" w:rsidRDefault="00987DD9" w:rsidP="00987DD9">
      <w:pPr>
        <w:pStyle w:val="Heading1"/>
        <w:rPr>
          <w:lang w:val="en-GB"/>
        </w:rPr>
      </w:pPr>
      <w:bookmarkStart w:id="28" w:name="_Change_Management"/>
      <w:bookmarkStart w:id="29" w:name="_Toc143608501"/>
      <w:bookmarkStart w:id="30" w:name="_Toc152070635"/>
      <w:bookmarkEnd w:id="28"/>
      <w:r w:rsidRPr="007A4458" w:rsidDel="00987DD9">
        <w:rPr>
          <w:lang w:val="en-GB"/>
        </w:rPr>
        <w:lastRenderedPageBreak/>
        <w:t>A</w:t>
      </w:r>
      <w:r w:rsidRPr="007A4458">
        <w:rPr>
          <w:lang w:val="en-GB"/>
        </w:rPr>
        <w:t>cceptance</w:t>
      </w:r>
      <w:bookmarkEnd w:id="29"/>
      <w:bookmarkEnd w:id="30"/>
    </w:p>
    <w:p w14:paraId="59E68C0C" w14:textId="6A0C12F3" w:rsidR="00987DD9" w:rsidRPr="007A4458" w:rsidRDefault="00987DD9" w:rsidP="00987DD9">
      <w:pPr>
        <w:pStyle w:val="NormalIndent"/>
        <w:rPr>
          <w:lang w:val="en-GB"/>
        </w:rPr>
      </w:pPr>
      <w:r w:rsidRPr="007A4458">
        <w:rPr>
          <w:lang w:val="en-GB"/>
        </w:rPr>
        <w:t>The parties hereto, each acting under due and proper authority, have executed this Agreement as of the day, month and year first written below.</w:t>
      </w:r>
    </w:p>
    <w:p w14:paraId="587F83DC" w14:textId="51DEA8A3" w:rsidR="36682CD8" w:rsidRPr="007A4458" w:rsidRDefault="36682CD8" w:rsidP="36682CD8">
      <w:pPr>
        <w:pStyle w:val="NormalIndent"/>
        <w:rPr>
          <w:lang w:val="en-GB"/>
        </w:rPr>
      </w:pPr>
    </w:p>
    <w:p w14:paraId="7C979560" w14:textId="30BD3171" w:rsidR="00987DD9" w:rsidRPr="007A4458" w:rsidRDefault="00987DD9" w:rsidP="00987DD9">
      <w:pPr>
        <w:pStyle w:val="NormalIndent"/>
        <w:tabs>
          <w:tab w:val="left" w:pos="5387"/>
        </w:tabs>
        <w:rPr>
          <w:lang w:val="en-GB"/>
        </w:rPr>
      </w:pPr>
      <w:r w:rsidRPr="007A4458">
        <w:rPr>
          <w:lang w:val="en-GB"/>
        </w:rPr>
        <w:t>For and on behalf of Open Box Software</w:t>
      </w:r>
      <w:r w:rsidRPr="007A4458">
        <w:rPr>
          <w:lang w:val="en-GB"/>
        </w:rPr>
        <w:tab/>
        <w:t xml:space="preserve">For and on behalf of </w:t>
      </w:r>
      <w:r w:rsidRPr="007A4458">
        <w:rPr>
          <w:lang w:val="en-GB"/>
        </w:rPr>
        <w:fldChar w:fldCharType="begin"/>
      </w:r>
      <w:r w:rsidRPr="007A4458">
        <w:rPr>
          <w:lang w:val="en-GB"/>
        </w:rPr>
        <w:instrText>DOCPROPERTY  Category  \* MERGEFORMAT</w:instrText>
      </w:r>
      <w:r w:rsidRPr="007A4458">
        <w:rPr>
          <w:lang w:val="en-GB"/>
        </w:rPr>
        <w:fldChar w:fldCharType="separate"/>
      </w:r>
      <w:r w:rsidR="00581A48" w:rsidRPr="007A4458">
        <w:rPr>
          <w:lang w:val="en-GB"/>
        </w:rPr>
        <w:t>Grainger PLC</w:t>
      </w:r>
      <w:r w:rsidRPr="007A4458">
        <w:rPr>
          <w:lang w:val="en-GB"/>
        </w:rPr>
        <w:fldChar w:fldCharType="end"/>
      </w:r>
    </w:p>
    <w:p w14:paraId="5E4A8F17" w14:textId="77777777" w:rsidR="00987DD9" w:rsidRPr="007A4458" w:rsidRDefault="00987DD9" w:rsidP="00987DD9">
      <w:pPr>
        <w:pStyle w:val="NormalIndent"/>
        <w:rPr>
          <w:lang w:val="en-GB"/>
        </w:rPr>
      </w:pPr>
    </w:p>
    <w:p w14:paraId="37C16EE8" w14:textId="77777777" w:rsidR="00B02003" w:rsidRPr="007A4458" w:rsidRDefault="00B02003" w:rsidP="00987DD9">
      <w:pPr>
        <w:pStyle w:val="NormalIndent"/>
        <w:rPr>
          <w:lang w:val="en-GB"/>
        </w:rPr>
      </w:pPr>
    </w:p>
    <w:p w14:paraId="6D605213" w14:textId="77777777" w:rsidR="00987DD9" w:rsidRPr="007A4458" w:rsidRDefault="00987DD9" w:rsidP="00987DD9">
      <w:pPr>
        <w:pStyle w:val="NormalIndent"/>
        <w:tabs>
          <w:tab w:val="left" w:pos="1985"/>
          <w:tab w:val="left" w:pos="5387"/>
        </w:tabs>
        <w:rPr>
          <w:lang w:val="en-GB"/>
        </w:rPr>
      </w:pPr>
      <w:r w:rsidRPr="007A4458">
        <w:rPr>
          <w:lang w:val="en-GB"/>
        </w:rPr>
        <w:t>Signature:</w:t>
      </w:r>
      <w:r w:rsidRPr="007A4458">
        <w:rPr>
          <w:lang w:val="en-GB"/>
        </w:rPr>
        <w:tab/>
        <w:t>_____________________</w:t>
      </w:r>
      <w:r w:rsidRPr="007A4458">
        <w:rPr>
          <w:lang w:val="en-GB"/>
        </w:rPr>
        <w:tab/>
        <w:t>Signature:</w:t>
      </w:r>
      <w:r w:rsidRPr="007A4458">
        <w:rPr>
          <w:lang w:val="en-GB"/>
        </w:rPr>
        <w:tab/>
        <w:t>_____________________</w:t>
      </w:r>
    </w:p>
    <w:p w14:paraId="2339923F" w14:textId="164BFD98" w:rsidR="00987DD9" w:rsidRPr="007A4458" w:rsidRDefault="00987DD9" w:rsidP="00987DD9">
      <w:pPr>
        <w:pStyle w:val="NormalIndent"/>
        <w:tabs>
          <w:tab w:val="left" w:pos="1985"/>
          <w:tab w:val="left" w:pos="5387"/>
        </w:tabs>
        <w:rPr>
          <w:lang w:val="en-GB"/>
        </w:rPr>
      </w:pPr>
      <w:r w:rsidRPr="007A4458">
        <w:rPr>
          <w:lang w:val="en-GB"/>
        </w:rPr>
        <w:t>Name:</w:t>
      </w:r>
      <w:r w:rsidRPr="007A4458">
        <w:rPr>
          <w:lang w:val="en-GB"/>
        </w:rPr>
        <w:tab/>
      </w:r>
      <w:r w:rsidR="00581A48" w:rsidRPr="007A4458">
        <w:rPr>
          <w:lang w:val="en-GB"/>
        </w:rPr>
        <w:t>Sam Duncan</w:t>
      </w:r>
      <w:r w:rsidRPr="007A4458">
        <w:rPr>
          <w:lang w:val="en-GB"/>
        </w:rPr>
        <w:tab/>
        <w:t>Name:</w:t>
      </w:r>
      <w:r w:rsidRPr="007A4458">
        <w:rPr>
          <w:lang w:val="en-GB"/>
        </w:rPr>
        <w:tab/>
      </w:r>
      <w:r w:rsidR="00581A48" w:rsidRPr="007A4458">
        <w:rPr>
          <w:lang w:val="en-GB"/>
        </w:rPr>
        <w:t xml:space="preserve">Paul </w:t>
      </w:r>
      <w:proofErr w:type="spellStart"/>
      <w:r w:rsidR="00581A48" w:rsidRPr="007A4458">
        <w:rPr>
          <w:lang w:val="en-GB"/>
        </w:rPr>
        <w:t>Glibbery</w:t>
      </w:r>
      <w:proofErr w:type="spellEnd"/>
      <w:r w:rsidRPr="007A4458">
        <w:rPr>
          <w:lang w:val="en-GB"/>
        </w:rPr>
        <w:t xml:space="preserve"> </w:t>
      </w:r>
    </w:p>
    <w:p w14:paraId="72AC51BA" w14:textId="6C24FBA9" w:rsidR="00987DD9" w:rsidRPr="007A4458" w:rsidRDefault="00987DD9" w:rsidP="00987DD9">
      <w:pPr>
        <w:pStyle w:val="NormalIndent"/>
        <w:tabs>
          <w:tab w:val="left" w:pos="1985"/>
          <w:tab w:val="left" w:pos="5387"/>
        </w:tabs>
        <w:rPr>
          <w:lang w:val="en-GB"/>
        </w:rPr>
      </w:pPr>
      <w:r w:rsidRPr="007A4458">
        <w:rPr>
          <w:lang w:val="en-GB"/>
        </w:rPr>
        <w:t>Position:</w:t>
      </w:r>
      <w:r w:rsidRPr="007A4458">
        <w:rPr>
          <w:lang w:val="en-GB"/>
        </w:rPr>
        <w:tab/>
      </w:r>
      <w:r w:rsidR="001F010C" w:rsidRPr="007A4458">
        <w:rPr>
          <w:lang w:val="en-GB"/>
        </w:rPr>
        <w:t>Salesforce Director</w:t>
      </w:r>
      <w:r w:rsidRPr="007A4458">
        <w:rPr>
          <w:lang w:val="en-GB"/>
        </w:rPr>
        <w:tab/>
        <w:t>Position:</w:t>
      </w:r>
      <w:r w:rsidRPr="007A4458">
        <w:rPr>
          <w:lang w:val="en-GB"/>
        </w:rPr>
        <w:tab/>
      </w:r>
      <w:r w:rsidR="001F010C" w:rsidRPr="007A4458">
        <w:rPr>
          <w:lang w:val="en-GB"/>
        </w:rPr>
        <w:t>CIO</w:t>
      </w:r>
      <w:r w:rsidRPr="007A4458">
        <w:rPr>
          <w:lang w:val="en-GB"/>
        </w:rPr>
        <w:t xml:space="preserve"> </w:t>
      </w:r>
    </w:p>
    <w:p w14:paraId="57C83A6A" w14:textId="77777777" w:rsidR="00987DD9" w:rsidRPr="007A4458" w:rsidRDefault="00987DD9" w:rsidP="00987DD9">
      <w:pPr>
        <w:pStyle w:val="NormalIndent"/>
        <w:tabs>
          <w:tab w:val="left" w:pos="1985"/>
          <w:tab w:val="left" w:pos="5387"/>
        </w:tabs>
        <w:rPr>
          <w:lang w:val="en-GB"/>
        </w:rPr>
      </w:pPr>
      <w:r w:rsidRPr="007A4458">
        <w:rPr>
          <w:lang w:val="en-GB"/>
        </w:rPr>
        <w:t>Date:</w:t>
      </w:r>
      <w:r w:rsidRPr="007A4458">
        <w:rPr>
          <w:lang w:val="en-GB"/>
        </w:rPr>
        <w:tab/>
        <w:t>_____________________</w:t>
      </w:r>
      <w:r w:rsidRPr="007A4458">
        <w:rPr>
          <w:lang w:val="en-GB"/>
        </w:rPr>
        <w:tab/>
        <w:t>Date:</w:t>
      </w:r>
      <w:r w:rsidRPr="007A4458">
        <w:rPr>
          <w:lang w:val="en-GB"/>
        </w:rPr>
        <w:tab/>
        <w:t>_____________________</w:t>
      </w:r>
    </w:p>
    <w:p w14:paraId="3775D970" w14:textId="77777777" w:rsidR="00987DD9" w:rsidRPr="007A4458" w:rsidRDefault="00987DD9" w:rsidP="00987DD9">
      <w:pPr>
        <w:pStyle w:val="NormalIndent"/>
        <w:tabs>
          <w:tab w:val="left" w:pos="5245"/>
        </w:tabs>
        <w:rPr>
          <w:lang w:val="en-GB"/>
        </w:rPr>
      </w:pPr>
    </w:p>
    <w:p w14:paraId="49E29122" w14:textId="744D0BF5" w:rsidR="5ACAF672" w:rsidRPr="007A4458" w:rsidRDefault="5ACAF672" w:rsidP="008212C7">
      <w:pPr>
        <w:ind w:left="0"/>
        <w:rPr>
          <w:lang w:val="en-GB"/>
        </w:rPr>
      </w:pPr>
    </w:p>
    <w:sectPr w:rsidR="5ACAF672" w:rsidRPr="007A4458" w:rsidSect="006D10F2">
      <w:headerReference w:type="default" r:id="rId16"/>
      <w:footerReference w:type="default" r:id="rId17"/>
      <w:headerReference w:type="first" r:id="rId18"/>
      <w:pgSz w:w="12242" w:h="15842" w:code="1"/>
      <w:pgMar w:top="1701" w:right="1418" w:bottom="1701" w:left="1418" w:header="567" w:footer="62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Sam Duncan" w:date="2023-11-28T13:47:00Z" w:initials="SD">
    <w:p w14:paraId="2A8C3FB0" w14:textId="65DCC93F" w:rsidR="6F510E1E" w:rsidRDefault="6F510E1E">
      <w:pPr>
        <w:pStyle w:val="CommentText"/>
      </w:pPr>
      <w:r>
        <w:fldChar w:fldCharType="begin"/>
      </w:r>
      <w:r>
        <w:instrText xml:space="preserve"> HYPERLINK "mailto:npapenfus@openboxsoftware.com"</w:instrText>
      </w:r>
      <w:bookmarkStart w:id="11" w:name="_@_C970A0B43F6B4BECA5F0CAD45302AFF0Z"/>
      <w:r>
        <w:fldChar w:fldCharType="separate"/>
      </w:r>
      <w:bookmarkEnd w:id="11"/>
      <w:r w:rsidRPr="6F510E1E">
        <w:rPr>
          <w:rStyle w:val="Mention"/>
          <w:noProof/>
        </w:rPr>
        <w:t>@Nikki Papenfus</w:t>
      </w:r>
      <w:r>
        <w:fldChar w:fldCharType="end"/>
      </w:r>
      <w:r>
        <w:t xml:space="preserve">  I added this so we can say we'll deliver a single doc, but it can still be easily used for the distinct teams.. Happy?</w:t>
      </w:r>
      <w:r>
        <w:rPr>
          <w:rStyle w:val="CommentReference"/>
        </w:rPr>
        <w:annotationRef/>
      </w:r>
    </w:p>
  </w:comment>
  <w:comment w:id="10" w:author="Nikki Papenfus" w:date="2023-11-28T13:49:00Z" w:initials="NP">
    <w:p w14:paraId="28792ADF" w14:textId="77777777" w:rsidR="00FA5F65" w:rsidRDefault="00FA5F65">
      <w:pPr>
        <w:pStyle w:val="CommentText"/>
        <w:ind w:left="0"/>
      </w:pPr>
      <w:r>
        <w:rPr>
          <w:rStyle w:val="CommentReference"/>
        </w:rPr>
        <w:annotationRef/>
      </w:r>
      <w:r>
        <w:t xml:space="preserve">Agreed - Happy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8C3FB0" w15:done="0"/>
  <w15:commentEx w15:paraId="28792ADF" w15:paraIdParent="2A8C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0F1C192" w16cex:dateUtc="2023-11-28T11:47:00Z"/>
  <w16cex:commentExtensible w16cex:durableId="6FD1EC3C" w16cex:dateUtc="2023-11-28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8C3FB0" w16cid:durableId="50F1C192"/>
  <w16cid:commentId w16cid:paraId="28792ADF" w16cid:durableId="6FD1E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D60E4" w14:textId="77777777" w:rsidR="00BC7C5F" w:rsidRDefault="00BC7C5F" w:rsidP="00977AEF">
      <w:r>
        <w:separator/>
      </w:r>
    </w:p>
    <w:p w14:paraId="7A8B0602" w14:textId="77777777" w:rsidR="00BC7C5F" w:rsidRDefault="00BC7C5F" w:rsidP="00977AEF"/>
  </w:endnote>
  <w:endnote w:type="continuationSeparator" w:id="0">
    <w:p w14:paraId="3AAF678E" w14:textId="77777777" w:rsidR="00BC7C5F" w:rsidRDefault="00BC7C5F" w:rsidP="00977AEF">
      <w:r>
        <w:continuationSeparator/>
      </w:r>
    </w:p>
    <w:p w14:paraId="7624950A" w14:textId="77777777" w:rsidR="00BC7C5F" w:rsidRDefault="00BC7C5F" w:rsidP="00977AEF"/>
  </w:endnote>
  <w:endnote w:type="continuationNotice" w:id="1">
    <w:p w14:paraId="0427D8F6" w14:textId="77777777" w:rsidR="00BC7C5F" w:rsidRDefault="00BC7C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notTrueType/>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11450C2A" w:rsidR="00EA4721" w:rsidRPr="00DA34AE" w:rsidRDefault="00DA34AE" w:rsidP="00454EA2">
    <w:pPr>
      <w:pStyle w:val="NormalIndent"/>
      <w:spacing w:after="120"/>
      <w:ind w:left="0"/>
      <w:rPr>
        <w:rFonts w:eastAsia="Proxima Nova Light" w:cs="Proxima Nova Light"/>
        <w:i/>
        <w:color w:val="999999"/>
        <w:spacing w:val="3"/>
        <w:position w:val="1"/>
      </w:rPr>
    </w:pPr>
    <w:r w:rsidRPr="00A3616D">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704A6342" wp14:editId="00266287">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16D">
      <w:rPr>
        <w:rFonts w:eastAsia="Proxima Nova Light" w:cs="Proxima Nova Light"/>
        <w:i/>
        <w:color w:val="999999"/>
        <w:spacing w:val="3"/>
        <w:position w:val="1"/>
        <w:shd w:val="clear" w:color="auto" w:fill="E6E6E6"/>
      </w:rPr>
      <w:fldChar w:fldCharType="begin"/>
    </w:r>
    <w:r w:rsidRPr="00A3616D">
      <w:rPr>
        <w:rFonts w:eastAsia="Proxima Nova Light" w:cs="Proxima Nova Light"/>
        <w:i/>
        <w:iCs/>
        <w:color w:val="999999"/>
        <w:spacing w:val="3"/>
        <w:position w:val="1"/>
      </w:rPr>
      <w:instrText xml:space="preserve"> DOCPROPERTY  Category  \* MERGEFORMAT </w:instrText>
    </w:r>
    <w:r w:rsidRPr="00A3616D">
      <w:rPr>
        <w:rFonts w:eastAsia="Proxima Nova Light" w:cs="Proxima Nova Light"/>
        <w:i/>
        <w:color w:val="999999"/>
        <w:spacing w:val="3"/>
        <w:position w:val="1"/>
        <w:shd w:val="clear" w:color="auto" w:fill="E6E6E6"/>
      </w:rPr>
      <w:fldChar w:fldCharType="separate"/>
    </w:r>
    <w:r w:rsidR="0095428E">
      <w:rPr>
        <w:rFonts w:eastAsia="Proxima Nova Light" w:cs="Proxima Nova Light"/>
        <w:i/>
        <w:iCs/>
        <w:color w:val="999999"/>
        <w:spacing w:val="3"/>
        <w:position w:val="1"/>
      </w:rPr>
      <w:t>Grainger PLC</w:t>
    </w:r>
    <w:r w:rsidRPr="00A3616D">
      <w:rPr>
        <w:rFonts w:eastAsia="Proxima Nova Light" w:cs="Proxima Nova Light"/>
        <w:i/>
        <w:color w:val="999999"/>
        <w:spacing w:val="3"/>
        <w:position w:val="1"/>
        <w:shd w:val="clear" w:color="auto" w:fill="E6E6E6"/>
      </w:rPr>
      <w:fldChar w:fldCharType="end"/>
    </w:r>
    <w:r w:rsidRPr="00A3616D">
      <w:rPr>
        <w:rFonts w:eastAsia="Proxima Nova Light" w:cs="Proxima Nova Light"/>
        <w:i/>
        <w:color w:val="9BBB59" w:themeColor="accent3"/>
        <w:spacing w:val="3"/>
        <w:position w:val="1"/>
        <w:rPrChange w:id="31" w:author="Nikki Papenfus" w:date="2023-08-23T15:10:00Z">
          <w:rPr>
            <w:rFonts w:eastAsia="Proxima Nova Light" w:cs="Proxima Nova Light"/>
            <w:i/>
            <w:color w:val="999999"/>
            <w:spacing w:val="3"/>
            <w:position w:val="1"/>
          </w:rPr>
        </w:rPrChange>
      </w:rPr>
      <w:tab/>
    </w:r>
    <w:r w:rsidR="003541AA" w:rsidRPr="00A3616D">
      <w:rPr>
        <w:rFonts w:eastAsia="Proxima Nova Light" w:cs="Proxima Nova Light"/>
        <w:i/>
        <w:color w:val="9BBB59" w:themeColor="accent3"/>
        <w:spacing w:val="3"/>
        <w:position w:val="1"/>
      </w:rPr>
      <w:t xml:space="preserve">/ </w:t>
    </w:r>
    <w:r w:rsidR="003541AA" w:rsidRPr="00A3616D">
      <w:rPr>
        <w:rFonts w:eastAsia="Proxima Nova Light" w:cs="Proxima Nova Light"/>
        <w:i/>
        <w:color w:val="999999"/>
        <w:spacing w:val="3"/>
        <w:position w:val="1"/>
        <w:shd w:val="clear" w:color="auto" w:fill="E6E6E6"/>
      </w:rPr>
      <w:fldChar w:fldCharType="begin"/>
    </w:r>
    <w:r w:rsidR="003541AA" w:rsidRPr="00A3616D">
      <w:rPr>
        <w:rFonts w:eastAsia="Proxima Nova Light" w:cs="Proxima Nova Light"/>
        <w:i/>
        <w:iCs/>
        <w:color w:val="999999"/>
        <w:spacing w:val="3"/>
        <w:position w:val="1"/>
      </w:rPr>
      <w:instrText xml:space="preserve"> DOCPROPERTY  Title  \* MERGEFORMAT </w:instrText>
    </w:r>
    <w:r w:rsidR="003541AA" w:rsidRPr="00A3616D">
      <w:rPr>
        <w:rFonts w:eastAsia="Proxima Nova Light" w:cs="Proxima Nova Light"/>
        <w:i/>
        <w:color w:val="999999"/>
        <w:spacing w:val="3"/>
        <w:position w:val="1"/>
        <w:shd w:val="clear" w:color="auto" w:fill="E6E6E6"/>
      </w:rPr>
      <w:fldChar w:fldCharType="separate"/>
    </w:r>
    <w:r w:rsidR="004A2EE8">
      <w:rPr>
        <w:rFonts w:eastAsia="Proxima Nova Light" w:cs="Proxima Nova Light"/>
        <w:i/>
        <w:iCs/>
        <w:color w:val="999999"/>
        <w:spacing w:val="3"/>
        <w:position w:val="1"/>
      </w:rPr>
      <w:t>End of Tenancy - Training Material</w:t>
    </w:r>
    <w:r w:rsidR="003541AA" w:rsidRPr="00A3616D">
      <w:rPr>
        <w:rFonts w:eastAsia="Proxima Nova Light" w:cs="Proxima Nova Light"/>
        <w:i/>
        <w:color w:val="999999"/>
        <w:spacing w:val="3"/>
        <w:position w:val="1"/>
        <w:shd w:val="clear" w:color="auto" w:fill="E6E6E6"/>
      </w:rPr>
      <w:fldChar w:fldCharType="end"/>
    </w:r>
    <w:r w:rsidR="003541AA" w:rsidRPr="00A3616D">
      <w:t xml:space="preserve"> </w:t>
    </w:r>
    <w:r w:rsidR="004F45E1" w:rsidRPr="00A3616D">
      <w:rPr>
        <w:rFonts w:eastAsia="Proxima Nova Light" w:cs="Proxima Nova Light"/>
        <w:i/>
        <w:iCs/>
        <w:color w:val="999999"/>
        <w:spacing w:val="3"/>
        <w:position w:val="1"/>
      </w:rPr>
      <w:t xml:space="preserve">     </w:t>
    </w:r>
    <w:r w:rsidRPr="00A3616D">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4A2EE8">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366395">
      <w:rPr>
        <w:rFonts w:eastAsia="Proxima Nova Light" w:cs="Proxima Nova Light"/>
        <w:i/>
        <w:iCs/>
        <w:color w:val="999999"/>
        <w:spacing w:val="3"/>
        <w:position w:val="1"/>
      </w:rPr>
      <w:t xml:space="preserve">  </w:t>
    </w:r>
    <w:r w:rsidR="00366395" w:rsidRPr="00366395">
      <w:rPr>
        <w:rFonts w:eastAsia="Proxima Nova Light" w:cs="Proxima Nova Light"/>
        <w:i/>
        <w:iCs/>
        <w:color w:val="999999"/>
        <w:spacing w:val="3"/>
        <w:position w:val="1"/>
      </w:rPr>
      <w:t xml:space="preserve">Page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PAGE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1</w:t>
    </w:r>
    <w:r w:rsidR="00366395" w:rsidRPr="00366395">
      <w:rPr>
        <w:rFonts w:eastAsia="Proxima Nova Light" w:cs="Proxima Nova Light"/>
        <w:i/>
        <w:iCs/>
        <w:color w:val="999999"/>
        <w:spacing w:val="3"/>
        <w:position w:val="1"/>
      </w:rPr>
      <w:fldChar w:fldCharType="end"/>
    </w:r>
    <w:r w:rsidRPr="00A3616D">
      <w:rPr>
        <w:rFonts w:eastAsia="Proxima Nova Light" w:cs="Proxima Nova Light"/>
        <w:i/>
        <w:iCs/>
        <w:color w:val="999999"/>
        <w:spacing w:val="3"/>
        <w:position w:val="1"/>
      </w:rPr>
      <w:t xml:space="preserve"> of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NUMPAGES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2</w:t>
    </w:r>
    <w:r w:rsidR="00366395" w:rsidRPr="00366395">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7AC8B" w14:textId="77777777" w:rsidR="00BC7C5F" w:rsidRDefault="00BC7C5F" w:rsidP="00977AEF">
      <w:r>
        <w:separator/>
      </w:r>
    </w:p>
    <w:p w14:paraId="0F82FB6F" w14:textId="77777777" w:rsidR="00BC7C5F" w:rsidRDefault="00BC7C5F" w:rsidP="00977AEF"/>
  </w:footnote>
  <w:footnote w:type="continuationSeparator" w:id="0">
    <w:p w14:paraId="760D58D7" w14:textId="77777777" w:rsidR="00BC7C5F" w:rsidRDefault="00BC7C5F" w:rsidP="00977AEF">
      <w:r>
        <w:continuationSeparator/>
      </w:r>
    </w:p>
    <w:p w14:paraId="79162058" w14:textId="77777777" w:rsidR="00BC7C5F" w:rsidRDefault="00BC7C5F" w:rsidP="00977AEF"/>
  </w:footnote>
  <w:footnote w:type="continuationNotice" w:id="1">
    <w:p w14:paraId="1F4B7302" w14:textId="77777777" w:rsidR="00BC7C5F" w:rsidRDefault="00BC7C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color w:val="2B579A"/>
        <w:shd w:val="clear" w:color="auto" w:fill="E6E6E6"/>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728006594" name="Picture 172800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color w:val="2B579A"/>
        <w:shd w:val="clear" w:color="auto" w:fill="E6E6E6"/>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967737310" name="Picture 96773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732153341" name="Picture 73215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9105BB"/>
    <w:multiLevelType w:val="hybridMultilevel"/>
    <w:tmpl w:val="460E0520"/>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2"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start w:val="1"/>
      <w:numFmt w:val="bullet"/>
      <w:lvlText w:val=""/>
      <w:lvlJc w:val="left"/>
      <w:pPr>
        <w:tabs>
          <w:tab w:val="num" w:pos="2869"/>
        </w:tabs>
        <w:ind w:left="2869" w:hanging="360"/>
      </w:pPr>
      <w:rPr>
        <w:rFonts w:ascii="Wingdings" w:hAnsi="Wingdings" w:hint="default"/>
      </w:rPr>
    </w:lvl>
    <w:lvl w:ilvl="3" w:tplc="08090001">
      <w:start w:val="1"/>
      <w:numFmt w:val="bullet"/>
      <w:lvlText w:val=""/>
      <w:lvlJc w:val="left"/>
      <w:pPr>
        <w:tabs>
          <w:tab w:val="num" w:pos="3589"/>
        </w:tabs>
        <w:ind w:left="3589" w:hanging="360"/>
      </w:pPr>
      <w:rPr>
        <w:rFonts w:ascii="Symbol" w:hAnsi="Symbol" w:hint="default"/>
      </w:rPr>
    </w:lvl>
    <w:lvl w:ilvl="4" w:tplc="08090003">
      <w:start w:val="1"/>
      <w:numFmt w:val="bullet"/>
      <w:lvlText w:val="o"/>
      <w:lvlJc w:val="left"/>
      <w:pPr>
        <w:tabs>
          <w:tab w:val="num" w:pos="4309"/>
        </w:tabs>
        <w:ind w:left="4309" w:hanging="360"/>
      </w:pPr>
      <w:rPr>
        <w:rFonts w:ascii="Courier New" w:hAnsi="Courier New" w:cs="Courier New" w:hint="default"/>
      </w:rPr>
    </w:lvl>
    <w:lvl w:ilvl="5" w:tplc="08090005">
      <w:start w:val="1"/>
      <w:numFmt w:val="bullet"/>
      <w:lvlText w:val=""/>
      <w:lvlJc w:val="left"/>
      <w:pPr>
        <w:tabs>
          <w:tab w:val="num" w:pos="5029"/>
        </w:tabs>
        <w:ind w:left="5029" w:hanging="360"/>
      </w:pPr>
      <w:rPr>
        <w:rFonts w:ascii="Wingdings" w:hAnsi="Wingdings" w:hint="default"/>
      </w:rPr>
    </w:lvl>
    <w:lvl w:ilvl="6" w:tplc="08090001">
      <w:start w:val="1"/>
      <w:numFmt w:val="bullet"/>
      <w:lvlText w:val=""/>
      <w:lvlJc w:val="left"/>
      <w:pPr>
        <w:tabs>
          <w:tab w:val="num" w:pos="5749"/>
        </w:tabs>
        <w:ind w:left="5749" w:hanging="360"/>
      </w:pPr>
      <w:rPr>
        <w:rFonts w:ascii="Symbol" w:hAnsi="Symbol" w:hint="default"/>
      </w:rPr>
    </w:lvl>
    <w:lvl w:ilvl="7" w:tplc="08090003">
      <w:start w:val="1"/>
      <w:numFmt w:val="bullet"/>
      <w:lvlText w:val="o"/>
      <w:lvlJc w:val="left"/>
      <w:pPr>
        <w:tabs>
          <w:tab w:val="num" w:pos="6469"/>
        </w:tabs>
        <w:ind w:left="6469" w:hanging="360"/>
      </w:pPr>
      <w:rPr>
        <w:rFonts w:ascii="Courier New" w:hAnsi="Courier New" w:cs="Courier New" w:hint="default"/>
      </w:rPr>
    </w:lvl>
    <w:lvl w:ilvl="8" w:tplc="08090005">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2876037B"/>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8"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14"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BA147E7"/>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88649743">
    <w:abstractNumId w:val="8"/>
  </w:num>
  <w:num w:numId="2" w16cid:durableId="508447628">
    <w:abstractNumId w:val="3"/>
  </w:num>
  <w:num w:numId="3" w16cid:durableId="1209803926">
    <w:abstractNumId w:val="19"/>
  </w:num>
  <w:num w:numId="4" w16cid:durableId="883711387">
    <w:abstractNumId w:val="13"/>
  </w:num>
  <w:num w:numId="5" w16cid:durableId="851337736">
    <w:abstractNumId w:val="0"/>
  </w:num>
  <w:num w:numId="6" w16cid:durableId="207569984">
    <w:abstractNumId w:val="20"/>
  </w:num>
  <w:num w:numId="7" w16cid:durableId="1990787585">
    <w:abstractNumId w:val="2"/>
  </w:num>
  <w:num w:numId="8" w16cid:durableId="1620524728">
    <w:abstractNumId w:val="5"/>
  </w:num>
  <w:num w:numId="9" w16cid:durableId="1725063887">
    <w:abstractNumId w:val="10"/>
  </w:num>
  <w:num w:numId="10" w16cid:durableId="2069255108">
    <w:abstractNumId w:val="1"/>
  </w:num>
  <w:num w:numId="11" w16cid:durableId="1183981085">
    <w:abstractNumId w:val="11"/>
  </w:num>
  <w:num w:numId="12" w16cid:durableId="56325096">
    <w:abstractNumId w:val="4"/>
  </w:num>
  <w:num w:numId="13" w16cid:durableId="1389113426">
    <w:abstractNumId w:val="9"/>
  </w:num>
  <w:num w:numId="14" w16cid:durableId="1401639612">
    <w:abstractNumId w:val="12"/>
  </w:num>
  <w:num w:numId="15" w16cid:durableId="721713608">
    <w:abstractNumId w:val="15"/>
  </w:num>
  <w:num w:numId="16" w16cid:durableId="2075353511">
    <w:abstractNumId w:val="17"/>
  </w:num>
  <w:num w:numId="17" w16cid:durableId="2145459467">
    <w:abstractNumId w:val="14"/>
  </w:num>
  <w:num w:numId="18" w16cid:durableId="1762291757">
    <w:abstractNumId w:val="21"/>
  </w:num>
  <w:num w:numId="19" w16cid:durableId="550506257">
    <w:abstractNumId w:val="22"/>
  </w:num>
  <w:num w:numId="20" w16cid:durableId="53046979">
    <w:abstractNumId w:val="18"/>
  </w:num>
  <w:num w:numId="21" w16cid:durableId="932974554">
    <w:abstractNumId w:val="7"/>
  </w:num>
  <w:num w:numId="22" w16cid:durableId="601257120">
    <w:abstractNumId w:val="16"/>
  </w:num>
  <w:num w:numId="23" w16cid:durableId="1233276097">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 Duncan">
    <w15:presenceInfo w15:providerId="AD" w15:userId="S::sduncan@openboxsoftware.com::c1d0992b-0ec5-443a-8c6c-87e1361e2b1d"/>
  </w15:person>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5A6"/>
    <w:rsid w:val="000036A9"/>
    <w:rsid w:val="00004171"/>
    <w:rsid w:val="000056B6"/>
    <w:rsid w:val="00005963"/>
    <w:rsid w:val="000062FC"/>
    <w:rsid w:val="00007A46"/>
    <w:rsid w:val="00010437"/>
    <w:rsid w:val="00010797"/>
    <w:rsid w:val="00011057"/>
    <w:rsid w:val="00011C72"/>
    <w:rsid w:val="000140B4"/>
    <w:rsid w:val="00014C96"/>
    <w:rsid w:val="00015A56"/>
    <w:rsid w:val="00015EEA"/>
    <w:rsid w:val="00016491"/>
    <w:rsid w:val="0001682D"/>
    <w:rsid w:val="00016E46"/>
    <w:rsid w:val="00017F00"/>
    <w:rsid w:val="00020168"/>
    <w:rsid w:val="000204A3"/>
    <w:rsid w:val="00020CDA"/>
    <w:rsid w:val="00022C51"/>
    <w:rsid w:val="000238E2"/>
    <w:rsid w:val="00023B0F"/>
    <w:rsid w:val="0002494A"/>
    <w:rsid w:val="000250A8"/>
    <w:rsid w:val="00025E19"/>
    <w:rsid w:val="00027B72"/>
    <w:rsid w:val="00030117"/>
    <w:rsid w:val="0003043C"/>
    <w:rsid w:val="0003166A"/>
    <w:rsid w:val="00032611"/>
    <w:rsid w:val="000326B0"/>
    <w:rsid w:val="000332F5"/>
    <w:rsid w:val="00034F7D"/>
    <w:rsid w:val="00035223"/>
    <w:rsid w:val="00035DBD"/>
    <w:rsid w:val="00036062"/>
    <w:rsid w:val="000402A0"/>
    <w:rsid w:val="000404C6"/>
    <w:rsid w:val="0004078B"/>
    <w:rsid w:val="00043CFD"/>
    <w:rsid w:val="000442DC"/>
    <w:rsid w:val="00044550"/>
    <w:rsid w:val="000459E2"/>
    <w:rsid w:val="000469A8"/>
    <w:rsid w:val="000477AA"/>
    <w:rsid w:val="00050F6C"/>
    <w:rsid w:val="000522A8"/>
    <w:rsid w:val="0005278C"/>
    <w:rsid w:val="00053550"/>
    <w:rsid w:val="00053E74"/>
    <w:rsid w:val="0005472C"/>
    <w:rsid w:val="00055215"/>
    <w:rsid w:val="000566F4"/>
    <w:rsid w:val="00056AE7"/>
    <w:rsid w:val="00060170"/>
    <w:rsid w:val="000616D5"/>
    <w:rsid w:val="000620B6"/>
    <w:rsid w:val="000621DA"/>
    <w:rsid w:val="00062B24"/>
    <w:rsid w:val="00062E20"/>
    <w:rsid w:val="0006399B"/>
    <w:rsid w:val="00063CEF"/>
    <w:rsid w:val="00064476"/>
    <w:rsid w:val="000661F3"/>
    <w:rsid w:val="000662C2"/>
    <w:rsid w:val="00073A50"/>
    <w:rsid w:val="000745A2"/>
    <w:rsid w:val="00074D10"/>
    <w:rsid w:val="00075363"/>
    <w:rsid w:val="000755F5"/>
    <w:rsid w:val="00075CF1"/>
    <w:rsid w:val="000764F7"/>
    <w:rsid w:val="00080775"/>
    <w:rsid w:val="00080E49"/>
    <w:rsid w:val="00080E56"/>
    <w:rsid w:val="00082521"/>
    <w:rsid w:val="0008391B"/>
    <w:rsid w:val="00083EB9"/>
    <w:rsid w:val="00084D08"/>
    <w:rsid w:val="00085AC2"/>
    <w:rsid w:val="00085B85"/>
    <w:rsid w:val="0008718A"/>
    <w:rsid w:val="0008781B"/>
    <w:rsid w:val="00087900"/>
    <w:rsid w:val="00087E24"/>
    <w:rsid w:val="0009031C"/>
    <w:rsid w:val="00090B65"/>
    <w:rsid w:val="00091C7E"/>
    <w:rsid w:val="00093609"/>
    <w:rsid w:val="00095688"/>
    <w:rsid w:val="00096D62"/>
    <w:rsid w:val="000A02FD"/>
    <w:rsid w:val="000A21EE"/>
    <w:rsid w:val="000A26F8"/>
    <w:rsid w:val="000A28D2"/>
    <w:rsid w:val="000A2C0A"/>
    <w:rsid w:val="000A34D9"/>
    <w:rsid w:val="000A3BB2"/>
    <w:rsid w:val="000A3E80"/>
    <w:rsid w:val="000A3F39"/>
    <w:rsid w:val="000A5230"/>
    <w:rsid w:val="000A52A8"/>
    <w:rsid w:val="000A5E23"/>
    <w:rsid w:val="000A62C9"/>
    <w:rsid w:val="000A6954"/>
    <w:rsid w:val="000A7074"/>
    <w:rsid w:val="000A7672"/>
    <w:rsid w:val="000B0611"/>
    <w:rsid w:val="000B1D6B"/>
    <w:rsid w:val="000B2F7C"/>
    <w:rsid w:val="000B42EF"/>
    <w:rsid w:val="000B4686"/>
    <w:rsid w:val="000B6638"/>
    <w:rsid w:val="000B710E"/>
    <w:rsid w:val="000B743D"/>
    <w:rsid w:val="000B76CB"/>
    <w:rsid w:val="000B7BFE"/>
    <w:rsid w:val="000B7F13"/>
    <w:rsid w:val="000C0331"/>
    <w:rsid w:val="000C1288"/>
    <w:rsid w:val="000C1907"/>
    <w:rsid w:val="000C37FE"/>
    <w:rsid w:val="000C3AA3"/>
    <w:rsid w:val="000C3EBE"/>
    <w:rsid w:val="000C6BEA"/>
    <w:rsid w:val="000C6E6F"/>
    <w:rsid w:val="000C7063"/>
    <w:rsid w:val="000C756D"/>
    <w:rsid w:val="000D1944"/>
    <w:rsid w:val="000D1E32"/>
    <w:rsid w:val="000D2A98"/>
    <w:rsid w:val="000D2B49"/>
    <w:rsid w:val="000D306A"/>
    <w:rsid w:val="000D3239"/>
    <w:rsid w:val="000D6F71"/>
    <w:rsid w:val="000D7EEC"/>
    <w:rsid w:val="000E0216"/>
    <w:rsid w:val="000E0EC1"/>
    <w:rsid w:val="000E313A"/>
    <w:rsid w:val="000E3169"/>
    <w:rsid w:val="000E3D2A"/>
    <w:rsid w:val="000E48FE"/>
    <w:rsid w:val="000E560D"/>
    <w:rsid w:val="000E57C0"/>
    <w:rsid w:val="000E6CCD"/>
    <w:rsid w:val="000F0D8A"/>
    <w:rsid w:val="000F13BF"/>
    <w:rsid w:val="000F174D"/>
    <w:rsid w:val="000F1A06"/>
    <w:rsid w:val="000F1BDD"/>
    <w:rsid w:val="000F1F9B"/>
    <w:rsid w:val="000F1FFC"/>
    <w:rsid w:val="000F4500"/>
    <w:rsid w:val="000F4871"/>
    <w:rsid w:val="000F49D6"/>
    <w:rsid w:val="000F4B90"/>
    <w:rsid w:val="000F5C28"/>
    <w:rsid w:val="000F5FEA"/>
    <w:rsid w:val="000F6EC4"/>
    <w:rsid w:val="000F6ED6"/>
    <w:rsid w:val="000F7747"/>
    <w:rsid w:val="000F7CD2"/>
    <w:rsid w:val="001007E7"/>
    <w:rsid w:val="00100E9E"/>
    <w:rsid w:val="00102C88"/>
    <w:rsid w:val="00104C13"/>
    <w:rsid w:val="0010525D"/>
    <w:rsid w:val="00105CCA"/>
    <w:rsid w:val="0010650B"/>
    <w:rsid w:val="001067D8"/>
    <w:rsid w:val="00107CBD"/>
    <w:rsid w:val="00107EFF"/>
    <w:rsid w:val="00107F5D"/>
    <w:rsid w:val="00110145"/>
    <w:rsid w:val="00111DC0"/>
    <w:rsid w:val="0011258D"/>
    <w:rsid w:val="001126BE"/>
    <w:rsid w:val="00114982"/>
    <w:rsid w:val="0011530E"/>
    <w:rsid w:val="00116C4E"/>
    <w:rsid w:val="00120823"/>
    <w:rsid w:val="00121DC0"/>
    <w:rsid w:val="00122E10"/>
    <w:rsid w:val="001255F3"/>
    <w:rsid w:val="00127F61"/>
    <w:rsid w:val="0013021E"/>
    <w:rsid w:val="00131C64"/>
    <w:rsid w:val="00131FBD"/>
    <w:rsid w:val="001327E3"/>
    <w:rsid w:val="00133F6B"/>
    <w:rsid w:val="00134768"/>
    <w:rsid w:val="00134E11"/>
    <w:rsid w:val="00134FC2"/>
    <w:rsid w:val="00135976"/>
    <w:rsid w:val="00135BCB"/>
    <w:rsid w:val="00136E11"/>
    <w:rsid w:val="00137257"/>
    <w:rsid w:val="00140869"/>
    <w:rsid w:val="0014199E"/>
    <w:rsid w:val="001420E2"/>
    <w:rsid w:val="0014216D"/>
    <w:rsid w:val="00142242"/>
    <w:rsid w:val="001449FD"/>
    <w:rsid w:val="00145310"/>
    <w:rsid w:val="001461AE"/>
    <w:rsid w:val="0014723A"/>
    <w:rsid w:val="001522DF"/>
    <w:rsid w:val="00152B54"/>
    <w:rsid w:val="001532A7"/>
    <w:rsid w:val="00153495"/>
    <w:rsid w:val="00154542"/>
    <w:rsid w:val="001561D6"/>
    <w:rsid w:val="00156D0C"/>
    <w:rsid w:val="0015719E"/>
    <w:rsid w:val="00157ACA"/>
    <w:rsid w:val="00160F7E"/>
    <w:rsid w:val="001631B1"/>
    <w:rsid w:val="001632C8"/>
    <w:rsid w:val="001654D6"/>
    <w:rsid w:val="00165BE4"/>
    <w:rsid w:val="00165F42"/>
    <w:rsid w:val="00166A3F"/>
    <w:rsid w:val="00171EC4"/>
    <w:rsid w:val="001724BC"/>
    <w:rsid w:val="00172DC6"/>
    <w:rsid w:val="00173D3F"/>
    <w:rsid w:val="0017593A"/>
    <w:rsid w:val="001759AE"/>
    <w:rsid w:val="001762D2"/>
    <w:rsid w:val="001763D6"/>
    <w:rsid w:val="00176849"/>
    <w:rsid w:val="00181BF3"/>
    <w:rsid w:val="00181D73"/>
    <w:rsid w:val="001827BC"/>
    <w:rsid w:val="00182EDC"/>
    <w:rsid w:val="00183523"/>
    <w:rsid w:val="00183FE6"/>
    <w:rsid w:val="00187B44"/>
    <w:rsid w:val="00190D6F"/>
    <w:rsid w:val="00191B6C"/>
    <w:rsid w:val="00192C52"/>
    <w:rsid w:val="001933BF"/>
    <w:rsid w:val="001938CE"/>
    <w:rsid w:val="00193AC9"/>
    <w:rsid w:val="00194331"/>
    <w:rsid w:val="00194F58"/>
    <w:rsid w:val="00196341"/>
    <w:rsid w:val="001A0AF0"/>
    <w:rsid w:val="001A1681"/>
    <w:rsid w:val="001A1E34"/>
    <w:rsid w:val="001A2143"/>
    <w:rsid w:val="001A3C7E"/>
    <w:rsid w:val="001A4816"/>
    <w:rsid w:val="001A49D0"/>
    <w:rsid w:val="001A59FB"/>
    <w:rsid w:val="001A70B8"/>
    <w:rsid w:val="001B0D5F"/>
    <w:rsid w:val="001B0F95"/>
    <w:rsid w:val="001B1DAF"/>
    <w:rsid w:val="001B20DE"/>
    <w:rsid w:val="001B297F"/>
    <w:rsid w:val="001B380B"/>
    <w:rsid w:val="001B5421"/>
    <w:rsid w:val="001B5926"/>
    <w:rsid w:val="001B5E7B"/>
    <w:rsid w:val="001B5F61"/>
    <w:rsid w:val="001B65AC"/>
    <w:rsid w:val="001B6CC8"/>
    <w:rsid w:val="001C0601"/>
    <w:rsid w:val="001C0C27"/>
    <w:rsid w:val="001C2784"/>
    <w:rsid w:val="001C575C"/>
    <w:rsid w:val="001C5FF0"/>
    <w:rsid w:val="001C6167"/>
    <w:rsid w:val="001C6CE8"/>
    <w:rsid w:val="001C790F"/>
    <w:rsid w:val="001D06EF"/>
    <w:rsid w:val="001D28B0"/>
    <w:rsid w:val="001D3175"/>
    <w:rsid w:val="001D4F9C"/>
    <w:rsid w:val="001E30D8"/>
    <w:rsid w:val="001E3375"/>
    <w:rsid w:val="001E37FC"/>
    <w:rsid w:val="001E38A5"/>
    <w:rsid w:val="001E421F"/>
    <w:rsid w:val="001E46BF"/>
    <w:rsid w:val="001E5280"/>
    <w:rsid w:val="001E6B49"/>
    <w:rsid w:val="001E6C07"/>
    <w:rsid w:val="001F010C"/>
    <w:rsid w:val="001F0151"/>
    <w:rsid w:val="001F0235"/>
    <w:rsid w:val="001F127D"/>
    <w:rsid w:val="001F1896"/>
    <w:rsid w:val="001F2443"/>
    <w:rsid w:val="001F3674"/>
    <w:rsid w:val="001F422C"/>
    <w:rsid w:val="001F4712"/>
    <w:rsid w:val="001F4DED"/>
    <w:rsid w:val="001F5A1B"/>
    <w:rsid w:val="001F7937"/>
    <w:rsid w:val="00200957"/>
    <w:rsid w:val="00202723"/>
    <w:rsid w:val="00205331"/>
    <w:rsid w:val="00210E60"/>
    <w:rsid w:val="002113AD"/>
    <w:rsid w:val="002114C1"/>
    <w:rsid w:val="00212995"/>
    <w:rsid w:val="00213991"/>
    <w:rsid w:val="00213CA0"/>
    <w:rsid w:val="00214438"/>
    <w:rsid w:val="0021535E"/>
    <w:rsid w:val="0021595F"/>
    <w:rsid w:val="002165EA"/>
    <w:rsid w:val="00216E6B"/>
    <w:rsid w:val="002175DF"/>
    <w:rsid w:val="002202E6"/>
    <w:rsid w:val="00221819"/>
    <w:rsid w:val="002219A4"/>
    <w:rsid w:val="002220BD"/>
    <w:rsid w:val="0022285E"/>
    <w:rsid w:val="00222988"/>
    <w:rsid w:val="0022331D"/>
    <w:rsid w:val="00223EF3"/>
    <w:rsid w:val="00223F60"/>
    <w:rsid w:val="00224174"/>
    <w:rsid w:val="002245AC"/>
    <w:rsid w:val="00224A11"/>
    <w:rsid w:val="00230B04"/>
    <w:rsid w:val="002315A5"/>
    <w:rsid w:val="002323A8"/>
    <w:rsid w:val="00232578"/>
    <w:rsid w:val="00232746"/>
    <w:rsid w:val="00233CA7"/>
    <w:rsid w:val="00234D09"/>
    <w:rsid w:val="00234FD8"/>
    <w:rsid w:val="002355E0"/>
    <w:rsid w:val="002359CA"/>
    <w:rsid w:val="00240220"/>
    <w:rsid w:val="00240554"/>
    <w:rsid w:val="00241426"/>
    <w:rsid w:val="00241A32"/>
    <w:rsid w:val="00241B44"/>
    <w:rsid w:val="00241DCC"/>
    <w:rsid w:val="00242D0C"/>
    <w:rsid w:val="002434FE"/>
    <w:rsid w:val="00243863"/>
    <w:rsid w:val="00243E9B"/>
    <w:rsid w:val="00247549"/>
    <w:rsid w:val="002479F7"/>
    <w:rsid w:val="00250426"/>
    <w:rsid w:val="002518EF"/>
    <w:rsid w:val="00252149"/>
    <w:rsid w:val="00252504"/>
    <w:rsid w:val="00253FFE"/>
    <w:rsid w:val="00254B17"/>
    <w:rsid w:val="002550C8"/>
    <w:rsid w:val="00256C6E"/>
    <w:rsid w:val="00256E30"/>
    <w:rsid w:val="00257444"/>
    <w:rsid w:val="002614D5"/>
    <w:rsid w:val="00261E65"/>
    <w:rsid w:val="0026213D"/>
    <w:rsid w:val="00264DC7"/>
    <w:rsid w:val="00264E33"/>
    <w:rsid w:val="00265889"/>
    <w:rsid w:val="00265957"/>
    <w:rsid w:val="002664A5"/>
    <w:rsid w:val="002709E0"/>
    <w:rsid w:val="00271FE0"/>
    <w:rsid w:val="002730DE"/>
    <w:rsid w:val="00273259"/>
    <w:rsid w:val="00273849"/>
    <w:rsid w:val="00273E15"/>
    <w:rsid w:val="002744CE"/>
    <w:rsid w:val="00274D53"/>
    <w:rsid w:val="0027588B"/>
    <w:rsid w:val="00276665"/>
    <w:rsid w:val="00276BBE"/>
    <w:rsid w:val="002826FE"/>
    <w:rsid w:val="00282A0D"/>
    <w:rsid w:val="0028306D"/>
    <w:rsid w:val="00284637"/>
    <w:rsid w:val="002851C3"/>
    <w:rsid w:val="00285364"/>
    <w:rsid w:val="00285BE1"/>
    <w:rsid w:val="00285F82"/>
    <w:rsid w:val="00286083"/>
    <w:rsid w:val="00286479"/>
    <w:rsid w:val="00286E60"/>
    <w:rsid w:val="00290ACE"/>
    <w:rsid w:val="00291AA3"/>
    <w:rsid w:val="00291E2D"/>
    <w:rsid w:val="00293407"/>
    <w:rsid w:val="002942F3"/>
    <w:rsid w:val="00294A4D"/>
    <w:rsid w:val="00295C14"/>
    <w:rsid w:val="00295F1E"/>
    <w:rsid w:val="0029689B"/>
    <w:rsid w:val="00296D51"/>
    <w:rsid w:val="00296D9D"/>
    <w:rsid w:val="00297505"/>
    <w:rsid w:val="0029761D"/>
    <w:rsid w:val="002A192B"/>
    <w:rsid w:val="002A1AF2"/>
    <w:rsid w:val="002A1CA5"/>
    <w:rsid w:val="002A2CF4"/>
    <w:rsid w:val="002A307D"/>
    <w:rsid w:val="002A4075"/>
    <w:rsid w:val="002A47A2"/>
    <w:rsid w:val="002A506F"/>
    <w:rsid w:val="002A51B5"/>
    <w:rsid w:val="002A5468"/>
    <w:rsid w:val="002A695A"/>
    <w:rsid w:val="002B0A2B"/>
    <w:rsid w:val="002B0B24"/>
    <w:rsid w:val="002B1821"/>
    <w:rsid w:val="002B40B7"/>
    <w:rsid w:val="002B49D3"/>
    <w:rsid w:val="002B567C"/>
    <w:rsid w:val="002B5847"/>
    <w:rsid w:val="002B62E5"/>
    <w:rsid w:val="002B6A95"/>
    <w:rsid w:val="002B7E87"/>
    <w:rsid w:val="002B7F1A"/>
    <w:rsid w:val="002C2435"/>
    <w:rsid w:val="002C284E"/>
    <w:rsid w:val="002C28E7"/>
    <w:rsid w:val="002C3242"/>
    <w:rsid w:val="002C3854"/>
    <w:rsid w:val="002C40FC"/>
    <w:rsid w:val="002C49C0"/>
    <w:rsid w:val="002C59F4"/>
    <w:rsid w:val="002C716B"/>
    <w:rsid w:val="002D0DEA"/>
    <w:rsid w:val="002D1005"/>
    <w:rsid w:val="002D117C"/>
    <w:rsid w:val="002D124C"/>
    <w:rsid w:val="002D144A"/>
    <w:rsid w:val="002D159F"/>
    <w:rsid w:val="002D29BA"/>
    <w:rsid w:val="002D2E63"/>
    <w:rsid w:val="002D34E6"/>
    <w:rsid w:val="002D6C76"/>
    <w:rsid w:val="002D76BC"/>
    <w:rsid w:val="002D7E0B"/>
    <w:rsid w:val="002E02E3"/>
    <w:rsid w:val="002E10BB"/>
    <w:rsid w:val="002E1380"/>
    <w:rsid w:val="002E30B3"/>
    <w:rsid w:val="002E35ED"/>
    <w:rsid w:val="002E36DD"/>
    <w:rsid w:val="002E48FE"/>
    <w:rsid w:val="002E4F46"/>
    <w:rsid w:val="002F1069"/>
    <w:rsid w:val="002F1145"/>
    <w:rsid w:val="002F1498"/>
    <w:rsid w:val="002F1C3D"/>
    <w:rsid w:val="002F1E00"/>
    <w:rsid w:val="002F27C0"/>
    <w:rsid w:val="002F2853"/>
    <w:rsid w:val="002F293B"/>
    <w:rsid w:val="002F298B"/>
    <w:rsid w:val="002F48E8"/>
    <w:rsid w:val="002F48F2"/>
    <w:rsid w:val="002F5C4F"/>
    <w:rsid w:val="002F62D6"/>
    <w:rsid w:val="002F7F3C"/>
    <w:rsid w:val="00300867"/>
    <w:rsid w:val="00304D6A"/>
    <w:rsid w:val="00305ADA"/>
    <w:rsid w:val="00306F0F"/>
    <w:rsid w:val="003108EC"/>
    <w:rsid w:val="0031166B"/>
    <w:rsid w:val="00311ABD"/>
    <w:rsid w:val="00311EF6"/>
    <w:rsid w:val="00312AE6"/>
    <w:rsid w:val="00313366"/>
    <w:rsid w:val="0031446C"/>
    <w:rsid w:val="00316122"/>
    <w:rsid w:val="003165F3"/>
    <w:rsid w:val="0031780A"/>
    <w:rsid w:val="00317999"/>
    <w:rsid w:val="00317DF2"/>
    <w:rsid w:val="00320659"/>
    <w:rsid w:val="0032078B"/>
    <w:rsid w:val="00321398"/>
    <w:rsid w:val="00321621"/>
    <w:rsid w:val="00322F25"/>
    <w:rsid w:val="003240F5"/>
    <w:rsid w:val="0032467D"/>
    <w:rsid w:val="0032533C"/>
    <w:rsid w:val="003275E7"/>
    <w:rsid w:val="00327920"/>
    <w:rsid w:val="0032793E"/>
    <w:rsid w:val="003300C2"/>
    <w:rsid w:val="00330EE3"/>
    <w:rsid w:val="00331467"/>
    <w:rsid w:val="00331684"/>
    <w:rsid w:val="00331A89"/>
    <w:rsid w:val="00332574"/>
    <w:rsid w:val="00333051"/>
    <w:rsid w:val="003339E3"/>
    <w:rsid w:val="00333EBC"/>
    <w:rsid w:val="0033496B"/>
    <w:rsid w:val="00334D32"/>
    <w:rsid w:val="00335C9A"/>
    <w:rsid w:val="0033625A"/>
    <w:rsid w:val="00336264"/>
    <w:rsid w:val="00337379"/>
    <w:rsid w:val="00340BF4"/>
    <w:rsid w:val="00341A31"/>
    <w:rsid w:val="00341F81"/>
    <w:rsid w:val="0034499B"/>
    <w:rsid w:val="0034645D"/>
    <w:rsid w:val="003468E9"/>
    <w:rsid w:val="00346B2E"/>
    <w:rsid w:val="00347B03"/>
    <w:rsid w:val="0035040F"/>
    <w:rsid w:val="003519B0"/>
    <w:rsid w:val="00351B15"/>
    <w:rsid w:val="003535E6"/>
    <w:rsid w:val="00353EB6"/>
    <w:rsid w:val="003541AA"/>
    <w:rsid w:val="00356715"/>
    <w:rsid w:val="003576A4"/>
    <w:rsid w:val="00357B54"/>
    <w:rsid w:val="00357C45"/>
    <w:rsid w:val="00360246"/>
    <w:rsid w:val="0036162B"/>
    <w:rsid w:val="003621B9"/>
    <w:rsid w:val="0036329C"/>
    <w:rsid w:val="003633D3"/>
    <w:rsid w:val="00363C74"/>
    <w:rsid w:val="00363FAB"/>
    <w:rsid w:val="003640C7"/>
    <w:rsid w:val="00364309"/>
    <w:rsid w:val="00365167"/>
    <w:rsid w:val="00365AA7"/>
    <w:rsid w:val="00365F23"/>
    <w:rsid w:val="00366395"/>
    <w:rsid w:val="00370782"/>
    <w:rsid w:val="00370958"/>
    <w:rsid w:val="00370979"/>
    <w:rsid w:val="003713F8"/>
    <w:rsid w:val="003718E3"/>
    <w:rsid w:val="0037287E"/>
    <w:rsid w:val="00372958"/>
    <w:rsid w:val="00373037"/>
    <w:rsid w:val="00374194"/>
    <w:rsid w:val="0037676F"/>
    <w:rsid w:val="00376865"/>
    <w:rsid w:val="00376BCF"/>
    <w:rsid w:val="00377DCE"/>
    <w:rsid w:val="003818C7"/>
    <w:rsid w:val="00383C34"/>
    <w:rsid w:val="0038492A"/>
    <w:rsid w:val="00384ACD"/>
    <w:rsid w:val="00385D87"/>
    <w:rsid w:val="00385EFE"/>
    <w:rsid w:val="0038736D"/>
    <w:rsid w:val="00387C9D"/>
    <w:rsid w:val="00387E5D"/>
    <w:rsid w:val="00390C37"/>
    <w:rsid w:val="00392A23"/>
    <w:rsid w:val="00395179"/>
    <w:rsid w:val="003957FF"/>
    <w:rsid w:val="003A0BBB"/>
    <w:rsid w:val="003A2655"/>
    <w:rsid w:val="003A2DEC"/>
    <w:rsid w:val="003A36AB"/>
    <w:rsid w:val="003A47D8"/>
    <w:rsid w:val="003A57A5"/>
    <w:rsid w:val="003A6844"/>
    <w:rsid w:val="003A6DB2"/>
    <w:rsid w:val="003A7C01"/>
    <w:rsid w:val="003B00E5"/>
    <w:rsid w:val="003B00FD"/>
    <w:rsid w:val="003B0BB6"/>
    <w:rsid w:val="003B13F8"/>
    <w:rsid w:val="003B164D"/>
    <w:rsid w:val="003B1908"/>
    <w:rsid w:val="003B27FC"/>
    <w:rsid w:val="003B32A0"/>
    <w:rsid w:val="003B443A"/>
    <w:rsid w:val="003B4904"/>
    <w:rsid w:val="003B5CFD"/>
    <w:rsid w:val="003B5F32"/>
    <w:rsid w:val="003B65D6"/>
    <w:rsid w:val="003B66C0"/>
    <w:rsid w:val="003B7D80"/>
    <w:rsid w:val="003C12E3"/>
    <w:rsid w:val="003C2647"/>
    <w:rsid w:val="003C4247"/>
    <w:rsid w:val="003C527C"/>
    <w:rsid w:val="003C678F"/>
    <w:rsid w:val="003D0A45"/>
    <w:rsid w:val="003D1467"/>
    <w:rsid w:val="003D1A05"/>
    <w:rsid w:val="003D1A71"/>
    <w:rsid w:val="003D2814"/>
    <w:rsid w:val="003D2B4D"/>
    <w:rsid w:val="003D38BA"/>
    <w:rsid w:val="003D4283"/>
    <w:rsid w:val="003D4670"/>
    <w:rsid w:val="003D493F"/>
    <w:rsid w:val="003D52DB"/>
    <w:rsid w:val="003D5822"/>
    <w:rsid w:val="003D59EE"/>
    <w:rsid w:val="003D606B"/>
    <w:rsid w:val="003D76BA"/>
    <w:rsid w:val="003D7CEC"/>
    <w:rsid w:val="003E14B1"/>
    <w:rsid w:val="003E16F3"/>
    <w:rsid w:val="003E2FB2"/>
    <w:rsid w:val="003E44A8"/>
    <w:rsid w:val="003E4AEA"/>
    <w:rsid w:val="003E5033"/>
    <w:rsid w:val="003E5688"/>
    <w:rsid w:val="003E6E65"/>
    <w:rsid w:val="003F0276"/>
    <w:rsid w:val="003F0D2A"/>
    <w:rsid w:val="003F0F2B"/>
    <w:rsid w:val="003F1915"/>
    <w:rsid w:val="003F1DB7"/>
    <w:rsid w:val="003F3721"/>
    <w:rsid w:val="003F4190"/>
    <w:rsid w:val="003F6A36"/>
    <w:rsid w:val="003F6C7A"/>
    <w:rsid w:val="003F7452"/>
    <w:rsid w:val="00402407"/>
    <w:rsid w:val="00402CFC"/>
    <w:rsid w:val="00403479"/>
    <w:rsid w:val="00404877"/>
    <w:rsid w:val="004056AA"/>
    <w:rsid w:val="00406B6A"/>
    <w:rsid w:val="00406E84"/>
    <w:rsid w:val="004075D7"/>
    <w:rsid w:val="004076A3"/>
    <w:rsid w:val="0041046F"/>
    <w:rsid w:val="004119F6"/>
    <w:rsid w:val="00412271"/>
    <w:rsid w:val="00414967"/>
    <w:rsid w:val="004154CB"/>
    <w:rsid w:val="004161F0"/>
    <w:rsid w:val="00416946"/>
    <w:rsid w:val="00417219"/>
    <w:rsid w:val="0041738C"/>
    <w:rsid w:val="00417ADF"/>
    <w:rsid w:val="004230B6"/>
    <w:rsid w:val="00423DC3"/>
    <w:rsid w:val="00423F36"/>
    <w:rsid w:val="004252CB"/>
    <w:rsid w:val="004256EF"/>
    <w:rsid w:val="0042576E"/>
    <w:rsid w:val="00425F4F"/>
    <w:rsid w:val="00426293"/>
    <w:rsid w:val="0042715A"/>
    <w:rsid w:val="0043059E"/>
    <w:rsid w:val="004315A8"/>
    <w:rsid w:val="004328EC"/>
    <w:rsid w:val="00433B2A"/>
    <w:rsid w:val="00434068"/>
    <w:rsid w:val="00434A50"/>
    <w:rsid w:val="004352A0"/>
    <w:rsid w:val="0043717E"/>
    <w:rsid w:val="00441071"/>
    <w:rsid w:val="00441DD8"/>
    <w:rsid w:val="0044308D"/>
    <w:rsid w:val="00444F0A"/>
    <w:rsid w:val="004451E7"/>
    <w:rsid w:val="004475AA"/>
    <w:rsid w:val="004505B8"/>
    <w:rsid w:val="00451CFB"/>
    <w:rsid w:val="004521D3"/>
    <w:rsid w:val="00453DA1"/>
    <w:rsid w:val="0045451C"/>
    <w:rsid w:val="00454807"/>
    <w:rsid w:val="00454EA2"/>
    <w:rsid w:val="0045559D"/>
    <w:rsid w:val="00456ABA"/>
    <w:rsid w:val="00457AF6"/>
    <w:rsid w:val="004608D5"/>
    <w:rsid w:val="0046187F"/>
    <w:rsid w:val="00463718"/>
    <w:rsid w:val="0046395D"/>
    <w:rsid w:val="00463CAC"/>
    <w:rsid w:val="00463D8C"/>
    <w:rsid w:val="00464274"/>
    <w:rsid w:val="00464582"/>
    <w:rsid w:val="004647CB"/>
    <w:rsid w:val="00470172"/>
    <w:rsid w:val="0047296D"/>
    <w:rsid w:val="00473AB3"/>
    <w:rsid w:val="00473B49"/>
    <w:rsid w:val="00474542"/>
    <w:rsid w:val="00474885"/>
    <w:rsid w:val="00475C33"/>
    <w:rsid w:val="00476735"/>
    <w:rsid w:val="00476C17"/>
    <w:rsid w:val="00477FD4"/>
    <w:rsid w:val="00480096"/>
    <w:rsid w:val="00480D46"/>
    <w:rsid w:val="004830E0"/>
    <w:rsid w:val="0048374B"/>
    <w:rsid w:val="00485101"/>
    <w:rsid w:val="00487275"/>
    <w:rsid w:val="004904B9"/>
    <w:rsid w:val="00490802"/>
    <w:rsid w:val="00491368"/>
    <w:rsid w:val="0049156A"/>
    <w:rsid w:val="0049167F"/>
    <w:rsid w:val="00491981"/>
    <w:rsid w:val="00492C79"/>
    <w:rsid w:val="00492EAC"/>
    <w:rsid w:val="00493956"/>
    <w:rsid w:val="00494CA0"/>
    <w:rsid w:val="00494DD7"/>
    <w:rsid w:val="00496878"/>
    <w:rsid w:val="00497886"/>
    <w:rsid w:val="004A0857"/>
    <w:rsid w:val="004A19EB"/>
    <w:rsid w:val="004A2089"/>
    <w:rsid w:val="004A26B8"/>
    <w:rsid w:val="004A2EE8"/>
    <w:rsid w:val="004A3324"/>
    <w:rsid w:val="004A3AA0"/>
    <w:rsid w:val="004A407D"/>
    <w:rsid w:val="004A47A0"/>
    <w:rsid w:val="004A4AFB"/>
    <w:rsid w:val="004A5830"/>
    <w:rsid w:val="004A58B2"/>
    <w:rsid w:val="004B02A3"/>
    <w:rsid w:val="004B4722"/>
    <w:rsid w:val="004B52E0"/>
    <w:rsid w:val="004B5958"/>
    <w:rsid w:val="004B6032"/>
    <w:rsid w:val="004B7A4B"/>
    <w:rsid w:val="004C0073"/>
    <w:rsid w:val="004C0FCE"/>
    <w:rsid w:val="004C3298"/>
    <w:rsid w:val="004C567E"/>
    <w:rsid w:val="004C59B2"/>
    <w:rsid w:val="004C72F8"/>
    <w:rsid w:val="004C765C"/>
    <w:rsid w:val="004C7CE7"/>
    <w:rsid w:val="004D0509"/>
    <w:rsid w:val="004D1E66"/>
    <w:rsid w:val="004D2B14"/>
    <w:rsid w:val="004D2D2A"/>
    <w:rsid w:val="004D43F9"/>
    <w:rsid w:val="004D51D1"/>
    <w:rsid w:val="004D7125"/>
    <w:rsid w:val="004D736C"/>
    <w:rsid w:val="004E26C8"/>
    <w:rsid w:val="004E2A26"/>
    <w:rsid w:val="004E3CCB"/>
    <w:rsid w:val="004E466F"/>
    <w:rsid w:val="004E5950"/>
    <w:rsid w:val="004E5C63"/>
    <w:rsid w:val="004E674B"/>
    <w:rsid w:val="004E72F3"/>
    <w:rsid w:val="004F17F9"/>
    <w:rsid w:val="004F1B92"/>
    <w:rsid w:val="004F356A"/>
    <w:rsid w:val="004F3DAA"/>
    <w:rsid w:val="004F3EC0"/>
    <w:rsid w:val="004F45E1"/>
    <w:rsid w:val="004F4B0E"/>
    <w:rsid w:val="004F5886"/>
    <w:rsid w:val="004F58B4"/>
    <w:rsid w:val="004F5FC5"/>
    <w:rsid w:val="004F615B"/>
    <w:rsid w:val="004F61A9"/>
    <w:rsid w:val="004F6E38"/>
    <w:rsid w:val="004F7094"/>
    <w:rsid w:val="00500198"/>
    <w:rsid w:val="00500740"/>
    <w:rsid w:val="00500903"/>
    <w:rsid w:val="00500962"/>
    <w:rsid w:val="00501AE1"/>
    <w:rsid w:val="00502346"/>
    <w:rsid w:val="00502773"/>
    <w:rsid w:val="00502ADA"/>
    <w:rsid w:val="00503B24"/>
    <w:rsid w:val="00503C09"/>
    <w:rsid w:val="005043AB"/>
    <w:rsid w:val="00504DF5"/>
    <w:rsid w:val="0050537E"/>
    <w:rsid w:val="0050757F"/>
    <w:rsid w:val="00507E8A"/>
    <w:rsid w:val="00511BF9"/>
    <w:rsid w:val="00512DB7"/>
    <w:rsid w:val="00512F10"/>
    <w:rsid w:val="0051728C"/>
    <w:rsid w:val="00517EC1"/>
    <w:rsid w:val="00521C77"/>
    <w:rsid w:val="00524546"/>
    <w:rsid w:val="0052599C"/>
    <w:rsid w:val="00527DCB"/>
    <w:rsid w:val="00527E02"/>
    <w:rsid w:val="00527EDC"/>
    <w:rsid w:val="0053103C"/>
    <w:rsid w:val="00531D65"/>
    <w:rsid w:val="0053271A"/>
    <w:rsid w:val="00532CC3"/>
    <w:rsid w:val="00535D39"/>
    <w:rsid w:val="00537F7E"/>
    <w:rsid w:val="00540F06"/>
    <w:rsid w:val="005414A2"/>
    <w:rsid w:val="005414FD"/>
    <w:rsid w:val="0054338E"/>
    <w:rsid w:val="0054357C"/>
    <w:rsid w:val="005439C1"/>
    <w:rsid w:val="005442F0"/>
    <w:rsid w:val="00544402"/>
    <w:rsid w:val="00545F2B"/>
    <w:rsid w:val="005472B5"/>
    <w:rsid w:val="00550915"/>
    <w:rsid w:val="00550B2D"/>
    <w:rsid w:val="00550E85"/>
    <w:rsid w:val="00551878"/>
    <w:rsid w:val="0055245B"/>
    <w:rsid w:val="005531BA"/>
    <w:rsid w:val="0055361C"/>
    <w:rsid w:val="005540C5"/>
    <w:rsid w:val="005545E8"/>
    <w:rsid w:val="005548A6"/>
    <w:rsid w:val="00555087"/>
    <w:rsid w:val="00555659"/>
    <w:rsid w:val="00555BD3"/>
    <w:rsid w:val="00556540"/>
    <w:rsid w:val="005572C3"/>
    <w:rsid w:val="0055760F"/>
    <w:rsid w:val="00560378"/>
    <w:rsid w:val="00560AE0"/>
    <w:rsid w:val="00561726"/>
    <w:rsid w:val="0056244B"/>
    <w:rsid w:val="00565357"/>
    <w:rsid w:val="005668A7"/>
    <w:rsid w:val="0057052D"/>
    <w:rsid w:val="00570F64"/>
    <w:rsid w:val="00571481"/>
    <w:rsid w:val="005731FD"/>
    <w:rsid w:val="005743C0"/>
    <w:rsid w:val="00574CED"/>
    <w:rsid w:val="0057667A"/>
    <w:rsid w:val="00576FD2"/>
    <w:rsid w:val="005770BA"/>
    <w:rsid w:val="0057754D"/>
    <w:rsid w:val="005807B5"/>
    <w:rsid w:val="005813EA"/>
    <w:rsid w:val="00581A48"/>
    <w:rsid w:val="00581D7E"/>
    <w:rsid w:val="0058201C"/>
    <w:rsid w:val="0058228D"/>
    <w:rsid w:val="00584179"/>
    <w:rsid w:val="00584386"/>
    <w:rsid w:val="00585C85"/>
    <w:rsid w:val="005864A0"/>
    <w:rsid w:val="0059006A"/>
    <w:rsid w:val="005923DA"/>
    <w:rsid w:val="00592A5E"/>
    <w:rsid w:val="005932AF"/>
    <w:rsid w:val="0059376A"/>
    <w:rsid w:val="0059411B"/>
    <w:rsid w:val="00595291"/>
    <w:rsid w:val="005A24BF"/>
    <w:rsid w:val="005A4A3B"/>
    <w:rsid w:val="005A6CFA"/>
    <w:rsid w:val="005A7584"/>
    <w:rsid w:val="005A7C32"/>
    <w:rsid w:val="005A7E3D"/>
    <w:rsid w:val="005B0093"/>
    <w:rsid w:val="005B016F"/>
    <w:rsid w:val="005B0851"/>
    <w:rsid w:val="005B1C57"/>
    <w:rsid w:val="005B1FA1"/>
    <w:rsid w:val="005B444E"/>
    <w:rsid w:val="005B4B6D"/>
    <w:rsid w:val="005B536C"/>
    <w:rsid w:val="005B5EC4"/>
    <w:rsid w:val="005B6644"/>
    <w:rsid w:val="005B76B3"/>
    <w:rsid w:val="005B7797"/>
    <w:rsid w:val="005C10E8"/>
    <w:rsid w:val="005C114F"/>
    <w:rsid w:val="005C24C6"/>
    <w:rsid w:val="005C2B58"/>
    <w:rsid w:val="005C30E1"/>
    <w:rsid w:val="005C3730"/>
    <w:rsid w:val="005C4544"/>
    <w:rsid w:val="005C4810"/>
    <w:rsid w:val="005C559D"/>
    <w:rsid w:val="005C55E5"/>
    <w:rsid w:val="005C5E29"/>
    <w:rsid w:val="005C636E"/>
    <w:rsid w:val="005D02AF"/>
    <w:rsid w:val="005D1E44"/>
    <w:rsid w:val="005D2496"/>
    <w:rsid w:val="005D2743"/>
    <w:rsid w:val="005D39C4"/>
    <w:rsid w:val="005D40A3"/>
    <w:rsid w:val="005D4EE9"/>
    <w:rsid w:val="005D5FBF"/>
    <w:rsid w:val="005D630E"/>
    <w:rsid w:val="005D6CB3"/>
    <w:rsid w:val="005D78CE"/>
    <w:rsid w:val="005D7946"/>
    <w:rsid w:val="005D7999"/>
    <w:rsid w:val="005D7D72"/>
    <w:rsid w:val="005E0432"/>
    <w:rsid w:val="005E07DB"/>
    <w:rsid w:val="005E08B1"/>
    <w:rsid w:val="005E12D9"/>
    <w:rsid w:val="005E1604"/>
    <w:rsid w:val="005E1A43"/>
    <w:rsid w:val="005E21A9"/>
    <w:rsid w:val="005E2931"/>
    <w:rsid w:val="005E32CE"/>
    <w:rsid w:val="005E3717"/>
    <w:rsid w:val="005E3EBF"/>
    <w:rsid w:val="005E5019"/>
    <w:rsid w:val="005E5C33"/>
    <w:rsid w:val="005E6351"/>
    <w:rsid w:val="005E687B"/>
    <w:rsid w:val="005E6955"/>
    <w:rsid w:val="005E7743"/>
    <w:rsid w:val="005F019F"/>
    <w:rsid w:val="005F05E9"/>
    <w:rsid w:val="005F2432"/>
    <w:rsid w:val="005F247C"/>
    <w:rsid w:val="005F30FB"/>
    <w:rsid w:val="005F5D27"/>
    <w:rsid w:val="005F7BC3"/>
    <w:rsid w:val="005F7CE3"/>
    <w:rsid w:val="00600459"/>
    <w:rsid w:val="00601543"/>
    <w:rsid w:val="006017F5"/>
    <w:rsid w:val="00601DD8"/>
    <w:rsid w:val="00601E64"/>
    <w:rsid w:val="00602D7F"/>
    <w:rsid w:val="006034CD"/>
    <w:rsid w:val="006045E8"/>
    <w:rsid w:val="00605A00"/>
    <w:rsid w:val="00606847"/>
    <w:rsid w:val="00606A0B"/>
    <w:rsid w:val="006120FD"/>
    <w:rsid w:val="00613077"/>
    <w:rsid w:val="006136E3"/>
    <w:rsid w:val="00613E9A"/>
    <w:rsid w:val="006149FF"/>
    <w:rsid w:val="00615930"/>
    <w:rsid w:val="00615ED5"/>
    <w:rsid w:val="00616A03"/>
    <w:rsid w:val="006171E7"/>
    <w:rsid w:val="0061728E"/>
    <w:rsid w:val="006176B0"/>
    <w:rsid w:val="00617733"/>
    <w:rsid w:val="00617CFF"/>
    <w:rsid w:val="006202BF"/>
    <w:rsid w:val="00620DF4"/>
    <w:rsid w:val="006211BD"/>
    <w:rsid w:val="00622491"/>
    <w:rsid w:val="0062251A"/>
    <w:rsid w:val="00625190"/>
    <w:rsid w:val="006257CE"/>
    <w:rsid w:val="00626192"/>
    <w:rsid w:val="00626951"/>
    <w:rsid w:val="00626A8B"/>
    <w:rsid w:val="006319E5"/>
    <w:rsid w:val="00633E48"/>
    <w:rsid w:val="00636679"/>
    <w:rsid w:val="006370D0"/>
    <w:rsid w:val="0064151D"/>
    <w:rsid w:val="00641E81"/>
    <w:rsid w:val="0064204B"/>
    <w:rsid w:val="00642BCF"/>
    <w:rsid w:val="00642DD3"/>
    <w:rsid w:val="006434D1"/>
    <w:rsid w:val="00643698"/>
    <w:rsid w:val="00645386"/>
    <w:rsid w:val="006462BE"/>
    <w:rsid w:val="00647919"/>
    <w:rsid w:val="00647F63"/>
    <w:rsid w:val="006513FF"/>
    <w:rsid w:val="00651D56"/>
    <w:rsid w:val="006523F6"/>
    <w:rsid w:val="00652D17"/>
    <w:rsid w:val="00653DD5"/>
    <w:rsid w:val="006542FF"/>
    <w:rsid w:val="006547DD"/>
    <w:rsid w:val="00655D0F"/>
    <w:rsid w:val="0065657F"/>
    <w:rsid w:val="00657BD7"/>
    <w:rsid w:val="00660659"/>
    <w:rsid w:val="00660CC3"/>
    <w:rsid w:val="0066149C"/>
    <w:rsid w:val="006616BC"/>
    <w:rsid w:val="006618D9"/>
    <w:rsid w:val="00661CD7"/>
    <w:rsid w:val="006621FE"/>
    <w:rsid w:val="00665C70"/>
    <w:rsid w:val="00665F8F"/>
    <w:rsid w:val="0066611E"/>
    <w:rsid w:val="0066647E"/>
    <w:rsid w:val="006668DC"/>
    <w:rsid w:val="0066690A"/>
    <w:rsid w:val="00666B46"/>
    <w:rsid w:val="0066760A"/>
    <w:rsid w:val="006677D3"/>
    <w:rsid w:val="00667FF8"/>
    <w:rsid w:val="006702CC"/>
    <w:rsid w:val="0067073C"/>
    <w:rsid w:val="00670D57"/>
    <w:rsid w:val="00670E9F"/>
    <w:rsid w:val="0067301E"/>
    <w:rsid w:val="00674A2E"/>
    <w:rsid w:val="006767FB"/>
    <w:rsid w:val="00676C61"/>
    <w:rsid w:val="006775C5"/>
    <w:rsid w:val="00677B43"/>
    <w:rsid w:val="00680622"/>
    <w:rsid w:val="006811D3"/>
    <w:rsid w:val="00681C32"/>
    <w:rsid w:val="00683315"/>
    <w:rsid w:val="00683322"/>
    <w:rsid w:val="006835A9"/>
    <w:rsid w:val="00683D16"/>
    <w:rsid w:val="00684000"/>
    <w:rsid w:val="0068400C"/>
    <w:rsid w:val="0068422A"/>
    <w:rsid w:val="00684F29"/>
    <w:rsid w:val="00685375"/>
    <w:rsid w:val="00685952"/>
    <w:rsid w:val="00687916"/>
    <w:rsid w:val="00687F1D"/>
    <w:rsid w:val="00687F4B"/>
    <w:rsid w:val="00691AB8"/>
    <w:rsid w:val="00691AF3"/>
    <w:rsid w:val="006925DD"/>
    <w:rsid w:val="00693556"/>
    <w:rsid w:val="006959C0"/>
    <w:rsid w:val="00696EC5"/>
    <w:rsid w:val="00697084"/>
    <w:rsid w:val="006A118A"/>
    <w:rsid w:val="006A1A87"/>
    <w:rsid w:val="006A256F"/>
    <w:rsid w:val="006A3403"/>
    <w:rsid w:val="006A3EC6"/>
    <w:rsid w:val="006A3EDA"/>
    <w:rsid w:val="006A45E0"/>
    <w:rsid w:val="006A557E"/>
    <w:rsid w:val="006A5B3D"/>
    <w:rsid w:val="006A6AF6"/>
    <w:rsid w:val="006A6B83"/>
    <w:rsid w:val="006A7236"/>
    <w:rsid w:val="006A7676"/>
    <w:rsid w:val="006B03A3"/>
    <w:rsid w:val="006B0FF3"/>
    <w:rsid w:val="006B1518"/>
    <w:rsid w:val="006B286E"/>
    <w:rsid w:val="006B2F3D"/>
    <w:rsid w:val="006B496A"/>
    <w:rsid w:val="006B4A4C"/>
    <w:rsid w:val="006B4CA3"/>
    <w:rsid w:val="006B60AE"/>
    <w:rsid w:val="006B6231"/>
    <w:rsid w:val="006B6B17"/>
    <w:rsid w:val="006B6F93"/>
    <w:rsid w:val="006B778D"/>
    <w:rsid w:val="006B7AD2"/>
    <w:rsid w:val="006B7D87"/>
    <w:rsid w:val="006C0F08"/>
    <w:rsid w:val="006C1D57"/>
    <w:rsid w:val="006C25F5"/>
    <w:rsid w:val="006C2BC7"/>
    <w:rsid w:val="006C4095"/>
    <w:rsid w:val="006C6406"/>
    <w:rsid w:val="006C78F4"/>
    <w:rsid w:val="006C7901"/>
    <w:rsid w:val="006C7C9A"/>
    <w:rsid w:val="006D0042"/>
    <w:rsid w:val="006D0BC7"/>
    <w:rsid w:val="006D10F2"/>
    <w:rsid w:val="006D1D49"/>
    <w:rsid w:val="006D1FE1"/>
    <w:rsid w:val="006D2E88"/>
    <w:rsid w:val="006D45E4"/>
    <w:rsid w:val="006D5457"/>
    <w:rsid w:val="006D57DD"/>
    <w:rsid w:val="006D5835"/>
    <w:rsid w:val="006E029D"/>
    <w:rsid w:val="006E0BE5"/>
    <w:rsid w:val="006E0D62"/>
    <w:rsid w:val="006E16FC"/>
    <w:rsid w:val="006E17B8"/>
    <w:rsid w:val="006E3C34"/>
    <w:rsid w:val="006E57EA"/>
    <w:rsid w:val="006E74B4"/>
    <w:rsid w:val="006F05AA"/>
    <w:rsid w:val="006F1436"/>
    <w:rsid w:val="006F1946"/>
    <w:rsid w:val="006F2778"/>
    <w:rsid w:val="006F2B7D"/>
    <w:rsid w:val="006F393B"/>
    <w:rsid w:val="006F3D22"/>
    <w:rsid w:val="006F3EE2"/>
    <w:rsid w:val="006F5334"/>
    <w:rsid w:val="006F55B7"/>
    <w:rsid w:val="006F595C"/>
    <w:rsid w:val="006F6333"/>
    <w:rsid w:val="006F6E9C"/>
    <w:rsid w:val="006F71D2"/>
    <w:rsid w:val="007013BD"/>
    <w:rsid w:val="00701488"/>
    <w:rsid w:val="00702D3E"/>
    <w:rsid w:val="00702E07"/>
    <w:rsid w:val="007045C3"/>
    <w:rsid w:val="00704683"/>
    <w:rsid w:val="007049EC"/>
    <w:rsid w:val="00705523"/>
    <w:rsid w:val="007056ED"/>
    <w:rsid w:val="0070772F"/>
    <w:rsid w:val="007101BD"/>
    <w:rsid w:val="00710C80"/>
    <w:rsid w:val="00710F26"/>
    <w:rsid w:val="00711C2D"/>
    <w:rsid w:val="007120C3"/>
    <w:rsid w:val="007140C6"/>
    <w:rsid w:val="00715B58"/>
    <w:rsid w:val="00715F65"/>
    <w:rsid w:val="00716B87"/>
    <w:rsid w:val="00716BEA"/>
    <w:rsid w:val="00716F85"/>
    <w:rsid w:val="00717022"/>
    <w:rsid w:val="007173C3"/>
    <w:rsid w:val="007214FC"/>
    <w:rsid w:val="00722319"/>
    <w:rsid w:val="00722828"/>
    <w:rsid w:val="00723031"/>
    <w:rsid w:val="00723F5A"/>
    <w:rsid w:val="00724D42"/>
    <w:rsid w:val="00724F1B"/>
    <w:rsid w:val="00727A6B"/>
    <w:rsid w:val="00727F89"/>
    <w:rsid w:val="00730215"/>
    <w:rsid w:val="007314AE"/>
    <w:rsid w:val="00732B60"/>
    <w:rsid w:val="00732C3A"/>
    <w:rsid w:val="00733942"/>
    <w:rsid w:val="00734AB3"/>
    <w:rsid w:val="00734D50"/>
    <w:rsid w:val="0073506E"/>
    <w:rsid w:val="00736944"/>
    <w:rsid w:val="007400DC"/>
    <w:rsid w:val="007404C7"/>
    <w:rsid w:val="007410F2"/>
    <w:rsid w:val="00741189"/>
    <w:rsid w:val="00741738"/>
    <w:rsid w:val="00742D8B"/>
    <w:rsid w:val="00743167"/>
    <w:rsid w:val="00743503"/>
    <w:rsid w:val="007440A6"/>
    <w:rsid w:val="007447E8"/>
    <w:rsid w:val="0074677B"/>
    <w:rsid w:val="007469C2"/>
    <w:rsid w:val="0074715C"/>
    <w:rsid w:val="00750480"/>
    <w:rsid w:val="0075221C"/>
    <w:rsid w:val="007531A6"/>
    <w:rsid w:val="00753C5B"/>
    <w:rsid w:val="00754797"/>
    <w:rsid w:val="0075504E"/>
    <w:rsid w:val="007558D2"/>
    <w:rsid w:val="00757313"/>
    <w:rsid w:val="007576C9"/>
    <w:rsid w:val="007613E5"/>
    <w:rsid w:val="0076155F"/>
    <w:rsid w:val="00761958"/>
    <w:rsid w:val="00761C17"/>
    <w:rsid w:val="007622C2"/>
    <w:rsid w:val="0076267B"/>
    <w:rsid w:val="0076273D"/>
    <w:rsid w:val="00763690"/>
    <w:rsid w:val="00763DA5"/>
    <w:rsid w:val="00764DA4"/>
    <w:rsid w:val="00765232"/>
    <w:rsid w:val="007657BE"/>
    <w:rsid w:val="00765F41"/>
    <w:rsid w:val="00767A26"/>
    <w:rsid w:val="0077009D"/>
    <w:rsid w:val="0077195B"/>
    <w:rsid w:val="00771D4B"/>
    <w:rsid w:val="00773967"/>
    <w:rsid w:val="00774116"/>
    <w:rsid w:val="00774C60"/>
    <w:rsid w:val="00776400"/>
    <w:rsid w:val="00777251"/>
    <w:rsid w:val="00780FE7"/>
    <w:rsid w:val="00781585"/>
    <w:rsid w:val="00782E14"/>
    <w:rsid w:val="007846DB"/>
    <w:rsid w:val="00784DCF"/>
    <w:rsid w:val="00787434"/>
    <w:rsid w:val="00787987"/>
    <w:rsid w:val="00787E5E"/>
    <w:rsid w:val="00790E09"/>
    <w:rsid w:val="007915E4"/>
    <w:rsid w:val="007928F6"/>
    <w:rsid w:val="00794C9B"/>
    <w:rsid w:val="0079517E"/>
    <w:rsid w:val="007957C2"/>
    <w:rsid w:val="00796C3B"/>
    <w:rsid w:val="007A2F8F"/>
    <w:rsid w:val="007A365F"/>
    <w:rsid w:val="007A4458"/>
    <w:rsid w:val="007A543C"/>
    <w:rsid w:val="007A5FDB"/>
    <w:rsid w:val="007A70CA"/>
    <w:rsid w:val="007A7385"/>
    <w:rsid w:val="007A7AF5"/>
    <w:rsid w:val="007B089A"/>
    <w:rsid w:val="007B49AD"/>
    <w:rsid w:val="007B54EB"/>
    <w:rsid w:val="007B56A3"/>
    <w:rsid w:val="007B5B8A"/>
    <w:rsid w:val="007B7BA2"/>
    <w:rsid w:val="007C03DF"/>
    <w:rsid w:val="007C1036"/>
    <w:rsid w:val="007C189C"/>
    <w:rsid w:val="007C2A0A"/>
    <w:rsid w:val="007C2E8F"/>
    <w:rsid w:val="007C2EE1"/>
    <w:rsid w:val="007C37F9"/>
    <w:rsid w:val="007C4045"/>
    <w:rsid w:val="007C4F8C"/>
    <w:rsid w:val="007C54F0"/>
    <w:rsid w:val="007C59F9"/>
    <w:rsid w:val="007C69B3"/>
    <w:rsid w:val="007D0B07"/>
    <w:rsid w:val="007D0C75"/>
    <w:rsid w:val="007D1726"/>
    <w:rsid w:val="007D216B"/>
    <w:rsid w:val="007D403C"/>
    <w:rsid w:val="007D43CD"/>
    <w:rsid w:val="007D483F"/>
    <w:rsid w:val="007E0A28"/>
    <w:rsid w:val="007E0BE2"/>
    <w:rsid w:val="007E0CFA"/>
    <w:rsid w:val="007E1C34"/>
    <w:rsid w:val="007E20CE"/>
    <w:rsid w:val="007E2B89"/>
    <w:rsid w:val="007E3E35"/>
    <w:rsid w:val="007E521B"/>
    <w:rsid w:val="007E5CAD"/>
    <w:rsid w:val="007E6041"/>
    <w:rsid w:val="007E6CF2"/>
    <w:rsid w:val="007E7823"/>
    <w:rsid w:val="007F0419"/>
    <w:rsid w:val="007F0AE0"/>
    <w:rsid w:val="007F0AF7"/>
    <w:rsid w:val="007F1ED7"/>
    <w:rsid w:val="007F1FCB"/>
    <w:rsid w:val="007F3675"/>
    <w:rsid w:val="007F399A"/>
    <w:rsid w:val="007F3E04"/>
    <w:rsid w:val="007F4552"/>
    <w:rsid w:val="007F48D2"/>
    <w:rsid w:val="007F5561"/>
    <w:rsid w:val="007F5652"/>
    <w:rsid w:val="007F68EF"/>
    <w:rsid w:val="007F7772"/>
    <w:rsid w:val="007F7C5B"/>
    <w:rsid w:val="008017AF"/>
    <w:rsid w:val="00801DF3"/>
    <w:rsid w:val="0080208A"/>
    <w:rsid w:val="00804928"/>
    <w:rsid w:val="008049B8"/>
    <w:rsid w:val="00804F32"/>
    <w:rsid w:val="008064D1"/>
    <w:rsid w:val="0080666B"/>
    <w:rsid w:val="0080669E"/>
    <w:rsid w:val="0080729F"/>
    <w:rsid w:val="00807C01"/>
    <w:rsid w:val="00811594"/>
    <w:rsid w:val="00814996"/>
    <w:rsid w:val="008152AF"/>
    <w:rsid w:val="00815BB2"/>
    <w:rsid w:val="00816362"/>
    <w:rsid w:val="0081675A"/>
    <w:rsid w:val="00816F33"/>
    <w:rsid w:val="00817340"/>
    <w:rsid w:val="008208D7"/>
    <w:rsid w:val="008212C7"/>
    <w:rsid w:val="008223BB"/>
    <w:rsid w:val="008234E3"/>
    <w:rsid w:val="00823682"/>
    <w:rsid w:val="00823776"/>
    <w:rsid w:val="008251B6"/>
    <w:rsid w:val="00826F0E"/>
    <w:rsid w:val="00827D51"/>
    <w:rsid w:val="008307CA"/>
    <w:rsid w:val="00831DC7"/>
    <w:rsid w:val="00833B46"/>
    <w:rsid w:val="00835E70"/>
    <w:rsid w:val="0083695F"/>
    <w:rsid w:val="00837559"/>
    <w:rsid w:val="00837648"/>
    <w:rsid w:val="0084255E"/>
    <w:rsid w:val="00842A7D"/>
    <w:rsid w:val="00842E6A"/>
    <w:rsid w:val="008438DE"/>
    <w:rsid w:val="0084395B"/>
    <w:rsid w:val="00843F32"/>
    <w:rsid w:val="00844639"/>
    <w:rsid w:val="00844AA6"/>
    <w:rsid w:val="00845BFB"/>
    <w:rsid w:val="00845CB9"/>
    <w:rsid w:val="008465D0"/>
    <w:rsid w:val="00846C04"/>
    <w:rsid w:val="00850ACF"/>
    <w:rsid w:val="008529F2"/>
    <w:rsid w:val="00852D5B"/>
    <w:rsid w:val="008536B3"/>
    <w:rsid w:val="008536C2"/>
    <w:rsid w:val="00853D32"/>
    <w:rsid w:val="00853DA8"/>
    <w:rsid w:val="00854D4C"/>
    <w:rsid w:val="00855164"/>
    <w:rsid w:val="008553DA"/>
    <w:rsid w:val="008555C5"/>
    <w:rsid w:val="00855EFB"/>
    <w:rsid w:val="0085658A"/>
    <w:rsid w:val="0085688E"/>
    <w:rsid w:val="00856B9A"/>
    <w:rsid w:val="008579C4"/>
    <w:rsid w:val="00857D38"/>
    <w:rsid w:val="008617C3"/>
    <w:rsid w:val="0086260F"/>
    <w:rsid w:val="00865484"/>
    <w:rsid w:val="00867AF9"/>
    <w:rsid w:val="008709A8"/>
    <w:rsid w:val="008712A9"/>
    <w:rsid w:val="0087142B"/>
    <w:rsid w:val="00873119"/>
    <w:rsid w:val="008733CF"/>
    <w:rsid w:val="00873AB9"/>
    <w:rsid w:val="00874635"/>
    <w:rsid w:val="00876DF1"/>
    <w:rsid w:val="0087711C"/>
    <w:rsid w:val="00877531"/>
    <w:rsid w:val="008818EB"/>
    <w:rsid w:val="00884063"/>
    <w:rsid w:val="0088559D"/>
    <w:rsid w:val="008856CB"/>
    <w:rsid w:val="00886708"/>
    <w:rsid w:val="008868E1"/>
    <w:rsid w:val="00886B35"/>
    <w:rsid w:val="00886C8D"/>
    <w:rsid w:val="0088755A"/>
    <w:rsid w:val="00887C4E"/>
    <w:rsid w:val="008918EE"/>
    <w:rsid w:val="00892F4F"/>
    <w:rsid w:val="00893E62"/>
    <w:rsid w:val="0089426C"/>
    <w:rsid w:val="00894775"/>
    <w:rsid w:val="00897D3D"/>
    <w:rsid w:val="008A0465"/>
    <w:rsid w:val="008A083D"/>
    <w:rsid w:val="008A1ABB"/>
    <w:rsid w:val="008A20E0"/>
    <w:rsid w:val="008A59E4"/>
    <w:rsid w:val="008A6621"/>
    <w:rsid w:val="008A73DF"/>
    <w:rsid w:val="008B10F6"/>
    <w:rsid w:val="008B137A"/>
    <w:rsid w:val="008B1728"/>
    <w:rsid w:val="008B1DC5"/>
    <w:rsid w:val="008B5FD1"/>
    <w:rsid w:val="008B6C59"/>
    <w:rsid w:val="008B736A"/>
    <w:rsid w:val="008C0819"/>
    <w:rsid w:val="008C0A89"/>
    <w:rsid w:val="008C1E55"/>
    <w:rsid w:val="008C2CB7"/>
    <w:rsid w:val="008C3586"/>
    <w:rsid w:val="008C5267"/>
    <w:rsid w:val="008C5FC0"/>
    <w:rsid w:val="008C6437"/>
    <w:rsid w:val="008C749B"/>
    <w:rsid w:val="008D0709"/>
    <w:rsid w:val="008D3B1A"/>
    <w:rsid w:val="008D46FB"/>
    <w:rsid w:val="008D486A"/>
    <w:rsid w:val="008D50FE"/>
    <w:rsid w:val="008D547B"/>
    <w:rsid w:val="008D5E9E"/>
    <w:rsid w:val="008D75DD"/>
    <w:rsid w:val="008E0180"/>
    <w:rsid w:val="008E05C0"/>
    <w:rsid w:val="008E0669"/>
    <w:rsid w:val="008E0AE2"/>
    <w:rsid w:val="008E1786"/>
    <w:rsid w:val="008E1A7D"/>
    <w:rsid w:val="008E257F"/>
    <w:rsid w:val="008E33EA"/>
    <w:rsid w:val="008E35FA"/>
    <w:rsid w:val="008E37A6"/>
    <w:rsid w:val="008E37E9"/>
    <w:rsid w:val="008E3B1D"/>
    <w:rsid w:val="008E3C67"/>
    <w:rsid w:val="008E4213"/>
    <w:rsid w:val="008E4BA4"/>
    <w:rsid w:val="008E502E"/>
    <w:rsid w:val="008E6B72"/>
    <w:rsid w:val="008F1610"/>
    <w:rsid w:val="008F1E0E"/>
    <w:rsid w:val="008F3B0B"/>
    <w:rsid w:val="008F3C0F"/>
    <w:rsid w:val="008F3E7F"/>
    <w:rsid w:val="008F5E93"/>
    <w:rsid w:val="008F75AA"/>
    <w:rsid w:val="008F7D66"/>
    <w:rsid w:val="00900EED"/>
    <w:rsid w:val="009015C4"/>
    <w:rsid w:val="00902677"/>
    <w:rsid w:val="009026EA"/>
    <w:rsid w:val="0090422E"/>
    <w:rsid w:val="0090570A"/>
    <w:rsid w:val="00905829"/>
    <w:rsid w:val="00905EF7"/>
    <w:rsid w:val="00907F5B"/>
    <w:rsid w:val="009101D4"/>
    <w:rsid w:val="009116CA"/>
    <w:rsid w:val="00912150"/>
    <w:rsid w:val="00912681"/>
    <w:rsid w:val="009130EA"/>
    <w:rsid w:val="00913788"/>
    <w:rsid w:val="0091411A"/>
    <w:rsid w:val="009148FC"/>
    <w:rsid w:val="00914FD4"/>
    <w:rsid w:val="00915416"/>
    <w:rsid w:val="00915F0C"/>
    <w:rsid w:val="009161CA"/>
    <w:rsid w:val="00916927"/>
    <w:rsid w:val="009169BA"/>
    <w:rsid w:val="00916A13"/>
    <w:rsid w:val="009174F8"/>
    <w:rsid w:val="00920FB6"/>
    <w:rsid w:val="00921BC2"/>
    <w:rsid w:val="00922B8D"/>
    <w:rsid w:val="00923B70"/>
    <w:rsid w:val="00924E0B"/>
    <w:rsid w:val="00924EFB"/>
    <w:rsid w:val="009255D0"/>
    <w:rsid w:val="009263C5"/>
    <w:rsid w:val="00926509"/>
    <w:rsid w:val="009278F4"/>
    <w:rsid w:val="00927B84"/>
    <w:rsid w:val="009300BF"/>
    <w:rsid w:val="009304C4"/>
    <w:rsid w:val="00932448"/>
    <w:rsid w:val="00932DC7"/>
    <w:rsid w:val="00934DF4"/>
    <w:rsid w:val="0093626B"/>
    <w:rsid w:val="00936B05"/>
    <w:rsid w:val="00937894"/>
    <w:rsid w:val="00937E64"/>
    <w:rsid w:val="009403DE"/>
    <w:rsid w:val="009411DD"/>
    <w:rsid w:val="009414EA"/>
    <w:rsid w:val="009441D3"/>
    <w:rsid w:val="009443F3"/>
    <w:rsid w:val="00947194"/>
    <w:rsid w:val="00950AF0"/>
    <w:rsid w:val="00950D8C"/>
    <w:rsid w:val="00951B4C"/>
    <w:rsid w:val="00952DBF"/>
    <w:rsid w:val="0095428E"/>
    <w:rsid w:val="00955135"/>
    <w:rsid w:val="009554CC"/>
    <w:rsid w:val="00956DD1"/>
    <w:rsid w:val="0096065A"/>
    <w:rsid w:val="00960ACC"/>
    <w:rsid w:val="00960BAA"/>
    <w:rsid w:val="00961BD8"/>
    <w:rsid w:val="00961DF4"/>
    <w:rsid w:val="0096426A"/>
    <w:rsid w:val="00964B56"/>
    <w:rsid w:val="0096603F"/>
    <w:rsid w:val="009665CE"/>
    <w:rsid w:val="0097085B"/>
    <w:rsid w:val="00970CA9"/>
    <w:rsid w:val="00970DB5"/>
    <w:rsid w:val="00972276"/>
    <w:rsid w:val="009726DE"/>
    <w:rsid w:val="009729A8"/>
    <w:rsid w:val="00974C4E"/>
    <w:rsid w:val="009760DC"/>
    <w:rsid w:val="0097623A"/>
    <w:rsid w:val="009765A7"/>
    <w:rsid w:val="009768E4"/>
    <w:rsid w:val="009771CD"/>
    <w:rsid w:val="00977288"/>
    <w:rsid w:val="00977AEF"/>
    <w:rsid w:val="009814F9"/>
    <w:rsid w:val="00981BEE"/>
    <w:rsid w:val="00981D72"/>
    <w:rsid w:val="009850BC"/>
    <w:rsid w:val="009850D1"/>
    <w:rsid w:val="00986A73"/>
    <w:rsid w:val="009874E0"/>
    <w:rsid w:val="009877E6"/>
    <w:rsid w:val="00987AB7"/>
    <w:rsid w:val="00987DD9"/>
    <w:rsid w:val="00990130"/>
    <w:rsid w:val="00992F52"/>
    <w:rsid w:val="00993175"/>
    <w:rsid w:val="0099339B"/>
    <w:rsid w:val="009951B3"/>
    <w:rsid w:val="0099562C"/>
    <w:rsid w:val="00995AE0"/>
    <w:rsid w:val="00995DAB"/>
    <w:rsid w:val="009960A1"/>
    <w:rsid w:val="009966A7"/>
    <w:rsid w:val="00996F6E"/>
    <w:rsid w:val="00997261"/>
    <w:rsid w:val="009975F2"/>
    <w:rsid w:val="009A0183"/>
    <w:rsid w:val="009A1E11"/>
    <w:rsid w:val="009A24ED"/>
    <w:rsid w:val="009A4505"/>
    <w:rsid w:val="009A4944"/>
    <w:rsid w:val="009A535A"/>
    <w:rsid w:val="009B2EAB"/>
    <w:rsid w:val="009B399F"/>
    <w:rsid w:val="009B631F"/>
    <w:rsid w:val="009B6C0E"/>
    <w:rsid w:val="009B70A4"/>
    <w:rsid w:val="009B72BC"/>
    <w:rsid w:val="009B74C6"/>
    <w:rsid w:val="009C0343"/>
    <w:rsid w:val="009C1471"/>
    <w:rsid w:val="009C16E0"/>
    <w:rsid w:val="009C1B5A"/>
    <w:rsid w:val="009C1BF4"/>
    <w:rsid w:val="009C1D36"/>
    <w:rsid w:val="009C2066"/>
    <w:rsid w:val="009C25E0"/>
    <w:rsid w:val="009C3E28"/>
    <w:rsid w:val="009C4E0A"/>
    <w:rsid w:val="009C5F4D"/>
    <w:rsid w:val="009C6511"/>
    <w:rsid w:val="009C6786"/>
    <w:rsid w:val="009C6AF6"/>
    <w:rsid w:val="009C71CE"/>
    <w:rsid w:val="009C73D5"/>
    <w:rsid w:val="009C7B43"/>
    <w:rsid w:val="009D0367"/>
    <w:rsid w:val="009D1301"/>
    <w:rsid w:val="009D27C9"/>
    <w:rsid w:val="009D2B65"/>
    <w:rsid w:val="009D3572"/>
    <w:rsid w:val="009D3B99"/>
    <w:rsid w:val="009D5FBC"/>
    <w:rsid w:val="009D664D"/>
    <w:rsid w:val="009D67E7"/>
    <w:rsid w:val="009D7A14"/>
    <w:rsid w:val="009E1310"/>
    <w:rsid w:val="009E20BC"/>
    <w:rsid w:val="009E2A61"/>
    <w:rsid w:val="009E4203"/>
    <w:rsid w:val="009E55F0"/>
    <w:rsid w:val="009E5BAB"/>
    <w:rsid w:val="009E5EB1"/>
    <w:rsid w:val="009F0524"/>
    <w:rsid w:val="009F0CA0"/>
    <w:rsid w:val="009F2D67"/>
    <w:rsid w:val="009F3223"/>
    <w:rsid w:val="009F3FCC"/>
    <w:rsid w:val="009F60E6"/>
    <w:rsid w:val="009F6607"/>
    <w:rsid w:val="009F756F"/>
    <w:rsid w:val="009F7ACF"/>
    <w:rsid w:val="00A00270"/>
    <w:rsid w:val="00A021E3"/>
    <w:rsid w:val="00A02E16"/>
    <w:rsid w:val="00A03144"/>
    <w:rsid w:val="00A05386"/>
    <w:rsid w:val="00A059BF"/>
    <w:rsid w:val="00A06451"/>
    <w:rsid w:val="00A11459"/>
    <w:rsid w:val="00A13C15"/>
    <w:rsid w:val="00A142C1"/>
    <w:rsid w:val="00A145BE"/>
    <w:rsid w:val="00A1599E"/>
    <w:rsid w:val="00A15F16"/>
    <w:rsid w:val="00A1746E"/>
    <w:rsid w:val="00A20C61"/>
    <w:rsid w:val="00A2101E"/>
    <w:rsid w:val="00A24EBC"/>
    <w:rsid w:val="00A26700"/>
    <w:rsid w:val="00A30AAA"/>
    <w:rsid w:val="00A317E5"/>
    <w:rsid w:val="00A31B79"/>
    <w:rsid w:val="00A324B0"/>
    <w:rsid w:val="00A34294"/>
    <w:rsid w:val="00A34D5E"/>
    <w:rsid w:val="00A35D1A"/>
    <w:rsid w:val="00A360B5"/>
    <w:rsid w:val="00A3616D"/>
    <w:rsid w:val="00A36EBC"/>
    <w:rsid w:val="00A37C9D"/>
    <w:rsid w:val="00A40CDE"/>
    <w:rsid w:val="00A4257A"/>
    <w:rsid w:val="00A42B79"/>
    <w:rsid w:val="00A44CB6"/>
    <w:rsid w:val="00A44E4B"/>
    <w:rsid w:val="00A45B75"/>
    <w:rsid w:val="00A45EF1"/>
    <w:rsid w:val="00A47ADE"/>
    <w:rsid w:val="00A47E69"/>
    <w:rsid w:val="00A50492"/>
    <w:rsid w:val="00A5265A"/>
    <w:rsid w:val="00A52884"/>
    <w:rsid w:val="00A567EF"/>
    <w:rsid w:val="00A576DB"/>
    <w:rsid w:val="00A6006E"/>
    <w:rsid w:val="00A6035C"/>
    <w:rsid w:val="00A646CD"/>
    <w:rsid w:val="00A64EA8"/>
    <w:rsid w:val="00A6519D"/>
    <w:rsid w:val="00A6552A"/>
    <w:rsid w:val="00A65F73"/>
    <w:rsid w:val="00A66B90"/>
    <w:rsid w:val="00A66CA3"/>
    <w:rsid w:val="00A70B29"/>
    <w:rsid w:val="00A70DB4"/>
    <w:rsid w:val="00A71355"/>
    <w:rsid w:val="00A727AB"/>
    <w:rsid w:val="00A734E7"/>
    <w:rsid w:val="00A743D5"/>
    <w:rsid w:val="00A744B1"/>
    <w:rsid w:val="00A74AAC"/>
    <w:rsid w:val="00A74DA9"/>
    <w:rsid w:val="00A7522C"/>
    <w:rsid w:val="00A75CE9"/>
    <w:rsid w:val="00A75F21"/>
    <w:rsid w:val="00A7619B"/>
    <w:rsid w:val="00A7653E"/>
    <w:rsid w:val="00A77FC2"/>
    <w:rsid w:val="00A800A8"/>
    <w:rsid w:val="00A8049A"/>
    <w:rsid w:val="00A81147"/>
    <w:rsid w:val="00A8182B"/>
    <w:rsid w:val="00A81D26"/>
    <w:rsid w:val="00A84831"/>
    <w:rsid w:val="00A86191"/>
    <w:rsid w:val="00A86432"/>
    <w:rsid w:val="00A86831"/>
    <w:rsid w:val="00A86D56"/>
    <w:rsid w:val="00A86DDD"/>
    <w:rsid w:val="00A87824"/>
    <w:rsid w:val="00A90946"/>
    <w:rsid w:val="00A95F80"/>
    <w:rsid w:val="00A96630"/>
    <w:rsid w:val="00A96B5B"/>
    <w:rsid w:val="00A96DA9"/>
    <w:rsid w:val="00A96E15"/>
    <w:rsid w:val="00AA0A19"/>
    <w:rsid w:val="00AA1FFE"/>
    <w:rsid w:val="00AA2232"/>
    <w:rsid w:val="00AA3370"/>
    <w:rsid w:val="00AA577B"/>
    <w:rsid w:val="00AA5D2C"/>
    <w:rsid w:val="00AA665F"/>
    <w:rsid w:val="00AA6B93"/>
    <w:rsid w:val="00AA72A2"/>
    <w:rsid w:val="00AB0115"/>
    <w:rsid w:val="00AB0770"/>
    <w:rsid w:val="00AB0B56"/>
    <w:rsid w:val="00AB14B0"/>
    <w:rsid w:val="00AB1723"/>
    <w:rsid w:val="00AB1AF7"/>
    <w:rsid w:val="00AB1AFD"/>
    <w:rsid w:val="00AB2717"/>
    <w:rsid w:val="00AB289A"/>
    <w:rsid w:val="00AB29D1"/>
    <w:rsid w:val="00AB29DA"/>
    <w:rsid w:val="00AB2AC6"/>
    <w:rsid w:val="00AB2B0F"/>
    <w:rsid w:val="00AB2C0D"/>
    <w:rsid w:val="00AB2EF3"/>
    <w:rsid w:val="00AB3060"/>
    <w:rsid w:val="00AB44A4"/>
    <w:rsid w:val="00AB4665"/>
    <w:rsid w:val="00AB56E0"/>
    <w:rsid w:val="00AB752E"/>
    <w:rsid w:val="00AC04A0"/>
    <w:rsid w:val="00AC068F"/>
    <w:rsid w:val="00AC19EE"/>
    <w:rsid w:val="00AC278D"/>
    <w:rsid w:val="00AC2E27"/>
    <w:rsid w:val="00AC396D"/>
    <w:rsid w:val="00AC4C19"/>
    <w:rsid w:val="00AC633C"/>
    <w:rsid w:val="00AC6D2D"/>
    <w:rsid w:val="00AC77FF"/>
    <w:rsid w:val="00AD264A"/>
    <w:rsid w:val="00AD265F"/>
    <w:rsid w:val="00AD308C"/>
    <w:rsid w:val="00AD38CF"/>
    <w:rsid w:val="00AD3C48"/>
    <w:rsid w:val="00AD545C"/>
    <w:rsid w:val="00AD552A"/>
    <w:rsid w:val="00AD554D"/>
    <w:rsid w:val="00AD68B6"/>
    <w:rsid w:val="00AD6FE0"/>
    <w:rsid w:val="00AD7A12"/>
    <w:rsid w:val="00AE0AAA"/>
    <w:rsid w:val="00AE139A"/>
    <w:rsid w:val="00AE147F"/>
    <w:rsid w:val="00AE1B59"/>
    <w:rsid w:val="00AE20DC"/>
    <w:rsid w:val="00AE2356"/>
    <w:rsid w:val="00AE2C56"/>
    <w:rsid w:val="00AE4440"/>
    <w:rsid w:val="00AE46C9"/>
    <w:rsid w:val="00AE5338"/>
    <w:rsid w:val="00AE5E1B"/>
    <w:rsid w:val="00AE7623"/>
    <w:rsid w:val="00AE79F1"/>
    <w:rsid w:val="00AF0262"/>
    <w:rsid w:val="00AF1B3A"/>
    <w:rsid w:val="00AF2693"/>
    <w:rsid w:val="00AF286C"/>
    <w:rsid w:val="00AF2D24"/>
    <w:rsid w:val="00AF5908"/>
    <w:rsid w:val="00B02003"/>
    <w:rsid w:val="00B038CF"/>
    <w:rsid w:val="00B03CDC"/>
    <w:rsid w:val="00B03EF0"/>
    <w:rsid w:val="00B03F45"/>
    <w:rsid w:val="00B04A4D"/>
    <w:rsid w:val="00B04CCD"/>
    <w:rsid w:val="00B04EC5"/>
    <w:rsid w:val="00B106FA"/>
    <w:rsid w:val="00B1099D"/>
    <w:rsid w:val="00B1259D"/>
    <w:rsid w:val="00B13272"/>
    <w:rsid w:val="00B13F94"/>
    <w:rsid w:val="00B14273"/>
    <w:rsid w:val="00B1436D"/>
    <w:rsid w:val="00B152AE"/>
    <w:rsid w:val="00B16E5B"/>
    <w:rsid w:val="00B16F43"/>
    <w:rsid w:val="00B17EF1"/>
    <w:rsid w:val="00B20622"/>
    <w:rsid w:val="00B20B7C"/>
    <w:rsid w:val="00B23031"/>
    <w:rsid w:val="00B24EAD"/>
    <w:rsid w:val="00B25D31"/>
    <w:rsid w:val="00B26081"/>
    <w:rsid w:val="00B2753D"/>
    <w:rsid w:val="00B31141"/>
    <w:rsid w:val="00B316AF"/>
    <w:rsid w:val="00B32E9F"/>
    <w:rsid w:val="00B335EE"/>
    <w:rsid w:val="00B33AC3"/>
    <w:rsid w:val="00B3433B"/>
    <w:rsid w:val="00B344A4"/>
    <w:rsid w:val="00B35DC8"/>
    <w:rsid w:val="00B3745F"/>
    <w:rsid w:val="00B3786A"/>
    <w:rsid w:val="00B403F0"/>
    <w:rsid w:val="00B4063F"/>
    <w:rsid w:val="00B43B41"/>
    <w:rsid w:val="00B440B7"/>
    <w:rsid w:val="00B449DB"/>
    <w:rsid w:val="00B46D8E"/>
    <w:rsid w:val="00B51993"/>
    <w:rsid w:val="00B55253"/>
    <w:rsid w:val="00B55421"/>
    <w:rsid w:val="00B55B0F"/>
    <w:rsid w:val="00B55B1E"/>
    <w:rsid w:val="00B56256"/>
    <w:rsid w:val="00B5749B"/>
    <w:rsid w:val="00B601DD"/>
    <w:rsid w:val="00B61D2E"/>
    <w:rsid w:val="00B6273F"/>
    <w:rsid w:val="00B63604"/>
    <w:rsid w:val="00B63A2D"/>
    <w:rsid w:val="00B6508B"/>
    <w:rsid w:val="00B65231"/>
    <w:rsid w:val="00B65A60"/>
    <w:rsid w:val="00B66AE2"/>
    <w:rsid w:val="00B67E54"/>
    <w:rsid w:val="00B716DA"/>
    <w:rsid w:val="00B73045"/>
    <w:rsid w:val="00B73FCF"/>
    <w:rsid w:val="00B741FC"/>
    <w:rsid w:val="00B7592A"/>
    <w:rsid w:val="00B762A6"/>
    <w:rsid w:val="00B76684"/>
    <w:rsid w:val="00B76738"/>
    <w:rsid w:val="00B767E9"/>
    <w:rsid w:val="00B774B9"/>
    <w:rsid w:val="00B77E08"/>
    <w:rsid w:val="00B77FC7"/>
    <w:rsid w:val="00B80B40"/>
    <w:rsid w:val="00B81A3F"/>
    <w:rsid w:val="00B82E43"/>
    <w:rsid w:val="00B82EB9"/>
    <w:rsid w:val="00B83F6E"/>
    <w:rsid w:val="00B844F2"/>
    <w:rsid w:val="00B84799"/>
    <w:rsid w:val="00B85032"/>
    <w:rsid w:val="00B85EF1"/>
    <w:rsid w:val="00B86D1E"/>
    <w:rsid w:val="00B912A0"/>
    <w:rsid w:val="00B91909"/>
    <w:rsid w:val="00B91B86"/>
    <w:rsid w:val="00B93CF2"/>
    <w:rsid w:val="00B9465C"/>
    <w:rsid w:val="00B94B46"/>
    <w:rsid w:val="00B94FF3"/>
    <w:rsid w:val="00B951EB"/>
    <w:rsid w:val="00B95B9F"/>
    <w:rsid w:val="00B96515"/>
    <w:rsid w:val="00B970C7"/>
    <w:rsid w:val="00B97119"/>
    <w:rsid w:val="00B97763"/>
    <w:rsid w:val="00B9A645"/>
    <w:rsid w:val="00BA0758"/>
    <w:rsid w:val="00BA0771"/>
    <w:rsid w:val="00BA0A55"/>
    <w:rsid w:val="00BA145D"/>
    <w:rsid w:val="00BA1BDA"/>
    <w:rsid w:val="00BA3CD2"/>
    <w:rsid w:val="00BA61E0"/>
    <w:rsid w:val="00BA693C"/>
    <w:rsid w:val="00BA69F1"/>
    <w:rsid w:val="00BA6B00"/>
    <w:rsid w:val="00BB14A5"/>
    <w:rsid w:val="00BB2CB1"/>
    <w:rsid w:val="00BB402B"/>
    <w:rsid w:val="00BB406E"/>
    <w:rsid w:val="00BB48A7"/>
    <w:rsid w:val="00BB6B85"/>
    <w:rsid w:val="00BB7DFC"/>
    <w:rsid w:val="00BC1D61"/>
    <w:rsid w:val="00BC2237"/>
    <w:rsid w:val="00BC2871"/>
    <w:rsid w:val="00BC28EB"/>
    <w:rsid w:val="00BC3EB8"/>
    <w:rsid w:val="00BC47E1"/>
    <w:rsid w:val="00BC5D45"/>
    <w:rsid w:val="00BC70CF"/>
    <w:rsid w:val="00BC7C5F"/>
    <w:rsid w:val="00BC7D31"/>
    <w:rsid w:val="00BD0486"/>
    <w:rsid w:val="00BD06A4"/>
    <w:rsid w:val="00BD0E56"/>
    <w:rsid w:val="00BD15AE"/>
    <w:rsid w:val="00BD19FC"/>
    <w:rsid w:val="00BD2641"/>
    <w:rsid w:val="00BD4DBA"/>
    <w:rsid w:val="00BD548E"/>
    <w:rsid w:val="00BD6336"/>
    <w:rsid w:val="00BE0F21"/>
    <w:rsid w:val="00BE273F"/>
    <w:rsid w:val="00BE55D0"/>
    <w:rsid w:val="00BE605A"/>
    <w:rsid w:val="00BE6C09"/>
    <w:rsid w:val="00BE7B52"/>
    <w:rsid w:val="00BF01A2"/>
    <w:rsid w:val="00BF10A8"/>
    <w:rsid w:val="00BF10CC"/>
    <w:rsid w:val="00BF1A14"/>
    <w:rsid w:val="00BF4C09"/>
    <w:rsid w:val="00BF6A4F"/>
    <w:rsid w:val="00BF6B96"/>
    <w:rsid w:val="00BF6E2B"/>
    <w:rsid w:val="00BF7EEA"/>
    <w:rsid w:val="00C00A26"/>
    <w:rsid w:val="00C00F2F"/>
    <w:rsid w:val="00C0107D"/>
    <w:rsid w:val="00C0178A"/>
    <w:rsid w:val="00C01F3F"/>
    <w:rsid w:val="00C020FD"/>
    <w:rsid w:val="00C029C0"/>
    <w:rsid w:val="00C03FEB"/>
    <w:rsid w:val="00C042AF"/>
    <w:rsid w:val="00C050C0"/>
    <w:rsid w:val="00C06F7A"/>
    <w:rsid w:val="00C07818"/>
    <w:rsid w:val="00C07CE7"/>
    <w:rsid w:val="00C10054"/>
    <w:rsid w:val="00C10F5C"/>
    <w:rsid w:val="00C11396"/>
    <w:rsid w:val="00C11EBD"/>
    <w:rsid w:val="00C12197"/>
    <w:rsid w:val="00C1360E"/>
    <w:rsid w:val="00C14A07"/>
    <w:rsid w:val="00C16620"/>
    <w:rsid w:val="00C169A6"/>
    <w:rsid w:val="00C17944"/>
    <w:rsid w:val="00C218E8"/>
    <w:rsid w:val="00C241E0"/>
    <w:rsid w:val="00C2433D"/>
    <w:rsid w:val="00C244A4"/>
    <w:rsid w:val="00C24AD5"/>
    <w:rsid w:val="00C24CFA"/>
    <w:rsid w:val="00C258A6"/>
    <w:rsid w:val="00C26368"/>
    <w:rsid w:val="00C2656A"/>
    <w:rsid w:val="00C27039"/>
    <w:rsid w:val="00C272A7"/>
    <w:rsid w:val="00C30972"/>
    <w:rsid w:val="00C3156F"/>
    <w:rsid w:val="00C3159B"/>
    <w:rsid w:val="00C31FF9"/>
    <w:rsid w:val="00C32269"/>
    <w:rsid w:val="00C33A6F"/>
    <w:rsid w:val="00C34340"/>
    <w:rsid w:val="00C346FE"/>
    <w:rsid w:val="00C35064"/>
    <w:rsid w:val="00C3545E"/>
    <w:rsid w:val="00C35BD9"/>
    <w:rsid w:val="00C37245"/>
    <w:rsid w:val="00C379DC"/>
    <w:rsid w:val="00C41F05"/>
    <w:rsid w:val="00C42DC8"/>
    <w:rsid w:val="00C44A50"/>
    <w:rsid w:val="00C44D9E"/>
    <w:rsid w:val="00C45E35"/>
    <w:rsid w:val="00C46C9E"/>
    <w:rsid w:val="00C506FA"/>
    <w:rsid w:val="00C50930"/>
    <w:rsid w:val="00C51979"/>
    <w:rsid w:val="00C54ADA"/>
    <w:rsid w:val="00C557EB"/>
    <w:rsid w:val="00C558B1"/>
    <w:rsid w:val="00C55AEF"/>
    <w:rsid w:val="00C56201"/>
    <w:rsid w:val="00C569DA"/>
    <w:rsid w:val="00C5741D"/>
    <w:rsid w:val="00C57551"/>
    <w:rsid w:val="00C575B9"/>
    <w:rsid w:val="00C57CBB"/>
    <w:rsid w:val="00C57ED2"/>
    <w:rsid w:val="00C6012F"/>
    <w:rsid w:val="00C6122F"/>
    <w:rsid w:val="00C64190"/>
    <w:rsid w:val="00C64801"/>
    <w:rsid w:val="00C66B28"/>
    <w:rsid w:val="00C66B60"/>
    <w:rsid w:val="00C66C95"/>
    <w:rsid w:val="00C70682"/>
    <w:rsid w:val="00C71A29"/>
    <w:rsid w:val="00C72EAE"/>
    <w:rsid w:val="00C761B4"/>
    <w:rsid w:val="00C76790"/>
    <w:rsid w:val="00C77371"/>
    <w:rsid w:val="00C80776"/>
    <w:rsid w:val="00C80ADE"/>
    <w:rsid w:val="00C817D3"/>
    <w:rsid w:val="00C81B24"/>
    <w:rsid w:val="00C827C5"/>
    <w:rsid w:val="00C83B55"/>
    <w:rsid w:val="00C84CC2"/>
    <w:rsid w:val="00C851A2"/>
    <w:rsid w:val="00C85587"/>
    <w:rsid w:val="00C85AFA"/>
    <w:rsid w:val="00C85B41"/>
    <w:rsid w:val="00C862FF"/>
    <w:rsid w:val="00C86D4C"/>
    <w:rsid w:val="00C9002D"/>
    <w:rsid w:val="00C90398"/>
    <w:rsid w:val="00C919DF"/>
    <w:rsid w:val="00C91BC0"/>
    <w:rsid w:val="00C924D9"/>
    <w:rsid w:val="00C9250C"/>
    <w:rsid w:val="00C92637"/>
    <w:rsid w:val="00C92F73"/>
    <w:rsid w:val="00C93172"/>
    <w:rsid w:val="00C9341B"/>
    <w:rsid w:val="00C942E6"/>
    <w:rsid w:val="00C954B1"/>
    <w:rsid w:val="00C96C4E"/>
    <w:rsid w:val="00C9791A"/>
    <w:rsid w:val="00C97CD6"/>
    <w:rsid w:val="00CA10CF"/>
    <w:rsid w:val="00CA1EEC"/>
    <w:rsid w:val="00CA2AF5"/>
    <w:rsid w:val="00CA2B1A"/>
    <w:rsid w:val="00CA3137"/>
    <w:rsid w:val="00CA3507"/>
    <w:rsid w:val="00CA3713"/>
    <w:rsid w:val="00CA3E03"/>
    <w:rsid w:val="00CA4697"/>
    <w:rsid w:val="00CA4DD0"/>
    <w:rsid w:val="00CA62FD"/>
    <w:rsid w:val="00CA7377"/>
    <w:rsid w:val="00CA7F06"/>
    <w:rsid w:val="00CB0240"/>
    <w:rsid w:val="00CB068A"/>
    <w:rsid w:val="00CB09CA"/>
    <w:rsid w:val="00CB1321"/>
    <w:rsid w:val="00CB1474"/>
    <w:rsid w:val="00CB256A"/>
    <w:rsid w:val="00CB26E8"/>
    <w:rsid w:val="00CB2DB2"/>
    <w:rsid w:val="00CB2DB8"/>
    <w:rsid w:val="00CB2F5A"/>
    <w:rsid w:val="00CB4224"/>
    <w:rsid w:val="00CB5357"/>
    <w:rsid w:val="00CB54CE"/>
    <w:rsid w:val="00CB55B0"/>
    <w:rsid w:val="00CB66BC"/>
    <w:rsid w:val="00CB73BB"/>
    <w:rsid w:val="00CB7FAA"/>
    <w:rsid w:val="00CC1343"/>
    <w:rsid w:val="00CC17EE"/>
    <w:rsid w:val="00CC236E"/>
    <w:rsid w:val="00CC4620"/>
    <w:rsid w:val="00CC4A86"/>
    <w:rsid w:val="00CC518E"/>
    <w:rsid w:val="00CC51D5"/>
    <w:rsid w:val="00CC5ECA"/>
    <w:rsid w:val="00CC648D"/>
    <w:rsid w:val="00CC67F8"/>
    <w:rsid w:val="00CC7DB9"/>
    <w:rsid w:val="00CD1531"/>
    <w:rsid w:val="00CD46BD"/>
    <w:rsid w:val="00CD4872"/>
    <w:rsid w:val="00CD565B"/>
    <w:rsid w:val="00CD5B66"/>
    <w:rsid w:val="00CD69A3"/>
    <w:rsid w:val="00CD7D02"/>
    <w:rsid w:val="00CE26E7"/>
    <w:rsid w:val="00CE3075"/>
    <w:rsid w:val="00CE3589"/>
    <w:rsid w:val="00CE365B"/>
    <w:rsid w:val="00CE5C7B"/>
    <w:rsid w:val="00CE658D"/>
    <w:rsid w:val="00CE7797"/>
    <w:rsid w:val="00CE7AE4"/>
    <w:rsid w:val="00CE7F70"/>
    <w:rsid w:val="00CF01B4"/>
    <w:rsid w:val="00CF092F"/>
    <w:rsid w:val="00CF0B28"/>
    <w:rsid w:val="00CF0B63"/>
    <w:rsid w:val="00CF0FB4"/>
    <w:rsid w:val="00CF1F36"/>
    <w:rsid w:val="00CF241C"/>
    <w:rsid w:val="00CF3296"/>
    <w:rsid w:val="00CF3493"/>
    <w:rsid w:val="00CF369E"/>
    <w:rsid w:val="00CF3F3D"/>
    <w:rsid w:val="00CF4792"/>
    <w:rsid w:val="00CF651F"/>
    <w:rsid w:val="00CF7C85"/>
    <w:rsid w:val="00CF7FA5"/>
    <w:rsid w:val="00D0187C"/>
    <w:rsid w:val="00D026E0"/>
    <w:rsid w:val="00D03075"/>
    <w:rsid w:val="00D030EE"/>
    <w:rsid w:val="00D03997"/>
    <w:rsid w:val="00D05AC1"/>
    <w:rsid w:val="00D06176"/>
    <w:rsid w:val="00D068E5"/>
    <w:rsid w:val="00D11FA7"/>
    <w:rsid w:val="00D12B7F"/>
    <w:rsid w:val="00D13992"/>
    <w:rsid w:val="00D13BC1"/>
    <w:rsid w:val="00D13BED"/>
    <w:rsid w:val="00D13C1C"/>
    <w:rsid w:val="00D14C20"/>
    <w:rsid w:val="00D15167"/>
    <w:rsid w:val="00D16B5D"/>
    <w:rsid w:val="00D203A8"/>
    <w:rsid w:val="00D20A8D"/>
    <w:rsid w:val="00D23522"/>
    <w:rsid w:val="00D24901"/>
    <w:rsid w:val="00D268C6"/>
    <w:rsid w:val="00D268D8"/>
    <w:rsid w:val="00D270DF"/>
    <w:rsid w:val="00D303B1"/>
    <w:rsid w:val="00D30B52"/>
    <w:rsid w:val="00D30BDE"/>
    <w:rsid w:val="00D32829"/>
    <w:rsid w:val="00D32FB3"/>
    <w:rsid w:val="00D33529"/>
    <w:rsid w:val="00D34768"/>
    <w:rsid w:val="00D4067A"/>
    <w:rsid w:val="00D40910"/>
    <w:rsid w:val="00D40A48"/>
    <w:rsid w:val="00D42E36"/>
    <w:rsid w:val="00D436E4"/>
    <w:rsid w:val="00D4413F"/>
    <w:rsid w:val="00D44462"/>
    <w:rsid w:val="00D44475"/>
    <w:rsid w:val="00D444D8"/>
    <w:rsid w:val="00D4459E"/>
    <w:rsid w:val="00D45F9C"/>
    <w:rsid w:val="00D4633E"/>
    <w:rsid w:val="00D46D4A"/>
    <w:rsid w:val="00D46E29"/>
    <w:rsid w:val="00D47370"/>
    <w:rsid w:val="00D502F9"/>
    <w:rsid w:val="00D51296"/>
    <w:rsid w:val="00D51AEF"/>
    <w:rsid w:val="00D51B6C"/>
    <w:rsid w:val="00D51EA9"/>
    <w:rsid w:val="00D51FD9"/>
    <w:rsid w:val="00D52DEE"/>
    <w:rsid w:val="00D5444A"/>
    <w:rsid w:val="00D545FE"/>
    <w:rsid w:val="00D54DE8"/>
    <w:rsid w:val="00D554A0"/>
    <w:rsid w:val="00D55AF8"/>
    <w:rsid w:val="00D560EB"/>
    <w:rsid w:val="00D564AF"/>
    <w:rsid w:val="00D56CA3"/>
    <w:rsid w:val="00D573A6"/>
    <w:rsid w:val="00D615BD"/>
    <w:rsid w:val="00D618E1"/>
    <w:rsid w:val="00D644D6"/>
    <w:rsid w:val="00D64AF4"/>
    <w:rsid w:val="00D64BCC"/>
    <w:rsid w:val="00D6504F"/>
    <w:rsid w:val="00D674E9"/>
    <w:rsid w:val="00D70F7F"/>
    <w:rsid w:val="00D74101"/>
    <w:rsid w:val="00D751CE"/>
    <w:rsid w:val="00D779FB"/>
    <w:rsid w:val="00D77B91"/>
    <w:rsid w:val="00D80AB6"/>
    <w:rsid w:val="00D80FF1"/>
    <w:rsid w:val="00D81025"/>
    <w:rsid w:val="00D82A3B"/>
    <w:rsid w:val="00D82B09"/>
    <w:rsid w:val="00D8329E"/>
    <w:rsid w:val="00D832EC"/>
    <w:rsid w:val="00D835C5"/>
    <w:rsid w:val="00D83C6C"/>
    <w:rsid w:val="00D83D0C"/>
    <w:rsid w:val="00D8615C"/>
    <w:rsid w:val="00D9165C"/>
    <w:rsid w:val="00D922E0"/>
    <w:rsid w:val="00D937D6"/>
    <w:rsid w:val="00D9399D"/>
    <w:rsid w:val="00D93E8B"/>
    <w:rsid w:val="00D93E8E"/>
    <w:rsid w:val="00D94509"/>
    <w:rsid w:val="00D94C97"/>
    <w:rsid w:val="00D96873"/>
    <w:rsid w:val="00D97A1B"/>
    <w:rsid w:val="00D97CCD"/>
    <w:rsid w:val="00D97E4A"/>
    <w:rsid w:val="00DA175A"/>
    <w:rsid w:val="00DA20FE"/>
    <w:rsid w:val="00DA21F2"/>
    <w:rsid w:val="00DA278E"/>
    <w:rsid w:val="00DA2A93"/>
    <w:rsid w:val="00DA2BB5"/>
    <w:rsid w:val="00DA2E1D"/>
    <w:rsid w:val="00DA34AE"/>
    <w:rsid w:val="00DA34BA"/>
    <w:rsid w:val="00DA39CD"/>
    <w:rsid w:val="00DA62C7"/>
    <w:rsid w:val="00DA65D9"/>
    <w:rsid w:val="00DA6A6A"/>
    <w:rsid w:val="00DB04CD"/>
    <w:rsid w:val="00DB097C"/>
    <w:rsid w:val="00DB0BD4"/>
    <w:rsid w:val="00DB105F"/>
    <w:rsid w:val="00DB4B71"/>
    <w:rsid w:val="00DB4CD5"/>
    <w:rsid w:val="00DB4E00"/>
    <w:rsid w:val="00DB6175"/>
    <w:rsid w:val="00DB63C9"/>
    <w:rsid w:val="00DB6D05"/>
    <w:rsid w:val="00DB6FBC"/>
    <w:rsid w:val="00DB702A"/>
    <w:rsid w:val="00DB713A"/>
    <w:rsid w:val="00DB7158"/>
    <w:rsid w:val="00DB719F"/>
    <w:rsid w:val="00DC042A"/>
    <w:rsid w:val="00DC180E"/>
    <w:rsid w:val="00DC36C6"/>
    <w:rsid w:val="00DC5683"/>
    <w:rsid w:val="00DC57C3"/>
    <w:rsid w:val="00DD0BED"/>
    <w:rsid w:val="00DD20AE"/>
    <w:rsid w:val="00DD2985"/>
    <w:rsid w:val="00DD2B04"/>
    <w:rsid w:val="00DD31E4"/>
    <w:rsid w:val="00DD35B3"/>
    <w:rsid w:val="00DD3E70"/>
    <w:rsid w:val="00DD3EA9"/>
    <w:rsid w:val="00DD4861"/>
    <w:rsid w:val="00DE0302"/>
    <w:rsid w:val="00DE0B8A"/>
    <w:rsid w:val="00DE0D73"/>
    <w:rsid w:val="00DE269E"/>
    <w:rsid w:val="00DE43AB"/>
    <w:rsid w:val="00DE54D6"/>
    <w:rsid w:val="00DE54FF"/>
    <w:rsid w:val="00DE657E"/>
    <w:rsid w:val="00DE6D5B"/>
    <w:rsid w:val="00DE7FF2"/>
    <w:rsid w:val="00DF00EE"/>
    <w:rsid w:val="00DF0197"/>
    <w:rsid w:val="00DF0571"/>
    <w:rsid w:val="00DF0C2A"/>
    <w:rsid w:val="00DF2222"/>
    <w:rsid w:val="00DF2679"/>
    <w:rsid w:val="00DF3436"/>
    <w:rsid w:val="00DF3AB0"/>
    <w:rsid w:val="00DF3B24"/>
    <w:rsid w:val="00DF5C4E"/>
    <w:rsid w:val="00DF7362"/>
    <w:rsid w:val="00DF7957"/>
    <w:rsid w:val="00DF7D5E"/>
    <w:rsid w:val="00DF7E38"/>
    <w:rsid w:val="00E0181A"/>
    <w:rsid w:val="00E02660"/>
    <w:rsid w:val="00E02786"/>
    <w:rsid w:val="00E028DD"/>
    <w:rsid w:val="00E04018"/>
    <w:rsid w:val="00E05462"/>
    <w:rsid w:val="00E061D4"/>
    <w:rsid w:val="00E06679"/>
    <w:rsid w:val="00E102D4"/>
    <w:rsid w:val="00E10631"/>
    <w:rsid w:val="00E11EFE"/>
    <w:rsid w:val="00E124AD"/>
    <w:rsid w:val="00E13BD3"/>
    <w:rsid w:val="00E14E84"/>
    <w:rsid w:val="00E150CF"/>
    <w:rsid w:val="00E16940"/>
    <w:rsid w:val="00E17029"/>
    <w:rsid w:val="00E17035"/>
    <w:rsid w:val="00E20D98"/>
    <w:rsid w:val="00E21EBC"/>
    <w:rsid w:val="00E22A07"/>
    <w:rsid w:val="00E249C1"/>
    <w:rsid w:val="00E25E8E"/>
    <w:rsid w:val="00E265EE"/>
    <w:rsid w:val="00E30387"/>
    <w:rsid w:val="00E30F25"/>
    <w:rsid w:val="00E3230F"/>
    <w:rsid w:val="00E32346"/>
    <w:rsid w:val="00E330CC"/>
    <w:rsid w:val="00E332E1"/>
    <w:rsid w:val="00E343D6"/>
    <w:rsid w:val="00E346DB"/>
    <w:rsid w:val="00E374C4"/>
    <w:rsid w:val="00E37F90"/>
    <w:rsid w:val="00E4050F"/>
    <w:rsid w:val="00E43A23"/>
    <w:rsid w:val="00E43E12"/>
    <w:rsid w:val="00E43F0B"/>
    <w:rsid w:val="00E44FF0"/>
    <w:rsid w:val="00E45253"/>
    <w:rsid w:val="00E4681F"/>
    <w:rsid w:val="00E46FD5"/>
    <w:rsid w:val="00E47819"/>
    <w:rsid w:val="00E505CE"/>
    <w:rsid w:val="00E508CC"/>
    <w:rsid w:val="00E50D31"/>
    <w:rsid w:val="00E51054"/>
    <w:rsid w:val="00E513D3"/>
    <w:rsid w:val="00E52A99"/>
    <w:rsid w:val="00E52E60"/>
    <w:rsid w:val="00E53199"/>
    <w:rsid w:val="00E533EB"/>
    <w:rsid w:val="00E53FB4"/>
    <w:rsid w:val="00E54A57"/>
    <w:rsid w:val="00E563B0"/>
    <w:rsid w:val="00E56A4C"/>
    <w:rsid w:val="00E60008"/>
    <w:rsid w:val="00E600F0"/>
    <w:rsid w:val="00E61238"/>
    <w:rsid w:val="00E64472"/>
    <w:rsid w:val="00E6514A"/>
    <w:rsid w:val="00E65657"/>
    <w:rsid w:val="00E6595A"/>
    <w:rsid w:val="00E666DF"/>
    <w:rsid w:val="00E66C7E"/>
    <w:rsid w:val="00E6773D"/>
    <w:rsid w:val="00E67C28"/>
    <w:rsid w:val="00E67DCE"/>
    <w:rsid w:val="00E7003B"/>
    <w:rsid w:val="00E72FDD"/>
    <w:rsid w:val="00E731E0"/>
    <w:rsid w:val="00E733C1"/>
    <w:rsid w:val="00E7390B"/>
    <w:rsid w:val="00E74032"/>
    <w:rsid w:val="00E75CB4"/>
    <w:rsid w:val="00E76AF0"/>
    <w:rsid w:val="00E77E0D"/>
    <w:rsid w:val="00E803B1"/>
    <w:rsid w:val="00E80E0A"/>
    <w:rsid w:val="00E81D27"/>
    <w:rsid w:val="00E83A1D"/>
    <w:rsid w:val="00E849D9"/>
    <w:rsid w:val="00E855CB"/>
    <w:rsid w:val="00E8651D"/>
    <w:rsid w:val="00E868E9"/>
    <w:rsid w:val="00E872A3"/>
    <w:rsid w:val="00E90E98"/>
    <w:rsid w:val="00E90F13"/>
    <w:rsid w:val="00E90FD7"/>
    <w:rsid w:val="00E911F3"/>
    <w:rsid w:val="00E92714"/>
    <w:rsid w:val="00E97FD4"/>
    <w:rsid w:val="00EA1911"/>
    <w:rsid w:val="00EA1A35"/>
    <w:rsid w:val="00EA1EE9"/>
    <w:rsid w:val="00EA2484"/>
    <w:rsid w:val="00EA28D9"/>
    <w:rsid w:val="00EA2914"/>
    <w:rsid w:val="00EA35F7"/>
    <w:rsid w:val="00EA3D01"/>
    <w:rsid w:val="00EA408D"/>
    <w:rsid w:val="00EA4721"/>
    <w:rsid w:val="00EA6712"/>
    <w:rsid w:val="00EA7F19"/>
    <w:rsid w:val="00EB20A5"/>
    <w:rsid w:val="00EB2953"/>
    <w:rsid w:val="00EB2A0B"/>
    <w:rsid w:val="00EB2B4E"/>
    <w:rsid w:val="00EB3E05"/>
    <w:rsid w:val="00EB526B"/>
    <w:rsid w:val="00EB7376"/>
    <w:rsid w:val="00EB7B87"/>
    <w:rsid w:val="00EC162C"/>
    <w:rsid w:val="00EC22DA"/>
    <w:rsid w:val="00EC2473"/>
    <w:rsid w:val="00EC2D62"/>
    <w:rsid w:val="00EC5D86"/>
    <w:rsid w:val="00EC5DA6"/>
    <w:rsid w:val="00EC6675"/>
    <w:rsid w:val="00EC70D4"/>
    <w:rsid w:val="00EC7B42"/>
    <w:rsid w:val="00EC7BAD"/>
    <w:rsid w:val="00ED00CD"/>
    <w:rsid w:val="00ED00F7"/>
    <w:rsid w:val="00ED1E58"/>
    <w:rsid w:val="00ED2172"/>
    <w:rsid w:val="00ED2FC2"/>
    <w:rsid w:val="00ED332A"/>
    <w:rsid w:val="00ED4CE2"/>
    <w:rsid w:val="00ED5A30"/>
    <w:rsid w:val="00ED6235"/>
    <w:rsid w:val="00ED66F0"/>
    <w:rsid w:val="00ED704B"/>
    <w:rsid w:val="00EE1D25"/>
    <w:rsid w:val="00EE2562"/>
    <w:rsid w:val="00EE2C5B"/>
    <w:rsid w:val="00EE365F"/>
    <w:rsid w:val="00EE3D43"/>
    <w:rsid w:val="00EE3D93"/>
    <w:rsid w:val="00EE3F3A"/>
    <w:rsid w:val="00EE56C1"/>
    <w:rsid w:val="00EE5867"/>
    <w:rsid w:val="00EE6855"/>
    <w:rsid w:val="00EE7BAA"/>
    <w:rsid w:val="00EF1049"/>
    <w:rsid w:val="00EF1092"/>
    <w:rsid w:val="00EF13E4"/>
    <w:rsid w:val="00EF1D73"/>
    <w:rsid w:val="00EF1E38"/>
    <w:rsid w:val="00EF27DF"/>
    <w:rsid w:val="00EF4816"/>
    <w:rsid w:val="00EF6C1F"/>
    <w:rsid w:val="00EF719E"/>
    <w:rsid w:val="00EF728E"/>
    <w:rsid w:val="00F024DB"/>
    <w:rsid w:val="00F03565"/>
    <w:rsid w:val="00F03E52"/>
    <w:rsid w:val="00F048AC"/>
    <w:rsid w:val="00F04EC0"/>
    <w:rsid w:val="00F056D1"/>
    <w:rsid w:val="00F05F8B"/>
    <w:rsid w:val="00F063BF"/>
    <w:rsid w:val="00F10019"/>
    <w:rsid w:val="00F10D17"/>
    <w:rsid w:val="00F12870"/>
    <w:rsid w:val="00F13197"/>
    <w:rsid w:val="00F1409E"/>
    <w:rsid w:val="00F16196"/>
    <w:rsid w:val="00F20BDA"/>
    <w:rsid w:val="00F218BE"/>
    <w:rsid w:val="00F21F31"/>
    <w:rsid w:val="00F21F4B"/>
    <w:rsid w:val="00F21FD4"/>
    <w:rsid w:val="00F2237B"/>
    <w:rsid w:val="00F2561D"/>
    <w:rsid w:val="00F25BF8"/>
    <w:rsid w:val="00F25CAC"/>
    <w:rsid w:val="00F25F40"/>
    <w:rsid w:val="00F2734B"/>
    <w:rsid w:val="00F2784A"/>
    <w:rsid w:val="00F278CF"/>
    <w:rsid w:val="00F27C8E"/>
    <w:rsid w:val="00F3033A"/>
    <w:rsid w:val="00F30F15"/>
    <w:rsid w:val="00F31B9E"/>
    <w:rsid w:val="00F3261B"/>
    <w:rsid w:val="00F3266D"/>
    <w:rsid w:val="00F32AC5"/>
    <w:rsid w:val="00F32C80"/>
    <w:rsid w:val="00F32D80"/>
    <w:rsid w:val="00F32EAD"/>
    <w:rsid w:val="00F32FAC"/>
    <w:rsid w:val="00F330E1"/>
    <w:rsid w:val="00F35391"/>
    <w:rsid w:val="00F357D6"/>
    <w:rsid w:val="00F35DEE"/>
    <w:rsid w:val="00F36224"/>
    <w:rsid w:val="00F368A6"/>
    <w:rsid w:val="00F41295"/>
    <w:rsid w:val="00F419E7"/>
    <w:rsid w:val="00F424BF"/>
    <w:rsid w:val="00F42F27"/>
    <w:rsid w:val="00F43515"/>
    <w:rsid w:val="00F44861"/>
    <w:rsid w:val="00F46B71"/>
    <w:rsid w:val="00F46B89"/>
    <w:rsid w:val="00F47812"/>
    <w:rsid w:val="00F506E8"/>
    <w:rsid w:val="00F525C8"/>
    <w:rsid w:val="00F52710"/>
    <w:rsid w:val="00F52792"/>
    <w:rsid w:val="00F53379"/>
    <w:rsid w:val="00F55899"/>
    <w:rsid w:val="00F56D71"/>
    <w:rsid w:val="00F56FE7"/>
    <w:rsid w:val="00F571A9"/>
    <w:rsid w:val="00F5739F"/>
    <w:rsid w:val="00F57765"/>
    <w:rsid w:val="00F61244"/>
    <w:rsid w:val="00F62C52"/>
    <w:rsid w:val="00F641DB"/>
    <w:rsid w:val="00F64263"/>
    <w:rsid w:val="00F64928"/>
    <w:rsid w:val="00F64A56"/>
    <w:rsid w:val="00F65031"/>
    <w:rsid w:val="00F6588A"/>
    <w:rsid w:val="00F65F5C"/>
    <w:rsid w:val="00F661F5"/>
    <w:rsid w:val="00F667A7"/>
    <w:rsid w:val="00F66F6E"/>
    <w:rsid w:val="00F67508"/>
    <w:rsid w:val="00F675E8"/>
    <w:rsid w:val="00F7263A"/>
    <w:rsid w:val="00F741E3"/>
    <w:rsid w:val="00F744FC"/>
    <w:rsid w:val="00F75590"/>
    <w:rsid w:val="00F75B0A"/>
    <w:rsid w:val="00F761A6"/>
    <w:rsid w:val="00F76B4D"/>
    <w:rsid w:val="00F77458"/>
    <w:rsid w:val="00F774CE"/>
    <w:rsid w:val="00F80197"/>
    <w:rsid w:val="00F80846"/>
    <w:rsid w:val="00F8393D"/>
    <w:rsid w:val="00F84454"/>
    <w:rsid w:val="00F846E7"/>
    <w:rsid w:val="00F85492"/>
    <w:rsid w:val="00F8745B"/>
    <w:rsid w:val="00F87F9A"/>
    <w:rsid w:val="00F91D63"/>
    <w:rsid w:val="00F9260C"/>
    <w:rsid w:val="00F92F0B"/>
    <w:rsid w:val="00F94A10"/>
    <w:rsid w:val="00F9591B"/>
    <w:rsid w:val="00F95B40"/>
    <w:rsid w:val="00F95B5B"/>
    <w:rsid w:val="00F969C2"/>
    <w:rsid w:val="00F9747D"/>
    <w:rsid w:val="00F97D60"/>
    <w:rsid w:val="00FA0C2B"/>
    <w:rsid w:val="00FA2643"/>
    <w:rsid w:val="00FA2B77"/>
    <w:rsid w:val="00FA376A"/>
    <w:rsid w:val="00FA39CE"/>
    <w:rsid w:val="00FA42C0"/>
    <w:rsid w:val="00FA4AF7"/>
    <w:rsid w:val="00FA5F65"/>
    <w:rsid w:val="00FA61F0"/>
    <w:rsid w:val="00FA6690"/>
    <w:rsid w:val="00FA6CF8"/>
    <w:rsid w:val="00FA73F2"/>
    <w:rsid w:val="00FB0567"/>
    <w:rsid w:val="00FB1F5C"/>
    <w:rsid w:val="00FB1FFB"/>
    <w:rsid w:val="00FB327F"/>
    <w:rsid w:val="00FB3998"/>
    <w:rsid w:val="00FB3A98"/>
    <w:rsid w:val="00FB3E4B"/>
    <w:rsid w:val="00FB3ECD"/>
    <w:rsid w:val="00FB4127"/>
    <w:rsid w:val="00FB4615"/>
    <w:rsid w:val="00FB4F1D"/>
    <w:rsid w:val="00FB5481"/>
    <w:rsid w:val="00FB54AF"/>
    <w:rsid w:val="00FB61C5"/>
    <w:rsid w:val="00FB659D"/>
    <w:rsid w:val="00FB743C"/>
    <w:rsid w:val="00FC016C"/>
    <w:rsid w:val="00FC1A6B"/>
    <w:rsid w:val="00FC25B2"/>
    <w:rsid w:val="00FC265E"/>
    <w:rsid w:val="00FC4911"/>
    <w:rsid w:val="00FC5541"/>
    <w:rsid w:val="00FC6321"/>
    <w:rsid w:val="00FC6380"/>
    <w:rsid w:val="00FC73C5"/>
    <w:rsid w:val="00FC7630"/>
    <w:rsid w:val="00FC7A41"/>
    <w:rsid w:val="00FD066F"/>
    <w:rsid w:val="00FD099E"/>
    <w:rsid w:val="00FD1095"/>
    <w:rsid w:val="00FD1899"/>
    <w:rsid w:val="00FD41BA"/>
    <w:rsid w:val="00FD4FAE"/>
    <w:rsid w:val="00FD5993"/>
    <w:rsid w:val="00FD7019"/>
    <w:rsid w:val="00FD788E"/>
    <w:rsid w:val="00FD791D"/>
    <w:rsid w:val="00FE12F8"/>
    <w:rsid w:val="00FE15A0"/>
    <w:rsid w:val="00FE2EA8"/>
    <w:rsid w:val="00FE3041"/>
    <w:rsid w:val="00FE3279"/>
    <w:rsid w:val="00FE4B70"/>
    <w:rsid w:val="00FE6495"/>
    <w:rsid w:val="00FE672D"/>
    <w:rsid w:val="00FE67EA"/>
    <w:rsid w:val="00FE6F6F"/>
    <w:rsid w:val="00FE7865"/>
    <w:rsid w:val="00FE7F7B"/>
    <w:rsid w:val="00FF0387"/>
    <w:rsid w:val="00FF0B78"/>
    <w:rsid w:val="00FF0EC8"/>
    <w:rsid w:val="00FF19C1"/>
    <w:rsid w:val="00FF3311"/>
    <w:rsid w:val="00FF48C8"/>
    <w:rsid w:val="00FF65F7"/>
    <w:rsid w:val="00FF72D1"/>
    <w:rsid w:val="017759E4"/>
    <w:rsid w:val="01D4C1F5"/>
    <w:rsid w:val="02183BD1"/>
    <w:rsid w:val="0251BE7B"/>
    <w:rsid w:val="025EE774"/>
    <w:rsid w:val="028ECB12"/>
    <w:rsid w:val="02C101D4"/>
    <w:rsid w:val="033C4491"/>
    <w:rsid w:val="04497BA3"/>
    <w:rsid w:val="04CB4A25"/>
    <w:rsid w:val="0616F4F7"/>
    <w:rsid w:val="066E0AF2"/>
    <w:rsid w:val="06F7FF4B"/>
    <w:rsid w:val="08ABC29E"/>
    <w:rsid w:val="09AD97D6"/>
    <w:rsid w:val="0A5D9333"/>
    <w:rsid w:val="0AAB7A42"/>
    <w:rsid w:val="0AB00653"/>
    <w:rsid w:val="0ABDBBD0"/>
    <w:rsid w:val="0B25AA16"/>
    <w:rsid w:val="0B700D2E"/>
    <w:rsid w:val="0B77306B"/>
    <w:rsid w:val="0BD1978C"/>
    <w:rsid w:val="0D0593F2"/>
    <w:rsid w:val="0D169FBB"/>
    <w:rsid w:val="0D5E8380"/>
    <w:rsid w:val="0F1A39D9"/>
    <w:rsid w:val="0F1AC1FD"/>
    <w:rsid w:val="0F521269"/>
    <w:rsid w:val="0F80038B"/>
    <w:rsid w:val="0F8509D8"/>
    <w:rsid w:val="0FC67E4B"/>
    <w:rsid w:val="10E27044"/>
    <w:rsid w:val="10ED6FD9"/>
    <w:rsid w:val="112F868F"/>
    <w:rsid w:val="1154CEB7"/>
    <w:rsid w:val="11A55758"/>
    <w:rsid w:val="11B9C9C0"/>
    <w:rsid w:val="12A6FB23"/>
    <w:rsid w:val="130F75B0"/>
    <w:rsid w:val="13DF86CB"/>
    <w:rsid w:val="15234AE7"/>
    <w:rsid w:val="15C7B9DC"/>
    <w:rsid w:val="16032A83"/>
    <w:rsid w:val="1676545F"/>
    <w:rsid w:val="1683CA15"/>
    <w:rsid w:val="17BDF6DC"/>
    <w:rsid w:val="18C12224"/>
    <w:rsid w:val="190DF045"/>
    <w:rsid w:val="19D16B0B"/>
    <w:rsid w:val="1A75CDC4"/>
    <w:rsid w:val="1A7D5339"/>
    <w:rsid w:val="1BDB8451"/>
    <w:rsid w:val="1BF5FA5A"/>
    <w:rsid w:val="1BFB9D1A"/>
    <w:rsid w:val="1C52860F"/>
    <w:rsid w:val="1C69B533"/>
    <w:rsid w:val="1CBCF6FC"/>
    <w:rsid w:val="1D1DC420"/>
    <w:rsid w:val="1DBADFE1"/>
    <w:rsid w:val="1DCA9DD2"/>
    <w:rsid w:val="1E1301C5"/>
    <w:rsid w:val="1E6FC5CB"/>
    <w:rsid w:val="1E744BA9"/>
    <w:rsid w:val="1EC8D71A"/>
    <w:rsid w:val="1FA284E5"/>
    <w:rsid w:val="2137875C"/>
    <w:rsid w:val="22F42865"/>
    <w:rsid w:val="232510E3"/>
    <w:rsid w:val="23596AEE"/>
    <w:rsid w:val="23599E7D"/>
    <w:rsid w:val="246CA7BC"/>
    <w:rsid w:val="24D5E559"/>
    <w:rsid w:val="25242A94"/>
    <w:rsid w:val="2712C001"/>
    <w:rsid w:val="27B2F39F"/>
    <w:rsid w:val="28C60B8D"/>
    <w:rsid w:val="29F3E308"/>
    <w:rsid w:val="2A2BF3A7"/>
    <w:rsid w:val="2D346BB8"/>
    <w:rsid w:val="2E2875F1"/>
    <w:rsid w:val="2EF3CC14"/>
    <w:rsid w:val="2F61DF71"/>
    <w:rsid w:val="30E5B665"/>
    <w:rsid w:val="31F13FF4"/>
    <w:rsid w:val="32059503"/>
    <w:rsid w:val="335506A1"/>
    <w:rsid w:val="338490B2"/>
    <w:rsid w:val="340162A6"/>
    <w:rsid w:val="3426A573"/>
    <w:rsid w:val="3481051E"/>
    <w:rsid w:val="34E86B87"/>
    <w:rsid w:val="3511E368"/>
    <w:rsid w:val="35DCB00D"/>
    <w:rsid w:val="36229E71"/>
    <w:rsid w:val="363771BC"/>
    <w:rsid w:val="363B8D82"/>
    <w:rsid w:val="36682CD8"/>
    <w:rsid w:val="38E5EEE9"/>
    <w:rsid w:val="39547641"/>
    <w:rsid w:val="39C6060B"/>
    <w:rsid w:val="39D00B1C"/>
    <w:rsid w:val="3A099BC3"/>
    <w:rsid w:val="3A47A1BC"/>
    <w:rsid w:val="3A4E5FB9"/>
    <w:rsid w:val="3B9ACFA2"/>
    <w:rsid w:val="3C8C7CA5"/>
    <w:rsid w:val="3C9B3447"/>
    <w:rsid w:val="3C9E8C5E"/>
    <w:rsid w:val="3CEDD217"/>
    <w:rsid w:val="3CFD0F55"/>
    <w:rsid w:val="3D6F9B3E"/>
    <w:rsid w:val="3E679F30"/>
    <w:rsid w:val="3E6C79AC"/>
    <w:rsid w:val="3E803015"/>
    <w:rsid w:val="3E981AC8"/>
    <w:rsid w:val="3F670DA9"/>
    <w:rsid w:val="3F7F8595"/>
    <w:rsid w:val="409FBA97"/>
    <w:rsid w:val="40EC0794"/>
    <w:rsid w:val="40FA4698"/>
    <w:rsid w:val="418426B5"/>
    <w:rsid w:val="41BAE4EB"/>
    <w:rsid w:val="423D1814"/>
    <w:rsid w:val="427791C7"/>
    <w:rsid w:val="42A526C1"/>
    <w:rsid w:val="42BCBFE7"/>
    <w:rsid w:val="42EED09F"/>
    <w:rsid w:val="43376C5B"/>
    <w:rsid w:val="43BAC8E5"/>
    <w:rsid w:val="44B28B4C"/>
    <w:rsid w:val="46CEFB3F"/>
    <w:rsid w:val="48316028"/>
    <w:rsid w:val="483DD039"/>
    <w:rsid w:val="497E9E57"/>
    <w:rsid w:val="4A2024A5"/>
    <w:rsid w:val="4A4E5117"/>
    <w:rsid w:val="4A80B1E9"/>
    <w:rsid w:val="4AA1F327"/>
    <w:rsid w:val="4AA6043A"/>
    <w:rsid w:val="4AFEB0B2"/>
    <w:rsid w:val="4B333618"/>
    <w:rsid w:val="4BAAEC05"/>
    <w:rsid w:val="4BD2258A"/>
    <w:rsid w:val="4C021AE5"/>
    <w:rsid w:val="4C0688E3"/>
    <w:rsid w:val="4C1FCDBB"/>
    <w:rsid w:val="4CBFFD2C"/>
    <w:rsid w:val="4CE0C3A9"/>
    <w:rsid w:val="4D2FB31A"/>
    <w:rsid w:val="4D57FC98"/>
    <w:rsid w:val="4DB386D3"/>
    <w:rsid w:val="4E05044F"/>
    <w:rsid w:val="4F0233D7"/>
    <w:rsid w:val="4F6CDF4C"/>
    <w:rsid w:val="5060A23F"/>
    <w:rsid w:val="506B6F03"/>
    <w:rsid w:val="51290D66"/>
    <w:rsid w:val="530C6360"/>
    <w:rsid w:val="5423306B"/>
    <w:rsid w:val="542A22C5"/>
    <w:rsid w:val="54859FEE"/>
    <w:rsid w:val="54C1BA4A"/>
    <w:rsid w:val="552C58AD"/>
    <w:rsid w:val="55315261"/>
    <w:rsid w:val="55C58924"/>
    <w:rsid w:val="56404688"/>
    <w:rsid w:val="564628B6"/>
    <w:rsid w:val="56B0F9EA"/>
    <w:rsid w:val="5741D834"/>
    <w:rsid w:val="57D01F9A"/>
    <w:rsid w:val="57F07167"/>
    <w:rsid w:val="583E51FB"/>
    <w:rsid w:val="590286BB"/>
    <w:rsid w:val="59610AAE"/>
    <w:rsid w:val="5970C966"/>
    <w:rsid w:val="5AC231F5"/>
    <w:rsid w:val="5AC9645B"/>
    <w:rsid w:val="5ACAF672"/>
    <w:rsid w:val="5C49CEBD"/>
    <w:rsid w:val="5DC34E81"/>
    <w:rsid w:val="5E6F2855"/>
    <w:rsid w:val="5E8F42DD"/>
    <w:rsid w:val="5EBCA347"/>
    <w:rsid w:val="5FA8140D"/>
    <w:rsid w:val="603F4E2D"/>
    <w:rsid w:val="60D22949"/>
    <w:rsid w:val="60D85067"/>
    <w:rsid w:val="60FFB7C8"/>
    <w:rsid w:val="6179341D"/>
    <w:rsid w:val="61981DF6"/>
    <w:rsid w:val="61C0561B"/>
    <w:rsid w:val="6331F62B"/>
    <w:rsid w:val="640EED94"/>
    <w:rsid w:val="6424C26D"/>
    <w:rsid w:val="6491538E"/>
    <w:rsid w:val="65B40C41"/>
    <w:rsid w:val="6617BF93"/>
    <w:rsid w:val="6646B0F3"/>
    <w:rsid w:val="6673B4F0"/>
    <w:rsid w:val="671D1DA4"/>
    <w:rsid w:val="68009ED5"/>
    <w:rsid w:val="681DF726"/>
    <w:rsid w:val="68499842"/>
    <w:rsid w:val="69C77689"/>
    <w:rsid w:val="6AEFF613"/>
    <w:rsid w:val="6B55FD8A"/>
    <w:rsid w:val="6BD59ADD"/>
    <w:rsid w:val="6CADDC37"/>
    <w:rsid w:val="6D2D10EC"/>
    <w:rsid w:val="6DC776CE"/>
    <w:rsid w:val="6DDD7087"/>
    <w:rsid w:val="6E025623"/>
    <w:rsid w:val="6E334F24"/>
    <w:rsid w:val="6E50C6B9"/>
    <w:rsid w:val="6F510E1E"/>
    <w:rsid w:val="709CF6B5"/>
    <w:rsid w:val="71059CDA"/>
    <w:rsid w:val="728B3A36"/>
    <w:rsid w:val="72B1147B"/>
    <w:rsid w:val="72BEF553"/>
    <w:rsid w:val="731FBE32"/>
    <w:rsid w:val="73660E18"/>
    <w:rsid w:val="73EEF861"/>
    <w:rsid w:val="740DE23A"/>
    <w:rsid w:val="749E9529"/>
    <w:rsid w:val="7533E598"/>
    <w:rsid w:val="767F8993"/>
    <w:rsid w:val="76B8FE3A"/>
    <w:rsid w:val="76E8FCA2"/>
    <w:rsid w:val="76F8D8CE"/>
    <w:rsid w:val="7717C2A7"/>
    <w:rsid w:val="77361508"/>
    <w:rsid w:val="7813D051"/>
    <w:rsid w:val="78E0BBE5"/>
    <w:rsid w:val="78F4DCC0"/>
    <w:rsid w:val="79311710"/>
    <w:rsid w:val="798242E9"/>
    <w:rsid w:val="79AED4CD"/>
    <w:rsid w:val="79F335E0"/>
    <w:rsid w:val="7B2235A1"/>
    <w:rsid w:val="7B648F64"/>
    <w:rsid w:val="7B906802"/>
    <w:rsid w:val="7BF3B152"/>
    <w:rsid w:val="7C0B77EE"/>
    <w:rsid w:val="7C801F92"/>
    <w:rsid w:val="7D0AD539"/>
    <w:rsid w:val="7D34C5E3"/>
    <w:rsid w:val="7DB09C70"/>
    <w:rsid w:val="7DE79084"/>
    <w:rsid w:val="7DEF77EA"/>
    <w:rsid w:val="7E13C034"/>
    <w:rsid w:val="7E919B12"/>
    <w:rsid w:val="7FD7F984"/>
    <w:rsid w:val="7FF5B25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9E03B8E2-C381-411D-8A62-ABD56E8F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table" w:styleId="TableGrid">
    <w:name w:val="Table Grid"/>
    <w:basedOn w:val="TableNormal"/>
    <w:uiPriority w:val="59"/>
    <w:rsid w:val="00701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F10CC"/>
    <w:rPr>
      <w:color w:val="800080" w:themeColor="followedHyperlink"/>
      <w:u w:val="single"/>
    </w:rPr>
  </w:style>
  <w:style w:type="character" w:styleId="Mention">
    <w:name w:val="Mention"/>
    <w:basedOn w:val="DefaultParagraphFont"/>
    <w:uiPriority w:val="99"/>
    <w:unhideWhenUsed/>
    <w:rsid w:val="00E0181A"/>
    <w:rPr>
      <w:color w:val="2B579A"/>
      <w:shd w:val="clear" w:color="auto" w:fill="E6E6E6"/>
    </w:rPr>
  </w:style>
  <w:style w:type="paragraph" w:styleId="Revision">
    <w:name w:val="Revision"/>
    <w:hidden/>
    <w:uiPriority w:val="99"/>
    <w:semiHidden/>
    <w:rsid w:val="00191B6C"/>
    <w:pPr>
      <w:spacing w:after="0" w:line="240" w:lineRule="auto"/>
    </w:pPr>
    <w:rPr>
      <w:rFonts w:ascii="Verdana" w:eastAsia="Times New Roman" w:hAnsi="Verdana" w:cs="Times New Roman"/>
      <w:sz w:val="20"/>
      <w:szCs w:val="20"/>
      <w:lang w:val="en-US"/>
    </w:rPr>
  </w:style>
  <w:style w:type="paragraph" w:customStyle="1" w:styleId="pf0">
    <w:name w:val="pf0"/>
    <w:basedOn w:val="Normal"/>
    <w:rsid w:val="00DA2E1D"/>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DA2E1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4628246">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93780406">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5162084">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89088">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26140085">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150028">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C3EBE2A-D561-4146-BB7D-8903F2D94769}">
    <t:Anchor>
      <t:Comment id="1358021010"/>
    </t:Anchor>
    <t:History>
      <t:Event id="{38122717-A463-44E8-8F03-F63F0D5B91CA}" time="2023-11-28T11:47:14.547Z">
        <t:Attribution userId="S::sduncan@openboxsoftware.com::c1d0992b-0ec5-443a-8c6c-87e1361e2b1d" userProvider="AD" userName="Sam Duncan"/>
        <t:Anchor>
          <t:Comment id="1358021010"/>
        </t:Anchor>
        <t:Create/>
      </t:Event>
      <t:Event id="{312210FB-75E7-41CD-B315-7A3C3C094CFA}" time="2023-11-28T11:47:14.547Z">
        <t:Attribution userId="S::sduncan@openboxsoftware.com::c1d0992b-0ec5-443a-8c6c-87e1361e2b1d" userProvider="AD" userName="Sam Duncan"/>
        <t:Anchor>
          <t:Comment id="1358021010"/>
        </t:Anchor>
        <t:Assign userId="S::npapenfus@openboxsoftware.com::2a405823-0c8b-419b-afb6-8159926c2e17" userProvider="AD" userName="Nikki Papenfus"/>
      </t:Event>
      <t:Event id="{76FCDEAD-A00C-4F25-ABF0-3C0804A0CC13}" time="2023-11-28T11:47:14.547Z">
        <t:Attribution userId="S::sduncan@openboxsoftware.com::c1d0992b-0ec5-443a-8c6c-87e1361e2b1d" userProvider="AD" userName="Sam Duncan"/>
        <t:Anchor>
          <t:Comment id="1358021010"/>
        </t:Anchor>
        <t:SetTitle title="@Nikki Papenfus I added this so we can say we'll deliver a single doc, but it can still be easily used for the distinct teams.. Happ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13</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848CDF93-4380-4C3E-93C3-A977B7C0E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831761-EAB6-4DC3-AAA6-84302B9C43AB}">
  <ds:schemaRefs>
    <ds:schemaRef ds:uri="Microsoft.SharePoint.Taxonomy.ContentTypeSync"/>
  </ds:schemaRefs>
</ds:datastoreItem>
</file>

<file path=customXml/itemProps4.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5.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5</TotalTime>
  <Pages>6</Pages>
  <Words>670</Words>
  <Characters>3357</Characters>
  <Application>Microsoft Office Word</Application>
  <DocSecurity>0</DocSecurity>
  <Lines>134</Lines>
  <Paragraphs>91</Paragraphs>
  <ScaleCrop>false</ScaleCrop>
  <HeadingPairs>
    <vt:vector size="2" baseType="variant">
      <vt:variant>
        <vt:lpstr>Title</vt:lpstr>
      </vt:variant>
      <vt:variant>
        <vt:i4>1</vt:i4>
      </vt:variant>
    </vt:vector>
  </HeadingPairs>
  <TitlesOfParts>
    <vt:vector size="1" baseType="lpstr">
      <vt:lpstr>End of Tenancy - Training Material</vt:lpstr>
    </vt:vector>
  </TitlesOfParts>
  <Manager>Version 0.1</Manager>
  <Company>Grainger PLC</Company>
  <LinksUpToDate>false</LinksUpToDate>
  <CharactersWithSpaces>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 - Training Material</dc:title>
  <dc:subject>Statement of Work</dc:subject>
  <dc:creator>Sam Duncan</dc:creator>
  <cp:keywords>tag</cp:keywords>
  <dc:description/>
  <cp:lastModifiedBy>Sam Duncan</cp:lastModifiedBy>
  <cp:revision>109</cp:revision>
  <cp:lastPrinted>2023-08-24T13:40:00Z</cp:lastPrinted>
  <dcterms:created xsi:type="dcterms:W3CDTF">2023-11-28T19:05:00Z</dcterms:created>
  <dcterms:modified xsi:type="dcterms:W3CDTF">2023-11-28T12:05:00Z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TemplateUrl">
    <vt:lpwstr/>
  </property>
  <property fmtid="{D5CDD505-2E9C-101B-9397-08002B2CF9AE}" pid="4" name="ComplianceAssetId">
    <vt:lpwstr/>
  </property>
  <property fmtid="{D5CDD505-2E9C-101B-9397-08002B2CF9AE}" pid="5" name="xd_Signature">
    <vt:bool>false</vt:bool>
  </property>
  <property fmtid="{D5CDD505-2E9C-101B-9397-08002B2CF9AE}" pid="6" name="xd_Prog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Division">
    <vt:lpwstr>13;#Salesforce|65ce3b0d-68ef-4d0b-ac56-177d5509cec4</vt:lpwstr>
  </property>
  <property fmtid="{D5CDD505-2E9C-101B-9397-08002B2CF9AE}" pid="11" name="Client">
    <vt:lpwstr>6;#Grainger PLC|a74f1cb5-e995-4f9e-8521-6d52e2c6bf08</vt:lpwstr>
  </property>
  <property fmtid="{D5CDD505-2E9C-101B-9397-08002B2CF9AE}" pid="12" name="Client Project">
    <vt:lpwstr/>
  </property>
  <property fmtid="{D5CDD505-2E9C-101B-9397-08002B2CF9AE}" pid="13" name="Project Document Type">
    <vt:lpwstr>7;#Statement of Work|663a27ba-e1d1-4364-a6ee-258ecc7e1910</vt:lpwstr>
  </property>
  <property fmtid="{D5CDD505-2E9C-101B-9397-08002B2CF9AE}" pid="14" name="SharedWithUsers">
    <vt:lpwstr>12;#Melusi Mlalazi;#19;#Shaun Barrett;#14;#Brendan Canny</vt:lpwstr>
  </property>
  <property fmtid="{D5CDD505-2E9C-101B-9397-08002B2CF9AE}" pid="15" name="Order">
    <vt:i4>30600</vt:i4>
  </property>
  <property fmtid="{D5CDD505-2E9C-101B-9397-08002B2CF9AE}" pid="16" name="Client_x0020_Project">
    <vt:lpwstr/>
  </property>
</Properties>
</file>